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AB687A" w14:textId="77777777" w:rsidR="00DE6820" w:rsidRDefault="00DE6820">
      <w:pPr>
        <w:pStyle w:val="TOC3"/>
        <w:rPr>
          <w:rFonts w:eastAsiaTheme="minorEastAsia" w:cstheme="minorBidi"/>
          <w:noProof/>
          <w:sz w:val="22"/>
          <w:szCs w:val="22"/>
          <w:lang w:val="en-IN" w:eastAsia="en-IN" w:bidi="ta-IN"/>
        </w:rPr>
      </w:pPr>
      <w:r>
        <w:fldChar w:fldCharType="begin"/>
      </w:r>
      <w:r>
        <w:instrText xml:space="preserve"> TOC \o "1-4" \h \z \u </w:instrText>
      </w:r>
      <w:r>
        <w:fldChar w:fldCharType="separate"/>
      </w:r>
      <w:hyperlink w:anchor="_Toc455414227" w:history="1">
        <w:r w:rsidRPr="00A31BE0">
          <w:rPr>
            <w:rStyle w:val="Hyperlink"/>
          </w:rPr>
          <w:t>Foreword:</w:t>
        </w:r>
        <w:r>
          <w:rPr>
            <w:noProof/>
            <w:webHidden/>
          </w:rPr>
          <w:tab/>
        </w:r>
        <w:r>
          <w:rPr>
            <w:noProof/>
            <w:webHidden/>
          </w:rPr>
          <w:fldChar w:fldCharType="begin"/>
        </w:r>
        <w:r>
          <w:rPr>
            <w:noProof/>
            <w:webHidden/>
          </w:rPr>
          <w:instrText xml:space="preserve"> PAGEREF _Toc455414227 \h </w:instrText>
        </w:r>
        <w:r>
          <w:rPr>
            <w:noProof/>
            <w:webHidden/>
          </w:rPr>
        </w:r>
        <w:r>
          <w:rPr>
            <w:noProof/>
            <w:webHidden/>
          </w:rPr>
          <w:fldChar w:fldCharType="separate"/>
        </w:r>
        <w:r w:rsidR="00AF6653">
          <w:rPr>
            <w:noProof/>
            <w:webHidden/>
          </w:rPr>
          <w:t>3</w:t>
        </w:r>
        <w:r>
          <w:rPr>
            <w:noProof/>
            <w:webHidden/>
          </w:rPr>
          <w:fldChar w:fldCharType="end"/>
        </w:r>
      </w:hyperlink>
    </w:p>
    <w:p w14:paraId="43D3FB2B" w14:textId="77777777" w:rsidR="00DE6820" w:rsidRDefault="005318F8">
      <w:pPr>
        <w:pStyle w:val="TOC3"/>
        <w:rPr>
          <w:rFonts w:eastAsiaTheme="minorEastAsia" w:cstheme="minorBidi"/>
          <w:noProof/>
          <w:sz w:val="22"/>
          <w:szCs w:val="22"/>
          <w:lang w:val="en-IN" w:eastAsia="en-IN" w:bidi="ta-IN"/>
        </w:rPr>
      </w:pPr>
      <w:hyperlink w:anchor="_Toc455414228" w:history="1">
        <w:r w:rsidR="00DE6820" w:rsidRPr="00A31BE0">
          <w:rPr>
            <w:rStyle w:val="Hyperlink"/>
          </w:rPr>
          <w:t>PREFACE</w:t>
        </w:r>
        <w:r w:rsidR="00DE6820">
          <w:rPr>
            <w:noProof/>
            <w:webHidden/>
          </w:rPr>
          <w:tab/>
        </w:r>
        <w:r w:rsidR="00DE6820">
          <w:rPr>
            <w:noProof/>
            <w:webHidden/>
          </w:rPr>
          <w:fldChar w:fldCharType="begin"/>
        </w:r>
        <w:r w:rsidR="00DE6820">
          <w:rPr>
            <w:noProof/>
            <w:webHidden/>
          </w:rPr>
          <w:instrText xml:space="preserve"> PAGEREF _Toc455414228 \h </w:instrText>
        </w:r>
        <w:r w:rsidR="00DE6820">
          <w:rPr>
            <w:noProof/>
            <w:webHidden/>
          </w:rPr>
        </w:r>
        <w:r w:rsidR="00DE6820">
          <w:rPr>
            <w:noProof/>
            <w:webHidden/>
          </w:rPr>
          <w:fldChar w:fldCharType="separate"/>
        </w:r>
        <w:r w:rsidR="00AF6653">
          <w:rPr>
            <w:noProof/>
            <w:webHidden/>
          </w:rPr>
          <w:t>3</w:t>
        </w:r>
        <w:r w:rsidR="00DE6820">
          <w:rPr>
            <w:noProof/>
            <w:webHidden/>
          </w:rPr>
          <w:fldChar w:fldCharType="end"/>
        </w:r>
      </w:hyperlink>
    </w:p>
    <w:p w14:paraId="36577B36" w14:textId="77777777" w:rsidR="00DE6820" w:rsidRDefault="005318F8">
      <w:pPr>
        <w:pStyle w:val="TOC3"/>
        <w:rPr>
          <w:rFonts w:eastAsiaTheme="minorEastAsia" w:cstheme="minorBidi"/>
          <w:noProof/>
          <w:sz w:val="22"/>
          <w:szCs w:val="22"/>
          <w:lang w:val="en-IN" w:eastAsia="en-IN" w:bidi="ta-IN"/>
        </w:rPr>
      </w:pPr>
      <w:hyperlink w:anchor="_Toc455414229" w:history="1">
        <w:r w:rsidR="00DE6820" w:rsidRPr="00A31BE0">
          <w:rPr>
            <w:rStyle w:val="Hyperlink"/>
          </w:rPr>
          <w:t>GENERAL INTRODUCTION:</w:t>
        </w:r>
        <w:r w:rsidR="00DE6820">
          <w:rPr>
            <w:noProof/>
            <w:webHidden/>
          </w:rPr>
          <w:tab/>
        </w:r>
        <w:r w:rsidR="00DE6820">
          <w:rPr>
            <w:noProof/>
            <w:webHidden/>
          </w:rPr>
          <w:fldChar w:fldCharType="begin"/>
        </w:r>
        <w:r w:rsidR="00DE6820">
          <w:rPr>
            <w:noProof/>
            <w:webHidden/>
          </w:rPr>
          <w:instrText xml:space="preserve"> PAGEREF _Toc455414229 \h </w:instrText>
        </w:r>
        <w:r w:rsidR="00DE6820">
          <w:rPr>
            <w:noProof/>
            <w:webHidden/>
          </w:rPr>
        </w:r>
        <w:r w:rsidR="00DE6820">
          <w:rPr>
            <w:noProof/>
            <w:webHidden/>
          </w:rPr>
          <w:fldChar w:fldCharType="separate"/>
        </w:r>
        <w:r w:rsidR="00AF6653">
          <w:rPr>
            <w:noProof/>
            <w:webHidden/>
          </w:rPr>
          <w:t>4</w:t>
        </w:r>
        <w:r w:rsidR="00DE6820">
          <w:rPr>
            <w:noProof/>
            <w:webHidden/>
          </w:rPr>
          <w:fldChar w:fldCharType="end"/>
        </w:r>
      </w:hyperlink>
    </w:p>
    <w:p w14:paraId="551E913F"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30" w:history="1">
        <w:r w:rsidR="00DE6820" w:rsidRPr="00A31BE0">
          <w:rPr>
            <w:rStyle w:val="Hyperlink"/>
          </w:rPr>
          <w:t>World and India: Science, religion and Philosophy.</w:t>
        </w:r>
        <w:r w:rsidR="00DE6820">
          <w:rPr>
            <w:noProof/>
            <w:webHidden/>
          </w:rPr>
          <w:tab/>
        </w:r>
        <w:r w:rsidR="00DE6820">
          <w:rPr>
            <w:noProof/>
            <w:webHidden/>
          </w:rPr>
          <w:fldChar w:fldCharType="begin"/>
        </w:r>
        <w:r w:rsidR="00DE6820">
          <w:rPr>
            <w:noProof/>
            <w:webHidden/>
          </w:rPr>
          <w:instrText xml:space="preserve"> PAGEREF _Toc455414230 \h </w:instrText>
        </w:r>
        <w:r w:rsidR="00DE6820">
          <w:rPr>
            <w:noProof/>
            <w:webHidden/>
          </w:rPr>
        </w:r>
        <w:r w:rsidR="00DE6820">
          <w:rPr>
            <w:noProof/>
            <w:webHidden/>
          </w:rPr>
          <w:fldChar w:fldCharType="separate"/>
        </w:r>
        <w:r w:rsidR="00AF6653">
          <w:rPr>
            <w:noProof/>
            <w:webHidden/>
          </w:rPr>
          <w:t>4</w:t>
        </w:r>
        <w:r w:rsidR="00DE6820">
          <w:rPr>
            <w:noProof/>
            <w:webHidden/>
          </w:rPr>
          <w:fldChar w:fldCharType="end"/>
        </w:r>
      </w:hyperlink>
    </w:p>
    <w:p w14:paraId="10B6F46F"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31" w:history="1">
        <w:r w:rsidR="00DE6820" w:rsidRPr="00A31BE0">
          <w:rPr>
            <w:rStyle w:val="Hyperlink"/>
          </w:rPr>
          <w:t>Pre-eminence of Madhwa Philosophy</w:t>
        </w:r>
        <w:r w:rsidR="00DE6820">
          <w:rPr>
            <w:noProof/>
            <w:webHidden/>
          </w:rPr>
          <w:tab/>
        </w:r>
        <w:r w:rsidR="00DE6820">
          <w:rPr>
            <w:noProof/>
            <w:webHidden/>
          </w:rPr>
          <w:fldChar w:fldCharType="begin"/>
        </w:r>
        <w:r w:rsidR="00DE6820">
          <w:rPr>
            <w:noProof/>
            <w:webHidden/>
          </w:rPr>
          <w:instrText xml:space="preserve"> PAGEREF _Toc455414231 \h </w:instrText>
        </w:r>
        <w:r w:rsidR="00DE6820">
          <w:rPr>
            <w:noProof/>
            <w:webHidden/>
          </w:rPr>
        </w:r>
        <w:r w:rsidR="00DE6820">
          <w:rPr>
            <w:noProof/>
            <w:webHidden/>
          </w:rPr>
          <w:fldChar w:fldCharType="separate"/>
        </w:r>
        <w:r w:rsidR="00AF6653">
          <w:rPr>
            <w:noProof/>
            <w:webHidden/>
          </w:rPr>
          <w:t>6</w:t>
        </w:r>
        <w:r w:rsidR="00DE6820">
          <w:rPr>
            <w:noProof/>
            <w:webHidden/>
          </w:rPr>
          <w:fldChar w:fldCharType="end"/>
        </w:r>
      </w:hyperlink>
    </w:p>
    <w:p w14:paraId="55CBF1EE"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32" w:history="1">
        <w:r w:rsidR="00DE6820" w:rsidRPr="00A31BE0">
          <w:rPr>
            <w:rStyle w:val="Hyperlink"/>
          </w:rPr>
          <w:t>Narayana Panditacharya (1297 -1350) Life and Works</w:t>
        </w:r>
        <w:r w:rsidR="00DE6820">
          <w:rPr>
            <w:noProof/>
            <w:webHidden/>
          </w:rPr>
          <w:tab/>
        </w:r>
        <w:r w:rsidR="00DE6820">
          <w:rPr>
            <w:noProof/>
            <w:webHidden/>
          </w:rPr>
          <w:fldChar w:fldCharType="begin"/>
        </w:r>
        <w:r w:rsidR="00DE6820">
          <w:rPr>
            <w:noProof/>
            <w:webHidden/>
          </w:rPr>
          <w:instrText xml:space="preserve"> PAGEREF _Toc455414232 \h </w:instrText>
        </w:r>
        <w:r w:rsidR="00DE6820">
          <w:rPr>
            <w:noProof/>
            <w:webHidden/>
          </w:rPr>
        </w:r>
        <w:r w:rsidR="00DE6820">
          <w:rPr>
            <w:noProof/>
            <w:webHidden/>
          </w:rPr>
          <w:fldChar w:fldCharType="separate"/>
        </w:r>
        <w:r w:rsidR="00AF6653">
          <w:rPr>
            <w:noProof/>
            <w:webHidden/>
          </w:rPr>
          <w:t>8</w:t>
        </w:r>
        <w:r w:rsidR="00DE6820">
          <w:rPr>
            <w:noProof/>
            <w:webHidden/>
          </w:rPr>
          <w:fldChar w:fldCharType="end"/>
        </w:r>
      </w:hyperlink>
    </w:p>
    <w:p w14:paraId="0C0D2CBA"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33" w:history="1">
        <w:r w:rsidR="00DE6820" w:rsidRPr="00A31BE0">
          <w:rPr>
            <w:rStyle w:val="Hyperlink"/>
          </w:rPr>
          <w:t>Sumadhwa Vijaya as a Mahakavya</w:t>
        </w:r>
        <w:r w:rsidR="00DE6820">
          <w:rPr>
            <w:noProof/>
            <w:webHidden/>
          </w:rPr>
          <w:tab/>
        </w:r>
        <w:r w:rsidR="00DE6820">
          <w:rPr>
            <w:noProof/>
            <w:webHidden/>
          </w:rPr>
          <w:fldChar w:fldCharType="begin"/>
        </w:r>
        <w:r w:rsidR="00DE6820">
          <w:rPr>
            <w:noProof/>
            <w:webHidden/>
          </w:rPr>
          <w:instrText xml:space="preserve"> PAGEREF _Toc455414233 \h </w:instrText>
        </w:r>
        <w:r w:rsidR="00DE6820">
          <w:rPr>
            <w:noProof/>
            <w:webHidden/>
          </w:rPr>
        </w:r>
        <w:r w:rsidR="00DE6820">
          <w:rPr>
            <w:noProof/>
            <w:webHidden/>
          </w:rPr>
          <w:fldChar w:fldCharType="separate"/>
        </w:r>
        <w:r w:rsidR="00AF6653">
          <w:rPr>
            <w:noProof/>
            <w:webHidden/>
          </w:rPr>
          <w:t>9</w:t>
        </w:r>
        <w:r w:rsidR="00DE6820">
          <w:rPr>
            <w:noProof/>
            <w:webHidden/>
          </w:rPr>
          <w:fldChar w:fldCharType="end"/>
        </w:r>
      </w:hyperlink>
    </w:p>
    <w:p w14:paraId="7079994F"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34" w:history="1">
        <w:r w:rsidR="00DE6820" w:rsidRPr="00A31BE0">
          <w:rPr>
            <w:rStyle w:val="Hyperlink"/>
          </w:rPr>
          <w:t>Sumadhwa Vijaya as a Biography</w:t>
        </w:r>
        <w:r w:rsidR="00DE6820">
          <w:rPr>
            <w:noProof/>
            <w:webHidden/>
          </w:rPr>
          <w:tab/>
        </w:r>
        <w:r w:rsidR="00DE6820">
          <w:rPr>
            <w:noProof/>
            <w:webHidden/>
          </w:rPr>
          <w:fldChar w:fldCharType="begin"/>
        </w:r>
        <w:r w:rsidR="00DE6820">
          <w:rPr>
            <w:noProof/>
            <w:webHidden/>
          </w:rPr>
          <w:instrText xml:space="preserve"> PAGEREF _Toc455414234 \h </w:instrText>
        </w:r>
        <w:r w:rsidR="00DE6820">
          <w:rPr>
            <w:noProof/>
            <w:webHidden/>
          </w:rPr>
        </w:r>
        <w:r w:rsidR="00DE6820">
          <w:rPr>
            <w:noProof/>
            <w:webHidden/>
          </w:rPr>
          <w:fldChar w:fldCharType="separate"/>
        </w:r>
        <w:r w:rsidR="00AF6653">
          <w:rPr>
            <w:noProof/>
            <w:webHidden/>
          </w:rPr>
          <w:t>11</w:t>
        </w:r>
        <w:r w:rsidR="00DE6820">
          <w:rPr>
            <w:noProof/>
            <w:webHidden/>
          </w:rPr>
          <w:fldChar w:fldCharType="end"/>
        </w:r>
      </w:hyperlink>
    </w:p>
    <w:p w14:paraId="03FB5F51"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35" w:history="1">
        <w:r w:rsidR="00DE6820" w:rsidRPr="00A31BE0">
          <w:rPr>
            <w:rStyle w:val="Hyperlink"/>
          </w:rPr>
          <w:t>Excellences of Sumadhwa Vijaya.</w:t>
        </w:r>
        <w:r w:rsidR="00DE6820">
          <w:rPr>
            <w:noProof/>
            <w:webHidden/>
          </w:rPr>
          <w:tab/>
        </w:r>
        <w:r w:rsidR="00DE6820">
          <w:rPr>
            <w:noProof/>
            <w:webHidden/>
          </w:rPr>
          <w:fldChar w:fldCharType="begin"/>
        </w:r>
        <w:r w:rsidR="00DE6820">
          <w:rPr>
            <w:noProof/>
            <w:webHidden/>
          </w:rPr>
          <w:instrText xml:space="preserve"> PAGEREF _Toc455414235 \h </w:instrText>
        </w:r>
        <w:r w:rsidR="00DE6820">
          <w:rPr>
            <w:noProof/>
            <w:webHidden/>
          </w:rPr>
        </w:r>
        <w:r w:rsidR="00DE6820">
          <w:rPr>
            <w:noProof/>
            <w:webHidden/>
          </w:rPr>
          <w:fldChar w:fldCharType="separate"/>
        </w:r>
        <w:r w:rsidR="00AF6653">
          <w:rPr>
            <w:noProof/>
            <w:webHidden/>
          </w:rPr>
          <w:t>12</w:t>
        </w:r>
        <w:r w:rsidR="00DE6820">
          <w:rPr>
            <w:noProof/>
            <w:webHidden/>
          </w:rPr>
          <w:fldChar w:fldCharType="end"/>
        </w:r>
      </w:hyperlink>
    </w:p>
    <w:p w14:paraId="5D846464"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36" w:history="1">
        <w:r w:rsidR="00DE6820" w:rsidRPr="00A31BE0">
          <w:rPr>
            <w:rStyle w:val="Hyperlink"/>
          </w:rPr>
          <w:t>Narayana Panditacharya - as a poet</w:t>
        </w:r>
        <w:r w:rsidR="00DE6820">
          <w:rPr>
            <w:noProof/>
            <w:webHidden/>
          </w:rPr>
          <w:tab/>
        </w:r>
        <w:r w:rsidR="00DE6820">
          <w:rPr>
            <w:noProof/>
            <w:webHidden/>
          </w:rPr>
          <w:fldChar w:fldCharType="begin"/>
        </w:r>
        <w:r w:rsidR="00DE6820">
          <w:rPr>
            <w:noProof/>
            <w:webHidden/>
          </w:rPr>
          <w:instrText xml:space="preserve"> PAGEREF _Toc455414236 \h </w:instrText>
        </w:r>
        <w:r w:rsidR="00DE6820">
          <w:rPr>
            <w:noProof/>
            <w:webHidden/>
          </w:rPr>
        </w:r>
        <w:r w:rsidR="00DE6820">
          <w:rPr>
            <w:noProof/>
            <w:webHidden/>
          </w:rPr>
          <w:fldChar w:fldCharType="separate"/>
        </w:r>
        <w:r w:rsidR="00AF6653">
          <w:rPr>
            <w:noProof/>
            <w:webHidden/>
          </w:rPr>
          <w:t>13</w:t>
        </w:r>
        <w:r w:rsidR="00DE6820">
          <w:rPr>
            <w:noProof/>
            <w:webHidden/>
          </w:rPr>
          <w:fldChar w:fldCharType="end"/>
        </w:r>
      </w:hyperlink>
    </w:p>
    <w:p w14:paraId="3B0C327C"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37" w:history="1">
        <w:r w:rsidR="00DE6820" w:rsidRPr="00A31BE0">
          <w:rPr>
            <w:rStyle w:val="Hyperlink"/>
          </w:rPr>
          <w:t>Sumadhwa Vijaya at glance:</w:t>
        </w:r>
        <w:r w:rsidR="00DE6820">
          <w:rPr>
            <w:noProof/>
            <w:webHidden/>
          </w:rPr>
          <w:tab/>
        </w:r>
        <w:r w:rsidR="00DE6820">
          <w:rPr>
            <w:noProof/>
            <w:webHidden/>
          </w:rPr>
          <w:fldChar w:fldCharType="begin"/>
        </w:r>
        <w:r w:rsidR="00DE6820">
          <w:rPr>
            <w:noProof/>
            <w:webHidden/>
          </w:rPr>
          <w:instrText xml:space="preserve"> PAGEREF _Toc455414237 \h </w:instrText>
        </w:r>
        <w:r w:rsidR="00DE6820">
          <w:rPr>
            <w:noProof/>
            <w:webHidden/>
          </w:rPr>
        </w:r>
        <w:r w:rsidR="00DE6820">
          <w:rPr>
            <w:noProof/>
            <w:webHidden/>
          </w:rPr>
          <w:fldChar w:fldCharType="separate"/>
        </w:r>
        <w:r w:rsidR="00AF6653">
          <w:rPr>
            <w:noProof/>
            <w:webHidden/>
          </w:rPr>
          <w:t>14</w:t>
        </w:r>
        <w:r w:rsidR="00DE6820">
          <w:rPr>
            <w:noProof/>
            <w:webHidden/>
          </w:rPr>
          <w:fldChar w:fldCharType="end"/>
        </w:r>
      </w:hyperlink>
    </w:p>
    <w:p w14:paraId="5DF996F0"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38" w:history="1">
        <w:r w:rsidR="00DE6820" w:rsidRPr="00A31BE0">
          <w:rPr>
            <w:rStyle w:val="Hyperlink"/>
          </w:rPr>
          <w:t>Canto I:  Verses 55</w:t>
        </w:r>
        <w:r w:rsidR="00DE6820">
          <w:rPr>
            <w:noProof/>
            <w:webHidden/>
          </w:rPr>
          <w:tab/>
        </w:r>
        <w:r w:rsidR="00DE6820">
          <w:rPr>
            <w:noProof/>
            <w:webHidden/>
          </w:rPr>
          <w:fldChar w:fldCharType="begin"/>
        </w:r>
        <w:r w:rsidR="00DE6820">
          <w:rPr>
            <w:noProof/>
            <w:webHidden/>
          </w:rPr>
          <w:instrText xml:space="preserve"> PAGEREF _Toc455414238 \h </w:instrText>
        </w:r>
        <w:r w:rsidR="00DE6820">
          <w:rPr>
            <w:noProof/>
            <w:webHidden/>
          </w:rPr>
        </w:r>
        <w:r w:rsidR="00DE6820">
          <w:rPr>
            <w:noProof/>
            <w:webHidden/>
          </w:rPr>
          <w:fldChar w:fldCharType="separate"/>
        </w:r>
        <w:r w:rsidR="00AF6653">
          <w:rPr>
            <w:noProof/>
            <w:webHidden/>
          </w:rPr>
          <w:t>14</w:t>
        </w:r>
        <w:r w:rsidR="00DE6820">
          <w:rPr>
            <w:noProof/>
            <w:webHidden/>
          </w:rPr>
          <w:fldChar w:fldCharType="end"/>
        </w:r>
      </w:hyperlink>
    </w:p>
    <w:p w14:paraId="4B205180"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39" w:history="1">
        <w:r w:rsidR="00DE6820" w:rsidRPr="00A31BE0">
          <w:rPr>
            <w:rStyle w:val="Hyperlink"/>
          </w:rPr>
          <w:t>Canto II: Verses 54</w:t>
        </w:r>
        <w:r w:rsidR="00DE6820">
          <w:rPr>
            <w:noProof/>
            <w:webHidden/>
          </w:rPr>
          <w:tab/>
        </w:r>
        <w:r w:rsidR="00DE6820">
          <w:rPr>
            <w:noProof/>
            <w:webHidden/>
          </w:rPr>
          <w:fldChar w:fldCharType="begin"/>
        </w:r>
        <w:r w:rsidR="00DE6820">
          <w:rPr>
            <w:noProof/>
            <w:webHidden/>
          </w:rPr>
          <w:instrText xml:space="preserve"> PAGEREF _Toc455414239 \h </w:instrText>
        </w:r>
        <w:r w:rsidR="00DE6820">
          <w:rPr>
            <w:noProof/>
            <w:webHidden/>
          </w:rPr>
        </w:r>
        <w:r w:rsidR="00DE6820">
          <w:rPr>
            <w:noProof/>
            <w:webHidden/>
          </w:rPr>
          <w:fldChar w:fldCharType="separate"/>
        </w:r>
        <w:r w:rsidR="00AF6653">
          <w:rPr>
            <w:noProof/>
            <w:webHidden/>
          </w:rPr>
          <w:t>15</w:t>
        </w:r>
        <w:r w:rsidR="00DE6820">
          <w:rPr>
            <w:noProof/>
            <w:webHidden/>
          </w:rPr>
          <w:fldChar w:fldCharType="end"/>
        </w:r>
      </w:hyperlink>
    </w:p>
    <w:p w14:paraId="31E36CF3"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40" w:history="1">
        <w:r w:rsidR="00DE6820" w:rsidRPr="00A31BE0">
          <w:rPr>
            <w:rStyle w:val="Hyperlink"/>
          </w:rPr>
          <w:t>Canto III verses 56</w:t>
        </w:r>
        <w:r w:rsidR="00DE6820">
          <w:rPr>
            <w:noProof/>
            <w:webHidden/>
          </w:rPr>
          <w:tab/>
        </w:r>
        <w:r w:rsidR="00DE6820">
          <w:rPr>
            <w:noProof/>
            <w:webHidden/>
          </w:rPr>
          <w:fldChar w:fldCharType="begin"/>
        </w:r>
        <w:r w:rsidR="00DE6820">
          <w:rPr>
            <w:noProof/>
            <w:webHidden/>
          </w:rPr>
          <w:instrText xml:space="preserve"> PAGEREF _Toc455414240 \h </w:instrText>
        </w:r>
        <w:r w:rsidR="00DE6820">
          <w:rPr>
            <w:noProof/>
            <w:webHidden/>
          </w:rPr>
        </w:r>
        <w:r w:rsidR="00DE6820">
          <w:rPr>
            <w:noProof/>
            <w:webHidden/>
          </w:rPr>
          <w:fldChar w:fldCharType="separate"/>
        </w:r>
        <w:r w:rsidR="00AF6653">
          <w:rPr>
            <w:noProof/>
            <w:webHidden/>
          </w:rPr>
          <w:t>15</w:t>
        </w:r>
        <w:r w:rsidR="00DE6820">
          <w:rPr>
            <w:noProof/>
            <w:webHidden/>
          </w:rPr>
          <w:fldChar w:fldCharType="end"/>
        </w:r>
      </w:hyperlink>
    </w:p>
    <w:p w14:paraId="7CD76AC2"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41" w:history="1">
        <w:r w:rsidR="00DE6820" w:rsidRPr="00A31BE0">
          <w:rPr>
            <w:rStyle w:val="Hyperlink"/>
          </w:rPr>
          <w:t>Canto IV – Verses 54</w:t>
        </w:r>
        <w:r w:rsidR="00DE6820">
          <w:rPr>
            <w:noProof/>
            <w:webHidden/>
          </w:rPr>
          <w:tab/>
        </w:r>
        <w:r w:rsidR="00DE6820">
          <w:rPr>
            <w:noProof/>
            <w:webHidden/>
          </w:rPr>
          <w:fldChar w:fldCharType="begin"/>
        </w:r>
        <w:r w:rsidR="00DE6820">
          <w:rPr>
            <w:noProof/>
            <w:webHidden/>
          </w:rPr>
          <w:instrText xml:space="preserve"> PAGEREF _Toc455414241 \h </w:instrText>
        </w:r>
        <w:r w:rsidR="00DE6820">
          <w:rPr>
            <w:noProof/>
            <w:webHidden/>
          </w:rPr>
        </w:r>
        <w:r w:rsidR="00DE6820">
          <w:rPr>
            <w:noProof/>
            <w:webHidden/>
          </w:rPr>
          <w:fldChar w:fldCharType="separate"/>
        </w:r>
        <w:r w:rsidR="00AF6653">
          <w:rPr>
            <w:noProof/>
            <w:webHidden/>
          </w:rPr>
          <w:t>15</w:t>
        </w:r>
        <w:r w:rsidR="00DE6820">
          <w:rPr>
            <w:noProof/>
            <w:webHidden/>
          </w:rPr>
          <w:fldChar w:fldCharType="end"/>
        </w:r>
      </w:hyperlink>
    </w:p>
    <w:p w14:paraId="6F27956D"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42" w:history="1">
        <w:r w:rsidR="00DE6820" w:rsidRPr="00A31BE0">
          <w:rPr>
            <w:rStyle w:val="Hyperlink"/>
          </w:rPr>
          <w:t>Canto V – Verses 52</w:t>
        </w:r>
        <w:r w:rsidR="00DE6820">
          <w:rPr>
            <w:noProof/>
            <w:webHidden/>
          </w:rPr>
          <w:tab/>
        </w:r>
        <w:r w:rsidR="00DE6820">
          <w:rPr>
            <w:noProof/>
            <w:webHidden/>
          </w:rPr>
          <w:fldChar w:fldCharType="begin"/>
        </w:r>
        <w:r w:rsidR="00DE6820">
          <w:rPr>
            <w:noProof/>
            <w:webHidden/>
          </w:rPr>
          <w:instrText xml:space="preserve"> PAGEREF _Toc455414242 \h </w:instrText>
        </w:r>
        <w:r w:rsidR="00DE6820">
          <w:rPr>
            <w:noProof/>
            <w:webHidden/>
          </w:rPr>
        </w:r>
        <w:r w:rsidR="00DE6820">
          <w:rPr>
            <w:noProof/>
            <w:webHidden/>
          </w:rPr>
          <w:fldChar w:fldCharType="separate"/>
        </w:r>
        <w:r w:rsidR="00AF6653">
          <w:rPr>
            <w:noProof/>
            <w:webHidden/>
          </w:rPr>
          <w:t>15</w:t>
        </w:r>
        <w:r w:rsidR="00DE6820">
          <w:rPr>
            <w:noProof/>
            <w:webHidden/>
          </w:rPr>
          <w:fldChar w:fldCharType="end"/>
        </w:r>
      </w:hyperlink>
    </w:p>
    <w:p w14:paraId="5C9C67AA"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43" w:history="1">
        <w:r w:rsidR="00DE6820" w:rsidRPr="00A31BE0">
          <w:rPr>
            <w:rStyle w:val="Hyperlink"/>
          </w:rPr>
          <w:t>Canto VI –Verses 57</w:t>
        </w:r>
        <w:r w:rsidR="00DE6820">
          <w:rPr>
            <w:noProof/>
            <w:webHidden/>
          </w:rPr>
          <w:tab/>
        </w:r>
        <w:r w:rsidR="00DE6820">
          <w:rPr>
            <w:noProof/>
            <w:webHidden/>
          </w:rPr>
          <w:fldChar w:fldCharType="begin"/>
        </w:r>
        <w:r w:rsidR="00DE6820">
          <w:rPr>
            <w:noProof/>
            <w:webHidden/>
          </w:rPr>
          <w:instrText xml:space="preserve"> PAGEREF _Toc455414243 \h </w:instrText>
        </w:r>
        <w:r w:rsidR="00DE6820">
          <w:rPr>
            <w:noProof/>
            <w:webHidden/>
          </w:rPr>
        </w:r>
        <w:r w:rsidR="00DE6820">
          <w:rPr>
            <w:noProof/>
            <w:webHidden/>
          </w:rPr>
          <w:fldChar w:fldCharType="separate"/>
        </w:r>
        <w:r w:rsidR="00AF6653">
          <w:rPr>
            <w:noProof/>
            <w:webHidden/>
          </w:rPr>
          <w:t>16</w:t>
        </w:r>
        <w:r w:rsidR="00DE6820">
          <w:rPr>
            <w:noProof/>
            <w:webHidden/>
          </w:rPr>
          <w:fldChar w:fldCharType="end"/>
        </w:r>
      </w:hyperlink>
    </w:p>
    <w:p w14:paraId="7741C257"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44" w:history="1">
        <w:r w:rsidR="00DE6820" w:rsidRPr="00A31BE0">
          <w:rPr>
            <w:rStyle w:val="Hyperlink"/>
          </w:rPr>
          <w:t>Canto VII – Verses 59</w:t>
        </w:r>
        <w:r w:rsidR="00DE6820">
          <w:rPr>
            <w:noProof/>
            <w:webHidden/>
          </w:rPr>
          <w:tab/>
        </w:r>
        <w:r w:rsidR="00DE6820">
          <w:rPr>
            <w:noProof/>
            <w:webHidden/>
          </w:rPr>
          <w:fldChar w:fldCharType="begin"/>
        </w:r>
        <w:r w:rsidR="00DE6820">
          <w:rPr>
            <w:noProof/>
            <w:webHidden/>
          </w:rPr>
          <w:instrText xml:space="preserve"> PAGEREF _Toc455414244 \h </w:instrText>
        </w:r>
        <w:r w:rsidR="00DE6820">
          <w:rPr>
            <w:noProof/>
            <w:webHidden/>
          </w:rPr>
        </w:r>
        <w:r w:rsidR="00DE6820">
          <w:rPr>
            <w:noProof/>
            <w:webHidden/>
          </w:rPr>
          <w:fldChar w:fldCharType="separate"/>
        </w:r>
        <w:r w:rsidR="00AF6653">
          <w:rPr>
            <w:noProof/>
            <w:webHidden/>
          </w:rPr>
          <w:t>16</w:t>
        </w:r>
        <w:r w:rsidR="00DE6820">
          <w:rPr>
            <w:noProof/>
            <w:webHidden/>
          </w:rPr>
          <w:fldChar w:fldCharType="end"/>
        </w:r>
      </w:hyperlink>
    </w:p>
    <w:p w14:paraId="30C97ECA"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45" w:history="1">
        <w:r w:rsidR="00DE6820" w:rsidRPr="00A31BE0">
          <w:rPr>
            <w:rStyle w:val="Hyperlink"/>
          </w:rPr>
          <w:t>Canto VIII – Verses 54</w:t>
        </w:r>
        <w:r w:rsidR="00DE6820">
          <w:rPr>
            <w:noProof/>
            <w:webHidden/>
          </w:rPr>
          <w:tab/>
        </w:r>
        <w:r w:rsidR="00DE6820">
          <w:rPr>
            <w:noProof/>
            <w:webHidden/>
          </w:rPr>
          <w:fldChar w:fldCharType="begin"/>
        </w:r>
        <w:r w:rsidR="00DE6820">
          <w:rPr>
            <w:noProof/>
            <w:webHidden/>
          </w:rPr>
          <w:instrText xml:space="preserve"> PAGEREF _Toc455414245 \h </w:instrText>
        </w:r>
        <w:r w:rsidR="00DE6820">
          <w:rPr>
            <w:noProof/>
            <w:webHidden/>
          </w:rPr>
        </w:r>
        <w:r w:rsidR="00DE6820">
          <w:rPr>
            <w:noProof/>
            <w:webHidden/>
          </w:rPr>
          <w:fldChar w:fldCharType="separate"/>
        </w:r>
        <w:r w:rsidR="00AF6653">
          <w:rPr>
            <w:noProof/>
            <w:webHidden/>
          </w:rPr>
          <w:t>16</w:t>
        </w:r>
        <w:r w:rsidR="00DE6820">
          <w:rPr>
            <w:noProof/>
            <w:webHidden/>
          </w:rPr>
          <w:fldChar w:fldCharType="end"/>
        </w:r>
      </w:hyperlink>
    </w:p>
    <w:p w14:paraId="3D11D689"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46" w:history="1">
        <w:r w:rsidR="00DE6820" w:rsidRPr="00A31BE0">
          <w:rPr>
            <w:rStyle w:val="Hyperlink"/>
          </w:rPr>
          <w:t>Canto-IX – Verses</w:t>
        </w:r>
        <w:r w:rsidR="00DE6820" w:rsidRPr="00A31BE0">
          <w:rPr>
            <w:rStyle w:val="Hyperlink"/>
            <w:shd w:val="clear" w:color="auto" w:fill="EEECE1" w:themeFill="background2"/>
          </w:rPr>
          <w:t xml:space="preserve"> </w:t>
        </w:r>
        <w:r w:rsidR="00DE6820" w:rsidRPr="00A31BE0">
          <w:rPr>
            <w:rStyle w:val="Hyperlink"/>
          </w:rPr>
          <w:t>55</w:t>
        </w:r>
        <w:r w:rsidR="00DE6820">
          <w:rPr>
            <w:noProof/>
            <w:webHidden/>
          </w:rPr>
          <w:tab/>
        </w:r>
        <w:r w:rsidR="00DE6820">
          <w:rPr>
            <w:noProof/>
            <w:webHidden/>
          </w:rPr>
          <w:fldChar w:fldCharType="begin"/>
        </w:r>
        <w:r w:rsidR="00DE6820">
          <w:rPr>
            <w:noProof/>
            <w:webHidden/>
          </w:rPr>
          <w:instrText xml:space="preserve"> PAGEREF _Toc455414246 \h </w:instrText>
        </w:r>
        <w:r w:rsidR="00DE6820">
          <w:rPr>
            <w:noProof/>
            <w:webHidden/>
          </w:rPr>
        </w:r>
        <w:r w:rsidR="00DE6820">
          <w:rPr>
            <w:noProof/>
            <w:webHidden/>
          </w:rPr>
          <w:fldChar w:fldCharType="separate"/>
        </w:r>
        <w:r w:rsidR="00AF6653">
          <w:rPr>
            <w:noProof/>
            <w:webHidden/>
          </w:rPr>
          <w:t>17</w:t>
        </w:r>
        <w:r w:rsidR="00DE6820">
          <w:rPr>
            <w:noProof/>
            <w:webHidden/>
          </w:rPr>
          <w:fldChar w:fldCharType="end"/>
        </w:r>
      </w:hyperlink>
    </w:p>
    <w:p w14:paraId="706026B9"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47" w:history="1">
        <w:r w:rsidR="00DE6820" w:rsidRPr="00A31BE0">
          <w:rPr>
            <w:rStyle w:val="Hyperlink"/>
          </w:rPr>
          <w:t>Canto X – Verses 56</w:t>
        </w:r>
        <w:r w:rsidR="00DE6820">
          <w:rPr>
            <w:noProof/>
            <w:webHidden/>
          </w:rPr>
          <w:tab/>
        </w:r>
        <w:r w:rsidR="00DE6820">
          <w:rPr>
            <w:noProof/>
            <w:webHidden/>
          </w:rPr>
          <w:fldChar w:fldCharType="begin"/>
        </w:r>
        <w:r w:rsidR="00DE6820">
          <w:rPr>
            <w:noProof/>
            <w:webHidden/>
          </w:rPr>
          <w:instrText xml:space="preserve"> PAGEREF _Toc455414247 \h </w:instrText>
        </w:r>
        <w:r w:rsidR="00DE6820">
          <w:rPr>
            <w:noProof/>
            <w:webHidden/>
          </w:rPr>
        </w:r>
        <w:r w:rsidR="00DE6820">
          <w:rPr>
            <w:noProof/>
            <w:webHidden/>
          </w:rPr>
          <w:fldChar w:fldCharType="separate"/>
        </w:r>
        <w:r w:rsidR="00AF6653">
          <w:rPr>
            <w:noProof/>
            <w:webHidden/>
          </w:rPr>
          <w:t>17</w:t>
        </w:r>
        <w:r w:rsidR="00DE6820">
          <w:rPr>
            <w:noProof/>
            <w:webHidden/>
          </w:rPr>
          <w:fldChar w:fldCharType="end"/>
        </w:r>
      </w:hyperlink>
    </w:p>
    <w:p w14:paraId="33BA890F"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48" w:history="1">
        <w:r w:rsidR="00DE6820" w:rsidRPr="00A31BE0">
          <w:rPr>
            <w:rStyle w:val="Hyperlink"/>
          </w:rPr>
          <w:t>Canto XI – Verses 79</w:t>
        </w:r>
        <w:r w:rsidR="00DE6820">
          <w:rPr>
            <w:noProof/>
            <w:webHidden/>
          </w:rPr>
          <w:tab/>
        </w:r>
        <w:r w:rsidR="00DE6820">
          <w:rPr>
            <w:noProof/>
            <w:webHidden/>
          </w:rPr>
          <w:fldChar w:fldCharType="begin"/>
        </w:r>
        <w:r w:rsidR="00DE6820">
          <w:rPr>
            <w:noProof/>
            <w:webHidden/>
          </w:rPr>
          <w:instrText xml:space="preserve"> PAGEREF _Toc455414248 \h </w:instrText>
        </w:r>
        <w:r w:rsidR="00DE6820">
          <w:rPr>
            <w:noProof/>
            <w:webHidden/>
          </w:rPr>
        </w:r>
        <w:r w:rsidR="00DE6820">
          <w:rPr>
            <w:noProof/>
            <w:webHidden/>
          </w:rPr>
          <w:fldChar w:fldCharType="separate"/>
        </w:r>
        <w:r w:rsidR="00AF6653">
          <w:rPr>
            <w:noProof/>
            <w:webHidden/>
          </w:rPr>
          <w:t>18</w:t>
        </w:r>
        <w:r w:rsidR="00DE6820">
          <w:rPr>
            <w:noProof/>
            <w:webHidden/>
          </w:rPr>
          <w:fldChar w:fldCharType="end"/>
        </w:r>
      </w:hyperlink>
    </w:p>
    <w:p w14:paraId="1628D60D"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49" w:history="1">
        <w:r w:rsidR="00DE6820" w:rsidRPr="00A31BE0">
          <w:rPr>
            <w:rStyle w:val="Hyperlink"/>
          </w:rPr>
          <w:t>Canto XII – Verses 54</w:t>
        </w:r>
        <w:r w:rsidR="00DE6820">
          <w:rPr>
            <w:noProof/>
            <w:webHidden/>
          </w:rPr>
          <w:tab/>
        </w:r>
        <w:r w:rsidR="00DE6820">
          <w:rPr>
            <w:noProof/>
            <w:webHidden/>
          </w:rPr>
          <w:fldChar w:fldCharType="begin"/>
        </w:r>
        <w:r w:rsidR="00DE6820">
          <w:rPr>
            <w:noProof/>
            <w:webHidden/>
          </w:rPr>
          <w:instrText xml:space="preserve"> PAGEREF _Toc455414249 \h </w:instrText>
        </w:r>
        <w:r w:rsidR="00DE6820">
          <w:rPr>
            <w:noProof/>
            <w:webHidden/>
          </w:rPr>
        </w:r>
        <w:r w:rsidR="00DE6820">
          <w:rPr>
            <w:noProof/>
            <w:webHidden/>
          </w:rPr>
          <w:fldChar w:fldCharType="separate"/>
        </w:r>
        <w:r w:rsidR="00AF6653">
          <w:rPr>
            <w:noProof/>
            <w:webHidden/>
          </w:rPr>
          <w:t>18</w:t>
        </w:r>
        <w:r w:rsidR="00DE6820">
          <w:rPr>
            <w:noProof/>
            <w:webHidden/>
          </w:rPr>
          <w:fldChar w:fldCharType="end"/>
        </w:r>
      </w:hyperlink>
    </w:p>
    <w:p w14:paraId="37A85CC8"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50" w:history="1">
        <w:r w:rsidR="00DE6820" w:rsidRPr="00A31BE0">
          <w:rPr>
            <w:rStyle w:val="Hyperlink"/>
          </w:rPr>
          <w:t>Canto XIII Verses 69</w:t>
        </w:r>
        <w:r w:rsidR="00DE6820">
          <w:rPr>
            <w:noProof/>
            <w:webHidden/>
          </w:rPr>
          <w:tab/>
        </w:r>
        <w:r w:rsidR="00DE6820">
          <w:rPr>
            <w:noProof/>
            <w:webHidden/>
          </w:rPr>
          <w:fldChar w:fldCharType="begin"/>
        </w:r>
        <w:r w:rsidR="00DE6820">
          <w:rPr>
            <w:noProof/>
            <w:webHidden/>
          </w:rPr>
          <w:instrText xml:space="preserve"> PAGEREF _Toc455414250 \h </w:instrText>
        </w:r>
        <w:r w:rsidR="00DE6820">
          <w:rPr>
            <w:noProof/>
            <w:webHidden/>
          </w:rPr>
        </w:r>
        <w:r w:rsidR="00DE6820">
          <w:rPr>
            <w:noProof/>
            <w:webHidden/>
          </w:rPr>
          <w:fldChar w:fldCharType="separate"/>
        </w:r>
        <w:r w:rsidR="00AF6653">
          <w:rPr>
            <w:noProof/>
            <w:webHidden/>
          </w:rPr>
          <w:t>18</w:t>
        </w:r>
        <w:r w:rsidR="00DE6820">
          <w:rPr>
            <w:noProof/>
            <w:webHidden/>
          </w:rPr>
          <w:fldChar w:fldCharType="end"/>
        </w:r>
      </w:hyperlink>
    </w:p>
    <w:p w14:paraId="50FC3700"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51" w:history="1">
        <w:r w:rsidR="00DE6820" w:rsidRPr="00A31BE0">
          <w:rPr>
            <w:rStyle w:val="Hyperlink"/>
          </w:rPr>
          <w:t>Canto XIV - Verses 53</w:t>
        </w:r>
        <w:r w:rsidR="00DE6820">
          <w:rPr>
            <w:noProof/>
            <w:webHidden/>
          </w:rPr>
          <w:tab/>
        </w:r>
        <w:r w:rsidR="00DE6820">
          <w:rPr>
            <w:noProof/>
            <w:webHidden/>
          </w:rPr>
          <w:fldChar w:fldCharType="begin"/>
        </w:r>
        <w:r w:rsidR="00DE6820">
          <w:rPr>
            <w:noProof/>
            <w:webHidden/>
          </w:rPr>
          <w:instrText xml:space="preserve"> PAGEREF _Toc455414251 \h </w:instrText>
        </w:r>
        <w:r w:rsidR="00DE6820">
          <w:rPr>
            <w:noProof/>
            <w:webHidden/>
          </w:rPr>
        </w:r>
        <w:r w:rsidR="00DE6820">
          <w:rPr>
            <w:noProof/>
            <w:webHidden/>
          </w:rPr>
          <w:fldChar w:fldCharType="separate"/>
        </w:r>
        <w:r w:rsidR="00AF6653">
          <w:rPr>
            <w:noProof/>
            <w:webHidden/>
          </w:rPr>
          <w:t>18</w:t>
        </w:r>
        <w:r w:rsidR="00DE6820">
          <w:rPr>
            <w:noProof/>
            <w:webHidden/>
          </w:rPr>
          <w:fldChar w:fldCharType="end"/>
        </w:r>
      </w:hyperlink>
    </w:p>
    <w:p w14:paraId="76D6ECBD"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52" w:history="1">
        <w:r w:rsidR="00DE6820" w:rsidRPr="00A31BE0">
          <w:rPr>
            <w:rStyle w:val="Hyperlink"/>
          </w:rPr>
          <w:t>Canto XV – Verses 141</w:t>
        </w:r>
        <w:r w:rsidR="00DE6820">
          <w:rPr>
            <w:noProof/>
            <w:webHidden/>
          </w:rPr>
          <w:tab/>
        </w:r>
        <w:r w:rsidR="00DE6820">
          <w:rPr>
            <w:noProof/>
            <w:webHidden/>
          </w:rPr>
          <w:fldChar w:fldCharType="begin"/>
        </w:r>
        <w:r w:rsidR="00DE6820">
          <w:rPr>
            <w:noProof/>
            <w:webHidden/>
          </w:rPr>
          <w:instrText xml:space="preserve"> PAGEREF _Toc455414252 \h </w:instrText>
        </w:r>
        <w:r w:rsidR="00DE6820">
          <w:rPr>
            <w:noProof/>
            <w:webHidden/>
          </w:rPr>
        </w:r>
        <w:r w:rsidR="00DE6820">
          <w:rPr>
            <w:noProof/>
            <w:webHidden/>
          </w:rPr>
          <w:fldChar w:fldCharType="separate"/>
        </w:r>
        <w:r w:rsidR="00AF6653">
          <w:rPr>
            <w:noProof/>
            <w:webHidden/>
          </w:rPr>
          <w:t>18</w:t>
        </w:r>
        <w:r w:rsidR="00DE6820">
          <w:rPr>
            <w:noProof/>
            <w:webHidden/>
          </w:rPr>
          <w:fldChar w:fldCharType="end"/>
        </w:r>
      </w:hyperlink>
    </w:p>
    <w:p w14:paraId="2E450486" w14:textId="77777777" w:rsidR="00DE6820" w:rsidRDefault="005318F8">
      <w:pPr>
        <w:pStyle w:val="TOC4"/>
        <w:tabs>
          <w:tab w:val="right" w:leader="dot" w:pos="8722"/>
        </w:tabs>
        <w:rPr>
          <w:rFonts w:eastAsiaTheme="minorEastAsia" w:cstheme="minorBidi"/>
          <w:noProof/>
          <w:sz w:val="22"/>
          <w:szCs w:val="22"/>
          <w:lang w:val="en-IN" w:eastAsia="en-IN" w:bidi="ta-IN"/>
        </w:rPr>
      </w:pPr>
      <w:hyperlink w:anchor="_Toc455414253" w:history="1">
        <w:r w:rsidR="00DE6820" w:rsidRPr="00A31BE0">
          <w:rPr>
            <w:rStyle w:val="Hyperlink"/>
          </w:rPr>
          <w:t>Canto XVI – Verses 58</w:t>
        </w:r>
        <w:r w:rsidR="00DE6820">
          <w:rPr>
            <w:noProof/>
            <w:webHidden/>
          </w:rPr>
          <w:tab/>
        </w:r>
        <w:r w:rsidR="00DE6820">
          <w:rPr>
            <w:noProof/>
            <w:webHidden/>
          </w:rPr>
          <w:fldChar w:fldCharType="begin"/>
        </w:r>
        <w:r w:rsidR="00DE6820">
          <w:rPr>
            <w:noProof/>
            <w:webHidden/>
          </w:rPr>
          <w:instrText xml:space="preserve"> PAGEREF _Toc455414253 \h </w:instrText>
        </w:r>
        <w:r w:rsidR="00DE6820">
          <w:rPr>
            <w:noProof/>
            <w:webHidden/>
          </w:rPr>
        </w:r>
        <w:r w:rsidR="00DE6820">
          <w:rPr>
            <w:noProof/>
            <w:webHidden/>
          </w:rPr>
          <w:fldChar w:fldCharType="separate"/>
        </w:r>
        <w:r w:rsidR="00AF6653">
          <w:rPr>
            <w:noProof/>
            <w:webHidden/>
          </w:rPr>
          <w:t>19</w:t>
        </w:r>
        <w:r w:rsidR="00DE6820">
          <w:rPr>
            <w:noProof/>
            <w:webHidden/>
          </w:rPr>
          <w:fldChar w:fldCharType="end"/>
        </w:r>
      </w:hyperlink>
    </w:p>
    <w:p w14:paraId="28CB57E1" w14:textId="77777777" w:rsidR="00DE6820" w:rsidRDefault="005318F8">
      <w:pPr>
        <w:pStyle w:val="TOC1"/>
        <w:tabs>
          <w:tab w:val="right" w:leader="dot" w:pos="8722"/>
        </w:tabs>
        <w:rPr>
          <w:rFonts w:asciiTheme="minorHAnsi" w:eastAsiaTheme="minorEastAsia" w:hAnsiTheme="minorHAnsi" w:cstheme="minorBidi"/>
          <w:b w:val="0"/>
          <w:bCs w:val="0"/>
          <w:caps w:val="0"/>
          <w:noProof/>
          <w:color w:val="auto"/>
          <w:sz w:val="22"/>
          <w:szCs w:val="22"/>
          <w:lang w:val="en-IN" w:eastAsia="en-IN" w:bidi="ta-IN"/>
        </w:rPr>
      </w:pPr>
      <w:hyperlink w:anchor="_Toc455414254" w:history="1">
        <w:r w:rsidR="00DE6820" w:rsidRPr="00A31BE0">
          <w:rPr>
            <w:rStyle w:val="Hyperlink"/>
            <w:rFonts w:cs="Mangal"/>
            <w:shd w:val="clear" w:color="auto" w:fill="DAEEF3" w:themeFill="accent5" w:themeFillTint="33"/>
            <w:cs/>
          </w:rPr>
          <w:t>॥</w:t>
        </w:r>
        <w:r w:rsidR="00DE6820" w:rsidRPr="00A31BE0">
          <w:rPr>
            <w:rStyle w:val="Hyperlink"/>
            <w:rFonts w:cs="Mangal"/>
            <w:cs/>
          </w:rPr>
          <w:t xml:space="preserve"> </w:t>
        </w:r>
        <w:r w:rsidR="00DE6820" w:rsidRPr="00A31BE0">
          <w:rPr>
            <w:rStyle w:val="Hyperlink"/>
            <w:rFonts w:cs="Mangal"/>
            <w:cs/>
            <w:lang w:bidi="hi-IN"/>
          </w:rPr>
          <w:t>नारायणपण्डिताचार्यविरचित</w:t>
        </w:r>
        <w:r w:rsidR="00DE6820" w:rsidRPr="00A31BE0">
          <w:rPr>
            <w:rStyle w:val="Hyperlink"/>
            <w:rFonts w:cs="Mangal"/>
            <w:shd w:val="clear" w:color="auto" w:fill="DAEEF3" w:themeFill="accent5" w:themeFillTint="33"/>
            <w:cs/>
          </w:rPr>
          <w:t xml:space="preserve"> श्रीमध्वविजय॥</w:t>
        </w:r>
        <w:r w:rsidR="00DE6820">
          <w:rPr>
            <w:noProof/>
            <w:webHidden/>
          </w:rPr>
          <w:tab/>
        </w:r>
        <w:r w:rsidR="00DE6820">
          <w:rPr>
            <w:noProof/>
            <w:webHidden/>
          </w:rPr>
          <w:fldChar w:fldCharType="begin"/>
        </w:r>
        <w:r w:rsidR="00DE6820">
          <w:rPr>
            <w:noProof/>
            <w:webHidden/>
          </w:rPr>
          <w:instrText xml:space="preserve"> PAGEREF _Toc455414254 \h </w:instrText>
        </w:r>
        <w:r w:rsidR="00DE6820">
          <w:rPr>
            <w:noProof/>
            <w:webHidden/>
          </w:rPr>
        </w:r>
        <w:r w:rsidR="00DE6820">
          <w:rPr>
            <w:noProof/>
            <w:webHidden/>
          </w:rPr>
          <w:fldChar w:fldCharType="separate"/>
        </w:r>
        <w:r w:rsidR="00AF6653">
          <w:rPr>
            <w:noProof/>
            <w:webHidden/>
          </w:rPr>
          <w:t>21</w:t>
        </w:r>
        <w:r w:rsidR="00DE6820">
          <w:rPr>
            <w:noProof/>
            <w:webHidden/>
          </w:rPr>
          <w:fldChar w:fldCharType="end"/>
        </w:r>
      </w:hyperlink>
    </w:p>
    <w:p w14:paraId="1BF72C5B" w14:textId="77777777" w:rsidR="00DE6820" w:rsidRDefault="005318F8">
      <w:pPr>
        <w:pStyle w:val="TOC3"/>
        <w:tabs>
          <w:tab w:val="left" w:pos="1540"/>
        </w:tabs>
        <w:rPr>
          <w:rFonts w:eastAsiaTheme="minorEastAsia" w:cstheme="minorBidi"/>
          <w:noProof/>
          <w:sz w:val="22"/>
          <w:szCs w:val="22"/>
          <w:lang w:val="en-IN" w:eastAsia="en-IN" w:bidi="ta-IN"/>
        </w:rPr>
      </w:pPr>
      <w:hyperlink w:anchor="_Toc455414255" w:history="1">
        <w:r w:rsidR="00DE6820" w:rsidRPr="00A31BE0">
          <w:rPr>
            <w:rStyle w:val="Hyperlink"/>
            <w:rFonts w:cs="Mangal"/>
            <w:cs/>
          </w:rPr>
          <w:t>प्रथमः सर्गः</w:t>
        </w:r>
        <w:r w:rsidR="00DE6820">
          <w:rPr>
            <w:rFonts w:eastAsiaTheme="minorEastAsia" w:cstheme="minorBidi"/>
            <w:noProof/>
            <w:sz w:val="22"/>
            <w:szCs w:val="22"/>
            <w:lang w:val="en-IN" w:eastAsia="en-IN" w:bidi="ta-IN"/>
          </w:rPr>
          <w:tab/>
        </w:r>
        <w:r w:rsidR="00DE6820" w:rsidRPr="00A31BE0">
          <w:rPr>
            <w:rStyle w:val="Hyperlink"/>
          </w:rPr>
          <w:t>[</w:t>
        </w:r>
        <w:r w:rsidR="00DE6820" w:rsidRPr="00A31BE0">
          <w:rPr>
            <w:rStyle w:val="Hyperlink"/>
            <w:rFonts w:cs="Mangal"/>
            <w:cs/>
          </w:rPr>
          <w:t>1-55]</w:t>
        </w:r>
        <w:r w:rsidR="00DE6820">
          <w:rPr>
            <w:noProof/>
            <w:webHidden/>
          </w:rPr>
          <w:tab/>
        </w:r>
        <w:r w:rsidR="00DE6820">
          <w:rPr>
            <w:noProof/>
            <w:webHidden/>
          </w:rPr>
          <w:fldChar w:fldCharType="begin"/>
        </w:r>
        <w:r w:rsidR="00DE6820">
          <w:rPr>
            <w:noProof/>
            <w:webHidden/>
          </w:rPr>
          <w:instrText xml:space="preserve"> PAGEREF _Toc455414255 \h </w:instrText>
        </w:r>
        <w:r w:rsidR="00DE6820">
          <w:rPr>
            <w:noProof/>
            <w:webHidden/>
          </w:rPr>
        </w:r>
        <w:r w:rsidR="00DE6820">
          <w:rPr>
            <w:noProof/>
            <w:webHidden/>
          </w:rPr>
          <w:fldChar w:fldCharType="separate"/>
        </w:r>
        <w:r w:rsidR="00AF6653">
          <w:rPr>
            <w:noProof/>
            <w:webHidden/>
          </w:rPr>
          <w:t>21</w:t>
        </w:r>
        <w:r w:rsidR="00DE6820">
          <w:rPr>
            <w:noProof/>
            <w:webHidden/>
          </w:rPr>
          <w:fldChar w:fldCharType="end"/>
        </w:r>
      </w:hyperlink>
    </w:p>
    <w:p w14:paraId="746D5BD3" w14:textId="77777777" w:rsidR="00DE6820" w:rsidRDefault="005318F8">
      <w:pPr>
        <w:pStyle w:val="TOC3"/>
        <w:rPr>
          <w:rFonts w:eastAsiaTheme="minorEastAsia" w:cstheme="minorBidi"/>
          <w:noProof/>
          <w:sz w:val="22"/>
          <w:szCs w:val="22"/>
          <w:lang w:val="en-IN" w:eastAsia="en-IN" w:bidi="ta-IN"/>
        </w:rPr>
      </w:pPr>
      <w:hyperlink w:anchor="_Toc455414256" w:history="1">
        <w:r w:rsidR="00DE6820" w:rsidRPr="00A31BE0">
          <w:rPr>
            <w:rStyle w:val="Hyperlink"/>
            <w:b/>
            <w:bCs/>
            <w:cs/>
          </w:rPr>
          <w:t>द्वितीयः सर्गः - [2-54]</w:t>
        </w:r>
        <w:r w:rsidR="00DE6820">
          <w:rPr>
            <w:noProof/>
            <w:webHidden/>
          </w:rPr>
          <w:tab/>
        </w:r>
        <w:r w:rsidR="00DE6820">
          <w:rPr>
            <w:noProof/>
            <w:webHidden/>
          </w:rPr>
          <w:fldChar w:fldCharType="begin"/>
        </w:r>
        <w:r w:rsidR="00DE6820">
          <w:rPr>
            <w:noProof/>
            <w:webHidden/>
          </w:rPr>
          <w:instrText xml:space="preserve"> PAGEREF _Toc455414256 \h </w:instrText>
        </w:r>
        <w:r w:rsidR="00DE6820">
          <w:rPr>
            <w:noProof/>
            <w:webHidden/>
          </w:rPr>
        </w:r>
        <w:r w:rsidR="00DE6820">
          <w:rPr>
            <w:noProof/>
            <w:webHidden/>
          </w:rPr>
          <w:fldChar w:fldCharType="separate"/>
        </w:r>
        <w:r w:rsidR="00AF6653">
          <w:rPr>
            <w:noProof/>
            <w:webHidden/>
          </w:rPr>
          <w:t>32</w:t>
        </w:r>
        <w:r w:rsidR="00DE6820">
          <w:rPr>
            <w:noProof/>
            <w:webHidden/>
          </w:rPr>
          <w:fldChar w:fldCharType="end"/>
        </w:r>
      </w:hyperlink>
    </w:p>
    <w:p w14:paraId="22689368" w14:textId="77777777" w:rsidR="00DE6820" w:rsidRDefault="005318F8">
      <w:pPr>
        <w:pStyle w:val="TOC3"/>
        <w:rPr>
          <w:rFonts w:eastAsiaTheme="minorEastAsia" w:cstheme="minorBidi"/>
          <w:noProof/>
          <w:sz w:val="22"/>
          <w:szCs w:val="22"/>
          <w:lang w:val="en-IN" w:eastAsia="en-IN" w:bidi="ta-IN"/>
        </w:rPr>
      </w:pPr>
      <w:hyperlink w:anchor="_Toc455414257" w:history="1">
        <w:r w:rsidR="00DE6820" w:rsidRPr="00A31BE0">
          <w:rPr>
            <w:rStyle w:val="Hyperlink"/>
            <w:rFonts w:cs="Mangal"/>
            <w:cs/>
          </w:rPr>
          <w:t xml:space="preserve">तृतीयः सर्गः - </w:t>
        </w:r>
        <w:r w:rsidR="00DE6820" w:rsidRPr="00A31BE0">
          <w:rPr>
            <w:rStyle w:val="Hyperlink"/>
            <w:rFonts w:ascii="Tunga" w:hAnsi="Tunga" w:cs="Tunga"/>
            <w:cs/>
          </w:rPr>
          <w:t>[</w:t>
        </w:r>
        <w:r w:rsidR="00DE6820" w:rsidRPr="00A31BE0">
          <w:rPr>
            <w:rStyle w:val="Hyperlink"/>
            <w:rFonts w:cs="Mangal"/>
            <w:cs/>
          </w:rPr>
          <w:t>3-52</w:t>
        </w:r>
        <w:r w:rsidR="00DE6820" w:rsidRPr="00A31BE0">
          <w:rPr>
            <w:rStyle w:val="Hyperlink"/>
            <w:rFonts w:ascii="Tunga" w:hAnsi="Tunga" w:cs="Tunga"/>
            <w:cs/>
          </w:rPr>
          <w:t>]</w:t>
        </w:r>
        <w:r w:rsidR="00DE6820">
          <w:rPr>
            <w:noProof/>
            <w:webHidden/>
          </w:rPr>
          <w:tab/>
        </w:r>
        <w:r w:rsidR="00DE6820">
          <w:rPr>
            <w:noProof/>
            <w:webHidden/>
          </w:rPr>
          <w:fldChar w:fldCharType="begin"/>
        </w:r>
        <w:r w:rsidR="00DE6820">
          <w:rPr>
            <w:noProof/>
            <w:webHidden/>
          </w:rPr>
          <w:instrText xml:space="preserve"> PAGEREF _Toc455414257 \h </w:instrText>
        </w:r>
        <w:r w:rsidR="00DE6820">
          <w:rPr>
            <w:noProof/>
            <w:webHidden/>
          </w:rPr>
        </w:r>
        <w:r w:rsidR="00DE6820">
          <w:rPr>
            <w:noProof/>
            <w:webHidden/>
          </w:rPr>
          <w:fldChar w:fldCharType="separate"/>
        </w:r>
        <w:r w:rsidR="00AF6653">
          <w:rPr>
            <w:noProof/>
            <w:webHidden/>
          </w:rPr>
          <w:t>42</w:t>
        </w:r>
        <w:r w:rsidR="00DE6820">
          <w:rPr>
            <w:noProof/>
            <w:webHidden/>
          </w:rPr>
          <w:fldChar w:fldCharType="end"/>
        </w:r>
      </w:hyperlink>
    </w:p>
    <w:p w14:paraId="20EBCA09" w14:textId="77777777" w:rsidR="00DE6820" w:rsidRDefault="005318F8">
      <w:pPr>
        <w:pStyle w:val="TOC3"/>
        <w:rPr>
          <w:rFonts w:eastAsiaTheme="minorEastAsia" w:cstheme="minorBidi"/>
          <w:noProof/>
          <w:sz w:val="22"/>
          <w:szCs w:val="22"/>
          <w:lang w:val="en-IN" w:eastAsia="en-IN" w:bidi="ta-IN"/>
        </w:rPr>
      </w:pPr>
      <w:hyperlink w:anchor="_Toc455414258" w:history="1">
        <w:r w:rsidR="00DE6820" w:rsidRPr="00A31BE0">
          <w:rPr>
            <w:rStyle w:val="Hyperlink"/>
            <w:b/>
            <w:bCs/>
            <w:cs/>
          </w:rPr>
          <w:t xml:space="preserve">चतुर्तः सर्गः - </w:t>
        </w:r>
        <w:r w:rsidR="00DE6820" w:rsidRPr="00A31BE0">
          <w:rPr>
            <w:rStyle w:val="Hyperlink"/>
            <w:rFonts w:ascii="Tunga" w:hAnsi="Tunga" w:cs="Tunga"/>
            <w:b/>
            <w:bCs/>
            <w:cs/>
          </w:rPr>
          <w:t>[</w:t>
        </w:r>
        <w:r w:rsidR="00DE6820" w:rsidRPr="00A31BE0">
          <w:rPr>
            <w:rStyle w:val="Hyperlink"/>
            <w:b/>
            <w:bCs/>
            <w:cs/>
          </w:rPr>
          <w:t>4-54</w:t>
        </w:r>
        <w:r w:rsidR="00DE6820" w:rsidRPr="00A31BE0">
          <w:rPr>
            <w:rStyle w:val="Hyperlink"/>
            <w:rFonts w:ascii="Tunga" w:hAnsi="Tunga" w:cs="Tunga"/>
            <w:b/>
            <w:bCs/>
            <w:cs/>
          </w:rPr>
          <w:t>]</w:t>
        </w:r>
        <w:r w:rsidR="00DE6820">
          <w:rPr>
            <w:noProof/>
            <w:webHidden/>
          </w:rPr>
          <w:tab/>
        </w:r>
        <w:r w:rsidR="00DE6820">
          <w:rPr>
            <w:noProof/>
            <w:webHidden/>
          </w:rPr>
          <w:fldChar w:fldCharType="begin"/>
        </w:r>
        <w:r w:rsidR="00DE6820">
          <w:rPr>
            <w:noProof/>
            <w:webHidden/>
          </w:rPr>
          <w:instrText xml:space="preserve"> PAGEREF _Toc455414258 \h </w:instrText>
        </w:r>
        <w:r w:rsidR="00DE6820">
          <w:rPr>
            <w:noProof/>
            <w:webHidden/>
          </w:rPr>
        </w:r>
        <w:r w:rsidR="00DE6820">
          <w:rPr>
            <w:noProof/>
            <w:webHidden/>
          </w:rPr>
          <w:fldChar w:fldCharType="separate"/>
        </w:r>
        <w:r w:rsidR="00AF6653">
          <w:rPr>
            <w:noProof/>
            <w:webHidden/>
          </w:rPr>
          <w:t>55</w:t>
        </w:r>
        <w:r w:rsidR="00DE6820">
          <w:rPr>
            <w:noProof/>
            <w:webHidden/>
          </w:rPr>
          <w:fldChar w:fldCharType="end"/>
        </w:r>
      </w:hyperlink>
    </w:p>
    <w:p w14:paraId="10B2792A" w14:textId="77777777" w:rsidR="00DE6820" w:rsidRDefault="005318F8">
      <w:pPr>
        <w:pStyle w:val="TOC3"/>
        <w:rPr>
          <w:rFonts w:eastAsiaTheme="minorEastAsia" w:cstheme="minorBidi"/>
          <w:noProof/>
          <w:sz w:val="22"/>
          <w:szCs w:val="22"/>
          <w:lang w:val="en-IN" w:eastAsia="en-IN" w:bidi="ta-IN"/>
        </w:rPr>
      </w:pPr>
      <w:hyperlink w:anchor="_Toc455414259" w:history="1">
        <w:r w:rsidR="00DE6820" w:rsidRPr="00A31BE0">
          <w:rPr>
            <w:rStyle w:val="Hyperlink"/>
            <w:b/>
            <w:bCs/>
            <w:cs/>
          </w:rPr>
          <w:t>पञ्चमः  सर्गः [5-52]</w:t>
        </w:r>
        <w:r w:rsidR="00DE6820">
          <w:rPr>
            <w:noProof/>
            <w:webHidden/>
          </w:rPr>
          <w:tab/>
        </w:r>
        <w:r w:rsidR="00DE6820">
          <w:rPr>
            <w:noProof/>
            <w:webHidden/>
          </w:rPr>
          <w:fldChar w:fldCharType="begin"/>
        </w:r>
        <w:r w:rsidR="00DE6820">
          <w:rPr>
            <w:noProof/>
            <w:webHidden/>
          </w:rPr>
          <w:instrText xml:space="preserve"> PAGEREF _Toc455414259 \h </w:instrText>
        </w:r>
        <w:r w:rsidR="00DE6820">
          <w:rPr>
            <w:noProof/>
            <w:webHidden/>
          </w:rPr>
        </w:r>
        <w:r w:rsidR="00DE6820">
          <w:rPr>
            <w:noProof/>
            <w:webHidden/>
          </w:rPr>
          <w:fldChar w:fldCharType="separate"/>
        </w:r>
        <w:r w:rsidR="00AF6653">
          <w:rPr>
            <w:noProof/>
            <w:webHidden/>
          </w:rPr>
          <w:t>69</w:t>
        </w:r>
        <w:r w:rsidR="00DE6820">
          <w:rPr>
            <w:noProof/>
            <w:webHidden/>
          </w:rPr>
          <w:fldChar w:fldCharType="end"/>
        </w:r>
      </w:hyperlink>
    </w:p>
    <w:p w14:paraId="29DEF515" w14:textId="77777777" w:rsidR="00DE6820" w:rsidRDefault="005318F8">
      <w:pPr>
        <w:pStyle w:val="TOC3"/>
        <w:rPr>
          <w:rFonts w:eastAsiaTheme="minorEastAsia" w:cstheme="minorBidi"/>
          <w:noProof/>
          <w:sz w:val="22"/>
          <w:szCs w:val="22"/>
          <w:lang w:val="en-IN" w:eastAsia="en-IN" w:bidi="ta-IN"/>
        </w:rPr>
      </w:pPr>
      <w:hyperlink w:anchor="_Toc455414260" w:history="1">
        <w:r w:rsidR="00DE6820" w:rsidRPr="00A31BE0">
          <w:rPr>
            <w:rStyle w:val="Hyperlink"/>
            <w:b/>
            <w:bCs/>
            <w:cs/>
          </w:rPr>
          <w:t xml:space="preserve">षष्ठः  सर्गः - </w:t>
        </w:r>
        <w:r w:rsidR="00DE6820" w:rsidRPr="00A31BE0">
          <w:rPr>
            <w:rStyle w:val="Hyperlink"/>
            <w:rFonts w:ascii="Tunga" w:hAnsi="Tunga" w:cs="Tunga"/>
            <w:b/>
            <w:bCs/>
            <w:cs/>
          </w:rPr>
          <w:t>[</w:t>
        </w:r>
        <w:r w:rsidR="00DE6820" w:rsidRPr="00A31BE0">
          <w:rPr>
            <w:rStyle w:val="Hyperlink"/>
            <w:b/>
            <w:bCs/>
            <w:cs/>
          </w:rPr>
          <w:t>6-57</w:t>
        </w:r>
        <w:r w:rsidR="00DE6820" w:rsidRPr="00A31BE0">
          <w:rPr>
            <w:rStyle w:val="Hyperlink"/>
            <w:rFonts w:ascii="Tunga" w:hAnsi="Tunga" w:cs="Tunga"/>
            <w:b/>
            <w:bCs/>
            <w:cs/>
          </w:rPr>
          <w:t>]</w:t>
        </w:r>
        <w:r w:rsidR="00DE6820">
          <w:rPr>
            <w:noProof/>
            <w:webHidden/>
          </w:rPr>
          <w:tab/>
        </w:r>
        <w:r w:rsidR="00DE6820">
          <w:rPr>
            <w:noProof/>
            <w:webHidden/>
          </w:rPr>
          <w:fldChar w:fldCharType="begin"/>
        </w:r>
        <w:r w:rsidR="00DE6820">
          <w:rPr>
            <w:noProof/>
            <w:webHidden/>
          </w:rPr>
          <w:instrText xml:space="preserve"> PAGEREF _Toc455414260 \h </w:instrText>
        </w:r>
        <w:r w:rsidR="00DE6820">
          <w:rPr>
            <w:noProof/>
            <w:webHidden/>
          </w:rPr>
        </w:r>
        <w:r w:rsidR="00DE6820">
          <w:rPr>
            <w:noProof/>
            <w:webHidden/>
          </w:rPr>
          <w:fldChar w:fldCharType="separate"/>
        </w:r>
        <w:r w:rsidR="00AF6653">
          <w:rPr>
            <w:noProof/>
            <w:webHidden/>
          </w:rPr>
          <w:t>83</w:t>
        </w:r>
        <w:r w:rsidR="00DE6820">
          <w:rPr>
            <w:noProof/>
            <w:webHidden/>
          </w:rPr>
          <w:fldChar w:fldCharType="end"/>
        </w:r>
      </w:hyperlink>
    </w:p>
    <w:p w14:paraId="696D02A3" w14:textId="77777777" w:rsidR="00DE6820" w:rsidRDefault="005318F8">
      <w:pPr>
        <w:pStyle w:val="TOC3"/>
        <w:rPr>
          <w:rFonts w:eastAsiaTheme="minorEastAsia" w:cstheme="minorBidi"/>
          <w:noProof/>
          <w:sz w:val="22"/>
          <w:szCs w:val="22"/>
          <w:lang w:val="en-IN" w:eastAsia="en-IN" w:bidi="ta-IN"/>
        </w:rPr>
      </w:pPr>
      <w:hyperlink w:anchor="_Toc455414261" w:history="1">
        <w:r w:rsidR="00DE6820" w:rsidRPr="00A31BE0">
          <w:rPr>
            <w:rStyle w:val="Hyperlink"/>
            <w:b/>
            <w:bCs/>
            <w:cs/>
          </w:rPr>
          <w:t>सप्तमः सर्ग</w:t>
        </w:r>
        <w:r w:rsidR="00DE6820" w:rsidRPr="00A31BE0">
          <w:rPr>
            <w:rStyle w:val="Hyperlink"/>
            <w:b/>
            <w:bCs/>
          </w:rPr>
          <w:t>:</w:t>
        </w:r>
        <w:r w:rsidR="00DE6820" w:rsidRPr="00A31BE0">
          <w:rPr>
            <w:rStyle w:val="Hyperlink"/>
            <w:b/>
            <w:bCs/>
            <w:cs/>
          </w:rPr>
          <w:t xml:space="preserve"> - [7-59]</w:t>
        </w:r>
        <w:r w:rsidR="00DE6820">
          <w:rPr>
            <w:noProof/>
            <w:webHidden/>
          </w:rPr>
          <w:tab/>
        </w:r>
        <w:r w:rsidR="00DE6820">
          <w:rPr>
            <w:noProof/>
            <w:webHidden/>
          </w:rPr>
          <w:fldChar w:fldCharType="begin"/>
        </w:r>
        <w:r w:rsidR="00DE6820">
          <w:rPr>
            <w:noProof/>
            <w:webHidden/>
          </w:rPr>
          <w:instrText xml:space="preserve"> PAGEREF _Toc455414261 \h </w:instrText>
        </w:r>
        <w:r w:rsidR="00DE6820">
          <w:rPr>
            <w:noProof/>
            <w:webHidden/>
          </w:rPr>
        </w:r>
        <w:r w:rsidR="00DE6820">
          <w:rPr>
            <w:noProof/>
            <w:webHidden/>
          </w:rPr>
          <w:fldChar w:fldCharType="separate"/>
        </w:r>
        <w:r w:rsidR="00AF6653">
          <w:rPr>
            <w:noProof/>
            <w:webHidden/>
          </w:rPr>
          <w:t>99</w:t>
        </w:r>
        <w:r w:rsidR="00DE6820">
          <w:rPr>
            <w:noProof/>
            <w:webHidden/>
          </w:rPr>
          <w:fldChar w:fldCharType="end"/>
        </w:r>
      </w:hyperlink>
    </w:p>
    <w:p w14:paraId="160B2985" w14:textId="77777777" w:rsidR="00DE6820" w:rsidRDefault="005318F8">
      <w:pPr>
        <w:pStyle w:val="TOC3"/>
        <w:rPr>
          <w:rFonts w:eastAsiaTheme="minorEastAsia" w:cstheme="minorBidi"/>
          <w:noProof/>
          <w:sz w:val="22"/>
          <w:szCs w:val="22"/>
          <w:lang w:val="en-IN" w:eastAsia="en-IN" w:bidi="ta-IN"/>
        </w:rPr>
      </w:pPr>
      <w:hyperlink w:anchor="_Toc455414262" w:history="1">
        <w:r w:rsidR="00DE6820" w:rsidRPr="00A31BE0">
          <w:rPr>
            <w:rStyle w:val="Hyperlink"/>
            <w:b/>
            <w:bCs/>
            <w:cs/>
          </w:rPr>
          <w:t>अष्टमः सर्ग</w:t>
        </w:r>
        <w:r w:rsidR="00DE6820" w:rsidRPr="00A31BE0">
          <w:rPr>
            <w:rStyle w:val="Hyperlink"/>
            <w:b/>
            <w:bCs/>
          </w:rPr>
          <w:t xml:space="preserve">: </w:t>
        </w:r>
        <w:r w:rsidR="00DE6820" w:rsidRPr="00A31BE0">
          <w:rPr>
            <w:rStyle w:val="Hyperlink"/>
            <w:b/>
            <w:bCs/>
            <w:cs/>
          </w:rPr>
          <w:t>- [</w:t>
        </w:r>
        <w:r w:rsidR="00DE6820" w:rsidRPr="00A31BE0">
          <w:rPr>
            <w:rStyle w:val="Hyperlink"/>
            <w:b/>
            <w:bCs/>
          </w:rPr>
          <w:t>8</w:t>
        </w:r>
        <w:r w:rsidR="00DE6820" w:rsidRPr="00A31BE0">
          <w:rPr>
            <w:rStyle w:val="Hyperlink"/>
            <w:b/>
            <w:bCs/>
            <w:cs/>
          </w:rPr>
          <w:t>-</w:t>
        </w:r>
        <w:r w:rsidR="00DE6820" w:rsidRPr="00A31BE0">
          <w:rPr>
            <w:rStyle w:val="Hyperlink"/>
            <w:b/>
            <w:bCs/>
          </w:rPr>
          <w:t>54]</w:t>
        </w:r>
        <w:r w:rsidR="00DE6820">
          <w:rPr>
            <w:noProof/>
            <w:webHidden/>
          </w:rPr>
          <w:tab/>
        </w:r>
        <w:r w:rsidR="00DE6820">
          <w:rPr>
            <w:noProof/>
            <w:webHidden/>
          </w:rPr>
          <w:fldChar w:fldCharType="begin"/>
        </w:r>
        <w:r w:rsidR="00DE6820">
          <w:rPr>
            <w:noProof/>
            <w:webHidden/>
          </w:rPr>
          <w:instrText xml:space="preserve"> PAGEREF _Toc455414262 \h </w:instrText>
        </w:r>
        <w:r w:rsidR="00DE6820">
          <w:rPr>
            <w:noProof/>
            <w:webHidden/>
          </w:rPr>
        </w:r>
        <w:r w:rsidR="00DE6820">
          <w:rPr>
            <w:noProof/>
            <w:webHidden/>
          </w:rPr>
          <w:fldChar w:fldCharType="separate"/>
        </w:r>
        <w:r w:rsidR="00AF6653">
          <w:rPr>
            <w:noProof/>
            <w:webHidden/>
          </w:rPr>
          <w:t>113</w:t>
        </w:r>
        <w:r w:rsidR="00DE6820">
          <w:rPr>
            <w:noProof/>
            <w:webHidden/>
          </w:rPr>
          <w:fldChar w:fldCharType="end"/>
        </w:r>
      </w:hyperlink>
    </w:p>
    <w:p w14:paraId="454481EC" w14:textId="77777777" w:rsidR="00DE6820" w:rsidRDefault="005318F8">
      <w:pPr>
        <w:pStyle w:val="TOC3"/>
        <w:rPr>
          <w:rFonts w:eastAsiaTheme="minorEastAsia" w:cstheme="minorBidi"/>
          <w:noProof/>
          <w:sz w:val="22"/>
          <w:szCs w:val="22"/>
          <w:lang w:val="en-IN" w:eastAsia="en-IN" w:bidi="ta-IN"/>
        </w:rPr>
      </w:pPr>
      <w:hyperlink w:anchor="_Toc455414263" w:history="1">
        <w:r w:rsidR="00DE6820" w:rsidRPr="00A31BE0">
          <w:rPr>
            <w:rStyle w:val="Hyperlink"/>
            <w:b/>
            <w:bCs/>
            <w:cs/>
          </w:rPr>
          <w:t>नवमः सर्ग</w:t>
        </w:r>
        <w:r w:rsidR="00DE6820" w:rsidRPr="00A31BE0">
          <w:rPr>
            <w:rStyle w:val="Hyperlink"/>
            <w:b/>
            <w:bCs/>
          </w:rPr>
          <w:t>:</w:t>
        </w:r>
        <w:r w:rsidR="00DE6820" w:rsidRPr="00A31BE0">
          <w:rPr>
            <w:rStyle w:val="Hyperlink"/>
            <w:b/>
            <w:bCs/>
            <w:cs/>
          </w:rPr>
          <w:t>-[9-55]</w:t>
        </w:r>
        <w:r w:rsidR="00DE6820">
          <w:rPr>
            <w:noProof/>
            <w:webHidden/>
          </w:rPr>
          <w:tab/>
        </w:r>
        <w:r w:rsidR="00DE6820">
          <w:rPr>
            <w:noProof/>
            <w:webHidden/>
          </w:rPr>
          <w:fldChar w:fldCharType="begin"/>
        </w:r>
        <w:r w:rsidR="00DE6820">
          <w:rPr>
            <w:noProof/>
            <w:webHidden/>
          </w:rPr>
          <w:instrText xml:space="preserve"> PAGEREF _Toc455414263 \h </w:instrText>
        </w:r>
        <w:r w:rsidR="00DE6820">
          <w:rPr>
            <w:noProof/>
            <w:webHidden/>
          </w:rPr>
        </w:r>
        <w:r w:rsidR="00DE6820">
          <w:rPr>
            <w:noProof/>
            <w:webHidden/>
          </w:rPr>
          <w:fldChar w:fldCharType="separate"/>
        </w:r>
        <w:r w:rsidR="00AF6653">
          <w:rPr>
            <w:noProof/>
            <w:webHidden/>
          </w:rPr>
          <w:t>131</w:t>
        </w:r>
        <w:r w:rsidR="00DE6820">
          <w:rPr>
            <w:noProof/>
            <w:webHidden/>
          </w:rPr>
          <w:fldChar w:fldCharType="end"/>
        </w:r>
      </w:hyperlink>
    </w:p>
    <w:p w14:paraId="703913D2" w14:textId="77777777" w:rsidR="00DE6820" w:rsidRDefault="005318F8">
      <w:pPr>
        <w:pStyle w:val="TOC3"/>
        <w:rPr>
          <w:rFonts w:eastAsiaTheme="minorEastAsia" w:cstheme="minorBidi"/>
          <w:noProof/>
          <w:sz w:val="22"/>
          <w:szCs w:val="22"/>
          <w:lang w:val="en-IN" w:eastAsia="en-IN" w:bidi="ta-IN"/>
        </w:rPr>
      </w:pPr>
      <w:hyperlink w:anchor="_Toc455414264" w:history="1">
        <w:r w:rsidR="00DE6820" w:rsidRPr="00A31BE0">
          <w:rPr>
            <w:rStyle w:val="Hyperlink"/>
            <w:b/>
            <w:bCs/>
            <w:cs/>
          </w:rPr>
          <w:t>दशमः सर्ग</w:t>
        </w:r>
        <w:r w:rsidR="00DE6820" w:rsidRPr="00A31BE0">
          <w:rPr>
            <w:rStyle w:val="Hyperlink"/>
            <w:b/>
            <w:bCs/>
          </w:rPr>
          <w:t>:</w:t>
        </w:r>
        <w:r w:rsidR="00DE6820" w:rsidRPr="00A31BE0">
          <w:rPr>
            <w:rStyle w:val="Hyperlink"/>
            <w:b/>
            <w:bCs/>
            <w:cs/>
          </w:rPr>
          <w:t xml:space="preserve"> - [10-56]</w:t>
        </w:r>
        <w:r w:rsidR="00DE6820">
          <w:rPr>
            <w:noProof/>
            <w:webHidden/>
          </w:rPr>
          <w:tab/>
        </w:r>
        <w:r w:rsidR="00DE6820">
          <w:rPr>
            <w:noProof/>
            <w:webHidden/>
          </w:rPr>
          <w:fldChar w:fldCharType="begin"/>
        </w:r>
        <w:r w:rsidR="00DE6820">
          <w:rPr>
            <w:noProof/>
            <w:webHidden/>
          </w:rPr>
          <w:instrText xml:space="preserve"> PAGEREF _Toc455414264 \h </w:instrText>
        </w:r>
        <w:r w:rsidR="00DE6820">
          <w:rPr>
            <w:noProof/>
            <w:webHidden/>
          </w:rPr>
        </w:r>
        <w:r w:rsidR="00DE6820">
          <w:rPr>
            <w:noProof/>
            <w:webHidden/>
          </w:rPr>
          <w:fldChar w:fldCharType="separate"/>
        </w:r>
        <w:r w:rsidR="00AF6653">
          <w:rPr>
            <w:noProof/>
            <w:webHidden/>
          </w:rPr>
          <w:t>145</w:t>
        </w:r>
        <w:r w:rsidR="00DE6820">
          <w:rPr>
            <w:noProof/>
            <w:webHidden/>
          </w:rPr>
          <w:fldChar w:fldCharType="end"/>
        </w:r>
      </w:hyperlink>
    </w:p>
    <w:p w14:paraId="58BA5E5E" w14:textId="77777777" w:rsidR="00DE6820" w:rsidRDefault="005318F8">
      <w:pPr>
        <w:pStyle w:val="TOC3"/>
        <w:rPr>
          <w:rFonts w:eastAsiaTheme="minorEastAsia" w:cstheme="minorBidi"/>
          <w:noProof/>
          <w:sz w:val="22"/>
          <w:szCs w:val="22"/>
          <w:lang w:val="en-IN" w:eastAsia="en-IN" w:bidi="ta-IN"/>
        </w:rPr>
      </w:pPr>
      <w:hyperlink w:anchor="_Toc455414265" w:history="1">
        <w:r w:rsidR="00DE6820" w:rsidRPr="00A31BE0">
          <w:rPr>
            <w:rStyle w:val="Hyperlink"/>
            <w:rFonts w:cs="Mangal"/>
            <w:cs/>
          </w:rPr>
          <w:t>एकादशः सर्ग</w:t>
        </w:r>
        <w:r w:rsidR="00DE6820" w:rsidRPr="00A31BE0">
          <w:rPr>
            <w:rStyle w:val="Hyperlink"/>
          </w:rPr>
          <w:t>:</w:t>
        </w:r>
        <w:r w:rsidR="00DE6820" w:rsidRPr="00A31BE0">
          <w:rPr>
            <w:rStyle w:val="Hyperlink"/>
            <w:rFonts w:cs="Mangal"/>
            <w:cs/>
          </w:rPr>
          <w:t xml:space="preserve"> - [11-</w:t>
        </w:r>
        <w:r w:rsidR="00DE6820" w:rsidRPr="00A31BE0">
          <w:rPr>
            <w:rStyle w:val="Hyperlink"/>
          </w:rPr>
          <w:t>77]</w:t>
        </w:r>
        <w:r w:rsidR="00DE6820">
          <w:rPr>
            <w:noProof/>
            <w:webHidden/>
          </w:rPr>
          <w:tab/>
        </w:r>
        <w:r w:rsidR="00DE6820">
          <w:rPr>
            <w:noProof/>
            <w:webHidden/>
          </w:rPr>
          <w:fldChar w:fldCharType="begin"/>
        </w:r>
        <w:r w:rsidR="00DE6820">
          <w:rPr>
            <w:noProof/>
            <w:webHidden/>
          </w:rPr>
          <w:instrText xml:space="preserve"> PAGEREF _Toc455414265 \h </w:instrText>
        </w:r>
        <w:r w:rsidR="00DE6820">
          <w:rPr>
            <w:noProof/>
            <w:webHidden/>
          </w:rPr>
        </w:r>
        <w:r w:rsidR="00DE6820">
          <w:rPr>
            <w:noProof/>
            <w:webHidden/>
          </w:rPr>
          <w:fldChar w:fldCharType="separate"/>
        </w:r>
        <w:r w:rsidR="00AF6653">
          <w:rPr>
            <w:noProof/>
            <w:webHidden/>
          </w:rPr>
          <w:t>162</w:t>
        </w:r>
        <w:r w:rsidR="00DE6820">
          <w:rPr>
            <w:noProof/>
            <w:webHidden/>
          </w:rPr>
          <w:fldChar w:fldCharType="end"/>
        </w:r>
      </w:hyperlink>
    </w:p>
    <w:p w14:paraId="00C31864" w14:textId="77777777" w:rsidR="00DE6820" w:rsidRDefault="005318F8">
      <w:pPr>
        <w:pStyle w:val="TOC3"/>
        <w:rPr>
          <w:rFonts w:eastAsiaTheme="minorEastAsia" w:cstheme="minorBidi"/>
          <w:noProof/>
          <w:sz w:val="22"/>
          <w:szCs w:val="22"/>
          <w:lang w:val="en-IN" w:eastAsia="en-IN" w:bidi="ta-IN"/>
        </w:rPr>
      </w:pPr>
      <w:hyperlink w:anchor="_Toc455414266" w:history="1">
        <w:r w:rsidR="00DE6820" w:rsidRPr="00A31BE0">
          <w:rPr>
            <w:rStyle w:val="Hyperlink"/>
            <w:b/>
            <w:bCs/>
            <w:cs/>
          </w:rPr>
          <w:t xml:space="preserve">द्वादशः सर्ग </w:t>
        </w:r>
        <w:r w:rsidR="00DE6820" w:rsidRPr="00A31BE0">
          <w:rPr>
            <w:rStyle w:val="Hyperlink"/>
            <w:b/>
            <w:bCs/>
          </w:rPr>
          <w:t xml:space="preserve">: </w:t>
        </w:r>
        <w:r w:rsidR="00DE6820" w:rsidRPr="00A31BE0">
          <w:rPr>
            <w:rStyle w:val="Hyperlink"/>
            <w:b/>
            <w:bCs/>
            <w:cs/>
          </w:rPr>
          <w:t>-[12-54]</w:t>
        </w:r>
        <w:r w:rsidR="00DE6820">
          <w:rPr>
            <w:noProof/>
            <w:webHidden/>
          </w:rPr>
          <w:tab/>
        </w:r>
        <w:r w:rsidR="00DE6820">
          <w:rPr>
            <w:noProof/>
            <w:webHidden/>
          </w:rPr>
          <w:fldChar w:fldCharType="begin"/>
        </w:r>
        <w:r w:rsidR="00DE6820">
          <w:rPr>
            <w:noProof/>
            <w:webHidden/>
          </w:rPr>
          <w:instrText xml:space="preserve"> PAGEREF _Toc455414266 \h </w:instrText>
        </w:r>
        <w:r w:rsidR="00DE6820">
          <w:rPr>
            <w:noProof/>
            <w:webHidden/>
          </w:rPr>
        </w:r>
        <w:r w:rsidR="00DE6820">
          <w:rPr>
            <w:noProof/>
            <w:webHidden/>
          </w:rPr>
          <w:fldChar w:fldCharType="separate"/>
        </w:r>
        <w:r w:rsidR="00AF6653">
          <w:rPr>
            <w:noProof/>
            <w:webHidden/>
          </w:rPr>
          <w:t>182</w:t>
        </w:r>
        <w:r w:rsidR="00DE6820">
          <w:rPr>
            <w:noProof/>
            <w:webHidden/>
          </w:rPr>
          <w:fldChar w:fldCharType="end"/>
        </w:r>
      </w:hyperlink>
    </w:p>
    <w:p w14:paraId="578B5871" w14:textId="77777777" w:rsidR="00DE6820" w:rsidRDefault="005318F8">
      <w:pPr>
        <w:pStyle w:val="TOC3"/>
        <w:rPr>
          <w:rFonts w:eastAsiaTheme="minorEastAsia" w:cstheme="minorBidi"/>
          <w:noProof/>
          <w:sz w:val="22"/>
          <w:szCs w:val="22"/>
          <w:lang w:val="en-IN" w:eastAsia="en-IN" w:bidi="ta-IN"/>
        </w:rPr>
      </w:pPr>
      <w:hyperlink w:anchor="_Toc455414267" w:history="1">
        <w:r w:rsidR="00DE6820" w:rsidRPr="00A31BE0">
          <w:rPr>
            <w:rStyle w:val="Hyperlink"/>
            <w:rFonts w:cs="Mangal"/>
            <w:cs/>
          </w:rPr>
          <w:t xml:space="preserve">त्रयोदशः सर्ग </w:t>
        </w:r>
        <w:r w:rsidR="00DE6820" w:rsidRPr="00A31BE0">
          <w:rPr>
            <w:rStyle w:val="Hyperlink"/>
          </w:rPr>
          <w:t>:</w:t>
        </w:r>
        <w:r w:rsidR="00DE6820" w:rsidRPr="00A31BE0">
          <w:rPr>
            <w:rStyle w:val="Hyperlink"/>
            <w:rFonts w:cs="Mangal"/>
            <w:cs/>
          </w:rPr>
          <w:t xml:space="preserve"> -[13-69]</w:t>
        </w:r>
        <w:r w:rsidR="00DE6820">
          <w:rPr>
            <w:noProof/>
            <w:webHidden/>
          </w:rPr>
          <w:tab/>
        </w:r>
        <w:r w:rsidR="00DE6820">
          <w:rPr>
            <w:noProof/>
            <w:webHidden/>
          </w:rPr>
          <w:fldChar w:fldCharType="begin"/>
        </w:r>
        <w:r w:rsidR="00DE6820">
          <w:rPr>
            <w:noProof/>
            <w:webHidden/>
          </w:rPr>
          <w:instrText xml:space="preserve"> PAGEREF _Toc455414267 \h </w:instrText>
        </w:r>
        <w:r w:rsidR="00DE6820">
          <w:rPr>
            <w:noProof/>
            <w:webHidden/>
          </w:rPr>
        </w:r>
        <w:r w:rsidR="00DE6820">
          <w:rPr>
            <w:noProof/>
            <w:webHidden/>
          </w:rPr>
          <w:fldChar w:fldCharType="separate"/>
        </w:r>
        <w:r w:rsidR="00AF6653">
          <w:rPr>
            <w:noProof/>
            <w:webHidden/>
          </w:rPr>
          <w:t>198</w:t>
        </w:r>
        <w:r w:rsidR="00DE6820">
          <w:rPr>
            <w:noProof/>
            <w:webHidden/>
          </w:rPr>
          <w:fldChar w:fldCharType="end"/>
        </w:r>
      </w:hyperlink>
    </w:p>
    <w:p w14:paraId="17CCD606" w14:textId="77777777" w:rsidR="00DE6820" w:rsidRDefault="005318F8">
      <w:pPr>
        <w:pStyle w:val="TOC3"/>
        <w:rPr>
          <w:rFonts w:eastAsiaTheme="minorEastAsia" w:cstheme="minorBidi"/>
          <w:noProof/>
          <w:sz w:val="22"/>
          <w:szCs w:val="22"/>
          <w:lang w:val="en-IN" w:eastAsia="en-IN" w:bidi="ta-IN"/>
        </w:rPr>
      </w:pPr>
      <w:hyperlink w:anchor="_Toc455414268" w:history="1">
        <w:r w:rsidR="00DE6820" w:rsidRPr="00A31BE0">
          <w:rPr>
            <w:rStyle w:val="Hyperlink"/>
            <w:rFonts w:cs="Mangal"/>
            <w:cs/>
          </w:rPr>
          <w:t>चतुर्दशः सर्ग</w:t>
        </w:r>
        <w:r w:rsidR="00DE6820" w:rsidRPr="00A31BE0">
          <w:rPr>
            <w:rStyle w:val="Hyperlink"/>
          </w:rPr>
          <w:t>: [14-55]</w:t>
        </w:r>
        <w:r w:rsidR="00DE6820">
          <w:rPr>
            <w:noProof/>
            <w:webHidden/>
          </w:rPr>
          <w:tab/>
        </w:r>
        <w:r w:rsidR="00DE6820">
          <w:rPr>
            <w:noProof/>
            <w:webHidden/>
          </w:rPr>
          <w:fldChar w:fldCharType="begin"/>
        </w:r>
        <w:r w:rsidR="00DE6820">
          <w:rPr>
            <w:noProof/>
            <w:webHidden/>
          </w:rPr>
          <w:instrText xml:space="preserve"> PAGEREF _Toc455414268 \h </w:instrText>
        </w:r>
        <w:r w:rsidR="00DE6820">
          <w:rPr>
            <w:noProof/>
            <w:webHidden/>
          </w:rPr>
        </w:r>
        <w:r w:rsidR="00DE6820">
          <w:rPr>
            <w:noProof/>
            <w:webHidden/>
          </w:rPr>
          <w:fldChar w:fldCharType="separate"/>
        </w:r>
        <w:r w:rsidR="00AF6653">
          <w:rPr>
            <w:noProof/>
            <w:webHidden/>
          </w:rPr>
          <w:t>216</w:t>
        </w:r>
        <w:r w:rsidR="00DE6820">
          <w:rPr>
            <w:noProof/>
            <w:webHidden/>
          </w:rPr>
          <w:fldChar w:fldCharType="end"/>
        </w:r>
      </w:hyperlink>
    </w:p>
    <w:p w14:paraId="283B637F" w14:textId="77777777" w:rsidR="00DE6820" w:rsidRDefault="005318F8">
      <w:pPr>
        <w:pStyle w:val="TOC3"/>
        <w:rPr>
          <w:rFonts w:eastAsiaTheme="minorEastAsia" w:cstheme="minorBidi"/>
          <w:noProof/>
          <w:sz w:val="22"/>
          <w:szCs w:val="22"/>
          <w:lang w:val="en-IN" w:eastAsia="en-IN" w:bidi="ta-IN"/>
        </w:rPr>
      </w:pPr>
      <w:hyperlink w:anchor="_Toc455414269" w:history="1">
        <w:r w:rsidR="00DE6820" w:rsidRPr="00A31BE0">
          <w:rPr>
            <w:rStyle w:val="Hyperlink"/>
            <w:rFonts w:cs="Mangal"/>
            <w:cs/>
          </w:rPr>
          <w:t>पञ्चदशः सर्ग</w:t>
        </w:r>
        <w:r w:rsidR="00DE6820" w:rsidRPr="00A31BE0">
          <w:rPr>
            <w:rStyle w:val="Hyperlink"/>
          </w:rPr>
          <w:t xml:space="preserve">: </w:t>
        </w:r>
        <w:r w:rsidR="00DE6820" w:rsidRPr="00A31BE0">
          <w:rPr>
            <w:rStyle w:val="Hyperlink"/>
            <w:rFonts w:cs="Mangal"/>
            <w:cs/>
          </w:rPr>
          <w:t>-[15-141]</w:t>
        </w:r>
        <w:r w:rsidR="00DE6820">
          <w:rPr>
            <w:noProof/>
            <w:webHidden/>
          </w:rPr>
          <w:tab/>
        </w:r>
        <w:r w:rsidR="00DE6820">
          <w:rPr>
            <w:noProof/>
            <w:webHidden/>
          </w:rPr>
          <w:fldChar w:fldCharType="begin"/>
        </w:r>
        <w:r w:rsidR="00DE6820">
          <w:rPr>
            <w:noProof/>
            <w:webHidden/>
          </w:rPr>
          <w:instrText xml:space="preserve"> PAGEREF _Toc455414269 \h </w:instrText>
        </w:r>
        <w:r w:rsidR="00DE6820">
          <w:rPr>
            <w:noProof/>
            <w:webHidden/>
          </w:rPr>
        </w:r>
        <w:r w:rsidR="00DE6820">
          <w:rPr>
            <w:noProof/>
            <w:webHidden/>
          </w:rPr>
          <w:fldChar w:fldCharType="separate"/>
        </w:r>
        <w:r w:rsidR="00AF6653">
          <w:rPr>
            <w:noProof/>
            <w:webHidden/>
          </w:rPr>
          <w:t>238</w:t>
        </w:r>
        <w:r w:rsidR="00DE6820">
          <w:rPr>
            <w:noProof/>
            <w:webHidden/>
          </w:rPr>
          <w:fldChar w:fldCharType="end"/>
        </w:r>
      </w:hyperlink>
    </w:p>
    <w:p w14:paraId="0964C546" w14:textId="77777777" w:rsidR="00DE6820" w:rsidRDefault="005318F8">
      <w:pPr>
        <w:pStyle w:val="TOC3"/>
        <w:rPr>
          <w:rFonts w:eastAsiaTheme="minorEastAsia" w:cstheme="minorBidi"/>
          <w:noProof/>
          <w:sz w:val="22"/>
          <w:szCs w:val="22"/>
          <w:lang w:val="en-IN" w:eastAsia="en-IN" w:bidi="ta-IN"/>
        </w:rPr>
      </w:pPr>
      <w:hyperlink w:anchor="_Toc455414270" w:history="1">
        <w:r w:rsidR="00DE6820" w:rsidRPr="00A31BE0">
          <w:rPr>
            <w:rStyle w:val="Hyperlink"/>
            <w:rFonts w:cs="Mangal"/>
            <w:cs/>
          </w:rPr>
          <w:t>षोडषः सर्ग</w:t>
        </w:r>
        <w:r w:rsidR="00DE6820" w:rsidRPr="00A31BE0">
          <w:rPr>
            <w:rStyle w:val="Hyperlink"/>
          </w:rPr>
          <w:t>: [</w:t>
        </w:r>
        <w:r w:rsidR="00DE6820" w:rsidRPr="00A31BE0">
          <w:rPr>
            <w:rStyle w:val="Hyperlink"/>
            <w:rFonts w:cs="Mangal"/>
            <w:cs/>
          </w:rPr>
          <w:t>16-58]</w:t>
        </w:r>
        <w:r w:rsidR="00DE6820">
          <w:rPr>
            <w:noProof/>
            <w:webHidden/>
          </w:rPr>
          <w:tab/>
        </w:r>
        <w:r w:rsidR="00DE6820">
          <w:rPr>
            <w:noProof/>
            <w:webHidden/>
          </w:rPr>
          <w:fldChar w:fldCharType="begin"/>
        </w:r>
        <w:r w:rsidR="00DE6820">
          <w:rPr>
            <w:noProof/>
            <w:webHidden/>
          </w:rPr>
          <w:instrText xml:space="preserve"> PAGEREF _Toc455414270 \h </w:instrText>
        </w:r>
        <w:r w:rsidR="00DE6820">
          <w:rPr>
            <w:noProof/>
            <w:webHidden/>
          </w:rPr>
        </w:r>
        <w:r w:rsidR="00DE6820">
          <w:rPr>
            <w:noProof/>
            <w:webHidden/>
          </w:rPr>
          <w:fldChar w:fldCharType="separate"/>
        </w:r>
        <w:r w:rsidR="00AF6653">
          <w:rPr>
            <w:noProof/>
            <w:webHidden/>
          </w:rPr>
          <w:t>277</w:t>
        </w:r>
        <w:r w:rsidR="00DE6820">
          <w:rPr>
            <w:noProof/>
            <w:webHidden/>
          </w:rPr>
          <w:fldChar w:fldCharType="end"/>
        </w:r>
      </w:hyperlink>
    </w:p>
    <w:p w14:paraId="79F0C280" w14:textId="77777777" w:rsidR="00DE6820" w:rsidRDefault="00DE6820" w:rsidP="0043522F">
      <w:pPr>
        <w:pStyle w:val="Quote"/>
      </w:pPr>
      <w:r>
        <w:fldChar w:fldCharType="end"/>
      </w:r>
      <w:r w:rsidR="00E9400C" w:rsidRPr="00E9400C">
        <w:tab/>
      </w:r>
    </w:p>
    <w:p w14:paraId="2462B1EC" w14:textId="77777777" w:rsidR="00DE6820" w:rsidRDefault="00DE6820" w:rsidP="00DE6820">
      <w:pPr>
        <w:rPr>
          <w:color w:val="000000" w:themeColor="text1"/>
          <w:sz w:val="24"/>
          <w:szCs w:val="24"/>
          <w:lang w:val="en-IN" w:bidi="sa-IN"/>
        </w:rPr>
      </w:pPr>
      <w:r>
        <w:br w:type="page"/>
      </w:r>
    </w:p>
    <w:p w14:paraId="7950634D" w14:textId="77777777" w:rsidR="00F42172" w:rsidRDefault="00CB7BF9" w:rsidP="00AC4226">
      <w:pPr>
        <w:pStyle w:val="SH2"/>
      </w:pPr>
      <w:bookmarkStart w:id="0" w:name="_Toc455414227"/>
      <w:r>
        <w:lastRenderedPageBreak/>
        <w:t>Foreword:</w:t>
      </w:r>
      <w:bookmarkEnd w:id="0"/>
    </w:p>
    <w:p w14:paraId="1BFE867F" w14:textId="77777777" w:rsidR="00CB7BF9" w:rsidRDefault="00CB7BF9" w:rsidP="00EC4553">
      <w:pPr>
        <w:pStyle w:val="EngText"/>
      </w:pPr>
      <w:r>
        <w:t>Darshanaratna Mimansabhushana</w:t>
      </w:r>
      <w:r w:rsidR="00464126">
        <w:t xml:space="preserve">: </w:t>
      </w:r>
      <w:r>
        <w:br/>
        <w:t>Dr. K T Pandurangi</w:t>
      </w:r>
    </w:p>
    <w:p w14:paraId="0E7A83FE" w14:textId="77777777" w:rsidR="00CB7BF9" w:rsidRDefault="00CB7BF9" w:rsidP="00EC4553">
      <w:pPr>
        <w:pStyle w:val="EngText"/>
      </w:pPr>
      <w:r>
        <w:t xml:space="preserve">I </w:t>
      </w:r>
      <w:r w:rsidR="00464126">
        <w:t>had</w:t>
      </w:r>
      <w:r>
        <w:t xml:space="preserve"> the pleasure of going </w:t>
      </w:r>
      <w:r w:rsidR="00464126">
        <w:t>through</w:t>
      </w:r>
      <w:r>
        <w:t xml:space="preserve"> the English translation of Sri </w:t>
      </w:r>
      <w:r w:rsidR="00464126">
        <w:t>Sumadhwa</w:t>
      </w:r>
      <w:r>
        <w:t xml:space="preserve"> Vijaya made by Prof. G V </w:t>
      </w:r>
      <w:r w:rsidR="00464126">
        <w:t>Nada Gouda</w:t>
      </w:r>
      <w:r>
        <w:t>. The translat</w:t>
      </w:r>
      <w:r w:rsidR="00464126">
        <w:t>ion is lucid</w:t>
      </w:r>
      <w:r>
        <w:t xml:space="preserve"> and authentic. It brings out the purport of each verse clearly in a simple language. Both the poetic appeal and the philosophical depth of the original brought out in this translation to the extent to which these can be reflected in a translation.</w:t>
      </w:r>
    </w:p>
    <w:p w14:paraId="0D265030" w14:textId="77777777" w:rsidR="00CB7BF9" w:rsidRDefault="00CB7BF9" w:rsidP="00EC4553">
      <w:pPr>
        <w:pStyle w:val="EngText"/>
      </w:pPr>
      <w:r>
        <w:t xml:space="preserve">Sri </w:t>
      </w:r>
      <w:r w:rsidR="00464126">
        <w:t>Sumadhwa</w:t>
      </w:r>
      <w:r>
        <w:t xml:space="preserve"> Vijaya is an authentic biography of a great personality. It </w:t>
      </w:r>
      <w:r w:rsidR="00464126">
        <w:t>gives</w:t>
      </w:r>
      <w:r>
        <w:t xml:space="preserve"> a good </w:t>
      </w:r>
      <w:r w:rsidR="00464126">
        <w:t>exposition</w:t>
      </w:r>
      <w:r>
        <w:t xml:space="preserve"> of Dwaita philosophy and it is a fine poem. As a biography it gives a graphic account of the life of Sri Madhwacharya and his achievement in propagating Dwaita Philosophy. As a work of philosophy it gives a good exposition of Dwaita doctrines. As a poet it describes the beauty of Himalayas, etc. (Nature) and depicts finest aspects of sentiments.</w:t>
      </w:r>
    </w:p>
    <w:p w14:paraId="11DEFBA9" w14:textId="77777777" w:rsidR="00CB7BF9" w:rsidRDefault="00CB7BF9" w:rsidP="00EC4553">
      <w:pPr>
        <w:pStyle w:val="EngText"/>
      </w:pPr>
      <w:r>
        <w:t>Prof. Nad</w:t>
      </w:r>
      <w:r w:rsidR="00464126">
        <w:t>a G</w:t>
      </w:r>
      <w:r>
        <w:t>ouda has taken great care to highlight these aspects in a simple luci</w:t>
      </w:r>
      <w:r w:rsidR="00464126">
        <w:t>d</w:t>
      </w:r>
      <w:r>
        <w:t xml:space="preserve"> language in his translation. A translator has to take as much care as the poet in choosing the </w:t>
      </w:r>
      <w:r w:rsidR="00464126">
        <w:t>expressions</w:t>
      </w:r>
      <w:r>
        <w:t xml:space="preserve"> and phrases to represent the original.</w:t>
      </w:r>
    </w:p>
    <w:p w14:paraId="32693B0B" w14:textId="77777777" w:rsidR="00CB7BF9" w:rsidRDefault="00CB7BF9" w:rsidP="00EC4553">
      <w:pPr>
        <w:pStyle w:val="EngText"/>
      </w:pPr>
      <w:r>
        <w:t xml:space="preserve">Prof. </w:t>
      </w:r>
      <w:r w:rsidR="00464126">
        <w:t>Nada Gouda</w:t>
      </w:r>
      <w:r>
        <w:t xml:space="preserve"> has also added a detailed introduction </w:t>
      </w:r>
      <w:r w:rsidR="00464126">
        <w:t>in</w:t>
      </w:r>
      <w:r>
        <w:t xml:space="preserve"> which he gives a </w:t>
      </w:r>
      <w:r w:rsidR="00464126">
        <w:t>brief</w:t>
      </w:r>
      <w:r>
        <w:t xml:space="preserve"> life-</w:t>
      </w:r>
      <w:r w:rsidR="00464126">
        <w:t>sketch</w:t>
      </w:r>
      <w:r>
        <w:t xml:space="preserve"> of the author of Sri Sumadhwa Vijaya. He also gives a </w:t>
      </w:r>
      <w:r w:rsidR="00464126">
        <w:t>brief</w:t>
      </w:r>
      <w:r>
        <w:t xml:space="preserve"> account of Dwaita tenets</w:t>
      </w:r>
      <w:r w:rsidR="00F03307">
        <w:t>. A brief summary of the sixteen cantos is also added.</w:t>
      </w:r>
    </w:p>
    <w:p w14:paraId="0A0AD4C4" w14:textId="77777777" w:rsidR="00F03307" w:rsidRDefault="00F03307" w:rsidP="00EC4553">
      <w:pPr>
        <w:pStyle w:val="EngText"/>
      </w:pPr>
      <w:r>
        <w:t xml:space="preserve">We have already three English versions of Sri </w:t>
      </w:r>
      <w:r w:rsidR="00464126">
        <w:t>Sumadhwa</w:t>
      </w:r>
      <w:r>
        <w:t xml:space="preserve"> Vijaya in English viz.</w:t>
      </w:r>
    </w:p>
    <w:p w14:paraId="5C91066B" w14:textId="77777777" w:rsidR="00F03307" w:rsidRDefault="00F03307" w:rsidP="00EC4553">
      <w:pPr>
        <w:pStyle w:val="EngText"/>
        <w:numPr>
          <w:ilvl w:val="0"/>
          <w:numId w:val="18"/>
        </w:numPr>
      </w:pPr>
      <w:r>
        <w:t xml:space="preserve">Sri C M Padma Rao’s Life and teachings of </w:t>
      </w:r>
      <w:r w:rsidR="00464126">
        <w:t>Sri Madhwa</w:t>
      </w:r>
      <w:r>
        <w:t xml:space="preserve"> Vijaya.</w:t>
      </w:r>
    </w:p>
    <w:p w14:paraId="42B01EF2" w14:textId="77777777" w:rsidR="00F03307" w:rsidRDefault="00F03307" w:rsidP="00EC4553">
      <w:pPr>
        <w:pStyle w:val="EngText"/>
        <w:numPr>
          <w:ilvl w:val="0"/>
          <w:numId w:val="18"/>
        </w:numPr>
      </w:pPr>
      <w:r>
        <w:t>The English summary published by Devaranamabhajana Sabha Srirangam.</w:t>
      </w:r>
    </w:p>
    <w:p w14:paraId="79A00F37" w14:textId="77777777" w:rsidR="00F03307" w:rsidRDefault="00F03307" w:rsidP="00EC4553">
      <w:pPr>
        <w:pStyle w:val="EngText"/>
        <w:numPr>
          <w:ilvl w:val="0"/>
          <w:numId w:val="18"/>
        </w:numPr>
      </w:pPr>
      <w:r>
        <w:t>English translation by Sri D R Vasudeo Rao of Vishakpatnam.</w:t>
      </w:r>
    </w:p>
    <w:p w14:paraId="0C74A100" w14:textId="77777777" w:rsidR="00F03307" w:rsidRDefault="00F03307" w:rsidP="00EC4553">
      <w:pPr>
        <w:pStyle w:val="EngText"/>
      </w:pPr>
      <w:r>
        <w:t>Prof. Nad</w:t>
      </w:r>
      <w:r w:rsidR="00464126">
        <w:t>a G</w:t>
      </w:r>
      <w:r>
        <w:t xml:space="preserve">ouda’s present translation is a good </w:t>
      </w:r>
      <w:r w:rsidR="00464126">
        <w:t>addition</w:t>
      </w:r>
      <w:r>
        <w:t xml:space="preserve"> to the </w:t>
      </w:r>
      <w:r w:rsidR="00464126">
        <w:t>above</w:t>
      </w:r>
      <w:r>
        <w:t xml:space="preserve"> literature on Sumadhwa Vijaya.</w:t>
      </w:r>
    </w:p>
    <w:p w14:paraId="715145C1" w14:textId="77777777" w:rsidR="00F03307" w:rsidRDefault="00F03307" w:rsidP="00EC4553">
      <w:pPr>
        <w:pStyle w:val="EngText"/>
      </w:pPr>
      <w:r>
        <w:t xml:space="preserve">Sd/ - </w:t>
      </w:r>
      <w:r w:rsidR="00464126">
        <w:t>(K</w:t>
      </w:r>
      <w:r>
        <w:t xml:space="preserve"> T Pandurangi)</w:t>
      </w:r>
    </w:p>
    <w:p w14:paraId="55EDE543" w14:textId="77777777" w:rsidR="00977266" w:rsidRDefault="00977266" w:rsidP="00AC4226">
      <w:pPr>
        <w:pStyle w:val="SH2"/>
      </w:pPr>
      <w:bookmarkStart w:id="1" w:name="_Toc455414228"/>
      <w:r>
        <w:lastRenderedPageBreak/>
        <w:t>PREFACE</w:t>
      </w:r>
      <w:bookmarkEnd w:id="1"/>
    </w:p>
    <w:p w14:paraId="228127C3" w14:textId="77777777" w:rsidR="00977266" w:rsidRDefault="00977266" w:rsidP="00EC4553">
      <w:pPr>
        <w:pStyle w:val="EngText"/>
      </w:pPr>
      <w:r>
        <w:t xml:space="preserve">The glories of the great make our live sublime. Their biographies sanctify our souls. Hence I have ventured to add a translation of a Sanskrit classic Sumadhwa Vijaya in English to facilitate my eager English-knowing brethren not </w:t>
      </w:r>
      <w:r w:rsidR="00464126">
        <w:t>conversant</w:t>
      </w:r>
      <w:r>
        <w:t xml:space="preserve"> with the Sanskrit language, to acquaint themselves with the life-glories and established teachings of Sri Madhwacharya, the founder and propagator of Vaishnava Siddhanta.</w:t>
      </w:r>
    </w:p>
    <w:p w14:paraId="4FDF374F" w14:textId="77777777" w:rsidR="00977266" w:rsidRDefault="00977266" w:rsidP="00EC4553">
      <w:pPr>
        <w:pStyle w:val="EngText"/>
      </w:pPr>
      <w:r>
        <w:t xml:space="preserve">A Translation has its inevitable drawbacks. It cannot be replica of the original. Trying to incorporate forms of thought and subtle </w:t>
      </w:r>
      <w:r w:rsidR="004B22F5">
        <w:t>arguments in a foreign tongue is a tough task. One has to maintain the grace of language and the dignity of thought without being ponderous of pedantic, ambiguous or obscure, prosaic or pedestrian.</w:t>
      </w:r>
    </w:p>
    <w:p w14:paraId="4159B8E0" w14:textId="77777777" w:rsidR="004B22F5" w:rsidRDefault="004B22F5" w:rsidP="00EC4553">
      <w:pPr>
        <w:pStyle w:val="EngText"/>
      </w:pPr>
      <w:r>
        <w:t xml:space="preserve">I have tried to be neither too literal nor far-fetched but as faithful to the original text as possible. This is my humble flower of devotion to Sri Madhwacharya who I remember again and again for having opened this avenue for me to render some devoted service at his lotus-feet. If this text is useful for daily recitation and understanding the glory of the founder of the Faith that needs and deserves a world-wide recognition., at least for a few of the adherents of the Great Acharya and if I have been successful in giving even a </w:t>
      </w:r>
      <w:r w:rsidR="00464126">
        <w:t>glimpse</w:t>
      </w:r>
      <w:r>
        <w:t xml:space="preserve"> of his majestic personality, I feel Myself blessed.</w:t>
      </w:r>
    </w:p>
    <w:p w14:paraId="2A1647C9" w14:textId="77777777" w:rsidR="004B22F5" w:rsidRDefault="004B22F5" w:rsidP="00EC4553">
      <w:pPr>
        <w:pStyle w:val="EngText"/>
      </w:pPr>
      <w:r>
        <w:t xml:space="preserve">I record my hearty thanks to prof. K T Pandurangi for his kind </w:t>
      </w:r>
      <w:r w:rsidR="00464126">
        <w:t>forward</w:t>
      </w:r>
      <w:r>
        <w:t xml:space="preserve">. I am indebted to the revered Vidyamanya </w:t>
      </w:r>
      <w:r w:rsidR="00464126">
        <w:t>Tirtha</w:t>
      </w:r>
      <w:r>
        <w:t xml:space="preserve"> Swamiji of Bhandarkeri and Phalimaru Mutt of his ready acceptance of the work for </w:t>
      </w:r>
      <w:r w:rsidR="00464126">
        <w:t>publication</w:t>
      </w:r>
      <w:r>
        <w:t xml:space="preserve">. I am grateful to the previous commentators Sheshacharya disciple of Chhalari Narasimhacharya. Prof Prabhanjan and Sri Gururajacharya Pandurangi for his affection, help, guidance and encouragement all along. He had the patience to listen to the entire type-script, despite his busy hours. I am beholden to Prof Mrs. S B Hangal, my erstwhile </w:t>
      </w:r>
      <w:r w:rsidR="00464126">
        <w:t>colleague</w:t>
      </w:r>
      <w:r>
        <w:t xml:space="preserve">, for her corrections in the book. I remember my two sons Dr. Vithal and Dr. Srikrishna and other family members for their assistance in the completion of the work. I thank the Yarbal </w:t>
      </w:r>
      <w:r w:rsidR="00464126">
        <w:t>offset printers</w:t>
      </w:r>
      <w:r>
        <w:t xml:space="preserve"> of Belgaum, for their fine get-up and neat printing in good time.</w:t>
      </w:r>
    </w:p>
    <w:p w14:paraId="33CCBEC4" w14:textId="77777777" w:rsidR="004B22F5" w:rsidRDefault="004B22F5" w:rsidP="00EC4553">
      <w:pPr>
        <w:pStyle w:val="EngText"/>
      </w:pPr>
      <w:r>
        <w:t xml:space="preserve">Guru-Kripa, Deshpanddenagar, Hubli 580029 – G V </w:t>
      </w:r>
      <w:r w:rsidR="00464126">
        <w:t>Nada Gouda</w:t>
      </w:r>
      <w:r>
        <w:t>.</w:t>
      </w:r>
    </w:p>
    <w:p w14:paraId="50BF2963" w14:textId="77777777" w:rsidR="00B377E7" w:rsidRDefault="00B377E7" w:rsidP="00AC4226">
      <w:pPr>
        <w:pStyle w:val="SH2"/>
      </w:pPr>
      <w:bookmarkStart w:id="2" w:name="_Toc455414229"/>
      <w:r>
        <w:lastRenderedPageBreak/>
        <w:t>GENERAL INTRODUCTION:</w:t>
      </w:r>
      <w:bookmarkEnd w:id="2"/>
      <w:r>
        <w:t xml:space="preserve"> </w:t>
      </w:r>
    </w:p>
    <w:p w14:paraId="50A3A00B" w14:textId="77777777" w:rsidR="00B377E7" w:rsidRDefault="00B377E7" w:rsidP="00B606B8">
      <w:pPr>
        <w:pStyle w:val="SH3"/>
      </w:pPr>
      <w:bookmarkStart w:id="3" w:name="_Toc455414230"/>
      <w:r>
        <w:t xml:space="preserve">World and India: Science, religion and </w:t>
      </w:r>
      <w:r w:rsidR="00464126">
        <w:t>Philosophy</w:t>
      </w:r>
      <w:r>
        <w:t>.</w:t>
      </w:r>
      <w:bookmarkEnd w:id="3"/>
    </w:p>
    <w:p w14:paraId="303FA11C" w14:textId="77777777" w:rsidR="00B377E7" w:rsidRDefault="00B377E7" w:rsidP="007C105A">
      <w:pPr>
        <w:pStyle w:val="S16S"/>
        <w:rPr>
          <w:rFonts w:ascii="Tunga" w:hAnsi="Tunga" w:cstheme="minorBidi"/>
        </w:rPr>
      </w:pPr>
      <w:r>
        <w:rPr>
          <w:rFonts w:hint="cs"/>
          <w:cs/>
        </w:rPr>
        <w:t>यो वै वैकुण्ठभर्तुः सकलसुरशिरःश्रेणिसल्लालिताज्ञां</w:t>
      </w:r>
      <w:r>
        <w:rPr>
          <w:rFonts w:hint="cs"/>
          <w:cs/>
        </w:rPr>
        <w:br/>
        <w:t>धृत्वा भूमीं च गत्वा श्रुतिनिकरपुराणादिभिर्वादिवृन्दम्</w:t>
      </w:r>
      <w:r>
        <w:rPr>
          <w:rFonts w:ascii="Tunga" w:hAnsi="Tunga" w:cs="Mangal"/>
          <w:cs/>
        </w:rPr>
        <w:t>।</w:t>
      </w:r>
      <w:r>
        <w:rPr>
          <w:cs/>
        </w:rPr>
        <w:br/>
      </w:r>
      <w:r>
        <w:rPr>
          <w:rFonts w:hint="cs"/>
          <w:cs/>
        </w:rPr>
        <w:t>जित्वा भाष्यं च कृत्वा प्रकरणनिकरैः स्थापयामास तत्वम्</w:t>
      </w:r>
      <w:r>
        <w:rPr>
          <w:rFonts w:ascii="Tunga" w:hAnsi="Tunga" w:cs="Mangal"/>
          <w:cs/>
        </w:rPr>
        <w:t>।</w:t>
      </w:r>
      <w:r>
        <w:rPr>
          <w:cs/>
        </w:rPr>
        <w:br/>
      </w:r>
      <w:r>
        <w:rPr>
          <w:rFonts w:hint="cs"/>
          <w:cs/>
        </w:rPr>
        <w:t>मध्वाचार्यस्य तस्मै नितशिरसिभवेत् एष बद्धो</w:t>
      </w:r>
      <w:r>
        <w:rPr>
          <w:cs/>
        </w:rPr>
        <w:t>ऽ</w:t>
      </w:r>
      <w:r>
        <w:rPr>
          <w:rFonts w:hint="cs"/>
          <w:cs/>
        </w:rPr>
        <w:t>ञ्जलिर्मे</w:t>
      </w:r>
      <w:r>
        <w:rPr>
          <w:rFonts w:ascii="Tunga" w:hAnsi="Tunga" w:cstheme="minorBidi" w:hint="cs"/>
          <w:cs/>
        </w:rPr>
        <w:t>॥</w:t>
      </w:r>
    </w:p>
    <w:p w14:paraId="14148438" w14:textId="77777777" w:rsidR="00B377E7" w:rsidRDefault="00B377E7" w:rsidP="00EC4553">
      <w:pPr>
        <w:pStyle w:val="EngText"/>
      </w:pPr>
      <w:r>
        <w:t xml:space="preserve">India is a land of </w:t>
      </w:r>
      <w:r w:rsidR="00464126">
        <w:t>hoary antiquity</w:t>
      </w:r>
      <w:r>
        <w:t xml:space="preserve"> and the </w:t>
      </w:r>
      <w:r w:rsidR="00464126">
        <w:t>cradle</w:t>
      </w:r>
      <w:r>
        <w:t xml:space="preserve"> of sages and </w:t>
      </w:r>
      <w:r w:rsidR="00464126">
        <w:t>s</w:t>
      </w:r>
      <w:r>
        <w:t xml:space="preserve">aints who delved into the depts. Of Sat and revealed </w:t>
      </w:r>
      <w:r w:rsidR="00464126">
        <w:t>eternal</w:t>
      </w:r>
      <w:r>
        <w:t xml:space="preserve"> spiritual truths that lie embalmed in our Sanatana Dharma. Its development has always been metaphysical</w:t>
      </w:r>
      <w:r w:rsidR="00D07E85">
        <w:t>. Its glorious message is a soothing balm to the present-day world with its ‘Sick-hurry’ and divided aims’.</w:t>
      </w:r>
    </w:p>
    <w:p w14:paraId="72211209" w14:textId="77777777" w:rsidR="00D07E85" w:rsidRDefault="00D07E85" w:rsidP="00EC4553">
      <w:pPr>
        <w:pStyle w:val="EngText"/>
      </w:pPr>
      <w:r>
        <w:t>It is a veritable paradox that his land of pristine glory should be the silent witness of the stern rid</w:t>
      </w:r>
      <w:r w:rsidR="00836F35">
        <w:t>icule of materialistic thinkers who fou</w:t>
      </w:r>
      <w:r w:rsidR="00464126">
        <w:t>nd</w:t>
      </w:r>
      <w:r w:rsidR="00836F35">
        <w:t xml:space="preserve"> this earnest human endeavour to know the creator of the cosmos. It is a tragedy of human history that votaries of progress who vaunt of the spectacular glories of science sweep outright the need of God and religion from the spectrum of life. The marvels of Science and the glories of Technology have handed </w:t>
      </w:r>
      <w:r w:rsidR="00464126">
        <w:t>mankind</w:t>
      </w:r>
      <w:r w:rsidR="00836F35">
        <w:t xml:space="preserve"> in a quagmire of nihilism and agnosticism.</w:t>
      </w:r>
    </w:p>
    <w:p w14:paraId="79BDDE39" w14:textId="77777777" w:rsidR="00836F35" w:rsidRDefault="00836F35" w:rsidP="00EC4553">
      <w:pPr>
        <w:pStyle w:val="EngText"/>
      </w:pPr>
      <w:r>
        <w:t>Custodians of human welfare like TS Eliot cry out in anguish:</w:t>
      </w:r>
    </w:p>
    <w:p w14:paraId="040333C3" w14:textId="77777777" w:rsidR="00836F35" w:rsidRDefault="00836F35" w:rsidP="00EC4553">
      <w:pPr>
        <w:pStyle w:val="EngText"/>
      </w:pPr>
      <w:r>
        <w:t>‘Where is the wisdom, we have lost in the knowledge…The cycle of heaven in twenty centuries brings us further from God and nearer to dust’.</w:t>
      </w:r>
    </w:p>
    <w:p w14:paraId="09E5677B" w14:textId="77777777" w:rsidR="00836F35" w:rsidRDefault="00836F35" w:rsidP="00EC4553">
      <w:pPr>
        <w:pStyle w:val="EngText"/>
      </w:pPr>
      <w:r w:rsidRPr="00836F35">
        <w:t xml:space="preserve">Our space-Age has produced a lop-sided civilization. It lacks a poised synthesis between science and Religion and heads towards a global </w:t>
      </w:r>
      <w:r w:rsidR="00464126" w:rsidRPr="00836F35">
        <w:t>holocaust</w:t>
      </w:r>
      <w:r w:rsidRPr="00836F35">
        <w:t>. It has produced ‘Nuclear</w:t>
      </w:r>
      <w:r w:rsidR="00600290">
        <w:t xml:space="preserve"> </w:t>
      </w:r>
      <w:r w:rsidR="00464126">
        <w:t>giants</w:t>
      </w:r>
      <w:r w:rsidR="00600290">
        <w:t>’ and ‘</w:t>
      </w:r>
      <w:r w:rsidR="00464126">
        <w:t>spiritual</w:t>
      </w:r>
      <w:r w:rsidR="00600290">
        <w:t xml:space="preserve"> dwarfs’. Spiritual poverty is the </w:t>
      </w:r>
      <w:r w:rsidR="00464126">
        <w:t>major tragedy</w:t>
      </w:r>
      <w:r w:rsidR="00600290">
        <w:t xml:space="preserve"> of the modern times. The Western countries that have reached the peak of prosperity are but famished in spirit and sick with surfeit and thus wader between two worlds’ the one dead and thus wander between two worlds ‘the one dead and other powerless to be born’. We rem</w:t>
      </w:r>
      <w:r w:rsidR="00464126">
        <w:t>em</w:t>
      </w:r>
      <w:r w:rsidR="00600290">
        <w:t xml:space="preserve">ber with gratitude the caveat of Maitrayi ‘What </w:t>
      </w:r>
      <w:r w:rsidR="00464126">
        <w:t>am</w:t>
      </w:r>
      <w:r w:rsidR="00600290">
        <w:t xml:space="preserve"> I to do with all this if it is not going to lead me to </w:t>
      </w:r>
      <w:r w:rsidR="00464126">
        <w:t>immortality</w:t>
      </w:r>
      <w:r w:rsidR="00600290">
        <w:t xml:space="preserve">’? It is high time, we </w:t>
      </w:r>
      <w:r w:rsidR="00464126">
        <w:t>realise</w:t>
      </w:r>
      <w:r w:rsidR="00600290">
        <w:t xml:space="preserve"> that Man cannot live on bead alone, in spite of Karl Marx. Even if all the ills of the world evaporate and the earth blossoms into a paradise, the need for a </w:t>
      </w:r>
      <w:r w:rsidR="00600290">
        <w:lastRenderedPageBreak/>
        <w:t xml:space="preserve">devoted </w:t>
      </w:r>
      <w:r w:rsidR="00464126">
        <w:t>study</w:t>
      </w:r>
      <w:r w:rsidR="00600290">
        <w:t xml:space="preserve"> of Religion and Philosophy remains paramount to save this beautiful civilisation built with the sweat of the ages from the horror of extinction. It is only on bed-rock of spiritual values that a firm civilization can be built. The sacrosanct treasure of the great seers unlocks </w:t>
      </w:r>
      <w:r w:rsidR="008F3409">
        <w:t>the secrets</w:t>
      </w:r>
      <w:r w:rsidR="00600290">
        <w:t xml:space="preserve"> of peace, harmony and bliss and points to the pivotal position of God and Religion in the orb of human life.</w:t>
      </w:r>
    </w:p>
    <w:p w14:paraId="40BF9088" w14:textId="77777777" w:rsidR="00970863" w:rsidRDefault="00970863" w:rsidP="007C105A">
      <w:pPr>
        <w:pStyle w:val="S16S"/>
      </w:pPr>
      <w:r>
        <w:rPr>
          <w:rFonts w:hint="cs"/>
          <w:cs/>
        </w:rPr>
        <w:t>व्यक्तमुन्नतिमितो</w:t>
      </w:r>
      <w:r>
        <w:rPr>
          <w:cs/>
        </w:rPr>
        <w:t>ऽ</w:t>
      </w:r>
      <w:r>
        <w:rPr>
          <w:rFonts w:hint="cs"/>
          <w:cs/>
        </w:rPr>
        <w:t>प्ययं जनस्तस्य यन्न लभते</w:t>
      </w:r>
      <w:r>
        <w:rPr>
          <w:cs/>
        </w:rPr>
        <w:t>ऽ</w:t>
      </w:r>
      <w:r>
        <w:rPr>
          <w:rFonts w:hint="cs"/>
          <w:cs/>
        </w:rPr>
        <w:t>खिलं फलम्</w:t>
      </w:r>
      <w:r>
        <w:rPr>
          <w:rFonts w:ascii="Tunga" w:hAnsi="Tunga" w:cs="Mangal"/>
          <w:cs/>
        </w:rPr>
        <w:t>।</w:t>
      </w:r>
      <w:r>
        <w:rPr>
          <w:rFonts w:hint="cs"/>
          <w:cs/>
        </w:rPr>
        <w:t xml:space="preserve"> </w:t>
      </w:r>
      <w:r>
        <w:rPr>
          <w:rFonts w:hint="cs"/>
          <w:cs/>
        </w:rPr>
        <w:br/>
        <w:t>स्तोक मानसतया ततो व्रजेत् तस्य हन्त पुरुषस्य तुल्यताम्</w:t>
      </w:r>
      <w:r>
        <w:rPr>
          <w:rFonts w:ascii="Tunga" w:hAnsi="Tunga" w:cs="Mangal"/>
          <w:cs/>
        </w:rPr>
        <w:t>।</w:t>
      </w:r>
    </w:p>
    <w:p w14:paraId="101889C0" w14:textId="77777777" w:rsidR="00970863" w:rsidRDefault="00970863" w:rsidP="00EC4553">
      <w:pPr>
        <w:pStyle w:val="EngText"/>
        <w:rPr>
          <w:rFonts w:ascii="Tunga" w:hAnsi="Tunga" w:cs="Tunga"/>
        </w:rPr>
      </w:pPr>
      <w:r>
        <w:rPr>
          <w:rFonts w:ascii="Tunga" w:hAnsi="Tunga" w:cs="Tunga"/>
        </w:rPr>
        <w:t>[</w:t>
      </w:r>
      <w:r>
        <w:t xml:space="preserve">The present generation that is content only with the </w:t>
      </w:r>
      <w:r w:rsidR="008F3409">
        <w:t>elevation</w:t>
      </w:r>
      <w:r>
        <w:t xml:space="preserve"> it obtains through the study of the priceless Madhwa</w:t>
      </w:r>
      <w:r w:rsidR="008F3409">
        <w:t>-S</w:t>
      </w:r>
      <w:r>
        <w:t xml:space="preserve">hastra is low-witted as it forgoes its highest fruits of </w:t>
      </w:r>
      <w:r w:rsidR="008F3409">
        <w:t>Knowledge</w:t>
      </w:r>
      <w:r w:rsidR="00444225">
        <w:t>, de</w:t>
      </w:r>
      <w:r>
        <w:t>votion and bliss and resembles the seller of the right-twisted conch who was satisfied with the affluence he acquired.</w:t>
      </w:r>
      <w:r>
        <w:rPr>
          <w:rFonts w:ascii="Tunga" w:hAnsi="Tunga" w:cs="Tunga"/>
        </w:rPr>
        <w:t>]</w:t>
      </w:r>
    </w:p>
    <w:p w14:paraId="18694426" w14:textId="77777777" w:rsidR="00444225" w:rsidRDefault="00444225" w:rsidP="00EC4553">
      <w:pPr>
        <w:pStyle w:val="EngText"/>
      </w:pPr>
      <w:r w:rsidRPr="00444225">
        <w:t>It is indeed a queer phenomenon for the Indians to realise</w:t>
      </w:r>
      <w:r>
        <w:t xml:space="preserve"> that in the west, Religion stands divorced from Philosophy. It does not permeate their lives. No doubt there are enthusiasts of Plato and Aristotle and admires of Kant and Hegel but neither do they bear any religious tinge nor do they boil down to sects or Communities. It is an arm-chair philosophy debated and discussed in books and periodicals and lauded or laughed at across the table or in the closets. India poses a different picture altogether. Here Religion and Philosophy stand </w:t>
      </w:r>
      <w:r w:rsidR="008F3409">
        <w:t>beautifully</w:t>
      </w:r>
      <w:r>
        <w:t xml:space="preserve"> blended in the lives of its adherents. The admirers of the great Philosophers necessarily adore them with devout devotion and submit themselves to their rigorous discipline to attain the supreme objectives of life. Religion cannot segregate itself from philosophy; it forms its warp and woof.</w:t>
      </w:r>
    </w:p>
    <w:p w14:paraId="19681E87" w14:textId="77777777" w:rsidR="00444225" w:rsidRDefault="00444225" w:rsidP="00EC4553">
      <w:pPr>
        <w:pStyle w:val="EngText"/>
      </w:pPr>
      <w:r>
        <w:t xml:space="preserve">There are doctrines and doctrines </w:t>
      </w:r>
      <w:r w:rsidR="008F3409">
        <w:t>that</w:t>
      </w:r>
      <w:r>
        <w:t xml:space="preserve"> exist on the Indian soil, willy-nilly. Even though it may appear to the</w:t>
      </w:r>
      <w:r w:rsidR="00C24994">
        <w:t xml:space="preserve"> c</w:t>
      </w:r>
      <w:r>
        <w:t xml:space="preserve">haotic and foolish to the foreigners, still they thrive on the Indian arena and pose a symphony instead of </w:t>
      </w:r>
      <w:r w:rsidR="008F3409">
        <w:t>strife</w:t>
      </w:r>
      <w:r>
        <w:t xml:space="preserve">. The followers of these tenets abide peacefully, each contented with his religion under the same Indian canopy. Faith sways tremendously so much so </w:t>
      </w:r>
      <w:r w:rsidR="008F3409">
        <w:t>that</w:t>
      </w:r>
      <w:r>
        <w:t xml:space="preserve"> questioning becomes a sacrilege. The pageant as such </w:t>
      </w:r>
      <w:r w:rsidR="00C24994">
        <w:t>has been moving on for centuries.</w:t>
      </w:r>
    </w:p>
    <w:p w14:paraId="4A67E7C6" w14:textId="77777777" w:rsidR="00C24994" w:rsidRDefault="00C24994" w:rsidP="00EC4553">
      <w:pPr>
        <w:pStyle w:val="EngText"/>
      </w:pPr>
      <w:r>
        <w:lastRenderedPageBreak/>
        <w:t xml:space="preserve">But the scientific attitude, the hall-mark of modern times </w:t>
      </w:r>
      <w:r w:rsidR="008F3409">
        <w:t xml:space="preserve">cries halt to this blind faith </w:t>
      </w:r>
      <w:r>
        <w:t xml:space="preserve">and hurls a volley of questions and demands </w:t>
      </w:r>
      <w:r w:rsidR="008F3409">
        <w:t>adequate</w:t>
      </w:r>
      <w:r>
        <w:t xml:space="preserve"> answers. As a consequence, God and Religion are summarily dismissed from life ‘as the imaginary projections of a fear complex’. Real knowledge has become synonymous with scientific knowledge. The </w:t>
      </w:r>
      <w:r w:rsidR="008F3409">
        <w:t>high</w:t>
      </w:r>
      <w:r>
        <w:t xml:space="preserve">-priests of Science have left the common man in the lurch after beguiling him to believe that he is merely a product of the biological processes and a helpless </w:t>
      </w:r>
      <w:r w:rsidR="008F3409">
        <w:t>victim</w:t>
      </w:r>
      <w:r>
        <w:t xml:space="preserve"> of instinctual urges and emotions. The result is that man has arrived at a stage of spiritual bankruptcy.</w:t>
      </w:r>
    </w:p>
    <w:p w14:paraId="0F3382C1" w14:textId="77777777" w:rsidR="00C24994" w:rsidRDefault="00C24994" w:rsidP="00EC4553">
      <w:pPr>
        <w:pStyle w:val="EngText"/>
      </w:pPr>
      <w:r>
        <w:t>Many substitutes for Religion like communism and Pragmatism were tried but they failed to function in its stead. In spite of the scientific diehards there has been a reaction against the autocracy of science. The dis-enchantment has been mainly due to the unworthiness of their ideals proposed.</w:t>
      </w:r>
    </w:p>
    <w:p w14:paraId="462BE833" w14:textId="77777777" w:rsidR="00C24994" w:rsidRDefault="00695672" w:rsidP="00B606B8">
      <w:pPr>
        <w:pStyle w:val="SH3"/>
      </w:pPr>
      <w:bookmarkStart w:id="4" w:name="_Toc455414231"/>
      <w:r>
        <w:t>Pre</w:t>
      </w:r>
      <w:r w:rsidR="008F3409">
        <w:t>-emi</w:t>
      </w:r>
      <w:r>
        <w:t>n</w:t>
      </w:r>
      <w:r w:rsidR="008F3409">
        <w:t>e</w:t>
      </w:r>
      <w:r>
        <w:t>nce of Madhwa Philosophy</w:t>
      </w:r>
      <w:bookmarkEnd w:id="4"/>
    </w:p>
    <w:p w14:paraId="1D77CE50" w14:textId="77777777" w:rsidR="00695672" w:rsidRDefault="00695672" w:rsidP="00EC4553">
      <w:pPr>
        <w:pStyle w:val="EngText"/>
      </w:pPr>
      <w:r>
        <w:t xml:space="preserve">Man is an Ideal-forming </w:t>
      </w:r>
      <w:r w:rsidR="008F3409">
        <w:t>being</w:t>
      </w:r>
      <w:r>
        <w:t xml:space="preserve">. Ideals there </w:t>
      </w:r>
      <w:r w:rsidR="008F3409">
        <w:t>have</w:t>
      </w:r>
      <w:r>
        <w:t xml:space="preserve"> been from times immemorial, since the days of Socrates and Plato, Kant and Hegel down to Darwon </w:t>
      </w:r>
      <w:r w:rsidR="008F3409">
        <w:t>and Karl Marx, H G Wells and Be</w:t>
      </w:r>
      <w:r>
        <w:t>r</w:t>
      </w:r>
      <w:r w:rsidR="008F3409">
        <w:t>n</w:t>
      </w:r>
      <w:r>
        <w:t xml:space="preserve">ard Shaw, Alexander and Aldous Huxley in the west and </w:t>
      </w:r>
      <w:r w:rsidR="008F3409">
        <w:t>similarly</w:t>
      </w:r>
      <w:r>
        <w:t xml:space="preserve"> in the west beginning with Charvaka, Bhatta and Prabhakara, Buddha, Jina, Shaivas and Shaktas down to Badarayana who systematised the external Vedas and composed </w:t>
      </w:r>
      <w:r w:rsidR="008F3409">
        <w:t>Vedanta</w:t>
      </w:r>
      <w:r>
        <w:t>-Sutras, now blazing with twenty-two diverse interpretations.</w:t>
      </w:r>
    </w:p>
    <w:p w14:paraId="1832881D" w14:textId="77777777" w:rsidR="00695672" w:rsidRDefault="00695672" w:rsidP="00EC4553">
      <w:pPr>
        <w:pStyle w:val="EngText"/>
      </w:pPr>
      <w:r>
        <w:t>On the Indian Arena, we are confronted with conflicting doc</w:t>
      </w:r>
      <w:r w:rsidR="008F3409">
        <w:t>trines founded by great stalwarts</w:t>
      </w:r>
      <w:r>
        <w:t xml:space="preserve"> that bewilder the believers. Every one aspires to shave the human race from damnation and pave its way for salvation. Eminent Acharyas and prophets highly reverenced by their staunch adherents rule the religious domain. The scientific way naturally cannot </w:t>
      </w:r>
      <w:r w:rsidR="008F3409">
        <w:t>blindly</w:t>
      </w:r>
      <w:r>
        <w:t xml:space="preserve"> accept all these diverse interpretations without a spirit of enquiry. Truth must like somewhere. Now the real problem is how many of these dominating doctrines can accept modern challenges and prove their bona</w:t>
      </w:r>
      <w:r w:rsidR="008F3409">
        <w:t>-</w:t>
      </w:r>
      <w:r>
        <w:t>fid</w:t>
      </w:r>
      <w:r w:rsidR="008F3409">
        <w:t>e</w:t>
      </w:r>
      <w:r>
        <w:t>.</w:t>
      </w:r>
    </w:p>
    <w:p w14:paraId="659C8B16" w14:textId="77777777" w:rsidR="00695672" w:rsidRDefault="00695672" w:rsidP="00EC4553">
      <w:pPr>
        <w:pStyle w:val="EngText"/>
      </w:pPr>
      <w:r>
        <w:t xml:space="preserve">Restricting ourselves to Vedanta, we meet three </w:t>
      </w:r>
      <w:r w:rsidR="008F3409">
        <w:t>stalwart</w:t>
      </w:r>
      <w:r>
        <w:t xml:space="preserve"> metaphys</w:t>
      </w:r>
      <w:r w:rsidR="008F3409">
        <w:t xml:space="preserve">ical system-builders reigning the </w:t>
      </w:r>
      <w:r>
        <w:t xml:space="preserve">spiritual realm, Sankaracharya, Ramanujacharya and Madhwacharya with their respective doctrines knows as Adwaita, Vishista-Adwaita, and Dwaita. Sankaracharya is known </w:t>
      </w:r>
      <w:r w:rsidR="008F3409">
        <w:t>the entire</w:t>
      </w:r>
      <w:r>
        <w:t xml:space="preserve"> world over all these years, so much so that Vedanta has come to </w:t>
      </w:r>
      <w:r>
        <w:lastRenderedPageBreak/>
        <w:t xml:space="preserve">mean socially to the west and anglicised Indians, Adwaita </w:t>
      </w:r>
      <w:r w:rsidR="008F3409">
        <w:t>and</w:t>
      </w:r>
      <w:r>
        <w:t xml:space="preserve"> Monism. Acharya </w:t>
      </w:r>
      <w:r w:rsidR="008F3409">
        <w:t>Madhwa’ s</w:t>
      </w:r>
      <w:r>
        <w:t xml:space="preserve">  interpretations  have been ignored or perfunctorily noticed or else dismissed in a few worlds as a performance of little or no merit’. He has yet to </w:t>
      </w:r>
      <w:r w:rsidR="008F3409">
        <w:t>receive</w:t>
      </w:r>
      <w:r>
        <w:t xml:space="preserve"> his due regard and well deserved reward. Non-recognition or indifference </w:t>
      </w:r>
      <w:r w:rsidR="008F3409">
        <w:t>of historians</w:t>
      </w:r>
      <w:r>
        <w:t xml:space="preserve"> both eastern and </w:t>
      </w:r>
      <w:r w:rsidR="008F3409">
        <w:t>western</w:t>
      </w:r>
      <w:r>
        <w:t xml:space="preserve"> towards his philosophy ‘cannot be calculated to be an indictment of his </w:t>
      </w:r>
      <w:r w:rsidR="008F3409">
        <w:t>exquisite</w:t>
      </w:r>
      <w:r>
        <w:t xml:space="preserve"> doctrine’. It </w:t>
      </w:r>
      <w:r w:rsidR="008F3409">
        <w:t>cannot</w:t>
      </w:r>
      <w:r>
        <w:t xml:space="preserve"> lose its hold, </w:t>
      </w:r>
      <w:r w:rsidR="008F3409">
        <w:t>in spite</w:t>
      </w:r>
      <w:r>
        <w:t xml:space="preserve"> of unfair criticism of all ill-</w:t>
      </w:r>
      <w:r w:rsidR="008F3409">
        <w:t>equipped</w:t>
      </w:r>
      <w:r>
        <w:t xml:space="preserve"> critics. It is high time that prejudices are shed and its excellences are acclaimed.</w:t>
      </w:r>
    </w:p>
    <w:p w14:paraId="4190C0EE" w14:textId="77777777" w:rsidR="00695672" w:rsidRDefault="00695672" w:rsidP="00EC4553">
      <w:pPr>
        <w:pStyle w:val="EngText"/>
      </w:pPr>
      <w:r>
        <w:t xml:space="preserve">A Critic par excellence like Tikacharya and </w:t>
      </w:r>
      <w:r w:rsidR="008F3409">
        <w:t>commentaries</w:t>
      </w:r>
      <w:r>
        <w:t xml:space="preserve"> like Chandrikacharya, Vadiraja and Parimalacharya and other renowned ones in their wake have provided illuminative comparative criticism to demonstrate the fallacies in the other systems of thought and their inability to solve some of the knotty problems in philosophy. They have convincingly analysed and proved the veracity of the remark of the great Madhwacharya ‘</w:t>
      </w:r>
      <w:r w:rsidR="00843933">
        <w:rPr>
          <w:rFonts w:hint="cs"/>
          <w:cs/>
        </w:rPr>
        <w:t>भ्रान्तिमूलतया सर्वसमयानां अयुक्तितः</w:t>
      </w:r>
      <w:r w:rsidR="008F3409">
        <w:rPr>
          <w:rFonts w:hint="cs"/>
          <w:cs/>
        </w:rPr>
        <w:t xml:space="preserve">’ </w:t>
      </w:r>
      <w:r w:rsidR="008F3409">
        <w:t>[</w:t>
      </w:r>
      <w:r w:rsidR="00843933">
        <w:t xml:space="preserve">the different </w:t>
      </w:r>
      <w:r w:rsidR="008F3409">
        <w:t>systematised</w:t>
      </w:r>
      <w:r w:rsidR="00843933">
        <w:t xml:space="preserve"> philosophies of great masters are inadequate has they suffer from some illusion (defective vision) or the other] and argue </w:t>
      </w:r>
      <w:r w:rsidR="008F3409">
        <w:t>that</w:t>
      </w:r>
      <w:r w:rsidR="00843933">
        <w:t xml:space="preserve"> they </w:t>
      </w:r>
      <w:r w:rsidR="008F3409">
        <w:t>fail</w:t>
      </w:r>
      <w:r w:rsidR="00843933">
        <w:t xml:space="preserve"> to answer the out-standing riddles of philosophy like: Who is the </w:t>
      </w:r>
      <w:r w:rsidR="008F3409">
        <w:t>creator</w:t>
      </w:r>
      <w:r w:rsidR="00843933">
        <w:t xml:space="preserve"> of the Universe? It there a Creator at all? What is the </w:t>
      </w:r>
      <w:r w:rsidR="008F3409">
        <w:t>purpose</w:t>
      </w:r>
      <w:r w:rsidR="00843933">
        <w:t xml:space="preserve"> of this creation? Are the sentient beings created/ secondly even though they are all the </w:t>
      </w:r>
      <w:r w:rsidR="008F3409">
        <w:t>creations</w:t>
      </w:r>
      <w:r w:rsidR="00843933">
        <w:t xml:space="preserve"> of master-minds, yet human beings as they are, their theories are far from being perfect. They are tinged with their imagination </w:t>
      </w:r>
      <w:r w:rsidR="008F3409">
        <w:t>and carry</w:t>
      </w:r>
      <w:r w:rsidR="00843933">
        <w:t xml:space="preserve"> their individual impress. Their philosophies suffer </w:t>
      </w:r>
      <w:r w:rsidR="008F3409">
        <w:t>from</w:t>
      </w:r>
      <w:r w:rsidR="00843933">
        <w:t xml:space="preserve"> contradiction and their confusing answers for these teasing questions in philosophy, confound even critical readers.</w:t>
      </w:r>
    </w:p>
    <w:p w14:paraId="6946408D" w14:textId="77777777" w:rsidR="00843933" w:rsidRDefault="00843933" w:rsidP="00EC4553">
      <w:pPr>
        <w:pStyle w:val="EngText"/>
      </w:pPr>
      <w:r>
        <w:t xml:space="preserve">Madhwacharya calls his Siddhanta as Sat-Siddhanta based on the eternal and immaculate Shrutis and Smritis, </w:t>
      </w:r>
      <w:r w:rsidR="008F3409">
        <w:t>Pancharatra</w:t>
      </w:r>
      <w:r>
        <w:t xml:space="preserve"> and Puranas, </w:t>
      </w:r>
      <w:r w:rsidR="008F3409">
        <w:t>Ramayana</w:t>
      </w:r>
      <w:r>
        <w:t xml:space="preserve"> and Mahabharata that are in </w:t>
      </w:r>
      <w:r w:rsidR="008F3409">
        <w:t>tune</w:t>
      </w:r>
      <w:r>
        <w:t xml:space="preserve"> with the decisive principles enunciated by Lord Vedavyasa in the Brahmasutras. His doctrine is </w:t>
      </w:r>
      <w:r w:rsidR="008F3409">
        <w:t>neither</w:t>
      </w:r>
      <w:r>
        <w:t xml:space="preserve"> a concoction of his brain nor an imaginative reconstruction of any philosophy to suit his purpose. There is nothing that is added by Madhwacharya as his own. It is not minted in </w:t>
      </w:r>
      <w:r w:rsidR="008F3409">
        <w:t>his mind</w:t>
      </w:r>
      <w:r>
        <w:t xml:space="preserve">. It is the revival of the Vedic Religion and Philosophy which was masked </w:t>
      </w:r>
      <w:r w:rsidR="008F3409">
        <w:t>by</w:t>
      </w:r>
      <w:r>
        <w:t xml:space="preserve"> wrong interpretations. Whatever and whenever he posits, he quotes solid authorities and valid </w:t>
      </w:r>
      <w:r w:rsidR="008F3409">
        <w:t>reasons in</w:t>
      </w:r>
      <w:r>
        <w:t xml:space="preserve"> support of it. </w:t>
      </w:r>
      <w:r w:rsidR="008F3409">
        <w:lastRenderedPageBreak/>
        <w:t>Contradictory</w:t>
      </w:r>
      <w:r>
        <w:t xml:space="preserve"> Vedic </w:t>
      </w:r>
      <w:r w:rsidR="008F3409">
        <w:t>sentences</w:t>
      </w:r>
      <w:r>
        <w:t xml:space="preserve"> are beautifully reconciled on the basis of other corroborating Vedic </w:t>
      </w:r>
      <w:r w:rsidR="008F3409">
        <w:t>references</w:t>
      </w:r>
      <w:r>
        <w:t xml:space="preserve">. He does not weave any theories of his own. It is the justification of the Vedas and Upanishads ad the scriptures at all costs, because every word in the Vedas is </w:t>
      </w:r>
      <w:r w:rsidR="008F3409">
        <w:t>sacrosanct</w:t>
      </w:r>
      <w:r>
        <w:t xml:space="preserve"> to him. So it is Lord Narayana’s immaculate Siddhanta given to the world </w:t>
      </w:r>
      <w:r w:rsidR="008F3409">
        <w:t>by</w:t>
      </w:r>
      <w:r>
        <w:t xml:space="preserve"> Madhwacharya.</w:t>
      </w:r>
    </w:p>
    <w:p w14:paraId="4727561C" w14:textId="77777777" w:rsidR="00B377E7" w:rsidRDefault="00843933" w:rsidP="00EC4553">
      <w:pPr>
        <w:pStyle w:val="EngText"/>
      </w:pPr>
      <w:r>
        <w:t xml:space="preserve">Secondly Madhwa –Siddhanta is scientific and stands the carefully scrutiny of the modern </w:t>
      </w:r>
      <w:r w:rsidR="00E60CE9">
        <w:t>minds. It has been observed and tested in the spiritual laboratory of realised sages and if we cannot attain the fruits, the fault</w:t>
      </w:r>
      <w:r w:rsidR="008F3409">
        <w:t xml:space="preserve"> lies with us. We have to rise t</w:t>
      </w:r>
      <w:r w:rsidR="00E60CE9">
        <w:t>o their heights with the means that have been provided by them. Madhwa-</w:t>
      </w:r>
      <w:r w:rsidR="008F3409">
        <w:t>Siddhanta</w:t>
      </w:r>
      <w:r w:rsidR="00E60CE9">
        <w:t xml:space="preserve"> can accept all the above challenges and </w:t>
      </w:r>
      <w:r w:rsidR="008F3409">
        <w:t>afford</w:t>
      </w:r>
      <w:r w:rsidR="00E60CE9">
        <w:t xml:space="preserve"> solutions to the satisfaction of modern scientific minds. It has an appropriate answer for all the problems that have teased philosophers all along. We mus</w:t>
      </w:r>
      <w:r w:rsidR="008F3409">
        <w:t xml:space="preserve">t have the patience to know it, </w:t>
      </w:r>
      <w:r w:rsidR="00E60CE9">
        <w:t>the nobility to appreciate it and the perseverance to realise it.</w:t>
      </w:r>
    </w:p>
    <w:p w14:paraId="4B1F57CC" w14:textId="77777777" w:rsidR="00E60CE9" w:rsidRDefault="00E60CE9" w:rsidP="00EC4553">
      <w:pPr>
        <w:pStyle w:val="EngText"/>
      </w:pPr>
      <w:r>
        <w:t>To clinch the thesis of Madhwa-Siddhanta: The Supreme Lord Narayana, the eightfold dispenses of the universe, the abode of infinite auspicious qualities, untouched by blemishes is Sarvottama. Mukhyaprana, his replica, the greate</w:t>
      </w:r>
      <w:r w:rsidR="008F3409">
        <w:t>st</w:t>
      </w:r>
      <w:r>
        <w:t xml:space="preserve"> among the sentient souls is Jivottama, </w:t>
      </w:r>
      <w:r w:rsidR="008F3409">
        <w:t>dependent</w:t>
      </w:r>
      <w:r>
        <w:t xml:space="preserve"> on the Supreme Lord. This real world provides the graded Jivas deserved facilities to reach their proper destinations. This is the Sat-Siddhanta of Lord Vedavyasa enunciated by </w:t>
      </w:r>
      <w:r w:rsidR="008F3409">
        <w:t>Madhwacharya in his c</w:t>
      </w:r>
      <w:r>
        <w:t>row</w:t>
      </w:r>
      <w:r w:rsidR="008F3409">
        <w:t>n</w:t>
      </w:r>
      <w:r>
        <w:t xml:space="preserve">ing work Anuvyakhyana and other works that provide satisfactory solutions to the eternal enigmas. Madhwa-Siddhanta faces </w:t>
      </w:r>
      <w:r w:rsidR="008F3409">
        <w:t>the</w:t>
      </w:r>
      <w:r>
        <w:t xml:space="preserve"> philosophic problems squarely and provides the doubting Thomas of the modern era appropriate </w:t>
      </w:r>
      <w:r w:rsidR="008F3409">
        <w:t>answers</w:t>
      </w:r>
      <w:r>
        <w:t xml:space="preserve"> based on valid Pramanas and activates him in the right direction to work for his own </w:t>
      </w:r>
      <w:r w:rsidR="008F3409">
        <w:t>redemption</w:t>
      </w:r>
      <w:r>
        <w:t xml:space="preserve"> and enables him to lead his fellowmen towards a contented life here on earth and aspire for a land of promise full of knowledge and bliss here-after.</w:t>
      </w:r>
    </w:p>
    <w:p w14:paraId="0C780EF8" w14:textId="77777777" w:rsidR="00E60CE9" w:rsidRDefault="00E60CE9" w:rsidP="00EC4553">
      <w:pPr>
        <w:pStyle w:val="EngText"/>
      </w:pPr>
      <w:r>
        <w:t xml:space="preserve">Thirdly Madhwa-Siddhanta stands as yet triumphant and unchallenged during the last seven hundred fifty hears and if there are some sporadic attempts to controvert it, they have been foiled and squashed </w:t>
      </w:r>
      <w:r w:rsidR="008F3409">
        <w:t>by</w:t>
      </w:r>
      <w:r>
        <w:t xml:space="preserve"> his eminent followers. The revered </w:t>
      </w:r>
      <w:r w:rsidR="008F3409">
        <w:t>Vadiraja</w:t>
      </w:r>
      <w:r>
        <w:t xml:space="preserve"> Swamiji has rightly stated:</w:t>
      </w:r>
    </w:p>
    <w:p w14:paraId="74E2FC1C" w14:textId="77777777" w:rsidR="00E60CE9" w:rsidRDefault="00E60CE9" w:rsidP="00EC4553">
      <w:pPr>
        <w:pStyle w:val="EngText"/>
      </w:pPr>
      <w:r>
        <w:t>‘</w:t>
      </w:r>
      <w:r>
        <w:rPr>
          <w:rFonts w:hint="cs"/>
          <w:cs/>
        </w:rPr>
        <w:t>अन्ते सिद्धस्तु सिद्धान्तः मध्वस्यागम एव हि</w:t>
      </w:r>
      <w:r>
        <w:rPr>
          <w:cs/>
        </w:rPr>
        <w:t>’</w:t>
      </w:r>
    </w:p>
    <w:p w14:paraId="42EEAAF8" w14:textId="77777777" w:rsidR="00E60CE9" w:rsidRDefault="00E60CE9" w:rsidP="00EC4553">
      <w:pPr>
        <w:pStyle w:val="EngText"/>
      </w:pPr>
      <w:r>
        <w:lastRenderedPageBreak/>
        <w:t xml:space="preserve">What the World needs today is a robust philosophy based on sound authority and right reasonings that can motivate mankind In the right way to a life of action and adjustment that can bring peace and amity in this life and lead them </w:t>
      </w:r>
      <w:r w:rsidR="008F3409">
        <w:t>to</w:t>
      </w:r>
      <w:r>
        <w:t xml:space="preserve"> a life beyond free from pain and full of joy.</w:t>
      </w:r>
    </w:p>
    <w:p w14:paraId="5921BC0B" w14:textId="77777777" w:rsidR="00E60CE9" w:rsidRDefault="00E60CE9" w:rsidP="00EC4553">
      <w:pPr>
        <w:pStyle w:val="EngText"/>
      </w:pPr>
      <w:r>
        <w:t>That is what Madhw</w:t>
      </w:r>
      <w:r w:rsidR="002D668E">
        <w:t>acharya offers to Mankind. Madhwa-</w:t>
      </w:r>
      <w:r w:rsidR="008F3409">
        <w:t>Siddhanta</w:t>
      </w:r>
      <w:r w:rsidR="002D668E">
        <w:t xml:space="preserve"> need not be discarded as the philosophy of a small sect but it well deserves to </w:t>
      </w:r>
      <w:r w:rsidR="008F3409">
        <w:t>receive</w:t>
      </w:r>
      <w:r w:rsidR="002D668E">
        <w:t xml:space="preserve"> a fair assessment at the hands of </w:t>
      </w:r>
      <w:r w:rsidR="008F3409">
        <w:t>the expert</w:t>
      </w:r>
      <w:r w:rsidR="002D668E">
        <w:t xml:space="preserve"> philosophers and </w:t>
      </w:r>
      <w:r w:rsidR="008F3409">
        <w:t>connoisseurs</w:t>
      </w:r>
      <w:r w:rsidR="002D668E">
        <w:t xml:space="preserve"> of philosophy in the East and the West. It represents an important and significant epoch in the history of Indian philosophy. It can assume a dignified place as a religion of Humanity leading </w:t>
      </w:r>
      <w:r w:rsidR="008F3409">
        <w:t>it from</w:t>
      </w:r>
      <w:r w:rsidR="002D668E">
        <w:t xml:space="preserve"> darkness </w:t>
      </w:r>
      <w:r w:rsidR="008F3409">
        <w:t>to light</w:t>
      </w:r>
      <w:r w:rsidR="002D668E">
        <w:t xml:space="preserve"> and from disenchantment to illumination. This is the relevance of Madhwa philosophy to modern times. This is the pre-eminence of the Madhwa-renaissance of the reign of Realism and pluralistic Theism in Indian philosophy.</w:t>
      </w:r>
    </w:p>
    <w:p w14:paraId="7E37C490" w14:textId="77777777" w:rsidR="002D668E" w:rsidRDefault="002D668E" w:rsidP="00AC4226">
      <w:pPr>
        <w:pStyle w:val="SH4"/>
      </w:pPr>
      <w:bookmarkStart w:id="5" w:name="_Toc455414232"/>
      <w:r>
        <w:t>Narayana Panditacharya (1297 -1350) Life and Works</w:t>
      </w:r>
      <w:bookmarkEnd w:id="5"/>
    </w:p>
    <w:p w14:paraId="3C7CCEF6" w14:textId="77777777" w:rsidR="002D668E" w:rsidRDefault="002D668E" w:rsidP="00EC4553">
      <w:pPr>
        <w:pStyle w:val="EngText"/>
      </w:pPr>
      <w:r>
        <w:t xml:space="preserve">Narayan Panditacharya hailed from the Likucha family of great renown. He was the grandson </w:t>
      </w:r>
      <w:r w:rsidR="008F3409">
        <w:t>of Subramanya</w:t>
      </w:r>
      <w:r>
        <w:t xml:space="preserve"> </w:t>
      </w:r>
      <w:r w:rsidR="008F3409">
        <w:t>Pundit</w:t>
      </w:r>
      <w:r>
        <w:t xml:space="preserve">, a highly reverenced veteran </w:t>
      </w:r>
      <w:r w:rsidR="008F3409">
        <w:t>controversialist</w:t>
      </w:r>
      <w:r>
        <w:t xml:space="preserve">. He as the youngest son of Trivikrama Panditacharya, a distinguished </w:t>
      </w:r>
      <w:r w:rsidR="008F3409">
        <w:t>Vedantin</w:t>
      </w:r>
      <w:r>
        <w:t xml:space="preserve"> and a born poet who wrote poems at an </w:t>
      </w:r>
      <w:r w:rsidR="008F3409">
        <w:t>early</w:t>
      </w:r>
      <w:r>
        <w:t xml:space="preserve"> age. Trivikramacharya, the composer of the </w:t>
      </w:r>
      <w:r w:rsidR="008F3409">
        <w:t>celebrated</w:t>
      </w:r>
      <w:r>
        <w:t xml:space="preserve"> Vayustuti, the beloved disciple of Madhwacharya who had the good </w:t>
      </w:r>
      <w:r w:rsidR="008F3409">
        <w:t>fortune</w:t>
      </w:r>
      <w:r>
        <w:t xml:space="preserve"> to </w:t>
      </w:r>
      <w:r w:rsidR="008F3409">
        <w:t>discern</w:t>
      </w:r>
      <w:r>
        <w:t xml:space="preserve"> his divine preceptor worshipping the three incarnations of Lord Narayana, as Lord Rama, Lord Sri Krishna and Lord Vedavyasa in his three embodiments as Hanuman, Bhimasena and Acharya Madhwa respectively and who enjoyed the prerogative to write the first commentary on Acharya’s Sutra-Bhashya. Narayan Panditacharya was the chip of the old block. He was gifted with poetic and philosophic talent of a high</w:t>
      </w:r>
      <w:r w:rsidR="008F3409">
        <w:t>es</w:t>
      </w:r>
      <w:r>
        <w:t>t order.</w:t>
      </w:r>
    </w:p>
    <w:p w14:paraId="1B1C7695" w14:textId="77777777" w:rsidR="002D668E" w:rsidRDefault="002D668E" w:rsidP="00EC4553">
      <w:pPr>
        <w:pStyle w:val="EngText"/>
      </w:pPr>
      <w:r>
        <w:t xml:space="preserve">Sumadhwa Vijaya, the crowning work of Narayan </w:t>
      </w:r>
      <w:r w:rsidR="008F3409">
        <w:t>Panditacharya</w:t>
      </w:r>
      <w:r>
        <w:t xml:space="preserve">, is the </w:t>
      </w:r>
      <w:r w:rsidR="008F3409">
        <w:t>highly</w:t>
      </w:r>
      <w:r>
        <w:t xml:space="preserve"> esteemed and extolled epic, containing the authentic, artistic and poetic </w:t>
      </w:r>
      <w:r w:rsidR="008F3409">
        <w:t>biography</w:t>
      </w:r>
      <w:r>
        <w:t xml:space="preserve"> of the</w:t>
      </w:r>
      <w:r w:rsidR="00A22A45">
        <w:t xml:space="preserve"> illustrious Acharya Madhwa, the third incarnation of Lord Vayu who propounded and propagated the Dwaita Siddhanta for the welfare of the world. It brought him in the lime-light and he is remembered today by every Madhwa </w:t>
      </w:r>
      <w:r w:rsidR="008F3409">
        <w:t>from</w:t>
      </w:r>
      <w:r w:rsidR="00A22A45">
        <w:t xml:space="preserve"> this great gift. Both the </w:t>
      </w:r>
      <w:r w:rsidR="008F3409">
        <w:t>father</w:t>
      </w:r>
      <w:r w:rsidR="00A22A45">
        <w:t xml:space="preserve"> and son </w:t>
      </w:r>
      <w:r w:rsidR="00A22A45">
        <w:lastRenderedPageBreak/>
        <w:t xml:space="preserve">(Trivikramacharya and Narayan Panditacharya) have </w:t>
      </w:r>
      <w:r w:rsidR="008F3409">
        <w:t>obliged</w:t>
      </w:r>
      <w:r w:rsidR="00A22A45">
        <w:t xml:space="preserve"> the Madhwa Community for their two </w:t>
      </w:r>
      <w:r w:rsidR="008F3409">
        <w:t>indispensable</w:t>
      </w:r>
      <w:r w:rsidR="00A22A45">
        <w:t xml:space="preserve"> hand works, the Vayustuti and Sumadhwa Vijaya that sing the glories of the eminent Acharya.</w:t>
      </w:r>
    </w:p>
    <w:p w14:paraId="2DFDE2FC" w14:textId="77777777" w:rsidR="00A22A45" w:rsidRDefault="00A22A45" w:rsidP="00EC4553">
      <w:pPr>
        <w:pStyle w:val="EngText"/>
      </w:pPr>
      <w:r>
        <w:t xml:space="preserve">Besides this meritorious volume, he has composed Mani-Manjari, a work of historical significance </w:t>
      </w:r>
      <w:r w:rsidR="008F3409">
        <w:t>that</w:t>
      </w:r>
      <w:r>
        <w:t xml:space="preserve"> gives glimpses of the domination of Adwaita-Shastra and the persecution of the Dwaitins. In this context we can just note that </w:t>
      </w:r>
      <w:r w:rsidR="008F3409">
        <w:t>there</w:t>
      </w:r>
      <w:r>
        <w:t xml:space="preserve"> were bound to be reactions of the Dwaita followers subjected to undue harassment by the Mayavadins. The uncomplimentary </w:t>
      </w:r>
      <w:r w:rsidR="008F3409">
        <w:t>defences</w:t>
      </w:r>
      <w:r>
        <w:t xml:space="preserve"> to the </w:t>
      </w:r>
      <w:r w:rsidR="008F3409">
        <w:t>Adwaitins</w:t>
      </w:r>
      <w:r>
        <w:t xml:space="preserve"> seem to </w:t>
      </w:r>
      <w:r w:rsidR="008F3409">
        <w:t>have</w:t>
      </w:r>
      <w:r>
        <w:t xml:space="preserve"> had enough justification.</w:t>
      </w:r>
      <w:r w:rsidR="00015AB9">
        <w:t xml:space="preserve"> Even then, we should bear </w:t>
      </w:r>
      <w:r w:rsidR="008F3409">
        <w:t>in mind</w:t>
      </w:r>
      <w:r w:rsidR="00015AB9">
        <w:t xml:space="preserve"> in this connection the nobility of Acharya Madhwa who never brings in the names of the other </w:t>
      </w:r>
      <w:r w:rsidR="008F3409">
        <w:t>Acharyas</w:t>
      </w:r>
      <w:r w:rsidR="00015AB9">
        <w:t xml:space="preserve"> in his voluminous work even though he controverts their doctrines. Any Madhwa Vijaya is a small volume of 32 stanzas for daily recitation and Shubhodaya </w:t>
      </w:r>
      <w:r w:rsidR="008F3409">
        <w:t>is an allegorical poem in five Sk</w:t>
      </w:r>
      <w:r w:rsidR="00015AB9">
        <w:t xml:space="preserve">andas displaying his </w:t>
      </w:r>
      <w:r w:rsidR="008F3409">
        <w:t>dexterity</w:t>
      </w:r>
      <w:r w:rsidR="00015AB9">
        <w:t xml:space="preserve"> in dealing with complicated classical Sanskrit </w:t>
      </w:r>
      <w:r w:rsidR="008F3409">
        <w:t>meters</w:t>
      </w:r>
      <w:r w:rsidR="00015AB9">
        <w:t>. Sangraha-Ramayana (as the very name indicates) is a metrical summary of Ramayana. To add to these he has written Nya</w:t>
      </w:r>
      <w:r w:rsidR="008F3409">
        <w:t>y</w:t>
      </w:r>
      <w:r w:rsidR="00015AB9">
        <w:t xml:space="preserve">achandrika and Tatwa-Manjari, </w:t>
      </w:r>
      <w:r w:rsidR="008F3409">
        <w:t>commentaries</w:t>
      </w:r>
      <w:r w:rsidR="00015AB9">
        <w:t xml:space="preserve"> on </w:t>
      </w:r>
      <w:r w:rsidR="008F3409">
        <w:t>Anuvyakhyana</w:t>
      </w:r>
      <w:r w:rsidR="00015AB9">
        <w:t xml:space="preserve"> and </w:t>
      </w:r>
      <w:r w:rsidR="008F3409">
        <w:t>Vishnu</w:t>
      </w:r>
      <w:r w:rsidR="00015AB9">
        <w:t xml:space="preserve"> Tatwa Nirnaya of Acharya Madhwa.</w:t>
      </w:r>
    </w:p>
    <w:p w14:paraId="7FF9A181" w14:textId="77777777" w:rsidR="00015AB9" w:rsidRDefault="00015AB9" w:rsidP="00AC4226">
      <w:pPr>
        <w:pStyle w:val="SH4"/>
      </w:pPr>
      <w:bookmarkStart w:id="6" w:name="_Toc455414233"/>
      <w:r>
        <w:t xml:space="preserve">Sumadhwa </w:t>
      </w:r>
      <w:r w:rsidR="008F3409">
        <w:t>Vijaya</w:t>
      </w:r>
      <w:r>
        <w:t xml:space="preserve"> as a Mahakavya</w:t>
      </w:r>
      <w:bookmarkEnd w:id="6"/>
    </w:p>
    <w:p w14:paraId="26B5C867" w14:textId="77777777" w:rsidR="00015AB9" w:rsidRDefault="00015AB9" w:rsidP="00EC4553">
      <w:pPr>
        <w:pStyle w:val="EngText"/>
      </w:pPr>
      <w:r>
        <w:t xml:space="preserve">The knowledge of the Vedas has fallen on evil days and evil </w:t>
      </w:r>
      <w:r w:rsidR="008F3409">
        <w:t>tongues</w:t>
      </w:r>
      <w:r>
        <w:t xml:space="preserve"> and the Supreme Lord Narayana replete with infinite auspicious qualities like bliss and knowledge came to be slowly shadowed in the minds of the virtuous. The darkness of the hostile </w:t>
      </w:r>
      <w:r w:rsidR="008F3409">
        <w:t>doctrines</w:t>
      </w:r>
      <w:r>
        <w:t xml:space="preserve"> like </w:t>
      </w:r>
      <w:r w:rsidR="008F3409">
        <w:t>Buddhism</w:t>
      </w:r>
      <w:r>
        <w:t xml:space="preserve"> and Adwaita surrounding the eligible led </w:t>
      </w:r>
      <w:r w:rsidR="008F3409">
        <w:t>them</w:t>
      </w:r>
      <w:r>
        <w:t xml:space="preserve"> from the traditional tracks and their minds wandered in wilderness. The distressed –deities approached Lord Vishnu for the rescue of these helpless souls and he commissioned Lord Vayu to incarnate on earth to save the situation from the impending crisis </w:t>
      </w:r>
      <w:r w:rsidR="008F3409">
        <w:t>by</w:t>
      </w:r>
      <w:r>
        <w:t xml:space="preserve"> a </w:t>
      </w:r>
      <w:r w:rsidR="008F3409">
        <w:t>resuscitation of</w:t>
      </w:r>
      <w:r>
        <w:t xml:space="preserve"> Vedic Religion and philosophy.</w:t>
      </w:r>
    </w:p>
    <w:p w14:paraId="26D5D8AF" w14:textId="77777777" w:rsidR="00015AB9" w:rsidRDefault="00015AB9" w:rsidP="00EC4553">
      <w:pPr>
        <w:pStyle w:val="EngText"/>
      </w:pPr>
      <w:r>
        <w:t xml:space="preserve">So descended the Great Madhwacharya, the embodiment of Mukhyaprana, in this Kali Age to stem the untrammelled, untoward tide and to give it the proper momentum and needed direction. There lay before him the sacred task to enlighten the virtuous souls by the revelation of the eternal truths </w:t>
      </w:r>
      <w:r>
        <w:lastRenderedPageBreak/>
        <w:t xml:space="preserve">embedded in the Vedas and </w:t>
      </w:r>
      <w:r w:rsidR="008F3409">
        <w:t>Upanishads a</w:t>
      </w:r>
      <w:r>
        <w:t>n</w:t>
      </w:r>
      <w:r w:rsidR="008F3409">
        <w:t>d</w:t>
      </w:r>
      <w:r>
        <w:t xml:space="preserve"> thus ‘Justify the ways of God to the sentient souls.’</w:t>
      </w:r>
    </w:p>
    <w:p w14:paraId="74E66D10" w14:textId="77777777" w:rsidR="00015AB9" w:rsidRDefault="00015AB9" w:rsidP="00EC4553">
      <w:pPr>
        <w:pStyle w:val="EngText"/>
      </w:pPr>
      <w:r>
        <w:t xml:space="preserve">That is how Narayana Panditacharya, introduces Madhwacharya the dauntless hero of his great epic poem Sumadhwa-Vijaya, manifesting (himself) on earth with a divine mission. Then he narrates his mysterious birth and boyhood, his thread ceremony, his stay with his preceptor and his outstanding excellences, his ordination and whirl-wind missionary tours, his visits to Narayanashrama and Vyasashrama and the transmission of esoteric knowledge in secrecy of Lord Vedavyasa, his moving discourses and orations, his glories and triumphs with the rival disputants, his installation of the Idol of Sri Krishna and the establishment of the eight monasteries with eight renowned </w:t>
      </w:r>
      <w:r w:rsidR="009A4FC5">
        <w:t>c</w:t>
      </w:r>
      <w:r>
        <w:t xml:space="preserve">elibates heading them for worship by rotation, for the </w:t>
      </w:r>
      <w:r w:rsidR="009A4FC5">
        <w:t>propagation</w:t>
      </w:r>
      <w:r>
        <w:t xml:space="preserve"> of the Vaishnava-Siddhanta and his final occult disappearance at the Anantasana temple in Udupi.</w:t>
      </w:r>
    </w:p>
    <w:p w14:paraId="46F3078E" w14:textId="77777777" w:rsidR="00015AB9" w:rsidRDefault="00015AB9" w:rsidP="00EC4553">
      <w:pPr>
        <w:pStyle w:val="EngText"/>
      </w:pPr>
      <w:r>
        <w:t xml:space="preserve">It is not merely a </w:t>
      </w:r>
      <w:r w:rsidR="009A4FC5">
        <w:t>hagiological</w:t>
      </w:r>
      <w:r>
        <w:t xml:space="preserve"> work with a high-flown panegyric but </w:t>
      </w:r>
      <w:r w:rsidR="009A4FC5">
        <w:t>an</w:t>
      </w:r>
      <w:r>
        <w:t xml:space="preserve"> engaging epic with a dramatic opening, organic in structure, spread over a canvass of sixteen cantos with a superhuman-hero of exceptional qualities of both head and heart along with unmatched valour, moving like a colossus from his birth in Pajaka Kshetra to his reappearance at Vyasashrama.</w:t>
      </w:r>
    </w:p>
    <w:p w14:paraId="7475BF74" w14:textId="77777777" w:rsidR="00015AB9" w:rsidRDefault="00015AB9" w:rsidP="00EC4553">
      <w:pPr>
        <w:pStyle w:val="EngText"/>
      </w:pPr>
      <w:r>
        <w:t xml:space="preserve">Madhwacharya was born of noble parents, with </w:t>
      </w:r>
      <w:r w:rsidR="009A4FC5">
        <w:t>God’s</w:t>
      </w:r>
      <w:r>
        <w:t xml:space="preserve"> blessings to guide the virtuous to their eternal bliss. Endowed with </w:t>
      </w:r>
      <w:r w:rsidR="009A4FC5">
        <w:t>all the</w:t>
      </w:r>
      <w:r>
        <w:t xml:space="preserve"> thirty-two auspicious marks of physical </w:t>
      </w:r>
      <w:r w:rsidR="009A4FC5">
        <w:t>excellence</w:t>
      </w:r>
      <w:r w:rsidR="00A45270">
        <w:t xml:space="preserve"> and glowing with astounding </w:t>
      </w:r>
      <w:r w:rsidR="009A4FC5">
        <w:t>innate</w:t>
      </w:r>
      <w:r w:rsidR="00A45270">
        <w:t xml:space="preserve"> brilliance, he came to be the systematic builder of a sound philosophy standing unchallenged for centuries. His super-human physical exploits like </w:t>
      </w:r>
      <w:r w:rsidR="009A4FC5">
        <w:t>carrying</w:t>
      </w:r>
      <w:r w:rsidR="00A45270">
        <w:t xml:space="preserve"> the massive boulder and his intellectual bouts are quite arresting. His conquests in controversial confrontations with </w:t>
      </w:r>
      <w:r w:rsidR="009A4FC5">
        <w:t>Vadisimha</w:t>
      </w:r>
      <w:r w:rsidR="00A45270">
        <w:t xml:space="preserve">, Buddhisagara, </w:t>
      </w:r>
      <w:r w:rsidR="009A4FC5">
        <w:t>Pundarikapuri</w:t>
      </w:r>
      <w:r w:rsidR="00A45270">
        <w:t xml:space="preserve">, </w:t>
      </w:r>
      <w:r w:rsidR="009A4FC5">
        <w:t>and Padmatirtha</w:t>
      </w:r>
      <w:r w:rsidR="00A45270">
        <w:t xml:space="preserve"> claim our attention. His glorious </w:t>
      </w:r>
      <w:r w:rsidR="009A4FC5">
        <w:t>triumphs</w:t>
      </w:r>
      <w:r w:rsidR="00A45270">
        <w:t xml:space="preserve"> to the point of devotional surrender of the intellectual giants like </w:t>
      </w:r>
      <w:r w:rsidR="009A4FC5">
        <w:t>Shobhanbhatta</w:t>
      </w:r>
      <w:r w:rsidR="00A45270">
        <w:t xml:space="preserve"> and T</w:t>
      </w:r>
      <w:r w:rsidR="009A4FC5">
        <w:t>r</w:t>
      </w:r>
      <w:r w:rsidR="00A45270">
        <w:t>ivikrama-Pandita heighten his majesty.</w:t>
      </w:r>
    </w:p>
    <w:p w14:paraId="643EC26B" w14:textId="77777777" w:rsidR="00A45270" w:rsidRDefault="00A45270" w:rsidP="00EC4553">
      <w:pPr>
        <w:pStyle w:val="EngText"/>
      </w:pPr>
      <w:r>
        <w:t xml:space="preserve">This Sanskrit Mahakavya is amplified and embellished by diverse interesting episodes finely </w:t>
      </w:r>
      <w:r w:rsidR="009A4FC5">
        <w:t>dovetailed</w:t>
      </w:r>
      <w:r>
        <w:t xml:space="preserve"> in </w:t>
      </w:r>
      <w:r w:rsidR="009A4FC5">
        <w:t>its</w:t>
      </w:r>
      <w:r>
        <w:t xml:space="preserve"> poetic fabric. These are oracles prophesying the birth of a prophet through an ordinary mortal in a strange way and Lord Anantasana himself entering </w:t>
      </w:r>
      <w:r w:rsidR="009A4FC5">
        <w:t>someone</w:t>
      </w:r>
      <w:r>
        <w:t xml:space="preserve"> and entrusting Vasudeva to his </w:t>
      </w:r>
      <w:r>
        <w:lastRenderedPageBreak/>
        <w:t xml:space="preserve">preceptor, the promised </w:t>
      </w:r>
      <w:r w:rsidR="009A4FC5">
        <w:t>prodigy</w:t>
      </w:r>
      <w:r>
        <w:t xml:space="preserve">. There are also miracles like Acharya’s wading through the waters of Ganges with yogic powers without drenching his </w:t>
      </w:r>
      <w:r w:rsidR="009A4FC5">
        <w:t>raiment</w:t>
      </w:r>
      <w:r>
        <w:t xml:space="preserve">, lulling the angry ocean into a still lake, </w:t>
      </w:r>
      <w:r w:rsidR="009A4FC5">
        <w:t>clouds</w:t>
      </w:r>
      <w:r>
        <w:t xml:space="preserve"> raining to fill the dried up lake at his will, his worship </w:t>
      </w:r>
      <w:r w:rsidR="009A4FC5">
        <w:t>by</w:t>
      </w:r>
      <w:r>
        <w:t xml:space="preserve"> the celestial river </w:t>
      </w:r>
      <w:r w:rsidR="009A4FC5">
        <w:t>Ganges</w:t>
      </w:r>
      <w:r>
        <w:t xml:space="preserve"> in</w:t>
      </w:r>
      <w:r w:rsidR="009A4FC5">
        <w:t xml:space="preserve"> human habit, his adoration by g</w:t>
      </w:r>
      <w:r>
        <w:t xml:space="preserve">od </w:t>
      </w:r>
      <w:r w:rsidR="009A4FC5">
        <w:t>Mahesha</w:t>
      </w:r>
      <w:r>
        <w:t xml:space="preserve"> in Brahmin guise arranging alms for him through his devotee, the readiness of the </w:t>
      </w:r>
      <w:r w:rsidR="009A4FC5">
        <w:t>be dazed</w:t>
      </w:r>
      <w:r>
        <w:t xml:space="preserve"> </w:t>
      </w:r>
      <w:r w:rsidR="009A4FC5">
        <w:t>Muslim</w:t>
      </w:r>
      <w:r>
        <w:t xml:space="preserve"> King to part with half of his Kingdom, the eagerness of king Jayasimha to renounce his realm and escort the Acharya as his disciple and God </w:t>
      </w:r>
      <w:r w:rsidR="009A4FC5">
        <w:t>Shesha</w:t>
      </w:r>
      <w:r>
        <w:t xml:space="preserve"> along with his retinue listening to his enchanting discourses. The supreme significance of his </w:t>
      </w:r>
      <w:r w:rsidR="009A4FC5">
        <w:t>abrupt</w:t>
      </w:r>
      <w:r>
        <w:t xml:space="preserve"> disappearance in the midst of the dignified assembly in the heap of flowers showered by the exhilarated Gods </w:t>
      </w:r>
      <w:r w:rsidR="009A4FC5">
        <w:t>heightens</w:t>
      </w:r>
      <w:r>
        <w:t xml:space="preserve"> the </w:t>
      </w:r>
      <w:r w:rsidR="009A4FC5">
        <w:t>grandeur</w:t>
      </w:r>
      <w:r>
        <w:t xml:space="preserve"> of the epic. The supernatural and the human elements jostling on the same </w:t>
      </w:r>
      <w:r w:rsidR="009A4FC5">
        <w:t>stalk</w:t>
      </w:r>
      <w:r>
        <w:t xml:space="preserve"> beat in unison to the delight of the readers. The Great Gods bide as ordinary mortals during their human embodiment serving as models to tutor the human beings. The materials of the story have an unmistakable air of actuality.</w:t>
      </w:r>
    </w:p>
    <w:p w14:paraId="56B577AF" w14:textId="77777777" w:rsidR="00A45270" w:rsidRDefault="00A45270" w:rsidP="00EC4553">
      <w:pPr>
        <w:pStyle w:val="EngText"/>
      </w:pPr>
      <w:r>
        <w:t xml:space="preserve">The </w:t>
      </w:r>
      <w:r w:rsidR="009A4FC5">
        <w:t>epic</w:t>
      </w:r>
      <w:r>
        <w:t xml:space="preserve"> contains eternal truths </w:t>
      </w:r>
      <w:r w:rsidR="009A4FC5">
        <w:t>espoused</w:t>
      </w:r>
      <w:r>
        <w:t xml:space="preserve"> </w:t>
      </w:r>
      <w:r w:rsidR="009A4FC5">
        <w:t>by</w:t>
      </w:r>
      <w:r>
        <w:t xml:space="preserve"> the hero that blazed a new trail in Indian Philosophy in its unified structure. It speaks of supreme God, one without a second only known through the eternal Vedas, quite distinct from other graded sentient, full of infinite auspicious attributes and free from blemishes, </w:t>
      </w:r>
      <w:r w:rsidR="009A4FC5">
        <w:t>the</w:t>
      </w:r>
      <w:r>
        <w:t xml:space="preserve"> eight-fold dispense of the u</w:t>
      </w:r>
      <w:r w:rsidR="009A4FC5">
        <w:t>niverse for the benefit of souls</w:t>
      </w:r>
      <w:r>
        <w:t xml:space="preserve"> attainment through pure devotion and contemplation administering impartial justice to </w:t>
      </w:r>
      <w:r w:rsidR="009A4FC5">
        <w:t>Jivas</w:t>
      </w:r>
      <w:r>
        <w:t xml:space="preserve"> in this real world according to their deeds and leading them to their appointed destinations (the virtuous to the land of external bliss and the </w:t>
      </w:r>
      <w:r w:rsidR="009A4FC5">
        <w:t>vicious</w:t>
      </w:r>
      <w:r>
        <w:t xml:space="preserve"> to the damned hell) Vaishnava Siddhanta in a nut-shell, </w:t>
      </w:r>
      <w:r w:rsidR="007C4889">
        <w:t>Madhwacharya’s</w:t>
      </w:r>
      <w:r>
        <w:t xml:space="preserve"> counter-blast to Monism.</w:t>
      </w:r>
    </w:p>
    <w:p w14:paraId="0ABD553C" w14:textId="77777777" w:rsidR="00A45270" w:rsidRDefault="00A45270" w:rsidP="00EC4553">
      <w:pPr>
        <w:pStyle w:val="EngText"/>
      </w:pPr>
      <w:r>
        <w:t xml:space="preserve">Narayana Panditacharya communicates the epic spirit by portraying what it was like to be alive during those days. As its mouthpiece, he depicts the significance of the </w:t>
      </w:r>
      <w:r w:rsidR="009A4FC5">
        <w:t>then</w:t>
      </w:r>
      <w:r>
        <w:t xml:space="preserve"> pulsating life, its aching convictions and serious doubts. The epic sketches the social and the religious scenario of the 13</w:t>
      </w:r>
      <w:r w:rsidRPr="00A45270">
        <w:rPr>
          <w:vertAlign w:val="superscript"/>
        </w:rPr>
        <w:t>th</w:t>
      </w:r>
      <w:r>
        <w:t xml:space="preserve"> and 14</w:t>
      </w:r>
      <w:r w:rsidRPr="00A45270">
        <w:rPr>
          <w:vertAlign w:val="superscript"/>
        </w:rPr>
        <w:t>th</w:t>
      </w:r>
      <w:r>
        <w:t xml:space="preserve"> centuries. The metaphysically-minded intelligential that had </w:t>
      </w:r>
      <w:r w:rsidR="009A4FC5">
        <w:t>ensconced</w:t>
      </w:r>
      <w:r>
        <w:t xml:space="preserve"> the doctrines of </w:t>
      </w:r>
      <w:r w:rsidR="009A4FC5">
        <w:t>Buddhism</w:t>
      </w:r>
      <w:r>
        <w:t xml:space="preserve"> were dissatisfied with them and they failed not long to understand that Adwaita its substitute, was also Buddhism in </w:t>
      </w:r>
      <w:r w:rsidR="009A4FC5">
        <w:t>disguise</w:t>
      </w:r>
      <w:r>
        <w:t xml:space="preserve">. The rising discontent was to be quelled by a winning, convincing </w:t>
      </w:r>
      <w:r>
        <w:lastRenderedPageBreak/>
        <w:t>philosophy and the religious mansion was to be set in order. The time was ripe for the pic hero to land on the scene to put an end to this confusion and pave the way for the spiritual renaissance. This is the import of the intentional mythical and spiritual background of epic.</w:t>
      </w:r>
    </w:p>
    <w:p w14:paraId="1C7B9E6A" w14:textId="77777777" w:rsidR="00A45270" w:rsidRDefault="00A45270" w:rsidP="00EC4553">
      <w:pPr>
        <w:pStyle w:val="EngText"/>
      </w:pPr>
      <w:r>
        <w:t xml:space="preserve">Narayana </w:t>
      </w:r>
      <w:r w:rsidR="009A4FC5">
        <w:t>Panditacharya’ s</w:t>
      </w:r>
      <w:r>
        <w:t xml:space="preserve"> style is lofty with its sustained majesty of thought and diction in keeping with </w:t>
      </w:r>
      <w:r w:rsidR="009A4FC5">
        <w:t>the lordliness</w:t>
      </w:r>
      <w:r>
        <w:t xml:space="preserve"> of its theme and the epic moves on this exalted level many times touching the sublime. All the nine sentiments ruling the entire epic. The </w:t>
      </w:r>
      <w:r w:rsidR="009A4FC5">
        <w:t>last</w:t>
      </w:r>
      <w:r>
        <w:t xml:space="preserve"> two stanzas packed with ardent devotion </w:t>
      </w:r>
      <w:r w:rsidR="009A4FC5">
        <w:t>extolling</w:t>
      </w:r>
      <w:r>
        <w:t xml:space="preserve"> the three incarnations of Lord Vayu and praying for divine grace and </w:t>
      </w:r>
      <w:r w:rsidR="00A65C32">
        <w:t>the</w:t>
      </w:r>
      <w:r>
        <w:t xml:space="preserve"> showers of flowers by the Gods standing in the sky in ecstasy to the witness of the concourse that excite the admiration of the readers are instances in point that touch the heights of the sublime. The approach of the Acharya to the hermitage of Lord Vyasa and the different conjectures of the</w:t>
      </w:r>
      <w:r w:rsidR="00D71D42">
        <w:t xml:space="preserve"> enlightened residents- saints of his identity and the Gurudakshina in the form of transmission of divine knowledge reach the mark of the grandiose. The epic abounds in </w:t>
      </w:r>
      <w:r w:rsidR="00A65C32">
        <w:t>similes</w:t>
      </w:r>
      <w:r w:rsidR="00D71D42">
        <w:t xml:space="preserve"> short and long-drawn that dazzle like purple patches on a golden design.</w:t>
      </w:r>
    </w:p>
    <w:p w14:paraId="4D790426" w14:textId="77777777" w:rsidR="00D71D42" w:rsidRDefault="00D71D42" w:rsidP="00EC4553">
      <w:pPr>
        <w:pStyle w:val="EngText"/>
      </w:pPr>
      <w:r>
        <w:t xml:space="preserve">His style, a harmonious blend of </w:t>
      </w:r>
      <w:r w:rsidR="00A65C32">
        <w:t>height</w:t>
      </w:r>
      <w:r>
        <w:t xml:space="preserve">-seriousness and spirituality and an exhaustive sense of beauty, displaying his superb skill as a metrical artist, a distinguishing feature of his poetry casts a pleasing spell on its readers. His poetical skill is especially found the closing verses of all </w:t>
      </w:r>
      <w:r w:rsidR="00A65C32">
        <w:t>cantos</w:t>
      </w:r>
      <w:r>
        <w:t>. He Charm of expression, the depth of sentiment and the fervour of devotion touch the vitals of our hearts.</w:t>
      </w:r>
    </w:p>
    <w:p w14:paraId="36A11620" w14:textId="77777777" w:rsidR="00D71D42" w:rsidRDefault="00D71D42" w:rsidP="00EC4553">
      <w:pPr>
        <w:pStyle w:val="EngText"/>
      </w:pPr>
      <w:r>
        <w:t xml:space="preserve">Thus Sumadhwa Vijaya, standing stretched in a thousand and eight verses depicting with great interest the historical and </w:t>
      </w:r>
      <w:r w:rsidR="00A65C32">
        <w:t>biographical</w:t>
      </w:r>
      <w:r>
        <w:t xml:space="preserve"> </w:t>
      </w:r>
      <w:r w:rsidR="00A65C32">
        <w:t>incidents</w:t>
      </w:r>
      <w:r>
        <w:t xml:space="preserve"> in a </w:t>
      </w:r>
      <w:r w:rsidR="00A65C32">
        <w:t>sustained</w:t>
      </w:r>
      <w:r>
        <w:t xml:space="preserve"> dignity of thought and felicity of expression and presenting as well, an imposing portrait of Madhwacharya, the Supreme messenger of God who worked the needed miracle by exposing the fallacies in the then reigning philosophy of Adwaita and presenting in a proper from the Vaishnava Siddhanta, of a real world bristling with various activities and a benevolent God leading humanity according to the deserts to its destined goal, is a land-mark in Sanskrit literature, as a great biography an a first-rate epic.</w:t>
      </w:r>
    </w:p>
    <w:p w14:paraId="5CDA87D0" w14:textId="77777777" w:rsidR="00D71D42" w:rsidRDefault="00D71D42" w:rsidP="00B606B8">
      <w:pPr>
        <w:pStyle w:val="SH3"/>
      </w:pPr>
      <w:bookmarkStart w:id="7" w:name="_Toc455414234"/>
      <w:r>
        <w:t>Sumadhwa Vijaya as a Biography</w:t>
      </w:r>
      <w:bookmarkEnd w:id="7"/>
    </w:p>
    <w:p w14:paraId="46992DA0" w14:textId="77777777" w:rsidR="00911684" w:rsidRDefault="00911684" w:rsidP="00EC4553">
      <w:pPr>
        <w:pStyle w:val="EngText"/>
      </w:pPr>
      <w:r>
        <w:lastRenderedPageBreak/>
        <w:t xml:space="preserve">Biography is primarily concerned with career and character of a person. It is not merely a compilation of the deeds of the hero but a truthful transmission of a great personality. A </w:t>
      </w:r>
      <w:r w:rsidR="00A65C32">
        <w:t>successful</w:t>
      </w:r>
      <w:r>
        <w:t xml:space="preserve"> biographer has to face two challenging problems on the ‘ethical’ and the other ‘Aesthetic’.</w:t>
      </w:r>
    </w:p>
    <w:p w14:paraId="7D781EA6" w14:textId="77777777" w:rsidR="00911684" w:rsidRDefault="00911684" w:rsidP="00EC4553">
      <w:pPr>
        <w:pStyle w:val="EngText"/>
      </w:pPr>
      <w:r>
        <w:t xml:space="preserve">Pure biography is truthful record of events. The biographer owes his allegiance </w:t>
      </w:r>
      <w:r w:rsidR="00A65C32">
        <w:t>to t</w:t>
      </w:r>
      <w:r>
        <w:t xml:space="preserve">ruth however difficult it may be to arrive at it. But it must not be lost sight of that it is a work of art too. The artist has his own point of view, his own vision and his own </w:t>
      </w:r>
      <w:r w:rsidR="00A65C32">
        <w:t>style</w:t>
      </w:r>
      <w:r>
        <w:t xml:space="preserve">. He has to retain his freedom of spirit. It is this personal interpretation that makes biography a work of art, a thing of beauty and a thing of delight. It is not merely a </w:t>
      </w:r>
      <w:r w:rsidR="00A65C32">
        <w:t>hotchpotch</w:t>
      </w:r>
      <w:r>
        <w:t xml:space="preserve"> of chronicled events but involves rigorous selection and beautiful presentation.</w:t>
      </w:r>
    </w:p>
    <w:p w14:paraId="043CCA1C" w14:textId="77777777" w:rsidR="00911684" w:rsidRDefault="00911684" w:rsidP="00EC4553">
      <w:pPr>
        <w:pStyle w:val="EngText"/>
      </w:pPr>
      <w:r>
        <w:t xml:space="preserve">But the </w:t>
      </w:r>
      <w:r w:rsidR="00A65C32">
        <w:t>biographer</w:t>
      </w:r>
      <w:r>
        <w:t xml:space="preserve"> is ‘an artist on oath’. He must not take liberties with the material </w:t>
      </w:r>
      <w:r w:rsidR="00A65C32">
        <w:t>on hand</w:t>
      </w:r>
      <w:r>
        <w:t xml:space="preserve"> and insert his own </w:t>
      </w:r>
      <w:r w:rsidR="00A65C32">
        <w:t>conjunctures</w:t>
      </w:r>
      <w:r>
        <w:t xml:space="preserve"> like novelist. His imagination must be curbed by hard facts. He has a ‘conscience’ and has to approach his </w:t>
      </w:r>
      <w:r w:rsidR="00A65C32">
        <w:t>subject in</w:t>
      </w:r>
      <w:r>
        <w:t xml:space="preserve"> a truthful manner. It is also not his business to b </w:t>
      </w:r>
      <w:r w:rsidR="00A65C32">
        <w:t>complementary</w:t>
      </w:r>
      <w:r>
        <w:t xml:space="preserve"> but to lay bare the </w:t>
      </w:r>
      <w:r w:rsidR="00A65C32">
        <w:t>facts</w:t>
      </w:r>
      <w:r>
        <w:t xml:space="preserve"> as they </w:t>
      </w:r>
      <w:r w:rsidR="00A65C32">
        <w:t>are</w:t>
      </w:r>
      <w:r>
        <w:t xml:space="preserve"> however uncomplimentary they may be. He has to express his vision within the limited bounds without sacrificing truth at the altar of beauty.</w:t>
      </w:r>
    </w:p>
    <w:p w14:paraId="2B2234C4" w14:textId="77777777" w:rsidR="00911684" w:rsidRDefault="00911684" w:rsidP="00EC4553">
      <w:pPr>
        <w:pStyle w:val="EngText"/>
      </w:pPr>
      <w:r>
        <w:t xml:space="preserve">Viewed in this light, </w:t>
      </w:r>
      <w:r w:rsidR="00A65C32">
        <w:t>Sumadhwa</w:t>
      </w:r>
      <w:r>
        <w:t xml:space="preserve"> Vijaya is an authentic biography of Acharya Madhwa. It is not merely a hagiological work but it is an artistic one. It is the first available full-fledged biography of a great personality that opened a new </w:t>
      </w:r>
      <w:r w:rsidR="00A65C32">
        <w:t>chapter</w:t>
      </w:r>
      <w:r>
        <w:t xml:space="preserve"> in the history of world philosophy. It is the great story of a great soul-the Jivottama, the prime reflection of the supreme Lord. </w:t>
      </w:r>
      <w:r w:rsidR="00A65C32">
        <w:t>Narayana</w:t>
      </w:r>
      <w:r>
        <w:t xml:space="preserve"> </w:t>
      </w:r>
      <w:r w:rsidR="00A65C32">
        <w:t>Panditacharya</w:t>
      </w:r>
      <w:r>
        <w:t xml:space="preserve"> had to do enough spade-work and take sufficient pains. C M Padmanabhachar is of the opinion that a biographical </w:t>
      </w:r>
      <w:r w:rsidR="00A65C32">
        <w:t>sketch</w:t>
      </w:r>
      <w:r>
        <w:t xml:space="preserve"> of Madhwacharya might have been composed in his own time depending upon the diaries and notes maintained by his learned disciples. Narayana Panditacharya, almost contemporary of Acharya Madhwa, had the good fortune to attend the </w:t>
      </w:r>
      <w:r w:rsidR="00A65C32">
        <w:t>historic</w:t>
      </w:r>
      <w:r>
        <w:t xml:space="preserve"> </w:t>
      </w:r>
      <w:r w:rsidR="00A65C32">
        <w:t>debate</w:t>
      </w:r>
      <w:r>
        <w:t xml:space="preserve"> between his father Trivikramacharya and </w:t>
      </w:r>
      <w:r w:rsidR="00A3471A">
        <w:t>Anandatirtha</w:t>
      </w:r>
      <w:r>
        <w:t xml:space="preserve"> at Vishnumangala temple and witness the </w:t>
      </w:r>
      <w:r w:rsidR="00A65C32">
        <w:t>triumph</w:t>
      </w:r>
      <w:r>
        <w:t xml:space="preserve"> of the Acharya and the welcome-surrender of his father. In </w:t>
      </w:r>
      <w:r w:rsidR="00A65C32">
        <w:t>Bhavapraksashika</w:t>
      </w:r>
      <w:r>
        <w:t xml:space="preserve">, his own gloss of Sumadhwa Vijaya, he assures </w:t>
      </w:r>
      <w:r w:rsidR="00A65C32">
        <w:t>that</w:t>
      </w:r>
      <w:r>
        <w:t xml:space="preserve"> being vowed to truth, he has meticulously collected the details of the Acharya’s life from various </w:t>
      </w:r>
      <w:r>
        <w:lastRenderedPageBreak/>
        <w:t xml:space="preserve">reliable sources and selected with a searching scrutiny when confronted with </w:t>
      </w:r>
      <w:r w:rsidR="00A65C32">
        <w:t>conflicting</w:t>
      </w:r>
      <w:r>
        <w:t xml:space="preserve"> material and heard other details from many honest mouths </w:t>
      </w:r>
      <w:r w:rsidR="00A65C32">
        <w:t>that</w:t>
      </w:r>
      <w:r>
        <w:t xml:space="preserve"> had the good luck to see and enjoy the Acharya’s exploits.</w:t>
      </w:r>
    </w:p>
    <w:p w14:paraId="5A4F1D91" w14:textId="77777777" w:rsidR="001C1AF2" w:rsidRDefault="001C1AF2" w:rsidP="00EC4553">
      <w:pPr>
        <w:pStyle w:val="EngText"/>
      </w:pPr>
      <w:r>
        <w:t xml:space="preserve">Nevertheless Narayana </w:t>
      </w:r>
      <w:r w:rsidR="00A65C32">
        <w:t>Panditacharya’ s</w:t>
      </w:r>
      <w:r>
        <w:t xml:space="preserve"> work of art bears his own stamp. It is sauced with his </w:t>
      </w:r>
      <w:r w:rsidR="00A65C32">
        <w:t>devotion for</w:t>
      </w:r>
      <w:r>
        <w:t xml:space="preserve"> the Acharya, Lord Vedavyasa and Lord </w:t>
      </w:r>
      <w:r w:rsidR="00A65C32">
        <w:t>Narayana</w:t>
      </w:r>
      <w:r>
        <w:t xml:space="preserve">. He is copious in his glowing tributes to the Guru and God. He forgoes not </w:t>
      </w:r>
      <w:r w:rsidR="00A65C32">
        <w:t>chance</w:t>
      </w:r>
      <w:r>
        <w:t xml:space="preserve"> to depict their glories. He has coined as many as three hundred </w:t>
      </w:r>
      <w:r w:rsidR="00A65C32">
        <w:t>and</w:t>
      </w:r>
      <w:r>
        <w:t xml:space="preserve"> seventeen synonyms to describe Madhwacharya.</w:t>
      </w:r>
    </w:p>
    <w:p w14:paraId="282E1FC4" w14:textId="77777777" w:rsidR="001C1AF2" w:rsidRDefault="001C1AF2" w:rsidP="00EC4553">
      <w:pPr>
        <w:pStyle w:val="EngText"/>
      </w:pPr>
      <w:r>
        <w:t xml:space="preserve">It is not mere idolatry but a spontaneous expression of his overwhelming devotion. It is poetic biography of </w:t>
      </w:r>
      <w:r w:rsidR="00A3471A">
        <w:t>Anandatirtha</w:t>
      </w:r>
      <w:r>
        <w:t xml:space="preserve"> who scintillated on the philosophic firmament and brought about a </w:t>
      </w:r>
      <w:r w:rsidR="00A65C32">
        <w:t>reminiscence</w:t>
      </w:r>
      <w:r>
        <w:t xml:space="preserve"> of Vedic learning by an artist vowed to truth, keeping close to the tested records.</w:t>
      </w:r>
    </w:p>
    <w:p w14:paraId="0C855EC0" w14:textId="77777777" w:rsidR="001C1AF2" w:rsidRDefault="001C1AF2" w:rsidP="00EC4553">
      <w:pPr>
        <w:pStyle w:val="EngText"/>
      </w:pPr>
      <w:r>
        <w:t xml:space="preserve">Narayana Panditacharya has provided an imposing portrait of a Messiah who moves with a divine mission to propound and propagate the </w:t>
      </w:r>
      <w:r w:rsidR="00A65C32">
        <w:t>Vaishnava</w:t>
      </w:r>
      <w:r>
        <w:t xml:space="preserve">-Siddhanta known as </w:t>
      </w:r>
      <w:r w:rsidR="00A65C32">
        <w:t>Tatwa Vada</w:t>
      </w:r>
      <w:r>
        <w:t xml:space="preserve"> which was unhappily warped by his </w:t>
      </w:r>
      <w:r w:rsidR="00A65C32">
        <w:t>predecessors</w:t>
      </w:r>
      <w:r>
        <w:t xml:space="preserve"> to the dismay of its followers, as sarva-lakshana-sampanna, he was the most fascinating personality that trod the </w:t>
      </w:r>
      <w:r w:rsidR="00A65C32">
        <w:t>Indian</w:t>
      </w:r>
      <w:r>
        <w:t xml:space="preserve"> soil. As Sarvajnacharya, he was the Monarch of all he surveyed. As Anumanatheertha, he was past-master in dialectics. As Poornaprajna, he was the repository of wisdom. As an </w:t>
      </w:r>
      <w:r w:rsidR="00A65C32">
        <w:t>incarnation of</w:t>
      </w:r>
      <w:r>
        <w:t xml:space="preserve"> </w:t>
      </w:r>
      <w:r w:rsidR="00A65C32">
        <w:t>Lord</w:t>
      </w:r>
      <w:r>
        <w:t xml:space="preserve"> Vayu, he was strength personified. As </w:t>
      </w:r>
      <w:r w:rsidR="00A3471A">
        <w:t>Anandatirtha</w:t>
      </w:r>
      <w:r>
        <w:t xml:space="preserve">, a well of bliss, he was the composer of the bliss-yielding Shastra. He carried his crusade </w:t>
      </w:r>
      <w:r w:rsidR="00A65C32">
        <w:t>throughout</w:t>
      </w:r>
      <w:r>
        <w:t xml:space="preserve"> the continent and vanquished eminent pundits of great repute like </w:t>
      </w:r>
      <w:r w:rsidR="00A65C32">
        <w:t>Shobhanbhatta</w:t>
      </w:r>
      <w:r>
        <w:t xml:space="preserve"> and Trivikramacharya who dazed by his lustre and </w:t>
      </w:r>
      <w:r w:rsidR="00A65C32">
        <w:t>wisdom</w:t>
      </w:r>
      <w:r>
        <w:t xml:space="preserve"> </w:t>
      </w:r>
      <w:r w:rsidR="00A65C32">
        <w:t>because</w:t>
      </w:r>
      <w:r>
        <w:t xml:space="preserve"> his devoted disciples. </w:t>
      </w:r>
      <w:r w:rsidR="00A65C32">
        <w:t>Distinguished</w:t>
      </w:r>
      <w:r>
        <w:t xml:space="preserve"> controversialists like Vadisimha </w:t>
      </w:r>
      <w:r w:rsidR="00A65C32">
        <w:t>and</w:t>
      </w:r>
      <w:r>
        <w:t xml:space="preserve"> </w:t>
      </w:r>
      <w:r w:rsidR="00A65C32">
        <w:t>Buddhisagara</w:t>
      </w:r>
      <w:r>
        <w:t xml:space="preserve"> unable to confront him had to disappear before the dawn. Great wrestlers like </w:t>
      </w:r>
      <w:r w:rsidR="00A65C32">
        <w:t>Gandavat</w:t>
      </w:r>
      <w:r>
        <w:t xml:space="preserve"> Brothers, with all their vehemence could not squeeze his </w:t>
      </w:r>
      <w:r w:rsidR="00A65C32">
        <w:t>neck</w:t>
      </w:r>
      <w:r>
        <w:t xml:space="preserve">; nay could not lift even a finger of this great mystic about instead, sweating, embraced the earth. He was adored by celestial Ganges and greatly honoured by Lord Mahesh. He could work out super </w:t>
      </w:r>
      <w:r w:rsidR="00A65C32">
        <w:t>human</w:t>
      </w:r>
      <w:r>
        <w:t xml:space="preserve"> </w:t>
      </w:r>
      <w:r w:rsidR="00A65C32">
        <w:t>feats like</w:t>
      </w:r>
      <w:r>
        <w:t xml:space="preserve"> traversing the </w:t>
      </w:r>
      <w:r w:rsidR="00A65C32">
        <w:t>Ganges</w:t>
      </w:r>
      <w:r>
        <w:t xml:space="preserve"> without a boat skipping over the </w:t>
      </w:r>
      <w:r w:rsidR="00A65C32">
        <w:t>huge</w:t>
      </w:r>
      <w:r>
        <w:t xml:space="preserve"> rocks with perfect ease and send back his disciple Satyatirtha with a </w:t>
      </w:r>
      <w:r w:rsidR="00A65C32">
        <w:t>simple</w:t>
      </w:r>
      <w:r>
        <w:t xml:space="preserve"> wave of his hand to the </w:t>
      </w:r>
      <w:r w:rsidR="00A65C32">
        <w:t>hermitage</w:t>
      </w:r>
      <w:r>
        <w:t xml:space="preserve"> free from fatigue, face the ruthless soldiers single-</w:t>
      </w:r>
      <w:r w:rsidR="00A65C32">
        <w:lastRenderedPageBreak/>
        <w:t>handed</w:t>
      </w:r>
      <w:r>
        <w:t xml:space="preserve">, </w:t>
      </w:r>
      <w:r w:rsidR="00A65C32">
        <w:t>floor</w:t>
      </w:r>
      <w:r>
        <w:t xml:space="preserve"> king Ishwaradeva by propelling him to dig in his stead and impress the Muslim monarch who became read to part with half of his kingdom. Such is </w:t>
      </w:r>
      <w:r w:rsidR="00A65C32">
        <w:t>the alchemy</w:t>
      </w:r>
      <w:r>
        <w:t xml:space="preserve"> of the artist that the </w:t>
      </w:r>
      <w:r w:rsidR="00A65C32">
        <w:t>uncommon</w:t>
      </w:r>
      <w:r>
        <w:t xml:space="preserve"> with him becomes common and quite interesting. While God Shesha with his </w:t>
      </w:r>
      <w:r w:rsidR="00A65C32">
        <w:t>retinue</w:t>
      </w:r>
      <w:r>
        <w:t>, in ecstasy rained flowers on his Trilok</w:t>
      </w:r>
      <w:r w:rsidR="00A65C32">
        <w:t>y</w:t>
      </w:r>
      <w:r>
        <w:t xml:space="preserve">acharya, Narayana </w:t>
      </w:r>
      <w:r w:rsidR="00A65C32">
        <w:t>Panditacharya</w:t>
      </w:r>
      <w:r>
        <w:t xml:space="preserve"> too closes his excellent biography adoring </w:t>
      </w:r>
      <w:r w:rsidR="00A3471A">
        <w:t>Anandatirtha</w:t>
      </w:r>
      <w:r>
        <w:t xml:space="preserve"> </w:t>
      </w:r>
      <w:r w:rsidR="00A65C32">
        <w:t>with</w:t>
      </w:r>
      <w:r>
        <w:t xml:space="preserve"> the riches flower of praise ‘</w:t>
      </w:r>
      <w:r>
        <w:rPr>
          <w:rFonts w:hint="cs"/>
          <w:cs/>
        </w:rPr>
        <w:t>हरि दयित वरिष्ठे श्रीमदानन्दतीर्थे</w:t>
      </w:r>
      <w:r>
        <w:rPr>
          <w:cs/>
        </w:rPr>
        <w:t>’</w:t>
      </w:r>
      <w:r>
        <w:rPr>
          <w:rFonts w:hint="cs"/>
          <w:cs/>
        </w:rPr>
        <w:t xml:space="preserve"> </w:t>
      </w:r>
      <w:r>
        <w:t>(the foremost among the dearest to Lord Narayana.</w:t>
      </w:r>
    </w:p>
    <w:p w14:paraId="7390963B" w14:textId="77777777" w:rsidR="001C1AF2" w:rsidRDefault="001C1AF2" w:rsidP="00B606B8">
      <w:pPr>
        <w:pStyle w:val="SH3"/>
      </w:pPr>
      <w:bookmarkStart w:id="8" w:name="_Toc455414235"/>
      <w:r>
        <w:t xml:space="preserve">Excellences of Sumadhwa </w:t>
      </w:r>
      <w:r w:rsidRPr="00B606B8">
        <w:t>Vijaya</w:t>
      </w:r>
      <w:r>
        <w:t>.</w:t>
      </w:r>
      <w:bookmarkEnd w:id="8"/>
    </w:p>
    <w:p w14:paraId="0CE05544" w14:textId="77777777" w:rsidR="001C1AF2" w:rsidRDefault="00AE7A67" w:rsidP="00EC4553">
      <w:pPr>
        <w:pStyle w:val="EngText"/>
      </w:pPr>
      <w:r>
        <w:t xml:space="preserve">Sumadhwa Vijaya is a </w:t>
      </w:r>
      <w:r w:rsidR="00A65C32">
        <w:t>reliable</w:t>
      </w:r>
      <w:r>
        <w:t xml:space="preserve"> biograp</w:t>
      </w:r>
      <w:r w:rsidR="0013658C">
        <w:t xml:space="preserve">hy, </w:t>
      </w:r>
      <w:r w:rsidR="00A65C32">
        <w:t>g</w:t>
      </w:r>
      <w:r w:rsidR="0013658C">
        <w:t xml:space="preserve">reat epic poetry, profound </w:t>
      </w:r>
      <w:r w:rsidR="00A65C32">
        <w:t>philosophy</w:t>
      </w:r>
      <w:r w:rsidR="0013658C">
        <w:t xml:space="preserve"> and faithful memoir of the times all rolled in one. It is an artistic and poetic portrayal of the life and accomplishments of renowned philosopher-Saint who rendered yeoman service to </w:t>
      </w:r>
      <w:r w:rsidR="00A65C32">
        <w:t>mankind</w:t>
      </w:r>
      <w:r w:rsidR="0013658C">
        <w:t xml:space="preserve">. It is an out-standing epic-poem in Sanskrit with its inherent beauties set in a mythical setting for the fulfilment of divined purpose made acceptable by its fine fusion of the human and the super-human. It is an enviable poetic expression of Vaishnava Siddhanta in a capsulated form as propounded and propagated by </w:t>
      </w:r>
      <w:r w:rsidR="00A3471A">
        <w:t>Anandatirtha</w:t>
      </w:r>
      <w:r w:rsidR="0013658C">
        <w:t xml:space="preserve">. It is vivid presentation of the ethos of the age that was ripe to invoke a divine descent on earth. Narayana Panditacharya with his historic vision and religious fervour, </w:t>
      </w:r>
      <w:r w:rsidR="00A65C32">
        <w:t xml:space="preserve">philosophic </w:t>
      </w:r>
      <w:r w:rsidR="0013658C">
        <w:t xml:space="preserve">depth and poetic beauty forged this epic into an </w:t>
      </w:r>
      <w:r w:rsidR="00A65C32">
        <w:t>exquisite</w:t>
      </w:r>
      <w:r w:rsidR="0013658C">
        <w:t xml:space="preserve"> work of art:</w:t>
      </w:r>
    </w:p>
    <w:p w14:paraId="1533C0B0" w14:textId="77777777" w:rsidR="0013658C" w:rsidRDefault="0013658C" w:rsidP="007C105A">
      <w:pPr>
        <w:pStyle w:val="S16S"/>
        <w:rPr>
          <w:rFonts w:cs="Tunga"/>
          <w:lang w:bidi="kn-IN"/>
        </w:rPr>
      </w:pPr>
      <w:r>
        <w:t>‘</w:t>
      </w:r>
      <w:r>
        <w:rPr>
          <w:rFonts w:hint="cs"/>
          <w:cs/>
        </w:rPr>
        <w:t>श्रीमध्व् विजयी च मद्वविजयो नारायणप्रोब्धवः</w:t>
      </w:r>
      <w:r>
        <w:rPr>
          <w:cs/>
        </w:rPr>
        <w:t>!</w:t>
      </w:r>
    </w:p>
    <w:p w14:paraId="7D73CF24" w14:textId="77777777" w:rsidR="00EA04F8" w:rsidRDefault="00EA04F8" w:rsidP="00EC4553">
      <w:pPr>
        <w:pStyle w:val="EngText"/>
      </w:pPr>
      <w:r>
        <w:rPr>
          <w:rFonts w:cs="Tunga" w:hint="cs"/>
          <w:cs/>
          <w:lang w:bidi="kn-IN"/>
        </w:rPr>
        <w:t>(</w:t>
      </w:r>
      <w:r>
        <w:t xml:space="preserve">Really both Mukhyaprana (Madhwacharya – his incarnation ) borne of the Supreme Lord Narayana and Sumadhwa-Vijaya the off-spring of Narayana Panditacharya re memorable </w:t>
      </w:r>
      <w:r w:rsidR="00A65C32">
        <w:t>triumphs</w:t>
      </w:r>
      <w:r>
        <w:t>, the one in propounding and propagating the unrivalled doctrine (</w:t>
      </w:r>
      <w:r w:rsidR="00A65C32">
        <w:t>Tatwa Vada</w:t>
      </w:r>
      <w:r>
        <w:t xml:space="preserve">) and the other in artistically documenting the eminence of Madhwacharya and his </w:t>
      </w:r>
      <w:r w:rsidR="00A65C32">
        <w:t>great</w:t>
      </w:r>
      <w:r>
        <w:t xml:space="preserve"> works.)</w:t>
      </w:r>
    </w:p>
    <w:p w14:paraId="5EDE828D" w14:textId="77777777" w:rsidR="00EA04F8" w:rsidRDefault="00EA04F8" w:rsidP="00EC4553">
      <w:pPr>
        <w:pStyle w:val="EngText"/>
      </w:pPr>
      <w:r>
        <w:t xml:space="preserve">To the Madhwas in particular Sumadhwa-Vijaya that hymns the glories of the Olympian found and exponent is as sacred as the Mangala-Sutra (Auspicious Amulet) to Women-Folk and they daily recite it in entirely or in part </w:t>
      </w:r>
      <w:r w:rsidR="00A65C32">
        <w:t>to</w:t>
      </w:r>
      <w:r>
        <w:t xml:space="preserve"> Sanctify their lives and attain their cherished </w:t>
      </w:r>
      <w:r w:rsidR="00A65C32">
        <w:t>objectives</w:t>
      </w:r>
      <w:r>
        <w:t xml:space="preserve">. They firmly believe that even the disciples of Acharya Madhwa can </w:t>
      </w:r>
      <w:r w:rsidR="00A65C32">
        <w:t>fulfil</w:t>
      </w:r>
      <w:r>
        <w:t xml:space="preserve"> their desires:</w:t>
      </w:r>
    </w:p>
    <w:p w14:paraId="19433969" w14:textId="77777777" w:rsidR="00EA04F8" w:rsidRDefault="00EA04F8" w:rsidP="007C105A">
      <w:pPr>
        <w:pStyle w:val="S16S"/>
      </w:pPr>
      <w:r>
        <w:t>‘</w:t>
      </w:r>
      <w:r>
        <w:rPr>
          <w:rFonts w:hint="cs"/>
          <w:cs/>
        </w:rPr>
        <w:t>तद्दास्यदास्यमिपि किं न ददाति पुंसः</w:t>
      </w:r>
      <w:r>
        <w:rPr>
          <w:cs/>
        </w:rPr>
        <w:t>’</w:t>
      </w:r>
    </w:p>
    <w:p w14:paraId="42FE30FC" w14:textId="77777777" w:rsidR="00EA04F8" w:rsidRDefault="00EA04F8" w:rsidP="00B606B8">
      <w:pPr>
        <w:pStyle w:val="SH3"/>
      </w:pPr>
      <w:bookmarkStart w:id="9" w:name="_Toc455414236"/>
      <w:r>
        <w:lastRenderedPageBreak/>
        <w:t xml:space="preserve">Narayana </w:t>
      </w:r>
      <w:r w:rsidR="00A65C32">
        <w:t>Panditacharya -</w:t>
      </w:r>
      <w:r>
        <w:t xml:space="preserve"> as a poet</w:t>
      </w:r>
      <w:bookmarkEnd w:id="9"/>
    </w:p>
    <w:p w14:paraId="2CAA0419" w14:textId="77777777" w:rsidR="00EA04F8" w:rsidRDefault="002D62D0" w:rsidP="00EC4553">
      <w:pPr>
        <w:pStyle w:val="EngText"/>
      </w:pPr>
      <w:r>
        <w:t xml:space="preserve">Narayana Panditacharya is a </w:t>
      </w:r>
      <w:r w:rsidR="00A65C32">
        <w:t>philosopher -</w:t>
      </w:r>
      <w:r>
        <w:t xml:space="preserve"> A poet. His poetry has philosophic profundity and natural magic. It excels as the lyric of reflection as contrasted with the lyric of passion. The poet is essentially religious by nature and possess an inexorable love of Truth. Is poetic </w:t>
      </w:r>
      <w:r w:rsidR="00A65C32">
        <w:t>genius</w:t>
      </w:r>
      <w:r>
        <w:t xml:space="preserve"> is a fine amalgam of religious </w:t>
      </w:r>
      <w:r w:rsidR="00A65C32">
        <w:t>odour</w:t>
      </w:r>
      <w:r>
        <w:t xml:space="preserve"> and an ardent love of beauty.</w:t>
      </w:r>
    </w:p>
    <w:p w14:paraId="116BF0AD" w14:textId="77777777" w:rsidR="002D62D0" w:rsidRDefault="002D62D0" w:rsidP="00EC4553">
      <w:pPr>
        <w:pStyle w:val="EngText"/>
      </w:pPr>
      <w:r>
        <w:t xml:space="preserve">He is a </w:t>
      </w:r>
      <w:r w:rsidR="00A65C32">
        <w:t>great</w:t>
      </w:r>
      <w:r>
        <w:t xml:space="preserve"> narrative poet and his excellence of narration can be seen at its best in his marvellous </w:t>
      </w:r>
      <w:r w:rsidR="00A65C32">
        <w:t>descriptions of</w:t>
      </w:r>
      <w:r>
        <w:t xml:space="preserve"> the incarnations of Lord Vayu as Hanuman and </w:t>
      </w:r>
      <w:r w:rsidR="00A65C32">
        <w:t>Bhimsena in the very first canto. The description of Bhimasena</w:t>
      </w:r>
      <w:r>
        <w:t xml:space="preserve"> a</w:t>
      </w:r>
      <w:r w:rsidR="00A65C32">
        <w:t>s a</w:t>
      </w:r>
      <w:r>
        <w:t xml:space="preserve"> bee at the lotus-feet of </w:t>
      </w:r>
      <w:r w:rsidR="00A65C32">
        <w:t>Krishna</w:t>
      </w:r>
      <w:r>
        <w:t xml:space="preserve">, a swan for the lotus-like face of Panchali and as the radiant Sun blooming the row of lotuses is outstanding. He is </w:t>
      </w:r>
      <w:r w:rsidR="00A65C32">
        <w:t>pictorial</w:t>
      </w:r>
      <w:r>
        <w:t xml:space="preserve"> Artist and his powers of </w:t>
      </w:r>
      <w:r w:rsidR="00A65C32">
        <w:t>description are</w:t>
      </w:r>
      <w:r>
        <w:t xml:space="preserve"> </w:t>
      </w:r>
      <w:r w:rsidR="00A65C32">
        <w:t>displayed</w:t>
      </w:r>
      <w:r>
        <w:t xml:space="preserve"> in </w:t>
      </w:r>
      <w:r w:rsidR="00A65C32">
        <w:t>minute</w:t>
      </w:r>
      <w:r>
        <w:t xml:space="preserve"> details as well as broad general affects. His pen-pict</w:t>
      </w:r>
      <w:r w:rsidR="00A65C32">
        <w:t>ur</w:t>
      </w:r>
      <w:r>
        <w:t>es of Lord Vedavyasa and Acharya Madhwa in the VII Canto, Lord Narayana and his Avataras in VIII Canto, the Idol of Sri Krishna in the IX canto and the Badarikashrama in the VII Canto are the instances in point.</w:t>
      </w:r>
    </w:p>
    <w:p w14:paraId="74FCDC29" w14:textId="77777777" w:rsidR="002D62D0" w:rsidRDefault="002D62D0" w:rsidP="00EC4553">
      <w:pPr>
        <w:pStyle w:val="EngText"/>
      </w:pPr>
      <w:r>
        <w:t xml:space="preserve">He is poet of Nature, the </w:t>
      </w:r>
      <w:r w:rsidR="00A65C32">
        <w:t>painter</w:t>
      </w:r>
      <w:r>
        <w:t xml:space="preserve"> of the sky and the hills, the musician of the waves and the wind fixing sounds and colours in memorable words. It is a fest to eyes, ears and imagination. His gorgeous descriptions of the Himalayas in the VI Canto, the glories of </w:t>
      </w:r>
      <w:r w:rsidR="00A65C32">
        <w:t>Vaikunta</w:t>
      </w:r>
      <w:r>
        <w:t xml:space="preserve"> </w:t>
      </w:r>
      <w:r w:rsidR="00A65C32">
        <w:t>with</w:t>
      </w:r>
      <w:r>
        <w:t xml:space="preserve"> its delightful cohorts and divine enjoyments and the trees at Badarikashrama and Lord Vedavyasa are superb poetic flights.</w:t>
      </w:r>
    </w:p>
    <w:p w14:paraId="2396FD65" w14:textId="77777777" w:rsidR="002D62D0" w:rsidRDefault="002D62D0" w:rsidP="00EC4553">
      <w:pPr>
        <w:pStyle w:val="EngText"/>
      </w:pPr>
      <w:r>
        <w:t xml:space="preserve">He has his own style with its own embellishments to clothe his religious theme. All the nine sentiments are displayed but the sentiment of devotion pervades the entire epic. He is an excellent metrical artist, using the variety of metres with precaution and propriety, </w:t>
      </w:r>
      <w:r w:rsidR="00A65C32">
        <w:t>especially</w:t>
      </w:r>
      <w:r>
        <w:t xml:space="preserve"> at his best in the concluding verses of each canto that delight the mind by the beauty of expression, religious earnestness and the dep</w:t>
      </w:r>
      <w:r w:rsidR="00A65C32">
        <w:t>th of sentiments. Sound and sens</w:t>
      </w:r>
      <w:r>
        <w:t>e chime with great delicacy to produce the desired emotional effect. The rich music of his</w:t>
      </w:r>
      <w:r w:rsidR="00380AD5">
        <w:t xml:space="preserve"> verses has the magic of transporting the reader to the hallowed land. It is extremely pleasing in its alliterations. The Glitter and fervour of his poetry has a flour of its own.</w:t>
      </w:r>
    </w:p>
    <w:p w14:paraId="7283BFC4" w14:textId="77777777" w:rsidR="00380AD5" w:rsidRDefault="00380AD5" w:rsidP="00EC4553">
      <w:pPr>
        <w:pStyle w:val="EngText"/>
      </w:pPr>
      <w:r>
        <w:t xml:space="preserve">The Majesty of thought and diction is sustained throughout. He has made a copious use of the figures of speech such as Upama, Rupaka, </w:t>
      </w:r>
      <w:r w:rsidR="00A65C32">
        <w:t>and Slesha</w:t>
      </w:r>
      <w:r>
        <w:t xml:space="preserve">. </w:t>
      </w:r>
      <w:r>
        <w:lastRenderedPageBreak/>
        <w:t>The poet comparing the bride capable of bearing Madhwacharya to Veda-Vidya yielding the supreme objectives of life (2-24</w:t>
      </w:r>
      <w:r w:rsidR="00A65C32">
        <w:t>):</w:t>
      </w:r>
      <w:r>
        <w:t xml:space="preserve"> the chaste Mother Sita to a golden necklace tested in fire (1-20), Lord Hanuman, Sri Ramachandra’s message-bearer to a new water-laden cloud cheering the herbs and burning the thickets (1-15) are fine examples. We can appreciate the charming Upamas carrying Slesha in XV, (3.6.7) where upanyasa Bharati is compared to an arty, to Goddess Sri Devi and the Celestial Ganges. And in </w:t>
      </w:r>
      <w:r w:rsidR="00A65C32">
        <w:t>XIII (</w:t>
      </w:r>
      <w:r>
        <w:t>4-8) where Madhwacharya with his retinue is compared to the torrential flow of the Ganges.</w:t>
      </w:r>
    </w:p>
    <w:p w14:paraId="4360A542" w14:textId="77777777" w:rsidR="00380AD5" w:rsidRDefault="00380AD5" w:rsidP="00EC4553">
      <w:pPr>
        <w:pStyle w:val="EngText"/>
      </w:pPr>
      <w:r>
        <w:t xml:space="preserve">The famous verses in Canto VI describing Droupadi and the Vedas with the same set of words illustrate the use of Slesha and forms a fine specimen of Antya-Kulaka with the </w:t>
      </w:r>
      <w:r w:rsidR="00A65C32">
        <w:t>verb</w:t>
      </w:r>
      <w:r>
        <w:t xml:space="preserve"> (Akarot) in the Last verse. Twenty-seven verses (VIII</w:t>
      </w:r>
      <w:r w:rsidR="00A65C32">
        <w:t>, 14</w:t>
      </w:r>
      <w:r>
        <w:t xml:space="preserve">-41) containing exquisite </w:t>
      </w:r>
      <w:r w:rsidR="00A65C32">
        <w:t>descriptions</w:t>
      </w:r>
      <w:r>
        <w:t xml:space="preserve"> of the incarnations of Sri Rama and Sri Krishna and other </w:t>
      </w:r>
      <w:r w:rsidR="00A65C32">
        <w:t>incarnations</w:t>
      </w:r>
      <w:r>
        <w:t xml:space="preserve"> provide another example. The eleven verses (XIII, 25-35) forming an Adi-Kulaka deserve an attention. The verse composed with a repeated monosyllable Na, and the verse with the same world iterated (Samaye), packed with significant meanings are marvels in rhyme. If the verse (no. 36) where Ganges inhuman form worshipping Madhwacharya and Lord Mahesh </w:t>
      </w:r>
      <w:r w:rsidR="00A65C32">
        <w:t>offering</w:t>
      </w:r>
      <w:r>
        <w:t xml:space="preserve"> alms in person is a specimen in </w:t>
      </w:r>
      <w:r w:rsidR="00A65C32">
        <w:t>personification</w:t>
      </w:r>
      <w:r>
        <w:t>, the concluding verse</w:t>
      </w:r>
      <w:r w:rsidR="003E1089">
        <w:t xml:space="preserve"> of the XIV Canto provides a good example of Vyatireki Alankara depicting the glory of the illustrious Acharya where supreme Lord is compared to the Moon who can only illuminate the sky. The bunch of Tulasi adorning the ear of Lord Vedavyasa as if entreating him not allow any other flower to usurp its place is affine illustration of Utpreksha</w:t>
      </w:r>
    </w:p>
    <w:p w14:paraId="6DB0B3E9" w14:textId="77777777" w:rsidR="003E1089" w:rsidRDefault="003E1089" w:rsidP="00EC4553">
      <w:pPr>
        <w:pStyle w:val="EngText"/>
      </w:pPr>
      <w:r>
        <w:t xml:space="preserve">His religious fervour, poetic beauty. Philosophic depth combined with the love of the good and great in life and </w:t>
      </w:r>
      <w:r w:rsidR="00A65C32">
        <w:t>his ever</w:t>
      </w:r>
      <w:r>
        <w:t>-awake responsibility to God and his Guru give him a pride of place among the galaxy of poets.</w:t>
      </w:r>
    </w:p>
    <w:p w14:paraId="2EF2D0CE" w14:textId="77777777" w:rsidR="003E1089" w:rsidRDefault="003E1089" w:rsidP="00EC4553">
      <w:pPr>
        <w:pStyle w:val="EngText"/>
      </w:pPr>
      <w:r>
        <w:t xml:space="preserve">In fine, let me conclude this modest introduction by </w:t>
      </w:r>
      <w:r w:rsidR="00A65C32">
        <w:t>invoking</w:t>
      </w:r>
      <w:r>
        <w:t xml:space="preserve"> the blessings of the dust of the feet of Acharya Madhwa adored in the three worlds to purify and ennoble our lives.</w:t>
      </w:r>
    </w:p>
    <w:p w14:paraId="34413CB0" w14:textId="77777777" w:rsidR="003E1089" w:rsidRDefault="003E1089" w:rsidP="007C105A">
      <w:pPr>
        <w:pStyle w:val="S16S"/>
      </w:pPr>
      <w:r>
        <w:rPr>
          <w:rFonts w:hint="cs"/>
          <w:cs/>
        </w:rPr>
        <w:t>त्रैलोक्याचार्यपादोज्ज्वलजलज</w:t>
      </w:r>
      <w:r w:rsidR="00B0011E">
        <w:rPr>
          <w:rFonts w:hint="cs"/>
          <w:cs/>
        </w:rPr>
        <w:t>लसत्पांसवो</w:t>
      </w:r>
      <w:r w:rsidR="00B0011E">
        <w:rPr>
          <w:cs/>
        </w:rPr>
        <w:t>ऽ</w:t>
      </w:r>
      <w:r w:rsidR="00B0011E">
        <w:rPr>
          <w:rFonts w:hint="cs"/>
          <w:cs/>
        </w:rPr>
        <w:t>स्मान् पुनन्तु</w:t>
      </w:r>
    </w:p>
    <w:p w14:paraId="45C1FB36" w14:textId="77777777" w:rsidR="0002449A" w:rsidRDefault="0002449A" w:rsidP="00B606B8">
      <w:pPr>
        <w:pStyle w:val="SH3"/>
      </w:pPr>
      <w:bookmarkStart w:id="10" w:name="_Toc455414237"/>
      <w:r>
        <w:t>Sumadhwa Vijaya at glance:</w:t>
      </w:r>
      <w:bookmarkEnd w:id="10"/>
    </w:p>
    <w:p w14:paraId="3DCF2733" w14:textId="77777777" w:rsidR="0002449A" w:rsidRPr="0002449A" w:rsidRDefault="0002449A" w:rsidP="00AC4226">
      <w:pPr>
        <w:pStyle w:val="SH4"/>
      </w:pPr>
      <w:bookmarkStart w:id="11" w:name="_Toc455414238"/>
      <w:r>
        <w:lastRenderedPageBreak/>
        <w:t>Canto I:  Verses 55</w:t>
      </w:r>
      <w:bookmarkEnd w:id="11"/>
    </w:p>
    <w:p w14:paraId="4F1FAE89" w14:textId="77777777" w:rsidR="0002449A" w:rsidRPr="00C52A36" w:rsidRDefault="0002449A" w:rsidP="00EC4553">
      <w:pPr>
        <w:pStyle w:val="EngText"/>
      </w:pPr>
      <w:r w:rsidRPr="00C52A36">
        <w:t xml:space="preserve">The epic opens with an auspicious introductory verse (Mangalacharana </w:t>
      </w:r>
      <w:r w:rsidR="00A65C32" w:rsidRPr="00C52A36">
        <w:t>Shloka</w:t>
      </w:r>
      <w:r w:rsidRPr="00C52A36">
        <w:t xml:space="preserve">) in the form of prayer to the supreme Lord for the attainment of success at the commencement of a composition. Then it depicts the two previous </w:t>
      </w:r>
      <w:r w:rsidR="00A65C32" w:rsidRPr="00C52A36">
        <w:t>incarnations</w:t>
      </w:r>
      <w:r w:rsidRPr="00C52A36">
        <w:t xml:space="preserve"> of Lord Vayu, as Hanuman and </w:t>
      </w:r>
      <w:r w:rsidR="00A65C32" w:rsidRPr="00C52A36">
        <w:t>Bhimasena</w:t>
      </w:r>
      <w:r w:rsidRPr="00C52A36">
        <w:t xml:space="preserve">. This canto is composed mainly in Upajati metre. Here, Narayan </w:t>
      </w:r>
      <w:r w:rsidR="00A65C32" w:rsidRPr="00C52A36">
        <w:t>Panditacharya’s</w:t>
      </w:r>
      <w:r w:rsidRPr="00C52A36">
        <w:t xml:space="preserve"> skill is seen at its best.</w:t>
      </w:r>
    </w:p>
    <w:p w14:paraId="0D77A3E6" w14:textId="77777777" w:rsidR="0002449A" w:rsidRPr="00C52A36" w:rsidRDefault="0002449A" w:rsidP="00EC4553">
      <w:pPr>
        <w:pStyle w:val="EngText"/>
      </w:pPr>
      <w:r w:rsidRPr="00C52A36">
        <w:t>Pros</w:t>
      </w:r>
      <w:r>
        <w:t xml:space="preserve">tration to Lord Narayana (2) </w:t>
      </w:r>
      <w:r w:rsidR="00A65C32">
        <w:t>Obeisance</w:t>
      </w:r>
      <w:r>
        <w:t xml:space="preserve"> to Lord Sri Krishna (3) </w:t>
      </w:r>
      <w:r w:rsidR="00A65C32">
        <w:t>Panegyric</w:t>
      </w:r>
      <w:r>
        <w:t xml:space="preserve"> of Acharya Madhwa (4) Salutation of Trivikrama Panditacharya(5) Scope and aim of the Subject (608) Unassuming nature of the author (9-27) </w:t>
      </w:r>
      <w:r w:rsidR="00A65C32">
        <w:t>Narration</w:t>
      </w:r>
      <w:r>
        <w:t xml:space="preserve"> of the description of the </w:t>
      </w:r>
      <w:r w:rsidR="00A65C32">
        <w:t>heroic</w:t>
      </w:r>
      <w:r>
        <w:t xml:space="preserve"> feats of his second incarnation as </w:t>
      </w:r>
      <w:r w:rsidR="00A65C32">
        <w:t>Bhimasena</w:t>
      </w:r>
      <w:r>
        <w:t xml:space="preserve"> (45-55) </w:t>
      </w:r>
      <w:r w:rsidR="00A65C32">
        <w:t>Depiction</w:t>
      </w:r>
      <w:r>
        <w:t xml:space="preserve"> of the </w:t>
      </w:r>
      <w:r w:rsidR="00A65C32">
        <w:t>accomplishments</w:t>
      </w:r>
      <w:r>
        <w:t xml:space="preserve"> of his third incarnation of Acharya Madhwa.</w:t>
      </w:r>
    </w:p>
    <w:p w14:paraId="41D77822" w14:textId="77777777" w:rsidR="0002449A" w:rsidRDefault="0002449A" w:rsidP="00AC4226">
      <w:pPr>
        <w:pStyle w:val="SH4"/>
      </w:pPr>
      <w:bookmarkStart w:id="12" w:name="_Toc455414239"/>
      <w:r>
        <w:t>Canto II:</w:t>
      </w:r>
      <w:r w:rsidR="009A2A5C">
        <w:t xml:space="preserve"> Verses 54</w:t>
      </w:r>
      <w:bookmarkEnd w:id="12"/>
    </w:p>
    <w:p w14:paraId="0228986E" w14:textId="77777777" w:rsidR="009A2A5C" w:rsidRDefault="009A2A5C" w:rsidP="00EC4553">
      <w:pPr>
        <w:pStyle w:val="EngText"/>
        <w:numPr>
          <w:ilvl w:val="0"/>
          <w:numId w:val="20"/>
        </w:numPr>
      </w:pPr>
      <w:r>
        <w:t xml:space="preserve">Entreaty of the Gods to Lord Narayana(2-3) </w:t>
      </w:r>
      <w:r w:rsidR="00A65C32">
        <w:t>Mandate</w:t>
      </w:r>
      <w:r>
        <w:t xml:space="preserve"> of Lord Narayana to God Vayu to incarnate on earth (4) Hearty acceptance of the divine commandment (5) Deplorable state of the virtuous then (608) An oracle announcing the birth of a prophet (9) Ancestry of Madhyagehabhatta (10) His domicile (11) His abode (12) Marriage (13) matrimonial relation (41)</w:t>
      </w:r>
      <w:r w:rsidR="00D125C3">
        <w:t xml:space="preserve"> Meaning of the world Bhatta (15) His daily </w:t>
      </w:r>
      <w:r w:rsidR="00A65C32">
        <w:t>discourses</w:t>
      </w:r>
      <w:r w:rsidR="00D125C3">
        <w:t xml:space="preserve"> at Rajatpe</w:t>
      </w:r>
      <w:r w:rsidR="00A65C32">
        <w:t>et</w:t>
      </w:r>
      <w:r w:rsidR="00D125C3">
        <w:t xml:space="preserve">apura (16) </w:t>
      </w:r>
      <w:r w:rsidR="00A65C32">
        <w:t>Madhyagehabhatta’ s</w:t>
      </w:r>
      <w:r w:rsidR="00D125C3">
        <w:t xml:space="preserve"> perturbed state of mind (17-18) Plan to produce an omniscient offspring (12-12) Incessant devoted service of Lord Anantasana at Udupi (23) </w:t>
      </w:r>
      <w:r w:rsidR="00A65C32">
        <w:t>Pregnancy</w:t>
      </w:r>
      <w:r w:rsidR="00D125C3">
        <w:t xml:space="preserve"> of </w:t>
      </w:r>
      <w:r w:rsidR="00A65C32">
        <w:t>Madhyagehabhatta’ s</w:t>
      </w:r>
      <w:r w:rsidR="00D125C3">
        <w:t xml:space="preserve"> wife (24-27) Manifestation of Acharya Madhwa (28) Observance of </w:t>
      </w:r>
      <w:r w:rsidR="00A65C32">
        <w:t>birth</w:t>
      </w:r>
      <w:r w:rsidR="00D125C3">
        <w:t xml:space="preserve"> rights (29) Naming ceremony of the child (30) The </w:t>
      </w:r>
      <w:r w:rsidR="003511FA">
        <w:t xml:space="preserve">PRECIOUS GIFT OF A COW BY THE Purvalaya Brahmin (31-34) </w:t>
      </w:r>
      <w:r w:rsidR="00A65C32">
        <w:t>Digesting</w:t>
      </w:r>
      <w:r w:rsidR="003511FA">
        <w:t xml:space="preserve"> boiled gram without harm (43) his fumbling utterances (44) his crawling (46-59) his </w:t>
      </w:r>
      <w:r w:rsidR="00A65C32">
        <w:t>saunter</w:t>
      </w:r>
      <w:r w:rsidR="003511FA">
        <w:t xml:space="preserve"> in the </w:t>
      </w:r>
      <w:r w:rsidR="00A65C32">
        <w:t>woods</w:t>
      </w:r>
      <w:r w:rsidR="003511FA">
        <w:t xml:space="preserve"> with the support of the tai of ox, (5-54) the Miracle of redeeming the debt of this father and the </w:t>
      </w:r>
      <w:r w:rsidR="00A65C32">
        <w:t>Redemption</w:t>
      </w:r>
      <w:r w:rsidR="003511FA">
        <w:t xml:space="preserve"> of the creditor.</w:t>
      </w:r>
    </w:p>
    <w:p w14:paraId="6A6C72E6" w14:textId="77777777" w:rsidR="003511FA" w:rsidRDefault="003511FA" w:rsidP="00AC4226">
      <w:pPr>
        <w:pStyle w:val="SH4"/>
      </w:pPr>
      <w:bookmarkStart w:id="13" w:name="_Toc455414240"/>
      <w:r>
        <w:t>Canto III verses 56</w:t>
      </w:r>
      <w:bookmarkEnd w:id="13"/>
    </w:p>
    <w:p w14:paraId="5D80D193" w14:textId="77777777" w:rsidR="003511FA" w:rsidRDefault="003511FA" w:rsidP="00EC4553">
      <w:pPr>
        <w:pStyle w:val="EngText"/>
      </w:pPr>
      <w:r>
        <w:t xml:space="preserve">(1-16) Vasudeva’s Juvenile sports – his disappearance and safe arrival with divine guidance (17) Devi Durga’s Protection in </w:t>
      </w:r>
      <w:r w:rsidR="00A65C32">
        <w:t>Vimanagiri</w:t>
      </w:r>
      <w:r>
        <w:t xml:space="preserve"> mountains (19-20) Father teaching the </w:t>
      </w:r>
      <w:r w:rsidR="00A65C32">
        <w:t>alphabets</w:t>
      </w:r>
      <w:r>
        <w:t xml:space="preserve"> to his omniscient son (21-27) </w:t>
      </w:r>
      <w:r w:rsidR="00A65C32">
        <w:t xml:space="preserve">Shiva </w:t>
      </w:r>
      <w:r w:rsidR="00A65C32">
        <w:lastRenderedPageBreak/>
        <w:t>Bhatta</w:t>
      </w:r>
      <w:r>
        <w:t xml:space="preserve">, the Puranika embarrassed, Vasudeva extolled (28-30) Meaning of Likucha spelled out (31-37) Thread Ceremony and initiation of Vasudeva (Mukhyaprana) the Lord of Saraswati (Bharati (38-40) death of the deadly devil in serpent-form (41-52) the traditional stay in his preceptor’s house (53) cure of the </w:t>
      </w:r>
      <w:r w:rsidR="00A65C32">
        <w:t>chronic</w:t>
      </w:r>
      <w:r>
        <w:t xml:space="preserve"> head-ache of his teacher’s son (54) Payment of his preceptorial fee that paved the way to the preceptor’s salvation</w:t>
      </w:r>
    </w:p>
    <w:p w14:paraId="31F4D416" w14:textId="77777777" w:rsidR="003511FA" w:rsidRDefault="003511FA" w:rsidP="00AC4226">
      <w:pPr>
        <w:pStyle w:val="SH4"/>
      </w:pPr>
      <w:bookmarkStart w:id="14" w:name="_Toc455414241"/>
      <w:r>
        <w:t>Canto IV – Verses 54</w:t>
      </w:r>
      <w:bookmarkEnd w:id="14"/>
    </w:p>
    <w:p w14:paraId="1879281C" w14:textId="77777777" w:rsidR="00740DAB" w:rsidRDefault="003511FA" w:rsidP="00EC4553">
      <w:pPr>
        <w:pStyle w:val="EngText"/>
      </w:pPr>
      <w:r>
        <w:rPr>
          <w:rFonts w:ascii="Tunga" w:hAnsi="Tunga" w:cs="Tunga"/>
        </w:rPr>
        <w:t>[</w:t>
      </w:r>
      <w:r>
        <w:t>This canto supplies further biographical details of Poornabodh</w:t>
      </w:r>
      <w:r w:rsidR="00A65C32">
        <w:t>a</w:t>
      </w:r>
      <w:r>
        <w:t>, the ordained monk, like his knowledge of Adwaita texts and his command over Bhagwat Purana</w:t>
      </w:r>
      <w:r>
        <w:rPr>
          <w:rFonts w:ascii="Tunga" w:hAnsi="Tunga" w:cs="Tunga"/>
        </w:rPr>
        <w:t>]</w:t>
      </w:r>
      <w:r>
        <w:t>.</w:t>
      </w:r>
      <w:r w:rsidR="00740DAB">
        <w:br/>
        <w:t xml:space="preserve">(1-3) Determination to attain monk-hood (6-12) Brief sketch of Achutaprekshacharya (13-14) Futile efforts of the parents to bring back Vasudeva (15-18) Salutation of the father to the son – a sign of mute assent (19-25) Birth of Vasudeva’s brother (27-29) Silent consent of the </w:t>
      </w:r>
      <w:r w:rsidR="00A65C32">
        <w:t>mother</w:t>
      </w:r>
      <w:r w:rsidR="00740DAB">
        <w:t xml:space="preserve"> to accept asceticism (3-34) Admitted to the fold of recluse under the name of Poornaprajna (35) Imitation of the ordinary mortals (37-39) The Preceptor </w:t>
      </w:r>
      <w:r w:rsidR="00A65C32">
        <w:t>blessed</w:t>
      </w:r>
      <w:r w:rsidR="00740DAB">
        <w:t xml:space="preserve"> with divine knowledge under the pretext of receiving instructions (40-42) Arrival of the celestial river Ganges to Madhwa Sarovara (43) defeat of the rival disputants Vasudeva and others (44-46) Teaching of Istasiddhi and its aftermath (47-48) Excellences of </w:t>
      </w:r>
      <w:r w:rsidR="00C84A89">
        <w:t>Poornaprajna’s</w:t>
      </w:r>
      <w:r w:rsidR="00740DAB">
        <w:t xml:space="preserve"> discourses (49-54) His proficiency in the sacred Scriptures and Bhagawata Purana.</w:t>
      </w:r>
    </w:p>
    <w:p w14:paraId="7B048506" w14:textId="77777777" w:rsidR="00740DAB" w:rsidRDefault="00740DAB" w:rsidP="00AC4226">
      <w:pPr>
        <w:pStyle w:val="SH4"/>
      </w:pPr>
      <w:bookmarkStart w:id="15" w:name="_Toc455414242"/>
      <w:r>
        <w:t>Canto V – Verses 52</w:t>
      </w:r>
      <w:bookmarkEnd w:id="15"/>
    </w:p>
    <w:p w14:paraId="777022A0" w14:textId="77777777" w:rsidR="00740DAB" w:rsidRDefault="00A65C32" w:rsidP="00EC4553">
      <w:pPr>
        <w:pStyle w:val="EngText"/>
      </w:pPr>
      <w:r>
        <w:t>Ensconced</w:t>
      </w:r>
      <w:r w:rsidR="00740DAB">
        <w:t xml:space="preserve"> on the </w:t>
      </w:r>
      <w:r>
        <w:t>Vedanta</w:t>
      </w:r>
      <w:r w:rsidR="00740DAB">
        <w:t xml:space="preserve"> </w:t>
      </w:r>
      <w:r>
        <w:t>Empire</w:t>
      </w:r>
      <w:r w:rsidR="00740DAB">
        <w:t xml:space="preserve"> (20 Poornaprajna designated as </w:t>
      </w:r>
      <w:r w:rsidR="00A3471A">
        <w:t>Anandatirtha</w:t>
      </w:r>
      <w:r w:rsidR="00740DAB">
        <w:t xml:space="preserve"> (3-7) Defeat of the </w:t>
      </w:r>
      <w:r>
        <w:t>Rationalists</w:t>
      </w:r>
      <w:r w:rsidR="00740DAB">
        <w:t xml:space="preserve"> with the reason hence called as Anumanatirtha (8-16) Rout of </w:t>
      </w:r>
      <w:r>
        <w:t>stalwarts</w:t>
      </w:r>
      <w:r w:rsidR="00740DAB">
        <w:t xml:space="preserve"> like Vadisimha </w:t>
      </w:r>
      <w:r>
        <w:t>and</w:t>
      </w:r>
      <w:r w:rsidR="00740DAB">
        <w:t xml:space="preserve"> Buddhisagara (17-19) Reputation of </w:t>
      </w:r>
      <w:r>
        <w:t>Sankara</w:t>
      </w:r>
      <w:r w:rsidR="00740DAB">
        <w:t xml:space="preserve">-Bhashya (20-22) Discourses on meeting </w:t>
      </w:r>
      <w:r w:rsidR="00A3471A">
        <w:t>Anandatirtha</w:t>
      </w:r>
      <w:r w:rsidR="00740DAB">
        <w:t xml:space="preserve"> (25-29) Earnest appeal of </w:t>
      </w:r>
      <w:r>
        <w:t>Achuthapreksha</w:t>
      </w:r>
      <w:r w:rsidR="00740DAB">
        <w:t xml:space="preserve"> and the elder ascetic to compose his sutra-</w:t>
      </w:r>
      <w:r>
        <w:t>Bhashya</w:t>
      </w:r>
      <w:r w:rsidR="00740DAB">
        <w:t xml:space="preserve"> (30) Undertaking his south victory-tour (31-33) His miracles in Vishnumangala (34-35) His </w:t>
      </w:r>
      <w:r>
        <w:t>remembrance</w:t>
      </w:r>
      <w:r w:rsidR="00740DAB">
        <w:t xml:space="preserve"> of Goddess Durga on the banks of the Payaswini River (36) </w:t>
      </w:r>
      <w:r w:rsidR="00A3471A">
        <w:t>Anandatirtha</w:t>
      </w:r>
      <w:r w:rsidR="00740DAB">
        <w:t xml:space="preserve"> in </w:t>
      </w:r>
      <w:r>
        <w:t>Tiruvanantapur</w:t>
      </w:r>
      <w:r w:rsidR="00740DAB">
        <w:t xml:space="preserve"> (27-41) </w:t>
      </w:r>
      <w:r>
        <w:t>Reprobation</w:t>
      </w:r>
      <w:r w:rsidR="00740DAB">
        <w:t xml:space="preserve"> of Kudastipura (42) visit to Kanyakumari and </w:t>
      </w:r>
      <w:r>
        <w:t>Rameshwara</w:t>
      </w:r>
      <w:r w:rsidR="00740DAB">
        <w:t xml:space="preserve"> (43-46) Defeat of Kudastipura during his Chaturmasya at </w:t>
      </w:r>
      <w:r w:rsidR="00740DAB">
        <w:lastRenderedPageBreak/>
        <w:t>Rameshwara (47-48) Visit to Srirangam and other sacred places (49-52) Return to the banks of Payaswani River.</w:t>
      </w:r>
    </w:p>
    <w:p w14:paraId="23ED4040" w14:textId="77777777" w:rsidR="00740DAB" w:rsidRDefault="00740DAB" w:rsidP="00AC4226">
      <w:pPr>
        <w:pStyle w:val="SH4"/>
      </w:pPr>
      <w:bookmarkStart w:id="16" w:name="_Toc455414243"/>
      <w:r>
        <w:t>Canto</w:t>
      </w:r>
      <w:r w:rsidR="00A65C32">
        <w:t xml:space="preserve"> </w:t>
      </w:r>
      <w:r>
        <w:t>VI –Verses 57</w:t>
      </w:r>
      <w:bookmarkEnd w:id="16"/>
    </w:p>
    <w:p w14:paraId="5FC68EEC" w14:textId="77777777" w:rsidR="00001F9B" w:rsidRDefault="00740DAB" w:rsidP="00EC4553">
      <w:pPr>
        <w:pStyle w:val="EngText"/>
      </w:pPr>
      <w:r>
        <w:t xml:space="preserve">A different interpretation </w:t>
      </w:r>
      <w:r w:rsidR="00A65C32">
        <w:t>than</w:t>
      </w:r>
      <w:r>
        <w:t xml:space="preserve"> the prevalent one of the </w:t>
      </w:r>
      <w:r w:rsidR="00A65C32">
        <w:t>Aitareya</w:t>
      </w:r>
      <w:r>
        <w:t xml:space="preserve"> shrutis in and assembly by </w:t>
      </w:r>
      <w:r w:rsidR="00A3471A">
        <w:t>Anandatirtha</w:t>
      </w:r>
      <w:r>
        <w:t>; relating the hundred meanings of Vishnusahasranama (12-16) Baulking</w:t>
      </w:r>
      <w:r w:rsidR="00001F9B">
        <w:t xml:space="preserve"> the Kerala Pundit and expounding the meaning of Dansukta (17-19) Defining the Word ‘Apala’ in a strange way (20) </w:t>
      </w:r>
      <w:r w:rsidR="00A65C32">
        <w:t>Sri</w:t>
      </w:r>
      <w:r w:rsidR="00001F9B">
        <w:t xml:space="preserve"> </w:t>
      </w:r>
      <w:r w:rsidR="00A65C32">
        <w:t>Poornaprajna</w:t>
      </w:r>
      <w:r w:rsidR="00001F9B">
        <w:t xml:space="preserve"> praised as an All-knower (21-23) Conquest of the entire Southern regions (24-31) The deplorable condition the Vedas and Scriptures and Acharya’s resolve to write Brahmasutra Bhashya (32) Composition of a commentary on Sri </w:t>
      </w:r>
      <w:r w:rsidR="00A65C32">
        <w:t>Bhagwadgita</w:t>
      </w:r>
      <w:r w:rsidR="00001F9B">
        <w:t xml:space="preserve"> (33-37) First journey to holy Badari (38-42) Srimad Geeta-Bhashya presented to Lord Narayana: his approval and blessings with a significant change of a single word(43) Dip in holy Ganges (44) Vow of utter silence (45- 46) A call from Lord Vedavyasa to Badari North (47) the memorable message of the </w:t>
      </w:r>
      <w:r w:rsidR="00A65C32">
        <w:t>great</w:t>
      </w:r>
      <w:r w:rsidR="00001F9B">
        <w:t xml:space="preserve"> Acharya to his dear </w:t>
      </w:r>
      <w:r w:rsidR="00A65C32">
        <w:t>disciples</w:t>
      </w:r>
      <w:r w:rsidR="00001F9B">
        <w:t xml:space="preserve"> (48) Hint of his journey to </w:t>
      </w:r>
      <w:r w:rsidR="00A65C32">
        <w:t>Uttar</w:t>
      </w:r>
      <w:r w:rsidR="00001F9B">
        <w:t xml:space="preserve"> Badari (49) Disappointment among his </w:t>
      </w:r>
      <w:r w:rsidR="00A65C32">
        <w:t>disciples</w:t>
      </w:r>
      <w:r w:rsidR="00001F9B">
        <w:t xml:space="preserve"> (50) Sathyatirtha’s deep devotion: his vain pursuit of his master (51-53) Acharya’s extra-ordinary majesty and his benevolence (54-57) Strange sojourn in the lofty Himalayas. </w:t>
      </w:r>
      <w:r w:rsidR="00001F9B">
        <w:br/>
        <w:t xml:space="preserve">[Canto No. </w:t>
      </w:r>
      <w:r w:rsidR="00A65C32">
        <w:t>VII and</w:t>
      </w:r>
      <w:r w:rsidR="00001F9B">
        <w:t xml:space="preserve"> VIII transport us to a different world full of charm and bliss where abides Lord Vedavyasa, who imparts esoteric knowledge to Acharya Madhwa. It contains beautiful pen-</w:t>
      </w:r>
      <w:r w:rsidR="00A65C32">
        <w:t>pictures</w:t>
      </w:r>
      <w:r w:rsidR="00001F9B">
        <w:t xml:space="preserve"> of the meritorious Guru Madhwacharya and the Glorious Lord Vedavyasa. The </w:t>
      </w:r>
      <w:r w:rsidR="00DE1BD9">
        <w:t xml:space="preserve">beautiful VII canto is composed in the exquisite Sundari Meter. Devotees of Acharya Madhwa recite this canto for the attainment of their </w:t>
      </w:r>
      <w:r w:rsidR="00A65C32">
        <w:t>climax</w:t>
      </w:r>
      <w:r w:rsidR="00DE1BD9">
        <w:t xml:space="preserve"> in these two cantos]</w:t>
      </w:r>
    </w:p>
    <w:p w14:paraId="5F65CC00" w14:textId="77777777" w:rsidR="00DE1BD9" w:rsidRDefault="00DE1BD9" w:rsidP="00AC4226">
      <w:pPr>
        <w:pStyle w:val="SH4"/>
      </w:pPr>
      <w:bookmarkStart w:id="17" w:name="_Toc455414244"/>
      <w:r>
        <w:t>Canto VII – Verses 59</w:t>
      </w:r>
      <w:bookmarkEnd w:id="17"/>
    </w:p>
    <w:p w14:paraId="5F4FF4CA" w14:textId="77777777" w:rsidR="00DE1BD9" w:rsidRDefault="00DE1BD9" w:rsidP="00EC4553">
      <w:pPr>
        <w:pStyle w:val="EngText"/>
      </w:pPr>
      <w:r>
        <w:t xml:space="preserve">The Great Acharya in </w:t>
      </w:r>
      <w:r w:rsidR="00A65C32">
        <w:t>Badari</w:t>
      </w:r>
      <w:r>
        <w:t xml:space="preserve"> North (2-4) Description of the hermitage of Lord Vedavyasa (5-9) A couching delineation of the magnificence of </w:t>
      </w:r>
      <w:r w:rsidR="00A65C32">
        <w:t>Acharya</w:t>
      </w:r>
      <w:r>
        <w:t xml:space="preserve"> Madhwa (11-13) Fine portrayal of the strange Badari-tree (14-16) Depiction of the eminent sages (16-47) </w:t>
      </w:r>
      <w:r w:rsidR="00A65C32">
        <w:t>Magnificent</w:t>
      </w:r>
      <w:r>
        <w:t xml:space="preserve"> description of Lord Vedavyasa (48-59) Memorable meeting of Lord Vedavyasa and Acharya Madhwa.</w:t>
      </w:r>
    </w:p>
    <w:p w14:paraId="196ECC97" w14:textId="77777777" w:rsidR="00DE1BD9" w:rsidRDefault="00DE1BD9" w:rsidP="00AC4226">
      <w:pPr>
        <w:pStyle w:val="SH4"/>
      </w:pPr>
      <w:bookmarkStart w:id="18" w:name="_Toc455414245"/>
      <w:r>
        <w:lastRenderedPageBreak/>
        <w:t>Canto VIII – Verses 54</w:t>
      </w:r>
      <w:bookmarkEnd w:id="18"/>
    </w:p>
    <w:p w14:paraId="4AAB8336" w14:textId="77777777" w:rsidR="00DE1BD9" w:rsidRDefault="00DE1BD9" w:rsidP="00EC4553">
      <w:pPr>
        <w:pStyle w:val="EngText"/>
      </w:pPr>
      <w:r>
        <w:t>This canto is fine epitome of Bhagawata. It is the ‘Heart’ of Sumadhwa Vijaya where the Acharya is commissioned to write his Sutra-Bhashya. It is composed in the Manjubhas</w:t>
      </w:r>
      <w:r w:rsidR="00A65C32">
        <w:t>h</w:t>
      </w:r>
      <w:r>
        <w:t>ini meter.</w:t>
      </w:r>
    </w:p>
    <w:p w14:paraId="30D59DF6" w14:textId="77777777" w:rsidR="00DE1BD9" w:rsidRDefault="00DE1BD9" w:rsidP="00EC4553">
      <w:pPr>
        <w:pStyle w:val="EngText"/>
      </w:pPr>
      <w:r>
        <w:t xml:space="preserve">(1-5) Occult instructions by Lord Vedavyasa (6-9) Hike to the hermitage of Lord Narayana along with Lord Vedavyasa (10-13) Glorious eulogy of Lord Narayana (14-41) Inimitable descriptions of incarnations like Matsya and Kurma (42-54) Worshipful homage to Lord Narayana and </w:t>
      </w:r>
      <w:r w:rsidR="007C4889">
        <w:t>Madhwacharya’s</w:t>
      </w:r>
      <w:r>
        <w:t xml:space="preserve"> willing acceptance of his </w:t>
      </w:r>
      <w:r w:rsidR="00A65C32">
        <w:t>injunction</w:t>
      </w:r>
      <w:r>
        <w:t xml:space="preserve"> to compose a commentary on Brahma-sutras.</w:t>
      </w:r>
    </w:p>
    <w:p w14:paraId="0E19BD10" w14:textId="77777777" w:rsidR="00DE1BD9" w:rsidRDefault="00DE1BD9" w:rsidP="00AC4226">
      <w:pPr>
        <w:pStyle w:val="SH4"/>
      </w:pPr>
      <w:bookmarkStart w:id="19" w:name="_Toc455414246"/>
      <w:r>
        <w:t>Canto-</w:t>
      </w:r>
      <w:r w:rsidR="00A65C32">
        <w:t>I</w:t>
      </w:r>
      <w:r>
        <w:t>X – Verses</w:t>
      </w:r>
      <w:r w:rsidRPr="00B606B8">
        <w:rPr>
          <w:rStyle w:val="SH4Char"/>
        </w:rPr>
        <w:t xml:space="preserve"> </w:t>
      </w:r>
      <w:r>
        <w:t>55</w:t>
      </w:r>
      <w:bookmarkEnd w:id="19"/>
    </w:p>
    <w:p w14:paraId="0C76C85C" w14:textId="77777777" w:rsidR="00DE1BD9" w:rsidRDefault="00DE1BD9" w:rsidP="00EC4553">
      <w:pPr>
        <w:pStyle w:val="EngText"/>
      </w:pPr>
      <w:r>
        <w:t xml:space="preserve">[The great Acharya composes his Sutra-Bhashya and </w:t>
      </w:r>
      <w:r w:rsidR="00A65C32">
        <w:t>Shobhanbhatta</w:t>
      </w:r>
      <w:r>
        <w:t xml:space="preserve"> his disciples (later Padman</w:t>
      </w:r>
      <w:r w:rsidR="00A65C32">
        <w:t>abhatirtha) propagates its tene</w:t>
      </w:r>
      <w:r>
        <w:t xml:space="preserve">ts. Madhwacharya </w:t>
      </w:r>
      <w:r w:rsidR="00A65C32">
        <w:t>installs</w:t>
      </w:r>
      <w:r>
        <w:t xml:space="preserve"> the idol of Krishna at Udupi. Here the rejection of inhuman practice of animal slaughter during the performance of yagnas and the restoration of the Vedic way of having Pishta –Pashu in its st</w:t>
      </w:r>
      <w:r w:rsidR="00160119">
        <w:t>e</w:t>
      </w:r>
      <w:r>
        <w:t>ad is depicted along with other details]</w:t>
      </w:r>
    </w:p>
    <w:p w14:paraId="43F13814" w14:textId="77777777" w:rsidR="00DE1BD9" w:rsidRDefault="00DE1BD9" w:rsidP="00EC4553">
      <w:pPr>
        <w:pStyle w:val="EngText"/>
      </w:pPr>
      <w:r>
        <w:t xml:space="preserve">(1-2) Arrival from the hermitage of Lord Narayana to the above of Lord Vedavyasa (3-6) Journey to Hirebadari (Badari-North) (7) acceptance of alms from </w:t>
      </w:r>
      <w:r w:rsidR="00160119">
        <w:t>Agni Sharma</w:t>
      </w:r>
      <w:r>
        <w:t xml:space="preserve"> and others (8-12) Composition of the Brahmasutra-Bhashya: its excellences. (13) an ornament to the learned assembly on the banks of Godavari river (15-16) Magnificent expounder of thee Vedas and Scriptures: lauded as omniscient by specialized experts (17-19) </w:t>
      </w:r>
      <w:r w:rsidR="00160119">
        <w:t>Shobhanbhatta</w:t>
      </w:r>
      <w:r>
        <w:t xml:space="preserve"> becomes his dedicated disciple (20-26) Dissemination of Madhwa-</w:t>
      </w:r>
      <w:r w:rsidR="00160119">
        <w:t>Siddhanta</w:t>
      </w:r>
      <w:r>
        <w:t xml:space="preserve"> by </w:t>
      </w:r>
      <w:r w:rsidR="00160119">
        <w:t>Shobhanbhatta</w:t>
      </w:r>
      <w:r>
        <w:t xml:space="preserve"> (28-29) Return to Udupi (30-32) Delectation of </w:t>
      </w:r>
      <w:r w:rsidR="00160119">
        <w:t>Achuthapreksha</w:t>
      </w:r>
      <w:r>
        <w:t xml:space="preserve"> and the elderly ascetic on the return of their beloved disciple (33-37) The disciple’s devotion to his teachers: his imparting of real knowledge that </w:t>
      </w:r>
      <w:r w:rsidR="00160119">
        <w:t>leads</w:t>
      </w:r>
      <w:r>
        <w:t xml:space="preserve"> to their deliverance (38) Propagation of Madhwa Shastra by his preceptors (39-43) Installation of Image of Lord Krishna at Udupi (44) discomfiture of Jaraghati9ta and other rival disputants (45-51) Unique sacrifice of Vamadeva ( the son of Acharya’s preceptor) </w:t>
      </w:r>
      <w:r w:rsidR="00160119">
        <w:t>conducted</w:t>
      </w:r>
      <w:r>
        <w:t xml:space="preserve"> under the Acharya’s </w:t>
      </w:r>
      <w:r w:rsidR="00160119">
        <w:t>superintendence</w:t>
      </w:r>
      <w:r>
        <w:t xml:space="preserve"> (52-55) Depiction of the glories of Madhwacharya : for holy pilgrimage to Badari and return to Udupi</w:t>
      </w:r>
    </w:p>
    <w:p w14:paraId="18013C1F" w14:textId="77777777" w:rsidR="00DE1BD9" w:rsidRDefault="00DE1BD9" w:rsidP="00AC4226">
      <w:pPr>
        <w:pStyle w:val="SH4"/>
      </w:pPr>
      <w:bookmarkStart w:id="20" w:name="_Toc455414247"/>
      <w:r>
        <w:lastRenderedPageBreak/>
        <w:t>Canto X – Verses 56</w:t>
      </w:r>
      <w:bookmarkEnd w:id="20"/>
    </w:p>
    <w:p w14:paraId="026C3779" w14:textId="77777777" w:rsidR="00DE1BD9" w:rsidRDefault="00DE1BD9" w:rsidP="00EC4553">
      <w:pPr>
        <w:pStyle w:val="EngText"/>
      </w:pPr>
      <w:r>
        <w:t xml:space="preserve">[This Canto mainly portrays the herculean deeds of the Great Acharya like befooling </w:t>
      </w:r>
      <w:r w:rsidR="00160119">
        <w:t>Ishwaradeva</w:t>
      </w:r>
      <w:r>
        <w:t xml:space="preserve">, speaking the Persian tongue, wading through the Ganges without a ferry and securing Lord Vedavyasa’s blessings in the form of Vyasamushti. It is the crown of Sumadhwa Vijaya and the poet displays his metrical skill with his command over a variety of </w:t>
      </w:r>
      <w:r w:rsidR="00160119">
        <w:t>meters</w:t>
      </w:r>
      <w:r>
        <w:t xml:space="preserve"> like Swagata, rathoddhata, vasantatilaka.)</w:t>
      </w:r>
    </w:p>
    <w:p w14:paraId="0C98D801" w14:textId="77777777" w:rsidR="00DE1BD9" w:rsidRDefault="00DE1BD9" w:rsidP="00EC4553">
      <w:pPr>
        <w:pStyle w:val="EngText"/>
      </w:pPr>
      <w:r>
        <w:t>(1-3)</w:t>
      </w:r>
      <w:r w:rsidR="001A3CA9">
        <w:t xml:space="preserve"> Revelation of the majesty of Acharya Madhwa (4-7) the silly Ishwaradeva staring to dig the ground (8-19) The disciples crossing the Ganges with his grace; the </w:t>
      </w:r>
      <w:r w:rsidR="002504A1">
        <w:t>surprise</w:t>
      </w:r>
      <w:r w:rsidR="001A3CA9">
        <w:t xml:space="preserve"> of the intensely pleased Muslim monarch becoming ready to part with half of his realm(2-22) Defeat of the burglars with various devices: Adventure of Upendratirtha (23) </w:t>
      </w:r>
      <w:r w:rsidR="002504A1">
        <w:t>Projection</w:t>
      </w:r>
      <w:r w:rsidR="001A3CA9">
        <w:t xml:space="preserve"> of </w:t>
      </w:r>
      <w:r w:rsidR="002504A1">
        <w:t>Satyatirtha</w:t>
      </w:r>
      <w:r w:rsidR="001A3CA9">
        <w:t xml:space="preserve"> (24) Acharya receiving the magnificent grace of Lord Vedavyasa in the form of Vyasamushti (25) Mandate of the Lord Vedavyasa to compose Mahabharata Tatparya </w:t>
      </w:r>
      <w:r w:rsidR="002504A1">
        <w:t>Nirnaya</w:t>
      </w:r>
      <w:r w:rsidR="001A3CA9">
        <w:t xml:space="preserve"> (26-33) </w:t>
      </w:r>
      <w:r w:rsidR="007C4889">
        <w:t>Madhwacharya’s</w:t>
      </w:r>
      <w:r w:rsidR="001A3CA9">
        <w:t xml:space="preserve"> miraculous wading through the Ganges (34) </w:t>
      </w:r>
      <w:r w:rsidR="002504A1">
        <w:t>Chaturmasya</w:t>
      </w:r>
      <w:r w:rsidR="001A3CA9">
        <w:t xml:space="preserve"> at Hastinapura (35-36) Adoration </w:t>
      </w:r>
      <w:r w:rsidR="002504A1">
        <w:t>by</w:t>
      </w:r>
      <w:r w:rsidR="001A3CA9">
        <w:t xml:space="preserve"> the celestial River Ganges (37-41) His glory at </w:t>
      </w:r>
      <w:r w:rsidR="002504A1">
        <w:t>Banaras</w:t>
      </w:r>
      <w:r w:rsidR="001A3CA9">
        <w:t>: mightier in pluck compared to his pupils (42-43) Triumph of Acharya Madhwa; Defeat of Indrapuri (44-48)</w:t>
      </w:r>
      <w:r w:rsidR="002504A1">
        <w:t>Marvelous</w:t>
      </w:r>
      <w:r w:rsidR="001A3CA9">
        <w:t xml:space="preserve"> discoveries at Kurukshetra (50) Worship by Vyomakesha in Hrishikesha (51) Majesty of Madhwacharya in Inshpat (52) Glories of the Acharya at Goad (53) His excellence in  the science of music (54-55) Eulogy: the Acharya as an embellishment to the world (56) Winding up the Canto with an excellent closing verse.</w:t>
      </w:r>
    </w:p>
    <w:p w14:paraId="5EA356EF" w14:textId="77777777" w:rsidR="00095D8D" w:rsidRDefault="00095D8D" w:rsidP="00AC4226">
      <w:pPr>
        <w:pStyle w:val="SH4"/>
      </w:pPr>
      <w:bookmarkStart w:id="21" w:name="_Toc455414248"/>
      <w:r>
        <w:t>Canto XI – Verses 79</w:t>
      </w:r>
      <w:bookmarkEnd w:id="21"/>
    </w:p>
    <w:p w14:paraId="3B4B04FA" w14:textId="77777777" w:rsidR="00095D8D" w:rsidRDefault="00095D8D" w:rsidP="00EC4553">
      <w:pPr>
        <w:pStyle w:val="EngText"/>
      </w:pPr>
      <w:r>
        <w:t>[This canto contains gorgeous description of the glories of Vaikunta, the land of delight and bliss, the ultimate goal of life]</w:t>
      </w:r>
    </w:p>
    <w:p w14:paraId="480AC688" w14:textId="77777777" w:rsidR="00095D8D" w:rsidRDefault="00095D8D" w:rsidP="00EC4553">
      <w:pPr>
        <w:pStyle w:val="EngText"/>
      </w:pPr>
      <w:r>
        <w:t xml:space="preserve">(1-4) Madhwa-Shastra Shravana (hearing) </w:t>
      </w:r>
      <w:r w:rsidR="002504A1">
        <w:t>by</w:t>
      </w:r>
      <w:r>
        <w:t xml:space="preserve"> Shesha, Sanaka and others (5-7) gains of Madhwa-Shastra (8-15) </w:t>
      </w:r>
      <w:r w:rsidR="002504A1">
        <w:t>Description</w:t>
      </w:r>
      <w:r>
        <w:t xml:space="preserve"> of Vaikunta (15-17) </w:t>
      </w:r>
      <w:r w:rsidR="002504A1">
        <w:t>Mahalakshmi’ s</w:t>
      </w:r>
      <w:r>
        <w:t xml:space="preserve"> devoted services (18-20) Lord Narayana replete with infinite attributes (21-38) Depiction of freed souls (39-63) Diverse enjoyments of redeemed Jivas (64-77) Delineation of the supreme Lord in the land of bliss (78) Grandeur of Vaikunta (79) contemplation on the import of Madhwa-Bhashya, the sure way of salvation.</w:t>
      </w:r>
    </w:p>
    <w:p w14:paraId="606F35D5" w14:textId="77777777" w:rsidR="00095D8D" w:rsidRDefault="00095D8D" w:rsidP="00AC4226">
      <w:pPr>
        <w:pStyle w:val="SH4"/>
      </w:pPr>
      <w:bookmarkStart w:id="22" w:name="_Toc455414249"/>
      <w:r>
        <w:lastRenderedPageBreak/>
        <w:t>Canto XII – Verses 54</w:t>
      </w:r>
      <w:bookmarkEnd w:id="22"/>
    </w:p>
    <w:p w14:paraId="257111D5" w14:textId="77777777" w:rsidR="00095D8D" w:rsidRDefault="00095D8D" w:rsidP="00EC4553">
      <w:pPr>
        <w:pStyle w:val="EngText"/>
      </w:pPr>
      <w:r>
        <w:t>[This canto narrates the discomfort of the Adwaitins with Madhwacharya gaining ground in the dissemination of his Shastra: the stealth of his precious library and rout of Padmatirtha.</w:t>
      </w:r>
    </w:p>
    <w:p w14:paraId="7DC5EFF7" w14:textId="77777777" w:rsidR="00095D8D" w:rsidRDefault="00095D8D" w:rsidP="00EC4553">
      <w:pPr>
        <w:pStyle w:val="EngText"/>
      </w:pPr>
      <w:r>
        <w:t>Poornaprajna, a riddle to the rival Mayavadins (2-28) Plan of action of the disappointed Adwaitins to counter the speedy sp</w:t>
      </w:r>
      <w:r w:rsidR="002504A1">
        <w:t>read of Madhwa-Shastra (29-36) Madhwacharya’s</w:t>
      </w:r>
      <w:r>
        <w:t xml:space="preserve"> exquisite discourses on the Vedas (37-41) Defeat of Indrapuri (42-45) Pilferage of his library by Padmatirtha and others (46) Defeat of Padmatirtha and others (47-53) Hymning the glories of Acharya Madhwa by his disciples (54) Chaturmasya at </w:t>
      </w:r>
      <w:r w:rsidR="002504A1">
        <w:t>Pragavat</w:t>
      </w:r>
      <w:r>
        <w:t>.</w:t>
      </w:r>
    </w:p>
    <w:p w14:paraId="2D93E3E6" w14:textId="77777777" w:rsidR="00095D8D" w:rsidRDefault="00095D8D" w:rsidP="00AC4226">
      <w:pPr>
        <w:pStyle w:val="SH4"/>
      </w:pPr>
      <w:bookmarkStart w:id="23" w:name="_Toc455414250"/>
      <w:r>
        <w:t>Canto XIII Verses 69</w:t>
      </w:r>
      <w:bookmarkEnd w:id="23"/>
    </w:p>
    <w:p w14:paraId="1D9AAA20" w14:textId="77777777" w:rsidR="00B606B8" w:rsidRDefault="00BF22B9" w:rsidP="00EC4553">
      <w:pPr>
        <w:pStyle w:val="EngText"/>
      </w:pPr>
      <w:r>
        <w:t>[Trivikramacharya get his opportunity to listen to the learned discourse of the Great Acharya. The details of the ancestors of the Likucha family ae also narrated.]</w:t>
      </w:r>
    </w:p>
    <w:p w14:paraId="517D509C" w14:textId="77777777" w:rsidR="00BF22B9" w:rsidRDefault="00BF22B9" w:rsidP="00EC4553">
      <w:pPr>
        <w:pStyle w:val="EngText"/>
      </w:pPr>
      <w:r>
        <w:t xml:space="preserve">Madhwacharya in the Sahya Mountains (2) </w:t>
      </w:r>
      <w:r w:rsidR="002504A1">
        <w:t>Entreaty</w:t>
      </w:r>
      <w:r>
        <w:t xml:space="preserve"> and invitation of  Jayasimha through his special envoy (3-8) Journey of the Great Acharya to the capital of King Jayasimha (9-15) Madhwacharya in Madaneshwar </w:t>
      </w:r>
      <w:r w:rsidR="002504A1">
        <w:t>temple</w:t>
      </w:r>
      <w:r>
        <w:t xml:space="preserve"> (16-20) His onward march (21-24) His gorgeous welcome by kind Jayasimha (25-36) Portrayal of the excellence of the physical form of the Acharya (37-39) Madhwacharya in the midst of the dignified assembly (4-52) </w:t>
      </w:r>
      <w:r w:rsidR="00C84A89">
        <w:t>Poornaprajna’s</w:t>
      </w:r>
      <w:r>
        <w:t xml:space="preserve"> </w:t>
      </w:r>
      <w:r w:rsidR="002504A1">
        <w:t>profound</w:t>
      </w:r>
      <w:r>
        <w:t xml:space="preserve"> disquisition</w:t>
      </w:r>
      <w:r w:rsidR="002504A1">
        <w:t xml:space="preserve"> </w:t>
      </w:r>
      <w:r>
        <w:t>on Bhagawata, read out by Hrishikeshatirtha (43-66) Trivikrama</w:t>
      </w:r>
      <w:r w:rsidR="002504A1">
        <w:t xml:space="preserve"> pundit’s</w:t>
      </w:r>
      <w:r>
        <w:t xml:space="preserve"> birth and boyhood; his precocity of intellect and splendor of imagination (67-68) Deep study of the volumes of the Acharya by Trivikrama Pandita (69) Trivikramacharya in the vicinity of Madhwacharya</w:t>
      </w:r>
    </w:p>
    <w:p w14:paraId="4F8A5959" w14:textId="77777777" w:rsidR="00BF22B9" w:rsidRDefault="00BF22B9" w:rsidP="00AC4226">
      <w:pPr>
        <w:pStyle w:val="SH4"/>
      </w:pPr>
      <w:bookmarkStart w:id="24" w:name="_Toc455414251"/>
      <w:r>
        <w:t>Canto XIV - Verses 53</w:t>
      </w:r>
      <w:bookmarkEnd w:id="24"/>
    </w:p>
    <w:p w14:paraId="09927BA9" w14:textId="77777777" w:rsidR="00BF22B9" w:rsidRDefault="002504A1" w:rsidP="00EC4553">
      <w:pPr>
        <w:pStyle w:val="EngText"/>
      </w:pPr>
      <w:r>
        <w:t>[Here</w:t>
      </w:r>
      <w:r w:rsidR="00BF22B9">
        <w:t xml:space="preserve"> we come across a graphic description of the routine of Madhwacharya]</w:t>
      </w:r>
    </w:p>
    <w:p w14:paraId="539EAB14" w14:textId="77777777" w:rsidR="00BF22B9" w:rsidRDefault="00BF22B9" w:rsidP="00EC4553">
      <w:pPr>
        <w:pStyle w:val="EngText"/>
      </w:pPr>
      <w:r>
        <w:t>(1-2) Acharya’s command to Shankara Panditacharya to take charge of his library (3-5) Trivikramacharya in the dignified assembly (6-55) Detailed description of the daily religious routine of Acharya.</w:t>
      </w:r>
    </w:p>
    <w:p w14:paraId="0916104F" w14:textId="77777777" w:rsidR="00BF22B9" w:rsidRDefault="00BF22B9" w:rsidP="00AC4226">
      <w:pPr>
        <w:pStyle w:val="SH4"/>
      </w:pPr>
      <w:bookmarkStart w:id="25" w:name="_Toc455414252"/>
      <w:r>
        <w:lastRenderedPageBreak/>
        <w:t xml:space="preserve">Canto XV – </w:t>
      </w:r>
      <w:r w:rsidR="002504A1">
        <w:t>Verses 141</w:t>
      </w:r>
      <w:bookmarkEnd w:id="25"/>
    </w:p>
    <w:p w14:paraId="2E7C6BB6" w14:textId="77777777" w:rsidR="00BF22B9" w:rsidRDefault="00BF22B9" w:rsidP="00EC4553">
      <w:pPr>
        <w:pStyle w:val="EngText"/>
      </w:pPr>
      <w:r>
        <w:t xml:space="preserve">[On the earnest entreaty of his disciple Trivikramacharya, the Guru, (Madhwacharya) dictates Anuvyakhyana, his magnum opus, one of the prime works on the Vedic Philosophy. With the mandate of the master, </w:t>
      </w:r>
      <w:r w:rsidR="002504A1">
        <w:t>Trivikrama Pandita</w:t>
      </w:r>
      <w:r>
        <w:t xml:space="preserve"> the disciple composes Tatwapradeepa, the first excellent commentary on Acharya’s Sutra Bhashya. Both are praised as the ideal preceptor and ideal pupil.</w:t>
      </w:r>
    </w:p>
    <w:p w14:paraId="763CE3C1" w14:textId="77777777" w:rsidR="00BF22B9" w:rsidRDefault="00894BB9" w:rsidP="00EC4553">
      <w:pPr>
        <w:pStyle w:val="EngText"/>
      </w:pPr>
      <w:r>
        <w:rPr>
          <w:rFonts w:ascii="Tunga" w:hAnsi="Tunga" w:cs="Tunga"/>
        </w:rPr>
        <w:t>[</w:t>
      </w:r>
      <w:r w:rsidR="00BF22B9">
        <w:t xml:space="preserve">In this canto we find </w:t>
      </w:r>
      <w:r w:rsidR="002504A1">
        <w:t>succinct</w:t>
      </w:r>
      <w:r w:rsidR="00BF22B9">
        <w:t xml:space="preserve"> summary of the historic philosophic controversy that continued for a fortnight between the Great Acharya and Trivikrama Pandita and the latter’s surrender out of helplessness. Narayan Panditacharya is eloquent and sharp in the rapid survey of the celebrated debate.]</w:t>
      </w:r>
    </w:p>
    <w:p w14:paraId="18FA5DA0" w14:textId="77777777" w:rsidR="00472634" w:rsidRDefault="002504A1" w:rsidP="00EC4553">
      <w:pPr>
        <w:pStyle w:val="EngText"/>
      </w:pPr>
      <w:r>
        <w:t>Madhwacharya’s</w:t>
      </w:r>
      <w:r w:rsidR="00894BB9">
        <w:t xml:space="preserve"> wonderful discourses on the Sutra-Bhashya (2) Trivikramacharya a curious listener in the </w:t>
      </w:r>
      <w:r>
        <w:t>solemn</w:t>
      </w:r>
      <w:r w:rsidR="00894BB9">
        <w:t xml:space="preserve"> assembly (3-7) Majesty of </w:t>
      </w:r>
      <w:r>
        <w:t>Madhwacharya’s</w:t>
      </w:r>
      <w:r w:rsidR="00894BB9">
        <w:t xml:space="preserve"> </w:t>
      </w:r>
      <w:r>
        <w:t xml:space="preserve">disquisitions: </w:t>
      </w:r>
      <w:r w:rsidR="00894BB9">
        <w:br/>
        <w:t xml:space="preserve">[Verses from 8-63 (both inclusive) form a tough portion of the </w:t>
      </w:r>
      <w:r>
        <w:t>t</w:t>
      </w:r>
      <w:r w:rsidR="00894BB9">
        <w:t>ext, containing dialectic deliberations and scriptural tenets of prime importance, briskly reviewed.]</w:t>
      </w:r>
      <w:r w:rsidR="00894BB9">
        <w:br/>
      </w:r>
      <w:r w:rsidR="00472634">
        <w:t xml:space="preserve">(8) States the Dwaita thesis that Lord Narayana, the abode of infinite auspicious attributes, propagated by the sacred Vedas as the unrivalled supreme among souls, is the creator of the Universe and the dispenses of deliverance (to the eligible) that manifests their innate bliss and provides at will, enviable enjoyments (9-10) Contain the controversies that content the supreme as the only befitting creator and verse No. 15) posits Lord Narayana alone as the supreme God who brings the universe into existence. (16-23) Proves that the supreme Lord teems with myriad propitious qualities. (24-42) Ramnify the earlier contentions of the opponents and </w:t>
      </w:r>
      <w:r>
        <w:t>uphold</w:t>
      </w:r>
      <w:r w:rsidR="00472634">
        <w:t xml:space="preserve"> Lord Narayana as the unrivalled creator of the cosmos and confute the Mayavadin and the </w:t>
      </w:r>
      <w:r>
        <w:t>Shunya vadin</w:t>
      </w:r>
      <w:r w:rsidR="00472634">
        <w:t xml:space="preserve">. (43-45) Point out that the sacred Vedas proclaim and glorify Lord Narayana as the Supreme Lord of this wondrous creation. (45-47) </w:t>
      </w:r>
      <w:r>
        <w:t>narrate</w:t>
      </w:r>
      <w:r w:rsidR="00472634">
        <w:t xml:space="preserve"> the eternal bliss of salvation to the seekers of the sacred knowledge and the horrid misery in dismal hell to its despisers. (47-61) Contains objections and replies and a total negation of attributeless </w:t>
      </w:r>
      <w:r w:rsidR="00472634">
        <w:lastRenderedPageBreak/>
        <w:t xml:space="preserve">Brahman. No concomitance of pleasure and pain: The (Aprakrita) pure form of the liberated. (64-68) The unprecedented controversy between Great Acharya and Trivikramapanditacharya (69-71) Rout and </w:t>
      </w:r>
      <w:r>
        <w:t>surrender</w:t>
      </w:r>
      <w:r w:rsidR="00472634">
        <w:t xml:space="preserve"> of Trivikramacharya who becomes his devoted disciple (72-85) </w:t>
      </w:r>
      <w:r>
        <w:t>Magnificence</w:t>
      </w:r>
      <w:r w:rsidR="00472634">
        <w:t xml:space="preserve"> of the compositions of Acharya Madhwa (86-89) Exceptional composition of </w:t>
      </w:r>
      <w:r w:rsidR="007C4889">
        <w:t>Madhwacharya’s</w:t>
      </w:r>
      <w:r w:rsidR="00472634">
        <w:t xml:space="preserve"> Magnum-opus Anuvyakhyana in response to the request of Trivikramacharya (90) Composition of Nyavivarana (91-119) Depiction of the eminence of Vishnutirtha (120-126) Delineation of the greatness of Padmanabhatirtha </w:t>
      </w:r>
      <w:r w:rsidR="00DD2A7D">
        <w:t>(27-134) Relation of other monk-disciples of the Great Acharya (135-137) Other house-holder followers of Madhwacharya (138-139) Supreme bliss on some eligible souls conferred by the Great Acharya (140) Chaturmasya at Ekavat (141) Glories of the disciples of Madhwacharya.</w:t>
      </w:r>
    </w:p>
    <w:p w14:paraId="57E67600" w14:textId="77777777" w:rsidR="00DD2A7D" w:rsidRDefault="00DD2A7D" w:rsidP="00AC4226">
      <w:pPr>
        <w:pStyle w:val="SH4"/>
      </w:pPr>
      <w:bookmarkStart w:id="26" w:name="_Toc455414253"/>
      <w:r>
        <w:t>Canto XVI – Verses 58</w:t>
      </w:r>
      <w:bookmarkEnd w:id="26"/>
    </w:p>
    <w:p w14:paraId="3F49C4A7" w14:textId="77777777" w:rsidR="00DD2A7D" w:rsidRDefault="002504A1" w:rsidP="00EC4553">
      <w:pPr>
        <w:pStyle w:val="EngText"/>
      </w:pPr>
      <w:r>
        <w:t>[This</w:t>
      </w:r>
      <w:r w:rsidR="00DD2A7D">
        <w:t xml:space="preserve"> canto catalogues a </w:t>
      </w:r>
      <w:r w:rsidR="00DD2A7D" w:rsidRPr="0026732D">
        <w:t>few</w:t>
      </w:r>
      <w:r w:rsidR="00DD2A7D">
        <w:t xml:space="preserve"> of the epoch-making events in the life of </w:t>
      </w:r>
      <w:r w:rsidR="00A3471A">
        <w:t>Anandatirtha</w:t>
      </w:r>
      <w:r w:rsidR="00DD2A7D">
        <w:t xml:space="preserve"> in </w:t>
      </w:r>
      <w:r>
        <w:t>addition</w:t>
      </w:r>
      <w:r w:rsidR="00DD2A7D">
        <w:t xml:space="preserve"> to those detailed in Canto No. X like carrying the massive boulder single-handed and the defeat of the giant wrestles Gandavat]</w:t>
      </w:r>
    </w:p>
    <w:p w14:paraId="0C0A0EAB" w14:textId="77777777" w:rsidR="00DD2A7D" w:rsidRDefault="00DD2A7D" w:rsidP="00EC4553">
      <w:pPr>
        <w:pStyle w:val="EngText"/>
      </w:pPr>
      <w:r>
        <w:t xml:space="preserve">Another disciple describing the grandeur of Madhwacharya (2-5) Establishing the validity of the self-evident Vedas (6) The tip of his finger emitting light for the conduct of his lesson (7-9) Madhwacharya carrying the massive boulder on the bank of the </w:t>
      </w:r>
      <w:r w:rsidR="002504A1">
        <w:t>Tungabhadra</w:t>
      </w:r>
      <w:r>
        <w:t xml:space="preserve"> river (10-22) Ablution of the Acharya in the ocean during the solar </w:t>
      </w:r>
      <w:r w:rsidR="002504A1">
        <w:t>eclipse</w:t>
      </w:r>
      <w:r>
        <w:t xml:space="preserve"> – a strange contingency (23-24) Angry ocean lulls into a still lake: the spiritual might of the Acharya (25-29) The giant-wrestler Gandavat vanquished (30) Madhwacharya going round the Narasimha temple borne by a celibate (31-32) defeat of Purvavat (33-35) conquest of </w:t>
      </w:r>
      <w:r w:rsidR="002504A1">
        <w:t>Sivagni</w:t>
      </w:r>
      <w:r>
        <w:t xml:space="preserve"> and other renowned wrestlers (36-37) Display of his sagacity and presence of mind in handling things at the Paranti temple (38) The clouds at </w:t>
      </w:r>
      <w:r w:rsidR="002504A1">
        <w:t>Acharya’s</w:t>
      </w:r>
      <w:r>
        <w:t xml:space="preserve"> will pouring rain enough to fill the lake</w:t>
      </w:r>
      <w:r w:rsidR="004A3BBD">
        <w:t xml:space="preserve"> – another miracle of the maser (39) Surrender of the village chieftain(40) composition of Krishnamruta Maharnava at the holy Vaidyanatha (41-45) Outwitting the swollen Pundits at Juare; Karmanirnaya sees light of the day (46-48) Relation of other glories of Madhwacharya (49-51) Saga of the Great Acharya sung in the assembly of Gods (52-57) God Shesha and his </w:t>
      </w:r>
      <w:r w:rsidR="002504A1">
        <w:t>retinue</w:t>
      </w:r>
      <w:r w:rsidR="004A3BBD">
        <w:t xml:space="preserve"> </w:t>
      </w:r>
      <w:r w:rsidR="004A3BBD">
        <w:lastRenderedPageBreak/>
        <w:t>stationed in the sky and the magnificent eulogy of Madhwacharya and his strange disappearance during his discourse on Aitareya Upanishad from Anantasana temple and his reappearance at Uttar Badari in the hermitage of Lord Vedavyasa.</w:t>
      </w:r>
    </w:p>
    <w:p w14:paraId="78E15AFC" w14:textId="77777777" w:rsidR="00B606B8" w:rsidRPr="00472634" w:rsidRDefault="00B606B8" w:rsidP="00B606B8">
      <w:pPr>
        <w:pStyle w:val="Heading8"/>
        <w:rPr>
          <w:cs/>
        </w:rPr>
      </w:pPr>
    </w:p>
    <w:p w14:paraId="786C5D78" w14:textId="77777777" w:rsidR="00E9400C" w:rsidRPr="00E9400C" w:rsidRDefault="00E9400C" w:rsidP="0043522F">
      <w:pPr>
        <w:pStyle w:val="SH1"/>
        <w:rPr>
          <w:lang w:bidi="sa-IN"/>
        </w:rPr>
      </w:pPr>
      <w:bookmarkStart w:id="27" w:name="_Toc455414254"/>
      <w:r w:rsidRPr="00E9400C">
        <w:rPr>
          <w:shd w:val="clear" w:color="auto" w:fill="DAEEF3" w:themeFill="accent5" w:themeFillTint="33"/>
          <w:cs/>
          <w:lang w:bidi="sa-IN"/>
        </w:rPr>
        <w:lastRenderedPageBreak/>
        <w:t>॥</w:t>
      </w:r>
      <w:r w:rsidRPr="00E9400C">
        <w:rPr>
          <w:cs/>
          <w:lang w:bidi="sa-IN"/>
        </w:rPr>
        <w:t xml:space="preserve"> </w:t>
      </w:r>
      <w:r w:rsidRPr="0043522F">
        <w:rPr>
          <w:rStyle w:val="Emphasis"/>
          <w:i w:val="0"/>
          <w:iCs w:val="0"/>
          <w:cs/>
        </w:rPr>
        <w:t>नारायणपण्डिताचार्यविरचित</w:t>
      </w:r>
      <w:r w:rsidRPr="00E9400C">
        <w:rPr>
          <w:shd w:val="clear" w:color="auto" w:fill="DAEEF3" w:themeFill="accent5" w:themeFillTint="33"/>
          <w:cs/>
          <w:lang w:bidi="sa-IN"/>
        </w:rPr>
        <w:t xml:space="preserve"> श्रीमध्वविजय॥</w:t>
      </w:r>
      <w:bookmarkEnd w:id="27"/>
    </w:p>
    <w:p w14:paraId="704AC265" w14:textId="77777777" w:rsidR="00E9400C" w:rsidRPr="00E441EB" w:rsidRDefault="004E4B6D" w:rsidP="00AC4226">
      <w:pPr>
        <w:pStyle w:val="SH2"/>
      </w:pPr>
      <w:bookmarkStart w:id="28" w:name="_Toc455414255"/>
      <w:r>
        <w:t>Canto 1 -</w:t>
      </w:r>
      <w:r w:rsidR="00301B59">
        <w:t xml:space="preserve"> </w:t>
      </w:r>
      <w:r w:rsidR="00E9400C" w:rsidRPr="00E441EB">
        <w:rPr>
          <w:cs/>
        </w:rPr>
        <w:t>प्रथमः</w:t>
      </w:r>
      <w:r w:rsidR="00EB7769" w:rsidRPr="00E441EB">
        <w:rPr>
          <w:cs/>
        </w:rPr>
        <w:t xml:space="preserve"> सर्गः</w:t>
      </w:r>
      <w:r w:rsidR="00C969D3" w:rsidRPr="00E441EB">
        <w:t>[</w:t>
      </w:r>
      <w:r w:rsidR="00C969D3" w:rsidRPr="00E441EB">
        <w:rPr>
          <w:cs/>
        </w:rPr>
        <w:t>1-55]</w:t>
      </w:r>
      <w:bookmarkEnd w:id="28"/>
    </w:p>
    <w:p w14:paraId="7F109BFE" w14:textId="77777777" w:rsidR="00E9400C" w:rsidRDefault="00E9400C" w:rsidP="007C105A">
      <w:pPr>
        <w:pStyle w:val="S18S"/>
      </w:pPr>
      <w:r w:rsidRPr="00E9400C">
        <w:rPr>
          <w:cs/>
        </w:rPr>
        <w:t>कान्ताय कल्याण</w:t>
      </w:r>
      <w:r w:rsidRPr="00E9400C">
        <w:t>-</w:t>
      </w:r>
      <w:r w:rsidRPr="00E9400C">
        <w:rPr>
          <w:cs/>
        </w:rPr>
        <w:t>गुणैक</w:t>
      </w:r>
      <w:r w:rsidRPr="00E9400C">
        <w:t>-</w:t>
      </w:r>
      <w:r w:rsidRPr="00E9400C">
        <w:rPr>
          <w:cs/>
        </w:rPr>
        <w:t>धाम्ने नव</w:t>
      </w:r>
      <w:r w:rsidRPr="00E9400C">
        <w:t>-</w:t>
      </w:r>
      <w:r w:rsidRPr="00E9400C">
        <w:rPr>
          <w:cs/>
        </w:rPr>
        <w:t>द्युनाथ</w:t>
      </w:r>
      <w:r w:rsidRPr="00E9400C">
        <w:t>-</w:t>
      </w:r>
      <w:r w:rsidRPr="00E9400C">
        <w:rPr>
          <w:cs/>
        </w:rPr>
        <w:t>प्रतिम</w:t>
      </w:r>
      <w:r w:rsidRPr="00E9400C">
        <w:t>-</w:t>
      </w:r>
      <w:r w:rsidRPr="00E9400C">
        <w:rPr>
          <w:cs/>
        </w:rPr>
        <w:t>प्रभाय</w:t>
      </w:r>
      <w:r w:rsidR="002A5300">
        <w:rPr>
          <w:cs/>
        </w:rPr>
        <w:t>।</w:t>
      </w:r>
      <w:r w:rsidR="002A5300">
        <w:rPr>
          <w:cs/>
        </w:rPr>
        <w:br/>
      </w:r>
      <w:r w:rsidRPr="00E9400C">
        <w:rPr>
          <w:cs/>
        </w:rPr>
        <w:t>नारायणायाखिल</w:t>
      </w:r>
      <w:r w:rsidRPr="00E9400C">
        <w:t>-</w:t>
      </w:r>
      <w:r w:rsidRPr="00E9400C">
        <w:rPr>
          <w:cs/>
        </w:rPr>
        <w:t>कारणाय श्री</w:t>
      </w:r>
      <w:r w:rsidRPr="00E9400C">
        <w:t>-</w:t>
      </w:r>
      <w:r w:rsidRPr="00E9400C">
        <w:rPr>
          <w:cs/>
        </w:rPr>
        <w:t>प्राण</w:t>
      </w:r>
      <w:r w:rsidRPr="00E9400C">
        <w:t>-</w:t>
      </w:r>
      <w:r w:rsidRPr="00E9400C">
        <w:rPr>
          <w:cs/>
        </w:rPr>
        <w:t>नाथाय नमस्करोमि</w:t>
      </w:r>
      <w:r w:rsidR="00D766AC">
        <w:rPr>
          <w:cs/>
        </w:rPr>
        <w:t>॥</w:t>
      </w:r>
      <w:r w:rsidRPr="00E9400C">
        <w:rPr>
          <w:cs/>
        </w:rPr>
        <w:t xml:space="preserve"> </w:t>
      </w:r>
      <w:r w:rsidR="0051754E">
        <w:rPr>
          <w:rFonts w:hint="cs"/>
          <w:cs/>
        </w:rPr>
        <w:t>1-</w:t>
      </w:r>
      <w:r w:rsidRPr="00E9400C">
        <w:t>1</w:t>
      </w:r>
      <w:r w:rsidR="0051754E">
        <w:rPr>
          <w:cs/>
        </w:rPr>
        <w:t>॥</w:t>
      </w:r>
    </w:p>
    <w:p w14:paraId="3B3D507E" w14:textId="77777777" w:rsidR="0099221B" w:rsidRPr="00162BE6" w:rsidRDefault="006F6B9F" w:rsidP="00EC4553">
      <w:pPr>
        <w:pStyle w:val="EngText"/>
      </w:pPr>
      <w:r>
        <w:t xml:space="preserve">1-1. </w:t>
      </w:r>
      <w:r w:rsidR="0099221B">
        <w:t>My prostrations to the resplendent Lord Narayana, the prime abo</w:t>
      </w:r>
      <w:r w:rsidR="004E4B6D">
        <w:t>d</w:t>
      </w:r>
      <w:r w:rsidR="0099221B">
        <w:t xml:space="preserve">e of every auspicious attribute, the efficient cause of all existence, the  </w:t>
      </w:r>
      <w:r w:rsidR="00C969D3">
        <w:t>master</w:t>
      </w:r>
      <w:r w:rsidR="0099221B">
        <w:t xml:space="preserve"> of (Goddess) Mahalakshmi and Mukhyaprana and similar in splendour to the early rising sun.</w:t>
      </w:r>
    </w:p>
    <w:p w14:paraId="3A45B6EF" w14:textId="77777777" w:rsidR="00E9400C" w:rsidRDefault="00E9400C" w:rsidP="007C105A">
      <w:pPr>
        <w:pStyle w:val="S18S"/>
      </w:pPr>
      <w:r w:rsidRPr="00E9400C">
        <w:rPr>
          <w:cs/>
        </w:rPr>
        <w:t>अनाकुलं गोकुलमुल्ललास यत्</w:t>
      </w:r>
      <w:r w:rsidRPr="00E9400C">
        <w:t>-</w:t>
      </w:r>
      <w:r w:rsidRPr="00E9400C">
        <w:rPr>
          <w:cs/>
        </w:rPr>
        <w:t>पालितं नित्यमनाविलात्म</w:t>
      </w:r>
      <w:r w:rsidR="00D766AC">
        <w:rPr>
          <w:cs/>
        </w:rPr>
        <w:t>।</w:t>
      </w:r>
      <w:r w:rsidR="002A5300">
        <w:rPr>
          <w:cs/>
        </w:rPr>
        <w:br/>
      </w:r>
      <w:r w:rsidRPr="00E9400C">
        <w:rPr>
          <w:cs/>
        </w:rPr>
        <w:t>तस्मै नमो नीरद</w:t>
      </w:r>
      <w:r w:rsidRPr="00E9400C">
        <w:t>-</w:t>
      </w:r>
      <w:r w:rsidRPr="00E9400C">
        <w:rPr>
          <w:cs/>
        </w:rPr>
        <w:t>नील</w:t>
      </w:r>
      <w:r w:rsidRPr="00E9400C">
        <w:t>-</w:t>
      </w:r>
      <w:r w:rsidRPr="00E9400C">
        <w:rPr>
          <w:cs/>
        </w:rPr>
        <w:t>भासे कृष्णाय कृष्णा</w:t>
      </w:r>
      <w:r w:rsidRPr="00E9400C">
        <w:t>-</w:t>
      </w:r>
      <w:r w:rsidRPr="00E9400C">
        <w:rPr>
          <w:cs/>
        </w:rPr>
        <w:t>रमण</w:t>
      </w:r>
      <w:r w:rsidRPr="00E9400C">
        <w:t>-</w:t>
      </w:r>
      <w:r w:rsidRPr="00E9400C">
        <w:rPr>
          <w:cs/>
        </w:rPr>
        <w:t>प्रियाय</w:t>
      </w:r>
      <w:r w:rsidR="00D766AC">
        <w:rPr>
          <w:cs/>
        </w:rPr>
        <w:t>॥</w:t>
      </w:r>
      <w:r w:rsidRPr="00E9400C">
        <w:rPr>
          <w:cs/>
        </w:rPr>
        <w:t xml:space="preserve"> </w:t>
      </w:r>
      <w:r w:rsidR="0051754E">
        <w:rPr>
          <w:rFonts w:hint="cs"/>
          <w:cs/>
        </w:rPr>
        <w:t>1-</w:t>
      </w:r>
      <w:r w:rsidRPr="00E9400C">
        <w:t>2</w:t>
      </w:r>
      <w:r w:rsidR="00D766AC">
        <w:rPr>
          <w:cs/>
        </w:rPr>
        <w:t>॥</w:t>
      </w:r>
    </w:p>
    <w:p w14:paraId="1F87BB67" w14:textId="77777777" w:rsidR="004E4B6D" w:rsidRDefault="004E4B6D" w:rsidP="00EC4553">
      <w:pPr>
        <w:pStyle w:val="EngText"/>
      </w:pPr>
      <w:r>
        <w:t>(This verse admits of two meanings, as the adjectives are so chosen that they apply both to Lord Vedavyasa and Lord Krishna.)</w:t>
      </w:r>
    </w:p>
    <w:p w14:paraId="352D2A52" w14:textId="77777777" w:rsidR="00E35821" w:rsidRDefault="006F6B9F" w:rsidP="00EC4553">
      <w:pPr>
        <w:pStyle w:val="EngText"/>
      </w:pPr>
      <w:r>
        <w:t xml:space="preserve">1-2. </w:t>
      </w:r>
      <w:r w:rsidR="00C969D3">
        <w:rPr>
          <w:rFonts w:cs="Mangal"/>
          <w:szCs w:val="21"/>
        </w:rPr>
        <w:t>a</w:t>
      </w:r>
      <w:r w:rsidR="00C969D3">
        <w:rPr>
          <w:rFonts w:cs="Mangal" w:hint="cs"/>
          <w:i/>
          <w:szCs w:val="21"/>
          <w:cs/>
        </w:rPr>
        <w:t>)</w:t>
      </w:r>
      <w:r w:rsidR="00E35821">
        <w:t xml:space="preserve"> My </w:t>
      </w:r>
      <w:r w:rsidR="0011372A">
        <w:t>salutations</w:t>
      </w:r>
      <w:r w:rsidR="00E35821">
        <w:t xml:space="preserve"> to Lord Vedavyasa (Vasista</w:t>
      </w:r>
      <w:r w:rsidR="004E4B6D">
        <w:t>-</w:t>
      </w:r>
      <w:r w:rsidR="00E35821">
        <w:t xml:space="preserve">Krishna) dear to </w:t>
      </w:r>
      <w:r w:rsidR="0011372A">
        <w:t>Bhīma</w:t>
      </w:r>
      <w:r w:rsidR="00E35821">
        <w:t xml:space="preserve"> (Pandavas, the consorts of </w:t>
      </w:r>
      <w:r w:rsidR="0011372A">
        <w:t>Droupadi</w:t>
      </w:r>
      <w:r w:rsidR="00E35821">
        <w:t>) who scintillated with the lustre of his dark blue-colour like that of a cloud, safeguarding the eternal Vedas in its immaculate form.</w:t>
      </w:r>
    </w:p>
    <w:p w14:paraId="20BD65B5" w14:textId="77777777" w:rsidR="00E35821" w:rsidRPr="00421079" w:rsidRDefault="00E35821" w:rsidP="00EC4553">
      <w:pPr>
        <w:pStyle w:val="EngText"/>
      </w:pPr>
      <w:r>
        <w:t>b</w:t>
      </w:r>
      <w:r w:rsidR="00C969D3">
        <w:t>)</w:t>
      </w:r>
      <w:r>
        <w:t xml:space="preserve"> My respectful homage to Lord Krishna (Yadava-Krishna), highly honoured by the Pandavas who dazzled with his dark-blue colour similar to </w:t>
      </w:r>
      <w:r w:rsidR="00C969D3">
        <w:t>that</w:t>
      </w:r>
      <w:r>
        <w:t xml:space="preserve"> of a  </w:t>
      </w:r>
      <w:r w:rsidR="00C969D3">
        <w:t>cloud</w:t>
      </w:r>
      <w:r>
        <w:t>, guarding Gokula and the herds of cows, free from fear (of the fierce animals).</w:t>
      </w:r>
    </w:p>
    <w:p w14:paraId="1CF38309" w14:textId="77777777" w:rsidR="00E9400C" w:rsidRDefault="00E9400C" w:rsidP="00301B59">
      <w:pPr>
        <w:pStyle w:val="S16S"/>
      </w:pPr>
      <w:r w:rsidRPr="00E9400C">
        <w:rPr>
          <w:cs/>
        </w:rPr>
        <w:t>अपि त्रिलोक्या बहिरुल्लसन्ती तमो हरन्ती मुहुरान्तरं च</w:t>
      </w:r>
      <w:r w:rsidR="00D766AC">
        <w:rPr>
          <w:cs/>
        </w:rPr>
        <w:t>।</w:t>
      </w:r>
      <w:r w:rsidR="002A5300">
        <w:rPr>
          <w:cs/>
        </w:rPr>
        <w:br/>
      </w:r>
      <w:r w:rsidRPr="00E9400C">
        <w:rPr>
          <w:cs/>
        </w:rPr>
        <w:t>दिश्याद् दृशं नो विशदां जयन्ती मध्वस्य कीर्तिर्दिन</w:t>
      </w:r>
      <w:r w:rsidRPr="00E9400C">
        <w:t>-</w:t>
      </w:r>
      <w:r w:rsidRPr="00E9400C">
        <w:rPr>
          <w:cs/>
        </w:rPr>
        <w:t>नाथ</w:t>
      </w:r>
      <w:r w:rsidRPr="00E9400C">
        <w:t>-</w:t>
      </w:r>
      <w:r w:rsidRPr="00E9400C">
        <w:rPr>
          <w:cs/>
        </w:rPr>
        <w:t>दीप्तिम्</w:t>
      </w:r>
      <w:r w:rsidR="00D766AC">
        <w:rPr>
          <w:cs/>
        </w:rPr>
        <w:t>॥</w:t>
      </w:r>
      <w:r w:rsidR="0051754E">
        <w:rPr>
          <w:rFonts w:hint="cs"/>
          <w:cs/>
        </w:rPr>
        <w:t>1-</w:t>
      </w:r>
      <w:r w:rsidR="00301B59">
        <w:t>3</w:t>
      </w:r>
      <w:r w:rsidR="00D766AC">
        <w:rPr>
          <w:cs/>
        </w:rPr>
        <w:t>॥</w:t>
      </w:r>
    </w:p>
    <w:p w14:paraId="44F69F2D" w14:textId="77777777" w:rsidR="00E35821" w:rsidRPr="004977D4" w:rsidRDefault="006F6B9F" w:rsidP="00EC4553">
      <w:pPr>
        <w:pStyle w:val="EngText"/>
      </w:pPr>
      <w:r>
        <w:t xml:space="preserve">1-3. </w:t>
      </w:r>
      <w:r w:rsidR="004E4B6D">
        <w:t>May the g</w:t>
      </w:r>
      <w:r w:rsidR="00E35821">
        <w:t xml:space="preserve">lory of Anandatheertha who excels the </w:t>
      </w:r>
      <w:r w:rsidR="0011372A">
        <w:t>splendour</w:t>
      </w:r>
      <w:r w:rsidR="00E35821">
        <w:t xml:space="preserve"> of the Sun </w:t>
      </w:r>
      <w:r w:rsidR="00C969D3">
        <w:t>endow</w:t>
      </w:r>
      <w:r w:rsidR="00E35821">
        <w:t xml:space="preserve"> us with light divine. The sun can only light the three worlds and</w:t>
      </w:r>
      <w:r w:rsidR="004E4B6D">
        <w:t xml:space="preserve"> removes the outer darkness while</w:t>
      </w:r>
      <w:r w:rsidR="00E35821">
        <w:t xml:space="preserve"> Acharya Madhwa shines outside the universe also and dissipates the ignorance within.</w:t>
      </w:r>
    </w:p>
    <w:p w14:paraId="44454FF3" w14:textId="77777777" w:rsidR="00E9400C" w:rsidRDefault="00E9400C" w:rsidP="007C105A">
      <w:pPr>
        <w:pStyle w:val="S18S"/>
      </w:pPr>
      <w:r w:rsidRPr="00E9400C">
        <w:rPr>
          <w:cs/>
        </w:rPr>
        <w:t>तमो</w:t>
      </w:r>
      <w:r w:rsidRPr="00E9400C">
        <w:t>-</w:t>
      </w:r>
      <w:r w:rsidRPr="00E9400C">
        <w:rPr>
          <w:cs/>
        </w:rPr>
        <w:t>नुदा</w:t>
      </w:r>
      <w:r w:rsidR="007A4C1E">
        <w:rPr>
          <w:cs/>
        </w:rPr>
        <w:t>ऽऽ</w:t>
      </w:r>
      <w:r w:rsidRPr="00E9400C">
        <w:rPr>
          <w:cs/>
        </w:rPr>
        <w:t>नन्दमवाप लोकः तत्व</w:t>
      </w:r>
      <w:r w:rsidRPr="00E9400C">
        <w:t>-</w:t>
      </w:r>
      <w:r w:rsidRPr="00E9400C">
        <w:rPr>
          <w:cs/>
        </w:rPr>
        <w:t>प्रदीपाकृति</w:t>
      </w:r>
      <w:r w:rsidRPr="00E9400C">
        <w:t>-</w:t>
      </w:r>
      <w:r w:rsidRPr="00E9400C">
        <w:rPr>
          <w:cs/>
        </w:rPr>
        <w:t>गो</w:t>
      </w:r>
      <w:r w:rsidRPr="00E9400C">
        <w:t>-</w:t>
      </w:r>
      <w:r w:rsidRPr="00E9400C">
        <w:rPr>
          <w:cs/>
        </w:rPr>
        <w:t>गणेन</w:t>
      </w:r>
      <w:r w:rsidR="00D766AC">
        <w:rPr>
          <w:cs/>
        </w:rPr>
        <w:t>।</w:t>
      </w:r>
      <w:r w:rsidR="002A5300">
        <w:rPr>
          <w:cs/>
        </w:rPr>
        <w:br/>
      </w:r>
      <w:r w:rsidRPr="00E9400C">
        <w:rPr>
          <w:cs/>
        </w:rPr>
        <w:t>यदास्य</w:t>
      </w:r>
      <w:r w:rsidRPr="00E9400C">
        <w:t>-</w:t>
      </w:r>
      <w:r w:rsidRPr="00E9400C">
        <w:rPr>
          <w:cs/>
        </w:rPr>
        <w:t>शीतांशु</w:t>
      </w:r>
      <w:r w:rsidRPr="00E9400C">
        <w:t>-</w:t>
      </w:r>
      <w:r w:rsidRPr="00E9400C">
        <w:rPr>
          <w:cs/>
        </w:rPr>
        <w:t xml:space="preserve">भुवा गुरूंस्तान् </w:t>
      </w:r>
      <w:r w:rsidR="00E12771">
        <w:rPr>
          <w:cs/>
        </w:rPr>
        <w:t>त्रिविक्रम</w:t>
      </w:r>
      <w:r w:rsidRPr="00E9400C">
        <w:rPr>
          <w:cs/>
        </w:rPr>
        <w:t>र्यान् प्रणमामि वर्यान्</w:t>
      </w:r>
      <w:r w:rsidR="00D766AC">
        <w:rPr>
          <w:cs/>
        </w:rPr>
        <w:t>॥</w:t>
      </w:r>
      <w:r w:rsidR="0051754E">
        <w:rPr>
          <w:rFonts w:hint="cs"/>
          <w:cs/>
        </w:rPr>
        <w:t>1-</w:t>
      </w:r>
      <w:r w:rsidRPr="00E9400C">
        <w:t>4</w:t>
      </w:r>
      <w:r w:rsidR="0051754E">
        <w:rPr>
          <w:cs/>
        </w:rPr>
        <w:t>॥</w:t>
      </w:r>
    </w:p>
    <w:p w14:paraId="3218E582" w14:textId="77777777" w:rsidR="00E35821" w:rsidRPr="003204BE" w:rsidRDefault="006F6B9F" w:rsidP="00EC4553">
      <w:pPr>
        <w:pStyle w:val="EngText"/>
      </w:pPr>
      <w:r>
        <w:t xml:space="preserve">1-4. </w:t>
      </w:r>
      <w:r w:rsidR="00E35821">
        <w:t xml:space="preserve">Obeisance to my revered father, Acharya </w:t>
      </w:r>
      <w:r w:rsidR="00C969D3">
        <w:t>T</w:t>
      </w:r>
      <w:r w:rsidR="00E35821">
        <w:t>rivikrama the renowned pundit, whose precious volume Tatwapra</w:t>
      </w:r>
      <w:r w:rsidR="00C8084F">
        <w:t xml:space="preserve">deepa dispels the darkness and </w:t>
      </w:r>
      <w:r w:rsidR="00C8084F">
        <w:lastRenderedPageBreak/>
        <w:t>y</w:t>
      </w:r>
      <w:r w:rsidR="00E35821">
        <w:t>ields delight like the moon dispersing the gloom and pleasing the  people with her pleasant light (rays).</w:t>
      </w:r>
    </w:p>
    <w:p w14:paraId="002989F7" w14:textId="77777777" w:rsidR="00E9400C" w:rsidRDefault="00E9400C" w:rsidP="007C105A">
      <w:pPr>
        <w:pStyle w:val="S18S"/>
      </w:pPr>
      <w:r w:rsidRPr="00E9400C">
        <w:rPr>
          <w:cs/>
        </w:rPr>
        <w:t>मुकुन्द</w:t>
      </w:r>
      <w:r w:rsidRPr="00E9400C">
        <w:t>-</w:t>
      </w:r>
      <w:r w:rsidRPr="00E9400C">
        <w:rPr>
          <w:cs/>
        </w:rPr>
        <w:t>भक्त्यै गुरु</w:t>
      </w:r>
      <w:r w:rsidRPr="00E9400C">
        <w:t>-</w:t>
      </w:r>
      <w:r w:rsidRPr="00E9400C">
        <w:rPr>
          <w:cs/>
        </w:rPr>
        <w:t>भक्ति</w:t>
      </w:r>
      <w:r w:rsidRPr="00E9400C">
        <w:t>-</w:t>
      </w:r>
      <w:r w:rsidRPr="00E9400C">
        <w:rPr>
          <w:cs/>
        </w:rPr>
        <w:t>जायै सतां प्रसत्त्यै च निरन्तरायै</w:t>
      </w:r>
      <w:r w:rsidR="00D766AC">
        <w:rPr>
          <w:cs/>
        </w:rPr>
        <w:t>।</w:t>
      </w:r>
      <w:r w:rsidR="002A5300">
        <w:rPr>
          <w:cs/>
        </w:rPr>
        <w:br/>
      </w:r>
      <w:r w:rsidRPr="00E9400C">
        <w:rPr>
          <w:cs/>
        </w:rPr>
        <w:t>गरीयसीं विश्व</w:t>
      </w:r>
      <w:r w:rsidRPr="00E9400C">
        <w:t>-</w:t>
      </w:r>
      <w:r w:rsidRPr="00E9400C">
        <w:rPr>
          <w:cs/>
        </w:rPr>
        <w:t>गुरोर्विशुद्धां वक्ष्यामि वायोरवतार</w:t>
      </w:r>
      <w:r w:rsidRPr="00E9400C">
        <w:t>-</w:t>
      </w:r>
      <w:r w:rsidRPr="00E9400C">
        <w:rPr>
          <w:cs/>
        </w:rPr>
        <w:t>लीलाम्</w:t>
      </w:r>
      <w:r w:rsidR="00D766AC">
        <w:rPr>
          <w:cs/>
        </w:rPr>
        <w:t>॥</w:t>
      </w:r>
      <w:r w:rsidR="0051754E">
        <w:rPr>
          <w:rFonts w:hint="cs"/>
          <w:cs/>
        </w:rPr>
        <w:t>1-</w:t>
      </w:r>
      <w:r w:rsidRPr="00E9400C">
        <w:t>5</w:t>
      </w:r>
      <w:r w:rsidR="0051754E">
        <w:rPr>
          <w:cs/>
        </w:rPr>
        <w:t>॥</w:t>
      </w:r>
    </w:p>
    <w:p w14:paraId="549E851F" w14:textId="77777777" w:rsidR="00E35821" w:rsidRPr="000A53B4" w:rsidRDefault="006F6B9F" w:rsidP="00EC4553">
      <w:pPr>
        <w:pStyle w:val="EngText"/>
        <w:rPr>
          <w:cs/>
        </w:rPr>
      </w:pPr>
      <w:r>
        <w:t xml:space="preserve">1-5. </w:t>
      </w:r>
      <w:r w:rsidR="00E35821">
        <w:t>I will relate the splendid spotless glories of the incarnations of Mukhyaprana</w:t>
      </w:r>
      <w:r w:rsidR="00C969D3">
        <w:t>,</w:t>
      </w:r>
      <w:r w:rsidR="00E35821">
        <w:t xml:space="preserve"> the preceptor of the world</w:t>
      </w:r>
      <w:r w:rsidR="00C969D3">
        <w:t xml:space="preserve">, </w:t>
      </w:r>
      <w:r w:rsidR="00E35821">
        <w:t>for the welfare of the eligible souls as an intense devotion to the Guru (whose instruction) leads to the incessant love of God (Lord Mukunda)</w:t>
      </w:r>
      <w:r w:rsidR="00C8084F">
        <w:t>.</w:t>
      </w:r>
    </w:p>
    <w:p w14:paraId="6065DF89" w14:textId="77777777" w:rsidR="00E9400C" w:rsidRDefault="00E9400C" w:rsidP="007C105A">
      <w:pPr>
        <w:pStyle w:val="S18S"/>
      </w:pPr>
      <w:r w:rsidRPr="00E9400C">
        <w:rPr>
          <w:cs/>
        </w:rPr>
        <w:t>तां मन्त्र</w:t>
      </w:r>
      <w:r w:rsidRPr="00E9400C">
        <w:t>-</w:t>
      </w:r>
      <w:r w:rsidRPr="00E9400C">
        <w:rPr>
          <w:cs/>
        </w:rPr>
        <w:t>वर्णैरनु</w:t>
      </w:r>
      <w:r w:rsidRPr="00E9400C">
        <w:t>-</w:t>
      </w:r>
      <w:r w:rsidRPr="00E9400C">
        <w:rPr>
          <w:cs/>
        </w:rPr>
        <w:t>वर्णनीयां शर्वेन्द्र</w:t>
      </w:r>
      <w:r w:rsidRPr="00E9400C">
        <w:t>-</w:t>
      </w:r>
      <w:r w:rsidRPr="00E9400C">
        <w:rPr>
          <w:cs/>
        </w:rPr>
        <w:t>पूर्वैरपि वक्तु</w:t>
      </w:r>
      <w:r w:rsidRPr="00E9400C">
        <w:t>-</w:t>
      </w:r>
      <w:r w:rsidRPr="00E9400C">
        <w:rPr>
          <w:cs/>
        </w:rPr>
        <w:t>कामे</w:t>
      </w:r>
      <w:r w:rsidR="00D766AC">
        <w:rPr>
          <w:cs/>
        </w:rPr>
        <w:t>।</w:t>
      </w:r>
      <w:r w:rsidR="002A5300">
        <w:rPr>
          <w:cs/>
        </w:rPr>
        <w:br/>
      </w:r>
      <w:r w:rsidRPr="00E9400C">
        <w:rPr>
          <w:cs/>
        </w:rPr>
        <w:t>सङ्क्षिप्नु</w:t>
      </w:r>
      <w:r w:rsidRPr="00E9400C">
        <w:t>-</w:t>
      </w:r>
      <w:r w:rsidRPr="00E9400C">
        <w:rPr>
          <w:cs/>
        </w:rPr>
        <w:t>वाक्ये मयि मन्द</w:t>
      </w:r>
      <w:r w:rsidRPr="00E9400C">
        <w:t>-</w:t>
      </w:r>
      <w:r w:rsidRPr="00E9400C">
        <w:rPr>
          <w:cs/>
        </w:rPr>
        <w:t>बुद्धौ सन्तो गुणाढ्याः करुणां क्रियासुः</w:t>
      </w:r>
      <w:r w:rsidR="00D766AC">
        <w:rPr>
          <w:cs/>
        </w:rPr>
        <w:t>॥</w:t>
      </w:r>
      <w:r w:rsidR="0051754E">
        <w:rPr>
          <w:rFonts w:hint="cs"/>
          <w:cs/>
        </w:rPr>
        <w:t>1-</w:t>
      </w:r>
      <w:r w:rsidRPr="00E9400C">
        <w:t>6</w:t>
      </w:r>
      <w:r w:rsidR="0051754E">
        <w:rPr>
          <w:cs/>
        </w:rPr>
        <w:t>॥</w:t>
      </w:r>
    </w:p>
    <w:p w14:paraId="3F3D7ADD" w14:textId="77777777" w:rsidR="00E35821" w:rsidRPr="00C9064E" w:rsidRDefault="006F6B9F" w:rsidP="00EC4553">
      <w:pPr>
        <w:pStyle w:val="EngText"/>
      </w:pPr>
      <w:r>
        <w:t xml:space="preserve">1-6. </w:t>
      </w:r>
      <w:r w:rsidR="00E35821">
        <w:t>May the meritorious be merciful to me who not so wise</w:t>
      </w:r>
      <w:r w:rsidR="00C8084F">
        <w:t>,</w:t>
      </w:r>
      <w:r w:rsidR="00E35821">
        <w:t xml:space="preserve"> ventures to describe in brief the celebrated excellences of Lord Vayu, fit to be detailed in dignified Vedic parlance by eminent divines like Mahesha, Devendra and others.</w:t>
      </w:r>
    </w:p>
    <w:p w14:paraId="349F3FEF" w14:textId="77777777" w:rsidR="00E9400C" w:rsidRDefault="00E9400C" w:rsidP="007C105A">
      <w:pPr>
        <w:pStyle w:val="S18S"/>
      </w:pPr>
      <w:r w:rsidRPr="00E9400C">
        <w:rPr>
          <w:cs/>
        </w:rPr>
        <w:t>उच्चावचा येन समस्त</w:t>
      </w:r>
      <w:r w:rsidRPr="00E9400C">
        <w:t>-</w:t>
      </w:r>
      <w:r w:rsidRPr="00E9400C">
        <w:rPr>
          <w:cs/>
        </w:rPr>
        <w:t>चेष्टाः किं तत्र चित्रं चरितं निवेद्यम्</w:t>
      </w:r>
      <w:r w:rsidR="00D766AC">
        <w:rPr>
          <w:cs/>
        </w:rPr>
        <w:t>।</w:t>
      </w:r>
      <w:r w:rsidR="002A5300">
        <w:rPr>
          <w:cs/>
        </w:rPr>
        <w:br/>
      </w:r>
      <w:r w:rsidRPr="00E9400C">
        <w:rPr>
          <w:cs/>
        </w:rPr>
        <w:t>किन्तूत्तम</w:t>
      </w:r>
      <w:r w:rsidRPr="00E9400C">
        <w:t>-</w:t>
      </w:r>
      <w:r w:rsidRPr="00E9400C">
        <w:rPr>
          <w:cs/>
        </w:rPr>
        <w:t>श्लोक</w:t>
      </w:r>
      <w:r w:rsidRPr="00E9400C">
        <w:t>-</w:t>
      </w:r>
      <w:r w:rsidRPr="00E9400C">
        <w:rPr>
          <w:cs/>
        </w:rPr>
        <w:t>शिखा</w:t>
      </w:r>
      <w:r w:rsidRPr="00E9400C">
        <w:t>-</w:t>
      </w:r>
      <w:r w:rsidRPr="00E9400C">
        <w:rPr>
          <w:cs/>
        </w:rPr>
        <w:t>मणीनां मनो</w:t>
      </w:r>
      <w:r w:rsidRPr="00E9400C">
        <w:t>-</w:t>
      </w:r>
      <w:r w:rsidRPr="00E9400C">
        <w:rPr>
          <w:cs/>
        </w:rPr>
        <w:t>विशुद्ध्यै चरितानु</w:t>
      </w:r>
      <w:r w:rsidRPr="00E9400C">
        <w:t>-</w:t>
      </w:r>
      <w:r w:rsidRPr="00E9400C">
        <w:rPr>
          <w:cs/>
        </w:rPr>
        <w:t>वादः</w:t>
      </w:r>
      <w:r w:rsidR="00D766AC">
        <w:rPr>
          <w:cs/>
        </w:rPr>
        <w:t>॥</w:t>
      </w:r>
      <w:r w:rsidR="0051754E">
        <w:rPr>
          <w:rFonts w:hint="cs"/>
          <w:cs/>
        </w:rPr>
        <w:t>1-</w:t>
      </w:r>
      <w:r w:rsidRPr="00E9400C">
        <w:t>7</w:t>
      </w:r>
      <w:r w:rsidR="0051754E">
        <w:rPr>
          <w:cs/>
        </w:rPr>
        <w:t>॥</w:t>
      </w:r>
    </w:p>
    <w:p w14:paraId="5C6490E2" w14:textId="77777777" w:rsidR="00E35821" w:rsidRPr="005F7E3B" w:rsidRDefault="006F6B9F" w:rsidP="00EC4553">
      <w:pPr>
        <w:pStyle w:val="EngText"/>
      </w:pPr>
      <w:r>
        <w:t xml:space="preserve">1-7. </w:t>
      </w:r>
      <w:r w:rsidR="00E35821">
        <w:t>How to pick and choose among the wonderful and unique deeds of Mukhyap</w:t>
      </w:r>
      <w:r w:rsidR="00C969D3">
        <w:t>r</w:t>
      </w:r>
      <w:r w:rsidR="00E35821">
        <w:t>ana when every human activity however great or small is being propelled and regulated by him</w:t>
      </w:r>
      <w:r w:rsidR="00E35821">
        <w:rPr>
          <w:rFonts w:ascii="Tunga" w:hAnsi="Tunga"/>
        </w:rPr>
        <w:t>?</w:t>
      </w:r>
      <w:r w:rsidR="00E35821">
        <w:t xml:space="preserve"> Yet, enough to say that the recital of the glories of the illustrious who are like crest-jewels ennobles our minds. (</w:t>
      </w:r>
      <w:r w:rsidR="0011372A">
        <w:t>Make</w:t>
      </w:r>
      <w:r w:rsidR="00C8084F">
        <w:t>s</w:t>
      </w:r>
      <w:r w:rsidR="00E35821">
        <w:t xml:space="preserve"> our lives sublime)</w:t>
      </w:r>
    </w:p>
    <w:p w14:paraId="19171EDF" w14:textId="77777777" w:rsidR="00E35821" w:rsidRDefault="00E9400C" w:rsidP="007C105A">
      <w:pPr>
        <w:pStyle w:val="S18S"/>
      </w:pPr>
      <w:r w:rsidRPr="00E9400C">
        <w:rPr>
          <w:cs/>
        </w:rPr>
        <w:t>माला</w:t>
      </w:r>
      <w:r w:rsidRPr="00E9400C">
        <w:t>-</w:t>
      </w:r>
      <w:r w:rsidRPr="00E9400C">
        <w:rPr>
          <w:cs/>
        </w:rPr>
        <w:t>कृतस्तच्चरिताख्य</w:t>
      </w:r>
      <w:r w:rsidRPr="00E9400C">
        <w:t>-</w:t>
      </w:r>
      <w:r w:rsidRPr="00E9400C">
        <w:rPr>
          <w:cs/>
        </w:rPr>
        <w:t>रत्नैः असूक्ष्म</w:t>
      </w:r>
      <w:r w:rsidRPr="00E9400C">
        <w:t>-</w:t>
      </w:r>
      <w:r w:rsidRPr="00E9400C">
        <w:rPr>
          <w:cs/>
        </w:rPr>
        <w:t>दृष्टेः स</w:t>
      </w:r>
      <w:r w:rsidRPr="00E9400C">
        <w:t>-</w:t>
      </w:r>
      <w:r w:rsidRPr="00E9400C">
        <w:rPr>
          <w:cs/>
        </w:rPr>
        <w:t>कुतूहलस्य</w:t>
      </w:r>
      <w:r w:rsidR="00D766AC">
        <w:rPr>
          <w:cs/>
        </w:rPr>
        <w:t>।</w:t>
      </w:r>
      <w:r w:rsidR="002A5300">
        <w:rPr>
          <w:cs/>
        </w:rPr>
        <w:br/>
      </w:r>
      <w:r w:rsidRPr="00E9400C">
        <w:rPr>
          <w:cs/>
        </w:rPr>
        <w:t>पूर्वापरीकारमथापरं वा क्षाम्यन्तु मे हन्त मुहुर्महान्तः</w:t>
      </w:r>
      <w:r w:rsidR="00D766AC">
        <w:rPr>
          <w:cs/>
        </w:rPr>
        <w:t>॥</w:t>
      </w:r>
      <w:r w:rsidR="0051754E">
        <w:rPr>
          <w:rFonts w:hint="cs"/>
          <w:cs/>
        </w:rPr>
        <w:t>1-</w:t>
      </w:r>
      <w:r w:rsidRPr="00E9400C">
        <w:t>8</w:t>
      </w:r>
      <w:r w:rsidR="0051754E">
        <w:rPr>
          <w:cs/>
        </w:rPr>
        <w:t>॥</w:t>
      </w:r>
    </w:p>
    <w:p w14:paraId="270812A7" w14:textId="77777777" w:rsidR="00E35821" w:rsidRPr="006F6B9F" w:rsidRDefault="006F6B9F" w:rsidP="00EC4553">
      <w:pPr>
        <w:pStyle w:val="EngText"/>
      </w:pPr>
      <w:r>
        <w:t>1-8. Let the enlightened excuse me who void of deep vision is yet zea</w:t>
      </w:r>
      <w:r w:rsidR="00C969D3">
        <w:t xml:space="preserve">lous to weave </w:t>
      </w:r>
      <w:r w:rsidR="00C8084F">
        <w:t xml:space="preserve">a </w:t>
      </w:r>
      <w:r w:rsidR="00C969D3">
        <w:t xml:space="preserve">garland of pearls </w:t>
      </w:r>
      <w:r>
        <w:t>in the form exquisite exploits of Lord Vayu, unmindful of the transgression of sequence in the events described.</w:t>
      </w:r>
    </w:p>
    <w:p w14:paraId="7BC048A3" w14:textId="77777777" w:rsidR="00E9400C" w:rsidRDefault="00E9400C" w:rsidP="007C105A">
      <w:pPr>
        <w:pStyle w:val="S18S"/>
      </w:pPr>
      <w:r w:rsidRPr="00E9400C">
        <w:rPr>
          <w:cs/>
        </w:rPr>
        <w:t>श्री</w:t>
      </w:r>
      <w:r w:rsidRPr="00E9400C">
        <w:t>-</w:t>
      </w:r>
      <w:r w:rsidRPr="00E9400C">
        <w:rPr>
          <w:cs/>
        </w:rPr>
        <w:t>वल्लभाज्ञां स</w:t>
      </w:r>
      <w:r w:rsidRPr="00E9400C">
        <w:t>-</w:t>
      </w:r>
      <w:r w:rsidRPr="00E9400C">
        <w:rPr>
          <w:cs/>
        </w:rPr>
        <w:t>सुरेन्द्र</w:t>
      </w:r>
      <w:r w:rsidRPr="00E9400C">
        <w:t>-</w:t>
      </w:r>
      <w:r w:rsidRPr="00E9400C">
        <w:rPr>
          <w:cs/>
        </w:rPr>
        <w:t>याच्ञां सम्भाव्य सम्भाव्य</w:t>
      </w:r>
      <w:r w:rsidRPr="00E9400C">
        <w:t>-</w:t>
      </w:r>
      <w:r w:rsidRPr="00E9400C">
        <w:rPr>
          <w:cs/>
        </w:rPr>
        <w:t>तमां त्रिलोक्याम्</w:t>
      </w:r>
      <w:r w:rsidR="002A5300">
        <w:rPr>
          <w:cs/>
        </w:rPr>
        <w:t>।</w:t>
      </w:r>
      <w:r w:rsidR="002A5300">
        <w:rPr>
          <w:cs/>
        </w:rPr>
        <w:br/>
      </w:r>
      <w:r w:rsidRPr="00E9400C">
        <w:rPr>
          <w:cs/>
        </w:rPr>
        <w:t>प्राणेश्वरः प्राणि</w:t>
      </w:r>
      <w:r w:rsidRPr="00E9400C">
        <w:t>-</w:t>
      </w:r>
      <w:r w:rsidRPr="00E9400C">
        <w:rPr>
          <w:cs/>
        </w:rPr>
        <w:t>गण</w:t>
      </w:r>
      <w:r w:rsidRPr="00E9400C">
        <w:t>-</w:t>
      </w:r>
      <w:r w:rsidRPr="00E9400C">
        <w:rPr>
          <w:cs/>
        </w:rPr>
        <w:t>प्रणेता गरुः सतां केसरिणो गृहे</w:t>
      </w:r>
      <w:r w:rsidR="007A4C1E">
        <w:rPr>
          <w:cs/>
        </w:rPr>
        <w:t>ऽ</w:t>
      </w:r>
      <w:r w:rsidRPr="00E9400C">
        <w:rPr>
          <w:cs/>
        </w:rPr>
        <w:t>भूत्</w:t>
      </w:r>
      <w:r w:rsidR="00D766AC">
        <w:rPr>
          <w:cs/>
        </w:rPr>
        <w:t>॥</w:t>
      </w:r>
      <w:r w:rsidR="0051754E">
        <w:rPr>
          <w:rFonts w:hint="cs"/>
          <w:cs/>
        </w:rPr>
        <w:t>1-</w:t>
      </w:r>
      <w:r w:rsidRPr="00E9400C">
        <w:t>9</w:t>
      </w:r>
      <w:r w:rsidR="0051754E">
        <w:rPr>
          <w:cs/>
        </w:rPr>
        <w:t>॥</w:t>
      </w:r>
    </w:p>
    <w:p w14:paraId="1AAF895B" w14:textId="77777777" w:rsidR="006F6B9F" w:rsidRPr="006F6B9F" w:rsidRDefault="006F6B9F" w:rsidP="00EC4553">
      <w:pPr>
        <w:pStyle w:val="EngText"/>
      </w:pPr>
      <w:r>
        <w:lastRenderedPageBreak/>
        <w:t xml:space="preserve">1-9. Implicitly obeying the mandate of Lord Narayana (beloved of Goddess Mahalakshmi) deserving to </w:t>
      </w:r>
      <w:r w:rsidR="00C8084F">
        <w:t xml:space="preserve">be </w:t>
      </w:r>
      <w:r>
        <w:t xml:space="preserve"> highly honoured by the three Worlds and respecting the earnest </w:t>
      </w:r>
      <w:r w:rsidR="00C969D3">
        <w:t>entreaties</w:t>
      </w:r>
      <w:r>
        <w:t xml:space="preserve"> of the eminent Gods like Mahadeva and others, Mukhyaprana the prime-mover of infinite Jivas, the lord of the Presiding </w:t>
      </w:r>
      <w:r w:rsidR="00C969D3">
        <w:t>deities</w:t>
      </w:r>
      <w:r>
        <w:t xml:space="preserve"> of various organs like Indra and others, the preceptor of the eligible souls manifested as the son of Anjanadevi, the wife of the monkey-chief Kesari</w:t>
      </w:r>
      <w:r w:rsidR="00F8324E">
        <w:t>.</w:t>
      </w:r>
    </w:p>
    <w:p w14:paraId="5B353083" w14:textId="77777777" w:rsidR="00E9400C" w:rsidRDefault="00E9400C" w:rsidP="007C105A">
      <w:pPr>
        <w:pStyle w:val="S18S"/>
      </w:pPr>
      <w:r w:rsidRPr="00E9400C">
        <w:rPr>
          <w:cs/>
        </w:rPr>
        <w:t>ये</w:t>
      </w:r>
      <w:r w:rsidRPr="00E9400C">
        <w:t>-</w:t>
      </w:r>
      <w:r w:rsidRPr="00E9400C">
        <w:rPr>
          <w:cs/>
        </w:rPr>
        <w:t>ये गुणा नाम जगत्</w:t>
      </w:r>
      <w:r w:rsidRPr="00E9400C">
        <w:t>-</w:t>
      </w:r>
      <w:r w:rsidRPr="00E9400C">
        <w:rPr>
          <w:cs/>
        </w:rPr>
        <w:t>प्रसिद्धाः यं तेषु</w:t>
      </w:r>
      <w:r w:rsidRPr="00E9400C">
        <w:t>-</w:t>
      </w:r>
      <w:r w:rsidRPr="00E9400C">
        <w:rPr>
          <w:cs/>
        </w:rPr>
        <w:t>तेषु स्म निदर्शयन्ति</w:t>
      </w:r>
      <w:r w:rsidR="00D766AC">
        <w:rPr>
          <w:cs/>
        </w:rPr>
        <w:t>।</w:t>
      </w:r>
      <w:r w:rsidR="002A5300">
        <w:rPr>
          <w:cs/>
        </w:rPr>
        <w:br/>
      </w:r>
      <w:r w:rsidRPr="00E9400C">
        <w:rPr>
          <w:cs/>
        </w:rPr>
        <w:t>साक्षान्महा</w:t>
      </w:r>
      <w:r w:rsidRPr="00E9400C">
        <w:t>-</w:t>
      </w:r>
      <w:r w:rsidRPr="00E9400C">
        <w:rPr>
          <w:cs/>
        </w:rPr>
        <w:t>भागवत</w:t>
      </w:r>
      <w:r w:rsidRPr="00E9400C">
        <w:t>-</w:t>
      </w:r>
      <w:r w:rsidRPr="00E9400C">
        <w:rPr>
          <w:cs/>
        </w:rPr>
        <w:t>प्रबर्हं श्रीमन्तमेनं हनुमन्तमाहुः</w:t>
      </w:r>
      <w:r w:rsidR="00D766AC">
        <w:rPr>
          <w:cs/>
        </w:rPr>
        <w:t>॥</w:t>
      </w:r>
      <w:r w:rsidR="0051754E">
        <w:rPr>
          <w:rFonts w:hint="cs"/>
          <w:cs/>
        </w:rPr>
        <w:t>1-</w:t>
      </w:r>
      <w:r w:rsidRPr="00E9400C">
        <w:t>10</w:t>
      </w:r>
      <w:r w:rsidR="0051754E">
        <w:rPr>
          <w:cs/>
        </w:rPr>
        <w:t>॥</w:t>
      </w:r>
    </w:p>
    <w:p w14:paraId="2293043B" w14:textId="77777777" w:rsidR="00F8324E" w:rsidRPr="00F8324E" w:rsidRDefault="00F8324E" w:rsidP="00EC4553">
      <w:pPr>
        <w:pStyle w:val="EngText"/>
      </w:pPr>
      <w:r>
        <w:t>1-10. All the renowned qualities (like knowledge and devotion) celebrated in the world indicate the lustrous son of Kesari (incarnation of Mukhyaprana) the distinguished devotee of Lord Nara</w:t>
      </w:r>
      <w:r w:rsidR="00C969D3">
        <w:t>yana called Hanuman, as their outstanding</w:t>
      </w:r>
      <w:r>
        <w:t xml:space="preserve"> exemplar.</w:t>
      </w:r>
    </w:p>
    <w:p w14:paraId="7D1621D3" w14:textId="77777777" w:rsidR="00E9400C" w:rsidRDefault="00E9400C" w:rsidP="007C105A">
      <w:pPr>
        <w:pStyle w:val="S18S"/>
      </w:pPr>
      <w:r w:rsidRPr="00E9400C">
        <w:rPr>
          <w:cs/>
        </w:rPr>
        <w:t>कर्माणि कुर्वन् परमाद्भुतानि सभासु दैवीषु सभाजितानि</w:t>
      </w:r>
      <w:r w:rsidR="00D766AC">
        <w:rPr>
          <w:cs/>
        </w:rPr>
        <w:t>।</w:t>
      </w:r>
      <w:r w:rsidR="002A5300">
        <w:rPr>
          <w:cs/>
        </w:rPr>
        <w:br/>
      </w:r>
      <w:r w:rsidRPr="00E9400C">
        <w:rPr>
          <w:cs/>
        </w:rPr>
        <w:t>सुग्रीव</w:t>
      </w:r>
      <w:r w:rsidRPr="00E9400C">
        <w:t>-</w:t>
      </w:r>
      <w:r w:rsidRPr="00E9400C">
        <w:rPr>
          <w:cs/>
        </w:rPr>
        <w:t>मित्रं स जगत्</w:t>
      </w:r>
      <w:r w:rsidRPr="00E9400C">
        <w:t>-</w:t>
      </w:r>
      <w:r w:rsidRPr="00E9400C">
        <w:rPr>
          <w:cs/>
        </w:rPr>
        <w:t>पवित्रं रमा</w:t>
      </w:r>
      <w:r w:rsidRPr="00E9400C">
        <w:t>-</w:t>
      </w:r>
      <w:r w:rsidRPr="00E9400C">
        <w:rPr>
          <w:cs/>
        </w:rPr>
        <w:t>पतिं राम</w:t>
      </w:r>
      <w:r w:rsidRPr="00E9400C">
        <w:t>-</w:t>
      </w:r>
      <w:r w:rsidRPr="00E9400C">
        <w:rPr>
          <w:cs/>
        </w:rPr>
        <w:t>तनुं ददर्श</w:t>
      </w:r>
      <w:r w:rsidR="00D766AC">
        <w:rPr>
          <w:cs/>
        </w:rPr>
        <w:t>॥</w:t>
      </w:r>
      <w:r w:rsidR="0051754E">
        <w:rPr>
          <w:rFonts w:hint="cs"/>
          <w:cs/>
        </w:rPr>
        <w:t>1-</w:t>
      </w:r>
      <w:r w:rsidRPr="00E9400C">
        <w:t>11</w:t>
      </w:r>
      <w:r w:rsidR="0051754E">
        <w:rPr>
          <w:cs/>
        </w:rPr>
        <w:t>॥</w:t>
      </w:r>
    </w:p>
    <w:p w14:paraId="551C860D" w14:textId="77777777" w:rsidR="00F8324E" w:rsidRPr="00F8324E" w:rsidRDefault="00F8324E" w:rsidP="00EC4553">
      <w:pPr>
        <w:pStyle w:val="EngText"/>
      </w:pPr>
      <w:r>
        <w:t xml:space="preserve">1-11. Performing extra-ordinary </w:t>
      </w:r>
      <w:r w:rsidR="00C969D3">
        <w:t>deed</w:t>
      </w:r>
      <w:r w:rsidR="00EB57D4">
        <w:t>s</w:t>
      </w:r>
      <w:r>
        <w:t xml:space="preserve"> extolled in the councils of divine, the intimate companion of King Sugriva (Hanuman) saw Lord Narayana, the consort of Goddess Mahalakshmi embodied as Lord Ramachandra whose very sigh</w:t>
      </w:r>
      <w:r w:rsidR="00EB57D4">
        <w:t>t</w:t>
      </w:r>
      <w:r>
        <w:t xml:space="preserve"> sanctifies the universe.</w:t>
      </w:r>
    </w:p>
    <w:p w14:paraId="424F77DD" w14:textId="77777777" w:rsidR="00E9400C" w:rsidRDefault="00E9400C" w:rsidP="007C105A">
      <w:pPr>
        <w:pStyle w:val="S18S"/>
      </w:pPr>
      <w:r w:rsidRPr="00E9400C">
        <w:rPr>
          <w:cs/>
        </w:rPr>
        <w:t>पदारविन्द</w:t>
      </w:r>
      <w:r w:rsidRPr="00E9400C">
        <w:t>-</w:t>
      </w:r>
      <w:r w:rsidRPr="00E9400C">
        <w:rPr>
          <w:cs/>
        </w:rPr>
        <w:t>प्रणतो हरीन्द्रः तदा महाभक्ति</w:t>
      </w:r>
      <w:r w:rsidRPr="00E9400C">
        <w:t>-</w:t>
      </w:r>
      <w:r w:rsidRPr="00E9400C">
        <w:rPr>
          <w:cs/>
        </w:rPr>
        <w:t>भराभिनुन्नः</w:t>
      </w:r>
      <w:r w:rsidR="00D766AC">
        <w:rPr>
          <w:cs/>
        </w:rPr>
        <w:t>।</w:t>
      </w:r>
      <w:r w:rsidR="002A5300">
        <w:rPr>
          <w:cs/>
        </w:rPr>
        <w:br/>
      </w:r>
      <w:r w:rsidRPr="00E9400C">
        <w:rPr>
          <w:cs/>
        </w:rPr>
        <w:t>अग्राहि पद्मोदर</w:t>
      </w:r>
      <w:r w:rsidRPr="00E9400C">
        <w:t>-</w:t>
      </w:r>
      <w:r w:rsidRPr="00E9400C">
        <w:rPr>
          <w:cs/>
        </w:rPr>
        <w:t>सुन्दराभ्यां दोर्भ्यां पुराणेन स पूरुषेण</w:t>
      </w:r>
      <w:r w:rsidR="00D766AC">
        <w:rPr>
          <w:cs/>
        </w:rPr>
        <w:t>॥</w:t>
      </w:r>
      <w:r w:rsidR="0051754E">
        <w:rPr>
          <w:rFonts w:hint="cs"/>
          <w:cs/>
        </w:rPr>
        <w:t>1-</w:t>
      </w:r>
      <w:r w:rsidRPr="00E9400C">
        <w:t>12</w:t>
      </w:r>
      <w:r w:rsidR="0051754E">
        <w:rPr>
          <w:cs/>
        </w:rPr>
        <w:t>॥</w:t>
      </w:r>
    </w:p>
    <w:p w14:paraId="7DB63CA3" w14:textId="77777777" w:rsidR="00F8324E" w:rsidRPr="00F8324E" w:rsidRDefault="00F8324E" w:rsidP="00EC4553">
      <w:pPr>
        <w:pStyle w:val="EngText"/>
      </w:pPr>
      <w:r>
        <w:t>1-12. Hanuman, the monkey-chief ben</w:t>
      </w:r>
      <w:r w:rsidR="00EB57D4">
        <w:t>t</w:t>
      </w:r>
      <w:r>
        <w:t xml:space="preserve"> with (</w:t>
      </w:r>
      <w:r w:rsidR="00EB57D4">
        <w:t xml:space="preserve">the </w:t>
      </w:r>
      <w:r>
        <w:t xml:space="preserve">burden of) ardent devotion bowed to the charming feet of the primeval Person Lord Ramachandra who with great love raised him up with his soft, </w:t>
      </w:r>
      <w:r w:rsidR="00C969D3">
        <w:t>lovely</w:t>
      </w:r>
      <w:r>
        <w:t xml:space="preserve"> arms.</w:t>
      </w:r>
    </w:p>
    <w:p w14:paraId="534133DF" w14:textId="77777777" w:rsidR="00E9400C" w:rsidRDefault="00E9400C" w:rsidP="007C105A">
      <w:pPr>
        <w:pStyle w:val="S18S"/>
      </w:pPr>
      <w:r w:rsidRPr="00E9400C">
        <w:rPr>
          <w:cs/>
        </w:rPr>
        <w:t>अदार्य</w:t>
      </w:r>
      <w:r w:rsidRPr="00E9400C">
        <w:t>-</w:t>
      </w:r>
      <w:r w:rsidRPr="00E9400C">
        <w:rPr>
          <w:cs/>
        </w:rPr>
        <w:t>सालावलि</w:t>
      </w:r>
      <w:r w:rsidRPr="00E9400C">
        <w:t>-</w:t>
      </w:r>
      <w:r w:rsidRPr="00E9400C">
        <w:rPr>
          <w:cs/>
        </w:rPr>
        <w:t>दारणेन व्यापादितेन्द्र</w:t>
      </w:r>
      <w:r w:rsidRPr="00E9400C">
        <w:t>-</w:t>
      </w:r>
      <w:r w:rsidRPr="00E9400C">
        <w:rPr>
          <w:cs/>
        </w:rPr>
        <w:t>प्रभवेन तेन</w:t>
      </w:r>
      <w:r w:rsidR="00D766AC">
        <w:rPr>
          <w:cs/>
        </w:rPr>
        <w:t>।</w:t>
      </w:r>
      <w:r w:rsidR="002A5300">
        <w:rPr>
          <w:cs/>
        </w:rPr>
        <w:br/>
      </w:r>
      <w:r w:rsidRPr="00E9400C">
        <w:rPr>
          <w:cs/>
        </w:rPr>
        <w:t>प्राद्योतनि</w:t>
      </w:r>
      <w:r w:rsidRPr="00E9400C">
        <w:t>-</w:t>
      </w:r>
      <w:r w:rsidRPr="00E9400C">
        <w:rPr>
          <w:cs/>
        </w:rPr>
        <w:t>प्रीति</w:t>
      </w:r>
      <w:r w:rsidRPr="00E9400C">
        <w:t>-</w:t>
      </w:r>
      <w:r w:rsidRPr="00E9400C">
        <w:rPr>
          <w:cs/>
        </w:rPr>
        <w:t>कृता निकामं मधुद्विषा सन्दिदिशे स वीरः</w:t>
      </w:r>
      <w:r w:rsidR="00D766AC">
        <w:rPr>
          <w:cs/>
        </w:rPr>
        <w:t>॥</w:t>
      </w:r>
      <w:r w:rsidR="0051754E">
        <w:rPr>
          <w:rFonts w:hint="cs"/>
          <w:cs/>
        </w:rPr>
        <w:t>1-</w:t>
      </w:r>
      <w:r w:rsidRPr="00E9400C">
        <w:t>13</w:t>
      </w:r>
      <w:r w:rsidR="0051754E">
        <w:rPr>
          <w:cs/>
        </w:rPr>
        <w:t>॥</w:t>
      </w:r>
    </w:p>
    <w:p w14:paraId="076FD931" w14:textId="77777777" w:rsidR="00F8324E" w:rsidRPr="00F8324E" w:rsidRDefault="00F8324E" w:rsidP="00EC4553">
      <w:pPr>
        <w:pStyle w:val="EngText"/>
      </w:pPr>
      <w:r>
        <w:t>1-13. Lord Ramachandra, the rival of the demon Ma</w:t>
      </w:r>
      <w:r w:rsidR="00C969D3">
        <w:t>d</w:t>
      </w:r>
      <w:r>
        <w:t>hu, who rent the row of (seven)</w:t>
      </w:r>
      <w:r w:rsidR="00C969D3">
        <w:t xml:space="preserve"> </w:t>
      </w:r>
      <w:r>
        <w:t xml:space="preserve">Sal trees (with a single arrow) </w:t>
      </w:r>
      <w:r w:rsidR="00C969D3">
        <w:t xml:space="preserve">never </w:t>
      </w:r>
      <w:r w:rsidR="00EB57D4">
        <w:t>unriven</w:t>
      </w:r>
      <w:r>
        <w:t xml:space="preserve"> by others and slayed valorous Vali, the son of Indra </w:t>
      </w:r>
      <w:r w:rsidR="00853DA2">
        <w:t>(with one pointed missile)</w:t>
      </w:r>
      <w:r w:rsidR="00C969D3">
        <w:t xml:space="preserve"> </w:t>
      </w:r>
      <w:r w:rsidR="00853DA2">
        <w:t xml:space="preserve">greatly gladdened </w:t>
      </w:r>
      <w:r w:rsidR="00853DA2">
        <w:lastRenderedPageBreak/>
        <w:t>Sugriva, the son of the Sun (by coronating him) and sent the valiant Hanuman in search of Sita-Akrati (form) realizing his precious qualities.</w:t>
      </w:r>
    </w:p>
    <w:p w14:paraId="68EBE4D8" w14:textId="77777777" w:rsidR="00E9400C" w:rsidRDefault="00E9400C" w:rsidP="007C105A">
      <w:pPr>
        <w:pStyle w:val="S18S"/>
      </w:pPr>
      <w:r w:rsidRPr="00E9400C">
        <w:rPr>
          <w:cs/>
        </w:rPr>
        <w:t>कर्णान्तमानीय गुण</w:t>
      </w:r>
      <w:r w:rsidRPr="00E9400C">
        <w:t>-</w:t>
      </w:r>
      <w:r w:rsidRPr="00E9400C">
        <w:rPr>
          <w:cs/>
        </w:rPr>
        <w:t>ग्रहीत्रा रामेण मुक्तो रण</w:t>
      </w:r>
      <w:r w:rsidRPr="00E9400C">
        <w:t>-</w:t>
      </w:r>
      <w:r w:rsidRPr="00E9400C">
        <w:rPr>
          <w:cs/>
        </w:rPr>
        <w:t>कोविदेन</w:t>
      </w:r>
      <w:r w:rsidR="00D766AC">
        <w:rPr>
          <w:cs/>
        </w:rPr>
        <w:t>।</w:t>
      </w:r>
      <w:r w:rsidR="002A5300">
        <w:rPr>
          <w:cs/>
        </w:rPr>
        <w:br/>
      </w:r>
      <w:r w:rsidRPr="00E9400C">
        <w:rPr>
          <w:cs/>
        </w:rPr>
        <w:t>स्फुरन्नसौ वैरि</w:t>
      </w:r>
      <w:r w:rsidRPr="00E9400C">
        <w:t>-</w:t>
      </w:r>
      <w:r w:rsidRPr="00E9400C">
        <w:rPr>
          <w:cs/>
        </w:rPr>
        <w:t>भयङ्करो</w:t>
      </w:r>
      <w:r w:rsidR="007A4C1E">
        <w:rPr>
          <w:cs/>
        </w:rPr>
        <w:t>ऽ</w:t>
      </w:r>
      <w:r w:rsidRPr="00E9400C">
        <w:rPr>
          <w:cs/>
        </w:rPr>
        <w:t>भूत् सत्</w:t>
      </w:r>
      <w:r w:rsidRPr="00E9400C">
        <w:t>-</w:t>
      </w:r>
      <w:r w:rsidRPr="00E9400C">
        <w:rPr>
          <w:cs/>
        </w:rPr>
        <w:t>पक्षपाती प्रदरो यथा</w:t>
      </w:r>
      <w:r w:rsidR="007A4C1E">
        <w:rPr>
          <w:cs/>
        </w:rPr>
        <w:t>ऽ</w:t>
      </w:r>
      <w:r w:rsidRPr="00E9400C">
        <w:rPr>
          <w:cs/>
        </w:rPr>
        <w:t>ग्र्यः</w:t>
      </w:r>
      <w:r w:rsidR="00D766AC">
        <w:rPr>
          <w:cs/>
        </w:rPr>
        <w:t>॥</w:t>
      </w:r>
      <w:r w:rsidR="0051754E">
        <w:rPr>
          <w:rFonts w:hint="cs"/>
          <w:cs/>
        </w:rPr>
        <w:t>1-</w:t>
      </w:r>
      <w:r w:rsidRPr="00E9400C">
        <w:t>14</w:t>
      </w:r>
      <w:r w:rsidR="0051754E">
        <w:rPr>
          <w:cs/>
        </w:rPr>
        <w:t>॥</w:t>
      </w:r>
    </w:p>
    <w:p w14:paraId="3CB72D94" w14:textId="77777777" w:rsidR="00853DA2" w:rsidRDefault="00853DA2" w:rsidP="00EC4553">
      <w:pPr>
        <w:pStyle w:val="EngText"/>
      </w:pPr>
      <w:r>
        <w:t xml:space="preserve">1-14. </w:t>
      </w:r>
      <w:r>
        <w:rPr>
          <w:rFonts w:ascii="Tunga" w:hAnsi="Tunga"/>
        </w:rPr>
        <w:t>[</w:t>
      </w:r>
      <w:r>
        <w:t>This verse admits two meanings</w:t>
      </w:r>
      <w:r>
        <w:rPr>
          <w:rFonts w:ascii="Tunga" w:hAnsi="Tunga"/>
        </w:rPr>
        <w:t>]</w:t>
      </w:r>
      <w:r>
        <w:t xml:space="preserve">  - Lord Ramachandra, proficient in warfare sent lustrous </w:t>
      </w:r>
      <w:r w:rsidR="00BE7B12">
        <w:t xml:space="preserve"> Hanuman, the terror of foes and the friend of the virtuous calling him close to the ear (to impart a secret message), in search of Sita:</w:t>
      </w:r>
    </w:p>
    <w:p w14:paraId="5A5C4AF3" w14:textId="77777777" w:rsidR="00BE7B12" w:rsidRPr="00853DA2" w:rsidRDefault="00BE7B12" w:rsidP="00EC4553">
      <w:pPr>
        <w:pStyle w:val="EngText"/>
      </w:pPr>
      <w:r>
        <w:t>Resplendent Hanuman resembled a radian sharp arrow released by Lord Ramachandra in full force (pulling the bow-string to his ear) dreadful to the rivals but defending the righteous.</w:t>
      </w:r>
    </w:p>
    <w:p w14:paraId="21B4315C" w14:textId="77777777" w:rsidR="00E9400C" w:rsidRDefault="00E9400C" w:rsidP="007C105A">
      <w:pPr>
        <w:pStyle w:val="S18S"/>
      </w:pPr>
      <w:r w:rsidRPr="00E9400C">
        <w:rPr>
          <w:cs/>
        </w:rPr>
        <w:t>गोभिः समानन्दित</w:t>
      </w:r>
      <w:r w:rsidRPr="00E9400C">
        <w:t>-</w:t>
      </w:r>
      <w:r w:rsidRPr="00E9400C">
        <w:rPr>
          <w:cs/>
        </w:rPr>
        <w:t>रूपसीतः स्व</w:t>
      </w:r>
      <w:r w:rsidRPr="00E9400C">
        <w:t>-</w:t>
      </w:r>
      <w:r w:rsidRPr="00E9400C">
        <w:rPr>
          <w:cs/>
        </w:rPr>
        <w:t>वह्नि</w:t>
      </w:r>
      <w:r w:rsidRPr="00E9400C">
        <w:t>-</w:t>
      </w:r>
      <w:r w:rsidRPr="00E9400C">
        <w:rPr>
          <w:cs/>
        </w:rPr>
        <w:t>निर्दग्ध</w:t>
      </w:r>
      <w:r w:rsidRPr="00E9400C">
        <w:t>-</w:t>
      </w:r>
      <w:r w:rsidRPr="00E9400C">
        <w:rPr>
          <w:cs/>
        </w:rPr>
        <w:t>पलाशि</w:t>
      </w:r>
      <w:r w:rsidRPr="00E9400C">
        <w:t>-</w:t>
      </w:r>
      <w:r w:rsidRPr="00E9400C">
        <w:rPr>
          <w:cs/>
        </w:rPr>
        <w:t>राशिः</w:t>
      </w:r>
      <w:r w:rsidR="00D766AC">
        <w:rPr>
          <w:cs/>
        </w:rPr>
        <w:t>।</w:t>
      </w:r>
      <w:r w:rsidR="002A5300">
        <w:rPr>
          <w:cs/>
        </w:rPr>
        <w:br/>
      </w:r>
      <w:r w:rsidRPr="00E9400C">
        <w:rPr>
          <w:cs/>
        </w:rPr>
        <w:t>अहो हनूमन्नव</w:t>
      </w:r>
      <w:r w:rsidRPr="00E9400C">
        <w:t>-</w:t>
      </w:r>
      <w:r w:rsidRPr="00E9400C">
        <w:rPr>
          <w:cs/>
        </w:rPr>
        <w:t>वारिदो</w:t>
      </w:r>
      <w:r w:rsidR="007A4C1E">
        <w:rPr>
          <w:cs/>
        </w:rPr>
        <w:t>ऽ</w:t>
      </w:r>
      <w:r w:rsidRPr="00E9400C">
        <w:rPr>
          <w:cs/>
        </w:rPr>
        <w:t>सौ तीर्णाम्बुधिर्विष्णु</w:t>
      </w:r>
      <w:r w:rsidRPr="00E9400C">
        <w:t>-</w:t>
      </w:r>
      <w:r w:rsidRPr="00E9400C">
        <w:rPr>
          <w:cs/>
        </w:rPr>
        <w:t>पदे ननाम</w:t>
      </w:r>
      <w:r w:rsidR="00D766AC">
        <w:rPr>
          <w:cs/>
        </w:rPr>
        <w:t>॥</w:t>
      </w:r>
      <w:r w:rsidR="0051754E">
        <w:rPr>
          <w:rFonts w:hint="cs"/>
          <w:cs/>
        </w:rPr>
        <w:t>1-</w:t>
      </w:r>
      <w:r w:rsidRPr="00E9400C">
        <w:t>15</w:t>
      </w:r>
      <w:r w:rsidR="0051754E">
        <w:rPr>
          <w:cs/>
        </w:rPr>
        <w:t>॥</w:t>
      </w:r>
    </w:p>
    <w:p w14:paraId="18D64B2D" w14:textId="77777777" w:rsidR="00BE7B12" w:rsidRPr="00BE7B12" w:rsidRDefault="00BE7B12" w:rsidP="00EC4553">
      <w:pPr>
        <w:pStyle w:val="EngText"/>
      </w:pPr>
      <w:r>
        <w:t>1-15. Hanuman with his honeyed words made the Sita (form) intensely happy (by delivering the sweet message) and singing the horde of demons with the fire in his tail and crossing the sea, bowed to the benevolent feet of Lord Ramachandra like a new water-laden cl</w:t>
      </w:r>
      <w:r w:rsidR="00EB57D4">
        <w:t>ou</w:t>
      </w:r>
      <w:r>
        <w:t>d cheering the</w:t>
      </w:r>
      <w:r w:rsidR="00C969D3">
        <w:t xml:space="preserve"> </w:t>
      </w:r>
      <w:r>
        <w:t>herbs with its showers, burning the thickets with its lightening and moving across the ocean softened in the sky. O</w:t>
      </w:r>
      <w:r w:rsidR="00EB57D4">
        <w:t>h</w:t>
      </w:r>
      <w:r>
        <w:t>, how wonderful!</w:t>
      </w:r>
    </w:p>
    <w:p w14:paraId="700EAC06" w14:textId="77777777" w:rsidR="00E9400C" w:rsidRDefault="00E9400C" w:rsidP="007C105A">
      <w:pPr>
        <w:pStyle w:val="S18S"/>
      </w:pPr>
      <w:r w:rsidRPr="00E9400C">
        <w:rPr>
          <w:cs/>
        </w:rPr>
        <w:t>अपक्ष</w:t>
      </w:r>
      <w:r w:rsidRPr="00E9400C">
        <w:t>-</w:t>
      </w:r>
      <w:r w:rsidRPr="00E9400C">
        <w:rPr>
          <w:cs/>
        </w:rPr>
        <w:t>पाती पुरुषस्त्रिलोक्यां अभोग</w:t>
      </w:r>
      <w:r w:rsidRPr="00E9400C">
        <w:t>-</w:t>
      </w:r>
      <w:r w:rsidRPr="00E9400C">
        <w:rPr>
          <w:cs/>
        </w:rPr>
        <w:t>भोक्ता पतगाधि</w:t>
      </w:r>
      <w:r w:rsidRPr="00E9400C">
        <w:t>-</w:t>
      </w:r>
      <w:r w:rsidRPr="00E9400C">
        <w:rPr>
          <w:cs/>
        </w:rPr>
        <w:t>राजम्</w:t>
      </w:r>
      <w:r w:rsidR="00D766AC">
        <w:rPr>
          <w:cs/>
        </w:rPr>
        <w:t>।</w:t>
      </w:r>
      <w:r w:rsidR="002A5300">
        <w:rPr>
          <w:cs/>
        </w:rPr>
        <w:br/>
      </w:r>
      <w:r w:rsidRPr="00E9400C">
        <w:rPr>
          <w:cs/>
        </w:rPr>
        <w:t>विश्वम्भरम् बिभ्रदसौ जिगाय त्वरा</w:t>
      </w:r>
      <w:r w:rsidRPr="00E9400C">
        <w:t>-</w:t>
      </w:r>
      <w:r w:rsidRPr="00E9400C">
        <w:rPr>
          <w:cs/>
        </w:rPr>
        <w:t>पराक्रान्तिषु चित्रमेतत्</w:t>
      </w:r>
      <w:r w:rsidR="00D766AC">
        <w:rPr>
          <w:cs/>
        </w:rPr>
        <w:t>॥</w:t>
      </w:r>
      <w:r w:rsidR="0051754E">
        <w:rPr>
          <w:rFonts w:hint="cs"/>
          <w:cs/>
        </w:rPr>
        <w:t>1-</w:t>
      </w:r>
      <w:r w:rsidRPr="00E9400C">
        <w:t>16</w:t>
      </w:r>
      <w:r w:rsidR="0051754E">
        <w:rPr>
          <w:cs/>
        </w:rPr>
        <w:t>॥</w:t>
      </w:r>
    </w:p>
    <w:p w14:paraId="7DEA6899" w14:textId="77777777" w:rsidR="00BE7B12" w:rsidRPr="00BE7B12" w:rsidRDefault="00BE7B12" w:rsidP="00EC4553">
      <w:pPr>
        <w:pStyle w:val="EngText"/>
      </w:pPr>
      <w:r>
        <w:t xml:space="preserve">1-16. It is indeed surprising in the three worlds that Hanuman, valiant in deeds, impartial in judgement (flying without wings), a born bachelor (not given to the pleasures of senses) who bore Lord Ramachandra (the bearer of Brahmanda) and </w:t>
      </w:r>
      <w:r w:rsidR="00C969D3">
        <w:t>Lakshmana</w:t>
      </w:r>
      <w:r>
        <w:t xml:space="preserve"> on his arms vanquished Garuda, who flies with wings, subsists on serpents and carries only Lord Ramachandra (not Lakshmana) on his shoulders, in sp</w:t>
      </w:r>
      <w:r w:rsidR="00640E47">
        <w:t>e</w:t>
      </w:r>
      <w:r>
        <w:t>ed and valour.</w:t>
      </w:r>
    </w:p>
    <w:p w14:paraId="24BBB0B1" w14:textId="77777777" w:rsidR="00E9400C" w:rsidRDefault="00E9400C" w:rsidP="007C105A">
      <w:pPr>
        <w:pStyle w:val="S18S"/>
      </w:pPr>
      <w:r w:rsidRPr="00E9400C">
        <w:rPr>
          <w:cs/>
        </w:rPr>
        <w:t>निबद्ध्य सेतुं रघु</w:t>
      </w:r>
      <w:r w:rsidRPr="00E9400C">
        <w:t>-</w:t>
      </w:r>
      <w:r w:rsidRPr="00E9400C">
        <w:rPr>
          <w:cs/>
        </w:rPr>
        <w:t>वंश</w:t>
      </w:r>
      <w:r w:rsidRPr="00E9400C">
        <w:t>-</w:t>
      </w:r>
      <w:r w:rsidRPr="00E9400C">
        <w:rPr>
          <w:cs/>
        </w:rPr>
        <w:t>केतु</w:t>
      </w:r>
      <w:r w:rsidRPr="00E9400C">
        <w:t>-</w:t>
      </w:r>
      <w:r w:rsidRPr="00E9400C">
        <w:rPr>
          <w:cs/>
        </w:rPr>
        <w:t>भ्रू</w:t>
      </w:r>
      <w:r w:rsidRPr="00E9400C">
        <w:t>-</w:t>
      </w:r>
      <w:r w:rsidRPr="00E9400C">
        <w:rPr>
          <w:cs/>
        </w:rPr>
        <w:t>भङ्ग</w:t>
      </w:r>
      <w:r w:rsidRPr="00E9400C">
        <w:t>-</w:t>
      </w:r>
      <w:r w:rsidRPr="00E9400C">
        <w:rPr>
          <w:cs/>
        </w:rPr>
        <w:t>सम्भ्रान्त</w:t>
      </w:r>
      <w:r w:rsidRPr="00E9400C">
        <w:t>-</w:t>
      </w:r>
      <w:r w:rsidRPr="00E9400C">
        <w:rPr>
          <w:cs/>
        </w:rPr>
        <w:t>पयोधि</w:t>
      </w:r>
      <w:r w:rsidRPr="00E9400C">
        <w:t>-</w:t>
      </w:r>
      <w:r w:rsidRPr="00E9400C">
        <w:rPr>
          <w:cs/>
        </w:rPr>
        <w:t>मध्ये</w:t>
      </w:r>
      <w:r w:rsidR="00D766AC">
        <w:rPr>
          <w:cs/>
        </w:rPr>
        <w:t>।</w:t>
      </w:r>
      <w:r w:rsidR="002A5300">
        <w:rPr>
          <w:cs/>
        </w:rPr>
        <w:br/>
      </w:r>
      <w:r w:rsidRPr="00E9400C">
        <w:rPr>
          <w:cs/>
        </w:rPr>
        <w:t>मुष्टि</w:t>
      </w:r>
      <w:r w:rsidRPr="00E9400C">
        <w:t>-</w:t>
      </w:r>
      <w:r w:rsidRPr="00E9400C">
        <w:rPr>
          <w:cs/>
        </w:rPr>
        <w:t>प्रहारं दश</w:t>
      </w:r>
      <w:r w:rsidRPr="00E9400C">
        <w:t>-</w:t>
      </w:r>
      <w:r w:rsidRPr="00E9400C">
        <w:rPr>
          <w:cs/>
        </w:rPr>
        <w:t>काय सीता</w:t>
      </w:r>
      <w:r w:rsidRPr="00E9400C">
        <w:t>-</w:t>
      </w:r>
      <w:r w:rsidRPr="00E9400C">
        <w:rPr>
          <w:cs/>
        </w:rPr>
        <w:t>सन्तर्जनाग्र्योत्तरमेषको</w:t>
      </w:r>
      <w:r w:rsidR="007A4C1E">
        <w:rPr>
          <w:cs/>
        </w:rPr>
        <w:t>ऽ</w:t>
      </w:r>
      <w:r w:rsidRPr="00E9400C">
        <w:rPr>
          <w:cs/>
        </w:rPr>
        <w:t>दात्</w:t>
      </w:r>
      <w:r w:rsidR="00D766AC">
        <w:rPr>
          <w:cs/>
        </w:rPr>
        <w:t>॥</w:t>
      </w:r>
      <w:r w:rsidR="0051754E">
        <w:rPr>
          <w:rFonts w:hint="cs"/>
          <w:cs/>
        </w:rPr>
        <w:t>1-</w:t>
      </w:r>
      <w:r w:rsidRPr="00E9400C">
        <w:t>17</w:t>
      </w:r>
      <w:r w:rsidR="0051754E">
        <w:rPr>
          <w:cs/>
        </w:rPr>
        <w:t>॥</w:t>
      </w:r>
    </w:p>
    <w:p w14:paraId="4F763A8F" w14:textId="77777777" w:rsidR="00BE7B12" w:rsidRPr="00BE7B12" w:rsidRDefault="00BE7B12" w:rsidP="00EC4553">
      <w:pPr>
        <w:pStyle w:val="EngText"/>
      </w:pPr>
      <w:r>
        <w:lastRenderedPageBreak/>
        <w:t xml:space="preserve">1-17. This Hanuman built a bridge on the sea that quaked with the sportive movement of the eyebrows of Lord Ramachandra, the foremost of </w:t>
      </w:r>
      <w:r w:rsidR="00C969D3">
        <w:t>the Raghu</w:t>
      </w:r>
      <w:r>
        <w:t xml:space="preserve"> race and gave a big blow (on the chest of Ravana)</w:t>
      </w:r>
      <w:r w:rsidR="00640E47">
        <w:t xml:space="preserve"> </w:t>
      </w:r>
      <w:r>
        <w:t>with his firm fist, as a condign reply for cruelty threatening Goddess Sita.</w:t>
      </w:r>
    </w:p>
    <w:p w14:paraId="05B16C00" w14:textId="77777777" w:rsidR="00E9400C" w:rsidRDefault="00E9400C" w:rsidP="007C105A">
      <w:pPr>
        <w:pStyle w:val="S18S"/>
      </w:pPr>
      <w:r w:rsidRPr="00E9400C">
        <w:rPr>
          <w:cs/>
        </w:rPr>
        <w:t>जाज्वल्यमानोज्ज्वल</w:t>
      </w:r>
      <w:r w:rsidRPr="00E9400C">
        <w:t>-</w:t>
      </w:r>
      <w:r w:rsidRPr="00E9400C">
        <w:rPr>
          <w:cs/>
        </w:rPr>
        <w:t>राघवाग्नौ चक्रे स सुग्रीव</w:t>
      </w:r>
      <w:r w:rsidRPr="00E9400C">
        <w:t>-</w:t>
      </w:r>
      <w:r w:rsidRPr="00E9400C">
        <w:rPr>
          <w:cs/>
        </w:rPr>
        <w:t>सु</w:t>
      </w:r>
      <w:r w:rsidRPr="00E9400C">
        <w:t>-</w:t>
      </w:r>
      <w:r w:rsidRPr="00E9400C">
        <w:rPr>
          <w:cs/>
        </w:rPr>
        <w:t>यायजूके</w:t>
      </w:r>
      <w:r w:rsidR="00D766AC">
        <w:rPr>
          <w:cs/>
        </w:rPr>
        <w:t>।</w:t>
      </w:r>
      <w:r w:rsidR="002A5300">
        <w:rPr>
          <w:cs/>
        </w:rPr>
        <w:br/>
      </w:r>
      <w:r w:rsidRPr="00E9400C">
        <w:rPr>
          <w:cs/>
        </w:rPr>
        <w:t>आध्वर्यवं युद्ध</w:t>
      </w:r>
      <w:r w:rsidRPr="00E9400C">
        <w:t>-</w:t>
      </w:r>
      <w:r w:rsidRPr="00E9400C">
        <w:rPr>
          <w:cs/>
        </w:rPr>
        <w:t>मखे प्रतिप्र</w:t>
      </w:r>
      <w:r w:rsidRPr="00E9400C">
        <w:t>-</w:t>
      </w:r>
      <w:r w:rsidRPr="00E9400C">
        <w:rPr>
          <w:cs/>
        </w:rPr>
        <w:t>स्थात्रा सुमित्रा</w:t>
      </w:r>
      <w:r w:rsidRPr="00E9400C">
        <w:t>-</w:t>
      </w:r>
      <w:r w:rsidRPr="00E9400C">
        <w:rPr>
          <w:cs/>
        </w:rPr>
        <w:t>तनयेन साकम्</w:t>
      </w:r>
      <w:r w:rsidR="00D766AC">
        <w:rPr>
          <w:cs/>
        </w:rPr>
        <w:t>॥</w:t>
      </w:r>
      <w:r w:rsidR="0051754E">
        <w:rPr>
          <w:rFonts w:hint="cs"/>
          <w:cs/>
        </w:rPr>
        <w:t>1-</w:t>
      </w:r>
      <w:r w:rsidRPr="00E9400C">
        <w:t>18</w:t>
      </w:r>
      <w:r w:rsidR="0051754E">
        <w:rPr>
          <w:cs/>
        </w:rPr>
        <w:t>॥</w:t>
      </w:r>
    </w:p>
    <w:p w14:paraId="0288ECA2" w14:textId="77777777" w:rsidR="00BE7B12" w:rsidRPr="00BE7B12" w:rsidRDefault="00D80DFD" w:rsidP="00EC4553">
      <w:pPr>
        <w:pStyle w:val="EngText"/>
      </w:pPr>
      <w:r>
        <w:t xml:space="preserve">1-18. Hanuman was the Adhvaryu (the officiating priest) in the blazing sacrifice of </w:t>
      </w:r>
      <w:r w:rsidR="00C969D3">
        <w:t>war</w:t>
      </w:r>
      <w:r>
        <w:t xml:space="preserve"> burning bright with the fire (anger of Lord Ramachandra), Sugriva the Yajamana (patron) and Lakshmana the </w:t>
      </w:r>
      <w:r w:rsidR="00C969D3">
        <w:t>P</w:t>
      </w:r>
      <w:r>
        <w:t>ratisprastatru (Rutvik).</w:t>
      </w:r>
    </w:p>
    <w:p w14:paraId="59EAB1E8" w14:textId="77777777" w:rsidR="00E9400C" w:rsidRDefault="00E9400C" w:rsidP="007C105A">
      <w:pPr>
        <w:pStyle w:val="S18S"/>
      </w:pPr>
      <w:r w:rsidRPr="00E9400C">
        <w:rPr>
          <w:cs/>
        </w:rPr>
        <w:t>रामार्चने यो नयतः प्रसूनं द्वाभ्यां कराभ्यामभवत् प्रयत्नः</w:t>
      </w:r>
      <w:r w:rsidR="00D766AC">
        <w:rPr>
          <w:cs/>
        </w:rPr>
        <w:t>।</w:t>
      </w:r>
      <w:r w:rsidR="002A5300">
        <w:rPr>
          <w:cs/>
        </w:rPr>
        <w:br/>
      </w:r>
      <w:r w:rsidRPr="00E9400C">
        <w:rPr>
          <w:cs/>
        </w:rPr>
        <w:t>एकेन दोष्णा नयतो गिरीन्द्रं सञ्जीवनाद्याश्रयमस्य नाभूत्</w:t>
      </w:r>
      <w:r w:rsidR="00D766AC">
        <w:rPr>
          <w:cs/>
        </w:rPr>
        <w:t>॥</w:t>
      </w:r>
      <w:r w:rsidR="0051754E">
        <w:rPr>
          <w:rFonts w:hint="cs"/>
          <w:cs/>
        </w:rPr>
        <w:t>1-</w:t>
      </w:r>
      <w:r w:rsidRPr="00E9400C">
        <w:t>19</w:t>
      </w:r>
      <w:r w:rsidR="0051754E">
        <w:rPr>
          <w:cs/>
        </w:rPr>
        <w:t>॥</w:t>
      </w:r>
    </w:p>
    <w:p w14:paraId="1BB7EDD3" w14:textId="77777777" w:rsidR="00D80DFD" w:rsidRPr="00D80DFD" w:rsidRDefault="00D80DFD" w:rsidP="00EC4553">
      <w:pPr>
        <w:pStyle w:val="EngText"/>
      </w:pPr>
      <w:r>
        <w:t xml:space="preserve">1-19. The fatigue </w:t>
      </w:r>
      <w:r w:rsidR="00C969D3">
        <w:t>felt</w:t>
      </w:r>
      <w:r>
        <w:t xml:space="preserve"> in picking and conveying flowers to Lord Ramachandra with his two hands for his worship was not experienced by the </w:t>
      </w:r>
      <w:r w:rsidR="00C969D3">
        <w:t>indefatigable</w:t>
      </w:r>
      <w:r>
        <w:t xml:space="preserve"> Hanuman when he extirpated and carried the majestic Gandhamadhana mountain (fifty thousand miles distant) on one arm.</w:t>
      </w:r>
    </w:p>
    <w:p w14:paraId="7A2B6847" w14:textId="77777777" w:rsidR="00E9400C" w:rsidRDefault="00E9400C" w:rsidP="007C105A">
      <w:pPr>
        <w:pStyle w:val="S18S"/>
      </w:pPr>
      <w:r w:rsidRPr="00E9400C">
        <w:rPr>
          <w:cs/>
        </w:rPr>
        <w:t>स दारितारि</w:t>
      </w:r>
      <w:r w:rsidR="005E43D8">
        <w:rPr>
          <w:rFonts w:hint="cs"/>
          <w:cs/>
        </w:rPr>
        <w:t>ं</w:t>
      </w:r>
      <w:r w:rsidRPr="00E9400C">
        <w:rPr>
          <w:cs/>
        </w:rPr>
        <w:t xml:space="preserve"> परमं पुमांसं समन्वयासीन्नर</w:t>
      </w:r>
      <w:r w:rsidRPr="00E9400C">
        <w:t>-</w:t>
      </w:r>
      <w:r w:rsidRPr="00E9400C">
        <w:rPr>
          <w:cs/>
        </w:rPr>
        <w:t>देव</w:t>
      </w:r>
      <w:r w:rsidRPr="00E9400C">
        <w:t>-</w:t>
      </w:r>
      <w:r w:rsidRPr="00E9400C">
        <w:rPr>
          <w:cs/>
        </w:rPr>
        <w:t>पुत्र्या</w:t>
      </w:r>
      <w:r w:rsidR="00D766AC">
        <w:rPr>
          <w:cs/>
        </w:rPr>
        <w:t>।</w:t>
      </w:r>
      <w:r w:rsidR="002A5300">
        <w:rPr>
          <w:cs/>
        </w:rPr>
        <w:br/>
      </w:r>
      <w:r w:rsidRPr="00E9400C">
        <w:rPr>
          <w:cs/>
        </w:rPr>
        <w:t>वह्नि</w:t>
      </w:r>
      <w:r w:rsidRPr="00E9400C">
        <w:t>-</w:t>
      </w:r>
      <w:r w:rsidRPr="00E9400C">
        <w:rPr>
          <w:cs/>
        </w:rPr>
        <w:t>प्रवेशाधिगतात्म</w:t>
      </w:r>
      <w:r w:rsidRPr="00E9400C">
        <w:t>-</w:t>
      </w:r>
      <w:r w:rsidRPr="00E9400C">
        <w:rPr>
          <w:cs/>
        </w:rPr>
        <w:t>शु</w:t>
      </w:r>
      <w:r w:rsidR="005E43D8">
        <w:rPr>
          <w:rFonts w:hint="cs"/>
          <w:cs/>
        </w:rPr>
        <w:t>द्ध्या</w:t>
      </w:r>
      <w:r w:rsidRPr="00E9400C">
        <w:rPr>
          <w:cs/>
        </w:rPr>
        <w:t xml:space="preserve"> विराजितं काञ्चन</w:t>
      </w:r>
      <w:r w:rsidRPr="00E9400C">
        <w:t>-</w:t>
      </w:r>
      <w:r w:rsidRPr="00E9400C">
        <w:rPr>
          <w:cs/>
        </w:rPr>
        <w:t>मालयेव</w:t>
      </w:r>
      <w:r w:rsidR="00D766AC">
        <w:rPr>
          <w:cs/>
        </w:rPr>
        <w:t>॥</w:t>
      </w:r>
      <w:r w:rsidR="0051754E">
        <w:rPr>
          <w:rFonts w:hint="cs"/>
          <w:cs/>
        </w:rPr>
        <w:t>1-</w:t>
      </w:r>
      <w:r w:rsidRPr="00E9400C">
        <w:t>20</w:t>
      </w:r>
      <w:r w:rsidR="0051754E">
        <w:rPr>
          <w:cs/>
        </w:rPr>
        <w:t>॥</w:t>
      </w:r>
    </w:p>
    <w:p w14:paraId="6E4C6792" w14:textId="77777777" w:rsidR="00D80DFD" w:rsidRPr="00D80DFD" w:rsidRDefault="00D80DFD" w:rsidP="00EC4553">
      <w:pPr>
        <w:pStyle w:val="EngText"/>
      </w:pPr>
      <w:r>
        <w:t xml:space="preserve">1-20. Hanuman followed the Supreme Person, Lord Ramachandra (to Ayodhya) who put to death his dread foes Ravana and his ilk and was accompanied by Goddess Sita, the daughter of the king Janaka after her miraculous </w:t>
      </w:r>
      <w:r w:rsidR="00C969D3">
        <w:t>chastity</w:t>
      </w:r>
      <w:r>
        <w:t>-test by her (willing) entry into fire yet coming out unscathed, sparkling like a purified golden necklace</w:t>
      </w:r>
      <w:r w:rsidR="00640E47">
        <w:rPr>
          <w:rFonts w:ascii="Tunga" w:hAnsi="Tunga" w:cs="Mangal"/>
        </w:rPr>
        <w:t>.</w:t>
      </w:r>
    </w:p>
    <w:p w14:paraId="042E4EF1" w14:textId="77777777" w:rsidR="00E9400C" w:rsidRDefault="00E9400C" w:rsidP="007C105A">
      <w:pPr>
        <w:pStyle w:val="S18S"/>
      </w:pPr>
      <w:r w:rsidRPr="00E9400C">
        <w:rPr>
          <w:cs/>
        </w:rPr>
        <w:t>श्यामं स्मितास्यं पृथु</w:t>
      </w:r>
      <w:r w:rsidRPr="00E9400C">
        <w:t>-</w:t>
      </w:r>
      <w:r w:rsidRPr="00E9400C">
        <w:rPr>
          <w:cs/>
        </w:rPr>
        <w:t>दीर्घ</w:t>
      </w:r>
      <w:r w:rsidRPr="00E9400C">
        <w:t>-</w:t>
      </w:r>
      <w:r w:rsidRPr="00E9400C">
        <w:rPr>
          <w:cs/>
        </w:rPr>
        <w:t>हस्तं सरोज</w:t>
      </w:r>
      <w:r w:rsidRPr="00E9400C">
        <w:t>-</w:t>
      </w:r>
      <w:r w:rsidRPr="00E9400C">
        <w:rPr>
          <w:cs/>
        </w:rPr>
        <w:t>नेत्रं गजराज</w:t>
      </w:r>
      <w:r w:rsidR="005E43D8">
        <w:rPr>
          <w:rFonts w:hint="cs"/>
          <w:cs/>
        </w:rPr>
        <w:t>-</w:t>
      </w:r>
      <w:r w:rsidRPr="00E9400C">
        <w:rPr>
          <w:cs/>
        </w:rPr>
        <w:t>यात्रम्</w:t>
      </w:r>
      <w:r w:rsidR="00D766AC">
        <w:rPr>
          <w:cs/>
        </w:rPr>
        <w:t>।</w:t>
      </w:r>
      <w:r w:rsidR="002A5300">
        <w:rPr>
          <w:cs/>
        </w:rPr>
        <w:br/>
      </w:r>
      <w:r w:rsidRPr="00E9400C">
        <w:rPr>
          <w:cs/>
        </w:rPr>
        <w:t>वपुर्जगन्मङ्गलमेष दृग्भ्यां चिरादयोध्याधिपतेः सिषेवे</w:t>
      </w:r>
      <w:r w:rsidR="00D766AC">
        <w:rPr>
          <w:cs/>
        </w:rPr>
        <w:t>॥</w:t>
      </w:r>
      <w:r w:rsidR="0051754E">
        <w:rPr>
          <w:rFonts w:hint="cs"/>
          <w:cs/>
        </w:rPr>
        <w:t>1-</w:t>
      </w:r>
      <w:r w:rsidRPr="00E9400C">
        <w:t>21</w:t>
      </w:r>
      <w:r w:rsidR="0051754E">
        <w:rPr>
          <w:cs/>
        </w:rPr>
        <w:t>॥</w:t>
      </w:r>
    </w:p>
    <w:p w14:paraId="7F97339C" w14:textId="77777777" w:rsidR="00D80DFD" w:rsidRPr="00D80DFD" w:rsidRDefault="00D80DFD" w:rsidP="00EC4553">
      <w:pPr>
        <w:pStyle w:val="EngText"/>
      </w:pPr>
      <w:r>
        <w:t xml:space="preserve">1-21. Hanuman served with </w:t>
      </w:r>
      <w:r w:rsidR="00C969D3">
        <w:t>devout</w:t>
      </w:r>
      <w:r>
        <w:t xml:space="preserve"> devotion this embodiment of Lord Narayana, (Lord Ramachandra) with his lustrous blue colour, fascinating (</w:t>
      </w:r>
      <w:r w:rsidR="00C969D3">
        <w:t>lotus</w:t>
      </w:r>
      <w:r>
        <w:t>-like) eyes and pleasing smile, with long arms and imposing gait like that of the elephant-king Airavata, whose very sight brings good luck in diverse ways.</w:t>
      </w:r>
    </w:p>
    <w:p w14:paraId="66A3F37C" w14:textId="77777777" w:rsidR="00E9400C" w:rsidRDefault="00E9400C" w:rsidP="007C105A">
      <w:pPr>
        <w:pStyle w:val="S18S"/>
      </w:pPr>
      <w:r w:rsidRPr="00E9400C">
        <w:rPr>
          <w:cs/>
        </w:rPr>
        <w:lastRenderedPageBreak/>
        <w:t>राज्याभिषेके</w:t>
      </w:r>
      <w:r w:rsidR="007A4C1E">
        <w:rPr>
          <w:cs/>
        </w:rPr>
        <w:t>ऽ</w:t>
      </w:r>
      <w:r w:rsidRPr="00E9400C">
        <w:rPr>
          <w:cs/>
        </w:rPr>
        <w:t>वसिते</w:t>
      </w:r>
      <w:r w:rsidR="007A4C1E">
        <w:rPr>
          <w:cs/>
        </w:rPr>
        <w:t>ऽ</w:t>
      </w:r>
      <w:r w:rsidRPr="00E9400C">
        <w:rPr>
          <w:cs/>
        </w:rPr>
        <w:t>त्र सीता प्रेष्ठाय नस्तां भजतां दिशेति</w:t>
      </w:r>
      <w:r w:rsidR="002A5300">
        <w:rPr>
          <w:cs/>
        </w:rPr>
        <w:t>।</w:t>
      </w:r>
      <w:r w:rsidR="002A5300">
        <w:rPr>
          <w:cs/>
        </w:rPr>
        <w:br/>
      </w:r>
      <w:r w:rsidRPr="00E9400C">
        <w:rPr>
          <w:cs/>
        </w:rPr>
        <w:t>रामस्य वाण्या मणि</w:t>
      </w:r>
      <w:r w:rsidRPr="00E9400C">
        <w:t>-</w:t>
      </w:r>
      <w:r w:rsidRPr="00E9400C">
        <w:rPr>
          <w:cs/>
        </w:rPr>
        <w:t>मञ्जु</w:t>
      </w:r>
      <w:r w:rsidRPr="00E9400C">
        <w:t>-</w:t>
      </w:r>
      <w:r w:rsidRPr="00E9400C">
        <w:rPr>
          <w:cs/>
        </w:rPr>
        <w:t>माला</w:t>
      </w:r>
      <w:r w:rsidRPr="00E9400C">
        <w:t>-</w:t>
      </w:r>
      <w:r w:rsidRPr="00E9400C">
        <w:rPr>
          <w:cs/>
        </w:rPr>
        <w:t>व्याजेन दीर्घां करुणां बबन्ध</w:t>
      </w:r>
      <w:r w:rsidR="00D766AC">
        <w:rPr>
          <w:cs/>
        </w:rPr>
        <w:t>॥</w:t>
      </w:r>
      <w:r w:rsidR="0051754E">
        <w:rPr>
          <w:rFonts w:hint="cs"/>
          <w:cs/>
        </w:rPr>
        <w:t>1-</w:t>
      </w:r>
      <w:r w:rsidRPr="00E9400C">
        <w:t>22</w:t>
      </w:r>
      <w:r w:rsidR="0051754E">
        <w:rPr>
          <w:cs/>
        </w:rPr>
        <w:t>॥</w:t>
      </w:r>
    </w:p>
    <w:p w14:paraId="3AC0DA27" w14:textId="77777777" w:rsidR="009946C1" w:rsidRPr="009946C1" w:rsidRDefault="009946C1" w:rsidP="00EC4553">
      <w:pPr>
        <w:pStyle w:val="EngText"/>
      </w:pPr>
      <w:r>
        <w:t xml:space="preserve">1-22. After Lord Ramachandra </w:t>
      </w:r>
      <w:r w:rsidR="00C969D3">
        <w:t>was</w:t>
      </w:r>
      <w:r>
        <w:t xml:space="preserve"> coronated as king of Ayodhya, Goddess Sita under the pretext of presenting a </w:t>
      </w:r>
      <w:r w:rsidR="00C969D3">
        <w:t>precious</w:t>
      </w:r>
      <w:r>
        <w:t xml:space="preserve"> pearl-necklace to Hanuman with the mandate of her consort to dower it to their dearest devotee, blessed Hanuman with ever-lasting mercy</w:t>
      </w:r>
      <w:r>
        <w:rPr>
          <w:rFonts w:ascii="Tunga" w:hAnsi="Tunga"/>
        </w:rPr>
        <w:t>.</w:t>
      </w:r>
    </w:p>
    <w:p w14:paraId="137DD88C" w14:textId="77777777" w:rsidR="00E9400C" w:rsidRDefault="00E9400C" w:rsidP="007C105A">
      <w:pPr>
        <w:pStyle w:val="S18S"/>
      </w:pPr>
      <w:r w:rsidRPr="00E9400C">
        <w:rPr>
          <w:cs/>
        </w:rPr>
        <w:t>हृदोरु</w:t>
      </w:r>
      <w:r w:rsidRPr="00E9400C">
        <w:t>-</w:t>
      </w:r>
      <w:r w:rsidRPr="00E9400C">
        <w:rPr>
          <w:cs/>
        </w:rPr>
        <w:t>सौहार्द</w:t>
      </w:r>
      <w:r w:rsidRPr="00E9400C">
        <w:t>-</w:t>
      </w:r>
      <w:r w:rsidRPr="00E9400C">
        <w:rPr>
          <w:cs/>
        </w:rPr>
        <w:t>भृता</w:t>
      </w:r>
      <w:r w:rsidR="007A4C1E">
        <w:rPr>
          <w:cs/>
        </w:rPr>
        <w:t>ऽ</w:t>
      </w:r>
      <w:r w:rsidRPr="00E9400C">
        <w:rPr>
          <w:cs/>
        </w:rPr>
        <w:t>धिमौलि</w:t>
      </w:r>
      <w:r w:rsidR="005E43D8">
        <w:rPr>
          <w:rFonts w:cs="Tunga" w:hint="cs"/>
          <w:cs/>
          <w:lang w:bidi="kn-IN"/>
        </w:rPr>
        <w:t xml:space="preserve"> </w:t>
      </w:r>
      <w:r w:rsidRPr="00E9400C">
        <w:rPr>
          <w:cs/>
        </w:rPr>
        <w:t>न्यस्तेन हस्तेन दयार्द्र</w:t>
      </w:r>
      <w:r w:rsidRPr="00E9400C">
        <w:t>-</w:t>
      </w:r>
      <w:r w:rsidRPr="00E9400C">
        <w:rPr>
          <w:cs/>
        </w:rPr>
        <w:t>दृष्ट्या</w:t>
      </w:r>
      <w:r w:rsidR="00D766AC">
        <w:rPr>
          <w:cs/>
        </w:rPr>
        <w:t>।</w:t>
      </w:r>
      <w:r w:rsidR="002A5300">
        <w:rPr>
          <w:cs/>
        </w:rPr>
        <w:br/>
      </w:r>
      <w:r w:rsidRPr="00E9400C">
        <w:rPr>
          <w:cs/>
        </w:rPr>
        <w:t>सेवा</w:t>
      </w:r>
      <w:r w:rsidRPr="00E9400C">
        <w:t>-</w:t>
      </w:r>
      <w:r w:rsidRPr="00E9400C">
        <w:rPr>
          <w:cs/>
        </w:rPr>
        <w:t>प्रसन्नो</w:t>
      </w:r>
      <w:r w:rsidR="007A4C1E">
        <w:rPr>
          <w:cs/>
        </w:rPr>
        <w:t>ऽ</w:t>
      </w:r>
      <w:r w:rsidRPr="00E9400C">
        <w:rPr>
          <w:cs/>
        </w:rPr>
        <w:t>मृत</w:t>
      </w:r>
      <w:r w:rsidRPr="00E9400C">
        <w:t>-</w:t>
      </w:r>
      <w:r w:rsidRPr="00E9400C">
        <w:rPr>
          <w:cs/>
        </w:rPr>
        <w:t>कल्प</w:t>
      </w:r>
      <w:r w:rsidRPr="00E9400C">
        <w:t>-</w:t>
      </w:r>
      <w:r w:rsidRPr="00E9400C">
        <w:rPr>
          <w:cs/>
        </w:rPr>
        <w:t>वाचा दिदेश रामः सह</w:t>
      </w:r>
      <w:r w:rsidRPr="00E9400C">
        <w:t>-</w:t>
      </w:r>
      <w:r w:rsidRPr="00E9400C">
        <w:rPr>
          <w:cs/>
        </w:rPr>
        <w:t>भोगमस्मै</w:t>
      </w:r>
      <w:r w:rsidR="00D766AC">
        <w:rPr>
          <w:cs/>
        </w:rPr>
        <w:t>॥</w:t>
      </w:r>
      <w:r w:rsidR="0051754E">
        <w:rPr>
          <w:rFonts w:hint="cs"/>
          <w:cs/>
        </w:rPr>
        <w:t>1-</w:t>
      </w:r>
      <w:r w:rsidRPr="00E9400C">
        <w:t>23</w:t>
      </w:r>
      <w:r w:rsidR="0051754E">
        <w:rPr>
          <w:cs/>
        </w:rPr>
        <w:t>॥</w:t>
      </w:r>
    </w:p>
    <w:p w14:paraId="5DE9262F" w14:textId="77777777" w:rsidR="009946C1" w:rsidRPr="009946C1" w:rsidRDefault="009946C1" w:rsidP="00EC4553">
      <w:pPr>
        <w:pStyle w:val="EngText"/>
      </w:pPr>
      <w:r>
        <w:t xml:space="preserve">1-23. Lord Ramachandra intensely pleased with the </w:t>
      </w:r>
      <w:r w:rsidR="00C969D3">
        <w:t>unstinted</w:t>
      </w:r>
      <w:r>
        <w:t xml:space="preserve"> service and unflinching devotion of Hanuman, with a heart overwhelmed with deep affection, with eyes overflowing with mercy lauded him with sweet (nectar-like) words placing his blessed hand on his head and granted him (the highest boon) Sahabhoga (‘a consummation devoutly to be wished’)</w:t>
      </w:r>
      <w:r w:rsidR="00640E47">
        <w:t>.</w:t>
      </w:r>
    </w:p>
    <w:p w14:paraId="546AC32C" w14:textId="77777777" w:rsidR="00E9400C" w:rsidRDefault="00E9400C" w:rsidP="005E43D8">
      <w:pPr>
        <w:pStyle w:val="S16S"/>
      </w:pPr>
      <w:r w:rsidRPr="00E9400C">
        <w:rPr>
          <w:cs/>
        </w:rPr>
        <w:t>प्रेष्ठो न रामस्य बभूव तस्मात् न राम</w:t>
      </w:r>
      <w:r w:rsidRPr="00E9400C">
        <w:t>-</w:t>
      </w:r>
      <w:r w:rsidRPr="00E9400C">
        <w:rPr>
          <w:cs/>
        </w:rPr>
        <w:t>राज्ये</w:t>
      </w:r>
      <w:r w:rsidR="007A4C1E">
        <w:rPr>
          <w:cs/>
        </w:rPr>
        <w:t>ऽ</w:t>
      </w:r>
      <w:r w:rsidRPr="00E9400C">
        <w:rPr>
          <w:cs/>
        </w:rPr>
        <w:t>सुलभं च किञ्चित्</w:t>
      </w:r>
      <w:r w:rsidR="00D766AC">
        <w:rPr>
          <w:cs/>
        </w:rPr>
        <w:t>।</w:t>
      </w:r>
      <w:r w:rsidR="002A5300">
        <w:rPr>
          <w:cs/>
        </w:rPr>
        <w:br/>
      </w:r>
      <w:r w:rsidRPr="00E9400C">
        <w:rPr>
          <w:cs/>
        </w:rPr>
        <w:t>तत्</w:t>
      </w:r>
      <w:r w:rsidRPr="00E9400C">
        <w:t>-</w:t>
      </w:r>
      <w:r w:rsidR="005E43D8">
        <w:rPr>
          <w:cs/>
        </w:rPr>
        <w:t>पाद</w:t>
      </w:r>
      <w:r w:rsidRPr="00E9400C">
        <w:t>-</w:t>
      </w:r>
      <w:r w:rsidRPr="00E9400C">
        <w:rPr>
          <w:cs/>
        </w:rPr>
        <w:t>सेवा</w:t>
      </w:r>
      <w:r w:rsidRPr="00E9400C">
        <w:t>-</w:t>
      </w:r>
      <w:r w:rsidRPr="00E9400C">
        <w:rPr>
          <w:cs/>
        </w:rPr>
        <w:t>रतिरेष नैच्छत् तथा</w:t>
      </w:r>
      <w:r w:rsidR="007A4C1E">
        <w:rPr>
          <w:cs/>
        </w:rPr>
        <w:t>ऽ</w:t>
      </w:r>
      <w:r w:rsidRPr="00E9400C">
        <w:rPr>
          <w:cs/>
        </w:rPr>
        <w:t>पि भोगान् ननु सा विरक्तिः</w:t>
      </w:r>
      <w:r w:rsidR="00D766AC">
        <w:rPr>
          <w:cs/>
        </w:rPr>
        <w:t>॥</w:t>
      </w:r>
      <w:r w:rsidR="0051754E">
        <w:rPr>
          <w:rFonts w:hint="cs"/>
          <w:cs/>
        </w:rPr>
        <w:t>1-</w:t>
      </w:r>
      <w:r w:rsidR="005E43D8">
        <w:rPr>
          <w:rFonts w:cstheme="minorBidi" w:hint="cs"/>
          <w:szCs w:val="29"/>
          <w:cs/>
        </w:rPr>
        <w:t>2</w:t>
      </w:r>
      <w:r w:rsidRPr="00E9400C">
        <w:t>4</w:t>
      </w:r>
      <w:r w:rsidR="0051754E">
        <w:rPr>
          <w:cs/>
        </w:rPr>
        <w:t>॥</w:t>
      </w:r>
    </w:p>
    <w:p w14:paraId="1ECE509E" w14:textId="77777777" w:rsidR="009946C1" w:rsidRPr="009946C1" w:rsidRDefault="009946C1" w:rsidP="00EC4553">
      <w:pPr>
        <w:pStyle w:val="EngText"/>
      </w:pPr>
      <w:r>
        <w:t>1-24. There was none other than Hanuman who was so dear to Rama, nor anything scarce in the realm of Ramachandra</w:t>
      </w:r>
      <w:r w:rsidR="00640E47">
        <w:t>;</w:t>
      </w:r>
      <w:r>
        <w:t xml:space="preserve"> even then Hanuman craved not for earthly pleasures but earnestly sought an ardent attachment to His blissful feet: Really Hanuman is renunciation personified.</w:t>
      </w:r>
    </w:p>
    <w:p w14:paraId="6BF78ADF" w14:textId="77777777" w:rsidR="00E9400C" w:rsidRDefault="00E9400C" w:rsidP="007C105A">
      <w:pPr>
        <w:pStyle w:val="S18S"/>
      </w:pPr>
      <w:r w:rsidRPr="00E9400C">
        <w:rPr>
          <w:cs/>
        </w:rPr>
        <w:t>नमो–नमो नाथ नमो-नमस्ते नमो-नमो राम नमो-नमस्ते</w:t>
      </w:r>
      <w:r w:rsidR="00D766AC">
        <w:rPr>
          <w:cs/>
        </w:rPr>
        <w:t>।</w:t>
      </w:r>
      <w:r w:rsidR="002A5300">
        <w:rPr>
          <w:cs/>
        </w:rPr>
        <w:br/>
      </w:r>
      <w:r w:rsidRPr="00E9400C">
        <w:rPr>
          <w:cs/>
        </w:rPr>
        <w:t>पुनः-पुनस्ते चरणारविन्दं नमामि नाथेति नमन् स रेमे</w:t>
      </w:r>
      <w:r w:rsidR="00D766AC">
        <w:rPr>
          <w:cs/>
        </w:rPr>
        <w:t>॥</w:t>
      </w:r>
      <w:r w:rsidR="0051754E">
        <w:rPr>
          <w:rFonts w:hint="cs"/>
          <w:cs/>
        </w:rPr>
        <w:t>1-</w:t>
      </w:r>
      <w:r w:rsidRPr="00E9400C">
        <w:t>25</w:t>
      </w:r>
      <w:r w:rsidR="0051754E">
        <w:rPr>
          <w:cs/>
        </w:rPr>
        <w:t>॥</w:t>
      </w:r>
    </w:p>
    <w:p w14:paraId="1297862D" w14:textId="77777777" w:rsidR="009946C1" w:rsidRPr="009946C1" w:rsidRDefault="009946C1" w:rsidP="00EC4553">
      <w:pPr>
        <w:pStyle w:val="EngText"/>
      </w:pPr>
      <w:r>
        <w:t xml:space="preserve">1-25. ‘Oh Lord; accept my respectful </w:t>
      </w:r>
      <w:r w:rsidR="00C969D3">
        <w:t>salutations:</w:t>
      </w:r>
      <w:r>
        <w:t xml:space="preserve"> oh master; I reverently bow to your feet time and again: what a pleasure to kneel before you?’ so exclaimed Hanuman in </w:t>
      </w:r>
      <w:r w:rsidR="00C969D3">
        <w:t>ecstasy</w:t>
      </w:r>
      <w:r>
        <w:t>.</w:t>
      </w:r>
    </w:p>
    <w:p w14:paraId="5A0314E2" w14:textId="77777777" w:rsidR="00E9400C" w:rsidRDefault="00E9400C" w:rsidP="007C105A">
      <w:pPr>
        <w:pStyle w:val="S18S"/>
      </w:pPr>
      <w:r w:rsidRPr="00E9400C">
        <w:rPr>
          <w:cs/>
        </w:rPr>
        <w:t>किं वर्णयामः परमं प्रसादं सीतापतेस्तत्र हरि</w:t>
      </w:r>
      <w:r w:rsidRPr="00E9400C">
        <w:t>-</w:t>
      </w:r>
      <w:r w:rsidRPr="00E9400C">
        <w:rPr>
          <w:cs/>
        </w:rPr>
        <w:t>प्रबर्हे</w:t>
      </w:r>
      <w:r w:rsidR="00D766AC">
        <w:rPr>
          <w:cs/>
        </w:rPr>
        <w:t>।</w:t>
      </w:r>
      <w:r w:rsidR="002A5300">
        <w:rPr>
          <w:cs/>
        </w:rPr>
        <w:br/>
      </w:r>
      <w:r w:rsidRPr="00E9400C">
        <w:rPr>
          <w:cs/>
        </w:rPr>
        <w:t>मुञ्चन् महीं नित्य</w:t>
      </w:r>
      <w:r w:rsidRPr="00E9400C">
        <w:t>-</w:t>
      </w:r>
      <w:r w:rsidRPr="00E9400C">
        <w:rPr>
          <w:cs/>
        </w:rPr>
        <w:t>निषेवणार्थं स्वात्मानमेवैष ददौ यदस्मै</w:t>
      </w:r>
      <w:r w:rsidR="00D766AC">
        <w:rPr>
          <w:cs/>
        </w:rPr>
        <w:t>॥</w:t>
      </w:r>
      <w:r w:rsidR="0051754E">
        <w:rPr>
          <w:rFonts w:hint="cs"/>
          <w:cs/>
        </w:rPr>
        <w:t>1-</w:t>
      </w:r>
      <w:r w:rsidRPr="00E9400C">
        <w:t>26</w:t>
      </w:r>
      <w:r w:rsidR="0051754E">
        <w:rPr>
          <w:cs/>
        </w:rPr>
        <w:t>॥</w:t>
      </w:r>
    </w:p>
    <w:p w14:paraId="43450635" w14:textId="77777777" w:rsidR="00616F57" w:rsidRPr="00616F57" w:rsidRDefault="00616F57" w:rsidP="00EC4553">
      <w:pPr>
        <w:pStyle w:val="EngText"/>
      </w:pPr>
      <w:r>
        <w:t xml:space="preserve">1-26. Who can depict the paramount grace of Lord Ramachandra the consort of Goddess Sita that rained on Hanuman the foremost of the monkeys? While departing to Vaikunta, leaving the earth, He gave Himself </w:t>
      </w:r>
      <w:r>
        <w:lastRenderedPageBreak/>
        <w:t>(remained with him in one Rupa) (Form) to his devout disciple for his daily worship.</w:t>
      </w:r>
    </w:p>
    <w:p w14:paraId="4A0BEC81" w14:textId="77777777" w:rsidR="00E9400C" w:rsidRDefault="00E9400C" w:rsidP="007C105A">
      <w:pPr>
        <w:pStyle w:val="S18S"/>
      </w:pPr>
      <w:r w:rsidRPr="00E9400C">
        <w:rPr>
          <w:cs/>
        </w:rPr>
        <w:t>स्वानन्द</w:t>
      </w:r>
      <w:r w:rsidRPr="00E9400C">
        <w:t>-</w:t>
      </w:r>
      <w:r w:rsidRPr="00E9400C">
        <w:rPr>
          <w:cs/>
        </w:rPr>
        <w:t>हेतौ भजतां जनानां मग्नः सदा राम</w:t>
      </w:r>
      <w:r w:rsidRPr="00E9400C">
        <w:t>-</w:t>
      </w:r>
      <w:r w:rsidRPr="00E9400C">
        <w:rPr>
          <w:cs/>
        </w:rPr>
        <w:t>क</w:t>
      </w:r>
      <w:r w:rsidRPr="001B6639">
        <w:rPr>
          <w:cs/>
        </w:rPr>
        <w:t>था</w:t>
      </w:r>
      <w:r w:rsidRPr="00E9400C">
        <w:t>-</w:t>
      </w:r>
      <w:r w:rsidRPr="00E9400C">
        <w:rPr>
          <w:cs/>
        </w:rPr>
        <w:t>सुधायाम्</w:t>
      </w:r>
      <w:r w:rsidR="00D766AC">
        <w:rPr>
          <w:cs/>
        </w:rPr>
        <w:t>।</w:t>
      </w:r>
      <w:r w:rsidR="002A5300">
        <w:rPr>
          <w:cs/>
        </w:rPr>
        <w:br/>
      </w:r>
      <w:r w:rsidRPr="00E9400C">
        <w:rPr>
          <w:cs/>
        </w:rPr>
        <w:t>असाविदानीं च निषेवमाणो रामं पतिं किम्पुरुषे किला</w:t>
      </w:r>
      <w:r w:rsidR="007A4C1E">
        <w:rPr>
          <w:cs/>
        </w:rPr>
        <w:t>ऽ</w:t>
      </w:r>
      <w:r w:rsidRPr="00E9400C">
        <w:rPr>
          <w:cs/>
        </w:rPr>
        <w:t>स्ते</w:t>
      </w:r>
      <w:r w:rsidR="00D766AC">
        <w:rPr>
          <w:cs/>
        </w:rPr>
        <w:t>॥</w:t>
      </w:r>
      <w:r w:rsidR="0051754E">
        <w:rPr>
          <w:rFonts w:hint="cs"/>
          <w:cs/>
        </w:rPr>
        <w:t>1-</w:t>
      </w:r>
      <w:r w:rsidRPr="00E9400C">
        <w:t>27</w:t>
      </w:r>
      <w:r w:rsidR="0051754E">
        <w:rPr>
          <w:cs/>
        </w:rPr>
        <w:t>॥</w:t>
      </w:r>
    </w:p>
    <w:p w14:paraId="467CF51E" w14:textId="77777777" w:rsidR="00616F57" w:rsidRPr="00616F57" w:rsidRDefault="00616F57" w:rsidP="00EC4553">
      <w:pPr>
        <w:pStyle w:val="EngText"/>
      </w:pPr>
      <w:r>
        <w:t xml:space="preserve">1-27. This Hanuman, even now abides in Kimpurushakhanda respectly adoring Lord Ramachandra, the consort of Goddess </w:t>
      </w:r>
      <w:r w:rsidR="00CD52EC">
        <w:t>Sita</w:t>
      </w:r>
      <w:r>
        <w:t xml:space="preserve">, deeply immersed in the </w:t>
      </w:r>
      <w:r w:rsidR="00CD52EC">
        <w:t>sacred</w:t>
      </w:r>
      <w:r>
        <w:t xml:space="preserve"> recital of his life-glories that enable the earnest devotees to secure their innate bliss.</w:t>
      </w:r>
    </w:p>
    <w:p w14:paraId="42D45B16" w14:textId="77777777" w:rsidR="00E9400C" w:rsidRDefault="00E9400C" w:rsidP="007C105A">
      <w:pPr>
        <w:pStyle w:val="S18S"/>
      </w:pPr>
      <w:r w:rsidRPr="00E9400C">
        <w:rPr>
          <w:cs/>
        </w:rPr>
        <w:t>तस्यैव वायोरवतारमेनं सन्तो द्वितीयं प्रवदन्ति भीमम्</w:t>
      </w:r>
      <w:r w:rsidR="00D766AC">
        <w:rPr>
          <w:cs/>
        </w:rPr>
        <w:t>।</w:t>
      </w:r>
      <w:r w:rsidR="002A5300">
        <w:rPr>
          <w:cs/>
        </w:rPr>
        <w:br/>
      </w:r>
      <w:r w:rsidRPr="00E9400C">
        <w:rPr>
          <w:cs/>
        </w:rPr>
        <w:t>स्पृष्टैव यं प्रीतिमाता</w:t>
      </w:r>
      <w:r w:rsidR="007A4C1E">
        <w:rPr>
          <w:cs/>
        </w:rPr>
        <w:t>ऽ</w:t>
      </w:r>
      <w:r w:rsidRPr="00E9400C">
        <w:rPr>
          <w:cs/>
        </w:rPr>
        <w:t>निलेन नरेन्द्र</w:t>
      </w:r>
      <w:r w:rsidRPr="00E9400C">
        <w:t>-</w:t>
      </w:r>
      <w:r w:rsidRPr="00E9400C">
        <w:rPr>
          <w:cs/>
        </w:rPr>
        <w:t>कान्ता सुषुवे</w:t>
      </w:r>
      <w:r w:rsidR="007A4C1E">
        <w:rPr>
          <w:cs/>
        </w:rPr>
        <w:t>ऽ</w:t>
      </w:r>
      <w:r w:rsidRPr="00E9400C">
        <w:rPr>
          <w:cs/>
        </w:rPr>
        <w:t>त्र कुन्ती</w:t>
      </w:r>
      <w:r w:rsidR="00D766AC">
        <w:rPr>
          <w:cs/>
        </w:rPr>
        <w:t>॥</w:t>
      </w:r>
      <w:r w:rsidR="0051754E">
        <w:rPr>
          <w:rFonts w:hint="cs"/>
          <w:cs/>
        </w:rPr>
        <w:t>1-</w:t>
      </w:r>
      <w:r w:rsidRPr="00E9400C">
        <w:t>28</w:t>
      </w:r>
      <w:r w:rsidR="0051754E">
        <w:rPr>
          <w:cs/>
        </w:rPr>
        <w:t>॥</w:t>
      </w:r>
    </w:p>
    <w:p w14:paraId="67B73701" w14:textId="77777777" w:rsidR="00616F57" w:rsidRPr="00616F57" w:rsidRDefault="00616F57" w:rsidP="00EC4553">
      <w:pPr>
        <w:pStyle w:val="EngText"/>
      </w:pPr>
      <w:r>
        <w:t>1-28. Bhimsena proclaimed by the wise to be the second incarnation of the same Lord Vayu (the first being Hanuman) was born to Kunti, the consort of Panduraja with the mere affectionate touch of Lord Vayu.</w:t>
      </w:r>
    </w:p>
    <w:p w14:paraId="7AC5FD4C" w14:textId="77777777" w:rsidR="00E9400C" w:rsidRDefault="00E9400C" w:rsidP="007C105A">
      <w:pPr>
        <w:pStyle w:val="S16S"/>
      </w:pPr>
      <w:r w:rsidRPr="00E9400C">
        <w:rPr>
          <w:cs/>
        </w:rPr>
        <w:t>इन्द्रायुधं हीन्द्र</w:t>
      </w:r>
      <w:r w:rsidRPr="00E9400C">
        <w:t>-</w:t>
      </w:r>
      <w:r w:rsidRPr="00E9400C">
        <w:rPr>
          <w:cs/>
        </w:rPr>
        <w:t>कराभिनुन्नं चिच्छेद पक्षान् क्षितिधारिणां प्राक्</w:t>
      </w:r>
      <w:r w:rsidR="00D766AC">
        <w:rPr>
          <w:cs/>
        </w:rPr>
        <w:t>।</w:t>
      </w:r>
      <w:r w:rsidR="002A5300">
        <w:rPr>
          <w:cs/>
        </w:rPr>
        <w:br/>
      </w:r>
      <w:r w:rsidRPr="00E9400C">
        <w:rPr>
          <w:cs/>
        </w:rPr>
        <w:t>बिभेद भूभृद्</w:t>
      </w:r>
      <w:r w:rsidRPr="00E9400C">
        <w:t>-</w:t>
      </w:r>
      <w:r w:rsidRPr="00E9400C">
        <w:rPr>
          <w:cs/>
        </w:rPr>
        <w:t>वपुरङ्ग</w:t>
      </w:r>
      <w:r w:rsidRPr="00E9400C">
        <w:t>-</w:t>
      </w:r>
      <w:r w:rsidRPr="00E9400C">
        <w:rPr>
          <w:cs/>
        </w:rPr>
        <w:t>सङ्गात् चित्रं स पन्नो जननी</w:t>
      </w:r>
      <w:r w:rsidR="005E43D8">
        <w:rPr>
          <w:rFonts w:hint="cs"/>
          <w:cs/>
        </w:rPr>
        <w:t>-</w:t>
      </w:r>
      <w:r w:rsidRPr="00E9400C">
        <w:rPr>
          <w:cs/>
        </w:rPr>
        <w:t>कराग्रात्</w:t>
      </w:r>
      <w:r w:rsidR="00D766AC">
        <w:rPr>
          <w:cs/>
        </w:rPr>
        <w:t>॥</w:t>
      </w:r>
      <w:r w:rsidR="0051754E">
        <w:rPr>
          <w:rFonts w:hint="cs"/>
          <w:cs/>
        </w:rPr>
        <w:t>1-</w:t>
      </w:r>
      <w:r w:rsidRPr="00E9400C">
        <w:t>29</w:t>
      </w:r>
      <w:r w:rsidR="0051754E">
        <w:rPr>
          <w:cs/>
        </w:rPr>
        <w:t>॥</w:t>
      </w:r>
    </w:p>
    <w:p w14:paraId="189347F2" w14:textId="77777777" w:rsidR="00156E26" w:rsidRPr="00156E26" w:rsidRDefault="00156E26" w:rsidP="00EC4553">
      <w:pPr>
        <w:pStyle w:val="EngText"/>
      </w:pPr>
      <w:r>
        <w:t xml:space="preserve">1-29. It is really surprising that in days of yore, Devendra had to use deliberately his </w:t>
      </w:r>
      <w:r w:rsidR="00CD52EC">
        <w:t>thunderbolt</w:t>
      </w:r>
      <w:r>
        <w:t xml:space="preserve"> to prune the </w:t>
      </w:r>
      <w:r w:rsidR="00CD52EC">
        <w:t>wings</w:t>
      </w:r>
      <w:r>
        <w:t xml:space="preserve"> of the mountains because the child </w:t>
      </w:r>
      <w:r w:rsidR="00CD52EC">
        <w:t>Bhimsena</w:t>
      </w:r>
      <w:r>
        <w:t xml:space="preserve"> accidentally falling down from the hands of his mother Kunti on the (S</w:t>
      </w:r>
      <w:r w:rsidR="00640E47">
        <w:t>h</w:t>
      </w:r>
      <w:r>
        <w:t xml:space="preserve">atasringa) </w:t>
      </w:r>
      <w:r w:rsidR="00CD52EC">
        <w:t>mountain</w:t>
      </w:r>
      <w:r>
        <w:t xml:space="preserve"> could cleave it with the mere contact of his body. (</w:t>
      </w:r>
      <w:r w:rsidR="00CD52EC">
        <w:t>M</w:t>
      </w:r>
      <w:r>
        <w:t xml:space="preserve">ore powerful than Indra’s </w:t>
      </w:r>
      <w:r w:rsidR="00CD52EC">
        <w:t>thunderbolt</w:t>
      </w:r>
      <w:r>
        <w:t>).</w:t>
      </w:r>
    </w:p>
    <w:p w14:paraId="653BC1CA" w14:textId="77777777" w:rsidR="00E9400C" w:rsidRDefault="00E9400C" w:rsidP="007C105A">
      <w:pPr>
        <w:pStyle w:val="S18S"/>
      </w:pPr>
      <w:r w:rsidRPr="00E9400C">
        <w:rPr>
          <w:cs/>
        </w:rPr>
        <w:t>पुरे कुमारानलसान् विहारात् निरीक्ष्य सर्वानपि मन्द</w:t>
      </w:r>
      <w:r w:rsidRPr="00E9400C">
        <w:t>-</w:t>
      </w:r>
      <w:r w:rsidRPr="00E9400C">
        <w:rPr>
          <w:cs/>
        </w:rPr>
        <w:t>लीलः</w:t>
      </w:r>
      <w:r w:rsidR="00D766AC">
        <w:rPr>
          <w:cs/>
        </w:rPr>
        <w:t>।</w:t>
      </w:r>
      <w:r w:rsidR="002A5300">
        <w:rPr>
          <w:cs/>
        </w:rPr>
        <w:br/>
      </w:r>
      <w:r w:rsidRPr="00E9400C">
        <w:rPr>
          <w:cs/>
        </w:rPr>
        <w:t>कैशोर</w:t>
      </w:r>
      <w:r w:rsidRPr="00E9400C">
        <w:t>-</w:t>
      </w:r>
      <w:r w:rsidRPr="00E9400C">
        <w:rPr>
          <w:cs/>
        </w:rPr>
        <w:t>लीलां हत</w:t>
      </w:r>
      <w:r w:rsidRPr="00E9400C">
        <w:t>-</w:t>
      </w:r>
      <w:r w:rsidRPr="00E9400C">
        <w:rPr>
          <w:cs/>
        </w:rPr>
        <w:t>सिंह</w:t>
      </w:r>
      <w:r w:rsidRPr="00E9400C">
        <w:t>-</w:t>
      </w:r>
      <w:r w:rsidRPr="00E9400C">
        <w:rPr>
          <w:cs/>
        </w:rPr>
        <w:t>सङ्घां वृत्तां वने प्राक् स्मरति स्म सूत्कः</w:t>
      </w:r>
      <w:r w:rsidR="00D766AC">
        <w:rPr>
          <w:cs/>
        </w:rPr>
        <w:t>॥</w:t>
      </w:r>
      <w:r w:rsidR="0051754E">
        <w:rPr>
          <w:rFonts w:hint="cs"/>
          <w:cs/>
        </w:rPr>
        <w:t>1-</w:t>
      </w:r>
      <w:r w:rsidRPr="00E9400C">
        <w:t>30</w:t>
      </w:r>
      <w:r w:rsidR="0051754E">
        <w:rPr>
          <w:cs/>
        </w:rPr>
        <w:t>॥</w:t>
      </w:r>
    </w:p>
    <w:p w14:paraId="40864909" w14:textId="77777777" w:rsidR="00156E26" w:rsidRPr="00156E26" w:rsidRDefault="00156E26" w:rsidP="00EC4553">
      <w:pPr>
        <w:pStyle w:val="EngText"/>
      </w:pPr>
      <w:r>
        <w:t>1-30.</w:t>
      </w:r>
      <w:r w:rsidR="00640E47">
        <w:t xml:space="preserve"> </w:t>
      </w:r>
      <w:r>
        <w:t xml:space="preserve">In the bygone days Bhimasena seeing the princely lads wearied during their light games at </w:t>
      </w:r>
      <w:r w:rsidR="00CD52EC">
        <w:t>Hastinapura</w:t>
      </w:r>
      <w:r w:rsidR="00640E47">
        <w:t>,</w:t>
      </w:r>
      <w:r>
        <w:t xml:space="preserve"> recollected with great curiosity his juvenile games when he sported with lions and slayed them too.</w:t>
      </w:r>
    </w:p>
    <w:p w14:paraId="7AACB243" w14:textId="77777777" w:rsidR="00E9400C" w:rsidRDefault="00E9400C" w:rsidP="007C105A">
      <w:pPr>
        <w:pStyle w:val="S18S"/>
      </w:pPr>
      <w:r w:rsidRPr="00E9400C">
        <w:rPr>
          <w:cs/>
        </w:rPr>
        <w:t>भुक्तं च जीर्णं परिपन्थि</w:t>
      </w:r>
      <w:r w:rsidRPr="00E9400C">
        <w:t>-</w:t>
      </w:r>
      <w:r w:rsidRPr="00E9400C">
        <w:rPr>
          <w:cs/>
        </w:rPr>
        <w:t>दत्तं विषं विषण्णो विष</w:t>
      </w:r>
      <w:r w:rsidRPr="00E9400C">
        <w:t>-</w:t>
      </w:r>
      <w:r w:rsidRPr="00E9400C">
        <w:rPr>
          <w:cs/>
        </w:rPr>
        <w:t>भृद्</w:t>
      </w:r>
      <w:r w:rsidRPr="00E9400C">
        <w:t>-</w:t>
      </w:r>
      <w:r w:rsidRPr="00E9400C">
        <w:rPr>
          <w:cs/>
        </w:rPr>
        <w:t>गणो</w:t>
      </w:r>
      <w:r w:rsidR="007A4C1E">
        <w:rPr>
          <w:cs/>
        </w:rPr>
        <w:t>ऽ</w:t>
      </w:r>
      <w:r w:rsidRPr="00E9400C">
        <w:rPr>
          <w:cs/>
        </w:rPr>
        <w:t>तः</w:t>
      </w:r>
      <w:r w:rsidR="00D766AC">
        <w:rPr>
          <w:cs/>
        </w:rPr>
        <w:t>।</w:t>
      </w:r>
      <w:r w:rsidR="002A5300">
        <w:rPr>
          <w:cs/>
        </w:rPr>
        <w:br/>
      </w:r>
      <w:r w:rsidRPr="00E9400C">
        <w:rPr>
          <w:cs/>
        </w:rPr>
        <w:t>प्रमाण</w:t>
      </w:r>
      <w:r w:rsidRPr="00E9400C">
        <w:t>-</w:t>
      </w:r>
      <w:r w:rsidRPr="00E9400C">
        <w:rPr>
          <w:cs/>
        </w:rPr>
        <w:t>कोटेः स हि हेळया</w:t>
      </w:r>
      <w:r w:rsidR="007A4C1E">
        <w:rPr>
          <w:cs/>
        </w:rPr>
        <w:t>ऽ</w:t>
      </w:r>
      <w:r w:rsidRPr="00E9400C">
        <w:rPr>
          <w:cs/>
        </w:rPr>
        <w:t>गात् नेदं जगज्जीवन</w:t>
      </w:r>
      <w:r w:rsidRPr="00E9400C">
        <w:t>-</w:t>
      </w:r>
      <w:r w:rsidRPr="00E9400C">
        <w:rPr>
          <w:cs/>
        </w:rPr>
        <w:t>दे</w:t>
      </w:r>
      <w:r w:rsidR="007A4C1E">
        <w:rPr>
          <w:cs/>
        </w:rPr>
        <w:t>ऽ</w:t>
      </w:r>
      <w:r w:rsidRPr="00E9400C">
        <w:rPr>
          <w:cs/>
        </w:rPr>
        <w:t>त्र चित्रम्</w:t>
      </w:r>
      <w:r w:rsidR="00D766AC">
        <w:rPr>
          <w:cs/>
        </w:rPr>
        <w:t>॥</w:t>
      </w:r>
      <w:r w:rsidR="0051754E">
        <w:rPr>
          <w:rFonts w:hint="cs"/>
          <w:cs/>
        </w:rPr>
        <w:t>1-</w:t>
      </w:r>
      <w:r w:rsidRPr="00E9400C">
        <w:t>31</w:t>
      </w:r>
      <w:r w:rsidR="0051754E">
        <w:rPr>
          <w:cs/>
        </w:rPr>
        <w:t>॥</w:t>
      </w:r>
    </w:p>
    <w:p w14:paraId="4E3FA5EE" w14:textId="77777777" w:rsidR="00156E26" w:rsidRPr="00156E26" w:rsidRDefault="00156E26" w:rsidP="00EC4553">
      <w:pPr>
        <w:pStyle w:val="EngText"/>
      </w:pPr>
      <w:r>
        <w:t xml:space="preserve">1-31. </w:t>
      </w:r>
      <w:r w:rsidR="00CD52EC">
        <w:t>Bhimasena</w:t>
      </w:r>
      <w:r>
        <w:t xml:space="preserve"> consciously enough consumed and digested the poisoned fare ministered to him by his foes Duryodhana and others, destroyed the cluster of venomous serpents arranged to kill him and easily came out of the </w:t>
      </w:r>
      <w:r>
        <w:lastRenderedPageBreak/>
        <w:t>perilous eddy called Pramanakoti: of course nothing strange with him, who is the very life-breath of (all beings).</w:t>
      </w:r>
    </w:p>
    <w:p w14:paraId="7ACD8362" w14:textId="77777777" w:rsidR="00E9400C" w:rsidRDefault="00E9400C" w:rsidP="007C105A">
      <w:pPr>
        <w:pStyle w:val="S18S"/>
      </w:pPr>
      <w:r w:rsidRPr="00E9400C">
        <w:rPr>
          <w:cs/>
        </w:rPr>
        <w:t>दग्ध्वापुरं योग</w:t>
      </w:r>
      <w:r w:rsidRPr="00E9400C">
        <w:t>-</w:t>
      </w:r>
      <w:r w:rsidRPr="00E9400C">
        <w:rPr>
          <w:cs/>
        </w:rPr>
        <w:t>बलात् स निर्यन् धर्मानिव स्वान् सहजान् दधानः</w:t>
      </w:r>
      <w:r w:rsidR="00D766AC">
        <w:rPr>
          <w:cs/>
        </w:rPr>
        <w:t>।</w:t>
      </w:r>
      <w:r w:rsidR="002A5300">
        <w:rPr>
          <w:cs/>
        </w:rPr>
        <w:br/>
      </w:r>
      <w:r w:rsidRPr="00E9400C">
        <w:rPr>
          <w:cs/>
        </w:rPr>
        <w:t>अदारि</w:t>
      </w:r>
      <w:r w:rsidRPr="00E9400C">
        <w:t>-</w:t>
      </w:r>
      <w:r w:rsidRPr="00E9400C">
        <w:rPr>
          <w:cs/>
        </w:rPr>
        <w:t>भावेन जगत्सु पूज्यो योगीव नारायणमाससाद</w:t>
      </w:r>
      <w:r w:rsidR="00D766AC">
        <w:rPr>
          <w:cs/>
        </w:rPr>
        <w:t>॥</w:t>
      </w:r>
      <w:r w:rsidR="0051754E">
        <w:rPr>
          <w:rFonts w:hint="cs"/>
          <w:cs/>
        </w:rPr>
        <w:t>1-</w:t>
      </w:r>
      <w:r w:rsidRPr="00E9400C">
        <w:t>32</w:t>
      </w:r>
      <w:r w:rsidR="0051754E">
        <w:rPr>
          <w:cs/>
        </w:rPr>
        <w:t>॥</w:t>
      </w:r>
    </w:p>
    <w:p w14:paraId="39364455" w14:textId="77777777" w:rsidR="00156E26" w:rsidRPr="00156E26" w:rsidRDefault="00156E26" w:rsidP="00EC4553">
      <w:pPr>
        <w:pStyle w:val="EngText"/>
      </w:pPr>
      <w:r>
        <w:t xml:space="preserve">1-32. Seeing the lac-house on fire </w:t>
      </w:r>
      <w:r w:rsidR="00CD52EC">
        <w:t>Bhimasena</w:t>
      </w:r>
      <w:r>
        <w:t xml:space="preserve"> emerged out of the concealed den bearing his brothers on his shoulders and smothered his adversary the demon Hidamb</w:t>
      </w:r>
      <w:r w:rsidR="00235FF7">
        <w:t>i</w:t>
      </w:r>
      <w:r>
        <w:t xml:space="preserve">, an accomplishment acclaimed by the </w:t>
      </w:r>
      <w:r w:rsidR="00CD52EC">
        <w:t>deities</w:t>
      </w:r>
      <w:r>
        <w:t xml:space="preserve"> and approached Lord Vedavyasa who manifested then to exhort him to accept Hidamb</w:t>
      </w:r>
      <w:r w:rsidR="00235FF7">
        <w:t>i</w:t>
      </w:r>
      <w:r>
        <w:t xml:space="preserve"> in marriage like a mystic incinerating his physical frame with his intense spiritual strength and reaching the Supreme with the fruit of meritorious deeds, like a spy escaping the enemy’s camp with some contrivance and joining his master in safety.</w:t>
      </w:r>
    </w:p>
    <w:p w14:paraId="71E842EC" w14:textId="77777777" w:rsidR="00E9400C" w:rsidRDefault="00E9400C" w:rsidP="007C105A">
      <w:pPr>
        <w:pStyle w:val="S18S"/>
      </w:pPr>
      <w:r w:rsidRPr="00E9400C">
        <w:rPr>
          <w:cs/>
        </w:rPr>
        <w:t>समर्प्य कृत्यानि कृती कृतानि व्यासाय भूम्ने सुकृतानि यावत्</w:t>
      </w:r>
      <w:r w:rsidR="00D766AC">
        <w:rPr>
          <w:cs/>
        </w:rPr>
        <w:t>।</w:t>
      </w:r>
      <w:r w:rsidR="002A5300">
        <w:rPr>
          <w:cs/>
        </w:rPr>
        <w:br/>
      </w:r>
      <w:r w:rsidRPr="00E9400C">
        <w:rPr>
          <w:cs/>
        </w:rPr>
        <w:t>करिष्यमाणानि च तस्य पूजां सङ्कल्पयामास स शुद्ध</w:t>
      </w:r>
      <w:r w:rsidRPr="00E9400C">
        <w:t>-</w:t>
      </w:r>
      <w:r w:rsidRPr="00E9400C">
        <w:rPr>
          <w:cs/>
        </w:rPr>
        <w:t>बुद्धिः</w:t>
      </w:r>
      <w:r w:rsidR="00D766AC">
        <w:rPr>
          <w:cs/>
        </w:rPr>
        <w:t>॥</w:t>
      </w:r>
      <w:r w:rsidR="0051754E">
        <w:rPr>
          <w:rFonts w:hint="cs"/>
          <w:cs/>
        </w:rPr>
        <w:t>1-</w:t>
      </w:r>
      <w:r w:rsidRPr="00E9400C">
        <w:t>33</w:t>
      </w:r>
      <w:r w:rsidR="0051754E">
        <w:rPr>
          <w:cs/>
        </w:rPr>
        <w:t>॥</w:t>
      </w:r>
    </w:p>
    <w:p w14:paraId="765C53F6" w14:textId="77777777" w:rsidR="00156E26" w:rsidRPr="00156E26" w:rsidRDefault="00156E26" w:rsidP="00EC4553">
      <w:pPr>
        <w:pStyle w:val="EngText"/>
      </w:pPr>
      <w:r>
        <w:t xml:space="preserve">1-33. The wise </w:t>
      </w:r>
      <w:r w:rsidR="00CD52EC">
        <w:t>Bhimasena</w:t>
      </w:r>
      <w:r>
        <w:t xml:space="preserve"> of immaculate mind, in a spirit of deep devotion dedicated all the </w:t>
      </w:r>
      <w:r w:rsidR="00CD52EC">
        <w:t>virtuous</w:t>
      </w:r>
      <w:r>
        <w:t xml:space="preserve"> valiant deeds done so far to Lord Vedavyasa and resolved to consign all the meritorious feats to be accomplished as worship at the feet of his master.</w:t>
      </w:r>
    </w:p>
    <w:p w14:paraId="4F0E0ADD" w14:textId="77777777" w:rsidR="00E9400C" w:rsidRDefault="00E9400C" w:rsidP="007C105A">
      <w:pPr>
        <w:pStyle w:val="S18S"/>
      </w:pPr>
      <w:r w:rsidRPr="00E9400C">
        <w:rPr>
          <w:cs/>
        </w:rPr>
        <w:t>विष्णोः</w:t>
      </w:r>
      <w:r w:rsidR="005E43D8">
        <w:rPr>
          <w:rFonts w:hint="cs"/>
          <w:cs/>
        </w:rPr>
        <w:t>-</w:t>
      </w:r>
      <w:r w:rsidRPr="00E9400C">
        <w:rPr>
          <w:cs/>
        </w:rPr>
        <w:t>पद</w:t>
      </w:r>
      <w:r w:rsidRPr="00E9400C">
        <w:t>-</w:t>
      </w:r>
      <w:r w:rsidRPr="00E9400C">
        <w:rPr>
          <w:cs/>
        </w:rPr>
        <w:t>श्रिद् बक</w:t>
      </w:r>
      <w:r w:rsidRPr="00E9400C">
        <w:t>-</w:t>
      </w:r>
      <w:r w:rsidRPr="00E9400C">
        <w:rPr>
          <w:cs/>
        </w:rPr>
        <w:t>सन्निरासी क्षिप्तान्य</w:t>
      </w:r>
      <w:r w:rsidRPr="00E9400C">
        <w:t>-</w:t>
      </w:r>
      <w:r w:rsidRPr="00E9400C">
        <w:rPr>
          <w:cs/>
        </w:rPr>
        <w:t>पक्षि</w:t>
      </w:r>
      <w:r w:rsidRPr="00E9400C">
        <w:t>-</w:t>
      </w:r>
      <w:r w:rsidRPr="00E9400C">
        <w:rPr>
          <w:cs/>
        </w:rPr>
        <w:t>प्रकरः सु</w:t>
      </w:r>
      <w:r w:rsidRPr="00E9400C">
        <w:t>-</w:t>
      </w:r>
      <w:r w:rsidRPr="00E9400C">
        <w:rPr>
          <w:cs/>
        </w:rPr>
        <w:t>पक्षः</w:t>
      </w:r>
      <w:r w:rsidR="00D766AC">
        <w:rPr>
          <w:cs/>
        </w:rPr>
        <w:t>।</w:t>
      </w:r>
      <w:r w:rsidR="002A5300">
        <w:rPr>
          <w:cs/>
        </w:rPr>
        <w:br/>
      </w:r>
      <w:r w:rsidRPr="00E9400C">
        <w:rPr>
          <w:cs/>
        </w:rPr>
        <w:t>स</w:t>
      </w:r>
      <w:r w:rsidRPr="00E9400C">
        <w:t>-</w:t>
      </w:r>
      <w:r w:rsidRPr="00E9400C">
        <w:rPr>
          <w:cs/>
        </w:rPr>
        <w:t>सोदरो</w:t>
      </w:r>
      <w:r w:rsidR="007A4C1E">
        <w:rPr>
          <w:cs/>
        </w:rPr>
        <w:t>ऽ</w:t>
      </w:r>
      <w:r w:rsidRPr="00E9400C">
        <w:rPr>
          <w:cs/>
        </w:rPr>
        <w:t>था</w:t>
      </w:r>
      <w:r w:rsidR="007A4C1E">
        <w:rPr>
          <w:cs/>
        </w:rPr>
        <w:t>ऽ</w:t>
      </w:r>
      <w:r w:rsidRPr="00E9400C">
        <w:rPr>
          <w:cs/>
        </w:rPr>
        <w:t>दित राज</w:t>
      </w:r>
      <w:r w:rsidRPr="00E9400C">
        <w:t>-</w:t>
      </w:r>
      <w:r w:rsidRPr="00E9400C">
        <w:rPr>
          <w:cs/>
        </w:rPr>
        <w:t>हंसः स राज</w:t>
      </w:r>
      <w:r w:rsidRPr="00E9400C">
        <w:t>-</w:t>
      </w:r>
      <w:r w:rsidRPr="00E9400C">
        <w:rPr>
          <w:cs/>
        </w:rPr>
        <w:t>हंसीमिव राज</w:t>
      </w:r>
      <w:r w:rsidRPr="00E9400C">
        <w:t>-</w:t>
      </w:r>
      <w:r w:rsidRPr="00E9400C">
        <w:rPr>
          <w:cs/>
        </w:rPr>
        <w:t>कन्याम्</w:t>
      </w:r>
      <w:r w:rsidR="00D766AC">
        <w:rPr>
          <w:cs/>
        </w:rPr>
        <w:t>॥</w:t>
      </w:r>
      <w:r w:rsidR="0051754E">
        <w:rPr>
          <w:rFonts w:hint="cs"/>
          <w:cs/>
        </w:rPr>
        <w:t>1-3</w:t>
      </w:r>
      <w:r w:rsidRPr="00E9400C">
        <w:t>4</w:t>
      </w:r>
      <w:r w:rsidR="0051754E">
        <w:rPr>
          <w:cs/>
        </w:rPr>
        <w:t>॥</w:t>
      </w:r>
    </w:p>
    <w:p w14:paraId="68C39BEC" w14:textId="77777777" w:rsidR="00156E26" w:rsidRPr="00156E26" w:rsidRDefault="00156E26" w:rsidP="00EC4553">
      <w:pPr>
        <w:pStyle w:val="EngText"/>
      </w:pPr>
      <w:r>
        <w:t>1-34. Then, Bhimasena sheltered in Lord Vishnu slaughtered the demon Baka and defeated the inimical kings and strictly sticking to his own tenets secured Droupadi like the king-swan flying in the sky with its fascinating wings, winning the queen-swan, (killing the crane and putting other rival birds to flight).</w:t>
      </w:r>
    </w:p>
    <w:p w14:paraId="33418C32" w14:textId="77777777" w:rsidR="00E9400C" w:rsidRDefault="00E9400C" w:rsidP="007C105A">
      <w:pPr>
        <w:pStyle w:val="S18S"/>
      </w:pPr>
      <w:r w:rsidRPr="00E9400C">
        <w:rPr>
          <w:cs/>
        </w:rPr>
        <w:t>इन्दीवर</w:t>
      </w:r>
      <w:r w:rsidRPr="00E9400C">
        <w:t>-</w:t>
      </w:r>
      <w:r w:rsidRPr="00E9400C">
        <w:rPr>
          <w:cs/>
        </w:rPr>
        <w:t>श्री</w:t>
      </w:r>
      <w:r w:rsidRPr="00E9400C">
        <w:t>-</w:t>
      </w:r>
      <w:r w:rsidRPr="00E9400C">
        <w:rPr>
          <w:cs/>
        </w:rPr>
        <w:t>जयि</w:t>
      </w:r>
      <w:r w:rsidRPr="00E9400C">
        <w:t>-</w:t>
      </w:r>
      <w:r w:rsidRPr="00E9400C">
        <w:rPr>
          <w:cs/>
        </w:rPr>
        <w:t>सुन्दराभं स्मेराननेन्दुं दयितं मुकुन्दम्</w:t>
      </w:r>
      <w:r w:rsidR="00D766AC">
        <w:rPr>
          <w:cs/>
        </w:rPr>
        <w:t>।</w:t>
      </w:r>
      <w:r w:rsidR="002A5300">
        <w:rPr>
          <w:cs/>
        </w:rPr>
        <w:br/>
      </w:r>
      <w:r w:rsidRPr="00E9400C">
        <w:rPr>
          <w:cs/>
        </w:rPr>
        <w:t>स्व</w:t>
      </w:r>
      <w:r w:rsidRPr="00E9400C">
        <w:t>-</w:t>
      </w:r>
      <w:r w:rsidRPr="00E9400C">
        <w:rPr>
          <w:cs/>
        </w:rPr>
        <w:t>मातुलेयं कमलायताक्षं समभ्यनन्दत् सु</w:t>
      </w:r>
      <w:r w:rsidRPr="00E9400C">
        <w:t>-</w:t>
      </w:r>
      <w:r w:rsidRPr="00E9400C">
        <w:rPr>
          <w:cs/>
        </w:rPr>
        <w:t>चिराय भीमः</w:t>
      </w:r>
      <w:r w:rsidR="00D766AC">
        <w:rPr>
          <w:cs/>
        </w:rPr>
        <w:t>॥</w:t>
      </w:r>
      <w:r w:rsidR="0051754E">
        <w:rPr>
          <w:rFonts w:hint="cs"/>
          <w:cs/>
        </w:rPr>
        <w:t>1-</w:t>
      </w:r>
      <w:r w:rsidRPr="00E9400C">
        <w:t>35</w:t>
      </w:r>
      <w:r w:rsidR="0051754E">
        <w:rPr>
          <w:cs/>
        </w:rPr>
        <w:t>॥</w:t>
      </w:r>
    </w:p>
    <w:p w14:paraId="74AC1D5F" w14:textId="77777777" w:rsidR="00156E26" w:rsidRPr="00156E26" w:rsidRDefault="00156E26" w:rsidP="00EC4553">
      <w:pPr>
        <w:pStyle w:val="EngText"/>
      </w:pPr>
      <w:r>
        <w:t>1</w:t>
      </w:r>
      <w:r w:rsidR="00235FF7">
        <w:t>-</w:t>
      </w:r>
      <w:r>
        <w:t>35.</w:t>
      </w:r>
      <w:r w:rsidR="00235FF7">
        <w:t xml:space="preserve"> </w:t>
      </w:r>
      <w:r w:rsidR="0086491F">
        <w:t xml:space="preserve">Bhimasena was greatly gratified to behold Lord Krishna, the beloved son of his maternal uncle Vasudeva beaming with his radiant (moon-like) face excelling the beauty of the blue lotus, with his fascinating eyes and </w:t>
      </w:r>
      <w:r w:rsidR="0086491F">
        <w:lastRenderedPageBreak/>
        <w:t xml:space="preserve">pleasing smile, whom he saw after a long interval in </w:t>
      </w:r>
      <w:r w:rsidR="00CD52EC">
        <w:t>Droupadi’ s</w:t>
      </w:r>
      <w:r w:rsidR="0086491F">
        <w:t xml:space="preserve"> choice-marriage.</w:t>
      </w:r>
    </w:p>
    <w:p w14:paraId="09EFC318" w14:textId="77777777" w:rsidR="00E9400C" w:rsidRDefault="00E9400C" w:rsidP="007C105A">
      <w:pPr>
        <w:pStyle w:val="S18S"/>
      </w:pPr>
      <w:r w:rsidRPr="00E9400C">
        <w:rPr>
          <w:cs/>
        </w:rPr>
        <w:t>महा</w:t>
      </w:r>
      <w:r w:rsidRPr="00E9400C">
        <w:t>-</w:t>
      </w:r>
      <w:r w:rsidRPr="00E9400C">
        <w:rPr>
          <w:cs/>
        </w:rPr>
        <w:t>गदं चण्ड</w:t>
      </w:r>
      <w:r w:rsidRPr="00E9400C">
        <w:t>-</w:t>
      </w:r>
      <w:r w:rsidRPr="00E9400C">
        <w:rPr>
          <w:cs/>
        </w:rPr>
        <w:t>रणं पृथिव्यां बार्हद्रथं मङ्क्षु निरस्य वीरः</w:t>
      </w:r>
      <w:r w:rsidR="00D766AC">
        <w:rPr>
          <w:cs/>
        </w:rPr>
        <w:t>।</w:t>
      </w:r>
      <w:r w:rsidR="002A5300">
        <w:rPr>
          <w:cs/>
        </w:rPr>
        <w:br/>
      </w:r>
      <w:r w:rsidRPr="00E9400C">
        <w:rPr>
          <w:cs/>
        </w:rPr>
        <w:t>राजानमत्युज्ज्वल</w:t>
      </w:r>
      <w:r w:rsidRPr="00E9400C">
        <w:t>-</w:t>
      </w:r>
      <w:r w:rsidRPr="00E9400C">
        <w:rPr>
          <w:cs/>
        </w:rPr>
        <w:t>राज</w:t>
      </w:r>
      <w:r w:rsidRPr="00E9400C">
        <w:t>-</w:t>
      </w:r>
      <w:r w:rsidRPr="00E9400C">
        <w:rPr>
          <w:cs/>
        </w:rPr>
        <w:t>सूयं चकार गोविन्द</w:t>
      </w:r>
      <w:r w:rsidRPr="00E9400C">
        <w:t>-</w:t>
      </w:r>
      <w:r w:rsidRPr="00E9400C">
        <w:rPr>
          <w:cs/>
        </w:rPr>
        <w:t>सुरेन्द्रजाभ्याम्</w:t>
      </w:r>
      <w:r w:rsidR="00D766AC">
        <w:rPr>
          <w:cs/>
        </w:rPr>
        <w:t>॥</w:t>
      </w:r>
      <w:r w:rsidR="0051754E">
        <w:rPr>
          <w:rFonts w:hint="cs"/>
          <w:cs/>
        </w:rPr>
        <w:t>1-</w:t>
      </w:r>
      <w:r w:rsidRPr="00E9400C">
        <w:t>36</w:t>
      </w:r>
      <w:r w:rsidR="0051754E">
        <w:rPr>
          <w:cs/>
        </w:rPr>
        <w:t>॥</w:t>
      </w:r>
    </w:p>
    <w:p w14:paraId="4E1C33AE" w14:textId="77777777" w:rsidR="0086491F" w:rsidRPr="0086491F" w:rsidRDefault="00CD52EC" w:rsidP="00EC4553">
      <w:pPr>
        <w:pStyle w:val="EngText"/>
      </w:pPr>
      <w:r>
        <w:t xml:space="preserve">1-36. </w:t>
      </w:r>
      <w:r w:rsidR="0086491F">
        <w:t>Not long hence, Bhimas</w:t>
      </w:r>
      <w:r w:rsidR="00235FF7">
        <w:t>ena accompanied by his brother A</w:t>
      </w:r>
      <w:r w:rsidR="0086491F">
        <w:t>rjuna (son of Indra) and Lord Krishna slayed Jarasandha, Brahadratha’s son a fierce fighter on earth with his mighty mace and vanquished Kichaka and other felons having big chariots who were brave enough to split great mountains and thus, enabled king Dharmaraja to perform the celebrated Rajasuya Sacrifice.</w:t>
      </w:r>
    </w:p>
    <w:p w14:paraId="2AF76A63" w14:textId="77777777" w:rsidR="00E9400C" w:rsidRDefault="00E9400C" w:rsidP="007C105A">
      <w:pPr>
        <w:pStyle w:val="S18S"/>
      </w:pPr>
      <w:r w:rsidRPr="00E9400C">
        <w:rPr>
          <w:cs/>
        </w:rPr>
        <w:t>दुःशासनेना</w:t>
      </w:r>
      <w:r w:rsidR="007A4C1E">
        <w:rPr>
          <w:cs/>
        </w:rPr>
        <w:t>ऽ</w:t>
      </w:r>
      <w:r w:rsidRPr="00E9400C">
        <w:rPr>
          <w:cs/>
        </w:rPr>
        <w:t>कुलितान् प्रियायाः सूक्ष्मानराळानसितांश्च केशान्</w:t>
      </w:r>
      <w:r w:rsidR="00D766AC">
        <w:rPr>
          <w:cs/>
        </w:rPr>
        <w:t>।</w:t>
      </w:r>
      <w:r w:rsidR="002A5300">
        <w:rPr>
          <w:cs/>
        </w:rPr>
        <w:br/>
      </w:r>
      <w:r w:rsidRPr="00E9400C">
        <w:rPr>
          <w:cs/>
        </w:rPr>
        <w:t>जिघांसया वैरि</w:t>
      </w:r>
      <w:r w:rsidRPr="00E9400C">
        <w:t>-</w:t>
      </w:r>
      <w:r w:rsidRPr="00E9400C">
        <w:rPr>
          <w:cs/>
        </w:rPr>
        <w:t>जनस्य तीक्ष्णः स कृष्ण</w:t>
      </w:r>
      <w:r w:rsidRPr="00E9400C">
        <w:t>-</w:t>
      </w:r>
      <w:r w:rsidRPr="00E9400C">
        <w:rPr>
          <w:cs/>
        </w:rPr>
        <w:t>सर्पानिव स</w:t>
      </w:r>
      <w:r w:rsidR="0025357A">
        <w:rPr>
          <w:rFonts w:hint="cs"/>
          <w:cs/>
        </w:rPr>
        <w:t>ञ्-चि</w:t>
      </w:r>
      <w:r w:rsidRPr="00E9400C">
        <w:rPr>
          <w:cs/>
        </w:rPr>
        <w:t>काय</w:t>
      </w:r>
      <w:r w:rsidR="00D766AC">
        <w:rPr>
          <w:cs/>
        </w:rPr>
        <w:t>॥</w:t>
      </w:r>
      <w:r w:rsidR="0051754E">
        <w:rPr>
          <w:rFonts w:hint="cs"/>
          <w:cs/>
        </w:rPr>
        <w:t>1-</w:t>
      </w:r>
      <w:r w:rsidRPr="00E9400C">
        <w:t>37</w:t>
      </w:r>
      <w:r w:rsidR="0051754E">
        <w:rPr>
          <w:cs/>
        </w:rPr>
        <w:t>॥</w:t>
      </w:r>
    </w:p>
    <w:p w14:paraId="70B91913" w14:textId="77777777" w:rsidR="0086491F" w:rsidRPr="0086491F" w:rsidRDefault="0086491F" w:rsidP="00EC4553">
      <w:pPr>
        <w:pStyle w:val="EngText"/>
      </w:pPr>
      <w:r>
        <w:t xml:space="preserve">1-37. </w:t>
      </w:r>
      <w:r w:rsidR="00CD52EC">
        <w:t>Bhimasena</w:t>
      </w:r>
      <w:r>
        <w:t xml:space="preserve"> gathered together the </w:t>
      </w:r>
      <w:r w:rsidR="0011372A">
        <w:t>dishevelled</w:t>
      </w:r>
      <w:r>
        <w:t xml:space="preserve"> soft, black and curly hair of his wife Panchali roughly pulled by Dusshasana (brother of Duryodhana) </w:t>
      </w:r>
      <w:r w:rsidR="00CD52EC">
        <w:t>intending</w:t>
      </w:r>
      <w:r>
        <w:t xml:space="preserve"> to kill his rival </w:t>
      </w:r>
      <w:r w:rsidR="00CD52EC">
        <w:t>K</w:t>
      </w:r>
      <w:r>
        <w:t>ouravas, like an expert collecting the pliable, winding and sable serpents agonized by a relentless rogue specialized in incantations (like Garuda Mantra etc.) wishing to use them to smother his enemies.</w:t>
      </w:r>
    </w:p>
    <w:p w14:paraId="0803E830" w14:textId="77777777" w:rsidR="00E9400C" w:rsidRDefault="00E9400C" w:rsidP="007C105A">
      <w:pPr>
        <w:pStyle w:val="S18S"/>
      </w:pPr>
      <w:r w:rsidRPr="00E9400C">
        <w:rPr>
          <w:cs/>
        </w:rPr>
        <w:t>जाज्वल्यमानस्य वने</w:t>
      </w:r>
      <w:r w:rsidRPr="00E9400C">
        <w:t>-</w:t>
      </w:r>
      <w:r w:rsidRPr="00E9400C">
        <w:rPr>
          <w:cs/>
        </w:rPr>
        <w:t>वने</w:t>
      </w:r>
      <w:r w:rsidR="007A4C1E">
        <w:rPr>
          <w:cs/>
        </w:rPr>
        <w:t>ऽ</w:t>
      </w:r>
      <w:r w:rsidRPr="00E9400C">
        <w:rPr>
          <w:cs/>
        </w:rPr>
        <w:t>लं दिधक्षतः पार्थिव</w:t>
      </w:r>
      <w:r w:rsidRPr="00E9400C">
        <w:t>-</w:t>
      </w:r>
      <w:r w:rsidRPr="00E9400C">
        <w:rPr>
          <w:cs/>
        </w:rPr>
        <w:t>सार्थमुग्रम्</w:t>
      </w:r>
      <w:r w:rsidR="00D766AC">
        <w:rPr>
          <w:cs/>
        </w:rPr>
        <w:t>।</w:t>
      </w:r>
      <w:r w:rsidR="002A5300">
        <w:rPr>
          <w:cs/>
        </w:rPr>
        <w:br/>
      </w:r>
      <w:r w:rsidRPr="00E9400C">
        <w:rPr>
          <w:cs/>
        </w:rPr>
        <w:t>सत्त्वानि पुंसां भयदानि नाशं वृकोदराग्नेर्गुरु</w:t>
      </w:r>
      <w:r w:rsidRPr="00E9400C">
        <w:t>-</w:t>
      </w:r>
      <w:r w:rsidRPr="00E9400C">
        <w:rPr>
          <w:cs/>
        </w:rPr>
        <w:t>तेजसा</w:t>
      </w:r>
      <w:r w:rsidR="007A4C1E">
        <w:rPr>
          <w:cs/>
        </w:rPr>
        <w:t>ऽऽ</w:t>
      </w:r>
      <w:r w:rsidRPr="00E9400C">
        <w:rPr>
          <w:cs/>
        </w:rPr>
        <w:t>पुः</w:t>
      </w:r>
      <w:r w:rsidR="00D766AC">
        <w:rPr>
          <w:cs/>
        </w:rPr>
        <w:t>॥</w:t>
      </w:r>
      <w:r w:rsidR="0051754E">
        <w:rPr>
          <w:rFonts w:hint="cs"/>
          <w:cs/>
        </w:rPr>
        <w:t>1-</w:t>
      </w:r>
      <w:r w:rsidRPr="00E9400C">
        <w:t>38</w:t>
      </w:r>
      <w:r w:rsidR="0051754E">
        <w:rPr>
          <w:cs/>
        </w:rPr>
        <w:t>॥</w:t>
      </w:r>
    </w:p>
    <w:p w14:paraId="18EF3DB3" w14:textId="77777777" w:rsidR="0086491F" w:rsidRPr="0086491F" w:rsidRDefault="0086491F" w:rsidP="00EC4553">
      <w:pPr>
        <w:pStyle w:val="EngText"/>
      </w:pPr>
      <w:r>
        <w:t xml:space="preserve">1-38. The demons Kirmira and his ilk, dreadful to the human beings dwelling in the forest succumbed to the righteous indignation of the wolf-bellied Bhimasena in exile, </w:t>
      </w:r>
      <w:r w:rsidR="00CD52EC">
        <w:t>scintillating</w:t>
      </w:r>
      <w:r>
        <w:t xml:space="preserve"> in all effulgence (intending to lighten the burden of </w:t>
      </w:r>
      <w:r w:rsidR="00235FF7">
        <w:t>m</w:t>
      </w:r>
      <w:r>
        <w:t xml:space="preserve">other earth) like </w:t>
      </w:r>
      <w:r w:rsidR="00235FF7">
        <w:t>the bright w</w:t>
      </w:r>
      <w:r>
        <w:t>ild-fire burning the wood with its trees, thickets and ruthless animals like lions and tigers.</w:t>
      </w:r>
    </w:p>
    <w:p w14:paraId="2D1EC1B6" w14:textId="77777777" w:rsidR="00E9400C" w:rsidRDefault="00E9400C" w:rsidP="001B577E">
      <w:pPr>
        <w:pStyle w:val="S16S"/>
      </w:pPr>
      <w:r w:rsidRPr="00E9400C">
        <w:rPr>
          <w:cs/>
        </w:rPr>
        <w:t>भोगाधिकाभोग</w:t>
      </w:r>
      <w:r w:rsidRPr="00E9400C">
        <w:t>-</w:t>
      </w:r>
      <w:r w:rsidRPr="00E9400C">
        <w:rPr>
          <w:cs/>
        </w:rPr>
        <w:t>वतो</w:t>
      </w:r>
      <w:r w:rsidR="007A4C1E">
        <w:rPr>
          <w:cs/>
        </w:rPr>
        <w:t>ऽ</w:t>
      </w:r>
      <w:r w:rsidRPr="00E9400C">
        <w:rPr>
          <w:cs/>
        </w:rPr>
        <w:t>रुणाक्षान् इतस्ततः संवलतो धरेन्द्रे</w:t>
      </w:r>
      <w:r w:rsidR="00D766AC">
        <w:rPr>
          <w:cs/>
        </w:rPr>
        <w:t>।</w:t>
      </w:r>
      <w:r w:rsidR="002A5300">
        <w:rPr>
          <w:cs/>
        </w:rPr>
        <w:br/>
      </w:r>
      <w:r w:rsidRPr="00E9400C">
        <w:rPr>
          <w:cs/>
        </w:rPr>
        <w:t>बहून् द्विजिह्वान् मणिमत्</w:t>
      </w:r>
      <w:r w:rsidRPr="00E9400C">
        <w:t>-</w:t>
      </w:r>
      <w:r w:rsidRPr="00E9400C">
        <w:rPr>
          <w:cs/>
        </w:rPr>
        <w:t>पुरोगान् असौ कटून् क्रोध</w:t>
      </w:r>
      <w:r w:rsidRPr="00E9400C">
        <w:t>-</w:t>
      </w:r>
      <w:r w:rsidRPr="00E9400C">
        <w:rPr>
          <w:cs/>
        </w:rPr>
        <w:t>वशान् जघान</w:t>
      </w:r>
      <w:r w:rsidR="0051754E">
        <w:rPr>
          <w:rFonts w:hint="cs"/>
          <w:cs/>
        </w:rPr>
        <w:t>॥1-</w:t>
      </w:r>
      <w:r w:rsidR="0051754E">
        <w:t>39</w:t>
      </w:r>
      <w:r w:rsidR="001B577E">
        <w:rPr>
          <w:rFonts w:hint="cs"/>
          <w:cs/>
        </w:rPr>
        <w:t>॥</w:t>
      </w:r>
    </w:p>
    <w:p w14:paraId="0FFA3A1D" w14:textId="77777777" w:rsidR="0086491F" w:rsidRPr="0086491F" w:rsidRDefault="0086491F" w:rsidP="00EC4553">
      <w:pPr>
        <w:pStyle w:val="EngText"/>
      </w:pPr>
      <w:r>
        <w:t>1-39. Bhimasena massacred the numerous red-eyed, m</w:t>
      </w:r>
      <w:r w:rsidR="00CD52EC">
        <w:t>ighty, jealous demons known as K</w:t>
      </w:r>
      <w:r>
        <w:t xml:space="preserve">rodhavashas voicing untruth and indulging in excessive pleasures strolling in the Gandhamadhana </w:t>
      </w:r>
      <w:r w:rsidR="00CD52EC">
        <w:t>Mountain</w:t>
      </w:r>
      <w:r>
        <w:t xml:space="preserve"> torturing the </w:t>
      </w:r>
      <w:r w:rsidR="00CD52EC">
        <w:t>virtuous</w:t>
      </w:r>
      <w:r>
        <w:t xml:space="preserve"> with Maniman as their leader, like the forest-fire that burns the sinewy, </w:t>
      </w:r>
      <w:r>
        <w:lastRenderedPageBreak/>
        <w:t xml:space="preserve">merciless </w:t>
      </w:r>
      <w:r w:rsidR="000127C8">
        <w:t>double-tongued serpents with jewels in their hoods, crawling in the hills to the dread of the innocents.</w:t>
      </w:r>
    </w:p>
    <w:p w14:paraId="0D941998" w14:textId="77777777" w:rsidR="00E9400C" w:rsidRDefault="00E9400C" w:rsidP="007C105A">
      <w:pPr>
        <w:pStyle w:val="S18S"/>
      </w:pPr>
      <w:r w:rsidRPr="00E9400C">
        <w:rPr>
          <w:cs/>
        </w:rPr>
        <w:t>अथैष वेषान्तर</w:t>
      </w:r>
      <w:r w:rsidRPr="00E9400C">
        <w:t>-</w:t>
      </w:r>
      <w:r w:rsidRPr="00E9400C">
        <w:rPr>
          <w:cs/>
        </w:rPr>
        <w:t>भस्म</w:t>
      </w:r>
      <w:r w:rsidRPr="00E9400C">
        <w:t>-</w:t>
      </w:r>
      <w:r w:rsidRPr="00E9400C">
        <w:rPr>
          <w:cs/>
        </w:rPr>
        <w:t>लीनः क्रमेण वायु</w:t>
      </w:r>
      <w:r w:rsidRPr="00E9400C">
        <w:t>-</w:t>
      </w:r>
      <w:r w:rsidRPr="00E9400C">
        <w:rPr>
          <w:cs/>
        </w:rPr>
        <w:t>प्रभवः सु</w:t>
      </w:r>
      <w:r w:rsidR="001B577E">
        <w:rPr>
          <w:rFonts w:hint="cs"/>
          <w:cs/>
        </w:rPr>
        <w:t>-</w:t>
      </w:r>
      <w:r w:rsidRPr="00E9400C">
        <w:rPr>
          <w:cs/>
        </w:rPr>
        <w:t>तेजाः</w:t>
      </w:r>
      <w:r w:rsidR="00D766AC">
        <w:rPr>
          <w:cs/>
        </w:rPr>
        <w:t>।</w:t>
      </w:r>
      <w:r w:rsidR="002A5300">
        <w:rPr>
          <w:cs/>
        </w:rPr>
        <w:br/>
      </w:r>
      <w:r w:rsidRPr="00E9400C">
        <w:rPr>
          <w:cs/>
        </w:rPr>
        <w:t>रुद्धाखिलाशं मुखरं प्रचण्डं भस्मी</w:t>
      </w:r>
      <w:r w:rsidRPr="00E9400C">
        <w:t>-</w:t>
      </w:r>
      <w:r w:rsidRPr="00E9400C">
        <w:rPr>
          <w:cs/>
        </w:rPr>
        <w:t>चकाराखिल</w:t>
      </w:r>
      <w:r w:rsidRPr="00E9400C">
        <w:t>-</w:t>
      </w:r>
      <w:r w:rsidRPr="00E9400C">
        <w:rPr>
          <w:cs/>
        </w:rPr>
        <w:t>कीचकौघम्</w:t>
      </w:r>
      <w:r w:rsidR="00D766AC">
        <w:rPr>
          <w:cs/>
        </w:rPr>
        <w:t>॥</w:t>
      </w:r>
      <w:r w:rsidR="0051754E">
        <w:rPr>
          <w:rFonts w:hint="cs"/>
          <w:cs/>
        </w:rPr>
        <w:t>1-</w:t>
      </w:r>
      <w:r w:rsidRPr="00E9400C">
        <w:t>40</w:t>
      </w:r>
      <w:r w:rsidR="0051754E">
        <w:rPr>
          <w:cs/>
        </w:rPr>
        <w:t>॥</w:t>
      </w:r>
    </w:p>
    <w:p w14:paraId="05A69265" w14:textId="77777777" w:rsidR="000127C8" w:rsidRPr="000127C8" w:rsidRDefault="000127C8" w:rsidP="00EC4553">
      <w:pPr>
        <w:pStyle w:val="EngText"/>
      </w:pPr>
      <w:r>
        <w:t xml:space="preserve">1-40. Like the </w:t>
      </w:r>
      <w:r w:rsidR="0011372A">
        <w:t>smouldering</w:t>
      </w:r>
      <w:r>
        <w:t xml:space="preserve"> fire burning ablaze with the blowing wind and incinerating the </w:t>
      </w:r>
      <w:r w:rsidR="00821C63">
        <w:t>vociferous</w:t>
      </w:r>
      <w:r>
        <w:t xml:space="preserve"> cluster of reeds standing stretched in all directions, </w:t>
      </w:r>
      <w:r w:rsidR="00821C63">
        <w:t>Bhimasena</w:t>
      </w:r>
      <w:r>
        <w:t xml:space="preserve"> (son of Lord Vayu)</w:t>
      </w:r>
      <w:r w:rsidR="00821C63">
        <w:t xml:space="preserve"> came</w:t>
      </w:r>
      <w:r>
        <w:t xml:space="preserve"> out of his non-cognition period where he lay concealed as a cook and manifested his extraordinary might by </w:t>
      </w:r>
      <w:r w:rsidR="00821C63">
        <w:t>destroying</w:t>
      </w:r>
      <w:r>
        <w:t xml:space="preserve"> the impregnable, vile-tongued multitude of one hundred </w:t>
      </w:r>
      <w:r w:rsidR="00235FF7">
        <w:t>and six fierce felons known as K</w:t>
      </w:r>
      <w:r>
        <w:t>ichakas that had blocked the aspirations of the righteous.</w:t>
      </w:r>
    </w:p>
    <w:p w14:paraId="624AECAE" w14:textId="77777777" w:rsidR="00E9400C" w:rsidRDefault="00E9400C" w:rsidP="007C105A">
      <w:pPr>
        <w:pStyle w:val="S18S"/>
      </w:pPr>
      <w:r w:rsidRPr="00E9400C">
        <w:rPr>
          <w:cs/>
        </w:rPr>
        <w:t>स कृष्ण</w:t>
      </w:r>
      <w:r w:rsidRPr="00E9400C">
        <w:t>-</w:t>
      </w:r>
      <w:r w:rsidRPr="00E9400C">
        <w:rPr>
          <w:cs/>
        </w:rPr>
        <w:t>वर्त्मा विजयेन युक्तो मुहुर्महा</w:t>
      </w:r>
      <w:r w:rsidRPr="00E9400C">
        <w:t>-</w:t>
      </w:r>
      <w:r w:rsidRPr="00E9400C">
        <w:rPr>
          <w:cs/>
        </w:rPr>
        <w:t>हेति</w:t>
      </w:r>
      <w:r w:rsidRPr="00E9400C">
        <w:t>-</w:t>
      </w:r>
      <w:r w:rsidRPr="00E9400C">
        <w:rPr>
          <w:cs/>
        </w:rPr>
        <w:t>धरो</w:t>
      </w:r>
      <w:r w:rsidR="007A4C1E">
        <w:rPr>
          <w:cs/>
        </w:rPr>
        <w:t>ऽ</w:t>
      </w:r>
      <w:r w:rsidRPr="00E9400C">
        <w:rPr>
          <w:cs/>
        </w:rPr>
        <w:t>प्रधृष्यः</w:t>
      </w:r>
      <w:r w:rsidR="0051754E">
        <w:rPr>
          <w:rFonts w:ascii="Tunga" w:hAnsi="Tunga" w:cs="Mangal"/>
          <w:cs/>
        </w:rPr>
        <w:t>।</w:t>
      </w:r>
      <w:r w:rsidR="0051754E">
        <w:rPr>
          <w:rFonts w:ascii="Tunga" w:hAnsi="Tunga" w:cstheme="minorBidi" w:hint="cs"/>
          <w:cs/>
        </w:rPr>
        <w:br/>
      </w:r>
      <w:r w:rsidRPr="00E9400C">
        <w:rPr>
          <w:cs/>
        </w:rPr>
        <w:t>भीष्म</w:t>
      </w:r>
      <w:r w:rsidRPr="00E9400C">
        <w:t>-</w:t>
      </w:r>
      <w:r w:rsidRPr="00E9400C">
        <w:rPr>
          <w:cs/>
        </w:rPr>
        <w:t>द्विजाद्यैरति</w:t>
      </w:r>
      <w:r w:rsidRPr="00E9400C">
        <w:t>-</w:t>
      </w:r>
      <w:r w:rsidRPr="00E9400C">
        <w:rPr>
          <w:cs/>
        </w:rPr>
        <w:t>भीषणाभं विपक्ष</w:t>
      </w:r>
      <w:r w:rsidRPr="00E9400C">
        <w:t>-</w:t>
      </w:r>
      <w:r w:rsidRPr="00E9400C">
        <w:rPr>
          <w:cs/>
        </w:rPr>
        <w:t>कक्षं क्षपयन् विरेजे</w:t>
      </w:r>
      <w:r w:rsidR="00D766AC">
        <w:rPr>
          <w:cs/>
        </w:rPr>
        <w:t>॥</w:t>
      </w:r>
      <w:r w:rsidR="0051754E">
        <w:rPr>
          <w:rFonts w:hint="cs"/>
          <w:cs/>
        </w:rPr>
        <w:t>1-</w:t>
      </w:r>
      <w:r w:rsidRPr="00E9400C">
        <w:t>41</w:t>
      </w:r>
      <w:r w:rsidR="0051754E">
        <w:rPr>
          <w:cs/>
        </w:rPr>
        <w:t>॥</w:t>
      </w:r>
    </w:p>
    <w:p w14:paraId="6F66ADB1" w14:textId="77777777" w:rsidR="000127C8" w:rsidRPr="000127C8" w:rsidRDefault="000127C8" w:rsidP="00EC4553">
      <w:pPr>
        <w:pStyle w:val="EngText"/>
      </w:pPr>
      <w:r>
        <w:t xml:space="preserve">1-41. The invincible Bhimasena bearing his big mace, accompanied by Arjuna towing </w:t>
      </w:r>
      <w:r w:rsidR="00821C63">
        <w:t>the</w:t>
      </w:r>
      <w:r>
        <w:t xml:space="preserve">  path shown by Sri Krishna, dazzled by demolishing time and gain the enemy forces glowing with the terrific resplendence of mighty warriors like Bhismacharya, Dronacharya and others like the intolerable fire with its fiery flames razing the dreadful forest full of fierce animals.</w:t>
      </w:r>
    </w:p>
    <w:p w14:paraId="51226160" w14:textId="77777777" w:rsidR="00E9400C" w:rsidRDefault="00E9400C" w:rsidP="00BD23E6">
      <w:pPr>
        <w:pStyle w:val="S16S"/>
      </w:pPr>
      <w:r w:rsidRPr="00E9400C">
        <w:rPr>
          <w:cs/>
        </w:rPr>
        <w:t>तरस्विनः प्रोच्चलितानधीरान् निर्दग्ध</w:t>
      </w:r>
      <w:r w:rsidRPr="00E9400C">
        <w:t>-</w:t>
      </w:r>
      <w:r w:rsidRPr="00E9400C">
        <w:rPr>
          <w:cs/>
        </w:rPr>
        <w:t>पक्षानतितीक्ष्ण</w:t>
      </w:r>
      <w:r w:rsidRPr="00E9400C">
        <w:t>-</w:t>
      </w:r>
      <w:r w:rsidRPr="00E9400C">
        <w:rPr>
          <w:cs/>
        </w:rPr>
        <w:t>कोपान्</w:t>
      </w:r>
      <w:r w:rsidR="00D766AC">
        <w:rPr>
          <w:cs/>
        </w:rPr>
        <w:t>।</w:t>
      </w:r>
      <w:r w:rsidR="002A5300">
        <w:rPr>
          <w:cs/>
        </w:rPr>
        <w:br/>
      </w:r>
      <w:r w:rsidRPr="00E9400C">
        <w:rPr>
          <w:cs/>
        </w:rPr>
        <w:t>स धार्तराष्ट्रान् बहु</w:t>
      </w:r>
      <w:r w:rsidRPr="00E9400C">
        <w:t>-</w:t>
      </w:r>
      <w:r w:rsidRPr="00E9400C">
        <w:rPr>
          <w:cs/>
        </w:rPr>
        <w:t>हेति</w:t>
      </w:r>
      <w:r w:rsidRPr="00E9400C">
        <w:t>-</w:t>
      </w:r>
      <w:r w:rsidRPr="00E9400C">
        <w:rPr>
          <w:cs/>
        </w:rPr>
        <w:t>लीलो विनाश्य विश्वान् परया श्रिया</w:t>
      </w:r>
      <w:r w:rsidR="007A4C1E">
        <w:rPr>
          <w:cs/>
        </w:rPr>
        <w:t>ऽ</w:t>
      </w:r>
      <w:r w:rsidRPr="00E9400C">
        <w:rPr>
          <w:cs/>
        </w:rPr>
        <w:t>भात्॥</w:t>
      </w:r>
      <w:r w:rsidR="0051754E">
        <w:rPr>
          <w:rFonts w:hint="cs"/>
          <w:cs/>
        </w:rPr>
        <w:t>1-</w:t>
      </w:r>
      <w:r w:rsidR="00BD23E6">
        <w:rPr>
          <w:rFonts w:hint="cs"/>
          <w:cs/>
        </w:rPr>
        <w:t>4</w:t>
      </w:r>
      <w:r w:rsidRPr="00E9400C">
        <w:t>2</w:t>
      </w:r>
      <w:r w:rsidR="0051754E">
        <w:rPr>
          <w:cs/>
        </w:rPr>
        <w:t>॥</w:t>
      </w:r>
    </w:p>
    <w:p w14:paraId="2EFE864E" w14:textId="77777777" w:rsidR="000127C8" w:rsidRPr="000127C8" w:rsidRDefault="000127C8" w:rsidP="00EC4553">
      <w:pPr>
        <w:pStyle w:val="EngText"/>
      </w:pPr>
      <w:r>
        <w:t xml:space="preserve">1-42. Bhimasena, sporting with varied arms, exterminating the brave </w:t>
      </w:r>
      <w:r w:rsidR="00821C63">
        <w:t>enemy</w:t>
      </w:r>
      <w:r>
        <w:t xml:space="preserve"> camps that had stayed from the path of righteousness, burning with anger and hate and grown timid having lost the support of  mighty </w:t>
      </w:r>
      <w:r w:rsidR="00821C63">
        <w:t>warriors</w:t>
      </w:r>
      <w:r>
        <w:t xml:space="preserve"> (like Bhishma and Drona), glistened with the glory of his conquest like the wild fire blazing with its rapid spreading flames, destroying the wood replete with wild animals and birds grown nervous with their nests charred and their wings burnt in their effort to cross the rising flames.</w:t>
      </w:r>
    </w:p>
    <w:p w14:paraId="75731D6C" w14:textId="77777777" w:rsidR="00E9400C" w:rsidRDefault="00E9400C" w:rsidP="007C105A">
      <w:pPr>
        <w:pStyle w:val="S18S"/>
      </w:pPr>
      <w:r w:rsidRPr="00E9400C">
        <w:rPr>
          <w:cs/>
        </w:rPr>
        <w:t>कृष्णाङ्घ्रि</w:t>
      </w:r>
      <w:r w:rsidRPr="00E9400C">
        <w:t>-</w:t>
      </w:r>
      <w:r w:rsidRPr="00E9400C">
        <w:rPr>
          <w:cs/>
        </w:rPr>
        <w:t>पङ्केरुह</w:t>
      </w:r>
      <w:r w:rsidRPr="00E9400C">
        <w:t>-</w:t>
      </w:r>
      <w:r w:rsidRPr="00E9400C">
        <w:rPr>
          <w:cs/>
        </w:rPr>
        <w:t>भृङ्ग</w:t>
      </w:r>
      <w:r w:rsidRPr="00E9400C">
        <w:t>-</w:t>
      </w:r>
      <w:r w:rsidRPr="00E9400C">
        <w:rPr>
          <w:cs/>
        </w:rPr>
        <w:t>राजः कृष्णा</w:t>
      </w:r>
      <w:r w:rsidRPr="00E9400C">
        <w:t>-</w:t>
      </w:r>
      <w:r w:rsidRPr="00E9400C">
        <w:rPr>
          <w:cs/>
        </w:rPr>
        <w:t>मुखाम्भोरुह</w:t>
      </w:r>
      <w:r w:rsidRPr="00E9400C">
        <w:t>-</w:t>
      </w:r>
      <w:r w:rsidRPr="00E9400C">
        <w:rPr>
          <w:cs/>
        </w:rPr>
        <w:t>हंस</w:t>
      </w:r>
      <w:r w:rsidRPr="00E9400C">
        <w:t>-</w:t>
      </w:r>
      <w:r w:rsidRPr="00E9400C">
        <w:rPr>
          <w:cs/>
        </w:rPr>
        <w:t>राजः</w:t>
      </w:r>
      <w:r w:rsidR="00D766AC">
        <w:rPr>
          <w:cs/>
        </w:rPr>
        <w:t>।</w:t>
      </w:r>
      <w:r w:rsidR="002A5300">
        <w:rPr>
          <w:cs/>
        </w:rPr>
        <w:br/>
      </w:r>
      <w:r w:rsidRPr="00E9400C">
        <w:rPr>
          <w:cs/>
        </w:rPr>
        <w:t>प्रजा</w:t>
      </w:r>
      <w:r w:rsidRPr="00E9400C">
        <w:t>-</w:t>
      </w:r>
      <w:r w:rsidRPr="00E9400C">
        <w:rPr>
          <w:cs/>
        </w:rPr>
        <w:t>सरोजावलि</w:t>
      </w:r>
      <w:r w:rsidRPr="00E9400C">
        <w:t>-</w:t>
      </w:r>
      <w:r w:rsidRPr="00E9400C">
        <w:rPr>
          <w:cs/>
        </w:rPr>
        <w:t>रश्मि</w:t>
      </w:r>
      <w:r w:rsidRPr="00E9400C">
        <w:t>-</w:t>
      </w:r>
      <w:r w:rsidRPr="00E9400C">
        <w:rPr>
          <w:cs/>
        </w:rPr>
        <w:t>राजः स</w:t>
      </w:r>
      <w:r w:rsidRPr="00E9400C">
        <w:t>-</w:t>
      </w:r>
      <w:r w:rsidRPr="00E9400C">
        <w:rPr>
          <w:cs/>
        </w:rPr>
        <w:t>सोदरो</w:t>
      </w:r>
      <w:r w:rsidR="007A4C1E">
        <w:rPr>
          <w:cs/>
        </w:rPr>
        <w:t>ऽ</w:t>
      </w:r>
      <w:r w:rsidRPr="00E9400C">
        <w:rPr>
          <w:cs/>
        </w:rPr>
        <w:t>राजत वीर</w:t>
      </w:r>
      <w:r w:rsidRPr="00E9400C">
        <w:t>-</w:t>
      </w:r>
      <w:r w:rsidRPr="00E9400C">
        <w:rPr>
          <w:cs/>
        </w:rPr>
        <w:t>राजः</w:t>
      </w:r>
      <w:r w:rsidR="00D766AC">
        <w:rPr>
          <w:cs/>
        </w:rPr>
        <w:t>॥</w:t>
      </w:r>
      <w:r w:rsidR="0051754E">
        <w:rPr>
          <w:rFonts w:hint="cs"/>
          <w:cs/>
        </w:rPr>
        <w:t>1-</w:t>
      </w:r>
      <w:r w:rsidRPr="00E9400C">
        <w:t>43</w:t>
      </w:r>
      <w:r w:rsidR="00D766AC">
        <w:rPr>
          <w:cs/>
        </w:rPr>
        <w:t>॥</w:t>
      </w:r>
    </w:p>
    <w:p w14:paraId="5C3CB630" w14:textId="77777777" w:rsidR="000127C8" w:rsidRPr="000127C8" w:rsidRDefault="000127C8" w:rsidP="00EC4553">
      <w:pPr>
        <w:pStyle w:val="EngText"/>
      </w:pPr>
      <w:r>
        <w:t xml:space="preserve">1-43. The dauntless Bhimasena </w:t>
      </w:r>
      <w:r w:rsidR="00821C63">
        <w:t>devoted</w:t>
      </w:r>
      <w:r>
        <w:t xml:space="preserve"> to the blissful feet of Sri Krishna (an ideal Bhakta), the beloved consort of Panchali (an Ideal husband), the </w:t>
      </w:r>
      <w:r>
        <w:lastRenderedPageBreak/>
        <w:t xml:space="preserve">supreme benevolent ruler delighting his subjects (an Ideal king) shone along with </w:t>
      </w:r>
      <w:r w:rsidR="00821C63">
        <w:t>his brothers</w:t>
      </w:r>
      <w:r>
        <w:t xml:space="preserve"> as a luminary, like the bee attached to the flowers, like the King-Swan loving the lotus and like the Sun blooming the row of lotuses (respectively).</w:t>
      </w:r>
    </w:p>
    <w:p w14:paraId="20263651" w14:textId="77777777" w:rsidR="00E9400C" w:rsidRDefault="00E9400C" w:rsidP="007C105A">
      <w:pPr>
        <w:pStyle w:val="S18S"/>
      </w:pPr>
      <w:r w:rsidRPr="00E9400C">
        <w:rPr>
          <w:cs/>
        </w:rPr>
        <w:t>पौत्रे पवित्राह्वय</w:t>
      </w:r>
      <w:r w:rsidRPr="00E9400C">
        <w:t>-</w:t>
      </w:r>
      <w:r w:rsidRPr="00E9400C">
        <w:rPr>
          <w:cs/>
        </w:rPr>
        <w:t>जामि</w:t>
      </w:r>
      <w:r w:rsidRPr="00E9400C">
        <w:t>-</w:t>
      </w:r>
      <w:r w:rsidRPr="00E9400C">
        <w:rPr>
          <w:cs/>
        </w:rPr>
        <w:t>पौत्रे धरां निधायासुर</w:t>
      </w:r>
      <w:r w:rsidRPr="00E9400C">
        <w:t>-</w:t>
      </w:r>
      <w:r w:rsidRPr="00E9400C">
        <w:rPr>
          <w:cs/>
        </w:rPr>
        <w:t>धीषु तापम्</w:t>
      </w:r>
      <w:r w:rsidR="00D766AC">
        <w:rPr>
          <w:cs/>
        </w:rPr>
        <w:t>।</w:t>
      </w:r>
      <w:r w:rsidR="002A5300">
        <w:rPr>
          <w:cs/>
        </w:rPr>
        <w:br/>
      </w:r>
      <w:r w:rsidRPr="00E9400C">
        <w:rPr>
          <w:cs/>
        </w:rPr>
        <w:t>कीर्तिं त्रिलोक्यां हृदयं मुकुन्दे भेजे पदं स्वं सहजैः स भीमः</w:t>
      </w:r>
      <w:r w:rsidR="00D766AC">
        <w:rPr>
          <w:cs/>
        </w:rPr>
        <w:t>॥</w:t>
      </w:r>
      <w:r w:rsidR="0051754E">
        <w:rPr>
          <w:rFonts w:hint="cs"/>
          <w:cs/>
        </w:rPr>
        <w:t>1-</w:t>
      </w:r>
      <w:r w:rsidRPr="00E9400C">
        <w:t>44</w:t>
      </w:r>
      <w:r w:rsidR="0051754E">
        <w:rPr>
          <w:cs/>
        </w:rPr>
        <w:t>॥</w:t>
      </w:r>
    </w:p>
    <w:p w14:paraId="74FE83F6" w14:textId="77777777" w:rsidR="000127C8" w:rsidRPr="000127C8" w:rsidRDefault="000127C8" w:rsidP="00EC4553">
      <w:pPr>
        <w:pStyle w:val="EngText"/>
      </w:pPr>
      <w:r>
        <w:t xml:space="preserve">1-44. Bhimasena and his brothers gathering world-wide fame entrusted their extensive empire to their grandson and also the grandson of </w:t>
      </w:r>
      <w:r w:rsidR="00821C63">
        <w:t>Subhadra</w:t>
      </w:r>
      <w:r>
        <w:t xml:space="preserve"> the  </w:t>
      </w:r>
      <w:r w:rsidR="00821C63">
        <w:t>sister of Sri Krishna P</w:t>
      </w:r>
      <w:r>
        <w:t>arikshitraja, a sanctifying name (Pavitra) afflicting the minds of their adversaries and attained their true states (Mularupa) bearing Lord Mukunda in their hearts.</w:t>
      </w:r>
    </w:p>
    <w:p w14:paraId="63195998" w14:textId="77777777" w:rsidR="00E9400C" w:rsidRDefault="00E9400C" w:rsidP="007C105A">
      <w:pPr>
        <w:pStyle w:val="S18S"/>
      </w:pPr>
      <w:r w:rsidRPr="00E9400C">
        <w:rPr>
          <w:cs/>
        </w:rPr>
        <w:t>विष्णोः पदान्तं भजता</w:t>
      </w:r>
      <w:r w:rsidR="007A4C1E">
        <w:rPr>
          <w:cs/>
        </w:rPr>
        <w:t>ऽ</w:t>
      </w:r>
      <w:r w:rsidRPr="00E9400C">
        <w:rPr>
          <w:cs/>
        </w:rPr>
        <w:t>निलेन घोर</w:t>
      </w:r>
      <w:r w:rsidRPr="00E9400C">
        <w:t>-</w:t>
      </w:r>
      <w:r w:rsidRPr="00E9400C">
        <w:rPr>
          <w:cs/>
        </w:rPr>
        <w:t>प्रघातैरिति नाशितास्ते</w:t>
      </w:r>
      <w:r w:rsidR="00D766AC">
        <w:rPr>
          <w:cs/>
        </w:rPr>
        <w:t>।</w:t>
      </w:r>
      <w:r w:rsidR="002A5300">
        <w:rPr>
          <w:cs/>
        </w:rPr>
        <w:br/>
      </w:r>
      <w:r w:rsidRPr="00E9400C">
        <w:rPr>
          <w:cs/>
        </w:rPr>
        <w:t>रसोज्झिताश्चञ्चल</w:t>
      </w:r>
      <w:r w:rsidRPr="00E9400C">
        <w:t>-</w:t>
      </w:r>
      <w:r w:rsidRPr="00E9400C">
        <w:rPr>
          <w:cs/>
        </w:rPr>
        <w:t>वृत्तयो</w:t>
      </w:r>
      <w:r w:rsidR="007A4C1E">
        <w:rPr>
          <w:cs/>
        </w:rPr>
        <w:t>ऽ</w:t>
      </w:r>
      <w:r w:rsidRPr="00E9400C">
        <w:rPr>
          <w:cs/>
        </w:rPr>
        <w:t>लं शोभां न भेजुः सुर</w:t>
      </w:r>
      <w:r w:rsidRPr="00E9400C">
        <w:t>-</w:t>
      </w:r>
      <w:r w:rsidRPr="00E9400C">
        <w:rPr>
          <w:cs/>
        </w:rPr>
        <w:t>वैरि</w:t>
      </w:r>
      <w:r w:rsidRPr="00E9400C">
        <w:t>-</w:t>
      </w:r>
      <w:r w:rsidRPr="00E9400C">
        <w:rPr>
          <w:cs/>
        </w:rPr>
        <w:t>मेघाः</w:t>
      </w:r>
      <w:r w:rsidR="00D766AC">
        <w:rPr>
          <w:cs/>
        </w:rPr>
        <w:t>॥</w:t>
      </w:r>
      <w:r w:rsidR="0051754E">
        <w:rPr>
          <w:rFonts w:hint="cs"/>
          <w:cs/>
        </w:rPr>
        <w:t>1-</w:t>
      </w:r>
      <w:r w:rsidRPr="00E9400C">
        <w:t>45</w:t>
      </w:r>
      <w:r w:rsidR="0051754E">
        <w:rPr>
          <w:cs/>
        </w:rPr>
        <w:t>॥</w:t>
      </w:r>
    </w:p>
    <w:p w14:paraId="5E8F0557" w14:textId="77777777" w:rsidR="000127C8" w:rsidRPr="000127C8" w:rsidRDefault="000127C8" w:rsidP="00EC4553">
      <w:pPr>
        <w:pStyle w:val="EngText"/>
      </w:pPr>
      <w:r>
        <w:t>1-45. Hammered by Bhimasena (Lord Vayu) serving devotedly (the feet of) Lord Krishna, the horde of demons perished in the battle being rendered-</w:t>
      </w:r>
      <w:r w:rsidR="004916BD">
        <w:t>lustreless</w:t>
      </w:r>
      <w:r>
        <w:t xml:space="preserve"> and unsteady like a cluster of clouds in the middle of the sky losing their density and direction being scattered by the fierce wind.</w:t>
      </w:r>
    </w:p>
    <w:p w14:paraId="2FCCD4BD" w14:textId="77777777" w:rsidR="00E9400C" w:rsidRDefault="00E9400C" w:rsidP="00BD23E6">
      <w:pPr>
        <w:pStyle w:val="S16S"/>
      </w:pPr>
      <w:r w:rsidRPr="00E9400C">
        <w:rPr>
          <w:cs/>
        </w:rPr>
        <w:t>एतत्</w:t>
      </w:r>
      <w:r w:rsidRPr="00E9400C">
        <w:t>-</w:t>
      </w:r>
      <w:r w:rsidRPr="00E9400C">
        <w:rPr>
          <w:cs/>
        </w:rPr>
        <w:t>प्रतीपं किल कर्तुकामाः नष्टौजसः सङ्कटमेवमाप्य</w:t>
      </w:r>
      <w:r w:rsidR="00D766AC">
        <w:rPr>
          <w:cs/>
        </w:rPr>
        <w:t>।</w:t>
      </w:r>
      <w:r w:rsidR="002A5300">
        <w:rPr>
          <w:cs/>
        </w:rPr>
        <w:br/>
      </w:r>
      <w:r w:rsidRPr="00E9400C">
        <w:rPr>
          <w:cs/>
        </w:rPr>
        <w:t>मुकुन्द</w:t>
      </w:r>
      <w:r w:rsidRPr="00E9400C">
        <w:t>-</w:t>
      </w:r>
      <w:r w:rsidRPr="00E9400C">
        <w:rPr>
          <w:cs/>
        </w:rPr>
        <w:t>वैगुण्य</w:t>
      </w:r>
      <w:r w:rsidRPr="00E9400C">
        <w:t>-</w:t>
      </w:r>
      <w:r w:rsidRPr="00E9400C">
        <w:rPr>
          <w:cs/>
        </w:rPr>
        <w:t>कथां स्व</w:t>
      </w:r>
      <w:r w:rsidRPr="00E9400C">
        <w:t>-</w:t>
      </w:r>
      <w:r w:rsidRPr="00E9400C">
        <w:rPr>
          <w:cs/>
        </w:rPr>
        <w:t>योग्यां काले कलावाकलयन्त ते</w:t>
      </w:r>
      <w:r w:rsidR="007A4C1E">
        <w:rPr>
          <w:cs/>
        </w:rPr>
        <w:t>ऽ</w:t>
      </w:r>
      <w:r w:rsidRPr="00E9400C">
        <w:rPr>
          <w:cs/>
        </w:rPr>
        <w:t>लम्</w:t>
      </w:r>
      <w:r w:rsidR="00D766AC">
        <w:rPr>
          <w:cs/>
        </w:rPr>
        <w:t>॥</w:t>
      </w:r>
      <w:r w:rsidR="0051754E">
        <w:rPr>
          <w:rFonts w:hint="cs"/>
          <w:cs/>
        </w:rPr>
        <w:t>1-</w:t>
      </w:r>
      <w:r w:rsidR="00DF0AA7">
        <w:t>4</w:t>
      </w:r>
      <w:r w:rsidRPr="00E9400C">
        <w:t>6</w:t>
      </w:r>
      <w:r w:rsidR="0051754E">
        <w:rPr>
          <w:cs/>
        </w:rPr>
        <w:t>॥</w:t>
      </w:r>
    </w:p>
    <w:p w14:paraId="600A3358" w14:textId="77777777" w:rsidR="000127C8" w:rsidRPr="000127C8" w:rsidRDefault="00231FB0" w:rsidP="00EC4553">
      <w:pPr>
        <w:pStyle w:val="EngText"/>
      </w:pPr>
      <w:r>
        <w:t xml:space="preserve">1-46. </w:t>
      </w:r>
      <w:r w:rsidR="000127C8">
        <w:t>These (vindictive) demons shorn of sh</w:t>
      </w:r>
      <w:r w:rsidR="00821C63">
        <w:t>ee</w:t>
      </w:r>
      <w:r w:rsidR="00DF0AA7">
        <w:t>n</w:t>
      </w:r>
      <w:r w:rsidR="000127C8">
        <w:t xml:space="preserve">, so vexed and smothered (being born again to take revenge on him) but incompetent to confront Bhimasena with physical force, </w:t>
      </w:r>
      <w:r w:rsidR="00821C63">
        <w:t>cleverly</w:t>
      </w:r>
      <w:r w:rsidR="000127C8">
        <w:t xml:space="preserve"> (decided to) compose a formidable rival-Shastra condign to their nature denying auspicious qualities to Lord Narayana, to tease him out of though</w:t>
      </w:r>
      <w:r w:rsidR="00DF0AA7">
        <w:t>t</w:t>
      </w:r>
      <w:r w:rsidR="000127C8">
        <w:t xml:space="preserve"> (to distress his mind).</w:t>
      </w:r>
    </w:p>
    <w:p w14:paraId="0260AB43" w14:textId="77777777" w:rsidR="00E9400C" w:rsidRDefault="00E9400C" w:rsidP="007C105A">
      <w:pPr>
        <w:pStyle w:val="S18S"/>
      </w:pPr>
      <w:r w:rsidRPr="00E9400C">
        <w:rPr>
          <w:cs/>
        </w:rPr>
        <w:t>यो भूरि</w:t>
      </w:r>
      <w:r w:rsidRPr="00E9400C">
        <w:t>-</w:t>
      </w:r>
      <w:r w:rsidRPr="00E9400C">
        <w:rPr>
          <w:cs/>
        </w:rPr>
        <w:t>वैरो मणिमान् मृतः प्राग् वाग्मि बुभूषुः परितोषितेषः</w:t>
      </w:r>
      <w:r w:rsidR="00D766AC">
        <w:rPr>
          <w:cs/>
        </w:rPr>
        <w:t>।</w:t>
      </w:r>
      <w:r w:rsidR="002A5300">
        <w:rPr>
          <w:cs/>
        </w:rPr>
        <w:br/>
      </w:r>
      <w:r w:rsidRPr="00E9400C">
        <w:rPr>
          <w:cs/>
        </w:rPr>
        <w:t>स सङ्कराख्यो</w:t>
      </w:r>
      <w:r w:rsidR="007A4C1E">
        <w:rPr>
          <w:cs/>
        </w:rPr>
        <w:t>ऽ</w:t>
      </w:r>
      <w:r w:rsidRPr="00E9400C">
        <w:rPr>
          <w:cs/>
        </w:rPr>
        <w:t>ङ्घ्रि</w:t>
      </w:r>
      <w:r w:rsidRPr="00E9400C">
        <w:t>-</w:t>
      </w:r>
      <w:r w:rsidRPr="00E9400C">
        <w:rPr>
          <w:cs/>
        </w:rPr>
        <w:t>तळेषु जज्ञे स्पृधा परे</w:t>
      </w:r>
      <w:r w:rsidR="007A4C1E">
        <w:rPr>
          <w:cs/>
        </w:rPr>
        <w:t>ऽ</w:t>
      </w:r>
      <w:r w:rsidRPr="00E9400C">
        <w:rPr>
          <w:cs/>
        </w:rPr>
        <w:t>प्यासुरिहासुरेन्द्राः</w:t>
      </w:r>
      <w:r w:rsidR="00D766AC">
        <w:rPr>
          <w:cs/>
        </w:rPr>
        <w:t>॥</w:t>
      </w:r>
      <w:r w:rsidR="0051754E">
        <w:rPr>
          <w:rFonts w:hint="cs"/>
          <w:cs/>
        </w:rPr>
        <w:t>1-</w:t>
      </w:r>
      <w:r w:rsidRPr="00E9400C">
        <w:t>47</w:t>
      </w:r>
      <w:r w:rsidR="0051754E">
        <w:rPr>
          <w:cs/>
        </w:rPr>
        <w:t>॥</w:t>
      </w:r>
    </w:p>
    <w:p w14:paraId="5196D938" w14:textId="77777777" w:rsidR="00231FB0" w:rsidRPr="00231FB0" w:rsidRDefault="00231FB0" w:rsidP="00EC4553">
      <w:pPr>
        <w:pStyle w:val="EngText"/>
      </w:pPr>
      <w:r>
        <w:t xml:space="preserve">1-47. The </w:t>
      </w:r>
      <w:r w:rsidR="00821C63">
        <w:t>depraved</w:t>
      </w:r>
      <w:r>
        <w:t xml:space="preserve"> knave with his deep ingrained ill-will against Bhimasena, slain in the past (Dwapara Age) by him in the Sougandhika flower venture, was born again as </w:t>
      </w:r>
      <w:r w:rsidR="00D46339">
        <w:t>Mayavada</w:t>
      </w:r>
      <w:r w:rsidR="00DF0AA7">
        <w:t>-pravarthaka</w:t>
      </w:r>
      <w:r>
        <w:t xml:space="preserve"> at Kaladi propi</w:t>
      </w:r>
      <w:r w:rsidR="00821C63">
        <w:t>ti</w:t>
      </w:r>
      <w:r>
        <w:t>ating Maheshwara by penance and earning the boon of eloquence: likewise were other demons reborn out of shee</w:t>
      </w:r>
      <w:r w:rsidR="00DF0AA7">
        <w:t>r</w:t>
      </w:r>
      <w:r>
        <w:t xml:space="preserve"> rivalry.</w:t>
      </w:r>
    </w:p>
    <w:p w14:paraId="231815CF" w14:textId="77777777" w:rsidR="00E9400C" w:rsidRDefault="00E9400C" w:rsidP="007C105A">
      <w:pPr>
        <w:pStyle w:val="S18S"/>
      </w:pPr>
      <w:r w:rsidRPr="00E9400C">
        <w:rPr>
          <w:cs/>
        </w:rPr>
        <w:lastRenderedPageBreak/>
        <w:t>सान्नाय्यमव्यक्त</w:t>
      </w:r>
      <w:r w:rsidRPr="00E9400C">
        <w:t>-</w:t>
      </w:r>
      <w:r w:rsidRPr="00E9400C">
        <w:rPr>
          <w:cs/>
        </w:rPr>
        <w:t>हृदाखु</w:t>
      </w:r>
      <w:r w:rsidRPr="00E9400C">
        <w:t>-</w:t>
      </w:r>
      <w:r w:rsidRPr="00E9400C">
        <w:rPr>
          <w:cs/>
        </w:rPr>
        <w:t>भुग् वा श्वा वा पुरोडाशमसार</w:t>
      </w:r>
      <w:r w:rsidRPr="00E9400C">
        <w:t>-</w:t>
      </w:r>
      <w:r w:rsidRPr="00E9400C">
        <w:rPr>
          <w:cs/>
        </w:rPr>
        <w:t>कामः</w:t>
      </w:r>
      <w:r w:rsidR="00D766AC">
        <w:rPr>
          <w:cs/>
        </w:rPr>
        <w:t>।</w:t>
      </w:r>
      <w:r w:rsidR="002A5300">
        <w:rPr>
          <w:cs/>
        </w:rPr>
        <w:br/>
      </w:r>
      <w:r w:rsidRPr="00E9400C">
        <w:rPr>
          <w:cs/>
        </w:rPr>
        <w:t>मणिस्रजं वा प्लवगो</w:t>
      </w:r>
      <w:r w:rsidR="007A4C1E">
        <w:rPr>
          <w:cs/>
        </w:rPr>
        <w:t>ऽ</w:t>
      </w:r>
      <w:r w:rsidRPr="00E9400C">
        <w:rPr>
          <w:cs/>
        </w:rPr>
        <w:t>व्यवस्थो जग्राह वेदादिकमेष पापः</w:t>
      </w:r>
      <w:r w:rsidR="00D766AC">
        <w:rPr>
          <w:cs/>
        </w:rPr>
        <w:t>॥</w:t>
      </w:r>
      <w:r w:rsidR="0051754E">
        <w:rPr>
          <w:rFonts w:hint="cs"/>
          <w:cs/>
        </w:rPr>
        <w:t>1-</w:t>
      </w:r>
      <w:r w:rsidRPr="00E9400C">
        <w:t>48</w:t>
      </w:r>
      <w:r w:rsidR="0051754E">
        <w:rPr>
          <w:cs/>
        </w:rPr>
        <w:t>॥</w:t>
      </w:r>
    </w:p>
    <w:p w14:paraId="6E097638" w14:textId="77777777" w:rsidR="00231FB0" w:rsidRPr="00231FB0" w:rsidRDefault="00231FB0" w:rsidP="00EC4553">
      <w:pPr>
        <w:pStyle w:val="EngText"/>
      </w:pPr>
      <w:r>
        <w:t xml:space="preserve">1-48. The Sinful </w:t>
      </w:r>
      <w:r w:rsidR="00D46339">
        <w:t>Mayavada</w:t>
      </w:r>
      <w:r w:rsidR="00DF0AA7">
        <w:t>-Pravarthaka</w:t>
      </w:r>
      <w:r>
        <w:t xml:space="preserve"> took to the study of scriptures like a cat with suppressed intentions stealing the sacrificial offering like a dog intent on impious stuff snatching the sacred </w:t>
      </w:r>
      <w:r w:rsidR="00821C63">
        <w:t>oblation</w:t>
      </w:r>
      <w:r>
        <w:t xml:space="preserve"> </w:t>
      </w:r>
      <w:r w:rsidR="00DF0AA7">
        <w:t>and like a fickle monkey mis</w:t>
      </w:r>
      <w:r>
        <w:t>-managing a necklace of pearls.</w:t>
      </w:r>
    </w:p>
    <w:p w14:paraId="7C09423E" w14:textId="77777777" w:rsidR="00E9400C" w:rsidRDefault="00E9400C" w:rsidP="007C105A">
      <w:pPr>
        <w:pStyle w:val="S18S"/>
      </w:pPr>
      <w:r w:rsidRPr="00E9400C">
        <w:rPr>
          <w:cs/>
        </w:rPr>
        <w:t>जनो नमेन्नापरथेति मत्वा शठश्चतुर्थाश्रममेष भेजे</w:t>
      </w:r>
      <w:r w:rsidR="00D766AC">
        <w:rPr>
          <w:cs/>
        </w:rPr>
        <w:t>।</w:t>
      </w:r>
      <w:r w:rsidR="002A5300">
        <w:rPr>
          <w:cs/>
        </w:rPr>
        <w:br/>
      </w:r>
      <w:r w:rsidRPr="00E9400C">
        <w:rPr>
          <w:cs/>
        </w:rPr>
        <w:t>पद्माकरं वा कलुषी</w:t>
      </w:r>
      <w:r w:rsidRPr="00E9400C">
        <w:t>-</w:t>
      </w:r>
      <w:r w:rsidRPr="00E9400C">
        <w:rPr>
          <w:cs/>
        </w:rPr>
        <w:t>चिकीर्षुः सु</w:t>
      </w:r>
      <w:r w:rsidRPr="00E9400C">
        <w:t>-</w:t>
      </w:r>
      <w:r w:rsidRPr="00E9400C">
        <w:rPr>
          <w:cs/>
        </w:rPr>
        <w:t>दुर्दमो दुष्ट</w:t>
      </w:r>
      <w:r w:rsidRPr="00E9400C">
        <w:t>-</w:t>
      </w:r>
      <w:r w:rsidRPr="00E9400C">
        <w:rPr>
          <w:cs/>
        </w:rPr>
        <w:t>गजो विशुद्धम्</w:t>
      </w:r>
      <w:r w:rsidR="00D766AC">
        <w:rPr>
          <w:cs/>
        </w:rPr>
        <w:t>॥</w:t>
      </w:r>
      <w:r w:rsidR="0051754E">
        <w:rPr>
          <w:rFonts w:hint="cs"/>
          <w:cs/>
        </w:rPr>
        <w:t>1-</w:t>
      </w:r>
      <w:r w:rsidRPr="00E9400C">
        <w:t>49</w:t>
      </w:r>
      <w:r w:rsidR="0051754E">
        <w:rPr>
          <w:cs/>
        </w:rPr>
        <w:t>॥</w:t>
      </w:r>
    </w:p>
    <w:p w14:paraId="0A3F4721" w14:textId="77777777" w:rsidR="00231FB0" w:rsidRPr="00231FB0" w:rsidRDefault="00231FB0" w:rsidP="00EC4553">
      <w:pPr>
        <w:pStyle w:val="EngText"/>
      </w:pPr>
      <w:r>
        <w:t xml:space="preserve">1-49. ‘Otherwise (If I do not take to the fourth order) the people will </w:t>
      </w:r>
      <w:r w:rsidR="00821C63">
        <w:t>not</w:t>
      </w:r>
      <w:r>
        <w:t xml:space="preserve"> pay their homage to me,’ so thinking the perfidious </w:t>
      </w:r>
      <w:r w:rsidR="00D46339">
        <w:t>Mayavada</w:t>
      </w:r>
      <w:r w:rsidR="00DF0AA7">
        <w:t>-Pravarthaka</w:t>
      </w:r>
      <w:r>
        <w:t xml:space="preserve"> accepted asceticism like </w:t>
      </w:r>
      <w:r w:rsidR="00821C63">
        <w:t>an</w:t>
      </w:r>
      <w:r>
        <w:t xml:space="preserve"> intoxicated elephant profaning the pure waters of a lotus-lake. (</w:t>
      </w:r>
      <w:r w:rsidR="00821C63">
        <w:t>Embarrassing</w:t>
      </w:r>
      <w:r>
        <w:t xml:space="preserve"> those who want to have a plunge in it).</w:t>
      </w:r>
    </w:p>
    <w:p w14:paraId="3898612E" w14:textId="77777777" w:rsidR="00E9400C" w:rsidRDefault="00E9400C" w:rsidP="007C105A">
      <w:pPr>
        <w:pStyle w:val="S18S"/>
      </w:pPr>
      <w:r w:rsidRPr="00E9400C">
        <w:rPr>
          <w:cs/>
        </w:rPr>
        <w:t>अवैदिकं माध्यमिकं निरस्तं निरीक्ष्य तत्</w:t>
      </w:r>
      <w:r w:rsidRPr="00E9400C">
        <w:t>-</w:t>
      </w:r>
      <w:r w:rsidRPr="00E9400C">
        <w:rPr>
          <w:cs/>
        </w:rPr>
        <w:t>पक्ष</w:t>
      </w:r>
      <w:r w:rsidRPr="00E9400C">
        <w:t>-</w:t>
      </w:r>
      <w:r w:rsidRPr="00E9400C">
        <w:rPr>
          <w:cs/>
        </w:rPr>
        <w:t>सुपक्ष</w:t>
      </w:r>
      <w:r w:rsidRPr="00E9400C">
        <w:t>-</w:t>
      </w:r>
      <w:r w:rsidRPr="00E9400C">
        <w:rPr>
          <w:cs/>
        </w:rPr>
        <w:t>पाती</w:t>
      </w:r>
      <w:r w:rsidR="00D766AC">
        <w:rPr>
          <w:cs/>
        </w:rPr>
        <w:t>।</w:t>
      </w:r>
      <w:r w:rsidR="002A5300">
        <w:rPr>
          <w:cs/>
        </w:rPr>
        <w:br/>
      </w:r>
      <w:r w:rsidRPr="00E9400C">
        <w:rPr>
          <w:cs/>
        </w:rPr>
        <w:t>तमेव पक्षं प्रति</w:t>
      </w:r>
      <w:r w:rsidRPr="00E9400C">
        <w:t>-</w:t>
      </w:r>
      <w:r w:rsidRPr="00E9400C">
        <w:rPr>
          <w:cs/>
        </w:rPr>
        <w:t>पादुको</w:t>
      </w:r>
      <w:r w:rsidR="007A4C1E">
        <w:rPr>
          <w:cs/>
        </w:rPr>
        <w:t>ऽ</w:t>
      </w:r>
      <w:r w:rsidRPr="00E9400C">
        <w:rPr>
          <w:cs/>
        </w:rPr>
        <w:t>सौ न्यरूरुपन्मार्गमिहानुरूपम्</w:t>
      </w:r>
      <w:r w:rsidR="00D766AC">
        <w:rPr>
          <w:cs/>
        </w:rPr>
        <w:t>॥</w:t>
      </w:r>
      <w:r w:rsidR="0051754E">
        <w:rPr>
          <w:rFonts w:hint="cs"/>
          <w:cs/>
        </w:rPr>
        <w:t>1-</w:t>
      </w:r>
      <w:r w:rsidRPr="00E9400C">
        <w:t>50</w:t>
      </w:r>
      <w:r w:rsidR="0051754E">
        <w:rPr>
          <w:cs/>
        </w:rPr>
        <w:t>॥</w:t>
      </w:r>
    </w:p>
    <w:p w14:paraId="48D4F149" w14:textId="77777777" w:rsidR="00231FB0" w:rsidRPr="00231FB0" w:rsidRDefault="00231FB0" w:rsidP="00EC4553">
      <w:pPr>
        <w:pStyle w:val="EngText"/>
      </w:pPr>
      <w:r>
        <w:t>1-50. Discerning that the (Mahayana)</w:t>
      </w:r>
      <w:r w:rsidR="00DF0AA7">
        <w:t xml:space="preserve"> </w:t>
      </w:r>
      <w:r>
        <w:t>Buddhist doctrine was controverted and declared a</w:t>
      </w:r>
      <w:r w:rsidR="00821C63">
        <w:t>s  hostile to the Vedas by the V</w:t>
      </w:r>
      <w:r>
        <w:t>edantins and desiring to propagate the same principles being himself its willing partisan, he (</w:t>
      </w:r>
      <w:r w:rsidR="00D46339">
        <w:t>Mayavada</w:t>
      </w:r>
      <w:r w:rsidR="00E36133">
        <w:t>-Pravarthaka</w:t>
      </w:r>
      <w:r>
        <w:t>) devised a proper plan.</w:t>
      </w:r>
    </w:p>
    <w:p w14:paraId="2C39539D" w14:textId="77777777" w:rsidR="00E9400C" w:rsidRDefault="00E9400C" w:rsidP="007C105A">
      <w:pPr>
        <w:pStyle w:val="S18S"/>
      </w:pPr>
      <w:r w:rsidRPr="00E9400C">
        <w:rPr>
          <w:cs/>
        </w:rPr>
        <w:t>असत्</w:t>
      </w:r>
      <w:r w:rsidRPr="00E9400C">
        <w:t>-</w:t>
      </w:r>
      <w:r w:rsidRPr="00E9400C">
        <w:rPr>
          <w:cs/>
        </w:rPr>
        <w:t>पदे</w:t>
      </w:r>
      <w:r w:rsidR="007A4C1E">
        <w:rPr>
          <w:cs/>
        </w:rPr>
        <w:t>ऽ</w:t>
      </w:r>
      <w:r w:rsidRPr="00E9400C">
        <w:rPr>
          <w:cs/>
        </w:rPr>
        <w:t>सन् सदसद्</w:t>
      </w:r>
      <w:r w:rsidRPr="00E9400C">
        <w:t>-</w:t>
      </w:r>
      <w:r w:rsidRPr="00E9400C">
        <w:rPr>
          <w:cs/>
        </w:rPr>
        <w:t>विविक्तं मायाख्यया संवृतिमभ्यधत्त</w:t>
      </w:r>
      <w:r w:rsidR="00D766AC">
        <w:rPr>
          <w:cs/>
        </w:rPr>
        <w:t>।</w:t>
      </w:r>
      <w:r w:rsidR="002A5300">
        <w:rPr>
          <w:cs/>
        </w:rPr>
        <w:br/>
      </w:r>
      <w:r w:rsidRPr="00E9400C">
        <w:rPr>
          <w:cs/>
        </w:rPr>
        <w:t>ब्रह्माप्यखण्डं बत शून्य</w:t>
      </w:r>
      <w:r w:rsidRPr="00E9400C">
        <w:t>-</w:t>
      </w:r>
      <w:r w:rsidRPr="00E9400C">
        <w:rPr>
          <w:cs/>
        </w:rPr>
        <w:t>सिद्ध्यै प्र</w:t>
      </w:r>
      <w:r w:rsidRPr="00E9400C">
        <w:t>-</w:t>
      </w:r>
      <w:r w:rsidRPr="00E9400C">
        <w:rPr>
          <w:cs/>
        </w:rPr>
        <w:t>च्छन्न</w:t>
      </w:r>
      <w:r w:rsidRPr="00E9400C">
        <w:t>-</w:t>
      </w:r>
      <w:r w:rsidRPr="00E9400C">
        <w:rPr>
          <w:cs/>
        </w:rPr>
        <w:t>बौद्धो</w:t>
      </w:r>
      <w:r w:rsidR="007A4C1E">
        <w:rPr>
          <w:cs/>
        </w:rPr>
        <w:t>ऽ</w:t>
      </w:r>
      <w:r w:rsidRPr="00E9400C">
        <w:rPr>
          <w:cs/>
        </w:rPr>
        <w:t>यमतः प्र</w:t>
      </w:r>
      <w:r w:rsidRPr="00E9400C">
        <w:t>-</w:t>
      </w:r>
      <w:r w:rsidRPr="00E9400C">
        <w:rPr>
          <w:cs/>
        </w:rPr>
        <w:t>सिद्धः</w:t>
      </w:r>
      <w:r w:rsidR="00D766AC">
        <w:rPr>
          <w:cs/>
        </w:rPr>
        <w:t>॥</w:t>
      </w:r>
      <w:r w:rsidR="0051754E">
        <w:rPr>
          <w:rFonts w:hint="cs"/>
          <w:cs/>
        </w:rPr>
        <w:t>1-</w:t>
      </w:r>
      <w:r w:rsidRPr="00E9400C">
        <w:t>51</w:t>
      </w:r>
      <w:r w:rsidR="0051754E">
        <w:rPr>
          <w:cs/>
        </w:rPr>
        <w:t>॥</w:t>
      </w:r>
    </w:p>
    <w:p w14:paraId="2E497C90" w14:textId="77777777" w:rsidR="00231FB0" w:rsidRPr="00231FB0" w:rsidRDefault="00231FB0" w:rsidP="00EC4553">
      <w:pPr>
        <w:pStyle w:val="EngText"/>
      </w:pPr>
      <w:r>
        <w:t xml:space="preserve">1-51. As the wicked </w:t>
      </w:r>
      <w:r w:rsidR="00D46339">
        <w:t>Mayavada</w:t>
      </w:r>
      <w:r w:rsidR="00E36133">
        <w:t>-Pravarthaka</w:t>
      </w:r>
      <w:r>
        <w:t xml:space="preserve"> under a different terminology </w:t>
      </w:r>
      <w:r w:rsidR="00821C63">
        <w:t>disseminated</w:t>
      </w:r>
      <w:r>
        <w:t xml:space="preserve"> the same principles, his doctrine came to be designated as disguised </w:t>
      </w:r>
      <w:r w:rsidR="00821C63">
        <w:t>Buddhism</w:t>
      </w:r>
      <w:r>
        <w:t>: He termed the Asat and (Agnana) Samvriti of the Buddhists as Sadasad Vilakshana and Maya respectively and named the Shunya as Akhanda Brahma.</w:t>
      </w:r>
    </w:p>
    <w:p w14:paraId="543C6193" w14:textId="77777777" w:rsidR="00E9400C" w:rsidRDefault="00E9400C" w:rsidP="007C105A">
      <w:pPr>
        <w:pStyle w:val="S18S"/>
      </w:pPr>
      <w:r w:rsidRPr="00E9400C">
        <w:rPr>
          <w:cs/>
        </w:rPr>
        <w:t>यद् ब्रह्म</w:t>
      </w:r>
      <w:r w:rsidRPr="00E9400C">
        <w:t>-</w:t>
      </w:r>
      <w:r w:rsidRPr="00E9400C">
        <w:rPr>
          <w:cs/>
        </w:rPr>
        <w:t>सूत्रोत्कर</w:t>
      </w:r>
      <w:r w:rsidRPr="00E9400C">
        <w:t>-</w:t>
      </w:r>
      <w:r w:rsidRPr="00E9400C">
        <w:rPr>
          <w:cs/>
        </w:rPr>
        <w:t>भास्करं च प्रकाशयन्तं सकलं स्व</w:t>
      </w:r>
      <w:r w:rsidRPr="00E9400C">
        <w:t>-</w:t>
      </w:r>
      <w:r w:rsidRPr="00E9400C">
        <w:rPr>
          <w:cs/>
        </w:rPr>
        <w:t>गोभिः</w:t>
      </w:r>
      <w:r w:rsidR="002A5300">
        <w:rPr>
          <w:cs/>
        </w:rPr>
        <w:t>।</w:t>
      </w:r>
      <w:r w:rsidR="002A5300">
        <w:rPr>
          <w:cs/>
        </w:rPr>
        <w:br/>
      </w:r>
      <w:r w:rsidRPr="00E9400C">
        <w:rPr>
          <w:cs/>
        </w:rPr>
        <w:t>अचूचुरद् वेद</w:t>
      </w:r>
      <w:r w:rsidRPr="00E9400C">
        <w:t>-</w:t>
      </w:r>
      <w:r w:rsidRPr="00E9400C">
        <w:rPr>
          <w:cs/>
        </w:rPr>
        <w:t>समूह</w:t>
      </w:r>
      <w:r w:rsidRPr="00E9400C">
        <w:t>-</w:t>
      </w:r>
      <w:r w:rsidRPr="00E9400C">
        <w:rPr>
          <w:cs/>
        </w:rPr>
        <w:t>वाहं  ततो महा</w:t>
      </w:r>
      <w:r w:rsidRPr="00E9400C">
        <w:t>-</w:t>
      </w:r>
      <w:r w:rsidRPr="00E9400C">
        <w:rPr>
          <w:cs/>
        </w:rPr>
        <w:t>तस्करमेनमाहुः</w:t>
      </w:r>
      <w:r w:rsidR="00D766AC">
        <w:rPr>
          <w:cs/>
        </w:rPr>
        <w:t>॥</w:t>
      </w:r>
      <w:r w:rsidR="0051754E">
        <w:rPr>
          <w:rFonts w:hint="cs"/>
          <w:cs/>
        </w:rPr>
        <w:t>1-</w:t>
      </w:r>
      <w:r w:rsidRPr="00E9400C">
        <w:t>52</w:t>
      </w:r>
      <w:r w:rsidR="0051754E">
        <w:rPr>
          <w:cs/>
        </w:rPr>
        <w:t>॥</w:t>
      </w:r>
    </w:p>
    <w:p w14:paraId="2B782643" w14:textId="77777777" w:rsidR="00231FB0" w:rsidRPr="00231FB0" w:rsidRDefault="00231FB0" w:rsidP="00EC4553">
      <w:pPr>
        <w:pStyle w:val="EngText"/>
      </w:pPr>
      <w:r>
        <w:t xml:space="preserve">1-52. As </w:t>
      </w:r>
      <w:r w:rsidR="00D46339">
        <w:t>Mayava</w:t>
      </w:r>
      <w:r w:rsidR="00E36133">
        <w:t>da-Pravarthaka</w:t>
      </w:r>
      <w:r>
        <w:t xml:space="preserve"> f</w:t>
      </w:r>
      <w:r w:rsidR="00821C63">
        <w:t>ilched the cluster of Brahmasut</w:t>
      </w:r>
      <w:r>
        <w:t>ras that determine the nature of Brahman by their c</w:t>
      </w:r>
      <w:r w:rsidR="00A45BC3">
        <w:t>ritical correct s</w:t>
      </w:r>
      <w:r>
        <w:t xml:space="preserve">crutiny of the Vedas and illumine their cardinal principles and </w:t>
      </w:r>
      <w:r w:rsidR="00821C63">
        <w:t>distorted</w:t>
      </w:r>
      <w:r>
        <w:t xml:space="preserve"> them with his own </w:t>
      </w:r>
      <w:r w:rsidR="00821C63">
        <w:lastRenderedPageBreak/>
        <w:t>canons</w:t>
      </w:r>
      <w:r>
        <w:t xml:space="preserve"> at will, he came to be reckoned as a renowned robber. A venture similar to one stealing the resplendent Sun with radiant rays, (and with his chariot drawn by swift horses) illuming the universe.</w:t>
      </w:r>
    </w:p>
    <w:p w14:paraId="3B60945C" w14:textId="77777777" w:rsidR="00E9400C" w:rsidRDefault="00E9400C" w:rsidP="00E52DD3">
      <w:pPr>
        <w:pStyle w:val="S16S"/>
      </w:pPr>
      <w:r w:rsidRPr="00E9400C">
        <w:rPr>
          <w:cs/>
        </w:rPr>
        <w:t>स्व</w:t>
      </w:r>
      <w:r w:rsidRPr="00E9400C">
        <w:t>-</w:t>
      </w:r>
      <w:r w:rsidRPr="00E9400C">
        <w:rPr>
          <w:cs/>
        </w:rPr>
        <w:t>सूत्र</w:t>
      </w:r>
      <w:r w:rsidRPr="00E9400C">
        <w:t>-</w:t>
      </w:r>
      <w:r w:rsidRPr="00E9400C">
        <w:rPr>
          <w:cs/>
        </w:rPr>
        <w:t>जातस्य विरुद्ध</w:t>
      </w:r>
      <w:r w:rsidRPr="00E9400C">
        <w:t>-</w:t>
      </w:r>
      <w:r w:rsidRPr="00E9400C">
        <w:rPr>
          <w:cs/>
        </w:rPr>
        <w:t>भाषी तद्</w:t>
      </w:r>
      <w:r w:rsidRPr="00E9400C">
        <w:t>-</w:t>
      </w:r>
      <w:r w:rsidRPr="00E9400C">
        <w:rPr>
          <w:cs/>
        </w:rPr>
        <w:t>भाष्य</w:t>
      </w:r>
      <w:r w:rsidRPr="00E9400C">
        <w:t>-</w:t>
      </w:r>
      <w:r w:rsidRPr="00E9400C">
        <w:rPr>
          <w:cs/>
        </w:rPr>
        <w:t>कारो</w:t>
      </w:r>
      <w:r w:rsidR="007A4C1E">
        <w:rPr>
          <w:cs/>
        </w:rPr>
        <w:t>ऽ</w:t>
      </w:r>
      <w:r w:rsidRPr="00E9400C">
        <w:rPr>
          <w:cs/>
        </w:rPr>
        <w:t>हमिति ब्रुवन् यः</w:t>
      </w:r>
      <w:r w:rsidR="002A5300">
        <w:rPr>
          <w:cs/>
        </w:rPr>
        <w:t>।</w:t>
      </w:r>
      <w:r w:rsidR="002A5300">
        <w:rPr>
          <w:cs/>
        </w:rPr>
        <w:br/>
      </w:r>
      <w:r w:rsidRPr="00E9400C">
        <w:rPr>
          <w:cs/>
        </w:rPr>
        <w:t>तं तत्</w:t>
      </w:r>
      <w:r w:rsidRPr="00E9400C">
        <w:t>-</w:t>
      </w:r>
      <w:r w:rsidRPr="00E9400C">
        <w:rPr>
          <w:cs/>
        </w:rPr>
        <w:t>क्षणाद् यो न दिधक्षति स्म स व्यास</w:t>
      </w:r>
      <w:r w:rsidRPr="00E9400C">
        <w:t>-</w:t>
      </w:r>
      <w:r w:rsidRPr="00E9400C">
        <w:rPr>
          <w:cs/>
        </w:rPr>
        <w:t>रूपो भगवान् क्षमाब्धिः</w:t>
      </w:r>
      <w:r w:rsidR="0051754E">
        <w:rPr>
          <w:rFonts w:hint="cs"/>
          <w:cs/>
        </w:rPr>
        <w:t>॥1-5</w:t>
      </w:r>
      <w:r w:rsidRPr="00E9400C">
        <w:t>3</w:t>
      </w:r>
      <w:r w:rsidR="00E52DD3">
        <w:rPr>
          <w:rFonts w:hint="cs"/>
          <w:cs/>
        </w:rPr>
        <w:t>॥</w:t>
      </w:r>
    </w:p>
    <w:p w14:paraId="032853DC" w14:textId="77777777" w:rsidR="00231FB0" w:rsidRPr="00231FB0" w:rsidRDefault="00231FB0" w:rsidP="00EC4553">
      <w:pPr>
        <w:pStyle w:val="EngText"/>
      </w:pPr>
      <w:r>
        <w:t>1-53.</w:t>
      </w:r>
      <w:r w:rsidR="00A45BC3">
        <w:t xml:space="preserve"> </w:t>
      </w:r>
      <w:r>
        <w:t>Really Lord Narayana, in his embodiment as Lord Vedavyasa is endurance incarnate</w:t>
      </w:r>
      <w:r w:rsidR="00A45BC3" w:rsidRPr="00A45BC3">
        <w:t xml:space="preserve"> who did not inten</w:t>
      </w:r>
      <w:r w:rsidR="00E36133">
        <w:t>d</w:t>
      </w:r>
      <w:r w:rsidR="00A45BC3" w:rsidRPr="00A45BC3">
        <w:t xml:space="preserve"> to incinerate </w:t>
      </w:r>
      <w:r w:rsidR="00D46339">
        <w:t>Mayavad</w:t>
      </w:r>
      <w:r w:rsidR="00E36133">
        <w:t>-Pravarthaka</w:t>
      </w:r>
      <w:r w:rsidR="00A45BC3" w:rsidRPr="00A45BC3">
        <w:t xml:space="preserve"> parading himself as a commentator providing an advers</w:t>
      </w:r>
      <w:r w:rsidR="00E36133">
        <w:t>e</w:t>
      </w:r>
      <w:r w:rsidR="00A45BC3" w:rsidRPr="00A45BC3">
        <w:t xml:space="preserve"> commentary to his bunch of Brahmasutras.</w:t>
      </w:r>
    </w:p>
    <w:p w14:paraId="3D25C882" w14:textId="77777777" w:rsidR="00E9400C" w:rsidRDefault="00E9400C" w:rsidP="007C105A">
      <w:pPr>
        <w:pStyle w:val="S18S"/>
      </w:pPr>
      <w:r w:rsidRPr="00E9400C">
        <w:rPr>
          <w:cs/>
        </w:rPr>
        <w:t>निगम</w:t>
      </w:r>
      <w:r w:rsidRPr="00E9400C">
        <w:t>-</w:t>
      </w:r>
      <w:r w:rsidRPr="00E9400C">
        <w:rPr>
          <w:cs/>
        </w:rPr>
        <w:t>सन्मणि</w:t>
      </w:r>
      <w:r w:rsidRPr="00E9400C">
        <w:t>-</w:t>
      </w:r>
      <w:r w:rsidRPr="00E9400C">
        <w:rPr>
          <w:cs/>
        </w:rPr>
        <w:t>दीप</w:t>
      </w:r>
      <w:r w:rsidRPr="00E9400C">
        <w:t>-</w:t>
      </w:r>
      <w:r w:rsidRPr="00E9400C">
        <w:rPr>
          <w:cs/>
        </w:rPr>
        <w:t>गणो</w:t>
      </w:r>
      <w:r w:rsidR="007A4C1E">
        <w:rPr>
          <w:cs/>
        </w:rPr>
        <w:t>ऽ</w:t>
      </w:r>
      <w:r w:rsidRPr="00E9400C">
        <w:rPr>
          <w:cs/>
        </w:rPr>
        <w:t>भवत् तदुरु</w:t>
      </w:r>
      <w:r w:rsidRPr="00E9400C">
        <w:t>-</w:t>
      </w:r>
      <w:r w:rsidRPr="00E9400C">
        <w:rPr>
          <w:cs/>
        </w:rPr>
        <w:t>वाग्</w:t>
      </w:r>
      <w:r w:rsidRPr="00E9400C">
        <w:t>-</w:t>
      </w:r>
      <w:r w:rsidRPr="00E9400C">
        <w:rPr>
          <w:cs/>
        </w:rPr>
        <w:t>गण</w:t>
      </w:r>
      <w:r w:rsidRPr="00E9400C">
        <w:t>-</w:t>
      </w:r>
      <w:r w:rsidRPr="00E9400C">
        <w:rPr>
          <w:cs/>
        </w:rPr>
        <w:t>पङ्क</w:t>
      </w:r>
      <w:r w:rsidRPr="00E9400C">
        <w:t>-</w:t>
      </w:r>
      <w:r w:rsidRPr="00E9400C">
        <w:rPr>
          <w:cs/>
        </w:rPr>
        <w:t>निगूढ</w:t>
      </w:r>
      <w:r w:rsidRPr="00E9400C">
        <w:t>-</w:t>
      </w:r>
      <w:r w:rsidRPr="00E9400C">
        <w:rPr>
          <w:cs/>
        </w:rPr>
        <w:t>भाः</w:t>
      </w:r>
      <w:r w:rsidR="00D766AC">
        <w:rPr>
          <w:cs/>
        </w:rPr>
        <w:t>।</w:t>
      </w:r>
      <w:r w:rsidR="002A5300">
        <w:rPr>
          <w:cs/>
        </w:rPr>
        <w:br/>
      </w:r>
      <w:r w:rsidRPr="00E9400C">
        <w:rPr>
          <w:cs/>
        </w:rPr>
        <w:t>अविदुषामिति सङ्करता</w:t>
      </w:r>
      <w:r w:rsidRPr="00E9400C">
        <w:t>-</w:t>
      </w:r>
      <w:r w:rsidRPr="00E9400C">
        <w:rPr>
          <w:cs/>
        </w:rPr>
        <w:t>करः स किल सङ्कर इत्यभि</w:t>
      </w:r>
      <w:r w:rsidRPr="00E9400C">
        <w:t>-</w:t>
      </w:r>
      <w:r w:rsidRPr="00E9400C">
        <w:rPr>
          <w:cs/>
        </w:rPr>
        <w:t>शुश्रुवे</w:t>
      </w:r>
      <w:r w:rsidR="00D766AC">
        <w:rPr>
          <w:cs/>
        </w:rPr>
        <w:t>॥</w:t>
      </w:r>
      <w:r w:rsidR="0051754E">
        <w:rPr>
          <w:rFonts w:hint="cs"/>
          <w:cs/>
        </w:rPr>
        <w:t>1-</w:t>
      </w:r>
      <w:r w:rsidRPr="00E9400C">
        <w:t>54</w:t>
      </w:r>
      <w:r w:rsidR="0051754E">
        <w:rPr>
          <w:cs/>
        </w:rPr>
        <w:t>॥</w:t>
      </w:r>
    </w:p>
    <w:p w14:paraId="6D89F5CC" w14:textId="77777777" w:rsidR="006A572B" w:rsidRPr="006A572B" w:rsidRDefault="006A572B" w:rsidP="00EC4553">
      <w:pPr>
        <w:pStyle w:val="EngText"/>
      </w:pPr>
      <w:r>
        <w:t xml:space="preserve">1-54. The illumination of the immaculate Vedas came to be shadowed </w:t>
      </w:r>
      <w:r w:rsidR="00821C63">
        <w:t>by</w:t>
      </w:r>
      <w:r>
        <w:t xml:space="preserve"> the Wizardry of words marshalled in the unscrupulous commentary of </w:t>
      </w:r>
      <w:r w:rsidR="00D46339">
        <w:t>Mayavada</w:t>
      </w:r>
      <w:r w:rsidR="00E36133">
        <w:t>-Pravarthaka</w:t>
      </w:r>
      <w:r>
        <w:t xml:space="preserve"> like the glow of a group of gems concealed in the slough: as a result he was named as </w:t>
      </w:r>
      <w:r w:rsidR="00D46339">
        <w:t>Mayavada</w:t>
      </w:r>
      <w:r w:rsidR="00E36133">
        <w:t>-Pravarthaka</w:t>
      </w:r>
      <w:r>
        <w:t xml:space="preserve">, as he had corrupted the Vedic meanings that can </w:t>
      </w:r>
      <w:r w:rsidR="00821C63">
        <w:t>easily</w:t>
      </w:r>
      <w:r>
        <w:t xml:space="preserve"> beguile (even today) the un-enlightened.</w:t>
      </w:r>
    </w:p>
    <w:p w14:paraId="60A78A65" w14:textId="77777777" w:rsidR="00E9400C" w:rsidRDefault="00E9400C" w:rsidP="007C105A">
      <w:pPr>
        <w:pStyle w:val="S18S"/>
      </w:pPr>
      <w:r w:rsidRPr="00E9400C">
        <w:rPr>
          <w:cs/>
        </w:rPr>
        <w:t xml:space="preserve">विश्वं मिथ्या विभुरगुणवानात्मनां नास्ति भेदो </w:t>
      </w:r>
      <w:r w:rsidR="0051754E">
        <w:rPr>
          <w:rFonts w:hint="cs"/>
          <w:cs/>
        </w:rPr>
        <w:br/>
      </w:r>
      <w:r w:rsidRPr="00E9400C">
        <w:rPr>
          <w:cs/>
        </w:rPr>
        <w:t>दैत्या इत्थं व्यदधत गिरां दिक्षु भूयः प्रसिद्धिम्</w:t>
      </w:r>
      <w:r w:rsidR="002A5300">
        <w:rPr>
          <w:cs/>
        </w:rPr>
        <w:t>।</w:t>
      </w:r>
      <w:r w:rsidR="002A5300">
        <w:rPr>
          <w:cs/>
        </w:rPr>
        <w:br/>
      </w:r>
      <w:r w:rsidRPr="00E9400C">
        <w:rPr>
          <w:cs/>
        </w:rPr>
        <w:t>आनन्दाद्यैर्गुरु</w:t>
      </w:r>
      <w:r w:rsidRPr="00E9400C">
        <w:t>-</w:t>
      </w:r>
      <w:r w:rsidRPr="00E9400C">
        <w:rPr>
          <w:cs/>
        </w:rPr>
        <w:t>गुण</w:t>
      </w:r>
      <w:r w:rsidRPr="00E9400C">
        <w:t>-</w:t>
      </w:r>
      <w:r w:rsidRPr="00E9400C">
        <w:rPr>
          <w:cs/>
        </w:rPr>
        <w:t>गणैः पूरितो वासुदेवो</w:t>
      </w:r>
      <w:r w:rsidR="0051754E">
        <w:rPr>
          <w:rFonts w:hint="cs"/>
          <w:cs/>
        </w:rPr>
        <w:br/>
      </w:r>
      <w:r w:rsidRPr="00E9400C">
        <w:rPr>
          <w:cs/>
        </w:rPr>
        <w:t>मन्दं</w:t>
      </w:r>
      <w:r w:rsidRPr="00E9400C">
        <w:t>-</w:t>
      </w:r>
      <w:r w:rsidRPr="00E9400C">
        <w:rPr>
          <w:cs/>
        </w:rPr>
        <w:t>मन्दं मनसि च सतां हन्त नूनं तिरो</w:t>
      </w:r>
      <w:r w:rsidR="007A4C1E">
        <w:rPr>
          <w:cs/>
        </w:rPr>
        <w:t>ऽ</w:t>
      </w:r>
      <w:r w:rsidRPr="00E9400C">
        <w:rPr>
          <w:cs/>
        </w:rPr>
        <w:t>भूत्</w:t>
      </w:r>
      <w:r w:rsidR="00D766AC">
        <w:rPr>
          <w:cs/>
        </w:rPr>
        <w:t>॥</w:t>
      </w:r>
      <w:r w:rsidR="0051754E">
        <w:rPr>
          <w:rFonts w:hint="cs"/>
          <w:cs/>
        </w:rPr>
        <w:t>1-</w:t>
      </w:r>
      <w:r w:rsidRPr="00E9400C">
        <w:t>55</w:t>
      </w:r>
      <w:r w:rsidR="0051754E">
        <w:rPr>
          <w:cs/>
        </w:rPr>
        <w:t>॥</w:t>
      </w:r>
    </w:p>
    <w:p w14:paraId="16752521" w14:textId="77777777" w:rsidR="006A572B" w:rsidRPr="006A572B" w:rsidRDefault="006A572B" w:rsidP="00EC4553">
      <w:pPr>
        <w:pStyle w:val="EngText"/>
      </w:pPr>
      <w:r>
        <w:t>1-55. The Asuras on earth publicized their doctrine in all directions high-lighting that the world is an illusion, Brahman is without attributes and there is no difference between Jiva and Paramatma a</w:t>
      </w:r>
      <w:r w:rsidR="00E36133">
        <w:t>nd as a consequence, alas! The S</w:t>
      </w:r>
      <w:r>
        <w:t>upreme Narayana replete with distinguished qualities like bliss and knowledge became slowly masked in the minds of the virtuous.</w:t>
      </w:r>
    </w:p>
    <w:p w14:paraId="271E0DB3" w14:textId="77777777" w:rsidR="00E9400C" w:rsidRPr="00E9400C" w:rsidRDefault="00E9400C" w:rsidP="00AC4226">
      <w:pPr>
        <w:pStyle w:val="SF2"/>
        <w:rPr>
          <w:szCs w:val="36"/>
        </w:rPr>
      </w:pPr>
      <w:r w:rsidRPr="00E9400C">
        <w:rPr>
          <w:cs/>
        </w:rPr>
        <w:t>इति श्रीमत्कवि</w:t>
      </w:r>
      <w:r w:rsidRPr="00E9400C">
        <w:t>-</w:t>
      </w:r>
      <w:r w:rsidRPr="00E9400C">
        <w:rPr>
          <w:cs/>
        </w:rPr>
        <w:t>कुल</w:t>
      </w:r>
      <w:r w:rsidRPr="00E9400C">
        <w:t>-</w:t>
      </w:r>
      <w:r w:rsidRPr="00E9400C">
        <w:rPr>
          <w:cs/>
        </w:rPr>
        <w:t>तिलक</w:t>
      </w:r>
      <w:r w:rsidRPr="00E9400C">
        <w:t>-</w:t>
      </w:r>
      <w:r w:rsidRPr="00E9400C">
        <w:rPr>
          <w:cs/>
        </w:rPr>
        <w:t>त्रिविक्रम</w:t>
      </w:r>
      <w:r w:rsidRPr="00E9400C">
        <w:t>-</w:t>
      </w:r>
      <w:r w:rsidRPr="00E9400C">
        <w:rPr>
          <w:cs/>
        </w:rPr>
        <w:t>पण्डिताचार्य</w:t>
      </w:r>
      <w:r w:rsidRPr="00E9400C">
        <w:t>-</w:t>
      </w:r>
      <w:r w:rsidRPr="00E9400C">
        <w:rPr>
          <w:cs/>
        </w:rPr>
        <w:t>सुत श्री नारायण</w:t>
      </w:r>
      <w:r w:rsidRPr="00E9400C">
        <w:t>-</w:t>
      </w:r>
      <w:r w:rsidRPr="00E9400C">
        <w:rPr>
          <w:cs/>
        </w:rPr>
        <w:t>पण्डिताचार्य</w:t>
      </w:r>
      <w:r w:rsidRPr="00E9400C">
        <w:t>-</w:t>
      </w:r>
      <w:r w:rsidRPr="00E9400C">
        <w:rPr>
          <w:cs/>
        </w:rPr>
        <w:t>विरचिते श्री</w:t>
      </w:r>
      <w:r w:rsidRPr="00E9400C">
        <w:t>-</w:t>
      </w:r>
      <w:r w:rsidRPr="00E9400C">
        <w:rPr>
          <w:cs/>
        </w:rPr>
        <w:t>मध्व</w:t>
      </w:r>
      <w:r w:rsidRPr="00E9400C">
        <w:t>-</w:t>
      </w:r>
      <w:r w:rsidRPr="00E9400C">
        <w:rPr>
          <w:cs/>
        </w:rPr>
        <w:t>विजये महा</w:t>
      </w:r>
      <w:r w:rsidRPr="00E9400C">
        <w:t>-</w:t>
      </w:r>
      <w:r w:rsidRPr="00E9400C">
        <w:rPr>
          <w:cs/>
        </w:rPr>
        <w:t>काव्ये आनन्दाङ्किते प्रथमः सर्गः</w:t>
      </w:r>
    </w:p>
    <w:p w14:paraId="47005409" w14:textId="77777777" w:rsidR="00E9400C" w:rsidRPr="00EB7769" w:rsidRDefault="0019194E" w:rsidP="00E9400C">
      <w:pPr>
        <w:pBdr>
          <w:top w:val="single" w:sz="8" w:space="0" w:color="FF0000"/>
          <w:left w:val="single" w:sz="8" w:space="0" w:color="FF0000"/>
          <w:bottom w:val="single" w:sz="8" w:space="0" w:color="FF0000"/>
          <w:right w:val="single" w:sz="8" w:space="0" w:color="FF0000"/>
        </w:pBdr>
        <w:shd w:val="clear" w:color="auto" w:fill="DAEEF3" w:themeFill="accent5" w:themeFillTint="33"/>
        <w:spacing w:line="0" w:lineRule="atLeast"/>
        <w:ind w:left="144" w:right="144"/>
        <w:jc w:val="center"/>
        <w:outlineLvl w:val="2"/>
        <w:rPr>
          <w:rFonts w:ascii="Sanskrit 2003" w:hAnsi="Sanskrit 2003" w:cs="Sanskrit 2003"/>
          <w:b/>
          <w:bCs/>
          <w:color w:val="FF0000"/>
          <w:sz w:val="36"/>
          <w:szCs w:val="32"/>
          <w:cs/>
          <w:lang w:bidi="sa-IN"/>
        </w:rPr>
      </w:pPr>
      <w:bookmarkStart w:id="29" w:name="_Toc455414256"/>
      <w:r w:rsidRPr="00EB7769">
        <w:rPr>
          <w:rFonts w:ascii="Sanskrit 2003" w:hAnsi="Sanskrit 2003" w:cs="Sanskrit 2003"/>
          <w:b/>
          <w:bCs/>
          <w:color w:val="FF0000"/>
          <w:sz w:val="36"/>
          <w:szCs w:val="32"/>
          <w:cs/>
          <w:lang w:bidi="sa-IN"/>
        </w:rPr>
        <w:t xml:space="preserve">द्वितीयः </w:t>
      </w:r>
      <w:r w:rsidR="00EB7769" w:rsidRPr="00EB7769">
        <w:rPr>
          <w:rFonts w:ascii="Sanskrit 2003" w:hAnsi="Sanskrit 2003" w:cs="Sanskrit 2003"/>
          <w:b/>
          <w:bCs/>
          <w:color w:val="FF0000"/>
          <w:sz w:val="36"/>
          <w:szCs w:val="32"/>
          <w:cs/>
          <w:lang w:bidi="sa-IN"/>
        </w:rPr>
        <w:t xml:space="preserve">सर्गः </w:t>
      </w:r>
      <w:r w:rsidRPr="00EB7769">
        <w:rPr>
          <w:rFonts w:ascii="Sanskrit 2003" w:hAnsi="Sanskrit 2003" w:cs="Sanskrit 2003"/>
          <w:b/>
          <w:bCs/>
          <w:color w:val="FF0000"/>
          <w:sz w:val="36"/>
          <w:szCs w:val="32"/>
          <w:cs/>
          <w:lang w:bidi="sa-IN"/>
        </w:rPr>
        <w:t>- [2-54]</w:t>
      </w:r>
      <w:bookmarkEnd w:id="29"/>
    </w:p>
    <w:p w14:paraId="72A4A619" w14:textId="77777777" w:rsidR="00E9400C" w:rsidRDefault="00E9400C" w:rsidP="007C105A">
      <w:pPr>
        <w:pStyle w:val="S16S"/>
      </w:pPr>
      <w:r w:rsidRPr="00E9400C">
        <w:rPr>
          <w:cs/>
        </w:rPr>
        <w:lastRenderedPageBreak/>
        <w:t>विज्ञान</w:t>
      </w:r>
      <w:r w:rsidRPr="00E9400C">
        <w:t>-</w:t>
      </w:r>
      <w:r w:rsidRPr="00E9400C">
        <w:rPr>
          <w:cs/>
        </w:rPr>
        <w:t>भानुमति काल</w:t>
      </w:r>
      <w:r w:rsidRPr="00E9400C">
        <w:t>-</w:t>
      </w:r>
      <w:r w:rsidRPr="00E9400C">
        <w:rPr>
          <w:cs/>
        </w:rPr>
        <w:t>बलेन लीने</w:t>
      </w:r>
      <w:r w:rsidR="00C1655F">
        <w:br/>
      </w:r>
      <w:r w:rsidRPr="00E9400C">
        <w:rPr>
          <w:cs/>
        </w:rPr>
        <w:t xml:space="preserve"> दुर्भाष्य</w:t>
      </w:r>
      <w:r w:rsidRPr="00E9400C">
        <w:t>-</w:t>
      </w:r>
      <w:r w:rsidRPr="00E9400C">
        <w:rPr>
          <w:cs/>
        </w:rPr>
        <w:t>सन्तमस</w:t>
      </w:r>
      <w:r w:rsidRPr="00E9400C">
        <w:t>-</w:t>
      </w:r>
      <w:r w:rsidRPr="00E9400C">
        <w:rPr>
          <w:cs/>
        </w:rPr>
        <w:t>सन्तति</w:t>
      </w:r>
      <w:r w:rsidRPr="00E9400C">
        <w:t>-</w:t>
      </w:r>
      <w:r w:rsidR="00863487">
        <w:rPr>
          <w:cs/>
        </w:rPr>
        <w:t>तो जने</w:t>
      </w:r>
      <w:r w:rsidR="00863487">
        <w:rPr>
          <w:rFonts w:hint="cs"/>
          <w:cs/>
        </w:rPr>
        <w:t>न्</w:t>
      </w:r>
      <w:r w:rsidRPr="00E9400C">
        <w:rPr>
          <w:cs/>
        </w:rPr>
        <w:t>धे</w:t>
      </w:r>
      <w:r w:rsidR="002A5300">
        <w:rPr>
          <w:cs/>
        </w:rPr>
        <w:t>।</w:t>
      </w:r>
      <w:r w:rsidR="002A5300">
        <w:rPr>
          <w:cs/>
        </w:rPr>
        <w:br/>
      </w:r>
      <w:r w:rsidRPr="00E9400C">
        <w:rPr>
          <w:cs/>
        </w:rPr>
        <w:t>मार्गात् सतां स्खलति खिन्न</w:t>
      </w:r>
      <w:r w:rsidRPr="00E9400C">
        <w:t>-</w:t>
      </w:r>
      <w:r w:rsidRPr="00E9400C">
        <w:rPr>
          <w:cs/>
        </w:rPr>
        <w:t xml:space="preserve">हृदो मुकुन्दं </w:t>
      </w:r>
      <w:r w:rsidR="00C1655F">
        <w:br/>
      </w:r>
      <w:r w:rsidRPr="00E9400C">
        <w:rPr>
          <w:cs/>
        </w:rPr>
        <w:t>देवाश्चतुर्मुख</w:t>
      </w:r>
      <w:r w:rsidRPr="00E9400C">
        <w:t>-</w:t>
      </w:r>
      <w:r w:rsidRPr="00E9400C">
        <w:rPr>
          <w:cs/>
        </w:rPr>
        <w:t>मुखाः शरणं प्र</w:t>
      </w:r>
      <w:r w:rsidRPr="00E9400C">
        <w:t>-</w:t>
      </w:r>
      <w:r w:rsidRPr="00E9400C">
        <w:rPr>
          <w:cs/>
        </w:rPr>
        <w:t>जग्मुः</w:t>
      </w:r>
      <w:r w:rsidR="00D766AC">
        <w:rPr>
          <w:cs/>
        </w:rPr>
        <w:t>॥</w:t>
      </w:r>
      <w:r w:rsidR="001B6639">
        <w:t>2-</w:t>
      </w:r>
      <w:r w:rsidRPr="00E9400C">
        <w:t>1</w:t>
      </w:r>
      <w:r w:rsidR="0051754E">
        <w:rPr>
          <w:cs/>
        </w:rPr>
        <w:t>॥</w:t>
      </w:r>
    </w:p>
    <w:p w14:paraId="3184FC34" w14:textId="77777777" w:rsidR="00C1655F" w:rsidRPr="00C1655F" w:rsidRDefault="006C65B7" w:rsidP="00EC4553">
      <w:pPr>
        <w:pStyle w:val="EngText"/>
      </w:pPr>
      <w:r>
        <w:t>2-1. With the setting of the spiritual sun du</w:t>
      </w:r>
      <w:r w:rsidR="00DB6A28">
        <w:t>e to the influence of the Kali a</w:t>
      </w:r>
      <w:r>
        <w:t>ge and the dire darkness of the hostile doctrines shrouding the eligible</w:t>
      </w:r>
      <w:r w:rsidR="00DB6A28">
        <w:t>s</w:t>
      </w:r>
      <w:r>
        <w:t xml:space="preserve"> and deviating them from the traditional tracks, the distressed deities led by Brahmaji approached Lord Vishnu for protection.</w:t>
      </w:r>
    </w:p>
    <w:p w14:paraId="55CC18C0" w14:textId="77777777" w:rsidR="00E9400C" w:rsidRDefault="00E9400C" w:rsidP="007C105A">
      <w:pPr>
        <w:pStyle w:val="S16S"/>
      </w:pPr>
      <w:r w:rsidRPr="00E9400C">
        <w:rPr>
          <w:cs/>
        </w:rPr>
        <w:t>नाथः कलौ त्रि</w:t>
      </w:r>
      <w:r w:rsidRPr="00E9400C">
        <w:t>-</w:t>
      </w:r>
      <w:r w:rsidRPr="00E9400C">
        <w:rPr>
          <w:cs/>
        </w:rPr>
        <w:t>युग</w:t>
      </w:r>
      <w:r w:rsidRPr="00E9400C">
        <w:t>-</w:t>
      </w:r>
      <w:r w:rsidRPr="00E9400C">
        <w:rPr>
          <w:cs/>
        </w:rPr>
        <w:t>हूतिरनुद्</w:t>
      </w:r>
      <w:r w:rsidRPr="00E9400C">
        <w:t>-</w:t>
      </w:r>
      <w:r w:rsidRPr="00E9400C">
        <w:rPr>
          <w:cs/>
        </w:rPr>
        <w:t>बुभूषुः ब्रह्माणमप्यनवतारमनादिदिक्षुः</w:t>
      </w:r>
      <w:r w:rsidR="00D766AC">
        <w:rPr>
          <w:cs/>
        </w:rPr>
        <w:t>।</w:t>
      </w:r>
      <w:r w:rsidR="002A5300">
        <w:rPr>
          <w:cs/>
        </w:rPr>
        <w:br/>
      </w:r>
      <w:r w:rsidRPr="00E9400C">
        <w:rPr>
          <w:cs/>
        </w:rPr>
        <w:t>सर्वज्ञमन्यमनवेक्ष्य स कार्य</w:t>
      </w:r>
      <w:r w:rsidRPr="00E9400C">
        <w:t>-</w:t>
      </w:r>
      <w:r w:rsidRPr="00E9400C">
        <w:rPr>
          <w:cs/>
        </w:rPr>
        <w:t xml:space="preserve">वीर्यं </w:t>
      </w:r>
      <w:r w:rsidRPr="001B6639">
        <w:rPr>
          <w:cs/>
        </w:rPr>
        <w:t>स्मेराननो</w:t>
      </w:r>
      <w:r w:rsidRPr="00E9400C">
        <w:rPr>
          <w:cs/>
        </w:rPr>
        <w:t xml:space="preserve"> भुवन</w:t>
      </w:r>
      <w:r w:rsidRPr="00E9400C">
        <w:t>-</w:t>
      </w:r>
      <w:r w:rsidRPr="00E9400C">
        <w:rPr>
          <w:cs/>
        </w:rPr>
        <w:t>जीवनमाबभाषे</w:t>
      </w:r>
      <w:r w:rsidR="00D766AC">
        <w:rPr>
          <w:cs/>
        </w:rPr>
        <w:t>॥</w:t>
      </w:r>
      <w:r w:rsidR="001B6639">
        <w:t>2-</w:t>
      </w:r>
      <w:r w:rsidRPr="00E9400C">
        <w:t>2</w:t>
      </w:r>
      <w:r w:rsidR="0051754E">
        <w:rPr>
          <w:cs/>
        </w:rPr>
        <w:t>॥</w:t>
      </w:r>
    </w:p>
    <w:p w14:paraId="11DE70FE" w14:textId="77777777" w:rsidR="006C65B7" w:rsidRPr="006C65B7" w:rsidRDefault="006C65B7" w:rsidP="00EC4553">
      <w:pPr>
        <w:pStyle w:val="EngText"/>
      </w:pPr>
      <w:r>
        <w:t>2-2. The supreme Lord known as Trihuti (descending on earth only in Krita, Treta and Dwapara ages) not desirous of incarnating in the Kali age, and with Brahmaji having no manifestation o</w:t>
      </w:r>
      <w:r w:rsidR="00DB6A28">
        <w:t>n</w:t>
      </w:r>
      <w:r>
        <w:t xml:space="preserve"> earth and finding no other all-knowing competent deity capable of discharging the assigned deed, commanded with a pleasant smile Lord Vayu, the very life-breath of all human beings.</w:t>
      </w:r>
    </w:p>
    <w:p w14:paraId="1DA181B0" w14:textId="77777777" w:rsidR="00E9400C" w:rsidRDefault="00E9400C" w:rsidP="007C105A">
      <w:pPr>
        <w:pStyle w:val="S16S"/>
      </w:pPr>
      <w:r w:rsidRPr="00E9400C">
        <w:rPr>
          <w:cs/>
        </w:rPr>
        <w:t>वेदान्त</w:t>
      </w:r>
      <w:r w:rsidRPr="00E9400C">
        <w:t>-</w:t>
      </w:r>
      <w:r w:rsidRPr="00E9400C">
        <w:rPr>
          <w:cs/>
        </w:rPr>
        <w:t>मार्ग</w:t>
      </w:r>
      <w:r w:rsidRPr="00E9400C">
        <w:t>-</w:t>
      </w:r>
      <w:r w:rsidRPr="00E9400C">
        <w:rPr>
          <w:cs/>
        </w:rPr>
        <w:t>परिमार्गण</w:t>
      </w:r>
      <w:r w:rsidRPr="00E9400C">
        <w:t>-</w:t>
      </w:r>
      <w:r w:rsidRPr="00E9400C">
        <w:rPr>
          <w:cs/>
        </w:rPr>
        <w:t>दीन</w:t>
      </w:r>
      <w:r w:rsidRPr="00E9400C">
        <w:t>-</w:t>
      </w:r>
      <w:r w:rsidRPr="00E9400C">
        <w:rPr>
          <w:cs/>
        </w:rPr>
        <w:t>दूनाः दैवीः प्रजा विशरणाः करुणा</w:t>
      </w:r>
      <w:r w:rsidRPr="00E9400C">
        <w:t>-</w:t>
      </w:r>
      <w:r w:rsidRPr="00E9400C">
        <w:rPr>
          <w:cs/>
        </w:rPr>
        <w:t>पदं नः</w:t>
      </w:r>
      <w:r w:rsidR="002A5300">
        <w:rPr>
          <w:cs/>
        </w:rPr>
        <w:t>।</w:t>
      </w:r>
      <w:r w:rsidR="002A5300">
        <w:rPr>
          <w:cs/>
        </w:rPr>
        <w:br/>
      </w:r>
      <w:r w:rsidRPr="00E9400C">
        <w:rPr>
          <w:cs/>
        </w:rPr>
        <w:t>आनन्दयेः सु</w:t>
      </w:r>
      <w:r w:rsidRPr="00E9400C">
        <w:t>-</w:t>
      </w:r>
      <w:r w:rsidRPr="00E9400C">
        <w:rPr>
          <w:cs/>
        </w:rPr>
        <w:t>मुख भूषित</w:t>
      </w:r>
      <w:r w:rsidRPr="00E9400C">
        <w:t>-</w:t>
      </w:r>
      <w:r w:rsidRPr="00E9400C">
        <w:rPr>
          <w:cs/>
        </w:rPr>
        <w:t>भूमि</w:t>
      </w:r>
      <w:r w:rsidRPr="00E9400C">
        <w:t>-</w:t>
      </w:r>
      <w:r w:rsidRPr="00E9400C">
        <w:rPr>
          <w:cs/>
        </w:rPr>
        <w:t>भागो रूपान्तरेण मम सद्</w:t>
      </w:r>
      <w:r w:rsidRPr="00E9400C">
        <w:t>-</w:t>
      </w:r>
      <w:r w:rsidRPr="00E9400C">
        <w:rPr>
          <w:cs/>
        </w:rPr>
        <w:t>गुण</w:t>
      </w:r>
      <w:r w:rsidRPr="00E9400C">
        <w:t>-</w:t>
      </w:r>
      <w:r w:rsidRPr="00E9400C">
        <w:rPr>
          <w:cs/>
        </w:rPr>
        <w:t>निर्णयेन</w:t>
      </w:r>
      <w:r w:rsidR="00D766AC">
        <w:rPr>
          <w:cs/>
        </w:rPr>
        <w:t>॥</w:t>
      </w:r>
      <w:r w:rsidR="001B6639">
        <w:t>2-</w:t>
      </w:r>
      <w:r w:rsidRPr="00E9400C">
        <w:t>3</w:t>
      </w:r>
      <w:r w:rsidR="0051754E">
        <w:rPr>
          <w:cs/>
        </w:rPr>
        <w:t>॥</w:t>
      </w:r>
    </w:p>
    <w:p w14:paraId="57F9065E" w14:textId="77777777" w:rsidR="006C65B7" w:rsidRPr="006C65B7" w:rsidRDefault="006C65B7" w:rsidP="00EC4553">
      <w:pPr>
        <w:pStyle w:val="EngText"/>
      </w:pPr>
      <w:r>
        <w:t>2-3. Oh auspicious one! Embellish the earth with your embodiment as Acharya Madhwa and delight the divine society of eligible souls rendered pathetic, devoid of defence, deserving our mercy, being distressed not to discern the definite import of the scriptures, with the correct interpretation of the Brahmasutra</w:t>
      </w:r>
      <w:r w:rsidR="00DB6A28">
        <w:t>s</w:t>
      </w:r>
      <w:r>
        <w:t xml:space="preserve"> full of merits and destitute of defects.</w:t>
      </w:r>
    </w:p>
    <w:p w14:paraId="07761E4A" w14:textId="77777777" w:rsidR="00E9400C" w:rsidRDefault="00E9400C" w:rsidP="007C105A">
      <w:pPr>
        <w:pStyle w:val="S16S"/>
      </w:pPr>
      <w:r w:rsidRPr="00E9400C">
        <w:rPr>
          <w:cs/>
        </w:rPr>
        <w:t>आदेश</w:t>
      </w:r>
      <w:r w:rsidRPr="00E9400C">
        <w:t>-</w:t>
      </w:r>
      <w:r w:rsidRPr="00E9400C">
        <w:rPr>
          <w:cs/>
        </w:rPr>
        <w:t>मौलि</w:t>
      </w:r>
      <w:r w:rsidRPr="00E9400C">
        <w:t>-</w:t>
      </w:r>
      <w:r w:rsidRPr="00E9400C">
        <w:rPr>
          <w:cs/>
        </w:rPr>
        <w:t>मणिमुज्ज्वल</w:t>
      </w:r>
      <w:r w:rsidRPr="00E9400C">
        <w:t>-</w:t>
      </w:r>
      <w:r w:rsidRPr="00E9400C">
        <w:rPr>
          <w:cs/>
        </w:rPr>
        <w:t>वर्णमेनं बद्धाञ्जलिर्मरुदनर्घमधत्त मूर्ध्ना</w:t>
      </w:r>
      <w:r w:rsidR="00D766AC">
        <w:rPr>
          <w:cs/>
        </w:rPr>
        <w:t>।</w:t>
      </w:r>
      <w:r w:rsidR="002A5300">
        <w:rPr>
          <w:cs/>
        </w:rPr>
        <w:br/>
      </w:r>
      <w:r w:rsidRPr="00E9400C">
        <w:rPr>
          <w:cs/>
        </w:rPr>
        <w:t>हारावळीमिव हृदा विभुदेन्द्र</w:t>
      </w:r>
      <w:r w:rsidRPr="00E9400C">
        <w:t>-</w:t>
      </w:r>
      <w:r w:rsidRPr="00E9400C">
        <w:rPr>
          <w:cs/>
        </w:rPr>
        <w:t>याच्ञां बिभ्रन्निजाननु</w:t>
      </w:r>
      <w:r w:rsidRPr="00E9400C">
        <w:t>-</w:t>
      </w:r>
      <w:r w:rsidRPr="00E9400C">
        <w:rPr>
          <w:cs/>
        </w:rPr>
        <w:t>जिघृक्षुरवातितीर्षत्</w:t>
      </w:r>
      <w:r w:rsidR="00D766AC">
        <w:rPr>
          <w:cs/>
        </w:rPr>
        <w:t>॥</w:t>
      </w:r>
      <w:r w:rsidR="001B6639">
        <w:t>2-</w:t>
      </w:r>
      <w:r w:rsidRPr="00E9400C">
        <w:t>4</w:t>
      </w:r>
      <w:r w:rsidR="0051754E">
        <w:rPr>
          <w:cs/>
        </w:rPr>
        <w:t>॥</w:t>
      </w:r>
    </w:p>
    <w:p w14:paraId="5974C410" w14:textId="77777777" w:rsidR="006C65B7" w:rsidRPr="006C65B7" w:rsidRDefault="002A0C68" w:rsidP="00EC4553">
      <w:pPr>
        <w:pStyle w:val="EngText"/>
      </w:pPr>
      <w:r>
        <w:t xml:space="preserve">2-4.  Mukhyaprana, with folded hands, carrying with reverence on his head the precious </w:t>
      </w:r>
      <w:r w:rsidR="0076798C">
        <w:t>crown</w:t>
      </w:r>
      <w:r>
        <w:t xml:space="preserve"> of command of his master consisting of priceless words, bearing the plea of the Gods Mahadeva and others in mind like a necklace of pearls desired to incarnate on earth to bless his dear devotees.</w:t>
      </w:r>
    </w:p>
    <w:p w14:paraId="6F928914" w14:textId="77777777" w:rsidR="00E9400C" w:rsidRDefault="00E9400C" w:rsidP="007C105A">
      <w:pPr>
        <w:pStyle w:val="S16S"/>
      </w:pPr>
      <w:r w:rsidRPr="00E9400C">
        <w:rPr>
          <w:cs/>
        </w:rPr>
        <w:t>कालः स एव समवर्तत नाम यावत् चिन्ताकुलं विविध</w:t>
      </w:r>
      <w:r w:rsidRPr="00E9400C">
        <w:t>-</w:t>
      </w:r>
      <w:r w:rsidRPr="00E9400C">
        <w:rPr>
          <w:cs/>
        </w:rPr>
        <w:t>साधु</w:t>
      </w:r>
      <w:r w:rsidRPr="00E9400C">
        <w:t>-</w:t>
      </w:r>
      <w:r w:rsidRPr="00E9400C">
        <w:rPr>
          <w:cs/>
        </w:rPr>
        <w:t>कुलं बभूव</w:t>
      </w:r>
      <w:r w:rsidR="002A5300">
        <w:rPr>
          <w:cs/>
        </w:rPr>
        <w:t>।</w:t>
      </w:r>
      <w:r w:rsidR="002A5300">
        <w:rPr>
          <w:cs/>
        </w:rPr>
        <w:br/>
      </w:r>
      <w:r w:rsidRPr="00E9400C">
        <w:rPr>
          <w:cs/>
        </w:rPr>
        <w:t>वेदान्त</w:t>
      </w:r>
      <w:r w:rsidRPr="00E9400C">
        <w:t>-</w:t>
      </w:r>
      <w:r w:rsidRPr="00E9400C">
        <w:rPr>
          <w:cs/>
        </w:rPr>
        <w:t>सन्तत</w:t>
      </w:r>
      <w:r w:rsidRPr="00E9400C">
        <w:t>-</w:t>
      </w:r>
      <w:r w:rsidRPr="00E9400C">
        <w:rPr>
          <w:cs/>
        </w:rPr>
        <w:t>कृतान्त</w:t>
      </w:r>
      <w:r w:rsidRPr="00E9400C">
        <w:t>-</w:t>
      </w:r>
      <w:r w:rsidRPr="00E9400C">
        <w:rPr>
          <w:cs/>
        </w:rPr>
        <w:t>रसं न विद्मः श्रेयो लभेमहि कथं नु वयं बतेति</w:t>
      </w:r>
      <w:r w:rsidR="00D766AC">
        <w:rPr>
          <w:cs/>
        </w:rPr>
        <w:t>॥</w:t>
      </w:r>
      <w:r w:rsidR="001B6639">
        <w:t>2-</w:t>
      </w:r>
      <w:r w:rsidRPr="00E9400C">
        <w:t>5</w:t>
      </w:r>
      <w:r w:rsidR="0051754E">
        <w:rPr>
          <w:cs/>
        </w:rPr>
        <w:t>॥</w:t>
      </w:r>
    </w:p>
    <w:p w14:paraId="63A1BA5A" w14:textId="77777777" w:rsidR="002A0C68" w:rsidRPr="002A0C68" w:rsidRDefault="002A0C68" w:rsidP="00EC4553">
      <w:pPr>
        <w:pStyle w:val="EngText"/>
      </w:pPr>
      <w:r>
        <w:lastRenderedPageBreak/>
        <w:t>2-5. At the same time (when the Gods entreated the Supreme Lord) the assemblage of the eligible</w:t>
      </w:r>
      <w:r w:rsidR="00A34AA0">
        <w:t>s</w:t>
      </w:r>
      <w:r>
        <w:t xml:space="preserve"> on earth belonging to different orders in dire distress, unable to comprehend the distilled essence of the traditional doctrine, expressed in anguish ‘alas! How can we attain salvation’?</w:t>
      </w:r>
    </w:p>
    <w:p w14:paraId="4E76F2B9" w14:textId="77777777" w:rsidR="00E9400C" w:rsidRDefault="00E9400C" w:rsidP="007C105A">
      <w:pPr>
        <w:pStyle w:val="S16S"/>
      </w:pPr>
      <w:r w:rsidRPr="00E9400C">
        <w:rPr>
          <w:cs/>
        </w:rPr>
        <w:t>तत्</w:t>
      </w:r>
      <w:r w:rsidRPr="00E9400C">
        <w:t>-</w:t>
      </w:r>
      <w:r w:rsidRPr="00E9400C">
        <w:rPr>
          <w:cs/>
        </w:rPr>
        <w:t>प्रीतये रजत</w:t>
      </w:r>
      <w:r w:rsidRPr="00E9400C">
        <w:t>-</w:t>
      </w:r>
      <w:r w:rsidRPr="00E9400C">
        <w:rPr>
          <w:cs/>
        </w:rPr>
        <w:t>पीठ</w:t>
      </w:r>
      <w:r w:rsidRPr="00E9400C">
        <w:t>-</w:t>
      </w:r>
      <w:r w:rsidRPr="00E9400C">
        <w:rPr>
          <w:cs/>
        </w:rPr>
        <w:t>पुराधिवासी देवो विवेश पुरुषं शुभ</w:t>
      </w:r>
      <w:r w:rsidRPr="00E9400C">
        <w:t>-</w:t>
      </w:r>
      <w:r w:rsidRPr="00E9400C">
        <w:rPr>
          <w:cs/>
        </w:rPr>
        <w:t>सूचनाय</w:t>
      </w:r>
      <w:r w:rsidR="00D766AC">
        <w:rPr>
          <w:cs/>
        </w:rPr>
        <w:t>।</w:t>
      </w:r>
      <w:r w:rsidR="002A5300">
        <w:rPr>
          <w:cs/>
        </w:rPr>
        <w:br/>
      </w:r>
      <w:r w:rsidRPr="00E9400C">
        <w:rPr>
          <w:cs/>
        </w:rPr>
        <w:t>प्राप्ते महाय महिताय महा</w:t>
      </w:r>
      <w:r w:rsidRPr="00E9400C">
        <w:t>-</w:t>
      </w:r>
      <w:r w:rsidRPr="00E9400C">
        <w:rPr>
          <w:cs/>
        </w:rPr>
        <w:t>जनौघे कोलाहलेन स</w:t>
      </w:r>
      <w:r w:rsidRPr="00E9400C">
        <w:t>-</w:t>
      </w:r>
      <w:r w:rsidRPr="00E9400C">
        <w:rPr>
          <w:cs/>
        </w:rPr>
        <w:t>कुतूहलिनि प्रवृत्ते</w:t>
      </w:r>
      <w:r w:rsidR="00D766AC">
        <w:rPr>
          <w:cs/>
        </w:rPr>
        <w:t>॥</w:t>
      </w:r>
      <w:r w:rsidR="001B6639">
        <w:t>2-</w:t>
      </w:r>
      <w:r w:rsidRPr="00E9400C">
        <w:t>6</w:t>
      </w:r>
      <w:r w:rsidR="0051754E">
        <w:rPr>
          <w:cs/>
        </w:rPr>
        <w:t>॥</w:t>
      </w:r>
    </w:p>
    <w:p w14:paraId="444A8FDA" w14:textId="77777777" w:rsidR="002A0C68" w:rsidRPr="002A0C68" w:rsidRDefault="002A0C68" w:rsidP="00EC4553">
      <w:pPr>
        <w:pStyle w:val="EngText"/>
      </w:pPr>
      <w:r>
        <w:t xml:space="preserve">2-6. To please the </w:t>
      </w:r>
      <w:r w:rsidR="0076798C">
        <w:t>virtuous</w:t>
      </w:r>
      <w:r>
        <w:t xml:space="preserve"> and to convey the happy news of the descent of Lord Vayu on earth, Ananteshwara entered the body of a person in the huge crowd moving in great merriment, (</w:t>
      </w:r>
      <w:r w:rsidR="0076798C">
        <w:t>collected</w:t>
      </w:r>
      <w:r>
        <w:t xml:space="preserve"> on this significant festive </w:t>
      </w:r>
      <w:r w:rsidR="0076798C">
        <w:t>occasion</w:t>
      </w:r>
      <w:r>
        <w:t xml:space="preserve"> at </w:t>
      </w:r>
      <w:r w:rsidR="0076798C">
        <w:t>Udupi</w:t>
      </w:r>
      <w:r>
        <w:t>).</w:t>
      </w:r>
    </w:p>
    <w:p w14:paraId="7B7D8691" w14:textId="77777777" w:rsidR="00E9400C" w:rsidRDefault="00E9400C" w:rsidP="007C105A">
      <w:pPr>
        <w:pStyle w:val="S16S"/>
      </w:pPr>
      <w:r w:rsidRPr="00E9400C">
        <w:rPr>
          <w:cs/>
        </w:rPr>
        <w:t>आविष्टवानकुशलं पुरुषं प्रकृत्या प्रत्याययन्निह जनान्  नितरामनृत्यत्</w:t>
      </w:r>
      <w:r w:rsidR="002A5300">
        <w:rPr>
          <w:cs/>
        </w:rPr>
        <w:t>।</w:t>
      </w:r>
      <w:r w:rsidR="002A5300">
        <w:rPr>
          <w:cs/>
        </w:rPr>
        <w:br/>
      </w:r>
      <w:r w:rsidRPr="00E9400C">
        <w:rPr>
          <w:cs/>
        </w:rPr>
        <w:t>उत्तुङ्ग</w:t>
      </w:r>
      <w:r w:rsidRPr="00E9400C">
        <w:t>-</w:t>
      </w:r>
      <w:r w:rsidRPr="00E9400C">
        <w:rPr>
          <w:cs/>
        </w:rPr>
        <w:t>केतु</w:t>
      </w:r>
      <w:r w:rsidRPr="00E9400C">
        <w:t>-</w:t>
      </w:r>
      <w:r w:rsidRPr="00E9400C">
        <w:rPr>
          <w:cs/>
        </w:rPr>
        <w:t>शिखरे स कृताङ्ग</w:t>
      </w:r>
      <w:r w:rsidRPr="00E9400C">
        <w:t>-</w:t>
      </w:r>
      <w:r w:rsidRPr="00E9400C">
        <w:rPr>
          <w:cs/>
        </w:rPr>
        <w:t>हारो रङ्गान्तरे नट इवाखिल</w:t>
      </w:r>
      <w:r w:rsidRPr="00E9400C">
        <w:t>-</w:t>
      </w:r>
      <w:r w:rsidRPr="00E9400C">
        <w:rPr>
          <w:cs/>
        </w:rPr>
        <w:t>विस्मयात्मा</w:t>
      </w:r>
      <w:r w:rsidR="00D766AC">
        <w:rPr>
          <w:cs/>
        </w:rPr>
        <w:t>॥</w:t>
      </w:r>
      <w:r w:rsidR="002A0C68">
        <w:t>2-</w:t>
      </w:r>
      <w:r w:rsidRPr="00E9400C">
        <w:t>7</w:t>
      </w:r>
      <w:r w:rsidR="0051754E">
        <w:rPr>
          <w:cs/>
        </w:rPr>
        <w:t>॥</w:t>
      </w:r>
    </w:p>
    <w:p w14:paraId="19A069DB" w14:textId="77777777" w:rsidR="002A0C68" w:rsidRPr="002A0C68" w:rsidRDefault="002A0C68" w:rsidP="00EC4553">
      <w:pPr>
        <w:pStyle w:val="EngText"/>
      </w:pPr>
      <w:r>
        <w:t>2-7. To convince his devotes, Lord Ananteshwara (deliberately) p</w:t>
      </w:r>
      <w:r w:rsidR="0076798C">
        <w:t>ossessed a person, by nature a du</w:t>
      </w:r>
      <w:r>
        <w:t xml:space="preserve">nce who climbed to the top of the high flag-post and began to dance with graceful bodily gestures like </w:t>
      </w:r>
      <w:r w:rsidR="0076798C">
        <w:t>an</w:t>
      </w:r>
      <w:r>
        <w:t xml:space="preserve"> actor on the stage, to the admiration of </w:t>
      </w:r>
      <w:r w:rsidR="0076798C">
        <w:t>the audience</w:t>
      </w:r>
      <w:r>
        <w:t>.</w:t>
      </w:r>
    </w:p>
    <w:p w14:paraId="3A09AFBB" w14:textId="77777777" w:rsidR="00E9400C" w:rsidRDefault="00E9400C" w:rsidP="007C105A">
      <w:pPr>
        <w:pStyle w:val="S16S"/>
      </w:pPr>
      <w:r w:rsidRPr="00E9400C">
        <w:rPr>
          <w:cs/>
        </w:rPr>
        <w:t>आभाष्य सो</w:t>
      </w:r>
      <w:r w:rsidR="007A4C1E">
        <w:rPr>
          <w:cs/>
        </w:rPr>
        <w:t>ऽ</w:t>
      </w:r>
      <w:r w:rsidRPr="00E9400C">
        <w:rPr>
          <w:cs/>
        </w:rPr>
        <w:t>त्र जनतां शपथानुविद्धं उच्चैरिदं वचनमुद्धृत</w:t>
      </w:r>
      <w:r w:rsidRPr="00E9400C">
        <w:t>-</w:t>
      </w:r>
      <w:r w:rsidRPr="00E9400C">
        <w:rPr>
          <w:cs/>
        </w:rPr>
        <w:t>दोर्बभाषे</w:t>
      </w:r>
      <w:r w:rsidR="00D766AC">
        <w:rPr>
          <w:cs/>
        </w:rPr>
        <w:t>।</w:t>
      </w:r>
      <w:r w:rsidR="002A5300">
        <w:rPr>
          <w:cs/>
        </w:rPr>
        <w:br/>
      </w:r>
      <w:r w:rsidRPr="00E9400C">
        <w:rPr>
          <w:cs/>
        </w:rPr>
        <w:t>उत्पत्स्यते  जगति विश्व</w:t>
      </w:r>
      <w:r w:rsidRPr="00E9400C">
        <w:t>-</w:t>
      </w:r>
      <w:r w:rsidRPr="00E9400C">
        <w:rPr>
          <w:cs/>
        </w:rPr>
        <w:t>जनीन</w:t>
      </w:r>
      <w:r w:rsidRPr="00E9400C">
        <w:t>-</w:t>
      </w:r>
      <w:r w:rsidRPr="00E9400C">
        <w:rPr>
          <w:cs/>
        </w:rPr>
        <w:t>वृत्तिः विश्वज्ञ एव भगवानचिरादिहेति</w:t>
      </w:r>
      <w:r w:rsidR="00D766AC">
        <w:rPr>
          <w:cs/>
        </w:rPr>
        <w:t>॥</w:t>
      </w:r>
      <w:r w:rsidR="001B6639">
        <w:t>2-</w:t>
      </w:r>
      <w:r w:rsidRPr="00E9400C">
        <w:t>8</w:t>
      </w:r>
      <w:r w:rsidR="0051754E">
        <w:rPr>
          <w:cs/>
        </w:rPr>
        <w:t>॥</w:t>
      </w:r>
    </w:p>
    <w:p w14:paraId="20A7631D" w14:textId="77777777" w:rsidR="002A0C68" w:rsidRPr="002A0C68" w:rsidRDefault="002A0C68" w:rsidP="00EC4553">
      <w:pPr>
        <w:pStyle w:val="EngText"/>
      </w:pPr>
      <w:r>
        <w:t xml:space="preserve">2-8. </w:t>
      </w:r>
      <w:r w:rsidR="00A34AA0">
        <w:t>A</w:t>
      </w:r>
      <w:r w:rsidR="0076798C">
        <w:t>ddressing</w:t>
      </w:r>
      <w:r>
        <w:t xml:space="preserve"> the public, Lord Ananteshwara (through the person he had entered into) voiced on oath in a sonorous prophetic tone: ‘Presently, an illustrious, pre-eminent, omniscient person beneficent in </w:t>
      </w:r>
      <w:r w:rsidR="004916BD">
        <w:t>behaviour</w:t>
      </w:r>
      <w:r>
        <w:t xml:space="preserve"> will be born on earth (to oblige the virtuous)’</w:t>
      </w:r>
    </w:p>
    <w:p w14:paraId="509222A1" w14:textId="77777777" w:rsidR="00E9400C" w:rsidRPr="003F733B" w:rsidRDefault="00E9400C" w:rsidP="007D66DC">
      <w:pPr>
        <w:pStyle w:val="S14S2"/>
      </w:pPr>
      <w:r w:rsidRPr="00E9400C">
        <w:rPr>
          <w:cs/>
        </w:rPr>
        <w:t>स</w:t>
      </w:r>
      <w:r w:rsidRPr="00E9400C">
        <w:t>-</w:t>
      </w:r>
      <w:r w:rsidRPr="00E9400C">
        <w:rPr>
          <w:cs/>
        </w:rPr>
        <w:t>द्वीप</w:t>
      </w:r>
      <w:r w:rsidRPr="00E9400C">
        <w:t>-</w:t>
      </w:r>
      <w:r w:rsidRPr="00E9400C">
        <w:rPr>
          <w:cs/>
        </w:rPr>
        <w:t>वारि</w:t>
      </w:r>
      <w:r w:rsidRPr="00E9400C">
        <w:t>-</w:t>
      </w:r>
      <w:r w:rsidRPr="00E9400C">
        <w:rPr>
          <w:cs/>
        </w:rPr>
        <w:t>निधि</w:t>
      </w:r>
      <w:r w:rsidRPr="00E9400C">
        <w:t>-</w:t>
      </w:r>
      <w:r w:rsidRPr="00E9400C">
        <w:rPr>
          <w:cs/>
        </w:rPr>
        <w:t>सप्तक</w:t>
      </w:r>
      <w:r w:rsidRPr="00E9400C">
        <w:t>-</w:t>
      </w:r>
      <w:r w:rsidRPr="00E9400C">
        <w:rPr>
          <w:cs/>
        </w:rPr>
        <w:t>भूत</w:t>
      </w:r>
      <w:r w:rsidRPr="00E9400C">
        <w:t>-</w:t>
      </w:r>
      <w:r w:rsidRPr="00E9400C">
        <w:rPr>
          <w:cs/>
        </w:rPr>
        <w:t>धात्र्या मध्ये</w:t>
      </w:r>
      <w:r w:rsidR="007A4C1E">
        <w:rPr>
          <w:cs/>
        </w:rPr>
        <w:t>ऽ</w:t>
      </w:r>
      <w:r w:rsidRPr="00E9400C">
        <w:rPr>
          <w:cs/>
        </w:rPr>
        <w:t>पि कर्म</w:t>
      </w:r>
      <w:r w:rsidRPr="00E9400C">
        <w:t>-</w:t>
      </w:r>
      <w:r w:rsidRPr="00E9400C">
        <w:rPr>
          <w:cs/>
        </w:rPr>
        <w:t>भुवि भारत</w:t>
      </w:r>
      <w:r w:rsidRPr="00E9400C">
        <w:t>-</w:t>
      </w:r>
      <w:r w:rsidRPr="00E9400C">
        <w:rPr>
          <w:cs/>
        </w:rPr>
        <w:t>नाम</w:t>
      </w:r>
      <w:r w:rsidRPr="00E9400C">
        <w:t>-</w:t>
      </w:r>
      <w:r w:rsidRPr="00E9400C">
        <w:rPr>
          <w:cs/>
        </w:rPr>
        <w:t>खण्डे</w:t>
      </w:r>
      <w:r w:rsidR="00D766AC">
        <w:rPr>
          <w:cs/>
        </w:rPr>
        <w:t>।</w:t>
      </w:r>
      <w:r w:rsidR="002A5300">
        <w:rPr>
          <w:cs/>
        </w:rPr>
        <w:br/>
      </w:r>
      <w:r w:rsidRPr="00E9400C">
        <w:rPr>
          <w:cs/>
        </w:rPr>
        <w:t>काले कलौ सु</w:t>
      </w:r>
      <w:r w:rsidRPr="00E9400C">
        <w:t>-</w:t>
      </w:r>
      <w:r w:rsidRPr="00E9400C">
        <w:rPr>
          <w:cs/>
        </w:rPr>
        <w:t>विमलान्वय</w:t>
      </w:r>
      <w:r w:rsidRPr="00E9400C">
        <w:t>-</w:t>
      </w:r>
      <w:r w:rsidRPr="00E9400C">
        <w:rPr>
          <w:cs/>
        </w:rPr>
        <w:t>लब्ध</w:t>
      </w:r>
      <w:r w:rsidRPr="00E9400C">
        <w:t>-</w:t>
      </w:r>
      <w:r w:rsidRPr="00E9400C">
        <w:rPr>
          <w:cs/>
        </w:rPr>
        <w:t>जन्मा सन्मध्यगेह</w:t>
      </w:r>
      <w:r w:rsidRPr="00E9400C">
        <w:t>-</w:t>
      </w:r>
      <w:r w:rsidRPr="00E9400C">
        <w:rPr>
          <w:cs/>
        </w:rPr>
        <w:t>कुल</w:t>
      </w:r>
      <w:r w:rsidRPr="00E9400C">
        <w:t>-</w:t>
      </w:r>
      <w:r w:rsidRPr="00E9400C">
        <w:rPr>
          <w:cs/>
        </w:rPr>
        <w:t>मौलि</w:t>
      </w:r>
      <w:r w:rsidRPr="00E9400C">
        <w:t>-</w:t>
      </w:r>
      <w:r w:rsidRPr="00E9400C">
        <w:rPr>
          <w:cs/>
        </w:rPr>
        <w:t>मणिर्द्विजो</w:t>
      </w:r>
      <w:r w:rsidR="007A4C1E">
        <w:rPr>
          <w:cs/>
        </w:rPr>
        <w:t>ऽ</w:t>
      </w:r>
      <w:r w:rsidRPr="00E9400C">
        <w:rPr>
          <w:cs/>
        </w:rPr>
        <w:t>भूत्</w:t>
      </w:r>
      <w:r w:rsidR="003F733B">
        <w:rPr>
          <w:rFonts w:hint="cs"/>
          <w:cs/>
        </w:rPr>
        <w:t>॥2-9॥</w:t>
      </w:r>
    </w:p>
    <w:p w14:paraId="11476530" w14:textId="77777777" w:rsidR="00FA7302" w:rsidRPr="00FA7302" w:rsidRDefault="00FA7302" w:rsidP="00EC4553">
      <w:pPr>
        <w:pStyle w:val="EngText"/>
      </w:pPr>
      <w:r>
        <w:t>2-9. There lived a Brahmin born in the pure Madhyageha family, embellishing it as its crest-gem in the Kali age in Bharat</w:t>
      </w:r>
      <w:r w:rsidR="00A34AA0">
        <w:t>a</w:t>
      </w:r>
      <w:r>
        <w:t>des</w:t>
      </w:r>
      <w:r w:rsidR="00A34AA0">
        <w:t>h</w:t>
      </w:r>
      <w:r>
        <w:t>a, the land of fulfilment, in Jambudwipa in the middle of the earth consisting of seven islands and seven seas.</w:t>
      </w:r>
    </w:p>
    <w:p w14:paraId="7B01AF16" w14:textId="77777777" w:rsidR="00E9400C" w:rsidRDefault="00E9400C" w:rsidP="007D66DC">
      <w:pPr>
        <w:pStyle w:val="S14S2"/>
      </w:pPr>
      <w:r w:rsidRPr="00E9400C">
        <w:rPr>
          <w:cs/>
        </w:rPr>
        <w:t>वेदाद्रि</w:t>
      </w:r>
      <w:r w:rsidRPr="00E9400C">
        <w:t>-</w:t>
      </w:r>
      <w:r w:rsidRPr="00E9400C">
        <w:rPr>
          <w:cs/>
        </w:rPr>
        <w:t>सद्रजत</w:t>
      </w:r>
      <w:r w:rsidRPr="00E9400C">
        <w:t>-</w:t>
      </w:r>
      <w:r w:rsidRPr="00E9400C">
        <w:rPr>
          <w:cs/>
        </w:rPr>
        <w:t>पीठ</w:t>
      </w:r>
      <w:r w:rsidRPr="00E9400C">
        <w:t>-</w:t>
      </w:r>
      <w:r w:rsidRPr="00E9400C">
        <w:rPr>
          <w:cs/>
        </w:rPr>
        <w:t>पुरेश्वराभ्यां ग्रामो विभूषित</w:t>
      </w:r>
      <w:r w:rsidRPr="00E9400C">
        <w:t>-</w:t>
      </w:r>
      <w:r w:rsidRPr="00E9400C">
        <w:rPr>
          <w:cs/>
        </w:rPr>
        <w:t>तरः शिव</w:t>
      </w:r>
      <w:r w:rsidRPr="00E9400C">
        <w:t>-</w:t>
      </w:r>
      <w:r w:rsidRPr="00E9400C">
        <w:rPr>
          <w:cs/>
        </w:rPr>
        <w:t>रूप्य</w:t>
      </w:r>
      <w:r w:rsidRPr="00E9400C">
        <w:t>-</w:t>
      </w:r>
      <w:r w:rsidRPr="00E9400C">
        <w:rPr>
          <w:cs/>
        </w:rPr>
        <w:t>नामा</w:t>
      </w:r>
      <w:r w:rsidR="002A5300">
        <w:rPr>
          <w:cs/>
        </w:rPr>
        <w:t>।</w:t>
      </w:r>
      <w:r w:rsidR="002A5300">
        <w:rPr>
          <w:cs/>
        </w:rPr>
        <w:br/>
      </w:r>
      <w:r w:rsidRPr="00E9400C">
        <w:rPr>
          <w:cs/>
        </w:rPr>
        <w:t>हेमाद्रि</w:t>
      </w:r>
      <w:r w:rsidRPr="00E9400C">
        <w:t>-</w:t>
      </w:r>
      <w:r w:rsidRPr="00E9400C">
        <w:rPr>
          <w:cs/>
        </w:rPr>
        <w:t>राज</w:t>
      </w:r>
      <w:r w:rsidRPr="00E9400C">
        <w:t>-</w:t>
      </w:r>
      <w:r w:rsidRPr="00E9400C">
        <w:rPr>
          <w:cs/>
        </w:rPr>
        <w:t>विभु</w:t>
      </w:r>
      <w:r w:rsidRPr="00E9400C">
        <w:t>-</w:t>
      </w:r>
      <w:r w:rsidRPr="00E9400C">
        <w:rPr>
          <w:cs/>
        </w:rPr>
        <w:t>राजदिळा</w:t>
      </w:r>
      <w:r w:rsidRPr="00E9400C">
        <w:t>-</w:t>
      </w:r>
      <w:r w:rsidRPr="00E9400C">
        <w:rPr>
          <w:cs/>
        </w:rPr>
        <w:t>वृताभः तस्याभवद् गुरु</w:t>
      </w:r>
      <w:r w:rsidRPr="00E9400C">
        <w:t>-</w:t>
      </w:r>
      <w:r w:rsidRPr="00E9400C">
        <w:rPr>
          <w:cs/>
        </w:rPr>
        <w:t>गुणः खलु मूल</w:t>
      </w:r>
      <w:r w:rsidRPr="00E9400C">
        <w:t>-</w:t>
      </w:r>
      <w:r w:rsidRPr="00E9400C">
        <w:rPr>
          <w:cs/>
        </w:rPr>
        <w:t>भूमिः</w:t>
      </w:r>
      <w:r w:rsidR="00D766AC">
        <w:rPr>
          <w:cs/>
        </w:rPr>
        <w:t>॥</w:t>
      </w:r>
      <w:r w:rsidRPr="00E9400C">
        <w:t>10</w:t>
      </w:r>
      <w:r w:rsidR="0051754E">
        <w:rPr>
          <w:cs/>
        </w:rPr>
        <w:t>॥</w:t>
      </w:r>
    </w:p>
    <w:p w14:paraId="0AA6D83B" w14:textId="77777777" w:rsidR="00FA7302" w:rsidRPr="00FA7302" w:rsidRDefault="00FA7302" w:rsidP="00EC4553">
      <w:pPr>
        <w:pStyle w:val="EngText"/>
      </w:pPr>
      <w:r>
        <w:lastRenderedPageBreak/>
        <w:t xml:space="preserve">2-10. The village Shivalli, highly embellished by both Vedachala hill and Lord Ananteshwara, scintillating like the resplendent Ilavrita region beautified by Mahadeva and the Meru </w:t>
      </w:r>
      <w:r w:rsidR="004916BD">
        <w:t>Mountain</w:t>
      </w:r>
      <w:r>
        <w:t xml:space="preserve"> was the birth-place of this Brahmin.</w:t>
      </w:r>
    </w:p>
    <w:p w14:paraId="3DC1FF03" w14:textId="77777777" w:rsidR="00E9400C" w:rsidRDefault="003F733B" w:rsidP="007D66DC">
      <w:pPr>
        <w:pStyle w:val="S14S2"/>
      </w:pPr>
      <w:r>
        <w:rPr>
          <w:rFonts w:hint="cs"/>
          <w:cs/>
        </w:rPr>
        <w:t>रा</w:t>
      </w:r>
      <w:r w:rsidR="00E9400C" w:rsidRPr="00E9400C">
        <w:rPr>
          <w:cs/>
        </w:rPr>
        <w:t>माधिवेशित</w:t>
      </w:r>
      <w:r w:rsidR="00E9400C" w:rsidRPr="00E9400C">
        <w:t>-</w:t>
      </w:r>
      <w:r w:rsidR="00E9400C" w:rsidRPr="00E9400C">
        <w:rPr>
          <w:cs/>
        </w:rPr>
        <w:t>हरि</w:t>
      </w:r>
      <w:r w:rsidR="00E9400C" w:rsidRPr="00E9400C">
        <w:t>-</w:t>
      </w:r>
      <w:r w:rsidR="00E9400C" w:rsidRPr="00E9400C">
        <w:rPr>
          <w:cs/>
        </w:rPr>
        <w:t>स्वसृ</w:t>
      </w:r>
      <w:r w:rsidR="00E9400C" w:rsidRPr="00E9400C">
        <w:t>-</w:t>
      </w:r>
      <w:r w:rsidR="00E9400C" w:rsidRPr="00E9400C">
        <w:rPr>
          <w:cs/>
        </w:rPr>
        <w:t>मौलि</w:t>
      </w:r>
      <w:r w:rsidR="00E9400C" w:rsidRPr="00E9400C">
        <w:t>-</w:t>
      </w:r>
      <w:r w:rsidR="00E9400C" w:rsidRPr="00E9400C">
        <w:rPr>
          <w:cs/>
        </w:rPr>
        <w:t>माला</w:t>
      </w:r>
      <w:r w:rsidR="00E9400C" w:rsidRPr="00E9400C">
        <w:t>-</w:t>
      </w:r>
      <w:r w:rsidR="00E9400C" w:rsidRPr="00E9400C">
        <w:rPr>
          <w:cs/>
        </w:rPr>
        <w:t>राजद्</w:t>
      </w:r>
      <w:r w:rsidR="00E9400C" w:rsidRPr="00E9400C">
        <w:t>-</w:t>
      </w:r>
      <w:r w:rsidR="00E9400C" w:rsidRPr="00E9400C">
        <w:rPr>
          <w:cs/>
        </w:rPr>
        <w:t>विमान</w:t>
      </w:r>
      <w:r w:rsidR="00E9400C" w:rsidRPr="00E9400C">
        <w:t>-</w:t>
      </w:r>
      <w:r w:rsidR="00E9400C" w:rsidRPr="00E9400C">
        <w:rPr>
          <w:cs/>
        </w:rPr>
        <w:t>गिरि</w:t>
      </w:r>
      <w:r w:rsidR="00E9400C" w:rsidRPr="00E9400C">
        <w:t>-</w:t>
      </w:r>
      <w:r w:rsidR="00E9400C" w:rsidRPr="00E9400C">
        <w:rPr>
          <w:cs/>
        </w:rPr>
        <w:t>शोभितमध्युवास</w:t>
      </w:r>
      <w:r w:rsidR="00D766AC">
        <w:rPr>
          <w:cs/>
        </w:rPr>
        <w:t>।</w:t>
      </w:r>
      <w:r w:rsidR="002A5300">
        <w:rPr>
          <w:cs/>
        </w:rPr>
        <w:br/>
      </w:r>
      <w:r w:rsidR="00E9400C" w:rsidRPr="00E9400C">
        <w:rPr>
          <w:cs/>
        </w:rPr>
        <w:t>क्षेत्रं स पाजक</w:t>
      </w:r>
      <w:r w:rsidR="00E9400C" w:rsidRPr="00E9400C">
        <w:t>-</w:t>
      </w:r>
      <w:r w:rsidR="00E9400C" w:rsidRPr="00E9400C">
        <w:rPr>
          <w:cs/>
        </w:rPr>
        <w:t>पदन्त्रि</w:t>
      </w:r>
      <w:r w:rsidR="00E9400C" w:rsidRPr="00E9400C">
        <w:t>-</w:t>
      </w:r>
      <w:r w:rsidR="00E9400C" w:rsidRPr="00E9400C">
        <w:rPr>
          <w:cs/>
        </w:rPr>
        <w:t>कुलैक</w:t>
      </w:r>
      <w:r w:rsidR="00E9400C" w:rsidRPr="00E9400C">
        <w:t>-</w:t>
      </w:r>
      <w:r w:rsidR="00E9400C" w:rsidRPr="00E9400C">
        <w:rPr>
          <w:cs/>
        </w:rPr>
        <w:t>केतुः कं यद् दधाति सततं खलु विश्व</w:t>
      </w:r>
      <w:r w:rsidR="00E9400C" w:rsidRPr="00E9400C">
        <w:t>-</w:t>
      </w:r>
      <w:r w:rsidR="00E9400C" w:rsidRPr="00E9400C">
        <w:rPr>
          <w:cs/>
        </w:rPr>
        <w:t>पाजात्</w:t>
      </w:r>
      <w:r w:rsidR="00D766AC">
        <w:rPr>
          <w:cs/>
        </w:rPr>
        <w:t>॥</w:t>
      </w:r>
      <w:r w:rsidR="00E9400C" w:rsidRPr="00E9400C">
        <w:t>11</w:t>
      </w:r>
      <w:r w:rsidR="0051754E">
        <w:rPr>
          <w:cs/>
        </w:rPr>
        <w:t>॥</w:t>
      </w:r>
    </w:p>
    <w:p w14:paraId="5660FD0A" w14:textId="77777777" w:rsidR="00FA7302" w:rsidRPr="00FA7302" w:rsidRDefault="00FA7302" w:rsidP="00EC4553">
      <w:pPr>
        <w:pStyle w:val="EngText"/>
      </w:pPr>
      <w:r>
        <w:t xml:space="preserve">2-11. This Brahmin the foremost in the three famous families Parpadane, Vadappe and Kabekude did abide in the pure place called Pajaka, having a perennial source of water with the </w:t>
      </w:r>
      <w:r w:rsidR="0076798C">
        <w:t>blessing</w:t>
      </w:r>
      <w:r>
        <w:t xml:space="preserve"> of the Supreme Lord, where Lord Parashurama installed Goddess Durga, the sister of Lord Sri Krishna, who glistens like a wreath on the majestic Vimanagiri Hill, the summit (head) of Pajaka (Kshetra).</w:t>
      </w:r>
    </w:p>
    <w:p w14:paraId="61D85880" w14:textId="77777777" w:rsidR="00E9400C" w:rsidRDefault="00E9400C" w:rsidP="007C105A">
      <w:pPr>
        <w:pStyle w:val="S16S"/>
      </w:pPr>
      <w:r w:rsidRPr="00E9400C">
        <w:rPr>
          <w:cs/>
        </w:rPr>
        <w:t>अर्थं कमप्यनवमं पुरुषार्थ</w:t>
      </w:r>
      <w:r w:rsidRPr="00E9400C">
        <w:t>-</w:t>
      </w:r>
      <w:r w:rsidRPr="00E9400C">
        <w:rPr>
          <w:cs/>
        </w:rPr>
        <w:t>हेतुं पुंसां प्रदातुमुचितामुचित</w:t>
      </w:r>
      <w:r w:rsidRPr="00E9400C">
        <w:t>-</w:t>
      </w:r>
      <w:r w:rsidRPr="00E9400C">
        <w:rPr>
          <w:cs/>
        </w:rPr>
        <w:t>स्वरूपाम्</w:t>
      </w:r>
      <w:r w:rsidR="00D766AC">
        <w:rPr>
          <w:cs/>
        </w:rPr>
        <w:t>।</w:t>
      </w:r>
      <w:r w:rsidR="002A5300">
        <w:rPr>
          <w:cs/>
        </w:rPr>
        <w:br/>
      </w:r>
      <w:r w:rsidRPr="00E9400C">
        <w:rPr>
          <w:cs/>
        </w:rPr>
        <w:t>कन्यां सुवर्ण</w:t>
      </w:r>
      <w:r w:rsidRPr="00E9400C">
        <w:t>-</w:t>
      </w:r>
      <w:r w:rsidRPr="00E9400C">
        <w:rPr>
          <w:cs/>
        </w:rPr>
        <w:t>लसितामिव वेद</w:t>
      </w:r>
      <w:r w:rsidRPr="00E9400C">
        <w:t>-</w:t>
      </w:r>
      <w:r w:rsidRPr="00E9400C">
        <w:rPr>
          <w:cs/>
        </w:rPr>
        <w:t>विद्यां जग्राह विप्र</w:t>
      </w:r>
      <w:r w:rsidRPr="00E9400C">
        <w:t>-</w:t>
      </w:r>
      <w:r w:rsidRPr="00E9400C">
        <w:rPr>
          <w:cs/>
        </w:rPr>
        <w:t>वृषभ</w:t>
      </w:r>
      <w:r w:rsidRPr="00E9400C">
        <w:t>-</w:t>
      </w:r>
      <w:r w:rsidRPr="00E9400C">
        <w:rPr>
          <w:cs/>
        </w:rPr>
        <w:t>प्रतिपादितां सः</w:t>
      </w:r>
      <w:r w:rsidR="00D766AC">
        <w:rPr>
          <w:cs/>
        </w:rPr>
        <w:t>॥</w:t>
      </w:r>
      <w:r w:rsidR="006C65B7">
        <w:t>2-</w:t>
      </w:r>
      <w:r w:rsidRPr="00E9400C">
        <w:t>12</w:t>
      </w:r>
      <w:r w:rsidR="0051754E">
        <w:rPr>
          <w:cs/>
        </w:rPr>
        <w:t>॥</w:t>
      </w:r>
    </w:p>
    <w:p w14:paraId="43C8079B" w14:textId="77777777" w:rsidR="00A11943" w:rsidRPr="00A11943" w:rsidRDefault="00A11943" w:rsidP="00EC4553">
      <w:pPr>
        <w:pStyle w:val="EngText"/>
      </w:pPr>
      <w:r>
        <w:t xml:space="preserve">2-12. This Brahmin, who learnt under the guidance of an able preceptor the Veda-Vidya consisting of imperishable words propagating the Supremacy of Lord Narayana, dispensing deliverance to deserving souls, was given in marriage by another Brahmin a beautiful bride decked with golden </w:t>
      </w:r>
      <w:r w:rsidR="0076798C">
        <w:t>ornaments</w:t>
      </w:r>
      <w:r>
        <w:t xml:space="preserve"> befitting in age, conduct and family dignity, chaste enough to bear the precious issue (Madhwacharya) capable of yielding salvation, the main objective of life.</w:t>
      </w:r>
    </w:p>
    <w:p w14:paraId="6BD8AEBB" w14:textId="77777777" w:rsidR="00E9400C" w:rsidRDefault="00E9400C" w:rsidP="007D66DC">
      <w:pPr>
        <w:pStyle w:val="S14S2"/>
      </w:pPr>
      <w:r w:rsidRPr="00E9400C">
        <w:rPr>
          <w:cs/>
        </w:rPr>
        <w:t>रेमे</w:t>
      </w:r>
      <w:r w:rsidR="007A4C1E">
        <w:rPr>
          <w:cs/>
        </w:rPr>
        <w:t>ऽ</w:t>
      </w:r>
      <w:r w:rsidRPr="00E9400C">
        <w:rPr>
          <w:cs/>
        </w:rPr>
        <w:t>च्छयोपनिषदेव महा</w:t>
      </w:r>
      <w:r w:rsidRPr="00E9400C">
        <w:t>-</w:t>
      </w:r>
      <w:r w:rsidRPr="00E9400C">
        <w:rPr>
          <w:cs/>
        </w:rPr>
        <w:t>विवेको भक्त्येव शुद्ध</w:t>
      </w:r>
      <w:r w:rsidRPr="00E9400C">
        <w:t>-</w:t>
      </w:r>
      <w:r w:rsidRPr="00E9400C">
        <w:rPr>
          <w:cs/>
        </w:rPr>
        <w:t>करणः परम</w:t>
      </w:r>
      <w:r w:rsidRPr="00E9400C">
        <w:t>-</w:t>
      </w:r>
      <w:r w:rsidRPr="00E9400C">
        <w:rPr>
          <w:cs/>
        </w:rPr>
        <w:t>श्रिता</w:t>
      </w:r>
      <w:r w:rsidR="007A4C1E">
        <w:rPr>
          <w:cs/>
        </w:rPr>
        <w:t>ऽ</w:t>
      </w:r>
      <w:r w:rsidRPr="00E9400C">
        <w:rPr>
          <w:cs/>
        </w:rPr>
        <w:t>लम्</w:t>
      </w:r>
      <w:r w:rsidR="00D766AC">
        <w:rPr>
          <w:cs/>
        </w:rPr>
        <w:t>।</w:t>
      </w:r>
      <w:r w:rsidR="002A5300">
        <w:rPr>
          <w:cs/>
        </w:rPr>
        <w:br/>
      </w:r>
      <w:r w:rsidRPr="00E9400C">
        <w:rPr>
          <w:cs/>
        </w:rPr>
        <w:t>मिथ्याभिमान</w:t>
      </w:r>
      <w:r w:rsidRPr="00E9400C">
        <w:t>-</w:t>
      </w:r>
      <w:r w:rsidRPr="00E9400C">
        <w:rPr>
          <w:cs/>
        </w:rPr>
        <w:t>रहितः परयेव मुक्त्या स्वानन्द</w:t>
      </w:r>
      <w:r w:rsidRPr="00E9400C">
        <w:t>-</w:t>
      </w:r>
      <w:r w:rsidRPr="00E9400C">
        <w:rPr>
          <w:cs/>
        </w:rPr>
        <w:t>सन्तति</w:t>
      </w:r>
      <w:r w:rsidRPr="00E9400C">
        <w:t>-</w:t>
      </w:r>
      <w:r w:rsidRPr="00E9400C">
        <w:rPr>
          <w:cs/>
        </w:rPr>
        <w:t>कृता स तया द्विजेन्द्रः</w:t>
      </w:r>
      <w:r w:rsidR="00D766AC">
        <w:rPr>
          <w:cs/>
        </w:rPr>
        <w:t>॥</w:t>
      </w:r>
      <w:r w:rsidRPr="00E9400C">
        <w:t>13</w:t>
      </w:r>
      <w:r w:rsidR="0051754E">
        <w:rPr>
          <w:cs/>
        </w:rPr>
        <w:t>॥</w:t>
      </w:r>
    </w:p>
    <w:p w14:paraId="72B42B93" w14:textId="77777777" w:rsidR="00A11943" w:rsidRPr="00A11943" w:rsidRDefault="00A11943" w:rsidP="00EC4553">
      <w:pPr>
        <w:pStyle w:val="EngText"/>
      </w:pPr>
      <w:r>
        <w:t>2-13. The extremely discreet, eminent Brahmin, immensely devoted to Lord Vishnu, of pure mind and senses and devoid of arrogance sported with his innocent, chaste and devout wife, well suited to give birth to the son Anand</w:t>
      </w:r>
      <w:r w:rsidR="00A34AA0">
        <w:t>a</w:t>
      </w:r>
      <w:r>
        <w:t>tirtha like the judicious obtaining joy from the holy Upanishads, like the sacred soul securing intense happiness with his devotion to Lord Hari and like the philosopher deriving immense pleasure in his innate bliss in salvation.</w:t>
      </w:r>
    </w:p>
    <w:p w14:paraId="04F8991F" w14:textId="77777777" w:rsidR="00E9400C" w:rsidRDefault="00E9400C" w:rsidP="007C105A">
      <w:pPr>
        <w:pStyle w:val="S16S"/>
      </w:pPr>
      <w:r w:rsidRPr="00E9400C">
        <w:rPr>
          <w:cs/>
        </w:rPr>
        <w:t>तस्य प्रभोश्चरणयोः कुल</w:t>
      </w:r>
      <w:r w:rsidRPr="00E9400C">
        <w:t>-</w:t>
      </w:r>
      <w:r w:rsidRPr="00E9400C">
        <w:rPr>
          <w:cs/>
        </w:rPr>
        <w:t>देवतायाः भक्तिं बबन्ध निज</w:t>
      </w:r>
      <w:r w:rsidRPr="00E9400C">
        <w:t>-</w:t>
      </w:r>
      <w:r w:rsidRPr="00E9400C">
        <w:rPr>
          <w:cs/>
        </w:rPr>
        <w:t>धर्म</w:t>
      </w:r>
      <w:r w:rsidRPr="00E9400C">
        <w:t>-</w:t>
      </w:r>
      <w:r w:rsidRPr="00E9400C">
        <w:rPr>
          <w:cs/>
        </w:rPr>
        <w:t>रतः स धीरः</w:t>
      </w:r>
      <w:r w:rsidR="00D766AC">
        <w:rPr>
          <w:cs/>
        </w:rPr>
        <w:t>।</w:t>
      </w:r>
      <w:r w:rsidR="002A5300">
        <w:rPr>
          <w:cs/>
        </w:rPr>
        <w:br/>
      </w:r>
      <w:r w:rsidRPr="00E9400C">
        <w:rPr>
          <w:cs/>
        </w:rPr>
        <w:t>विज्ञात</w:t>
      </w:r>
      <w:r w:rsidRPr="00E9400C">
        <w:t>-</w:t>
      </w:r>
      <w:r w:rsidRPr="00E9400C">
        <w:rPr>
          <w:cs/>
        </w:rPr>
        <w:t>भारत</w:t>
      </w:r>
      <w:r w:rsidRPr="00E9400C">
        <w:t>-</w:t>
      </w:r>
      <w:r w:rsidRPr="00E9400C">
        <w:rPr>
          <w:cs/>
        </w:rPr>
        <w:t>पुराण</w:t>
      </w:r>
      <w:r w:rsidRPr="00E9400C">
        <w:t>-</w:t>
      </w:r>
      <w:r w:rsidRPr="00E9400C">
        <w:rPr>
          <w:cs/>
        </w:rPr>
        <w:t>महा</w:t>
      </w:r>
      <w:r w:rsidRPr="00E9400C">
        <w:t>-</w:t>
      </w:r>
      <w:r w:rsidRPr="00E9400C">
        <w:rPr>
          <w:cs/>
        </w:rPr>
        <w:t>रहस्यं यं भट्ट इत्यभिवदन्ति जना विनीतम्</w:t>
      </w:r>
      <w:r w:rsidR="00D766AC">
        <w:rPr>
          <w:cs/>
        </w:rPr>
        <w:t>॥</w:t>
      </w:r>
      <w:r w:rsidR="006C65B7">
        <w:t>2-</w:t>
      </w:r>
      <w:r w:rsidRPr="00E9400C">
        <w:t>14</w:t>
      </w:r>
      <w:r w:rsidR="0051754E">
        <w:rPr>
          <w:cs/>
        </w:rPr>
        <w:t>॥</w:t>
      </w:r>
    </w:p>
    <w:p w14:paraId="5016F155" w14:textId="77777777" w:rsidR="005A65B0" w:rsidRPr="005A65B0" w:rsidRDefault="005A65B0" w:rsidP="00EC4553">
      <w:pPr>
        <w:pStyle w:val="EngText"/>
      </w:pPr>
      <w:r>
        <w:lastRenderedPageBreak/>
        <w:t xml:space="preserve">2-14. The highly religious Brahmin of a stead-fast mind and subdued senses who had </w:t>
      </w:r>
      <w:r w:rsidR="0076798C">
        <w:t>known</w:t>
      </w:r>
      <w:r>
        <w:t xml:space="preserve"> the secrets of Mahabharata and the Puranas, serving with great devotion the feet of his family God Lord Anantasana, was called as ‘Bhatta’ by the people.</w:t>
      </w:r>
    </w:p>
    <w:p w14:paraId="1B353720" w14:textId="77777777" w:rsidR="00E9400C" w:rsidRDefault="00E9400C" w:rsidP="007C105A">
      <w:pPr>
        <w:pStyle w:val="S16S"/>
      </w:pPr>
      <w:r w:rsidRPr="00E9400C">
        <w:rPr>
          <w:cs/>
        </w:rPr>
        <w:t>गोविन्द</w:t>
      </w:r>
      <w:r w:rsidRPr="00E9400C">
        <w:t>-</w:t>
      </w:r>
      <w:r w:rsidRPr="00E9400C">
        <w:rPr>
          <w:cs/>
        </w:rPr>
        <w:t>सुन्दर</w:t>
      </w:r>
      <w:r w:rsidRPr="00E9400C">
        <w:t>-</w:t>
      </w:r>
      <w:r w:rsidRPr="00E9400C">
        <w:rPr>
          <w:cs/>
        </w:rPr>
        <w:t>कथा</w:t>
      </w:r>
      <w:r w:rsidRPr="00E9400C">
        <w:t>-</w:t>
      </w:r>
      <w:r w:rsidR="003F733B">
        <w:rPr>
          <w:cs/>
        </w:rPr>
        <w:t>सुधया स नॄ</w:t>
      </w:r>
      <w:r w:rsidRPr="00E9400C">
        <w:rPr>
          <w:cs/>
        </w:rPr>
        <w:t>णां आनन्दयन्न किल केवलमिन्द्रियाणि</w:t>
      </w:r>
      <w:r w:rsidR="00D766AC">
        <w:rPr>
          <w:cs/>
        </w:rPr>
        <w:t>।</w:t>
      </w:r>
      <w:r w:rsidR="002A5300">
        <w:rPr>
          <w:cs/>
        </w:rPr>
        <w:br/>
      </w:r>
      <w:r w:rsidRPr="00E9400C">
        <w:rPr>
          <w:cs/>
        </w:rPr>
        <w:t>किन्तु प्रभो रजत-पीठ-पुरे पदाब्जं श्री-वल्लभस्य भजतामपि दैवतानाम्</w:t>
      </w:r>
      <w:r w:rsidR="00D766AC">
        <w:rPr>
          <w:cs/>
        </w:rPr>
        <w:t>॥</w:t>
      </w:r>
      <w:r w:rsidR="006C65B7">
        <w:t>2-</w:t>
      </w:r>
      <w:r w:rsidRPr="00E9400C">
        <w:t>15</w:t>
      </w:r>
      <w:r w:rsidR="0051754E">
        <w:rPr>
          <w:cs/>
        </w:rPr>
        <w:t>॥</w:t>
      </w:r>
    </w:p>
    <w:p w14:paraId="63909A05" w14:textId="77777777" w:rsidR="005A65B0" w:rsidRPr="005A65B0" w:rsidRDefault="005A65B0" w:rsidP="00EC4553">
      <w:pPr>
        <w:pStyle w:val="EngText"/>
      </w:pPr>
      <w:r>
        <w:t>2-15. Madhyagehabhatta not only pleased the ear and senses of the devotees b</w:t>
      </w:r>
      <w:r w:rsidR="00A34AA0">
        <w:t>y</w:t>
      </w:r>
      <w:r>
        <w:t xml:space="preserve"> his sweet (</w:t>
      </w:r>
      <w:r w:rsidR="0076798C">
        <w:t>nectar</w:t>
      </w:r>
      <w:r>
        <w:t xml:space="preserve">-like) charming narration of stories of Lord Narayana but also gratified the Gods who served the blessed feet of Lord Ananteshwara (consort of </w:t>
      </w:r>
      <w:r w:rsidR="0076798C">
        <w:t>Goddess</w:t>
      </w:r>
      <w:r>
        <w:t xml:space="preserve"> Mahalakshmi) at Udupi.</w:t>
      </w:r>
    </w:p>
    <w:p w14:paraId="3D719206" w14:textId="77777777" w:rsidR="00E9400C" w:rsidRDefault="00E9400C" w:rsidP="007D66DC">
      <w:pPr>
        <w:pStyle w:val="S14S2"/>
      </w:pPr>
      <w:r w:rsidRPr="00E9400C">
        <w:rPr>
          <w:cs/>
        </w:rPr>
        <w:t>इत्थं हरेर्गुण</w:t>
      </w:r>
      <w:r w:rsidRPr="00E9400C">
        <w:t>-</w:t>
      </w:r>
      <w:r w:rsidRPr="00E9400C">
        <w:rPr>
          <w:cs/>
        </w:rPr>
        <w:t>कथा</w:t>
      </w:r>
      <w:r w:rsidRPr="00E9400C">
        <w:t>-</w:t>
      </w:r>
      <w:r w:rsidRPr="00E9400C">
        <w:rPr>
          <w:cs/>
        </w:rPr>
        <w:t>सुधया</w:t>
      </w:r>
      <w:r w:rsidRPr="00E9400C">
        <w:t xml:space="preserve">- </w:t>
      </w:r>
      <w:r w:rsidRPr="00E9400C">
        <w:rPr>
          <w:cs/>
        </w:rPr>
        <w:t>सु</w:t>
      </w:r>
      <w:r w:rsidRPr="00E9400C">
        <w:t>-</w:t>
      </w:r>
      <w:r w:rsidRPr="00E9400C">
        <w:rPr>
          <w:cs/>
        </w:rPr>
        <w:t>तृप्तो नैर्गुण्य</w:t>
      </w:r>
      <w:r w:rsidRPr="00E9400C">
        <w:t>-</w:t>
      </w:r>
      <w:r w:rsidRPr="00E9400C">
        <w:rPr>
          <w:cs/>
        </w:rPr>
        <w:t>वादिषु जनेष्वपि साग्रहेषु</w:t>
      </w:r>
      <w:r w:rsidR="00D766AC">
        <w:rPr>
          <w:cs/>
        </w:rPr>
        <w:t>।</w:t>
      </w:r>
      <w:r w:rsidR="002A5300">
        <w:rPr>
          <w:cs/>
        </w:rPr>
        <w:br/>
      </w:r>
      <w:r w:rsidR="003F733B">
        <w:rPr>
          <w:rFonts w:hint="cs"/>
          <w:cs/>
        </w:rPr>
        <w:t>तत्वे</w:t>
      </w:r>
      <w:r w:rsidRPr="00E9400C">
        <w:rPr>
          <w:cs/>
        </w:rPr>
        <w:t xml:space="preserve"> स काल</w:t>
      </w:r>
      <w:r w:rsidRPr="00E9400C">
        <w:t>-</w:t>
      </w:r>
      <w:r w:rsidRPr="00E9400C">
        <w:rPr>
          <w:cs/>
        </w:rPr>
        <w:t>चल</w:t>
      </w:r>
      <w:r w:rsidRPr="00E9400C">
        <w:t>-</w:t>
      </w:r>
      <w:r w:rsidRPr="00E9400C">
        <w:rPr>
          <w:cs/>
        </w:rPr>
        <w:t>धीरति</w:t>
      </w:r>
      <w:r w:rsidRPr="00E9400C">
        <w:t>-</w:t>
      </w:r>
      <w:r w:rsidRPr="00E9400C">
        <w:rPr>
          <w:cs/>
        </w:rPr>
        <w:t>संशयालुः धीमान् धिया श्रवण</w:t>
      </w:r>
      <w:r w:rsidRPr="00E9400C">
        <w:t>-</w:t>
      </w:r>
      <w:r w:rsidRPr="00E9400C">
        <w:rPr>
          <w:cs/>
        </w:rPr>
        <w:t>शोधितया प्रदध्यौ</w:t>
      </w:r>
      <w:r w:rsidR="00D766AC">
        <w:rPr>
          <w:cs/>
        </w:rPr>
        <w:t>॥</w:t>
      </w:r>
      <w:r w:rsidR="005A65B0">
        <w:t>2-</w:t>
      </w:r>
      <w:r w:rsidRPr="00E9400C">
        <w:t>16</w:t>
      </w:r>
    </w:p>
    <w:p w14:paraId="48FBD2B6" w14:textId="77777777" w:rsidR="005A65B0" w:rsidRPr="005A65B0" w:rsidRDefault="005A65B0" w:rsidP="00EC4553">
      <w:pPr>
        <w:pStyle w:val="EngText"/>
      </w:pPr>
      <w:r>
        <w:t>2-16. Though being contented with the telling of the interesting stories of Lord Narayana, the prudent Madhyagehabhatta, with his intellect refined and sharpened by the study (</w:t>
      </w:r>
      <w:r w:rsidR="0076798C">
        <w:t>listening</w:t>
      </w:r>
      <w:r w:rsidR="002D4254">
        <w:t>s</w:t>
      </w:r>
      <w:r>
        <w:t xml:space="preserve">) of the scriptures, yet under the evil influence of the Kali age, and the Mayavadins persisting in the propagation of the attributeless Brahman with a vacillated </w:t>
      </w:r>
      <w:r w:rsidR="0076798C">
        <w:t>mind regarding</w:t>
      </w:r>
      <w:r>
        <w:t xml:space="preserve"> the real nature of supreme cogitated thus:</w:t>
      </w:r>
    </w:p>
    <w:p w14:paraId="7FCF647C" w14:textId="77777777" w:rsidR="00E9400C" w:rsidRDefault="00E9400C" w:rsidP="007C105A">
      <w:pPr>
        <w:pStyle w:val="S16S"/>
      </w:pPr>
      <w:r w:rsidRPr="00E9400C">
        <w:rPr>
          <w:cs/>
        </w:rPr>
        <w:t>त्राता य एव नरकात् स हि पुत्र</w:t>
      </w:r>
      <w:r w:rsidRPr="00E9400C">
        <w:t>-</w:t>
      </w:r>
      <w:r w:rsidRPr="00E9400C">
        <w:rPr>
          <w:cs/>
        </w:rPr>
        <w:t>नामा मुख्यावनं न सुलभं पुरुषादपूर्णात्</w:t>
      </w:r>
      <w:r w:rsidR="002A5300">
        <w:rPr>
          <w:cs/>
        </w:rPr>
        <w:t>।</w:t>
      </w:r>
      <w:r w:rsidR="002A5300">
        <w:rPr>
          <w:cs/>
        </w:rPr>
        <w:br/>
      </w:r>
      <w:r w:rsidRPr="00E9400C">
        <w:rPr>
          <w:cs/>
        </w:rPr>
        <w:t>तस्मात समस्त</w:t>
      </w:r>
      <w:r w:rsidRPr="00E9400C">
        <w:t>-</w:t>
      </w:r>
      <w:r w:rsidRPr="00E9400C">
        <w:rPr>
          <w:cs/>
        </w:rPr>
        <w:t>विदपत्यमवद्य</w:t>
      </w:r>
      <w:r w:rsidRPr="00E9400C">
        <w:t>-</w:t>
      </w:r>
      <w:r w:rsidRPr="00E9400C">
        <w:rPr>
          <w:cs/>
        </w:rPr>
        <w:t>हीनं विद्याकराकृति लभेमहि कैरुपायैः</w:t>
      </w:r>
      <w:r w:rsidR="00D766AC">
        <w:rPr>
          <w:cs/>
        </w:rPr>
        <w:t>॥</w:t>
      </w:r>
      <w:r w:rsidR="006C65B7">
        <w:t>2-</w:t>
      </w:r>
      <w:r w:rsidRPr="00E9400C">
        <w:t>17</w:t>
      </w:r>
      <w:r w:rsidR="0051754E">
        <w:rPr>
          <w:cs/>
        </w:rPr>
        <w:t>॥</w:t>
      </w:r>
    </w:p>
    <w:p w14:paraId="524ED71E" w14:textId="77777777" w:rsidR="005A65B0" w:rsidRPr="005A65B0" w:rsidRDefault="005A65B0" w:rsidP="00EC4553">
      <w:pPr>
        <w:pStyle w:val="EngText"/>
      </w:pPr>
      <w:r>
        <w:t xml:space="preserve">2-17. ‘By what means can we beget an omniscient offspring the very embodiment of knowledge, shorn of all short-comings since a putra (Son) worth the name can protect his parents from Punnama hell and one </w:t>
      </w:r>
      <w:r w:rsidR="0076798C">
        <w:t>who</w:t>
      </w:r>
      <w:r>
        <w:t xml:space="preserve"> is not perfect can hardly do so (provide full protection)’?</w:t>
      </w:r>
    </w:p>
    <w:p w14:paraId="359F6D4B" w14:textId="77777777" w:rsidR="00E9400C" w:rsidRDefault="00E9400C" w:rsidP="007C105A">
      <w:pPr>
        <w:pStyle w:val="S16S"/>
      </w:pPr>
      <w:r w:rsidRPr="00E9400C">
        <w:rPr>
          <w:cs/>
        </w:rPr>
        <w:t>पूर्वे</w:t>
      </w:r>
      <w:r w:rsidR="007A4C1E">
        <w:rPr>
          <w:cs/>
        </w:rPr>
        <w:t>ऽ</w:t>
      </w:r>
      <w:r w:rsidRPr="00E9400C">
        <w:rPr>
          <w:cs/>
        </w:rPr>
        <w:t>पि कर्दम</w:t>
      </w:r>
      <w:r w:rsidRPr="00E9400C">
        <w:t>-</w:t>
      </w:r>
      <w:r w:rsidRPr="00E9400C">
        <w:rPr>
          <w:cs/>
        </w:rPr>
        <w:t>पराशर</w:t>
      </w:r>
      <w:r w:rsidRPr="00E9400C">
        <w:t>-</w:t>
      </w:r>
      <w:r w:rsidRPr="00E9400C">
        <w:rPr>
          <w:cs/>
        </w:rPr>
        <w:t>पाण्डु</w:t>
      </w:r>
      <w:r w:rsidRPr="00E9400C">
        <w:t>-</w:t>
      </w:r>
      <w:r w:rsidRPr="00E9400C">
        <w:rPr>
          <w:cs/>
        </w:rPr>
        <w:t>मुख्याः यत्</w:t>
      </w:r>
      <w:r w:rsidRPr="00E9400C">
        <w:t>-</w:t>
      </w:r>
      <w:r w:rsidRPr="00E9400C">
        <w:rPr>
          <w:cs/>
        </w:rPr>
        <w:t>सेवया गुण</w:t>
      </w:r>
      <w:r w:rsidRPr="00E9400C">
        <w:t>-</w:t>
      </w:r>
      <w:r w:rsidRPr="00E9400C">
        <w:rPr>
          <w:cs/>
        </w:rPr>
        <w:t>गणाढ्यमपत्यमापुः</w:t>
      </w:r>
      <w:r w:rsidR="00D766AC">
        <w:rPr>
          <w:cs/>
        </w:rPr>
        <w:t>।</w:t>
      </w:r>
      <w:r w:rsidR="002A5300">
        <w:rPr>
          <w:cs/>
        </w:rPr>
        <w:br/>
      </w:r>
      <w:r w:rsidRPr="00E9400C">
        <w:rPr>
          <w:cs/>
        </w:rPr>
        <w:t>तं पूर्ण</w:t>
      </w:r>
      <w:r w:rsidRPr="00E9400C">
        <w:t>-</w:t>
      </w:r>
      <w:r w:rsidRPr="00E9400C">
        <w:rPr>
          <w:cs/>
        </w:rPr>
        <w:t>षड्गुण</w:t>
      </w:r>
      <w:r w:rsidRPr="00E9400C">
        <w:t>-</w:t>
      </w:r>
      <w:r w:rsidRPr="00E9400C">
        <w:rPr>
          <w:cs/>
        </w:rPr>
        <w:t>तनुं करुणामृताब्धिं नारायणं कुल</w:t>
      </w:r>
      <w:r w:rsidRPr="00E9400C">
        <w:t>-</w:t>
      </w:r>
      <w:r w:rsidRPr="00E9400C">
        <w:rPr>
          <w:cs/>
        </w:rPr>
        <w:t>पतिं शरणं व्रजेम</w:t>
      </w:r>
      <w:r w:rsidR="00D766AC">
        <w:rPr>
          <w:cs/>
        </w:rPr>
        <w:t>॥</w:t>
      </w:r>
      <w:r w:rsidR="006C65B7">
        <w:t>2-</w:t>
      </w:r>
      <w:r w:rsidRPr="00E9400C">
        <w:t>18</w:t>
      </w:r>
      <w:r w:rsidR="0051754E">
        <w:rPr>
          <w:cs/>
        </w:rPr>
        <w:t>॥</w:t>
      </w:r>
    </w:p>
    <w:p w14:paraId="4030B674" w14:textId="77777777" w:rsidR="001B36E4" w:rsidRPr="001B36E4" w:rsidRDefault="001B36E4" w:rsidP="00EC4553">
      <w:pPr>
        <w:pStyle w:val="EngText"/>
      </w:pPr>
      <w:r>
        <w:t xml:space="preserve">2-18. ‘Let us fully surrender to Lord Narayana, our family God, an embodiment of pure-knowledge and bliss, abounding in mercy as was done in days of yore by Kardama Prajapati, sage Parasara and Panduraja to procure a meritorious son, rich in </w:t>
      </w:r>
      <w:r w:rsidR="0076798C">
        <w:t>precious</w:t>
      </w:r>
      <w:r>
        <w:t xml:space="preserve"> qualities</w:t>
      </w:r>
      <w:r w:rsidR="002D4254">
        <w:t>.</w:t>
      </w:r>
      <w:r>
        <w:t>’</w:t>
      </w:r>
    </w:p>
    <w:p w14:paraId="27D462AC" w14:textId="77777777" w:rsidR="00E9400C" w:rsidRDefault="00E9400C" w:rsidP="007D66DC">
      <w:pPr>
        <w:pStyle w:val="S14S2"/>
      </w:pPr>
      <w:r w:rsidRPr="00E9400C">
        <w:rPr>
          <w:cs/>
        </w:rPr>
        <w:t>इत्थं विचिन्त्य स विचिन्त्यमनन्य</w:t>
      </w:r>
      <w:r w:rsidRPr="00E9400C">
        <w:t>-</w:t>
      </w:r>
      <w:r w:rsidRPr="00E9400C">
        <w:rPr>
          <w:cs/>
        </w:rPr>
        <w:t>बन्धुः प्रेष्ठ</w:t>
      </w:r>
      <w:r w:rsidRPr="00E9400C">
        <w:t>-</w:t>
      </w:r>
      <w:r w:rsidRPr="00E9400C">
        <w:rPr>
          <w:cs/>
        </w:rPr>
        <w:t>प्रदं रजत</w:t>
      </w:r>
      <w:r w:rsidRPr="00E9400C">
        <w:t>-</w:t>
      </w:r>
      <w:r w:rsidRPr="00E9400C">
        <w:rPr>
          <w:cs/>
        </w:rPr>
        <w:t>पीठ</w:t>
      </w:r>
      <w:r w:rsidRPr="00E9400C">
        <w:t>-</w:t>
      </w:r>
      <w:r w:rsidRPr="00E9400C">
        <w:rPr>
          <w:cs/>
        </w:rPr>
        <w:t>पुराधिवासम्</w:t>
      </w:r>
      <w:r w:rsidR="00D766AC">
        <w:rPr>
          <w:cs/>
        </w:rPr>
        <w:t>।</w:t>
      </w:r>
      <w:r w:rsidR="002A5300">
        <w:rPr>
          <w:cs/>
        </w:rPr>
        <w:br/>
      </w:r>
      <w:r w:rsidRPr="00E9400C">
        <w:rPr>
          <w:cs/>
        </w:rPr>
        <w:t>भक्त्या भवब्धि</w:t>
      </w:r>
      <w:r w:rsidRPr="00E9400C">
        <w:t>-</w:t>
      </w:r>
      <w:r w:rsidRPr="00E9400C">
        <w:rPr>
          <w:cs/>
        </w:rPr>
        <w:t>भय</w:t>
      </w:r>
      <w:r w:rsidRPr="00E9400C">
        <w:t>-</w:t>
      </w:r>
      <w:r w:rsidRPr="00E9400C">
        <w:rPr>
          <w:cs/>
        </w:rPr>
        <w:t>भङ्ग</w:t>
      </w:r>
      <w:r w:rsidRPr="00E9400C">
        <w:t>-</w:t>
      </w:r>
      <w:r w:rsidRPr="00E9400C">
        <w:rPr>
          <w:cs/>
        </w:rPr>
        <w:t>दया शुभात्मा भेजे भुजङ्ग</w:t>
      </w:r>
      <w:r w:rsidRPr="00E9400C">
        <w:t>-</w:t>
      </w:r>
      <w:r w:rsidRPr="00E9400C">
        <w:rPr>
          <w:cs/>
        </w:rPr>
        <w:t>शयनं द्वि</w:t>
      </w:r>
      <w:r w:rsidRPr="00E9400C">
        <w:t>-</w:t>
      </w:r>
      <w:r w:rsidRPr="00E9400C">
        <w:rPr>
          <w:cs/>
        </w:rPr>
        <w:t>षडब्द</w:t>
      </w:r>
      <w:r w:rsidRPr="00E9400C">
        <w:t>-</w:t>
      </w:r>
      <w:r w:rsidRPr="00E9400C">
        <w:rPr>
          <w:cs/>
        </w:rPr>
        <w:t>कालम्</w:t>
      </w:r>
      <w:r w:rsidR="00D766AC">
        <w:rPr>
          <w:cs/>
        </w:rPr>
        <w:t>॥</w:t>
      </w:r>
      <w:r w:rsidRPr="00E9400C">
        <w:t>19</w:t>
      </w:r>
      <w:r w:rsidR="0051754E">
        <w:rPr>
          <w:cs/>
        </w:rPr>
        <w:t>॥</w:t>
      </w:r>
    </w:p>
    <w:p w14:paraId="19DA34DB" w14:textId="77777777" w:rsidR="001B36E4" w:rsidRPr="001B36E4" w:rsidRDefault="001B36E4" w:rsidP="00EC4553">
      <w:pPr>
        <w:pStyle w:val="EngText"/>
      </w:pPr>
      <w:r>
        <w:lastRenderedPageBreak/>
        <w:t>2-19. Deeming so, relying on God as his only relative (with none other to rely on except the divine), Madhyagehabhatta of immaculate mind, with immense devotion that can extinguish the evil of existence incessantly served Lord Anantasana, the giver of cherished gifts, for a (full) period of twelve years.</w:t>
      </w:r>
    </w:p>
    <w:p w14:paraId="632A7D43" w14:textId="77777777" w:rsidR="00E9400C" w:rsidRPr="009141F0" w:rsidRDefault="00E9400C" w:rsidP="007D66DC">
      <w:pPr>
        <w:pStyle w:val="S14S2"/>
        <w:rPr>
          <w:lang w:val="en-US"/>
        </w:rPr>
      </w:pPr>
      <w:r w:rsidRPr="00E9400C">
        <w:rPr>
          <w:cs/>
        </w:rPr>
        <w:t>पत्न्य समं भगवतः स भजन् पदाब्जं भोगान् लघूनपि पुनर्लघयाञ्चकार</w:t>
      </w:r>
      <w:r w:rsidR="00D766AC">
        <w:rPr>
          <w:cs/>
        </w:rPr>
        <w:t>।</w:t>
      </w:r>
      <w:r w:rsidR="002A5300">
        <w:rPr>
          <w:cs/>
        </w:rPr>
        <w:br/>
      </w:r>
      <w:r w:rsidRPr="00E9400C">
        <w:rPr>
          <w:cs/>
        </w:rPr>
        <w:t>दान्तं स्वयं च हृदयं दमयाञ्चकार स्वच्छं च देहमधिकं विमलीचकार</w:t>
      </w:r>
      <w:r w:rsidR="00D766AC">
        <w:rPr>
          <w:cs/>
        </w:rPr>
        <w:t>॥</w:t>
      </w:r>
      <w:r w:rsidR="006C65B7">
        <w:t>2-</w:t>
      </w:r>
      <w:r w:rsidRPr="00E9400C">
        <w:t>20</w:t>
      </w:r>
      <w:r w:rsidR="0051754E">
        <w:rPr>
          <w:cs/>
        </w:rPr>
        <w:t>॥</w:t>
      </w:r>
    </w:p>
    <w:p w14:paraId="70146D05" w14:textId="77777777" w:rsidR="001B36E4" w:rsidRPr="001B36E4" w:rsidRDefault="002D4254" w:rsidP="00EC4553">
      <w:pPr>
        <w:pStyle w:val="EngText"/>
      </w:pPr>
      <w:r>
        <w:t>2-20. Thus they served the s</w:t>
      </w:r>
      <w:r w:rsidR="001B36E4">
        <w:t>alutary feet of Sri Hari (Lord Anantasana) with their scant joys of life made scantie</w:t>
      </w:r>
      <w:r w:rsidR="0076798C">
        <w:t>r</w:t>
      </w:r>
      <w:r w:rsidR="001B36E4">
        <w:t>, their subdued sense</w:t>
      </w:r>
      <w:r>
        <w:t>s</w:t>
      </w:r>
      <w:r w:rsidR="001B36E4">
        <w:t xml:space="preserve"> still more subdued and sanctifying still more </w:t>
      </w:r>
      <w:r w:rsidR="0076798C">
        <w:t>their</w:t>
      </w:r>
      <w:r w:rsidR="001B36E4">
        <w:t xml:space="preserve"> sacred selves (by observing rigorous religious rites).</w:t>
      </w:r>
    </w:p>
    <w:p w14:paraId="5AA7586B" w14:textId="77777777" w:rsidR="00E9400C" w:rsidRDefault="00E9400C" w:rsidP="007C105A">
      <w:pPr>
        <w:pStyle w:val="S16S"/>
      </w:pPr>
      <w:r w:rsidRPr="00E9400C">
        <w:rPr>
          <w:cs/>
        </w:rPr>
        <w:t>तीव्रैः पयो</w:t>
      </w:r>
      <w:r w:rsidRPr="00E9400C">
        <w:t>-</w:t>
      </w:r>
      <w:r w:rsidRPr="00E9400C">
        <w:rPr>
          <w:cs/>
        </w:rPr>
        <w:t>व्रत</w:t>
      </w:r>
      <w:r w:rsidRPr="00E9400C">
        <w:t>-</w:t>
      </w:r>
      <w:r w:rsidRPr="00E9400C">
        <w:rPr>
          <w:cs/>
        </w:rPr>
        <w:t>मुखैर्विविध</w:t>
      </w:r>
      <w:r w:rsidRPr="00E9400C">
        <w:t>-</w:t>
      </w:r>
      <w:r w:rsidRPr="00E9400C">
        <w:rPr>
          <w:cs/>
        </w:rPr>
        <w:t>व्रताग्र्यैः जाया</w:t>
      </w:r>
      <w:r w:rsidRPr="00E9400C">
        <w:t>-</w:t>
      </w:r>
      <w:r w:rsidRPr="00E9400C">
        <w:rPr>
          <w:cs/>
        </w:rPr>
        <w:t>पती गुण</w:t>
      </w:r>
      <w:r w:rsidR="007F6253">
        <w:t>-</w:t>
      </w:r>
      <w:r w:rsidRPr="00E9400C">
        <w:rPr>
          <w:cs/>
        </w:rPr>
        <w:t>गणार्णव</w:t>
      </w:r>
      <w:r w:rsidRPr="00E9400C">
        <w:t>-</w:t>
      </w:r>
      <w:r w:rsidRPr="00E9400C">
        <w:rPr>
          <w:cs/>
        </w:rPr>
        <w:t>पुत्र</w:t>
      </w:r>
      <w:r w:rsidRPr="00E9400C">
        <w:t>-</w:t>
      </w:r>
      <w:r w:rsidRPr="00E9400C">
        <w:rPr>
          <w:cs/>
        </w:rPr>
        <w:t>कामौ</w:t>
      </w:r>
      <w:r w:rsidR="00D766AC">
        <w:rPr>
          <w:cs/>
        </w:rPr>
        <w:t>।</w:t>
      </w:r>
      <w:r w:rsidR="002A5300">
        <w:rPr>
          <w:cs/>
        </w:rPr>
        <w:br/>
      </w:r>
      <w:r w:rsidRPr="00E9400C">
        <w:rPr>
          <w:cs/>
        </w:rPr>
        <w:t>सम्पूर्ण</w:t>
      </w:r>
      <w:r w:rsidRPr="00E9400C">
        <w:t>-</w:t>
      </w:r>
      <w:r w:rsidR="007F6253">
        <w:rPr>
          <w:cs/>
        </w:rPr>
        <w:t>पूरुषमतोषय</w:t>
      </w:r>
      <w:r w:rsidRPr="00E9400C">
        <w:rPr>
          <w:cs/>
        </w:rPr>
        <w:t>त</w:t>
      </w:r>
      <w:r w:rsidR="007F6253">
        <w:rPr>
          <w:rFonts w:hint="cs"/>
          <w:cs/>
        </w:rPr>
        <w:t>ां</w:t>
      </w:r>
      <w:r w:rsidRPr="00E9400C">
        <w:rPr>
          <w:cs/>
        </w:rPr>
        <w:t xml:space="preserve"> नितान्तं देवेरिताविव पुरा</w:t>
      </w:r>
      <w:r w:rsidR="007A4C1E">
        <w:rPr>
          <w:cs/>
        </w:rPr>
        <w:t>ऽ</w:t>
      </w:r>
      <w:r w:rsidRPr="00E9400C">
        <w:rPr>
          <w:cs/>
        </w:rPr>
        <w:t>दितिकाश्यपौ तौ</w:t>
      </w:r>
      <w:r w:rsidR="00D766AC">
        <w:rPr>
          <w:cs/>
        </w:rPr>
        <w:t>॥</w:t>
      </w:r>
      <w:r w:rsidR="006C65B7">
        <w:t>2-</w:t>
      </w:r>
      <w:r w:rsidRPr="00E9400C">
        <w:t>21</w:t>
      </w:r>
      <w:r w:rsidR="0051754E">
        <w:rPr>
          <w:cs/>
        </w:rPr>
        <w:t>॥</w:t>
      </w:r>
    </w:p>
    <w:p w14:paraId="60F7E799" w14:textId="77777777" w:rsidR="001B36E4" w:rsidRPr="001B36E4" w:rsidRDefault="001B36E4" w:rsidP="00EC4553">
      <w:pPr>
        <w:pStyle w:val="EngText"/>
      </w:pPr>
      <w:r>
        <w:t xml:space="preserve">2-21. The blessed couple desirous of begetting a meritorious son replete with rich qualities pleased </w:t>
      </w:r>
      <w:r w:rsidR="0076798C">
        <w:t>intensely</w:t>
      </w:r>
      <w:r>
        <w:t xml:space="preserve"> Lord Anantasana full of auspicious attributes, observing varied vows like fasting on milk as did sage Kasyapa and Aditi in ancient days propelled by Brahmaji, to obtain an (omniscient) offspring.</w:t>
      </w:r>
    </w:p>
    <w:p w14:paraId="217CB38C" w14:textId="77777777" w:rsidR="00E9400C" w:rsidRDefault="00E9400C" w:rsidP="007F6253">
      <w:pPr>
        <w:pStyle w:val="S14S2"/>
      </w:pPr>
      <w:r w:rsidRPr="00E9400C">
        <w:rPr>
          <w:cs/>
        </w:rPr>
        <w:t>नाथस्य भूरि</w:t>
      </w:r>
      <w:r w:rsidRPr="00E9400C">
        <w:t>-</w:t>
      </w:r>
      <w:r w:rsidRPr="00E9400C">
        <w:rPr>
          <w:cs/>
        </w:rPr>
        <w:t>करुणा</w:t>
      </w:r>
      <w:r w:rsidRPr="00E9400C">
        <w:t>-</w:t>
      </w:r>
      <w:r w:rsidRPr="00E9400C">
        <w:rPr>
          <w:cs/>
        </w:rPr>
        <w:t>सुधया</w:t>
      </w:r>
      <w:r w:rsidR="007A4C1E">
        <w:rPr>
          <w:cs/>
        </w:rPr>
        <w:t>ऽ</w:t>
      </w:r>
      <w:r w:rsidRPr="00E9400C">
        <w:rPr>
          <w:cs/>
        </w:rPr>
        <w:t>भिषिक्तौ श्री</w:t>
      </w:r>
      <w:r w:rsidRPr="00E9400C">
        <w:t>-</w:t>
      </w:r>
      <w:r w:rsidRPr="00E9400C">
        <w:rPr>
          <w:cs/>
        </w:rPr>
        <w:t>श्रीधर</w:t>
      </w:r>
      <w:r w:rsidRPr="00E9400C">
        <w:t>-</w:t>
      </w:r>
      <w:r w:rsidRPr="00E9400C">
        <w:rPr>
          <w:cs/>
        </w:rPr>
        <w:t>प्रतति</w:t>
      </w:r>
      <w:r w:rsidRPr="00E9400C">
        <w:t>-</w:t>
      </w:r>
      <w:r w:rsidRPr="00E9400C">
        <w:rPr>
          <w:cs/>
        </w:rPr>
        <w:t>शार</w:t>
      </w:r>
      <w:r w:rsidRPr="00E9400C">
        <w:t>-</w:t>
      </w:r>
      <w:r w:rsidRPr="00E9400C">
        <w:rPr>
          <w:cs/>
        </w:rPr>
        <w:t>शरीर</w:t>
      </w:r>
      <w:r w:rsidRPr="00E9400C">
        <w:t>-</w:t>
      </w:r>
      <w:r w:rsidRPr="00E9400C">
        <w:rPr>
          <w:cs/>
        </w:rPr>
        <w:t>यष्टी</w:t>
      </w:r>
      <w:r w:rsidR="00D766AC">
        <w:rPr>
          <w:cs/>
        </w:rPr>
        <w:t>।</w:t>
      </w:r>
      <w:r w:rsidR="002A5300">
        <w:rPr>
          <w:cs/>
        </w:rPr>
        <w:br/>
      </w:r>
      <w:r w:rsidRPr="00E9400C">
        <w:rPr>
          <w:cs/>
        </w:rPr>
        <w:t>भूरि</w:t>
      </w:r>
      <w:r w:rsidRPr="00E9400C">
        <w:t>-</w:t>
      </w:r>
      <w:r w:rsidRPr="00E9400C">
        <w:rPr>
          <w:cs/>
        </w:rPr>
        <w:t>व्रत</w:t>
      </w:r>
      <w:r w:rsidRPr="00E9400C">
        <w:t>-</w:t>
      </w:r>
      <w:r w:rsidRPr="00E9400C">
        <w:rPr>
          <w:cs/>
        </w:rPr>
        <w:t>प्रभव</w:t>
      </w:r>
      <w:r w:rsidRPr="00E9400C">
        <w:t>-</w:t>
      </w:r>
      <w:r w:rsidRPr="00E9400C">
        <w:rPr>
          <w:cs/>
        </w:rPr>
        <w:t>दिव्य</w:t>
      </w:r>
      <w:r w:rsidRPr="00E9400C">
        <w:t>-</w:t>
      </w:r>
      <w:r w:rsidRPr="00E9400C">
        <w:rPr>
          <w:cs/>
        </w:rPr>
        <w:t>सु</w:t>
      </w:r>
      <w:r w:rsidRPr="00E9400C">
        <w:t>-</w:t>
      </w:r>
      <w:r w:rsidRPr="00E9400C">
        <w:rPr>
          <w:cs/>
        </w:rPr>
        <w:t>कान्तिमन्तौ तौ देह</w:t>
      </w:r>
      <w:r w:rsidRPr="00E9400C">
        <w:t>-</w:t>
      </w:r>
      <w:r w:rsidRPr="00E9400C">
        <w:rPr>
          <w:cs/>
        </w:rPr>
        <w:t>शुद्धिमति</w:t>
      </w:r>
      <w:r w:rsidRPr="00E9400C">
        <w:t>-</w:t>
      </w:r>
      <w:r w:rsidRPr="00E9400C">
        <w:rPr>
          <w:cs/>
        </w:rPr>
        <w:t>मात्रमथालभेताम्</w:t>
      </w:r>
      <w:r w:rsidR="00D766AC">
        <w:rPr>
          <w:cs/>
        </w:rPr>
        <w:t>॥</w:t>
      </w:r>
      <w:r w:rsidR="007F6253">
        <w:rPr>
          <w:rFonts w:hint="cs"/>
          <w:cs/>
        </w:rPr>
        <w:t>2-</w:t>
      </w:r>
      <w:r w:rsidRPr="00E9400C">
        <w:t>22</w:t>
      </w:r>
      <w:r w:rsidR="0051754E">
        <w:rPr>
          <w:cs/>
        </w:rPr>
        <w:t>॥</w:t>
      </w:r>
    </w:p>
    <w:p w14:paraId="4800C8F7" w14:textId="77777777" w:rsidR="001B36E4" w:rsidRPr="001B36E4" w:rsidRDefault="001B36E4" w:rsidP="00EC4553">
      <w:pPr>
        <w:pStyle w:val="EngText"/>
      </w:pPr>
      <w:r>
        <w:t xml:space="preserve">2-22. The satisfied Lord showered mercy on the couple and their </w:t>
      </w:r>
      <w:r w:rsidR="0076798C">
        <w:t>desiccated</w:t>
      </w:r>
      <w:r>
        <w:t xml:space="preserve"> physical frames, beaming with great glow with the growing </w:t>
      </w:r>
      <w:r w:rsidR="0076798C">
        <w:t>presence</w:t>
      </w:r>
      <w:r w:rsidR="00D51AB3">
        <w:t xml:space="preserve"> </w:t>
      </w:r>
      <w:r>
        <w:t>of</w:t>
      </w:r>
      <w:r w:rsidR="00BE76D7">
        <w:t xml:space="preserve"> Lord Narayana and G</w:t>
      </w:r>
      <w:r>
        <w:t xml:space="preserve">oddess Mahalakshmi, attained great bodily purity with the </w:t>
      </w:r>
      <w:r w:rsidR="0076798C">
        <w:t>severity</w:t>
      </w:r>
      <w:r>
        <w:t xml:space="preserve"> of their penance.</w:t>
      </w:r>
    </w:p>
    <w:p w14:paraId="612A9407" w14:textId="77777777" w:rsidR="00E9400C" w:rsidRDefault="00E9400C" w:rsidP="007C105A">
      <w:pPr>
        <w:pStyle w:val="S16S"/>
      </w:pPr>
      <w:r w:rsidRPr="00E9400C">
        <w:rPr>
          <w:cs/>
        </w:rPr>
        <w:t>कान्तादृतौ समुचिते</w:t>
      </w:r>
      <w:r w:rsidR="007A4C1E">
        <w:rPr>
          <w:cs/>
        </w:rPr>
        <w:t>ऽ</w:t>
      </w:r>
      <w:r w:rsidRPr="00E9400C">
        <w:rPr>
          <w:cs/>
        </w:rPr>
        <w:t>थ बभार गर्भं सा भू</w:t>
      </w:r>
      <w:r w:rsidRPr="00E9400C">
        <w:t>-</w:t>
      </w:r>
      <w:r w:rsidRPr="00E9400C">
        <w:rPr>
          <w:cs/>
        </w:rPr>
        <w:t>सुरेन्द्र</w:t>
      </w:r>
      <w:r w:rsidRPr="00E9400C">
        <w:t>-</w:t>
      </w:r>
      <w:r w:rsidRPr="00E9400C">
        <w:rPr>
          <w:cs/>
        </w:rPr>
        <w:t>दुहिता जगत</w:t>
      </w:r>
      <w:r w:rsidR="007F6253">
        <w:rPr>
          <w:rFonts w:hint="cs"/>
          <w:cs/>
        </w:rPr>
        <w:t>ां</w:t>
      </w:r>
      <w:r w:rsidRPr="00E9400C">
        <w:rPr>
          <w:cs/>
        </w:rPr>
        <w:t xml:space="preserve"> हिताय</w:t>
      </w:r>
      <w:r w:rsidR="00D766AC">
        <w:rPr>
          <w:cs/>
        </w:rPr>
        <w:t>।</w:t>
      </w:r>
      <w:r w:rsidR="002A5300">
        <w:rPr>
          <w:cs/>
        </w:rPr>
        <w:br/>
      </w:r>
      <w:r w:rsidRPr="00E9400C">
        <w:rPr>
          <w:cs/>
        </w:rPr>
        <w:t>अच्छाम्बरेव रजनी परिपूरिताशा भाविन्यपास्त</w:t>
      </w:r>
      <w:r w:rsidRPr="00E9400C">
        <w:t>-</w:t>
      </w:r>
      <w:r w:rsidRPr="00E9400C">
        <w:rPr>
          <w:cs/>
        </w:rPr>
        <w:t>तमसं विधुमाद्य</w:t>
      </w:r>
      <w:r w:rsidRPr="00E9400C">
        <w:t>-</w:t>
      </w:r>
      <w:r w:rsidRPr="00E9400C">
        <w:rPr>
          <w:cs/>
        </w:rPr>
        <w:t>पक्षात्</w:t>
      </w:r>
      <w:r w:rsidR="00D766AC">
        <w:rPr>
          <w:cs/>
        </w:rPr>
        <w:t>॥</w:t>
      </w:r>
      <w:r w:rsidR="006C65B7">
        <w:t>2-</w:t>
      </w:r>
      <w:r w:rsidRPr="00E9400C">
        <w:t>23</w:t>
      </w:r>
      <w:r w:rsidR="0051754E">
        <w:rPr>
          <w:cs/>
        </w:rPr>
        <w:t>॥</w:t>
      </w:r>
    </w:p>
    <w:p w14:paraId="397DCAC0" w14:textId="77777777" w:rsidR="00026AE0" w:rsidRPr="00026AE0" w:rsidRDefault="00026AE0" w:rsidP="00EC4553">
      <w:pPr>
        <w:pStyle w:val="EngText"/>
      </w:pPr>
      <w:r>
        <w:t>2-23. The contented and chaste wife conceived during her fertile period with her eminent consort devoted to Lord Vishnu, a child (Madhwacharya) bereft of blemishes for the welfare of the world, like the night begetting the moon in  autumn that dispels the darkness and floods the directions with light in the clear sky (in the first half of the month).</w:t>
      </w:r>
    </w:p>
    <w:p w14:paraId="29D80B68" w14:textId="77777777" w:rsidR="00E9400C" w:rsidRDefault="00E9400C" w:rsidP="007C105A">
      <w:pPr>
        <w:pStyle w:val="S16S"/>
      </w:pPr>
      <w:r w:rsidRPr="00E9400C">
        <w:rPr>
          <w:cs/>
        </w:rPr>
        <w:t>तं पूर्व</w:t>
      </w:r>
      <w:r w:rsidRPr="00E9400C">
        <w:t>-</w:t>
      </w:r>
      <w:r w:rsidRPr="00E9400C">
        <w:rPr>
          <w:cs/>
        </w:rPr>
        <w:t>पक्ष</w:t>
      </w:r>
      <w:r w:rsidRPr="00E9400C">
        <w:t>-</w:t>
      </w:r>
      <w:r w:rsidRPr="00E9400C">
        <w:rPr>
          <w:cs/>
        </w:rPr>
        <w:t>सित</w:t>
      </w:r>
      <w:r w:rsidR="001A78EE">
        <w:rPr>
          <w:rFonts w:cs="Tunga" w:hint="cs"/>
          <w:cs/>
          <w:lang w:bidi="kn-IN"/>
        </w:rPr>
        <w:t>-</w:t>
      </w:r>
      <w:r w:rsidRPr="00E9400C">
        <w:rPr>
          <w:cs/>
        </w:rPr>
        <w:t>बिम्बमिव प्रवृद्धं यावद् द्विजेन्द्र</w:t>
      </w:r>
      <w:r w:rsidRPr="00E9400C">
        <w:t>-</w:t>
      </w:r>
      <w:r w:rsidRPr="00E9400C">
        <w:rPr>
          <w:cs/>
        </w:rPr>
        <w:t>वनिता सुषुवे</w:t>
      </w:r>
      <w:r w:rsidR="007A4C1E">
        <w:rPr>
          <w:cs/>
        </w:rPr>
        <w:t>ऽ</w:t>
      </w:r>
      <w:r w:rsidRPr="00E9400C">
        <w:rPr>
          <w:cs/>
        </w:rPr>
        <w:t>त्र तावत्</w:t>
      </w:r>
      <w:r w:rsidR="00D766AC">
        <w:rPr>
          <w:cs/>
        </w:rPr>
        <w:t>।</w:t>
      </w:r>
      <w:r w:rsidR="002A5300">
        <w:rPr>
          <w:cs/>
        </w:rPr>
        <w:br/>
      </w:r>
      <w:r w:rsidRPr="00E9400C">
        <w:rPr>
          <w:cs/>
        </w:rPr>
        <w:t>अंशेन वायुरवतीर्य स रूप्य</w:t>
      </w:r>
      <w:r w:rsidRPr="00E9400C">
        <w:t>-</w:t>
      </w:r>
      <w:r w:rsidRPr="00E9400C">
        <w:rPr>
          <w:cs/>
        </w:rPr>
        <w:t>पीठे विष्णुं प्रणम्य भवनं प्रययौ तदीयम्</w:t>
      </w:r>
      <w:r w:rsidR="00D766AC">
        <w:rPr>
          <w:cs/>
        </w:rPr>
        <w:t>॥</w:t>
      </w:r>
      <w:r w:rsidR="006C65B7">
        <w:t>2-</w:t>
      </w:r>
      <w:r w:rsidRPr="00E9400C">
        <w:t>24</w:t>
      </w:r>
      <w:r w:rsidR="0051754E">
        <w:rPr>
          <w:cs/>
        </w:rPr>
        <w:t>॥</w:t>
      </w:r>
    </w:p>
    <w:p w14:paraId="603A5E95" w14:textId="77777777" w:rsidR="00026AE0" w:rsidRPr="00026AE0" w:rsidRDefault="00026AE0" w:rsidP="00EC4553">
      <w:pPr>
        <w:pStyle w:val="EngText"/>
      </w:pPr>
      <w:r>
        <w:lastRenderedPageBreak/>
        <w:t>2-24. While the consort of the distinguished Brahmin was about to giv</w:t>
      </w:r>
      <w:r w:rsidR="008158AA">
        <w:t>e birth to a child full-grown li</w:t>
      </w:r>
      <w:r>
        <w:t xml:space="preserve">ke the disc of the moon during the bright half of the month, Mukhyaprana, in one form descended on earth and bowing to Lord Narayana at Udupi, </w:t>
      </w:r>
      <w:r w:rsidRPr="0076798C">
        <w:rPr>
          <w:highlight w:val="yellow"/>
        </w:rPr>
        <w:t>hied</w:t>
      </w:r>
      <w:r>
        <w:t xml:space="preserve"> to the house of Madhyagehabhatta.</w:t>
      </w:r>
    </w:p>
    <w:p w14:paraId="3A4B771C" w14:textId="77777777" w:rsidR="00E9400C" w:rsidRDefault="00E9400C" w:rsidP="007C105A">
      <w:pPr>
        <w:pStyle w:val="S16S"/>
      </w:pPr>
      <w:r w:rsidRPr="00E9400C">
        <w:rPr>
          <w:cs/>
        </w:rPr>
        <w:t>सम्पूर्ण</w:t>
      </w:r>
      <w:r w:rsidRPr="00E9400C">
        <w:t>-</w:t>
      </w:r>
      <w:r w:rsidRPr="00E9400C">
        <w:rPr>
          <w:cs/>
        </w:rPr>
        <w:t>लक्षण</w:t>
      </w:r>
      <w:r w:rsidRPr="00E9400C">
        <w:t>-</w:t>
      </w:r>
      <w:r w:rsidRPr="00E9400C">
        <w:rPr>
          <w:cs/>
        </w:rPr>
        <w:t>चणं नव</w:t>
      </w:r>
      <w:r w:rsidRPr="00E9400C">
        <w:t>-</w:t>
      </w:r>
      <w:r w:rsidRPr="00E9400C">
        <w:rPr>
          <w:cs/>
        </w:rPr>
        <w:t>राजमान</w:t>
      </w:r>
      <w:r w:rsidRPr="00E9400C">
        <w:t>-</w:t>
      </w:r>
      <w:r w:rsidRPr="00E9400C">
        <w:rPr>
          <w:cs/>
        </w:rPr>
        <w:t>द्वारान्तरं परम</w:t>
      </w:r>
      <w:r w:rsidRPr="00E9400C">
        <w:t>-</w:t>
      </w:r>
      <w:r w:rsidRPr="00E9400C">
        <w:rPr>
          <w:cs/>
        </w:rPr>
        <w:t>सुन्दर</w:t>
      </w:r>
      <w:r w:rsidRPr="00E9400C">
        <w:t>-</w:t>
      </w:r>
      <w:r w:rsidRPr="00E9400C">
        <w:rPr>
          <w:cs/>
        </w:rPr>
        <w:t>मन्दिरं तत्</w:t>
      </w:r>
      <w:r w:rsidR="00D766AC">
        <w:rPr>
          <w:cs/>
        </w:rPr>
        <w:t>।</w:t>
      </w:r>
      <w:r w:rsidR="002A5300">
        <w:rPr>
          <w:cs/>
        </w:rPr>
        <w:br/>
      </w:r>
      <w:r w:rsidRPr="00E9400C">
        <w:rPr>
          <w:cs/>
        </w:rPr>
        <w:t>राजेव सत्</w:t>
      </w:r>
      <w:r w:rsidRPr="00E9400C">
        <w:t>-</w:t>
      </w:r>
      <w:r w:rsidRPr="00E9400C">
        <w:rPr>
          <w:cs/>
        </w:rPr>
        <w:t>पुर</w:t>
      </w:r>
      <w:r w:rsidRPr="00E9400C">
        <w:t>-</w:t>
      </w:r>
      <w:r w:rsidRPr="00E9400C">
        <w:rPr>
          <w:cs/>
        </w:rPr>
        <w:t>वरं भुवनाधि</w:t>
      </w:r>
      <w:r w:rsidRPr="00E9400C">
        <w:t>-</w:t>
      </w:r>
      <w:r w:rsidRPr="00E9400C">
        <w:rPr>
          <w:cs/>
        </w:rPr>
        <w:t>राजो निष्कासयन् परमसौ भगवान् विवेश</w:t>
      </w:r>
      <w:r w:rsidR="00D766AC">
        <w:rPr>
          <w:cs/>
        </w:rPr>
        <w:t>॥</w:t>
      </w:r>
      <w:r w:rsidR="006C65B7">
        <w:t>2-</w:t>
      </w:r>
      <w:r w:rsidRPr="00E9400C">
        <w:t>25</w:t>
      </w:r>
      <w:r w:rsidR="0051754E">
        <w:rPr>
          <w:cs/>
        </w:rPr>
        <w:t>॥</w:t>
      </w:r>
    </w:p>
    <w:p w14:paraId="7C25461C" w14:textId="77777777" w:rsidR="00026AE0" w:rsidRPr="00026AE0" w:rsidRDefault="00026AE0" w:rsidP="00EC4553">
      <w:pPr>
        <w:pStyle w:val="EngText"/>
      </w:pPr>
      <w:r>
        <w:t>2-25. The illustrious Mukhyaprana, the master of the three Worlds entered the pure embryo in the bright body of the wife of Madhyagehabhatta with its nine glowing gates bearing all the (thirty-two) excellent marks, the abo</w:t>
      </w:r>
      <w:r w:rsidR="008158AA">
        <w:t>d</w:t>
      </w:r>
      <w:r>
        <w:t xml:space="preserve">e of Lord Vishnu, ousting the erstwhile abiding jiva like a </w:t>
      </w:r>
      <w:r w:rsidR="0076798C">
        <w:t>victorious</w:t>
      </w:r>
      <w:r>
        <w:t xml:space="preserve"> monarch expelling a reigning ruler and making way through the </w:t>
      </w:r>
      <w:r w:rsidR="0076798C">
        <w:t>lovely</w:t>
      </w:r>
      <w:r>
        <w:t xml:space="preserve"> city with beautiful mansions garnished with gates and charming doors (in all pomp and </w:t>
      </w:r>
      <w:r w:rsidR="004916BD">
        <w:t>splendour</w:t>
      </w:r>
      <w:r>
        <w:t>)</w:t>
      </w:r>
      <w:r w:rsidR="008158AA">
        <w:t>.</w:t>
      </w:r>
    </w:p>
    <w:p w14:paraId="3CFF9150" w14:textId="77777777" w:rsidR="00E9400C" w:rsidRDefault="00E9400C" w:rsidP="007C105A">
      <w:pPr>
        <w:pStyle w:val="S16S"/>
      </w:pPr>
      <w:r w:rsidRPr="00E9400C">
        <w:rPr>
          <w:cs/>
        </w:rPr>
        <w:t>सन्तुष्यतां सकल</w:t>
      </w:r>
      <w:r w:rsidRPr="00E9400C">
        <w:t>-</w:t>
      </w:r>
      <w:r w:rsidRPr="00E9400C">
        <w:rPr>
          <w:cs/>
        </w:rPr>
        <w:t>सन्निकरैरसद्भिः खिद्येत वायुरयमाविरभूत् पृथिव्याम्</w:t>
      </w:r>
      <w:r w:rsidR="00D766AC">
        <w:rPr>
          <w:cs/>
        </w:rPr>
        <w:t>।</w:t>
      </w:r>
      <w:r w:rsidR="002A5300">
        <w:rPr>
          <w:cs/>
        </w:rPr>
        <w:br/>
      </w:r>
      <w:r w:rsidRPr="00E9400C">
        <w:rPr>
          <w:cs/>
        </w:rPr>
        <w:t>अख्यानितीव सुर</w:t>
      </w:r>
      <w:r w:rsidRPr="00E9400C">
        <w:t>-</w:t>
      </w:r>
      <w:r w:rsidRPr="00E9400C">
        <w:rPr>
          <w:cs/>
        </w:rPr>
        <w:t>दुन्दुभि</w:t>
      </w:r>
      <w:r w:rsidRPr="00E9400C">
        <w:t>-</w:t>
      </w:r>
      <w:r w:rsidRPr="00E9400C">
        <w:rPr>
          <w:cs/>
        </w:rPr>
        <w:t>मन्द्र</w:t>
      </w:r>
      <w:r w:rsidRPr="00E9400C">
        <w:t>-</w:t>
      </w:r>
      <w:r w:rsidRPr="00E9400C">
        <w:rPr>
          <w:cs/>
        </w:rPr>
        <w:t>नादः प्राश्रावि कौतुक</w:t>
      </w:r>
      <w:r w:rsidRPr="00E9400C">
        <w:t>-</w:t>
      </w:r>
      <w:r w:rsidRPr="00E9400C">
        <w:rPr>
          <w:cs/>
        </w:rPr>
        <w:t>वशैरिह मानुषैश्च</w:t>
      </w:r>
      <w:r w:rsidR="00D766AC">
        <w:rPr>
          <w:cs/>
        </w:rPr>
        <w:t>॥</w:t>
      </w:r>
      <w:r w:rsidR="006C65B7">
        <w:t>2-</w:t>
      </w:r>
      <w:r w:rsidRPr="00E9400C">
        <w:t>26</w:t>
      </w:r>
      <w:r w:rsidR="0051754E">
        <w:rPr>
          <w:cs/>
        </w:rPr>
        <w:t>॥</w:t>
      </w:r>
    </w:p>
    <w:p w14:paraId="33768EB1" w14:textId="77777777" w:rsidR="00026AE0" w:rsidRPr="00026AE0" w:rsidRDefault="00026AE0" w:rsidP="00EC4553">
      <w:pPr>
        <w:pStyle w:val="EngText"/>
      </w:pPr>
      <w:r>
        <w:t xml:space="preserve">2-26. The solemn sound of the </w:t>
      </w:r>
      <w:r w:rsidR="0076798C">
        <w:t>divine</w:t>
      </w:r>
      <w:r>
        <w:t xml:space="preserve"> drums was heard by the gay people on the globe as though </w:t>
      </w:r>
      <w:r w:rsidR="004916BD">
        <w:t>relating:</w:t>
      </w:r>
      <w:r>
        <w:t xml:space="preserve"> ‘Lord </w:t>
      </w:r>
      <w:r w:rsidR="0076798C">
        <w:t>Vayu</w:t>
      </w:r>
      <w:r>
        <w:t xml:space="preserve"> has incarnated on earth: Let the righteous regale and the wicked wail</w:t>
      </w:r>
      <w:r w:rsidR="008158AA">
        <w:t>.</w:t>
      </w:r>
      <w:r>
        <w:t>’</w:t>
      </w:r>
    </w:p>
    <w:p w14:paraId="664CF3F7" w14:textId="77777777" w:rsidR="00E9400C" w:rsidRDefault="00E9400C" w:rsidP="007C105A">
      <w:pPr>
        <w:pStyle w:val="S16S"/>
      </w:pPr>
      <w:r w:rsidRPr="00E9400C">
        <w:rPr>
          <w:cs/>
        </w:rPr>
        <w:t>नाथं निषेव्य भवनानति</w:t>
      </w:r>
      <w:r w:rsidRPr="00E9400C">
        <w:t>-</w:t>
      </w:r>
      <w:r w:rsidRPr="00E9400C">
        <w:rPr>
          <w:cs/>
        </w:rPr>
        <w:t>दूरमाप्तः प्राज्ञो मह</w:t>
      </w:r>
      <w:r w:rsidRPr="00E9400C">
        <w:t>-</w:t>
      </w:r>
      <w:r w:rsidRPr="00E9400C">
        <w:rPr>
          <w:cs/>
        </w:rPr>
        <w:t>प्रकृत</w:t>
      </w:r>
      <w:r w:rsidRPr="00E9400C">
        <w:t>-</w:t>
      </w:r>
      <w:r w:rsidRPr="00E9400C">
        <w:rPr>
          <w:cs/>
        </w:rPr>
        <w:t>दुन्दुभि</w:t>
      </w:r>
      <w:r w:rsidRPr="00E9400C">
        <w:t>-</w:t>
      </w:r>
      <w:r w:rsidRPr="00E9400C">
        <w:rPr>
          <w:cs/>
        </w:rPr>
        <w:t>नाद</w:t>
      </w:r>
      <w:r w:rsidRPr="00E9400C">
        <w:t>-</w:t>
      </w:r>
      <w:r w:rsidRPr="00E9400C">
        <w:rPr>
          <w:cs/>
        </w:rPr>
        <w:t>पूर्वात्</w:t>
      </w:r>
      <w:r w:rsidR="00D766AC">
        <w:rPr>
          <w:cs/>
        </w:rPr>
        <w:t>।</w:t>
      </w:r>
      <w:r w:rsidR="002A5300">
        <w:rPr>
          <w:cs/>
        </w:rPr>
        <w:br/>
      </w:r>
      <w:r w:rsidRPr="00E9400C">
        <w:rPr>
          <w:cs/>
        </w:rPr>
        <w:t>पुत्रोद्भव</w:t>
      </w:r>
      <w:r w:rsidRPr="00E9400C">
        <w:t>-</w:t>
      </w:r>
      <w:r w:rsidRPr="00E9400C">
        <w:rPr>
          <w:cs/>
        </w:rPr>
        <w:t>श्रवणतो महदाप्य सौख्यं ज्ञानं परोक्ष</w:t>
      </w:r>
      <w:r w:rsidRPr="00E9400C">
        <w:t>-</w:t>
      </w:r>
      <w:r w:rsidRPr="00E9400C">
        <w:rPr>
          <w:cs/>
        </w:rPr>
        <w:t>पदमप्यमतेष्ट</w:t>
      </w:r>
      <w:r w:rsidRPr="00E9400C">
        <w:t>-</w:t>
      </w:r>
      <w:r w:rsidRPr="00E9400C">
        <w:rPr>
          <w:cs/>
        </w:rPr>
        <w:t>हेतुम्</w:t>
      </w:r>
      <w:r w:rsidR="00D766AC">
        <w:rPr>
          <w:cs/>
        </w:rPr>
        <w:t>॥</w:t>
      </w:r>
      <w:r w:rsidR="006C65B7">
        <w:t>2-</w:t>
      </w:r>
      <w:r w:rsidRPr="00E9400C">
        <w:t>27</w:t>
      </w:r>
      <w:r w:rsidR="0051754E">
        <w:rPr>
          <w:cs/>
        </w:rPr>
        <w:t>॥</w:t>
      </w:r>
    </w:p>
    <w:p w14:paraId="31383880" w14:textId="77777777" w:rsidR="00026AE0" w:rsidRPr="00026AE0" w:rsidRDefault="00026AE0" w:rsidP="00EC4553">
      <w:pPr>
        <w:pStyle w:val="EngText"/>
      </w:pPr>
      <w:r>
        <w:t xml:space="preserve">2-27. After serving Lord Anantasana at Udupi, just near his residence on his way back when the </w:t>
      </w:r>
      <w:r w:rsidR="0076798C">
        <w:t>w</w:t>
      </w:r>
      <w:r>
        <w:t>ise Madhyagehabhatta listened to the sonorous sound of the festive drum-beats and got the news of the birth of his son, his joy knew no bounds and he realized that even indirect knowledge of objects beyond the range of sight can be the source of satisfaction.</w:t>
      </w:r>
    </w:p>
    <w:p w14:paraId="54DC644F" w14:textId="77777777" w:rsidR="00E9400C" w:rsidRDefault="00E9400C" w:rsidP="007D66DC">
      <w:pPr>
        <w:pStyle w:val="S14S2"/>
      </w:pPr>
      <w:r w:rsidRPr="00E9400C">
        <w:rPr>
          <w:cs/>
        </w:rPr>
        <w:t>आविश्य वेश्म निज</w:t>
      </w:r>
      <w:r w:rsidRPr="00E9400C">
        <w:t>-</w:t>
      </w:r>
      <w:r w:rsidRPr="00E9400C">
        <w:rPr>
          <w:cs/>
        </w:rPr>
        <w:t>नन्दनमिन्दु</w:t>
      </w:r>
      <w:r w:rsidRPr="00E9400C">
        <w:t>-</w:t>
      </w:r>
      <w:r w:rsidRPr="00E9400C">
        <w:rPr>
          <w:cs/>
        </w:rPr>
        <w:t>वक्त्रं भूयो</w:t>
      </w:r>
      <w:r w:rsidR="007A4C1E">
        <w:rPr>
          <w:cs/>
        </w:rPr>
        <w:t>ऽ</w:t>
      </w:r>
      <w:r w:rsidRPr="00E9400C">
        <w:rPr>
          <w:cs/>
        </w:rPr>
        <w:t>भिनन्द्य स मुकुन्द</w:t>
      </w:r>
      <w:r w:rsidRPr="00E9400C">
        <w:t>-</w:t>
      </w:r>
      <w:r w:rsidRPr="00E9400C">
        <w:rPr>
          <w:cs/>
        </w:rPr>
        <w:t>दयां प्रवन्द्य</w:t>
      </w:r>
      <w:r w:rsidR="00D766AC">
        <w:rPr>
          <w:cs/>
        </w:rPr>
        <w:t>।</w:t>
      </w:r>
      <w:r w:rsidR="002A5300">
        <w:rPr>
          <w:cs/>
        </w:rPr>
        <w:br/>
      </w:r>
      <w:r w:rsidRPr="00E9400C">
        <w:rPr>
          <w:cs/>
        </w:rPr>
        <w:t>जातस्य तस्य गुण</w:t>
      </w:r>
      <w:r w:rsidRPr="00E9400C">
        <w:t>-</w:t>
      </w:r>
      <w:r w:rsidRPr="00E9400C">
        <w:rPr>
          <w:cs/>
        </w:rPr>
        <w:t>जात</w:t>
      </w:r>
      <w:r w:rsidRPr="00E9400C">
        <w:t>-</w:t>
      </w:r>
      <w:r w:rsidRPr="00E9400C">
        <w:rPr>
          <w:cs/>
        </w:rPr>
        <w:t>वहस्य जात</w:t>
      </w:r>
      <w:r w:rsidRPr="00E9400C">
        <w:t>-</w:t>
      </w:r>
      <w:r w:rsidRPr="00E9400C">
        <w:rPr>
          <w:cs/>
        </w:rPr>
        <w:t>कर्मादि</w:t>
      </w:r>
      <w:r w:rsidRPr="00E9400C">
        <w:t>-</w:t>
      </w:r>
      <w:r w:rsidRPr="00E9400C">
        <w:rPr>
          <w:cs/>
        </w:rPr>
        <w:t>कर्म</w:t>
      </w:r>
      <w:r w:rsidRPr="00E9400C">
        <w:t>-</w:t>
      </w:r>
      <w:r w:rsidR="001A78EE">
        <w:rPr>
          <w:cs/>
        </w:rPr>
        <w:t xml:space="preserve">निवहं </w:t>
      </w:r>
      <w:r w:rsidR="001A78EE">
        <w:rPr>
          <w:rFonts w:hint="cs"/>
          <w:cs/>
        </w:rPr>
        <w:t>वि</w:t>
      </w:r>
      <w:r w:rsidRPr="00E9400C">
        <w:rPr>
          <w:cs/>
        </w:rPr>
        <w:t>दधे सु</w:t>
      </w:r>
      <w:r w:rsidRPr="00E9400C">
        <w:t>-</w:t>
      </w:r>
      <w:r w:rsidRPr="00E9400C">
        <w:rPr>
          <w:cs/>
        </w:rPr>
        <w:t>कर्मा</w:t>
      </w:r>
      <w:r w:rsidR="00D766AC">
        <w:rPr>
          <w:cs/>
        </w:rPr>
        <w:t>॥</w:t>
      </w:r>
      <w:r w:rsidR="006C65B7">
        <w:t>2-</w:t>
      </w:r>
      <w:r w:rsidRPr="00E9400C">
        <w:t>28</w:t>
      </w:r>
      <w:r w:rsidR="0051754E">
        <w:rPr>
          <w:cs/>
        </w:rPr>
        <w:t>॥</w:t>
      </w:r>
    </w:p>
    <w:p w14:paraId="2601146D" w14:textId="77777777" w:rsidR="00026AE0" w:rsidRPr="00026AE0" w:rsidRDefault="00026AE0" w:rsidP="00EC4553">
      <w:pPr>
        <w:pStyle w:val="EngText"/>
      </w:pPr>
      <w:r>
        <w:t>2-28. Entering the house, the religious Madhyagehabhatta intensely rejoiced to see the fascinating face of his son and praised the merciful Mukunda (Lord Narayana) and performed all the related birth-rites of his meritorious child.</w:t>
      </w:r>
    </w:p>
    <w:p w14:paraId="12795864" w14:textId="77777777" w:rsidR="00E9400C" w:rsidRDefault="00E9400C" w:rsidP="007C105A">
      <w:pPr>
        <w:pStyle w:val="S16S"/>
      </w:pPr>
      <w:r w:rsidRPr="00E9400C">
        <w:rPr>
          <w:cs/>
        </w:rPr>
        <w:lastRenderedPageBreak/>
        <w:t>ज्ञानार्थमेव यदभूदसु</w:t>
      </w:r>
      <w:r w:rsidRPr="00E9400C">
        <w:t>-</w:t>
      </w:r>
      <w:r w:rsidRPr="00E9400C">
        <w:rPr>
          <w:cs/>
        </w:rPr>
        <w:t>देव एषः यद् वासुदेव</w:t>
      </w:r>
      <w:r w:rsidRPr="00E9400C">
        <w:t>-</w:t>
      </w:r>
      <w:r w:rsidRPr="00E9400C">
        <w:rPr>
          <w:cs/>
        </w:rPr>
        <w:t>पद</w:t>
      </w:r>
      <w:r w:rsidRPr="00E9400C">
        <w:t>-</w:t>
      </w:r>
      <w:r w:rsidRPr="00E9400C">
        <w:rPr>
          <w:cs/>
        </w:rPr>
        <w:t>भक्ति</w:t>
      </w:r>
      <w:r w:rsidRPr="00E9400C">
        <w:t>-</w:t>
      </w:r>
      <w:r w:rsidRPr="00E9400C">
        <w:rPr>
          <w:cs/>
        </w:rPr>
        <w:t>रतः सदा</w:t>
      </w:r>
      <w:r w:rsidR="007A4C1E">
        <w:rPr>
          <w:cs/>
        </w:rPr>
        <w:t>ऽ</w:t>
      </w:r>
      <w:r w:rsidRPr="00E9400C">
        <w:rPr>
          <w:cs/>
        </w:rPr>
        <w:t>सौ</w:t>
      </w:r>
      <w:r w:rsidR="00D766AC">
        <w:rPr>
          <w:cs/>
        </w:rPr>
        <w:t>।</w:t>
      </w:r>
      <w:r w:rsidR="002A5300">
        <w:rPr>
          <w:cs/>
        </w:rPr>
        <w:br/>
      </w:r>
      <w:r w:rsidRPr="00E9400C">
        <w:rPr>
          <w:cs/>
        </w:rPr>
        <w:t>तद् वासुदेव</w:t>
      </w:r>
      <w:r w:rsidRPr="00E9400C">
        <w:t>-</w:t>
      </w:r>
      <w:r w:rsidRPr="00E9400C">
        <w:rPr>
          <w:cs/>
        </w:rPr>
        <w:t>पदमन्ववदन् सुरेन्द्राः तातेन यन्निगदितं सुत</w:t>
      </w:r>
      <w:r w:rsidRPr="00E9400C">
        <w:t>-</w:t>
      </w:r>
      <w:r w:rsidRPr="00E9400C">
        <w:rPr>
          <w:cs/>
        </w:rPr>
        <w:t>नाम</w:t>
      </w:r>
      <w:r w:rsidR="001A78EE">
        <w:rPr>
          <w:rFonts w:hint="cs"/>
          <w:cs/>
        </w:rPr>
        <w:t>-</w:t>
      </w:r>
      <w:r w:rsidRPr="00E9400C">
        <w:rPr>
          <w:cs/>
        </w:rPr>
        <w:t>कर्त्रा</w:t>
      </w:r>
      <w:r w:rsidR="00D766AC">
        <w:rPr>
          <w:cs/>
        </w:rPr>
        <w:t>॥</w:t>
      </w:r>
      <w:r w:rsidR="006C65B7">
        <w:t>2-</w:t>
      </w:r>
      <w:r w:rsidRPr="00E9400C">
        <w:t>29</w:t>
      </w:r>
      <w:r w:rsidR="0051754E">
        <w:rPr>
          <w:cs/>
        </w:rPr>
        <w:t>॥</w:t>
      </w:r>
    </w:p>
    <w:p w14:paraId="5440B00C" w14:textId="77777777" w:rsidR="00026AE0" w:rsidRPr="00026AE0" w:rsidRDefault="00026AE0" w:rsidP="00EC4553">
      <w:pPr>
        <w:pStyle w:val="EngText"/>
      </w:pPr>
      <w:r>
        <w:t xml:space="preserve">2-29. The father </w:t>
      </w:r>
      <w:r w:rsidR="0076798C">
        <w:t>Madhyagehabhatta</w:t>
      </w:r>
      <w:r>
        <w:t xml:space="preserve"> performing the naming ceremony called the child, the embodiment of Lord Vayu incarnating for the enlightenment of the eligible</w:t>
      </w:r>
      <w:r w:rsidR="008158AA">
        <w:t>s</w:t>
      </w:r>
      <w:r>
        <w:t xml:space="preserve">, as Vasudeva a befitting name applauded even </w:t>
      </w:r>
      <w:r w:rsidR="0076798C">
        <w:t>by</w:t>
      </w:r>
      <w:r>
        <w:t xml:space="preserve"> the Gods which connotes sound knowledge and deep devotion to the Supreme Lord.</w:t>
      </w:r>
    </w:p>
    <w:p w14:paraId="50AE8D48" w14:textId="77777777" w:rsidR="00E9400C" w:rsidRDefault="00E9400C" w:rsidP="007C105A">
      <w:pPr>
        <w:pStyle w:val="S16S"/>
      </w:pPr>
      <w:r w:rsidRPr="00E9400C">
        <w:rPr>
          <w:cs/>
        </w:rPr>
        <w:t>पातुं पयांसि शिशवे किल गो</w:t>
      </w:r>
      <w:r w:rsidRPr="00E9400C">
        <w:t>-</w:t>
      </w:r>
      <w:r w:rsidRPr="00E9400C">
        <w:rPr>
          <w:cs/>
        </w:rPr>
        <w:t>प्रदोस्मै पूर्वालयः स्व</w:t>
      </w:r>
      <w:r w:rsidRPr="00E9400C">
        <w:t>-</w:t>
      </w:r>
      <w:r w:rsidRPr="00E9400C">
        <w:rPr>
          <w:cs/>
        </w:rPr>
        <w:t>सुत</w:t>
      </w:r>
      <w:r w:rsidRPr="00E9400C">
        <w:t>-</w:t>
      </w:r>
      <w:r w:rsidRPr="00E9400C">
        <w:rPr>
          <w:cs/>
        </w:rPr>
        <w:t>सूनुतया प्रजातः</w:t>
      </w:r>
      <w:r w:rsidR="002A5300">
        <w:rPr>
          <w:cs/>
        </w:rPr>
        <w:t>।</w:t>
      </w:r>
      <w:r w:rsidR="002A5300">
        <w:rPr>
          <w:cs/>
        </w:rPr>
        <w:br/>
      </w:r>
      <w:r w:rsidRPr="00E9400C">
        <w:rPr>
          <w:cs/>
        </w:rPr>
        <w:t>निर्वाण</w:t>
      </w:r>
      <w:r w:rsidRPr="00E9400C">
        <w:t>-</w:t>
      </w:r>
      <w:r w:rsidRPr="00E9400C">
        <w:rPr>
          <w:cs/>
        </w:rPr>
        <w:t>हेतुमलभिष्ट परात्म</w:t>
      </w:r>
      <w:r w:rsidRPr="00E9400C">
        <w:t>-</w:t>
      </w:r>
      <w:r w:rsidRPr="00E9400C">
        <w:rPr>
          <w:cs/>
        </w:rPr>
        <w:t>विद्यां दानं ध्रुवं फलति पात्र</w:t>
      </w:r>
      <w:r w:rsidRPr="00E9400C">
        <w:t>-</w:t>
      </w:r>
      <w:r w:rsidRPr="00E9400C">
        <w:rPr>
          <w:cs/>
        </w:rPr>
        <w:t>गुणानुकूल्यात्</w:t>
      </w:r>
      <w:r w:rsidR="00D766AC">
        <w:rPr>
          <w:cs/>
        </w:rPr>
        <w:t>॥</w:t>
      </w:r>
      <w:r w:rsidR="006C65B7">
        <w:t>2-</w:t>
      </w:r>
      <w:r w:rsidRPr="00E9400C">
        <w:t>30</w:t>
      </w:r>
      <w:r w:rsidR="0051754E">
        <w:rPr>
          <w:cs/>
        </w:rPr>
        <w:t>॥</w:t>
      </w:r>
    </w:p>
    <w:p w14:paraId="536EE397" w14:textId="77777777" w:rsidR="00F45552" w:rsidRPr="00F45552" w:rsidRDefault="00F45552" w:rsidP="00EC4553">
      <w:pPr>
        <w:pStyle w:val="EngText"/>
      </w:pPr>
      <w:r>
        <w:t xml:space="preserve">2-30. The gift of a cow by one named Madillaya </w:t>
      </w:r>
      <w:r w:rsidR="0076798C">
        <w:t>for</w:t>
      </w:r>
      <w:r>
        <w:t xml:space="preserve"> feeding Vasudeva (Acharya Madhwa) with milk led him to his deliverance, being born as an issue of his own son and schooled in the scriptures by the magnanimous </w:t>
      </w:r>
      <w:r w:rsidR="0076798C">
        <w:t>Madhwacharya</w:t>
      </w:r>
      <w:r>
        <w:t xml:space="preserve">. Indeed, the worthier the recipient of a present the richer is the fruit. </w:t>
      </w:r>
      <w:r w:rsidR="008158AA">
        <w:t>[</w:t>
      </w:r>
      <w:r>
        <w:t xml:space="preserve">This verse highlights the importance of Sat-Patra-Dana (gifted granted to the </w:t>
      </w:r>
      <w:r w:rsidRPr="0076798C">
        <w:rPr>
          <w:highlight w:val="yellow"/>
        </w:rPr>
        <w:t>Vihia</w:t>
      </w:r>
      <w:r>
        <w:t>s)</w:t>
      </w:r>
      <w:r w:rsidR="001C424B">
        <w:t>.</w:t>
      </w:r>
      <w:r>
        <w:rPr>
          <w:rFonts w:ascii="Tunga" w:hAnsi="Tunga"/>
        </w:rPr>
        <w:t>]</w:t>
      </w:r>
    </w:p>
    <w:p w14:paraId="601DE8ED" w14:textId="77777777" w:rsidR="00E9400C" w:rsidRDefault="00E9400C" w:rsidP="007C105A">
      <w:pPr>
        <w:pStyle w:val="S16S"/>
      </w:pPr>
      <w:r w:rsidRPr="00E9400C">
        <w:rPr>
          <w:cs/>
        </w:rPr>
        <w:t>अत्रस्तमेव सततं परि</w:t>
      </w:r>
      <w:r w:rsidRPr="00E9400C">
        <w:t>-</w:t>
      </w:r>
      <w:r w:rsidRPr="00E9400C">
        <w:rPr>
          <w:cs/>
        </w:rPr>
        <w:t>पुल्ल</w:t>
      </w:r>
      <w:r w:rsidRPr="00E9400C">
        <w:t>-</w:t>
      </w:r>
      <w:r w:rsidRPr="00E9400C">
        <w:rPr>
          <w:cs/>
        </w:rPr>
        <w:t>चक्षुः कान्त्या विडम्बित</w:t>
      </w:r>
      <w:r w:rsidRPr="00E9400C">
        <w:t>-</w:t>
      </w:r>
      <w:r w:rsidRPr="00E9400C">
        <w:rPr>
          <w:cs/>
        </w:rPr>
        <w:t>नवेन्दु जगत्यनर्घम्</w:t>
      </w:r>
      <w:r w:rsidR="00D766AC">
        <w:rPr>
          <w:cs/>
        </w:rPr>
        <w:t>।</w:t>
      </w:r>
      <w:r w:rsidR="002A5300">
        <w:rPr>
          <w:cs/>
        </w:rPr>
        <w:br/>
      </w:r>
      <w:r w:rsidRPr="00E9400C">
        <w:rPr>
          <w:cs/>
        </w:rPr>
        <w:t>तत् पुत्र</w:t>
      </w:r>
      <w:r w:rsidRPr="00E9400C">
        <w:t>-</w:t>
      </w:r>
      <w:r w:rsidRPr="00E9400C">
        <w:rPr>
          <w:cs/>
        </w:rPr>
        <w:t>रत्नमुप</w:t>
      </w:r>
      <w:r w:rsidRPr="00E9400C">
        <w:t>-</w:t>
      </w:r>
      <w:r w:rsidRPr="00E9400C">
        <w:rPr>
          <w:cs/>
        </w:rPr>
        <w:t>गृह्य कदाचिदाप्तः स्व</w:t>
      </w:r>
      <w:r w:rsidR="001A78EE">
        <w:rPr>
          <w:rFonts w:hint="cs"/>
          <w:cs/>
        </w:rPr>
        <w:t>-</w:t>
      </w:r>
      <w:r w:rsidRPr="00E9400C">
        <w:rPr>
          <w:cs/>
        </w:rPr>
        <w:t>स्वामिने बुध उपायनमार्पयत् सः</w:t>
      </w:r>
      <w:r w:rsidR="00D766AC">
        <w:rPr>
          <w:cs/>
        </w:rPr>
        <w:t>॥</w:t>
      </w:r>
      <w:r w:rsidR="006C65B7">
        <w:t>2-</w:t>
      </w:r>
      <w:r w:rsidRPr="00E9400C">
        <w:t>31</w:t>
      </w:r>
      <w:r w:rsidR="0051754E">
        <w:rPr>
          <w:cs/>
        </w:rPr>
        <w:t>॥</w:t>
      </w:r>
    </w:p>
    <w:p w14:paraId="767DBA77" w14:textId="77777777" w:rsidR="00F45552" w:rsidRPr="00F45552" w:rsidRDefault="00F45552" w:rsidP="00EC4553">
      <w:pPr>
        <w:pStyle w:val="EngText"/>
      </w:pPr>
      <w:r>
        <w:t xml:space="preserve">2-31. The wise Madhyagehabhatta once carried his precious son similar in brilliance </w:t>
      </w:r>
      <w:r w:rsidR="0076798C">
        <w:t>to</w:t>
      </w:r>
      <w:r>
        <w:t xml:space="preserve"> the bright moon and offered him as a present to his Lord Ananteshwara (at Udupi) like one giving a priceless, perfect glowing gem to one’s own master.</w:t>
      </w:r>
    </w:p>
    <w:p w14:paraId="5067566C" w14:textId="77777777" w:rsidR="00E9400C" w:rsidRDefault="00F9723E" w:rsidP="007C105A">
      <w:pPr>
        <w:pStyle w:val="S16S"/>
      </w:pPr>
      <w:r>
        <w:rPr>
          <w:cs/>
        </w:rPr>
        <w:t>नत्वा</w:t>
      </w:r>
      <w:r w:rsidR="00E9400C" w:rsidRPr="00E9400C">
        <w:rPr>
          <w:cs/>
        </w:rPr>
        <w:t xml:space="preserve"> हरिं रजत</w:t>
      </w:r>
      <w:r w:rsidR="00E9400C" w:rsidRPr="00E9400C">
        <w:t>-</w:t>
      </w:r>
      <w:r w:rsidR="00E9400C" w:rsidRPr="00E9400C">
        <w:rPr>
          <w:cs/>
        </w:rPr>
        <w:t>पीठ</w:t>
      </w:r>
      <w:r w:rsidR="00E9400C" w:rsidRPr="00E9400C">
        <w:t>-</w:t>
      </w:r>
      <w:r>
        <w:rPr>
          <w:cs/>
        </w:rPr>
        <w:t>पुरालयं तं बालस्य सम्पदम</w:t>
      </w:r>
      <w:r w:rsidR="00E9400C" w:rsidRPr="00E9400C">
        <w:rPr>
          <w:cs/>
        </w:rPr>
        <w:t>नापदमर्थयित्वा</w:t>
      </w:r>
      <w:r w:rsidR="002A5300">
        <w:rPr>
          <w:cs/>
        </w:rPr>
        <w:t>।</w:t>
      </w:r>
      <w:r w:rsidR="002A5300">
        <w:rPr>
          <w:cs/>
        </w:rPr>
        <w:br/>
      </w:r>
      <w:r w:rsidR="00E9400C" w:rsidRPr="00E9400C">
        <w:rPr>
          <w:cs/>
        </w:rPr>
        <w:t>साकं सुतेन परिवार</w:t>
      </w:r>
      <w:r w:rsidR="00E9400C" w:rsidRPr="00E9400C">
        <w:t>-</w:t>
      </w:r>
      <w:r w:rsidR="00E9400C" w:rsidRPr="00E9400C">
        <w:rPr>
          <w:cs/>
        </w:rPr>
        <w:t>जनान्वितो</w:t>
      </w:r>
      <w:r w:rsidR="007A4C1E">
        <w:rPr>
          <w:cs/>
        </w:rPr>
        <w:t>ऽ</w:t>
      </w:r>
      <w:r w:rsidR="00E9400C" w:rsidRPr="00E9400C">
        <w:rPr>
          <w:cs/>
        </w:rPr>
        <w:t>सौ प्रायान्न</w:t>
      </w:r>
      <w:r>
        <w:rPr>
          <w:rFonts w:hint="cs"/>
          <w:cs/>
        </w:rPr>
        <w:t>ि</w:t>
      </w:r>
      <w:r w:rsidR="00E9400C" w:rsidRPr="00E9400C">
        <w:rPr>
          <w:cs/>
        </w:rPr>
        <w:t>शीथ</w:t>
      </w:r>
      <w:r w:rsidR="00E9400C" w:rsidRPr="00E9400C">
        <w:t>-</w:t>
      </w:r>
      <w:r w:rsidR="00E9400C" w:rsidRPr="00E9400C">
        <w:rPr>
          <w:cs/>
        </w:rPr>
        <w:t>समये निजमेव धाम</w:t>
      </w:r>
      <w:r w:rsidR="00D766AC">
        <w:rPr>
          <w:cs/>
        </w:rPr>
        <w:t>॥</w:t>
      </w:r>
      <w:r w:rsidR="006C65B7">
        <w:t>2-</w:t>
      </w:r>
      <w:r w:rsidR="00E9400C" w:rsidRPr="00E9400C">
        <w:t>32</w:t>
      </w:r>
      <w:r w:rsidR="0051754E">
        <w:rPr>
          <w:cs/>
        </w:rPr>
        <w:t>॥</w:t>
      </w:r>
    </w:p>
    <w:p w14:paraId="276B5C5B" w14:textId="77777777" w:rsidR="00F45552" w:rsidRPr="00F45552" w:rsidRDefault="00F45552" w:rsidP="00EC4553">
      <w:pPr>
        <w:pStyle w:val="EngText"/>
      </w:pPr>
      <w:r>
        <w:t xml:space="preserve">2-32. Kneeling before Lord </w:t>
      </w:r>
      <w:r w:rsidR="0076798C">
        <w:t>Anantasana</w:t>
      </w:r>
      <w:r>
        <w:t xml:space="preserve"> abiding at Udupi and praying for the all-round prosperity of his son untouched </w:t>
      </w:r>
      <w:r w:rsidR="0076798C">
        <w:t>by</w:t>
      </w:r>
      <w:r>
        <w:t xml:space="preserve"> evil returned even during midnight along with his child accompanied by relatives and others to his own residence.</w:t>
      </w:r>
    </w:p>
    <w:p w14:paraId="5CC2D0D8" w14:textId="77777777" w:rsidR="00E9400C" w:rsidRDefault="00E9400C" w:rsidP="007D66DC">
      <w:pPr>
        <w:pStyle w:val="S14S2"/>
      </w:pPr>
      <w:r w:rsidRPr="00E9400C">
        <w:rPr>
          <w:cs/>
        </w:rPr>
        <w:t>दोषेयुषां सममनेन वने</w:t>
      </w:r>
      <w:r w:rsidR="007A4C1E">
        <w:rPr>
          <w:cs/>
        </w:rPr>
        <w:t>ऽ</w:t>
      </w:r>
      <w:r w:rsidRPr="00E9400C">
        <w:rPr>
          <w:cs/>
        </w:rPr>
        <w:t>तिभीमे तत्</w:t>
      </w:r>
      <w:r w:rsidRPr="00E9400C">
        <w:t>-</w:t>
      </w:r>
      <w:r w:rsidRPr="00E9400C">
        <w:rPr>
          <w:cs/>
        </w:rPr>
        <w:t>क्रीडित</w:t>
      </w:r>
      <w:r w:rsidRPr="00E9400C">
        <w:t>-</w:t>
      </w:r>
      <w:r w:rsidRPr="00E9400C">
        <w:rPr>
          <w:cs/>
        </w:rPr>
        <w:t>ग्रह इहैक</w:t>
      </w:r>
      <w:r w:rsidRPr="00E9400C">
        <w:t>-</w:t>
      </w:r>
      <w:r w:rsidRPr="00E9400C">
        <w:rPr>
          <w:cs/>
        </w:rPr>
        <w:t>तमं तुतोद</w:t>
      </w:r>
      <w:r w:rsidR="00D766AC">
        <w:rPr>
          <w:cs/>
        </w:rPr>
        <w:t>।</w:t>
      </w:r>
      <w:r w:rsidR="002A5300">
        <w:rPr>
          <w:cs/>
        </w:rPr>
        <w:br/>
      </w:r>
      <w:r w:rsidRPr="00E9400C">
        <w:rPr>
          <w:cs/>
        </w:rPr>
        <w:t>उद्वान्त</w:t>
      </w:r>
      <w:r w:rsidRPr="00E9400C">
        <w:t>-</w:t>
      </w:r>
      <w:r w:rsidRPr="00E9400C">
        <w:rPr>
          <w:cs/>
        </w:rPr>
        <w:t>रक्तमवलोक्य तमभ्यधायि केनाप्यहो न शिशु</w:t>
      </w:r>
      <w:r w:rsidRPr="00E9400C">
        <w:t>-</w:t>
      </w:r>
      <w:r w:rsidRPr="00E9400C">
        <w:rPr>
          <w:cs/>
        </w:rPr>
        <w:t>तुत् कथमेष इत्थम्</w:t>
      </w:r>
      <w:r w:rsidR="00D766AC">
        <w:rPr>
          <w:cs/>
        </w:rPr>
        <w:t>॥</w:t>
      </w:r>
      <w:r w:rsidR="006C65B7">
        <w:t>2-</w:t>
      </w:r>
      <w:r w:rsidRPr="00E9400C">
        <w:t>33</w:t>
      </w:r>
      <w:r w:rsidR="0051754E">
        <w:rPr>
          <w:cs/>
        </w:rPr>
        <w:t>॥</w:t>
      </w:r>
    </w:p>
    <w:p w14:paraId="38D2DABE" w14:textId="77777777" w:rsidR="00F45552" w:rsidRPr="00F45552" w:rsidRDefault="00F45552" w:rsidP="00EC4553">
      <w:pPr>
        <w:pStyle w:val="EngText"/>
      </w:pPr>
      <w:r>
        <w:t xml:space="preserve">2-33. While moving through the dreary forest during the darkness of the night when one among them being vexed by a spectre sporting there at ease </w:t>
      </w:r>
      <w:r>
        <w:lastRenderedPageBreak/>
        <w:t>vomited blood, someone exclaimed in horror ‘God forbid! Some-how (as it is its wont) it did not hurt the child Vasudeva’.</w:t>
      </w:r>
    </w:p>
    <w:p w14:paraId="0C1E708F" w14:textId="77777777" w:rsidR="00E9400C" w:rsidRDefault="00E9400C" w:rsidP="007D66DC">
      <w:pPr>
        <w:pStyle w:val="S14S2"/>
      </w:pPr>
      <w:r w:rsidRPr="00E9400C">
        <w:rPr>
          <w:cs/>
        </w:rPr>
        <w:t>आविश्य पूरुषमुवाच महा</w:t>
      </w:r>
      <w:r w:rsidRPr="00E9400C">
        <w:t>-</w:t>
      </w:r>
      <w:r w:rsidRPr="00E9400C">
        <w:rPr>
          <w:cs/>
        </w:rPr>
        <w:t>ग्रहो</w:t>
      </w:r>
      <w:r w:rsidR="007A4C1E">
        <w:rPr>
          <w:cs/>
        </w:rPr>
        <w:t>ऽ</w:t>
      </w:r>
      <w:r w:rsidRPr="00E9400C">
        <w:rPr>
          <w:cs/>
        </w:rPr>
        <w:t>सौ अस्मद्</w:t>
      </w:r>
      <w:r w:rsidRPr="00E9400C">
        <w:t>-</w:t>
      </w:r>
      <w:r w:rsidRPr="00E9400C">
        <w:rPr>
          <w:cs/>
        </w:rPr>
        <w:t>विहार</w:t>
      </w:r>
      <w:r w:rsidRPr="00E9400C">
        <w:t>-</w:t>
      </w:r>
      <w:r w:rsidRPr="00E9400C">
        <w:rPr>
          <w:cs/>
        </w:rPr>
        <w:t>समयोप</w:t>
      </w:r>
      <w:r w:rsidRPr="00E9400C">
        <w:t>-</w:t>
      </w:r>
      <w:r w:rsidRPr="00E9400C">
        <w:rPr>
          <w:cs/>
        </w:rPr>
        <w:t>गतान् समस्तान्</w:t>
      </w:r>
      <w:r w:rsidR="00D766AC">
        <w:rPr>
          <w:cs/>
        </w:rPr>
        <w:t>।</w:t>
      </w:r>
      <w:r w:rsidR="002A5300">
        <w:rPr>
          <w:cs/>
        </w:rPr>
        <w:br/>
      </w:r>
      <w:r w:rsidRPr="00E9400C">
        <w:rPr>
          <w:cs/>
        </w:rPr>
        <w:t>यच्छक्ति</w:t>
      </w:r>
      <w:r w:rsidRPr="00E9400C">
        <w:t>-</w:t>
      </w:r>
      <w:r w:rsidRPr="00E9400C">
        <w:rPr>
          <w:cs/>
        </w:rPr>
        <w:t>गुप्ति</w:t>
      </w:r>
      <w:r w:rsidRPr="00E9400C">
        <w:t>-</w:t>
      </w:r>
      <w:r w:rsidRPr="00E9400C">
        <w:rPr>
          <w:cs/>
        </w:rPr>
        <w:t>रहितानलमस्मि हन्तुं लोकेश्वरः स बत बाल</w:t>
      </w:r>
      <w:r w:rsidRPr="00E9400C">
        <w:t>-</w:t>
      </w:r>
      <w:r w:rsidRPr="00E9400C">
        <w:rPr>
          <w:cs/>
        </w:rPr>
        <w:t>तमः किलेति</w:t>
      </w:r>
      <w:r w:rsidR="00D766AC">
        <w:rPr>
          <w:cs/>
        </w:rPr>
        <w:t>॥</w:t>
      </w:r>
      <w:r w:rsidR="006C65B7">
        <w:t>2-</w:t>
      </w:r>
      <w:r w:rsidRPr="00E9400C">
        <w:t>34</w:t>
      </w:r>
      <w:r w:rsidR="0051754E">
        <w:rPr>
          <w:cs/>
        </w:rPr>
        <w:t>॥</w:t>
      </w:r>
    </w:p>
    <w:p w14:paraId="06D0E702" w14:textId="77777777" w:rsidR="00F45552" w:rsidRPr="00F45552" w:rsidRDefault="00F45552" w:rsidP="00EC4553">
      <w:pPr>
        <w:pStyle w:val="EngText"/>
      </w:pPr>
      <w:r>
        <w:t xml:space="preserve">2-34. The </w:t>
      </w:r>
      <w:r w:rsidR="0076798C">
        <w:t>apparition</w:t>
      </w:r>
      <w:r>
        <w:t xml:space="preserve"> appearing in the person </w:t>
      </w:r>
      <w:r w:rsidR="0076798C">
        <w:t>belching</w:t>
      </w:r>
      <w:r>
        <w:t xml:space="preserve"> blood addressed: ‘though capable of killing you all who are passing through this forest during midnight, our period of play, you are as yet safe and secure because of the mighty child in your company (whom I dare</w:t>
      </w:r>
      <w:r w:rsidR="001C424B">
        <w:t xml:space="preserve"> not attack): Be not astonished</w:t>
      </w:r>
      <w:r>
        <w:t>: Verily, he is the Lord of the universe.</w:t>
      </w:r>
      <w:r w:rsidR="001C424B">
        <w:t>’</w:t>
      </w:r>
    </w:p>
    <w:p w14:paraId="173AEF07" w14:textId="77777777" w:rsidR="00E9400C" w:rsidRDefault="00E9400C" w:rsidP="007D66DC">
      <w:pPr>
        <w:pStyle w:val="S14S2"/>
      </w:pPr>
      <w:r w:rsidRPr="00E9400C">
        <w:rPr>
          <w:cs/>
        </w:rPr>
        <w:t>स्तन्येन बालमनु</w:t>
      </w:r>
      <w:r w:rsidRPr="00E9400C">
        <w:t>-</w:t>
      </w:r>
      <w:r w:rsidRPr="00E9400C">
        <w:rPr>
          <w:cs/>
        </w:rPr>
        <w:t>तोष्य मुहुः स्व</w:t>
      </w:r>
      <w:r w:rsidRPr="00E9400C">
        <w:t>-</w:t>
      </w:r>
      <w:r w:rsidRPr="00E9400C">
        <w:rPr>
          <w:cs/>
        </w:rPr>
        <w:t>धाम्नो माता कदाचन ययौ विरहासहा</w:t>
      </w:r>
      <w:r w:rsidR="007A4C1E">
        <w:rPr>
          <w:cs/>
        </w:rPr>
        <w:t>ऽ</w:t>
      </w:r>
      <w:r w:rsidRPr="00E9400C">
        <w:rPr>
          <w:cs/>
        </w:rPr>
        <w:t>पि</w:t>
      </w:r>
      <w:r w:rsidR="002A5300">
        <w:rPr>
          <w:cs/>
        </w:rPr>
        <w:t>।</w:t>
      </w:r>
      <w:r w:rsidR="002A5300">
        <w:rPr>
          <w:cs/>
        </w:rPr>
        <w:br/>
      </w:r>
      <w:r w:rsidRPr="00E9400C">
        <w:rPr>
          <w:cs/>
        </w:rPr>
        <w:t>विश्वस्य विश्व</w:t>
      </w:r>
      <w:r w:rsidRPr="00E9400C">
        <w:t>-</w:t>
      </w:r>
      <w:r w:rsidRPr="00E9400C">
        <w:rPr>
          <w:cs/>
        </w:rPr>
        <w:t>परि</w:t>
      </w:r>
      <w:r w:rsidRPr="00E9400C">
        <w:t>-</w:t>
      </w:r>
      <w:r w:rsidRPr="00E9400C">
        <w:rPr>
          <w:cs/>
        </w:rPr>
        <w:t>पालक</w:t>
      </w:r>
      <w:r w:rsidRPr="00E9400C">
        <w:t>-</w:t>
      </w:r>
      <w:r w:rsidRPr="00E9400C">
        <w:rPr>
          <w:cs/>
        </w:rPr>
        <w:t>पालनाय कन्यां निजामनु</w:t>
      </w:r>
      <w:r w:rsidRPr="00E9400C">
        <w:t>-</w:t>
      </w:r>
      <w:r w:rsidRPr="00E9400C">
        <w:rPr>
          <w:cs/>
        </w:rPr>
        <w:t>गुणां किल भीरुरेषा</w:t>
      </w:r>
      <w:r w:rsidR="00D766AC">
        <w:rPr>
          <w:cs/>
        </w:rPr>
        <w:t>॥</w:t>
      </w:r>
      <w:r w:rsidR="006C65B7">
        <w:t>2-</w:t>
      </w:r>
      <w:r w:rsidRPr="00E9400C">
        <w:t>35</w:t>
      </w:r>
      <w:r w:rsidR="0051754E">
        <w:rPr>
          <w:cs/>
        </w:rPr>
        <w:t>॥</w:t>
      </w:r>
    </w:p>
    <w:p w14:paraId="4AF094F7" w14:textId="77777777" w:rsidR="00F45552" w:rsidRPr="00F45552" w:rsidRDefault="00F45552" w:rsidP="00EC4553">
      <w:pPr>
        <w:pStyle w:val="EngText"/>
      </w:pPr>
      <w:r>
        <w:t>2-35. The nervous mother, unable to part with her son even for a short period, on</w:t>
      </w:r>
      <w:r w:rsidR="001C424B">
        <w:t>c</w:t>
      </w:r>
      <w:r>
        <w:t>e going out on some work entrusted him after feeding him to his content to her daughter deeming her fit to guard the guardian of the globe.</w:t>
      </w:r>
    </w:p>
    <w:p w14:paraId="0A8FB521" w14:textId="77777777" w:rsidR="00E9400C" w:rsidRDefault="00F9723E" w:rsidP="007C105A">
      <w:pPr>
        <w:pStyle w:val="S16S"/>
      </w:pPr>
      <w:r>
        <w:rPr>
          <w:cs/>
        </w:rPr>
        <w:t>सा</w:t>
      </w:r>
      <w:r>
        <w:rPr>
          <w:rFonts w:hint="cs"/>
          <w:cs/>
        </w:rPr>
        <w:t xml:space="preserve"> बा</w:t>
      </w:r>
      <w:r w:rsidR="00E9400C" w:rsidRPr="00E9400C">
        <w:rPr>
          <w:cs/>
        </w:rPr>
        <w:t>लकं प्ररुदितं परि</w:t>
      </w:r>
      <w:r w:rsidR="00E9400C" w:rsidRPr="00E9400C">
        <w:t>-</w:t>
      </w:r>
      <w:r w:rsidR="00E9400C" w:rsidRPr="00E9400C">
        <w:rPr>
          <w:cs/>
        </w:rPr>
        <w:t>सान्त्वयन्ती मुग्धाक्षरेण वचसा</w:t>
      </w:r>
      <w:r w:rsidR="007A4C1E">
        <w:rPr>
          <w:cs/>
        </w:rPr>
        <w:t>ऽ</w:t>
      </w:r>
      <w:r w:rsidR="00E9400C" w:rsidRPr="00E9400C">
        <w:rPr>
          <w:cs/>
        </w:rPr>
        <w:t>नु</w:t>
      </w:r>
      <w:r>
        <w:rPr>
          <w:rFonts w:hint="cs"/>
          <w:cs/>
        </w:rPr>
        <w:t>-</w:t>
      </w:r>
      <w:r w:rsidR="00E9400C" w:rsidRPr="00E9400C">
        <w:rPr>
          <w:cs/>
        </w:rPr>
        <w:t>निनाय मुग्धा</w:t>
      </w:r>
      <w:r w:rsidR="002A5300">
        <w:rPr>
          <w:cs/>
        </w:rPr>
        <w:t>।</w:t>
      </w:r>
      <w:r w:rsidR="002A5300">
        <w:rPr>
          <w:cs/>
        </w:rPr>
        <w:br/>
      </w:r>
      <w:r w:rsidR="00E9400C" w:rsidRPr="00E9400C">
        <w:rPr>
          <w:cs/>
        </w:rPr>
        <w:t>मा तात तात स</w:t>
      </w:r>
      <w:r w:rsidR="00C000BA">
        <w:rPr>
          <w:rFonts w:hint="cs"/>
          <w:cs/>
        </w:rPr>
        <w:t>ु</w:t>
      </w:r>
      <w:r w:rsidR="00E9400C" w:rsidRPr="00E9400C">
        <w:rPr>
          <w:cs/>
        </w:rPr>
        <w:t>मुखेति पुनः प्ररोधीः माता तनोति रुचितं त्वरितं तवेति</w:t>
      </w:r>
      <w:r w:rsidR="00D766AC">
        <w:rPr>
          <w:cs/>
        </w:rPr>
        <w:t>॥</w:t>
      </w:r>
      <w:r w:rsidR="006C65B7">
        <w:t>2-</w:t>
      </w:r>
      <w:r w:rsidR="00E9400C" w:rsidRPr="00E9400C">
        <w:t>36</w:t>
      </w:r>
      <w:r w:rsidR="0051754E">
        <w:rPr>
          <w:cs/>
        </w:rPr>
        <w:t>॥</w:t>
      </w:r>
    </w:p>
    <w:p w14:paraId="46246DF5" w14:textId="77777777" w:rsidR="00F45552" w:rsidRPr="00F45552" w:rsidRDefault="00F45552" w:rsidP="00EC4553">
      <w:pPr>
        <w:pStyle w:val="EngText"/>
      </w:pPr>
      <w:r>
        <w:t xml:space="preserve">2-36. The innocent girl tried to console with her indistinct artless words, the child screaming </w:t>
      </w:r>
      <w:r w:rsidR="0076798C">
        <w:t>aloud</w:t>
      </w:r>
      <w:r>
        <w:t xml:space="preserve">: ‘oh fair-faced one, your mummy will soon </w:t>
      </w:r>
      <w:r w:rsidR="004916BD">
        <w:t>give</w:t>
      </w:r>
      <w:r>
        <w:t xml:space="preserve"> you what you like most, as much as you like: so shriek not again’.</w:t>
      </w:r>
    </w:p>
    <w:p w14:paraId="7E9B27F7" w14:textId="77777777" w:rsidR="00E9400C" w:rsidRDefault="00E9400C" w:rsidP="007C105A">
      <w:pPr>
        <w:pStyle w:val="S16S"/>
      </w:pPr>
      <w:r w:rsidRPr="00E9400C">
        <w:rPr>
          <w:cs/>
        </w:rPr>
        <w:t>रोदे क्रिया</w:t>
      </w:r>
      <w:r w:rsidRPr="00E9400C">
        <w:t>-</w:t>
      </w:r>
      <w:r w:rsidRPr="00E9400C">
        <w:rPr>
          <w:cs/>
        </w:rPr>
        <w:t>समभि</w:t>
      </w:r>
      <w:r w:rsidRPr="00E9400C">
        <w:t>-</w:t>
      </w:r>
      <w:r w:rsidRPr="00E9400C">
        <w:rPr>
          <w:cs/>
        </w:rPr>
        <w:t>हारत एव वृत्ते पोतस्य मातरि चिरादपि ना</w:t>
      </w:r>
      <w:r w:rsidR="007A4C1E">
        <w:rPr>
          <w:cs/>
        </w:rPr>
        <w:t>ऽ</w:t>
      </w:r>
      <w:r w:rsidRPr="00E9400C">
        <w:rPr>
          <w:cs/>
        </w:rPr>
        <w:t>गतायाम्</w:t>
      </w:r>
      <w:r w:rsidR="00D766AC">
        <w:rPr>
          <w:cs/>
        </w:rPr>
        <w:t>।</w:t>
      </w:r>
      <w:r w:rsidR="002A5300">
        <w:rPr>
          <w:cs/>
        </w:rPr>
        <w:br/>
      </w:r>
      <w:r w:rsidRPr="00E9400C">
        <w:rPr>
          <w:cs/>
        </w:rPr>
        <w:t>जग्राह बालमथ चैक्षत मातृ</w:t>
      </w:r>
      <w:r w:rsidRPr="00E9400C">
        <w:t>-</w:t>
      </w:r>
      <w:r w:rsidRPr="00E9400C">
        <w:rPr>
          <w:cs/>
        </w:rPr>
        <w:t>मार्गं सा</w:t>
      </w:r>
      <w:r w:rsidR="007A4C1E">
        <w:rPr>
          <w:cs/>
        </w:rPr>
        <w:t>ऽ</w:t>
      </w:r>
      <w:r w:rsidRPr="00E9400C">
        <w:rPr>
          <w:cs/>
        </w:rPr>
        <w:t>पि क्रिया</w:t>
      </w:r>
      <w:r w:rsidRPr="00E9400C">
        <w:t>-</w:t>
      </w:r>
      <w:r w:rsidRPr="00E9400C">
        <w:rPr>
          <w:cs/>
        </w:rPr>
        <w:t>समभि</w:t>
      </w:r>
      <w:r w:rsidRPr="00E9400C">
        <w:t>-</w:t>
      </w:r>
      <w:r w:rsidRPr="00E9400C">
        <w:rPr>
          <w:cs/>
        </w:rPr>
        <w:t>हारत एव बाला</w:t>
      </w:r>
      <w:r w:rsidR="00D766AC">
        <w:rPr>
          <w:cs/>
        </w:rPr>
        <w:t>॥</w:t>
      </w:r>
      <w:r w:rsidR="006C65B7">
        <w:t>2-</w:t>
      </w:r>
      <w:r w:rsidRPr="00E9400C">
        <w:t>3</w:t>
      </w:r>
      <w:r w:rsidR="00D01642">
        <w:t>7</w:t>
      </w:r>
      <w:r w:rsidR="0051754E">
        <w:rPr>
          <w:cs/>
        </w:rPr>
        <w:t>॥</w:t>
      </w:r>
    </w:p>
    <w:p w14:paraId="21593860" w14:textId="77777777" w:rsidR="00D01642" w:rsidRPr="00D01642" w:rsidRDefault="00D01642" w:rsidP="00EC4553">
      <w:pPr>
        <w:pStyle w:val="EngText"/>
      </w:pPr>
      <w:r>
        <w:t xml:space="preserve">2-37. With the child crying </w:t>
      </w:r>
      <w:r w:rsidR="0076798C">
        <w:t>continuously</w:t>
      </w:r>
      <w:r>
        <w:t xml:space="preserve"> and the mother not coming back for a pretty long time, the bewildered </w:t>
      </w:r>
      <w:r w:rsidR="0076798C">
        <w:t>girl</w:t>
      </w:r>
      <w:r>
        <w:t xml:space="preserve"> grew more anxious and bore the </w:t>
      </w:r>
      <w:r w:rsidR="0076798C">
        <w:t>child</w:t>
      </w:r>
      <w:r>
        <w:t xml:space="preserve"> in her arms looking out again and again for the arrival of her mother.</w:t>
      </w:r>
    </w:p>
    <w:p w14:paraId="76D48846" w14:textId="77777777" w:rsidR="00E9400C" w:rsidRDefault="00E9400C" w:rsidP="007C105A">
      <w:pPr>
        <w:pStyle w:val="S16S"/>
      </w:pPr>
      <w:r w:rsidRPr="00E9400C">
        <w:rPr>
          <w:cs/>
        </w:rPr>
        <w:t>कर्तव्य</w:t>
      </w:r>
      <w:r w:rsidRPr="00E9400C">
        <w:t>-</w:t>
      </w:r>
      <w:r w:rsidRPr="00E9400C">
        <w:rPr>
          <w:cs/>
        </w:rPr>
        <w:t>मौढ्यमभि</w:t>
      </w:r>
      <w:r w:rsidRPr="00E9400C">
        <w:t>-</w:t>
      </w:r>
      <w:r w:rsidRPr="00E9400C">
        <w:rPr>
          <w:cs/>
        </w:rPr>
        <w:t>पद्य निरूप्य सा</w:t>
      </w:r>
      <w:r w:rsidR="00F9723E">
        <w:rPr>
          <w:rFonts w:hint="cs"/>
          <w:cs/>
        </w:rPr>
        <w:t xml:space="preserve"> </w:t>
      </w:r>
      <w:r w:rsidRPr="00E9400C">
        <w:rPr>
          <w:cs/>
        </w:rPr>
        <w:t>तं प्राभोजयत् खलु कुलस्थ</w:t>
      </w:r>
      <w:r w:rsidRPr="00E9400C">
        <w:t>-</w:t>
      </w:r>
      <w:r w:rsidRPr="00E9400C">
        <w:rPr>
          <w:cs/>
        </w:rPr>
        <w:t>कुलं प्र</w:t>
      </w:r>
      <w:r w:rsidRPr="00E9400C">
        <w:t>-</w:t>
      </w:r>
      <w:r w:rsidRPr="00E9400C">
        <w:rPr>
          <w:cs/>
        </w:rPr>
        <w:t>पक्वम्</w:t>
      </w:r>
      <w:r w:rsidR="00D766AC">
        <w:rPr>
          <w:cs/>
        </w:rPr>
        <w:t>।</w:t>
      </w:r>
      <w:r w:rsidR="002A5300">
        <w:rPr>
          <w:cs/>
        </w:rPr>
        <w:br/>
      </w:r>
      <w:r w:rsidRPr="00E9400C">
        <w:rPr>
          <w:cs/>
        </w:rPr>
        <w:t>शीतं पयो</w:t>
      </w:r>
      <w:r w:rsidR="007A4C1E">
        <w:rPr>
          <w:cs/>
        </w:rPr>
        <w:t>ऽ</w:t>
      </w:r>
      <w:r w:rsidRPr="00E9400C">
        <w:rPr>
          <w:cs/>
        </w:rPr>
        <w:t>पि सततं परि</w:t>
      </w:r>
      <w:r w:rsidRPr="00E9400C">
        <w:t>-</w:t>
      </w:r>
      <w:r w:rsidRPr="00E9400C">
        <w:rPr>
          <w:cs/>
        </w:rPr>
        <w:t>पाययन्ती यस्योष्ण</w:t>
      </w:r>
      <w:r w:rsidRPr="00E9400C">
        <w:t>-</w:t>
      </w:r>
      <w:r w:rsidRPr="00E9400C">
        <w:rPr>
          <w:cs/>
        </w:rPr>
        <w:t>रोगमति</w:t>
      </w:r>
      <w:r w:rsidRPr="00E9400C">
        <w:t>-</w:t>
      </w:r>
      <w:r w:rsidRPr="00E9400C">
        <w:rPr>
          <w:cs/>
        </w:rPr>
        <w:t>वेलमशङ्कताम्बा</w:t>
      </w:r>
      <w:r w:rsidR="00D766AC">
        <w:rPr>
          <w:cs/>
        </w:rPr>
        <w:t>॥</w:t>
      </w:r>
      <w:r w:rsidR="006C65B7">
        <w:t>2-</w:t>
      </w:r>
      <w:r w:rsidRPr="00E9400C">
        <w:t>38</w:t>
      </w:r>
      <w:r w:rsidR="0051754E">
        <w:rPr>
          <w:cs/>
        </w:rPr>
        <w:t>॥</w:t>
      </w:r>
    </w:p>
    <w:p w14:paraId="527CD79F" w14:textId="77777777" w:rsidR="00D01642" w:rsidRPr="00D01642" w:rsidRDefault="00D01642" w:rsidP="00EC4553">
      <w:pPr>
        <w:pStyle w:val="EngText"/>
      </w:pPr>
      <w:r>
        <w:t xml:space="preserve">2-38. Not knowing what </w:t>
      </w:r>
      <w:r w:rsidR="004916BD">
        <w:t>to do</w:t>
      </w:r>
      <w:r>
        <w:t xml:space="preserve"> </w:t>
      </w:r>
      <w:r w:rsidR="001C424B">
        <w:t>to confort</w:t>
      </w:r>
      <w:r>
        <w:t xml:space="preserve"> the crying child, the girl thought a while and gave well-</w:t>
      </w:r>
      <w:r w:rsidR="0076798C">
        <w:t>boiled</w:t>
      </w:r>
      <w:r>
        <w:t xml:space="preserve"> horse-gram to its content in place of cold milk that the mothe</w:t>
      </w:r>
      <w:r w:rsidR="001C424B">
        <w:t>r always used to cater lest it w</w:t>
      </w:r>
      <w:r>
        <w:t>ould catch fever with hot stuff.</w:t>
      </w:r>
    </w:p>
    <w:p w14:paraId="1A68C1B6" w14:textId="77777777" w:rsidR="00E9400C" w:rsidRDefault="00E9400C" w:rsidP="007C105A">
      <w:pPr>
        <w:pStyle w:val="S16S"/>
      </w:pPr>
      <w:r w:rsidRPr="00E9400C">
        <w:rPr>
          <w:cs/>
        </w:rPr>
        <w:t>नूनं पिपासुरति</w:t>
      </w:r>
      <w:r w:rsidRPr="00E9400C">
        <w:t>-</w:t>
      </w:r>
      <w:r w:rsidRPr="00E9400C">
        <w:rPr>
          <w:cs/>
        </w:rPr>
        <w:t>रोदित</w:t>
      </w:r>
      <w:r w:rsidR="00F9723E">
        <w:rPr>
          <w:rFonts w:hint="cs"/>
          <w:cs/>
        </w:rPr>
        <w:t>ि</w:t>
      </w:r>
      <w:r w:rsidRPr="00E9400C">
        <w:rPr>
          <w:cs/>
        </w:rPr>
        <w:t xml:space="preserve"> हन्त बालो धिङ मां दया</w:t>
      </w:r>
      <w:r w:rsidRPr="00E9400C">
        <w:t>-</w:t>
      </w:r>
      <w:r w:rsidRPr="00E9400C">
        <w:rPr>
          <w:cs/>
        </w:rPr>
        <w:t>विरहितां पर</w:t>
      </w:r>
      <w:r w:rsidRPr="00E9400C">
        <w:t>-</w:t>
      </w:r>
      <w:r w:rsidRPr="00E9400C">
        <w:rPr>
          <w:cs/>
        </w:rPr>
        <w:t>कृत्य</w:t>
      </w:r>
      <w:r w:rsidRPr="00E9400C">
        <w:t>-</w:t>
      </w:r>
      <w:r w:rsidRPr="00E9400C">
        <w:rPr>
          <w:cs/>
        </w:rPr>
        <w:t>सक्ताम्</w:t>
      </w:r>
      <w:r w:rsidR="00D766AC">
        <w:rPr>
          <w:cs/>
        </w:rPr>
        <w:t>।</w:t>
      </w:r>
      <w:r w:rsidR="002A5300">
        <w:rPr>
          <w:cs/>
        </w:rPr>
        <w:br/>
      </w:r>
      <w:r w:rsidRPr="00E9400C">
        <w:rPr>
          <w:cs/>
        </w:rPr>
        <w:t>इत्याकुला गृहमुपेत्य तदा प्रसन्नं पूर्णोदरं सुतमवैक्षत विप्र</w:t>
      </w:r>
      <w:r w:rsidRPr="00E9400C">
        <w:t>-</w:t>
      </w:r>
      <w:r w:rsidRPr="00E9400C">
        <w:rPr>
          <w:cs/>
        </w:rPr>
        <w:t>पत्नी</w:t>
      </w:r>
      <w:r w:rsidR="00D766AC">
        <w:rPr>
          <w:cs/>
        </w:rPr>
        <w:t>॥</w:t>
      </w:r>
      <w:r w:rsidR="006C65B7">
        <w:t>2-</w:t>
      </w:r>
      <w:r w:rsidRPr="00E9400C">
        <w:t>39</w:t>
      </w:r>
      <w:r w:rsidR="0051754E">
        <w:rPr>
          <w:cs/>
        </w:rPr>
        <w:t>॥</w:t>
      </w:r>
    </w:p>
    <w:p w14:paraId="3FDC1984" w14:textId="77777777" w:rsidR="00D01642" w:rsidRPr="00D01642" w:rsidRDefault="00D01642" w:rsidP="00EC4553">
      <w:pPr>
        <w:pStyle w:val="EngText"/>
      </w:pPr>
      <w:r>
        <w:lastRenderedPageBreak/>
        <w:t>2-39. The annoyed consort of the Brahmin accusing herself, ‘fie on me bereft of mercy, busy in other’s duties: my child desirous of milk might be ceaselessly crying for certain,’ reached her residence to see her son smiling with his bulged belly.</w:t>
      </w:r>
    </w:p>
    <w:p w14:paraId="79CBB1D8" w14:textId="77777777" w:rsidR="00E9400C" w:rsidRDefault="00E9400C" w:rsidP="007D66DC">
      <w:pPr>
        <w:pStyle w:val="S14S2"/>
      </w:pPr>
      <w:r w:rsidRPr="00E9400C">
        <w:rPr>
          <w:cs/>
        </w:rPr>
        <w:t>पृष्ट्वा</w:t>
      </w:r>
      <w:r w:rsidR="007A4C1E">
        <w:rPr>
          <w:cs/>
        </w:rPr>
        <w:t>ऽ</w:t>
      </w:r>
      <w:r w:rsidRPr="00E9400C">
        <w:rPr>
          <w:cs/>
        </w:rPr>
        <w:t>वगम्य सकलं च ततः प्र</w:t>
      </w:r>
      <w:r w:rsidRPr="00E9400C">
        <w:t>-</w:t>
      </w:r>
      <w:r w:rsidRPr="00E9400C">
        <w:rPr>
          <w:cs/>
        </w:rPr>
        <w:t>वृत्तं यूनां च दुस्सहमिदं शिशुनोप</w:t>
      </w:r>
      <w:r w:rsidRPr="00E9400C">
        <w:t>-</w:t>
      </w:r>
      <w:r w:rsidRPr="00E9400C">
        <w:rPr>
          <w:cs/>
        </w:rPr>
        <w:t>भुक्तम्</w:t>
      </w:r>
      <w:r w:rsidR="00D766AC">
        <w:rPr>
          <w:cs/>
        </w:rPr>
        <w:t>।</w:t>
      </w:r>
      <w:r w:rsidR="002A5300">
        <w:rPr>
          <w:cs/>
        </w:rPr>
        <w:br/>
      </w:r>
      <w:r w:rsidRPr="00E9400C">
        <w:rPr>
          <w:cs/>
        </w:rPr>
        <w:t>इत्थं विचिन्त्य तनयां बहु भत्सयन्त्या भीतं तयोत कुपितं मनसा</w:t>
      </w:r>
      <w:r w:rsidR="007A4C1E">
        <w:rPr>
          <w:cs/>
        </w:rPr>
        <w:t>ऽ</w:t>
      </w:r>
      <w:r w:rsidRPr="00E9400C">
        <w:rPr>
          <w:cs/>
        </w:rPr>
        <w:t>नु</w:t>
      </w:r>
      <w:r w:rsidRPr="00E9400C">
        <w:t>-</w:t>
      </w:r>
      <w:r w:rsidRPr="00E9400C">
        <w:rPr>
          <w:cs/>
        </w:rPr>
        <w:t>तप्तम्</w:t>
      </w:r>
      <w:r w:rsidR="00D766AC">
        <w:rPr>
          <w:cs/>
        </w:rPr>
        <w:t>॥</w:t>
      </w:r>
      <w:r w:rsidR="006C65B7">
        <w:t>2-</w:t>
      </w:r>
      <w:r w:rsidRPr="00E9400C">
        <w:t>40</w:t>
      </w:r>
      <w:r w:rsidR="0051754E">
        <w:rPr>
          <w:cs/>
        </w:rPr>
        <w:t>॥</w:t>
      </w:r>
    </w:p>
    <w:p w14:paraId="1672A3F5" w14:textId="77777777" w:rsidR="00D01642" w:rsidRPr="00D01642" w:rsidRDefault="00D01642" w:rsidP="00EC4553">
      <w:pPr>
        <w:pStyle w:val="EngText"/>
      </w:pPr>
      <w:r>
        <w:t>2-40. Seeing the child calm and composed (to her surprise) the (anxious) mother enquired and learnt all that had happened (during her absence) and became greatly distressed being frightened of (the consequences) of the (hot, hard) food swallowed by her son difficult to be digested even by adults and sharply scolded her daughter (for her misdeed).</w:t>
      </w:r>
    </w:p>
    <w:p w14:paraId="4708A47A" w14:textId="77777777" w:rsidR="00E9400C" w:rsidRDefault="00E9400C" w:rsidP="007D66DC">
      <w:pPr>
        <w:pStyle w:val="S14S2"/>
      </w:pPr>
      <w:r w:rsidRPr="00E9400C">
        <w:rPr>
          <w:cs/>
        </w:rPr>
        <w:t>आरोग्य</w:t>
      </w:r>
      <w:r w:rsidRPr="00E9400C">
        <w:t>-</w:t>
      </w:r>
      <w:r w:rsidRPr="00E9400C">
        <w:rPr>
          <w:cs/>
        </w:rPr>
        <w:t>शालिनि पुरेव तदा</w:t>
      </w:r>
      <w:r w:rsidR="007A4C1E">
        <w:rPr>
          <w:cs/>
        </w:rPr>
        <w:t>ऽ</w:t>
      </w:r>
      <w:r w:rsidRPr="00E9400C">
        <w:rPr>
          <w:cs/>
        </w:rPr>
        <w:t>पि पुत्रे विस्मेरतामुप</w:t>
      </w:r>
      <w:r w:rsidRPr="00E9400C">
        <w:t>-</w:t>
      </w:r>
      <w:r w:rsidRPr="00E9400C">
        <w:rPr>
          <w:cs/>
        </w:rPr>
        <w:t>जगाम जनन्यमुष्य</w:t>
      </w:r>
      <w:r w:rsidR="00D766AC">
        <w:rPr>
          <w:cs/>
        </w:rPr>
        <w:t>।</w:t>
      </w:r>
      <w:r w:rsidR="002A5300">
        <w:rPr>
          <w:cs/>
        </w:rPr>
        <w:br/>
      </w:r>
      <w:r w:rsidRPr="00E9400C">
        <w:rPr>
          <w:cs/>
        </w:rPr>
        <w:t>यस्य त्रिलोक</w:t>
      </w:r>
      <w:r w:rsidRPr="00E9400C">
        <w:t>-</w:t>
      </w:r>
      <w:r w:rsidRPr="00E9400C">
        <w:rPr>
          <w:cs/>
        </w:rPr>
        <w:t>जननी जननी विषे</w:t>
      </w:r>
      <w:r w:rsidR="007A4C1E">
        <w:rPr>
          <w:cs/>
        </w:rPr>
        <w:t>ऽ</w:t>
      </w:r>
      <w:r w:rsidRPr="00E9400C">
        <w:rPr>
          <w:cs/>
        </w:rPr>
        <w:t>पि पीते न विस्मयमवाप समस्त</w:t>
      </w:r>
      <w:r w:rsidRPr="00E9400C">
        <w:t>-</w:t>
      </w:r>
      <w:r w:rsidRPr="00E9400C">
        <w:rPr>
          <w:cs/>
        </w:rPr>
        <w:t>शक्तेः</w:t>
      </w:r>
      <w:r w:rsidR="00D766AC">
        <w:rPr>
          <w:cs/>
        </w:rPr>
        <w:t>॥</w:t>
      </w:r>
      <w:r w:rsidR="006C65B7">
        <w:t>2-</w:t>
      </w:r>
      <w:r w:rsidRPr="00E9400C">
        <w:t>41</w:t>
      </w:r>
      <w:r w:rsidR="0051754E">
        <w:rPr>
          <w:cs/>
        </w:rPr>
        <w:t>॥</w:t>
      </w:r>
    </w:p>
    <w:p w14:paraId="319AB82F" w14:textId="77777777" w:rsidR="00D01642" w:rsidRPr="00D01642" w:rsidRDefault="00D01642" w:rsidP="00EC4553">
      <w:pPr>
        <w:pStyle w:val="EngText"/>
      </w:pPr>
      <w:r>
        <w:t>2-41. His (Vasudeva’s) mother was startled to see her child safe and sound as before (even when treated with hard food) much unlike his real mother Mahalakshmi (</w:t>
      </w:r>
      <w:r w:rsidR="001C424B">
        <w:t>h</w:t>
      </w:r>
      <w:r>
        <w:t>e being Lord Vayu) who was not even slightly stunned when her mighty son drank deadly poison.</w:t>
      </w:r>
    </w:p>
    <w:p w14:paraId="1798B114" w14:textId="77777777" w:rsidR="00E9400C" w:rsidRDefault="00E9400C" w:rsidP="007D66DC">
      <w:pPr>
        <w:pStyle w:val="S14S2"/>
      </w:pPr>
      <w:r w:rsidRPr="00E9400C">
        <w:rPr>
          <w:cs/>
        </w:rPr>
        <w:t>स्तन्यं मुहुः किल ददौ जननी गृहीत्वा क्षेमाय तं किल दधज्जनको जजाप</w:t>
      </w:r>
      <w:r w:rsidR="00D766AC">
        <w:rPr>
          <w:cs/>
        </w:rPr>
        <w:t>।</w:t>
      </w:r>
      <w:r w:rsidR="002A5300">
        <w:rPr>
          <w:cs/>
        </w:rPr>
        <w:br/>
      </w:r>
      <w:r w:rsidRPr="00E9400C">
        <w:rPr>
          <w:cs/>
        </w:rPr>
        <w:t>अन्यो जनो</w:t>
      </w:r>
      <w:r w:rsidR="007A4C1E">
        <w:rPr>
          <w:cs/>
        </w:rPr>
        <w:t>ऽ</w:t>
      </w:r>
      <w:r w:rsidRPr="00E9400C">
        <w:rPr>
          <w:cs/>
        </w:rPr>
        <w:t>पि किल लाळयति स्म किन्तु सर्वो</w:t>
      </w:r>
      <w:r w:rsidR="007A4C1E">
        <w:rPr>
          <w:cs/>
        </w:rPr>
        <w:t>ऽ</w:t>
      </w:r>
      <w:r w:rsidRPr="00E9400C">
        <w:rPr>
          <w:cs/>
        </w:rPr>
        <w:t>पि तन्मुख</w:t>
      </w:r>
      <w:r w:rsidRPr="00E9400C">
        <w:t>-</w:t>
      </w:r>
      <w:r w:rsidR="00D95D83">
        <w:rPr>
          <w:rFonts w:hint="cs"/>
          <w:cs/>
        </w:rPr>
        <w:t>सु</w:t>
      </w:r>
      <w:r w:rsidRPr="00E9400C">
        <w:t>-</w:t>
      </w:r>
      <w:r w:rsidRPr="00E9400C">
        <w:rPr>
          <w:cs/>
        </w:rPr>
        <w:t>हास</w:t>
      </w:r>
      <w:r w:rsidRPr="00E9400C">
        <w:t>-</w:t>
      </w:r>
      <w:r w:rsidRPr="00E9400C">
        <w:rPr>
          <w:cs/>
        </w:rPr>
        <w:t>रसायनोत्कः</w:t>
      </w:r>
      <w:r w:rsidR="00D766AC">
        <w:rPr>
          <w:cs/>
        </w:rPr>
        <w:t>॥</w:t>
      </w:r>
      <w:r w:rsidR="00D95D83">
        <w:rPr>
          <w:rFonts w:hint="cs"/>
          <w:cs/>
        </w:rPr>
        <w:t>2-42॥</w:t>
      </w:r>
    </w:p>
    <w:p w14:paraId="57CE031D" w14:textId="77777777" w:rsidR="00D01642" w:rsidRPr="00D01642" w:rsidRDefault="00D01642" w:rsidP="00EC4553">
      <w:pPr>
        <w:pStyle w:val="EngText"/>
      </w:pPr>
      <w:r>
        <w:t xml:space="preserve">2-42. His mother, receiving the child fed him with milk again and again and his father fondling him (with great affection) recited mantras that </w:t>
      </w:r>
      <w:r w:rsidR="0076798C">
        <w:t>safeguard</w:t>
      </w:r>
      <w:r>
        <w:t xml:space="preserve"> from </w:t>
      </w:r>
      <w:r w:rsidR="0076798C">
        <w:t>evil</w:t>
      </w:r>
      <w:r>
        <w:t xml:space="preserve"> and the rest being pleased with his pleasant smile embraced him in all earnestness.</w:t>
      </w:r>
    </w:p>
    <w:p w14:paraId="155A47E1" w14:textId="77777777" w:rsidR="00E9400C" w:rsidRDefault="00E9400C" w:rsidP="007C105A">
      <w:pPr>
        <w:pStyle w:val="S16S"/>
      </w:pPr>
      <w:r w:rsidRPr="00E9400C">
        <w:rPr>
          <w:cs/>
        </w:rPr>
        <w:t>देवादि</w:t>
      </w:r>
      <w:r w:rsidRPr="00E9400C">
        <w:t>-</w:t>
      </w:r>
      <w:r w:rsidRPr="00E9400C">
        <w:rPr>
          <w:cs/>
        </w:rPr>
        <w:t>सद्भिरनु</w:t>
      </w:r>
      <w:r w:rsidRPr="00E9400C">
        <w:t>-</w:t>
      </w:r>
      <w:r w:rsidRPr="00E9400C">
        <w:rPr>
          <w:cs/>
        </w:rPr>
        <w:t>पालितया</w:t>
      </w:r>
      <w:r w:rsidR="00D95D83">
        <w:rPr>
          <w:cs/>
        </w:rPr>
        <w:t>ऽऽ</w:t>
      </w:r>
      <w:r w:rsidR="00D95D83">
        <w:rPr>
          <w:rFonts w:hint="cs"/>
          <w:cs/>
        </w:rPr>
        <w:t>द</w:t>
      </w:r>
      <w:r w:rsidRPr="00E9400C">
        <w:rPr>
          <w:cs/>
        </w:rPr>
        <w:t>रेण देव्या</w:t>
      </w:r>
      <w:r w:rsidR="007A4C1E">
        <w:rPr>
          <w:cs/>
        </w:rPr>
        <w:t>ऽऽ</w:t>
      </w:r>
      <w:r w:rsidR="00601042">
        <w:rPr>
          <w:cs/>
        </w:rPr>
        <w:t>त्मनेव विल</w:t>
      </w:r>
      <w:r w:rsidR="00601042">
        <w:rPr>
          <w:rFonts w:hint="cs"/>
          <w:cs/>
        </w:rPr>
        <w:t>सत्</w:t>
      </w:r>
      <w:r w:rsidRPr="00E9400C">
        <w:t>-</w:t>
      </w:r>
      <w:r w:rsidRPr="00E9400C">
        <w:rPr>
          <w:cs/>
        </w:rPr>
        <w:t>पदया नितान्तम्</w:t>
      </w:r>
      <w:r w:rsidR="00D766AC">
        <w:rPr>
          <w:cs/>
        </w:rPr>
        <w:t>।</w:t>
      </w:r>
      <w:r w:rsidR="002A5300">
        <w:rPr>
          <w:cs/>
        </w:rPr>
        <w:br/>
      </w:r>
      <w:r w:rsidRPr="00E9400C">
        <w:rPr>
          <w:cs/>
        </w:rPr>
        <w:t>अव्यक्तया प्रथमतो वदने</w:t>
      </w:r>
      <w:r w:rsidR="007A4C1E">
        <w:rPr>
          <w:cs/>
        </w:rPr>
        <w:t>ऽ</w:t>
      </w:r>
      <w:r w:rsidRPr="00E9400C">
        <w:rPr>
          <w:cs/>
        </w:rPr>
        <w:t>स्य वाण्या शालीनयेव भुवनार्चितया विजह्रे</w:t>
      </w:r>
      <w:r w:rsidR="00D766AC">
        <w:rPr>
          <w:cs/>
        </w:rPr>
        <w:t>॥</w:t>
      </w:r>
      <w:r w:rsidR="006C65B7">
        <w:t>2-</w:t>
      </w:r>
      <w:r w:rsidRPr="00E9400C">
        <w:t>43</w:t>
      </w:r>
      <w:r w:rsidR="0051754E">
        <w:rPr>
          <w:cs/>
        </w:rPr>
        <w:t>॥</w:t>
      </w:r>
    </w:p>
    <w:p w14:paraId="43843C22" w14:textId="77777777" w:rsidR="00D01642" w:rsidRPr="00D01642" w:rsidRDefault="00D01642" w:rsidP="00EC4553">
      <w:pPr>
        <w:pStyle w:val="EngText"/>
      </w:pPr>
      <w:r>
        <w:t>2-43. The deity of Speech (worshipped by the world) shining with her sparkling words commenced to sport on his (</w:t>
      </w:r>
      <w:r w:rsidR="0076798C">
        <w:t>Vasudeva’s</w:t>
      </w:r>
      <w:r>
        <w:t>) tongue with great delight in the form of indistinct</w:t>
      </w:r>
      <w:r w:rsidR="00673A29">
        <w:t xml:space="preserve"> prattle to </w:t>
      </w:r>
      <w:r w:rsidR="0076798C">
        <w:t>start</w:t>
      </w:r>
      <w:r w:rsidR="00673A29">
        <w:t xml:space="preserve"> with, to the contentment of the Gods and the </w:t>
      </w:r>
      <w:r w:rsidR="0076798C">
        <w:t>virtuous</w:t>
      </w:r>
      <w:r w:rsidR="00673A29">
        <w:t xml:space="preserve"> long awaiting it, like Goddess </w:t>
      </w:r>
      <w:r w:rsidR="0076798C">
        <w:t>Sarasvati</w:t>
      </w:r>
      <w:r w:rsidR="00673A29">
        <w:t xml:space="preserve"> getting into the assembly of the expectant Gods initially unseen and then appearing bashfully before Brahmaji.</w:t>
      </w:r>
    </w:p>
    <w:p w14:paraId="4303C370" w14:textId="77777777" w:rsidR="00E9400C" w:rsidRDefault="00E9400C" w:rsidP="007C105A">
      <w:pPr>
        <w:pStyle w:val="S16S"/>
      </w:pPr>
      <w:r w:rsidRPr="00E9400C">
        <w:rPr>
          <w:cs/>
        </w:rPr>
        <w:lastRenderedPageBreak/>
        <w:t>प्राग् रिङ्खणं स्वयमथ स्थितिमेष चक्रे पश्चाद् गतिं परि</w:t>
      </w:r>
      <w:r w:rsidRPr="00E9400C">
        <w:t>-</w:t>
      </w:r>
      <w:r w:rsidRPr="00E9400C">
        <w:rPr>
          <w:cs/>
        </w:rPr>
        <w:t>चयेन किल क्रमेण</w:t>
      </w:r>
      <w:r w:rsidR="00D766AC">
        <w:rPr>
          <w:cs/>
        </w:rPr>
        <w:t>।</w:t>
      </w:r>
      <w:r w:rsidR="002A5300">
        <w:rPr>
          <w:cs/>
        </w:rPr>
        <w:br/>
      </w:r>
      <w:r w:rsidRPr="00E9400C">
        <w:rPr>
          <w:cs/>
        </w:rPr>
        <w:t>विश्वस्य चेष्टितमहो यदनु</w:t>
      </w:r>
      <w:r w:rsidRPr="00E9400C">
        <w:t>-</w:t>
      </w:r>
      <w:r w:rsidRPr="00E9400C">
        <w:rPr>
          <w:cs/>
        </w:rPr>
        <w:t>ग्रहेण सर्वं तदस्य पवनस्य विडम्बनं हि</w:t>
      </w:r>
      <w:r w:rsidR="00D766AC">
        <w:rPr>
          <w:cs/>
        </w:rPr>
        <w:t>॥</w:t>
      </w:r>
      <w:r w:rsidR="006C65B7">
        <w:t>2-</w:t>
      </w:r>
      <w:r w:rsidRPr="00E9400C">
        <w:t>44</w:t>
      </w:r>
      <w:r w:rsidR="0051754E">
        <w:rPr>
          <w:cs/>
        </w:rPr>
        <w:t>॥</w:t>
      </w:r>
    </w:p>
    <w:p w14:paraId="026D666D" w14:textId="77777777" w:rsidR="00673A29" w:rsidRPr="00673A29" w:rsidRDefault="00673A29" w:rsidP="00EC4553">
      <w:pPr>
        <w:pStyle w:val="EngText"/>
      </w:pPr>
      <w:r>
        <w:t>2-44. The child Vasudeva, the incarnation of Mukhyaprana with whose grace all activities in the universe are regulated began to crawl land tried to stand up on his own and afterwards slowly stepped ahead by practice, only to imitate the human beings.</w:t>
      </w:r>
    </w:p>
    <w:p w14:paraId="39FF02B2" w14:textId="77777777" w:rsidR="00E9400C" w:rsidRDefault="00E9400C" w:rsidP="007C105A">
      <w:pPr>
        <w:pStyle w:val="S16S"/>
      </w:pPr>
      <w:r w:rsidRPr="00E9400C">
        <w:rPr>
          <w:cs/>
        </w:rPr>
        <w:t>पुच्छान्तमच्छमव</w:t>
      </w:r>
      <w:r w:rsidRPr="00E9400C">
        <w:t>-</w:t>
      </w:r>
      <w:r w:rsidRPr="00E9400C">
        <w:rPr>
          <w:cs/>
        </w:rPr>
        <w:t>लम्ब्य कदा</w:t>
      </w:r>
      <w:r w:rsidRPr="00E9400C">
        <w:t>-</w:t>
      </w:r>
      <w:r w:rsidRPr="00E9400C">
        <w:rPr>
          <w:cs/>
        </w:rPr>
        <w:t>चिदेषः प्रातर्व्रजाद् व्रजत एव निजर्षभस्य</w:t>
      </w:r>
      <w:r w:rsidR="00D766AC">
        <w:rPr>
          <w:cs/>
        </w:rPr>
        <w:t>।</w:t>
      </w:r>
      <w:r w:rsidR="002A5300">
        <w:rPr>
          <w:cs/>
        </w:rPr>
        <w:br/>
      </w:r>
      <w:r w:rsidRPr="00E9400C">
        <w:rPr>
          <w:cs/>
        </w:rPr>
        <w:t>प्रायात् प्रियस्य सहसा स्व</w:t>
      </w:r>
      <w:r w:rsidRPr="00E9400C">
        <w:t>-</w:t>
      </w:r>
      <w:r w:rsidRPr="00E9400C">
        <w:rPr>
          <w:cs/>
        </w:rPr>
        <w:t>जनैरदृष्टो नाना</w:t>
      </w:r>
      <w:r w:rsidRPr="00E9400C">
        <w:t>-</w:t>
      </w:r>
      <w:r w:rsidRPr="00E9400C">
        <w:rPr>
          <w:cs/>
        </w:rPr>
        <w:t>वनेषु चरतश्चरतस्तृणानि</w:t>
      </w:r>
      <w:r w:rsidR="00D766AC">
        <w:rPr>
          <w:cs/>
        </w:rPr>
        <w:t>॥</w:t>
      </w:r>
      <w:r w:rsidR="006C65B7">
        <w:t>2-</w:t>
      </w:r>
      <w:r w:rsidRPr="00E9400C">
        <w:t>45</w:t>
      </w:r>
      <w:r w:rsidR="0051754E">
        <w:rPr>
          <w:cs/>
        </w:rPr>
        <w:t>॥</w:t>
      </w:r>
    </w:p>
    <w:p w14:paraId="071728C2" w14:textId="77777777" w:rsidR="00673A29" w:rsidRPr="00673A29" w:rsidRDefault="00673A29" w:rsidP="00EC4553">
      <w:pPr>
        <w:pStyle w:val="EngText"/>
      </w:pPr>
      <w:r>
        <w:t>2-45. One day, at day-break, Vasudeva walked out unseen by his people holding th</w:t>
      </w:r>
      <w:r w:rsidR="00F62119">
        <w:t>e tail of his bull comi</w:t>
      </w:r>
      <w:r>
        <w:t>ng out of the cow-farm, wandering at will in the woods grazing on green grass.</w:t>
      </w:r>
    </w:p>
    <w:p w14:paraId="1E834689" w14:textId="77777777" w:rsidR="00E9400C" w:rsidRDefault="00E9400C" w:rsidP="007C105A">
      <w:pPr>
        <w:pStyle w:val="S16S"/>
      </w:pPr>
      <w:r w:rsidRPr="00E9400C">
        <w:rPr>
          <w:cs/>
        </w:rPr>
        <w:t>उत्त</w:t>
      </w:r>
      <w:r w:rsidR="00D95D83">
        <w:rPr>
          <w:rFonts w:hint="cs"/>
          <w:cs/>
        </w:rPr>
        <w:t>ु</w:t>
      </w:r>
      <w:r w:rsidRPr="00E9400C">
        <w:rPr>
          <w:cs/>
        </w:rPr>
        <w:t>ङ्ग</w:t>
      </w:r>
      <w:r w:rsidRPr="00E9400C">
        <w:t>-</w:t>
      </w:r>
      <w:r w:rsidRPr="00E9400C">
        <w:rPr>
          <w:cs/>
        </w:rPr>
        <w:t>शृङ्ग</w:t>
      </w:r>
      <w:r w:rsidRPr="00E9400C">
        <w:t>-</w:t>
      </w:r>
      <w:r w:rsidRPr="00E9400C">
        <w:rPr>
          <w:cs/>
        </w:rPr>
        <w:t>लसितस्य महिष्ठ</w:t>
      </w:r>
      <w:r w:rsidRPr="00E9400C">
        <w:t>-</w:t>
      </w:r>
      <w:r w:rsidRPr="00E9400C">
        <w:rPr>
          <w:cs/>
        </w:rPr>
        <w:t>मूर्तेः पादावृतावनि</w:t>
      </w:r>
      <w:r w:rsidRPr="00E9400C">
        <w:t>-</w:t>
      </w:r>
      <w:r w:rsidRPr="00E9400C">
        <w:rPr>
          <w:cs/>
        </w:rPr>
        <w:t>तळस्य सु</w:t>
      </w:r>
      <w:r w:rsidRPr="00E9400C">
        <w:t>-</w:t>
      </w:r>
      <w:r w:rsidRPr="00E9400C">
        <w:rPr>
          <w:cs/>
        </w:rPr>
        <w:t>रन्ध्रकस्य</w:t>
      </w:r>
      <w:r w:rsidR="00D766AC">
        <w:rPr>
          <w:cs/>
        </w:rPr>
        <w:t>।</w:t>
      </w:r>
      <w:r w:rsidR="002A5300">
        <w:rPr>
          <w:cs/>
        </w:rPr>
        <w:br/>
      </w:r>
      <w:r w:rsidRPr="00E9400C">
        <w:rPr>
          <w:cs/>
        </w:rPr>
        <w:t>आश्रित्य तस्य शुशुभे</w:t>
      </w:r>
      <w:r w:rsidR="007A4C1E">
        <w:rPr>
          <w:cs/>
        </w:rPr>
        <w:t>ऽ</w:t>
      </w:r>
      <w:r w:rsidRPr="00E9400C">
        <w:rPr>
          <w:cs/>
        </w:rPr>
        <w:t>वयवैक</w:t>
      </w:r>
      <w:r w:rsidRPr="00E9400C">
        <w:t>-</w:t>
      </w:r>
      <w:r w:rsidRPr="00E9400C">
        <w:rPr>
          <w:cs/>
        </w:rPr>
        <w:t>देशं बालो दिवा</w:t>
      </w:r>
      <w:r w:rsidRPr="00E9400C">
        <w:t>-</w:t>
      </w:r>
      <w:r w:rsidRPr="00E9400C">
        <w:rPr>
          <w:cs/>
        </w:rPr>
        <w:t>कर इवोदय</w:t>
      </w:r>
      <w:r w:rsidRPr="00E9400C">
        <w:t>-</w:t>
      </w:r>
      <w:r w:rsidRPr="00E9400C">
        <w:rPr>
          <w:cs/>
        </w:rPr>
        <w:t>पर्वतस्य</w:t>
      </w:r>
      <w:r w:rsidR="00D766AC">
        <w:rPr>
          <w:cs/>
        </w:rPr>
        <w:t>॥</w:t>
      </w:r>
      <w:r w:rsidR="006C65B7">
        <w:t>2-</w:t>
      </w:r>
      <w:r w:rsidRPr="00E9400C">
        <w:t>46</w:t>
      </w:r>
      <w:r w:rsidR="0051754E">
        <w:rPr>
          <w:cs/>
        </w:rPr>
        <w:t>॥</w:t>
      </w:r>
    </w:p>
    <w:p w14:paraId="2D35C81E" w14:textId="77777777" w:rsidR="00673A29" w:rsidRPr="00673A29" w:rsidRDefault="00673A29" w:rsidP="00EC4553">
      <w:pPr>
        <w:pStyle w:val="EngText"/>
      </w:pPr>
      <w:r>
        <w:t xml:space="preserve">2-46. Vasudeva holding the tail of the beaming, big-bodied bull with its high horns and fine apertures treading the earth with its broad feet, shone like the early rising sun sheltered in some </w:t>
      </w:r>
      <w:r w:rsidR="0076798C">
        <w:t>eastern</w:t>
      </w:r>
      <w:r>
        <w:t xml:space="preserve"> part of the majestic mountain with many dens and lofty peaks covering enough space.</w:t>
      </w:r>
    </w:p>
    <w:p w14:paraId="034AF248" w14:textId="77777777" w:rsidR="00E9400C" w:rsidRDefault="00D95D83" w:rsidP="007D66DC">
      <w:pPr>
        <w:pStyle w:val="S14S2"/>
      </w:pPr>
      <w:r>
        <w:rPr>
          <w:cs/>
        </w:rPr>
        <w:t>लीलां करोत</w:t>
      </w:r>
      <w:r>
        <w:rPr>
          <w:rFonts w:hint="cs"/>
          <w:cs/>
        </w:rPr>
        <w:t>ि नु</w:t>
      </w:r>
      <w:r w:rsidR="00E9400C" w:rsidRPr="00E9400C">
        <w:rPr>
          <w:cs/>
        </w:rPr>
        <w:t xml:space="preserve"> गृहान्तर</w:t>
      </w:r>
      <w:r w:rsidR="00E9400C" w:rsidRPr="00E9400C">
        <w:t>-</w:t>
      </w:r>
      <w:r w:rsidR="00E9400C" w:rsidRPr="00E9400C">
        <w:rPr>
          <w:cs/>
        </w:rPr>
        <w:t>गो नु बालः कूपान्तरे नु पतितः प्रकृति</w:t>
      </w:r>
      <w:r w:rsidR="00E9400C" w:rsidRPr="00E9400C">
        <w:t>-</w:t>
      </w:r>
      <w:r w:rsidR="00E9400C" w:rsidRPr="00E9400C">
        <w:rPr>
          <w:cs/>
        </w:rPr>
        <w:t>स्वतन्त्रः</w:t>
      </w:r>
      <w:r w:rsidR="002A5300">
        <w:rPr>
          <w:cs/>
        </w:rPr>
        <w:t>।</w:t>
      </w:r>
      <w:r w:rsidR="002A5300">
        <w:rPr>
          <w:cs/>
        </w:rPr>
        <w:br/>
      </w:r>
      <w:r w:rsidR="00E9400C" w:rsidRPr="00E9400C">
        <w:rPr>
          <w:cs/>
        </w:rPr>
        <w:t>इत्थं वि</w:t>
      </w:r>
      <w:r w:rsidR="00E9400C" w:rsidRPr="00E9400C">
        <w:t>-</w:t>
      </w:r>
      <w:r w:rsidR="00E9400C" w:rsidRPr="00E9400C">
        <w:rPr>
          <w:cs/>
        </w:rPr>
        <w:t>चिन्त्य स मुहुः स्व</w:t>
      </w:r>
      <w:r w:rsidR="00E9400C" w:rsidRPr="00E9400C">
        <w:t>-</w:t>
      </w:r>
      <w:r w:rsidR="00E9400C" w:rsidRPr="00E9400C">
        <w:rPr>
          <w:cs/>
        </w:rPr>
        <w:t>जनो विमृग्य हन्तानवेक्ष्य तनयं हृदि तापमाप</w:t>
      </w:r>
      <w:r w:rsidR="00D766AC">
        <w:rPr>
          <w:cs/>
        </w:rPr>
        <w:t>॥</w:t>
      </w:r>
      <w:r w:rsidR="006C65B7">
        <w:t>2-</w:t>
      </w:r>
      <w:r w:rsidR="00E9400C" w:rsidRPr="00E9400C">
        <w:t>47</w:t>
      </w:r>
      <w:r w:rsidR="0051754E">
        <w:rPr>
          <w:cs/>
        </w:rPr>
        <w:t>॥</w:t>
      </w:r>
    </w:p>
    <w:p w14:paraId="6D3D5D4A" w14:textId="77777777" w:rsidR="00673A29" w:rsidRPr="00673A29" w:rsidRDefault="00673A29" w:rsidP="00EC4553">
      <w:pPr>
        <w:pStyle w:val="EngText"/>
      </w:pPr>
      <w:r>
        <w:t xml:space="preserve">2-47. The parents and relatives seeing not the lad in their midst and even after a hectic search not finding him, being aggrieved in mind considered </w:t>
      </w:r>
      <w:r w:rsidR="004916BD">
        <w:t>thus:</w:t>
      </w:r>
      <w:r>
        <w:t xml:space="preserve"> Is the boy who </w:t>
      </w:r>
      <w:r w:rsidR="0076798C">
        <w:t>rambles</w:t>
      </w:r>
      <w:r>
        <w:t xml:space="preserve"> at will, </w:t>
      </w:r>
      <w:r w:rsidR="0076798C">
        <w:t>playing</w:t>
      </w:r>
      <w:r>
        <w:t xml:space="preserve"> somewhere in th</w:t>
      </w:r>
      <w:r w:rsidR="00F62119">
        <w:t>e house? Has he fallen in some w</w:t>
      </w:r>
      <w:r>
        <w:t>ell?’</w:t>
      </w:r>
    </w:p>
    <w:p w14:paraId="6630D55F" w14:textId="77777777" w:rsidR="00E9400C" w:rsidRDefault="00E9400C" w:rsidP="007D66DC">
      <w:pPr>
        <w:pStyle w:val="S14S2"/>
      </w:pPr>
      <w:r w:rsidRPr="00E9400C">
        <w:rPr>
          <w:cs/>
        </w:rPr>
        <w:t>बालस्य बाल</w:t>
      </w:r>
      <w:r w:rsidRPr="00E9400C">
        <w:t>-</w:t>
      </w:r>
      <w:r w:rsidRPr="00E9400C">
        <w:rPr>
          <w:cs/>
        </w:rPr>
        <w:t>परि</w:t>
      </w:r>
      <w:r w:rsidRPr="00E9400C">
        <w:t>-</w:t>
      </w:r>
      <w:r w:rsidRPr="00E9400C">
        <w:rPr>
          <w:cs/>
        </w:rPr>
        <w:t>लम्बन</w:t>
      </w:r>
      <w:r w:rsidRPr="00E9400C">
        <w:t>-</w:t>
      </w:r>
      <w:r w:rsidRPr="00E9400C">
        <w:rPr>
          <w:cs/>
        </w:rPr>
        <w:t>गोचरं तद् व्यश्वस्यतापि वचनं वन</w:t>
      </w:r>
      <w:r w:rsidRPr="00E9400C">
        <w:t>-</w:t>
      </w:r>
      <w:r w:rsidRPr="00E9400C">
        <w:rPr>
          <w:cs/>
        </w:rPr>
        <w:t>गोचरोक्तम्</w:t>
      </w:r>
      <w:r w:rsidR="00D766AC">
        <w:rPr>
          <w:cs/>
        </w:rPr>
        <w:t>।</w:t>
      </w:r>
      <w:r w:rsidR="002A5300">
        <w:rPr>
          <w:cs/>
        </w:rPr>
        <w:br/>
      </w:r>
      <w:r w:rsidRPr="00E9400C">
        <w:rPr>
          <w:cs/>
        </w:rPr>
        <w:t>यत् सायमैक्षत जनः शिशुमा</w:t>
      </w:r>
      <w:r w:rsidRPr="00E9400C">
        <w:t>-</w:t>
      </w:r>
      <w:r w:rsidRPr="00E9400C">
        <w:rPr>
          <w:cs/>
        </w:rPr>
        <w:t>व्रजन्तम् एकाब्दकं वृषभ</w:t>
      </w:r>
      <w:r w:rsidRPr="00E9400C">
        <w:t>-</w:t>
      </w:r>
      <w:r w:rsidRPr="00E9400C">
        <w:rPr>
          <w:cs/>
        </w:rPr>
        <w:t>बाल</w:t>
      </w:r>
      <w:r w:rsidRPr="00E9400C">
        <w:t>-</w:t>
      </w:r>
      <w:r w:rsidRPr="00E9400C">
        <w:rPr>
          <w:cs/>
        </w:rPr>
        <w:t>कृताव</w:t>
      </w:r>
      <w:r w:rsidRPr="00E9400C">
        <w:t>-</w:t>
      </w:r>
      <w:r w:rsidRPr="00E9400C">
        <w:rPr>
          <w:cs/>
        </w:rPr>
        <w:t>लम्बम्॥</w:t>
      </w:r>
      <w:r w:rsidR="006C65B7">
        <w:t>2-4</w:t>
      </w:r>
      <w:r w:rsidRPr="00E9400C">
        <w:t>8</w:t>
      </w:r>
      <w:r w:rsidR="00D95D83">
        <w:rPr>
          <w:rFonts w:hint="cs"/>
          <w:cs/>
        </w:rPr>
        <w:t>॥</w:t>
      </w:r>
    </w:p>
    <w:p w14:paraId="7A76873B" w14:textId="77777777" w:rsidR="00673A29" w:rsidRPr="00673A29" w:rsidRDefault="00673A29" w:rsidP="00EC4553">
      <w:pPr>
        <w:pStyle w:val="EngText"/>
      </w:pPr>
      <w:r>
        <w:t>2-48. When his kindred beheld the one year old boy coming back holding the tail of the bull in the evening, then they believed the report of the cowherd of the lad strolling in the forest (with the support of the bull’s tail).</w:t>
      </w:r>
    </w:p>
    <w:p w14:paraId="302EEDF4" w14:textId="77777777" w:rsidR="00E9400C" w:rsidRDefault="00E9400C" w:rsidP="007D66DC">
      <w:pPr>
        <w:pStyle w:val="S14S2"/>
      </w:pPr>
      <w:r w:rsidRPr="00E9400C">
        <w:rPr>
          <w:cs/>
        </w:rPr>
        <w:t>चिन्ता</w:t>
      </w:r>
      <w:r w:rsidRPr="00E9400C">
        <w:t>-</w:t>
      </w:r>
      <w:r w:rsidRPr="00E9400C">
        <w:rPr>
          <w:cs/>
        </w:rPr>
        <w:t>मणीन्द्रमिव चिन्तित</w:t>
      </w:r>
      <w:r w:rsidRPr="00E9400C">
        <w:t>-</w:t>
      </w:r>
      <w:r w:rsidRPr="00E9400C">
        <w:rPr>
          <w:cs/>
        </w:rPr>
        <w:t>दं दरिद्रो विज्ञान</w:t>
      </w:r>
      <w:r w:rsidRPr="00E9400C">
        <w:t>-</w:t>
      </w:r>
      <w:r w:rsidRPr="00E9400C">
        <w:rPr>
          <w:cs/>
        </w:rPr>
        <w:t>मार्गमिव विष्णु</w:t>
      </w:r>
      <w:r w:rsidRPr="00E9400C">
        <w:t>-</w:t>
      </w:r>
      <w:r w:rsidRPr="00E9400C">
        <w:rPr>
          <w:cs/>
        </w:rPr>
        <w:t>परं ममुक्षुः</w:t>
      </w:r>
      <w:r w:rsidR="002A5300">
        <w:rPr>
          <w:cs/>
        </w:rPr>
        <w:t>।</w:t>
      </w:r>
      <w:r w:rsidR="002A5300">
        <w:rPr>
          <w:cs/>
        </w:rPr>
        <w:br/>
      </w:r>
      <w:r w:rsidRPr="00E9400C">
        <w:rPr>
          <w:cs/>
        </w:rPr>
        <w:t>नष्टं च नन्दनमिति स्व</w:t>
      </w:r>
      <w:r w:rsidRPr="00E9400C">
        <w:t>-</w:t>
      </w:r>
      <w:r w:rsidRPr="00E9400C">
        <w:rPr>
          <w:cs/>
        </w:rPr>
        <w:t>जनो</w:t>
      </w:r>
      <w:r w:rsidR="007A4C1E">
        <w:rPr>
          <w:cs/>
        </w:rPr>
        <w:t>ऽ</w:t>
      </w:r>
      <w:r w:rsidRPr="00E9400C">
        <w:rPr>
          <w:cs/>
        </w:rPr>
        <w:t>स्य लब्ध्वा नाथस्य तस्य तमनु</w:t>
      </w:r>
      <w:r w:rsidRPr="00E9400C">
        <w:t>-</w:t>
      </w:r>
      <w:r w:rsidRPr="00E9400C">
        <w:rPr>
          <w:cs/>
        </w:rPr>
        <w:t>ग्रहमेव मेने</w:t>
      </w:r>
      <w:r w:rsidR="00D766AC">
        <w:rPr>
          <w:cs/>
        </w:rPr>
        <w:t>॥</w:t>
      </w:r>
      <w:r w:rsidR="006C65B7">
        <w:t>2-</w:t>
      </w:r>
      <w:r w:rsidRPr="00E9400C">
        <w:t>49</w:t>
      </w:r>
      <w:r w:rsidR="0051754E">
        <w:rPr>
          <w:cs/>
        </w:rPr>
        <w:t>॥</w:t>
      </w:r>
    </w:p>
    <w:p w14:paraId="136B6583" w14:textId="77777777" w:rsidR="00673A29" w:rsidRPr="00673A29" w:rsidRDefault="00673A29" w:rsidP="00EC4553">
      <w:pPr>
        <w:pStyle w:val="EngText"/>
      </w:pPr>
      <w:r>
        <w:lastRenderedPageBreak/>
        <w:t xml:space="preserve">2-49. The kith and kin who had missed the </w:t>
      </w:r>
      <w:r w:rsidR="00F62119">
        <w:t>ki</w:t>
      </w:r>
      <w:r w:rsidR="0076798C">
        <w:t>d</w:t>
      </w:r>
      <w:r>
        <w:t xml:space="preserve"> were exhilarated when they got him back and considered it to be</w:t>
      </w:r>
      <w:r w:rsidR="00F62119">
        <w:t xml:space="preserve"> the blessings of</w:t>
      </w:r>
      <w:r>
        <w:t xml:space="preserve"> Lord Anantasana. Their pleasure was similar to a penniless person procuring the precious chintamani pearl that bestows what one solicits and analogous to one devoted to Lord Vishnu seeking liberation securing the spiritual path of salvation.</w:t>
      </w:r>
    </w:p>
    <w:p w14:paraId="1A220B17" w14:textId="77777777" w:rsidR="00E9400C" w:rsidRDefault="00E9400C" w:rsidP="007D66DC">
      <w:pPr>
        <w:pStyle w:val="S14S2"/>
      </w:pPr>
      <w:r w:rsidRPr="00E9400C">
        <w:rPr>
          <w:cs/>
        </w:rPr>
        <w:t>लीनावसान</w:t>
      </w:r>
      <w:r w:rsidRPr="00E9400C">
        <w:t>-</w:t>
      </w:r>
      <w:r w:rsidRPr="00E9400C">
        <w:rPr>
          <w:cs/>
        </w:rPr>
        <w:t>समये सहस</w:t>
      </w:r>
      <w:r w:rsidR="00D95D83">
        <w:rPr>
          <w:rFonts w:hint="cs"/>
          <w:cs/>
        </w:rPr>
        <w:t>ा</w:t>
      </w:r>
      <w:r w:rsidRPr="00E9400C">
        <w:rPr>
          <w:cs/>
        </w:rPr>
        <w:t xml:space="preserve"> कदाचिद् आर्यो</w:t>
      </w:r>
      <w:r w:rsidR="007A4C1E">
        <w:rPr>
          <w:cs/>
        </w:rPr>
        <w:t>ऽ</w:t>
      </w:r>
      <w:r w:rsidRPr="00E9400C">
        <w:rPr>
          <w:cs/>
        </w:rPr>
        <w:t>मुना</w:t>
      </w:r>
      <w:r w:rsidR="007A4C1E">
        <w:rPr>
          <w:cs/>
        </w:rPr>
        <w:t>ऽ</w:t>
      </w:r>
      <w:r w:rsidRPr="00E9400C">
        <w:rPr>
          <w:cs/>
        </w:rPr>
        <w:t>भ्यव</w:t>
      </w:r>
      <w:r w:rsidRPr="00E9400C">
        <w:t>-</w:t>
      </w:r>
      <w:r w:rsidRPr="00E9400C">
        <w:rPr>
          <w:cs/>
        </w:rPr>
        <w:t>हृतिं प्रति चोद्यमानः</w:t>
      </w:r>
      <w:r w:rsidR="00D766AC">
        <w:rPr>
          <w:cs/>
        </w:rPr>
        <w:t>।</w:t>
      </w:r>
      <w:r w:rsidR="002A5300">
        <w:rPr>
          <w:cs/>
        </w:rPr>
        <w:br/>
      </w:r>
      <w:r w:rsidRPr="00E9400C">
        <w:rPr>
          <w:cs/>
        </w:rPr>
        <w:t>रोद्धैष नो</w:t>
      </w:r>
      <w:r w:rsidR="007A4C1E">
        <w:rPr>
          <w:cs/>
        </w:rPr>
        <w:t>ऽ</w:t>
      </w:r>
      <w:r w:rsidRPr="00E9400C">
        <w:rPr>
          <w:cs/>
        </w:rPr>
        <w:t>स्ति धनिको वृष</w:t>
      </w:r>
      <w:r w:rsidRPr="00E9400C">
        <w:t>-</w:t>
      </w:r>
      <w:r w:rsidRPr="00E9400C">
        <w:rPr>
          <w:cs/>
        </w:rPr>
        <w:t>विक्रयीति प्रोवाच नन्दन</w:t>
      </w:r>
      <w:r w:rsidRPr="00E9400C">
        <w:t>-</w:t>
      </w:r>
      <w:r w:rsidRPr="00E9400C">
        <w:rPr>
          <w:cs/>
        </w:rPr>
        <w:t>मुखेन्दुमवेक्ष्य मन्दम्</w:t>
      </w:r>
      <w:r w:rsidR="00D766AC">
        <w:rPr>
          <w:cs/>
        </w:rPr>
        <w:t>॥</w:t>
      </w:r>
      <w:r w:rsidR="006C65B7">
        <w:t>2-</w:t>
      </w:r>
      <w:r w:rsidRPr="00E9400C">
        <w:t>50</w:t>
      </w:r>
      <w:r w:rsidR="0051754E">
        <w:rPr>
          <w:cs/>
        </w:rPr>
        <w:t>॥</w:t>
      </w:r>
    </w:p>
    <w:p w14:paraId="2710232F" w14:textId="77777777" w:rsidR="00D931DE" w:rsidRPr="00D931DE" w:rsidRDefault="00D931DE" w:rsidP="00EC4553">
      <w:pPr>
        <w:pStyle w:val="EngText"/>
      </w:pPr>
      <w:r>
        <w:t xml:space="preserve">2-50. One day after play when the (hungry) Vasudeva persuaded his venerable father for the mid-day meal, he said slowly seeing his shining face, ‘This creditor permits not me to partake </w:t>
      </w:r>
      <w:r w:rsidR="0076798C">
        <w:t>food</w:t>
      </w:r>
      <w:r>
        <w:t xml:space="preserve"> till the ox-sale-price is paid’.</w:t>
      </w:r>
    </w:p>
    <w:p w14:paraId="312293E6" w14:textId="77777777" w:rsidR="00E9400C" w:rsidRDefault="00E9400C" w:rsidP="007D66DC">
      <w:pPr>
        <w:pStyle w:val="S14S2"/>
      </w:pPr>
      <w:r w:rsidRPr="00E9400C">
        <w:rPr>
          <w:cs/>
        </w:rPr>
        <w:t>लीला</w:t>
      </w:r>
      <w:r w:rsidRPr="00E9400C">
        <w:t>-</w:t>
      </w:r>
      <w:r w:rsidRPr="00E9400C">
        <w:rPr>
          <w:cs/>
        </w:rPr>
        <w:t>करेण स करेण सु</w:t>
      </w:r>
      <w:r w:rsidRPr="00E9400C">
        <w:t>-</w:t>
      </w:r>
      <w:r w:rsidRPr="00E9400C">
        <w:rPr>
          <w:cs/>
        </w:rPr>
        <w:t xml:space="preserve">कोमलेन </w:t>
      </w:r>
      <w:r w:rsidR="00D95D83">
        <w:rPr>
          <w:rFonts w:hint="cs"/>
          <w:cs/>
        </w:rPr>
        <w:t>बी</w:t>
      </w:r>
      <w:r w:rsidRPr="00E9400C">
        <w:rPr>
          <w:cs/>
        </w:rPr>
        <w:t>जान्तराणि किल कानि</w:t>
      </w:r>
      <w:r w:rsidRPr="00E9400C">
        <w:t>-</w:t>
      </w:r>
      <w:r w:rsidRPr="00E9400C">
        <w:rPr>
          <w:cs/>
        </w:rPr>
        <w:t>चिदाशु तस्मै</w:t>
      </w:r>
      <w:r w:rsidR="00D766AC">
        <w:rPr>
          <w:cs/>
        </w:rPr>
        <w:t>।</w:t>
      </w:r>
      <w:r w:rsidR="002A5300">
        <w:rPr>
          <w:cs/>
        </w:rPr>
        <w:br/>
      </w:r>
      <w:r w:rsidRPr="00E9400C">
        <w:rPr>
          <w:cs/>
        </w:rPr>
        <w:t>स्मित्वा</w:t>
      </w:r>
      <w:r w:rsidR="007A4C1E">
        <w:rPr>
          <w:cs/>
        </w:rPr>
        <w:t>ऽ</w:t>
      </w:r>
      <w:r w:rsidRPr="00E9400C">
        <w:rPr>
          <w:cs/>
        </w:rPr>
        <w:t>र्भको</w:t>
      </w:r>
      <w:r w:rsidR="007A4C1E">
        <w:rPr>
          <w:cs/>
        </w:rPr>
        <w:t>ऽ</w:t>
      </w:r>
      <w:r w:rsidRPr="00E9400C">
        <w:rPr>
          <w:cs/>
        </w:rPr>
        <w:t>भिमत</w:t>
      </w:r>
      <w:r w:rsidRPr="00E9400C">
        <w:t>-</w:t>
      </w:r>
      <w:r w:rsidRPr="00E9400C">
        <w:rPr>
          <w:cs/>
        </w:rPr>
        <w:t>निष्क</w:t>
      </w:r>
      <w:r w:rsidRPr="00E9400C">
        <w:t>-</w:t>
      </w:r>
      <w:r w:rsidRPr="00E9400C">
        <w:rPr>
          <w:cs/>
        </w:rPr>
        <w:t>पदे यदा</w:t>
      </w:r>
      <w:r w:rsidR="007A4C1E">
        <w:rPr>
          <w:cs/>
        </w:rPr>
        <w:t>ऽ</w:t>
      </w:r>
      <w:r w:rsidRPr="00E9400C">
        <w:rPr>
          <w:cs/>
        </w:rPr>
        <w:t>दाद् आदत्त तानि धनिको बहुमान</w:t>
      </w:r>
      <w:r w:rsidRPr="00E9400C">
        <w:t>-</w:t>
      </w:r>
      <w:r w:rsidRPr="00E9400C">
        <w:rPr>
          <w:cs/>
        </w:rPr>
        <w:t>पूर्वम्</w:t>
      </w:r>
      <w:r w:rsidR="00D766AC">
        <w:rPr>
          <w:cs/>
        </w:rPr>
        <w:t>॥</w:t>
      </w:r>
      <w:r w:rsidR="00D95D83">
        <w:rPr>
          <w:rFonts w:hint="cs"/>
          <w:cs/>
        </w:rPr>
        <w:t>2-</w:t>
      </w:r>
      <w:r w:rsidRPr="00E9400C">
        <w:t>51</w:t>
      </w:r>
      <w:r w:rsidR="00D95D83">
        <w:rPr>
          <w:rFonts w:hint="cs"/>
          <w:cs/>
        </w:rPr>
        <w:t>॥</w:t>
      </w:r>
    </w:p>
    <w:p w14:paraId="16909F85" w14:textId="77777777" w:rsidR="00D931DE" w:rsidRPr="00D931DE" w:rsidRDefault="00D931DE" w:rsidP="00EC4553">
      <w:pPr>
        <w:pStyle w:val="EngText"/>
      </w:pPr>
      <w:r>
        <w:t>2-51. Then the son soon gave as many tamarind seeds in lieu of coins (due to the creditor) with his soft playful hand with a pleasing smile and the rich man respectfully received them and passed on saying that the price of the ox was paid.</w:t>
      </w:r>
    </w:p>
    <w:p w14:paraId="4544774D" w14:textId="77777777" w:rsidR="00E9400C" w:rsidRDefault="00E9400C" w:rsidP="007C105A">
      <w:pPr>
        <w:pStyle w:val="S16S"/>
      </w:pPr>
      <w:r w:rsidRPr="00E9400C">
        <w:rPr>
          <w:cs/>
        </w:rPr>
        <w:t>लब्धं सुतादिति वदन् द्विज</w:t>
      </w:r>
      <w:r w:rsidRPr="00E9400C">
        <w:t>-</w:t>
      </w:r>
      <w:r w:rsidRPr="00E9400C">
        <w:rPr>
          <w:cs/>
        </w:rPr>
        <w:t>पुङ्गवेन कालान्तरे निजधने प्रतिदित्सिते</w:t>
      </w:r>
      <w:r w:rsidR="007A4C1E">
        <w:rPr>
          <w:cs/>
        </w:rPr>
        <w:t>ऽ</w:t>
      </w:r>
      <w:r w:rsidRPr="00E9400C">
        <w:rPr>
          <w:cs/>
        </w:rPr>
        <w:t>पि</w:t>
      </w:r>
      <w:r w:rsidR="00D766AC">
        <w:rPr>
          <w:cs/>
        </w:rPr>
        <w:t>।</w:t>
      </w:r>
      <w:r w:rsidR="002A5300">
        <w:rPr>
          <w:cs/>
        </w:rPr>
        <w:br/>
      </w:r>
      <w:r w:rsidRPr="00E9400C">
        <w:rPr>
          <w:cs/>
        </w:rPr>
        <w:t>साक्षादमानव</w:t>
      </w:r>
      <w:r w:rsidRPr="00E9400C">
        <w:t>-</w:t>
      </w:r>
      <w:r w:rsidRPr="00E9400C">
        <w:rPr>
          <w:cs/>
        </w:rPr>
        <w:t>नवाकृति</w:t>
      </w:r>
      <w:r w:rsidRPr="00E9400C">
        <w:t>-</w:t>
      </w:r>
      <w:r w:rsidRPr="00E9400C">
        <w:rPr>
          <w:cs/>
        </w:rPr>
        <w:t>तः स लेभे बीज</w:t>
      </w:r>
      <w:r w:rsidRPr="00E9400C">
        <w:t>-</w:t>
      </w:r>
      <w:r w:rsidRPr="00E9400C">
        <w:rPr>
          <w:cs/>
        </w:rPr>
        <w:t>च्छलेन पुरुशार्थमहो विशिष्टम्</w:t>
      </w:r>
      <w:r w:rsidR="00D766AC">
        <w:rPr>
          <w:cs/>
        </w:rPr>
        <w:t>॥</w:t>
      </w:r>
      <w:r w:rsidR="006C65B7">
        <w:t>2-</w:t>
      </w:r>
      <w:r w:rsidRPr="00E9400C">
        <w:t>52</w:t>
      </w:r>
      <w:r w:rsidR="0051754E">
        <w:rPr>
          <w:cs/>
        </w:rPr>
        <w:t>॥</w:t>
      </w:r>
    </w:p>
    <w:p w14:paraId="6EA19179" w14:textId="77777777" w:rsidR="00D931DE" w:rsidRDefault="00D931DE" w:rsidP="00EC4553">
      <w:pPr>
        <w:pStyle w:val="EngText"/>
      </w:pPr>
      <w:r>
        <w:t xml:space="preserve">2-52. When the pick of Brahmins, after a few days, desired to pay the price of the ox in real coins, the affluent (creditor) again affirmed ‘your son has already paid’. It is amazing that Vasudeva, Lord Vayu in infant-form delighted with the </w:t>
      </w:r>
      <w:r w:rsidR="0076798C">
        <w:t>devotion</w:t>
      </w:r>
      <w:r>
        <w:t xml:space="preserve"> of the dealer (ox-seller) under the pretext (of having taken tamarind </w:t>
      </w:r>
      <w:r w:rsidR="0076798C">
        <w:t>seeds</w:t>
      </w:r>
      <w:r>
        <w:t xml:space="preserve"> in lieu of hard coins) favoured him with </w:t>
      </w:r>
      <w:r w:rsidR="0076798C">
        <w:t>eternal</w:t>
      </w:r>
      <w:r>
        <w:t xml:space="preserve"> felicity – </w:t>
      </w:r>
      <w:r w:rsidR="0076798C">
        <w:t>the supreme</w:t>
      </w:r>
      <w:r>
        <w:t xml:space="preserve"> objective of life.</w:t>
      </w:r>
    </w:p>
    <w:p w14:paraId="4756BA41" w14:textId="77777777" w:rsidR="00D931DE" w:rsidRPr="00D931DE" w:rsidRDefault="00D931DE" w:rsidP="00EC4553">
      <w:pPr>
        <w:pStyle w:val="EngText"/>
      </w:pPr>
      <w:r>
        <w:rPr>
          <w:rFonts w:ascii="Tunga" w:hAnsi="Tunga"/>
        </w:rPr>
        <w:t>[</w:t>
      </w:r>
      <w:r>
        <w:t xml:space="preserve">The ox-seller who accepted the </w:t>
      </w:r>
      <w:r w:rsidR="0076798C">
        <w:t>tamarind</w:t>
      </w:r>
      <w:r>
        <w:t xml:space="preserve"> seeds with high esteem in fulfilment of his payment became the recipient of Vasudeva’s </w:t>
      </w:r>
      <w:r w:rsidR="004916BD">
        <w:t>favour,</w:t>
      </w:r>
      <w:r>
        <w:t xml:space="preserve"> hard to be attained. He was the </w:t>
      </w:r>
      <w:r w:rsidR="0076798C">
        <w:t>divine touch</w:t>
      </w:r>
      <w:r>
        <w:t xml:space="preserve"> that turned the tamarind seeds into gold. Moved by his </w:t>
      </w:r>
      <w:r w:rsidR="0076798C">
        <w:t>majesty</w:t>
      </w:r>
      <w:r>
        <w:t xml:space="preserve"> that instilled </w:t>
      </w:r>
      <w:r w:rsidR="0076798C">
        <w:t>deep</w:t>
      </w:r>
      <w:r>
        <w:t xml:space="preserve">- devotion in him (ox-seller) (being a soul, noble by nature) and (gradually) with greater knowledge, he attained </w:t>
      </w:r>
      <w:r w:rsidR="0076798C">
        <w:t>eternal</w:t>
      </w:r>
      <w:r>
        <w:t xml:space="preserve"> release. Such is the munificence of Acharya’s grace! This is </w:t>
      </w:r>
      <w:r>
        <w:lastRenderedPageBreak/>
        <w:t xml:space="preserve">the explanation handed down by traditions, so stated Sri Sri Vidyamanyatirth Swamiji, </w:t>
      </w:r>
      <w:r w:rsidR="0076798C">
        <w:t>pontiff</w:t>
      </w:r>
      <w:r>
        <w:t xml:space="preserve"> of Bhandarkeri and Phalimaru Mutts)</w:t>
      </w:r>
    </w:p>
    <w:p w14:paraId="65342DA5" w14:textId="77777777" w:rsidR="00E9400C" w:rsidRDefault="00E9400C" w:rsidP="007C105A">
      <w:pPr>
        <w:pStyle w:val="S16S"/>
      </w:pPr>
      <w:r w:rsidRPr="00E9400C">
        <w:rPr>
          <w:cs/>
        </w:rPr>
        <w:t>वासु</w:t>
      </w:r>
      <w:r w:rsidRPr="00E9400C">
        <w:t>-</w:t>
      </w:r>
      <w:r w:rsidRPr="00E9400C">
        <w:rPr>
          <w:cs/>
        </w:rPr>
        <w:t>देवमिह वा</w:t>
      </w:r>
      <w:r w:rsidR="007A4C1E">
        <w:rPr>
          <w:cs/>
        </w:rPr>
        <w:t>ऽ</w:t>
      </w:r>
      <w:r w:rsidRPr="00E9400C">
        <w:rPr>
          <w:cs/>
        </w:rPr>
        <w:t>सु</w:t>
      </w:r>
      <w:r w:rsidRPr="00E9400C">
        <w:t>-</w:t>
      </w:r>
      <w:r w:rsidRPr="00E9400C">
        <w:rPr>
          <w:cs/>
        </w:rPr>
        <w:t>देवता</w:t>
      </w:r>
      <w:r w:rsidRPr="00E9400C">
        <w:t>-</w:t>
      </w:r>
      <w:r w:rsidRPr="00E9400C">
        <w:rPr>
          <w:cs/>
        </w:rPr>
        <w:t>सत्</w:t>
      </w:r>
      <w:r w:rsidRPr="00E9400C">
        <w:t>-</w:t>
      </w:r>
      <w:r w:rsidRPr="00E9400C">
        <w:rPr>
          <w:cs/>
        </w:rPr>
        <w:t>कलामभि</w:t>
      </w:r>
      <w:r w:rsidRPr="00E9400C">
        <w:t>-</w:t>
      </w:r>
      <w:r w:rsidRPr="00E9400C">
        <w:rPr>
          <w:cs/>
        </w:rPr>
        <w:t>ननन्द तं जनः</w:t>
      </w:r>
      <w:r w:rsidR="00D766AC">
        <w:rPr>
          <w:cs/>
        </w:rPr>
        <w:t>।</w:t>
      </w:r>
      <w:r w:rsidR="002A5300">
        <w:rPr>
          <w:cs/>
        </w:rPr>
        <w:br/>
      </w:r>
      <w:r w:rsidRPr="00E9400C">
        <w:rPr>
          <w:cs/>
        </w:rPr>
        <w:t>वासु</w:t>
      </w:r>
      <w:r w:rsidRPr="00E9400C">
        <w:t>-</w:t>
      </w:r>
      <w:r w:rsidRPr="00E9400C">
        <w:rPr>
          <w:cs/>
        </w:rPr>
        <w:t>देवमिति वासु</w:t>
      </w:r>
      <w:r w:rsidRPr="00E9400C">
        <w:t>-</w:t>
      </w:r>
      <w:r w:rsidRPr="00E9400C">
        <w:rPr>
          <w:cs/>
        </w:rPr>
        <w:t>देव</w:t>
      </w:r>
      <w:r w:rsidRPr="00E9400C">
        <w:t>-</w:t>
      </w:r>
      <w:r w:rsidRPr="00E9400C">
        <w:rPr>
          <w:cs/>
        </w:rPr>
        <w:t>सन्</w:t>
      </w:r>
      <w:r w:rsidRPr="00E9400C">
        <w:t>-</w:t>
      </w:r>
      <w:r w:rsidRPr="00E9400C">
        <w:rPr>
          <w:cs/>
        </w:rPr>
        <w:t>नामकं विविध</w:t>
      </w:r>
      <w:r w:rsidRPr="00E9400C">
        <w:t>-</w:t>
      </w:r>
      <w:r w:rsidRPr="00E9400C">
        <w:rPr>
          <w:cs/>
        </w:rPr>
        <w:t>लीलमर्भकम्</w:t>
      </w:r>
      <w:r w:rsidR="00D766AC">
        <w:rPr>
          <w:cs/>
        </w:rPr>
        <w:t>॥</w:t>
      </w:r>
      <w:r w:rsidR="006C65B7">
        <w:t>2-</w:t>
      </w:r>
      <w:r w:rsidRPr="00E9400C">
        <w:t>53</w:t>
      </w:r>
      <w:r w:rsidR="0051754E">
        <w:rPr>
          <w:cs/>
        </w:rPr>
        <w:t>॥</w:t>
      </w:r>
    </w:p>
    <w:p w14:paraId="1DC81193" w14:textId="77777777" w:rsidR="00D931DE" w:rsidRPr="00D931DE" w:rsidRDefault="00D931DE" w:rsidP="00EC4553">
      <w:pPr>
        <w:pStyle w:val="EngText"/>
      </w:pPr>
      <w:r>
        <w:t xml:space="preserve">2-53. Thus this </w:t>
      </w:r>
      <w:r w:rsidR="004916BD">
        <w:t>lad,</w:t>
      </w:r>
      <w:r>
        <w:t xml:space="preserve"> the embodiment of Lord Vayu, the regulator of all lives, like Sri Krishna, under the auspicious name of Vasudeva indulged in varied </w:t>
      </w:r>
      <w:r w:rsidR="0076798C">
        <w:t>playful</w:t>
      </w:r>
      <w:r>
        <w:t xml:space="preserve"> deeds delighting the virtuous who were fortunate enough to discern and listen to him.</w:t>
      </w:r>
    </w:p>
    <w:p w14:paraId="1F56E6D5" w14:textId="77777777" w:rsidR="00E9400C" w:rsidRDefault="00E9400C" w:rsidP="007D66DC">
      <w:pPr>
        <w:pStyle w:val="S14S2"/>
      </w:pPr>
      <w:r w:rsidRPr="00E9400C">
        <w:rPr>
          <w:cs/>
        </w:rPr>
        <w:t>इति विहरति मह्यां विष्णु</w:t>
      </w:r>
      <w:r w:rsidRPr="00E9400C">
        <w:t>-</w:t>
      </w:r>
      <w:r w:rsidRPr="00E9400C">
        <w:rPr>
          <w:cs/>
        </w:rPr>
        <w:t>दासे</w:t>
      </w:r>
      <w:r w:rsidR="007A4C1E">
        <w:rPr>
          <w:cs/>
        </w:rPr>
        <w:t>ऽ</w:t>
      </w:r>
      <w:r w:rsidRPr="00E9400C">
        <w:rPr>
          <w:cs/>
        </w:rPr>
        <w:t>पि ग</w:t>
      </w:r>
      <w:r w:rsidR="00C8514A">
        <w:rPr>
          <w:rFonts w:hint="cs"/>
          <w:cs/>
        </w:rPr>
        <w:t>ू</w:t>
      </w:r>
      <w:r w:rsidRPr="00E9400C">
        <w:rPr>
          <w:cs/>
        </w:rPr>
        <w:t>ढे समजनि सु</w:t>
      </w:r>
      <w:r w:rsidRPr="00E9400C">
        <w:t>-</w:t>
      </w:r>
      <w:r w:rsidRPr="00E9400C">
        <w:rPr>
          <w:cs/>
        </w:rPr>
        <w:t>जनानां चित्तमानन्द</w:t>
      </w:r>
      <w:r w:rsidRPr="00E9400C">
        <w:t>-</w:t>
      </w:r>
      <w:r w:rsidRPr="00E9400C">
        <w:rPr>
          <w:cs/>
        </w:rPr>
        <w:t>पूर्णम्</w:t>
      </w:r>
      <w:r w:rsidR="002A5300">
        <w:rPr>
          <w:cs/>
        </w:rPr>
        <w:t>।</w:t>
      </w:r>
      <w:r w:rsidR="002A5300">
        <w:rPr>
          <w:cs/>
        </w:rPr>
        <w:br/>
      </w:r>
      <w:r w:rsidRPr="00E9400C">
        <w:rPr>
          <w:cs/>
        </w:rPr>
        <w:t>उदयति घनमाला</w:t>
      </w:r>
      <w:r w:rsidRPr="00E9400C">
        <w:t>-</w:t>
      </w:r>
      <w:r w:rsidRPr="00E9400C">
        <w:rPr>
          <w:cs/>
        </w:rPr>
        <w:t>लीन</w:t>
      </w:r>
      <w:r w:rsidRPr="00E9400C">
        <w:t>-</w:t>
      </w:r>
      <w:r w:rsidRPr="00E9400C">
        <w:rPr>
          <w:cs/>
        </w:rPr>
        <w:t>भानौ च भानौ ननु जन</w:t>
      </w:r>
      <w:r w:rsidRPr="00E9400C">
        <w:t>-</w:t>
      </w:r>
      <w:r w:rsidRPr="00E9400C">
        <w:rPr>
          <w:cs/>
        </w:rPr>
        <w:t>नयनाब्जैर्लभ्यते</w:t>
      </w:r>
      <w:r w:rsidR="007A4C1E">
        <w:rPr>
          <w:cs/>
        </w:rPr>
        <w:t>ऽ</w:t>
      </w:r>
      <w:r w:rsidRPr="00E9400C">
        <w:rPr>
          <w:cs/>
        </w:rPr>
        <w:t>लं विकासः॥</w:t>
      </w:r>
      <w:r w:rsidR="006C65B7">
        <w:t>2-54</w:t>
      </w:r>
      <w:r w:rsidR="00C8514A">
        <w:rPr>
          <w:rFonts w:hint="cs"/>
          <w:cs/>
        </w:rPr>
        <w:t>॥</w:t>
      </w:r>
    </w:p>
    <w:p w14:paraId="63E23638" w14:textId="77777777" w:rsidR="00D931DE" w:rsidRPr="00D931DE" w:rsidRDefault="00D931DE" w:rsidP="00EC4553">
      <w:pPr>
        <w:pStyle w:val="EngText"/>
      </w:pPr>
      <w:r>
        <w:t xml:space="preserve">2-54. So, this stripling, the incarnation of Lord Vayu, even in his concealed form as Vasudeva, with his might unmanifest sported on earth to the </w:t>
      </w:r>
      <w:r w:rsidR="0076798C">
        <w:t>happiness</w:t>
      </w:r>
      <w:r>
        <w:t xml:space="preserve"> of the </w:t>
      </w:r>
      <w:r w:rsidR="0076798C">
        <w:t>virtuous</w:t>
      </w:r>
      <w:r>
        <w:t xml:space="preserve"> like the rising sun even under the rows of clouds blooming the curious eyes of the righteous.</w:t>
      </w:r>
    </w:p>
    <w:p w14:paraId="7846EF10" w14:textId="77777777" w:rsidR="00E9400C" w:rsidRPr="00AC4226" w:rsidRDefault="00E9400C" w:rsidP="00AC4226">
      <w:pPr>
        <w:pStyle w:val="SF2"/>
      </w:pPr>
      <w:r w:rsidRPr="00AC4226">
        <w:rPr>
          <w:cs/>
        </w:rPr>
        <w:t>इति श्रीमत्कवि</w:t>
      </w:r>
      <w:r w:rsidRPr="00AC4226">
        <w:t>-</w:t>
      </w:r>
      <w:r w:rsidRPr="00AC4226">
        <w:rPr>
          <w:cs/>
        </w:rPr>
        <w:t>कुल</w:t>
      </w:r>
      <w:r w:rsidRPr="00AC4226">
        <w:t>-</w:t>
      </w:r>
      <w:r w:rsidRPr="00AC4226">
        <w:rPr>
          <w:cs/>
        </w:rPr>
        <w:t>तिलक</w:t>
      </w:r>
      <w:r w:rsidRPr="00AC4226">
        <w:t>-</w:t>
      </w:r>
      <w:r w:rsidRPr="00AC4226">
        <w:rPr>
          <w:cs/>
        </w:rPr>
        <w:t>त्रिविक्रम</w:t>
      </w:r>
      <w:r w:rsidRPr="00AC4226">
        <w:t>-</w:t>
      </w:r>
      <w:r w:rsidRPr="00AC4226">
        <w:rPr>
          <w:cs/>
        </w:rPr>
        <w:t>पण्डिताचार्च</w:t>
      </w:r>
      <w:r w:rsidRPr="00AC4226">
        <w:t>-</w:t>
      </w:r>
      <w:r w:rsidRPr="00AC4226">
        <w:rPr>
          <w:cs/>
        </w:rPr>
        <w:t>सुत श्री नारायण</w:t>
      </w:r>
      <w:r w:rsidRPr="00AC4226">
        <w:t>-</w:t>
      </w:r>
      <w:r w:rsidRPr="00AC4226">
        <w:rPr>
          <w:cs/>
        </w:rPr>
        <w:t>पण्डिताचार्य</w:t>
      </w:r>
      <w:r w:rsidRPr="00AC4226">
        <w:t>-</w:t>
      </w:r>
      <w:r w:rsidRPr="00AC4226">
        <w:rPr>
          <w:cs/>
        </w:rPr>
        <w:t>विरचिते श्री</w:t>
      </w:r>
      <w:r w:rsidRPr="00AC4226">
        <w:t>-</w:t>
      </w:r>
      <w:r w:rsidRPr="00AC4226">
        <w:rPr>
          <w:cs/>
        </w:rPr>
        <w:t>मध्व</w:t>
      </w:r>
      <w:r w:rsidRPr="00AC4226">
        <w:t>-</w:t>
      </w:r>
      <w:r w:rsidRPr="00AC4226">
        <w:rPr>
          <w:cs/>
        </w:rPr>
        <w:t>विजये महा</w:t>
      </w:r>
      <w:r w:rsidRPr="00AC4226">
        <w:t>-</w:t>
      </w:r>
      <w:r w:rsidR="00601042">
        <w:rPr>
          <w:cs/>
        </w:rPr>
        <w:t>काव्ये आनन्दाङ्किते द्विती</w:t>
      </w:r>
      <w:r w:rsidR="00601042">
        <w:rPr>
          <w:rFonts w:hint="cs"/>
          <w:cs/>
        </w:rPr>
        <w:t>यः</w:t>
      </w:r>
      <w:r w:rsidRPr="00AC4226">
        <w:rPr>
          <w:cs/>
        </w:rPr>
        <w:t xml:space="preserve">  सर्गः</w:t>
      </w:r>
      <w:r w:rsidR="00EB7769" w:rsidRPr="00AC4226">
        <w:rPr>
          <w:cs/>
        </w:rPr>
        <w:t xml:space="preserve"> </w:t>
      </w:r>
      <w:r w:rsidR="00601042">
        <w:rPr>
          <w:rFonts w:hint="cs"/>
          <w:cs/>
        </w:rPr>
        <w:t>॥</w:t>
      </w:r>
    </w:p>
    <w:p w14:paraId="544E2828" w14:textId="77777777" w:rsidR="00EB7769" w:rsidRPr="00AC4226" w:rsidRDefault="00EB7769" w:rsidP="00AC4226">
      <w:pPr>
        <w:pStyle w:val="SH2"/>
        <w:rPr>
          <w:cs/>
        </w:rPr>
      </w:pPr>
      <w:bookmarkStart w:id="30" w:name="_Toc455414257"/>
      <w:r w:rsidRPr="00AC4226">
        <w:rPr>
          <w:cs/>
        </w:rPr>
        <w:t>तृतीयः सर्गः - [3-52]</w:t>
      </w:r>
      <w:bookmarkEnd w:id="30"/>
    </w:p>
    <w:p w14:paraId="55675D5F" w14:textId="77777777" w:rsidR="00E9400C" w:rsidRPr="00AC4226" w:rsidRDefault="00E9400C" w:rsidP="007C105A">
      <w:pPr>
        <w:pStyle w:val="S16S"/>
      </w:pPr>
      <w:r w:rsidRPr="00AC4226">
        <w:rPr>
          <w:cs/>
        </w:rPr>
        <w:t>अथ कदाचन सुन्दर</w:t>
      </w:r>
      <w:r w:rsidRPr="00AC4226">
        <w:t>-</w:t>
      </w:r>
      <w:r w:rsidRPr="00AC4226">
        <w:rPr>
          <w:cs/>
        </w:rPr>
        <w:t>नन्दन</w:t>
      </w:r>
      <w:r w:rsidRPr="00AC4226">
        <w:t>-</w:t>
      </w:r>
      <w:r w:rsidRPr="00AC4226">
        <w:rPr>
          <w:cs/>
        </w:rPr>
        <w:t>स्मित</w:t>
      </w:r>
      <w:r w:rsidRPr="00AC4226">
        <w:t>-</w:t>
      </w:r>
      <w:r w:rsidRPr="00AC4226">
        <w:rPr>
          <w:cs/>
        </w:rPr>
        <w:t>मुखेन्दु</w:t>
      </w:r>
      <w:r w:rsidRPr="00AC4226">
        <w:t>-</w:t>
      </w:r>
      <w:r w:rsidRPr="00AC4226">
        <w:rPr>
          <w:cs/>
        </w:rPr>
        <w:t>दृशां दयितौ नृणाम्</w:t>
      </w:r>
      <w:r w:rsidR="00D766AC" w:rsidRPr="00AC4226">
        <w:rPr>
          <w:cs/>
        </w:rPr>
        <w:t>।</w:t>
      </w:r>
      <w:r w:rsidR="002A5300" w:rsidRPr="00AC4226">
        <w:rPr>
          <w:cs/>
        </w:rPr>
        <w:br/>
      </w:r>
      <w:r w:rsidRPr="00AC4226">
        <w:rPr>
          <w:cs/>
        </w:rPr>
        <w:t>महमतो निज</w:t>
      </w:r>
      <w:r w:rsidRPr="00AC4226">
        <w:t>-</w:t>
      </w:r>
      <w:r w:rsidRPr="00AC4226">
        <w:rPr>
          <w:cs/>
        </w:rPr>
        <w:t>बन्धु</w:t>
      </w:r>
      <w:r w:rsidRPr="00AC4226">
        <w:t>-</w:t>
      </w:r>
      <w:r w:rsidRPr="00AC4226">
        <w:rPr>
          <w:cs/>
        </w:rPr>
        <w:t>मुदे मुदा प्रययतुः स्व</w:t>
      </w:r>
      <w:r w:rsidRPr="00AC4226">
        <w:t>-</w:t>
      </w:r>
      <w:r w:rsidRPr="00AC4226">
        <w:rPr>
          <w:cs/>
        </w:rPr>
        <w:t>जनैः सह दम्पती</w:t>
      </w:r>
      <w:r w:rsidR="00D766AC" w:rsidRPr="00AC4226">
        <w:rPr>
          <w:cs/>
        </w:rPr>
        <w:t>॥</w:t>
      </w:r>
      <w:r w:rsidR="00A953C3" w:rsidRPr="00AC4226">
        <w:t>3-</w:t>
      </w:r>
      <w:r w:rsidRPr="00AC4226">
        <w:t>1</w:t>
      </w:r>
      <w:r w:rsidR="0051754E" w:rsidRPr="00AC4226">
        <w:rPr>
          <w:cs/>
        </w:rPr>
        <w:t>॥</w:t>
      </w:r>
    </w:p>
    <w:p w14:paraId="7975F35A" w14:textId="77777777" w:rsidR="00A953C3" w:rsidRPr="00AC4226" w:rsidRDefault="00A953C3" w:rsidP="00EC4553">
      <w:pPr>
        <w:pStyle w:val="EngText"/>
      </w:pPr>
      <w:r w:rsidRPr="00AC4226">
        <w:t>3-1. Some years rolling by, one day, the couple (</w:t>
      </w:r>
      <w:r w:rsidR="00323D6D" w:rsidRPr="00AC4226">
        <w:t>Madhyagehabhatta</w:t>
      </w:r>
      <w:r w:rsidRPr="00AC4226">
        <w:t xml:space="preserve"> and his wife) adored by the people as the parents of an admirable child, feasting their eyes on his fascinating (moon-like) face, proceeded with pleasure from their residen</w:t>
      </w:r>
      <w:r w:rsidR="00F92308">
        <w:t>ce</w:t>
      </w:r>
      <w:r w:rsidRPr="00AC4226">
        <w:t xml:space="preserve"> to please their relatives with participation i</w:t>
      </w:r>
      <w:r w:rsidR="00F92308">
        <w:t>n</w:t>
      </w:r>
      <w:r w:rsidRPr="00AC4226">
        <w:t xml:space="preserve"> their festival</w:t>
      </w:r>
      <w:r w:rsidR="0090054C">
        <w:rPr>
          <w:rFonts w:hint="cs"/>
          <w:cs/>
        </w:rPr>
        <w:t>.</w:t>
      </w:r>
    </w:p>
    <w:p w14:paraId="3D05CED6" w14:textId="77777777" w:rsidR="00E9400C" w:rsidRPr="00AC4226" w:rsidRDefault="00E9400C" w:rsidP="007C105A">
      <w:pPr>
        <w:pStyle w:val="S16S"/>
      </w:pPr>
      <w:r w:rsidRPr="00AC4226">
        <w:rPr>
          <w:cs/>
        </w:rPr>
        <w:t>स्व</w:t>
      </w:r>
      <w:r w:rsidRPr="00AC4226">
        <w:t>-</w:t>
      </w:r>
      <w:r w:rsidRPr="00AC4226">
        <w:rPr>
          <w:cs/>
        </w:rPr>
        <w:t>जनतापगमागम</w:t>
      </w:r>
      <w:r w:rsidRPr="00AC4226">
        <w:t>-</w:t>
      </w:r>
      <w:r w:rsidRPr="00AC4226">
        <w:rPr>
          <w:cs/>
        </w:rPr>
        <w:t>सङ्गम</w:t>
      </w:r>
      <w:r w:rsidRPr="00AC4226">
        <w:t>-</w:t>
      </w:r>
      <w:r w:rsidRPr="00AC4226">
        <w:rPr>
          <w:cs/>
        </w:rPr>
        <w:t>प्रति</w:t>
      </w:r>
      <w:r w:rsidRPr="00AC4226">
        <w:t>-</w:t>
      </w:r>
      <w:r w:rsidRPr="00AC4226">
        <w:rPr>
          <w:cs/>
        </w:rPr>
        <w:t>सभाजित</w:t>
      </w:r>
      <w:r w:rsidRPr="00AC4226">
        <w:t>-</w:t>
      </w:r>
      <w:r w:rsidRPr="00AC4226">
        <w:rPr>
          <w:cs/>
        </w:rPr>
        <w:t>पूर्वक</w:t>
      </w:r>
      <w:r w:rsidRPr="00AC4226">
        <w:t>-</w:t>
      </w:r>
      <w:r w:rsidRPr="00AC4226">
        <w:rPr>
          <w:cs/>
        </w:rPr>
        <w:t>सम्भ्रमे</w:t>
      </w:r>
      <w:r w:rsidR="00D766AC" w:rsidRPr="00AC4226">
        <w:rPr>
          <w:cs/>
        </w:rPr>
        <w:t>।</w:t>
      </w:r>
      <w:r w:rsidR="002A5300" w:rsidRPr="00AC4226">
        <w:rPr>
          <w:cs/>
        </w:rPr>
        <w:br/>
      </w:r>
      <w:r w:rsidRPr="00AC4226">
        <w:rPr>
          <w:cs/>
        </w:rPr>
        <w:t>अविदुषी जननीति स बालकः शरणतो रणतो निरगान्नृभिः</w:t>
      </w:r>
      <w:r w:rsidR="00D766AC" w:rsidRPr="00AC4226">
        <w:rPr>
          <w:cs/>
        </w:rPr>
        <w:t>॥</w:t>
      </w:r>
      <w:r w:rsidR="00A953C3" w:rsidRPr="00AC4226">
        <w:t>3-</w:t>
      </w:r>
      <w:r w:rsidRPr="00AC4226">
        <w:t>2</w:t>
      </w:r>
      <w:r w:rsidR="0051754E" w:rsidRPr="00AC4226">
        <w:rPr>
          <w:cs/>
        </w:rPr>
        <w:t>॥</w:t>
      </w:r>
    </w:p>
    <w:p w14:paraId="22DCCD6C" w14:textId="77777777" w:rsidR="00A953C3" w:rsidRPr="00AC4226" w:rsidRDefault="00A953C3" w:rsidP="00EC4553">
      <w:pPr>
        <w:pStyle w:val="EngText"/>
      </w:pPr>
      <w:r w:rsidRPr="00AC4226">
        <w:t xml:space="preserve">3-2. In the midst of hectic activities of the assembled multitude moving in and out meeting and greeting one another, the boy slipped from the house </w:t>
      </w:r>
      <w:r w:rsidR="00323D6D" w:rsidRPr="00AC4226">
        <w:t>divining</w:t>
      </w:r>
      <w:r w:rsidRPr="00AC4226">
        <w:t xml:space="preserve"> that his mother would hardly be aware of his absence in that din and haste.</w:t>
      </w:r>
    </w:p>
    <w:p w14:paraId="0BC16E5F" w14:textId="77777777" w:rsidR="00E9400C" w:rsidRPr="00AC4226" w:rsidRDefault="00E9400C" w:rsidP="007C105A">
      <w:pPr>
        <w:pStyle w:val="S16S"/>
      </w:pPr>
      <w:r w:rsidRPr="00AC4226">
        <w:rPr>
          <w:cs/>
        </w:rPr>
        <w:t>क्व नु यियाससि तात न साम्प्रतं स्व</w:t>
      </w:r>
      <w:r w:rsidRPr="00AC4226">
        <w:t>-</w:t>
      </w:r>
      <w:r w:rsidRPr="00AC4226">
        <w:rPr>
          <w:cs/>
        </w:rPr>
        <w:t>जन सन्त्यजनं तव साम्प्रतम्</w:t>
      </w:r>
      <w:r w:rsidR="00D766AC" w:rsidRPr="00AC4226">
        <w:rPr>
          <w:cs/>
        </w:rPr>
        <w:t>।</w:t>
      </w:r>
      <w:r w:rsidR="002A5300" w:rsidRPr="00AC4226">
        <w:rPr>
          <w:cs/>
        </w:rPr>
        <w:br/>
      </w:r>
      <w:r w:rsidRPr="00AC4226">
        <w:rPr>
          <w:cs/>
        </w:rPr>
        <w:t>इति विभुः पथिकैरुदितो व्रजन् स्मितमनाकुलमुत्तरमातनोत्</w:t>
      </w:r>
      <w:r w:rsidR="00D766AC" w:rsidRPr="00AC4226">
        <w:rPr>
          <w:cs/>
        </w:rPr>
        <w:t>॥</w:t>
      </w:r>
      <w:r w:rsidR="00A953C3" w:rsidRPr="00AC4226">
        <w:t>3-</w:t>
      </w:r>
      <w:r w:rsidRPr="00AC4226">
        <w:t>3</w:t>
      </w:r>
      <w:r w:rsidR="0051754E" w:rsidRPr="00AC4226">
        <w:rPr>
          <w:cs/>
        </w:rPr>
        <w:t>॥</w:t>
      </w:r>
    </w:p>
    <w:p w14:paraId="16B3E697" w14:textId="77777777" w:rsidR="00A953C3" w:rsidRPr="00AC4226" w:rsidRDefault="00A953C3" w:rsidP="00EC4553">
      <w:pPr>
        <w:pStyle w:val="EngText"/>
      </w:pPr>
      <w:r w:rsidRPr="00AC4226">
        <w:lastRenderedPageBreak/>
        <w:t xml:space="preserve">3-3. </w:t>
      </w:r>
      <w:r w:rsidR="00323D6D" w:rsidRPr="00AC4226">
        <w:t>Queried</w:t>
      </w:r>
      <w:r w:rsidRPr="00AC4226">
        <w:t xml:space="preserve"> and advised by the </w:t>
      </w:r>
      <w:r w:rsidR="004916BD" w:rsidRPr="00AC4226">
        <w:t>passers-by</w:t>
      </w:r>
      <w:r w:rsidRPr="00AC4226">
        <w:t xml:space="preserve"> ‘Oh lovable child, whither you list to go? this straying from your people at this juncture unattended is not salutary,’ the fearless boy moved ahead replying them with his disarming smile.</w:t>
      </w:r>
    </w:p>
    <w:p w14:paraId="0EA1EB8D" w14:textId="77777777" w:rsidR="00E9400C" w:rsidRPr="00E678F3" w:rsidRDefault="00E9400C" w:rsidP="007C105A">
      <w:pPr>
        <w:pStyle w:val="S16S"/>
        <w:rPr>
          <w:lang w:val="en-US"/>
        </w:rPr>
      </w:pPr>
      <w:r w:rsidRPr="00AC4226">
        <w:rPr>
          <w:cs/>
        </w:rPr>
        <w:t>त्वरितमेत्य स कानन</w:t>
      </w:r>
      <w:r w:rsidRPr="00AC4226">
        <w:t>-</w:t>
      </w:r>
      <w:r w:rsidRPr="00AC4226">
        <w:rPr>
          <w:cs/>
        </w:rPr>
        <w:t>देवता</w:t>
      </w:r>
      <w:r w:rsidRPr="00AC4226">
        <w:t>-</w:t>
      </w:r>
      <w:r w:rsidRPr="00AC4226">
        <w:rPr>
          <w:cs/>
        </w:rPr>
        <w:t>सदनमत्र ननाम रमापतिम्</w:t>
      </w:r>
      <w:r w:rsidR="00D766AC" w:rsidRPr="00AC4226">
        <w:rPr>
          <w:cs/>
        </w:rPr>
        <w:t>।</w:t>
      </w:r>
      <w:r w:rsidR="002A5300" w:rsidRPr="00AC4226">
        <w:rPr>
          <w:cs/>
        </w:rPr>
        <w:br/>
      </w:r>
      <w:r w:rsidRPr="00AC4226">
        <w:rPr>
          <w:cs/>
        </w:rPr>
        <w:t>अपि ततः प्रगतो लघु नाळिके</w:t>
      </w:r>
      <w:r w:rsidRPr="00AC4226">
        <w:t>-</w:t>
      </w:r>
      <w:r w:rsidRPr="00AC4226">
        <w:rPr>
          <w:cs/>
        </w:rPr>
        <w:t>र्युपपदान्तर</w:t>
      </w:r>
      <w:r w:rsidRPr="00AC4226">
        <w:t>-</w:t>
      </w:r>
      <w:r w:rsidRPr="00AC4226">
        <w:rPr>
          <w:cs/>
        </w:rPr>
        <w:t>सद्म</w:t>
      </w:r>
      <w:r w:rsidRPr="00AC4226">
        <w:t>-</w:t>
      </w:r>
      <w:r w:rsidRPr="00AC4226">
        <w:rPr>
          <w:cs/>
        </w:rPr>
        <w:t>गतं च तम्</w:t>
      </w:r>
      <w:r w:rsidR="00D766AC" w:rsidRPr="00AC4226">
        <w:rPr>
          <w:cs/>
        </w:rPr>
        <w:t>॥</w:t>
      </w:r>
      <w:r w:rsidR="00A953C3" w:rsidRPr="00AC4226">
        <w:t>3-</w:t>
      </w:r>
      <w:r w:rsidR="00E67CB9">
        <w:t>4</w:t>
      </w:r>
      <w:r w:rsidR="00E67CB9">
        <w:rPr>
          <w:cs/>
        </w:rPr>
        <w:t>॥</w:t>
      </w:r>
    </w:p>
    <w:p w14:paraId="74D638A4" w14:textId="77777777" w:rsidR="00A953C3" w:rsidRPr="00AC4226" w:rsidRDefault="00A953C3" w:rsidP="00EC4553">
      <w:pPr>
        <w:pStyle w:val="EngText"/>
      </w:pPr>
      <w:r w:rsidRPr="00AC4226">
        <w:t xml:space="preserve">3-4. </w:t>
      </w:r>
      <w:r w:rsidR="00EE25B6" w:rsidRPr="00AC4226">
        <w:t>S</w:t>
      </w:r>
      <w:r w:rsidRPr="00AC4226">
        <w:t>oo</w:t>
      </w:r>
      <w:r w:rsidR="00EE25B6" w:rsidRPr="00AC4226">
        <w:t>n</w:t>
      </w:r>
      <w:r w:rsidRPr="00AC4226">
        <w:t>, having arrived at the temple in Kudavoor in the forest he paid his obeisance to Lord Narayana (consort of Goddess Mahalakshmi) and from there went speedily to salute Lord Hari in the temple situated in Tale-Kude.</w:t>
      </w:r>
    </w:p>
    <w:p w14:paraId="5947E32A" w14:textId="77777777" w:rsidR="00E9400C" w:rsidRPr="00AC4226" w:rsidRDefault="00E9400C" w:rsidP="007C105A">
      <w:pPr>
        <w:pStyle w:val="S16S"/>
      </w:pPr>
      <w:r w:rsidRPr="00AC4226">
        <w:rPr>
          <w:cs/>
        </w:rPr>
        <w:t>नळिननाभ</w:t>
      </w:r>
      <w:r w:rsidRPr="00AC4226">
        <w:t>-</w:t>
      </w:r>
      <w:r w:rsidRPr="00AC4226">
        <w:rPr>
          <w:cs/>
        </w:rPr>
        <w:t>निभालन</w:t>
      </w:r>
      <w:r w:rsidRPr="00AC4226">
        <w:t>-</w:t>
      </w:r>
      <w:r w:rsidRPr="00AC4226">
        <w:rPr>
          <w:cs/>
        </w:rPr>
        <w:t>संमदा</w:t>
      </w:r>
      <w:r w:rsidRPr="00AC4226">
        <w:t>-</w:t>
      </w:r>
      <w:r w:rsidRPr="00AC4226">
        <w:rPr>
          <w:cs/>
        </w:rPr>
        <w:t>गम</w:t>
      </w:r>
      <w:r w:rsidRPr="00AC4226">
        <w:t>-</w:t>
      </w:r>
      <w:r w:rsidRPr="00AC4226">
        <w:rPr>
          <w:cs/>
        </w:rPr>
        <w:t>विकस्वर</w:t>
      </w:r>
      <w:r w:rsidRPr="00AC4226">
        <w:t>-</w:t>
      </w:r>
      <w:r w:rsidRPr="00AC4226">
        <w:rPr>
          <w:cs/>
        </w:rPr>
        <w:t>भास्वर</w:t>
      </w:r>
      <w:r w:rsidRPr="00AC4226">
        <w:t>-</w:t>
      </w:r>
      <w:r w:rsidRPr="00AC4226">
        <w:rPr>
          <w:cs/>
        </w:rPr>
        <w:t>लोचनः</w:t>
      </w:r>
      <w:r w:rsidR="00D766AC" w:rsidRPr="00AC4226">
        <w:rPr>
          <w:cs/>
        </w:rPr>
        <w:t>।</w:t>
      </w:r>
      <w:r w:rsidR="002A5300" w:rsidRPr="00AC4226">
        <w:rPr>
          <w:cs/>
        </w:rPr>
        <w:br/>
      </w:r>
      <w:r w:rsidRPr="00AC4226">
        <w:rPr>
          <w:cs/>
        </w:rPr>
        <w:t>जन</w:t>
      </w:r>
      <w:r w:rsidRPr="00AC4226">
        <w:t>-</w:t>
      </w:r>
      <w:r w:rsidRPr="00AC4226">
        <w:rPr>
          <w:cs/>
        </w:rPr>
        <w:t>मनो</w:t>
      </w:r>
      <w:r w:rsidRPr="00AC4226">
        <w:t>-</w:t>
      </w:r>
      <w:r w:rsidRPr="00AC4226">
        <w:rPr>
          <w:cs/>
        </w:rPr>
        <w:t>नयनाम्बुज</w:t>
      </w:r>
      <w:r w:rsidRPr="00AC4226">
        <w:t>-</w:t>
      </w:r>
      <w:r w:rsidRPr="00AC4226">
        <w:rPr>
          <w:cs/>
        </w:rPr>
        <w:t>भास्करो रजत</w:t>
      </w:r>
      <w:r w:rsidRPr="00AC4226">
        <w:t>-</w:t>
      </w:r>
      <w:r w:rsidRPr="00AC4226">
        <w:rPr>
          <w:cs/>
        </w:rPr>
        <w:t>पीठपुरं प्रययावसौ</w:t>
      </w:r>
      <w:r w:rsidR="00D766AC" w:rsidRPr="00AC4226">
        <w:rPr>
          <w:cs/>
        </w:rPr>
        <w:t>॥</w:t>
      </w:r>
      <w:r w:rsidR="00A953C3" w:rsidRPr="00AC4226">
        <w:t>3-</w:t>
      </w:r>
      <w:r w:rsidRPr="00AC4226">
        <w:t>5</w:t>
      </w:r>
      <w:r w:rsidR="0051754E" w:rsidRPr="00AC4226">
        <w:rPr>
          <w:cs/>
        </w:rPr>
        <w:t>॥</w:t>
      </w:r>
    </w:p>
    <w:p w14:paraId="35E29834" w14:textId="77777777" w:rsidR="00EE25B6" w:rsidRPr="00AC4226" w:rsidRDefault="00EE25B6" w:rsidP="00EC4553">
      <w:pPr>
        <w:pStyle w:val="EngText"/>
      </w:pPr>
      <w:r w:rsidRPr="00AC4226">
        <w:t>3-5. Vasudeva possessing sparkling eyes bloomed with the exhilarating sight of the lotus-</w:t>
      </w:r>
      <w:r w:rsidR="004916BD" w:rsidRPr="00AC4226">
        <w:t>marvelled</w:t>
      </w:r>
      <w:r w:rsidRPr="00AC4226">
        <w:t xml:space="preserve"> Narayana, delighted the curious eyes of his </w:t>
      </w:r>
      <w:r w:rsidR="00323D6D" w:rsidRPr="00AC4226">
        <w:t>onlookers like</w:t>
      </w:r>
      <w:r w:rsidRPr="00AC4226">
        <w:t xml:space="preserve"> the glistening Sun blossoming the charming lotuses.</w:t>
      </w:r>
    </w:p>
    <w:p w14:paraId="50F5C37A" w14:textId="77777777" w:rsidR="00E9400C" w:rsidRPr="00AC4226" w:rsidRDefault="00E9400C" w:rsidP="007C105A">
      <w:pPr>
        <w:pStyle w:val="S16S"/>
      </w:pPr>
      <w:r w:rsidRPr="00AC4226">
        <w:rPr>
          <w:cs/>
        </w:rPr>
        <w:t>सु</w:t>
      </w:r>
      <w:r w:rsidRPr="00AC4226">
        <w:t>-</w:t>
      </w:r>
      <w:r w:rsidRPr="00AC4226">
        <w:rPr>
          <w:cs/>
        </w:rPr>
        <w:t>हय</w:t>
      </w:r>
      <w:r w:rsidRPr="00AC4226">
        <w:t>-</w:t>
      </w:r>
      <w:r w:rsidRPr="00AC4226">
        <w:rPr>
          <w:cs/>
        </w:rPr>
        <w:t>मेध</w:t>
      </w:r>
      <w:r w:rsidRPr="00AC4226">
        <w:t>-</w:t>
      </w:r>
      <w:r w:rsidRPr="00AC4226">
        <w:rPr>
          <w:cs/>
        </w:rPr>
        <w:t>गणाति</w:t>
      </w:r>
      <w:r w:rsidRPr="00AC4226">
        <w:t>-</w:t>
      </w:r>
      <w:r w:rsidRPr="00AC4226">
        <w:rPr>
          <w:cs/>
        </w:rPr>
        <w:t>शयालवो हरि</w:t>
      </w:r>
      <w:r w:rsidRPr="00AC4226">
        <w:t>-</w:t>
      </w:r>
      <w:r w:rsidRPr="00AC4226">
        <w:rPr>
          <w:cs/>
        </w:rPr>
        <w:t>नमस्कृतयः सु</w:t>
      </w:r>
      <w:r w:rsidRPr="00AC4226">
        <w:t>-</w:t>
      </w:r>
      <w:r w:rsidRPr="00AC4226">
        <w:rPr>
          <w:cs/>
        </w:rPr>
        <w:t>कृता इमाः</w:t>
      </w:r>
      <w:r w:rsidR="00D766AC" w:rsidRPr="00AC4226">
        <w:rPr>
          <w:cs/>
        </w:rPr>
        <w:t>।</w:t>
      </w:r>
      <w:r w:rsidR="002A5300" w:rsidRPr="00AC4226">
        <w:rPr>
          <w:cs/>
        </w:rPr>
        <w:br/>
      </w:r>
      <w:r w:rsidRPr="00AC4226">
        <w:rPr>
          <w:cs/>
        </w:rPr>
        <w:t>इति सुरैरपि भू</w:t>
      </w:r>
      <w:r w:rsidRPr="00AC4226">
        <w:t>-</w:t>
      </w:r>
      <w:r w:rsidRPr="00AC4226">
        <w:rPr>
          <w:cs/>
        </w:rPr>
        <w:t>सुर</w:t>
      </w:r>
      <w:r w:rsidRPr="00AC4226">
        <w:t>-</w:t>
      </w:r>
      <w:r w:rsidRPr="00AC4226">
        <w:rPr>
          <w:cs/>
        </w:rPr>
        <w:t>मण्डलैः समनमत् स स</w:t>
      </w:r>
      <w:r w:rsidRPr="00AC4226">
        <w:t>-</w:t>
      </w:r>
      <w:r w:rsidRPr="00AC4226">
        <w:rPr>
          <w:cs/>
        </w:rPr>
        <w:t>विस्मयमीक्षितः</w:t>
      </w:r>
      <w:r w:rsidR="00D766AC" w:rsidRPr="00AC4226">
        <w:rPr>
          <w:cs/>
        </w:rPr>
        <w:t>॥</w:t>
      </w:r>
      <w:r w:rsidR="00A953C3" w:rsidRPr="00AC4226">
        <w:t>3-</w:t>
      </w:r>
      <w:r w:rsidRPr="00AC4226">
        <w:t>6</w:t>
      </w:r>
      <w:r w:rsidR="0051754E" w:rsidRPr="00AC4226">
        <w:rPr>
          <w:cs/>
        </w:rPr>
        <w:t>॥</w:t>
      </w:r>
    </w:p>
    <w:p w14:paraId="7F590F2F" w14:textId="77777777" w:rsidR="005E48DC" w:rsidRPr="00AC4226" w:rsidRDefault="005E48DC" w:rsidP="00EC4553">
      <w:pPr>
        <w:pStyle w:val="EngText"/>
      </w:pPr>
      <w:r w:rsidRPr="00AC4226">
        <w:t>3-6. The Gods and Brahmins who saw Vasudeva saluting Lord Narayana with intense devotion being startled lauded him thus</w:t>
      </w:r>
      <w:r w:rsidR="00F92308">
        <w:t>:</w:t>
      </w:r>
      <w:r w:rsidRPr="00AC4226">
        <w:t xml:space="preserve"> ‘Every such </w:t>
      </w:r>
      <w:r w:rsidR="00323D6D" w:rsidRPr="00AC4226">
        <w:t>systematic</w:t>
      </w:r>
      <w:r w:rsidRPr="00AC4226">
        <w:t xml:space="preserve"> Sas</w:t>
      </w:r>
      <w:r w:rsidR="00323D6D" w:rsidRPr="00AC4226">
        <w:t>h</w:t>
      </w:r>
      <w:r w:rsidRPr="00AC4226">
        <w:t>tanga (head-long prostration) excels in merit many Ashwamedha yagnas’</w:t>
      </w:r>
      <w:r w:rsidR="004D3E63">
        <w:t>.</w:t>
      </w:r>
    </w:p>
    <w:p w14:paraId="16A8858C" w14:textId="77777777" w:rsidR="005E48DC" w:rsidRPr="004D3E63" w:rsidRDefault="004D3E63" w:rsidP="00EC4553">
      <w:pPr>
        <w:pStyle w:val="EngText"/>
        <w:rPr>
          <w:szCs w:val="21"/>
          <w:cs/>
        </w:rPr>
      </w:pPr>
      <w:r>
        <w:t>[This v</w:t>
      </w:r>
      <w:r w:rsidR="005E48DC" w:rsidRPr="00AC4226">
        <w:t xml:space="preserve">erse stresses the significance of </w:t>
      </w:r>
      <w:r w:rsidR="00323D6D" w:rsidRPr="00AC4226">
        <w:t>Sashtanga</w:t>
      </w:r>
      <w:r w:rsidR="00E4043C" w:rsidRPr="00AC4226">
        <w:t xml:space="preserve"> Namaskara respectful obeisance</w:t>
      </w:r>
      <w:r w:rsidR="005E48DC" w:rsidRPr="00AC4226">
        <w:t xml:space="preserve"> to the Almighty</w:t>
      </w:r>
      <w:r w:rsidR="00E4043C" w:rsidRPr="00AC4226">
        <w:t xml:space="preserve">. In this connection </w:t>
      </w:r>
      <w:r w:rsidR="00323D6D" w:rsidRPr="00AC4226">
        <w:t>Vidyamanyatirth</w:t>
      </w:r>
      <w:r w:rsidR="00E4043C" w:rsidRPr="00AC4226">
        <w:t xml:space="preserve"> Swamiji highlighted its importance by quoting the example of the eminent Bhismacharya who paid his reverential salutations to Parameshwara and also to his devotees who earnestly pray:</w:t>
      </w:r>
      <w:r>
        <w:t xml:space="preserve"> </w:t>
      </w:r>
      <w:r w:rsidR="00E4043C" w:rsidRPr="004D3E63">
        <w:rPr>
          <w:szCs w:val="21"/>
          <w:cs/>
        </w:rPr>
        <w:t>नमो ब्रह्मण्य देवाय गोब्राह्मण हिताय च जगद्ध</w:t>
      </w:r>
      <w:r>
        <w:rPr>
          <w:szCs w:val="21"/>
          <w:cs/>
        </w:rPr>
        <w:t>िताय कृष्णाय गोनिन्दाय नमो नमः</w:t>
      </w:r>
      <w:r>
        <w:rPr>
          <w:rFonts w:ascii="Tunga" w:hAnsi="Tunga" w:cs="Tunga"/>
          <w:szCs w:val="21"/>
          <w:cs/>
        </w:rPr>
        <w:t>]</w:t>
      </w:r>
    </w:p>
    <w:p w14:paraId="5A180EEB" w14:textId="77777777" w:rsidR="00E9400C" w:rsidRPr="00AC4226" w:rsidRDefault="00E9400C" w:rsidP="007C105A">
      <w:pPr>
        <w:pStyle w:val="S16S"/>
      </w:pPr>
      <w:r w:rsidRPr="00AC4226">
        <w:rPr>
          <w:cs/>
        </w:rPr>
        <w:t>न हि हरिं सततं न नमत्यसौ न च न पश्यति नापि न वन्दते</w:t>
      </w:r>
      <w:r w:rsidR="00D766AC" w:rsidRPr="00AC4226">
        <w:rPr>
          <w:cs/>
        </w:rPr>
        <w:t>।</w:t>
      </w:r>
      <w:r w:rsidR="002A5300" w:rsidRPr="00AC4226">
        <w:rPr>
          <w:cs/>
        </w:rPr>
        <w:br/>
      </w:r>
      <w:r w:rsidRPr="00AC4226">
        <w:rPr>
          <w:cs/>
        </w:rPr>
        <w:t>अपि तथेति विधाय विशेषतः स ननु साधु</w:t>
      </w:r>
      <w:r w:rsidRPr="00AC4226">
        <w:t>-</w:t>
      </w:r>
      <w:r w:rsidRPr="00AC4226">
        <w:rPr>
          <w:cs/>
        </w:rPr>
        <w:t>जनान् समशिक्षयत्</w:t>
      </w:r>
      <w:r w:rsidR="00D766AC" w:rsidRPr="00AC4226">
        <w:rPr>
          <w:cs/>
        </w:rPr>
        <w:t>॥</w:t>
      </w:r>
      <w:r w:rsidR="00A953C3" w:rsidRPr="00AC4226">
        <w:t>3-</w:t>
      </w:r>
      <w:r w:rsidRPr="00AC4226">
        <w:t>7</w:t>
      </w:r>
      <w:r w:rsidR="0051754E" w:rsidRPr="00AC4226">
        <w:rPr>
          <w:cs/>
        </w:rPr>
        <w:t>॥</w:t>
      </w:r>
    </w:p>
    <w:p w14:paraId="68013D03" w14:textId="77777777" w:rsidR="00E4043C" w:rsidRPr="00AC4226" w:rsidRDefault="00E4043C" w:rsidP="00EC4553">
      <w:pPr>
        <w:pStyle w:val="EngText"/>
      </w:pPr>
      <w:r w:rsidRPr="00AC4226">
        <w:t xml:space="preserve">3-7. Vasudeva (Lord </w:t>
      </w:r>
      <w:r w:rsidR="00323D6D" w:rsidRPr="00AC4226">
        <w:t>Vayu</w:t>
      </w:r>
      <w:r w:rsidRPr="00AC4226">
        <w:t xml:space="preserve"> in embodiment) always bows before Lord </w:t>
      </w:r>
      <w:r w:rsidR="00323D6D" w:rsidRPr="00AC4226">
        <w:t>Narayana</w:t>
      </w:r>
      <w:r w:rsidRPr="00AC4226">
        <w:t xml:space="preserve"> sees Him and extols Him with great devotion: (this is his wont). Now he observed all these devotional formalities</w:t>
      </w:r>
      <w:r w:rsidR="001732D2" w:rsidRPr="00AC4226">
        <w:t xml:space="preserve"> to set an example for the virtuous to imitate.</w:t>
      </w:r>
    </w:p>
    <w:p w14:paraId="128E8EA9" w14:textId="77777777" w:rsidR="00E9400C" w:rsidRPr="00AC4226" w:rsidRDefault="00E9400C" w:rsidP="007C105A">
      <w:pPr>
        <w:pStyle w:val="S16S"/>
      </w:pPr>
      <w:r w:rsidRPr="00AC4226">
        <w:rPr>
          <w:cs/>
        </w:rPr>
        <w:lastRenderedPageBreak/>
        <w:t>अनवलोक्य सुतं सुत</w:t>
      </w:r>
      <w:r w:rsidRPr="00AC4226">
        <w:t>-</w:t>
      </w:r>
      <w:r w:rsidRPr="00AC4226">
        <w:rPr>
          <w:cs/>
        </w:rPr>
        <w:t>वत्सलो मृगयते स्म मही</w:t>
      </w:r>
      <w:r w:rsidRPr="00AC4226">
        <w:t>-</w:t>
      </w:r>
      <w:r w:rsidRPr="00AC4226">
        <w:rPr>
          <w:cs/>
        </w:rPr>
        <w:t>सुर</w:t>
      </w:r>
      <w:r w:rsidRPr="00AC4226">
        <w:t>-</w:t>
      </w:r>
      <w:r w:rsidRPr="00AC4226">
        <w:rPr>
          <w:cs/>
        </w:rPr>
        <w:t>पुङ्गवः</w:t>
      </w:r>
      <w:r w:rsidR="002A5300" w:rsidRPr="00AC4226">
        <w:rPr>
          <w:cs/>
        </w:rPr>
        <w:t>।</w:t>
      </w:r>
      <w:r w:rsidR="002A5300" w:rsidRPr="00AC4226">
        <w:rPr>
          <w:cs/>
        </w:rPr>
        <w:br/>
      </w:r>
      <w:r w:rsidRPr="00AC4226">
        <w:rPr>
          <w:cs/>
        </w:rPr>
        <w:t>मुहुरपृच्छदमुष्य गतिं नरान् पथि</w:t>
      </w:r>
      <w:r w:rsidRPr="00AC4226">
        <w:t>-</w:t>
      </w:r>
      <w:r w:rsidRPr="00AC4226">
        <w:rPr>
          <w:cs/>
        </w:rPr>
        <w:t>पथि प्रगतो</w:t>
      </w:r>
      <w:r w:rsidR="007A4C1E" w:rsidRPr="00AC4226">
        <w:rPr>
          <w:cs/>
        </w:rPr>
        <w:t>ऽ</w:t>
      </w:r>
      <w:r w:rsidRPr="00AC4226">
        <w:rPr>
          <w:cs/>
        </w:rPr>
        <w:t>नुपदं द्रुतम्</w:t>
      </w:r>
      <w:r w:rsidR="00D766AC" w:rsidRPr="00AC4226">
        <w:rPr>
          <w:cs/>
        </w:rPr>
        <w:t>॥</w:t>
      </w:r>
      <w:r w:rsidR="00A953C3" w:rsidRPr="00AC4226">
        <w:t>3-</w:t>
      </w:r>
      <w:r w:rsidRPr="00AC4226">
        <w:t>8</w:t>
      </w:r>
      <w:r w:rsidR="0051754E" w:rsidRPr="00AC4226">
        <w:rPr>
          <w:cs/>
        </w:rPr>
        <w:t>॥</w:t>
      </w:r>
    </w:p>
    <w:p w14:paraId="02039276" w14:textId="77777777" w:rsidR="001732D2" w:rsidRPr="00AC4226" w:rsidRDefault="001732D2" w:rsidP="00EC4553">
      <w:pPr>
        <w:pStyle w:val="EngText"/>
      </w:pPr>
      <w:r w:rsidRPr="00AC4226">
        <w:t xml:space="preserve">3-8. Noting the absence of his darling son in the crown, the eminent Brahmin Madhyagehabhatta forthwith rushed in search of him closely following his foot-prints, eagerly enquiring with the wayfarers his whereabouts in every </w:t>
      </w:r>
      <w:r w:rsidR="00323D6D" w:rsidRPr="00AC4226">
        <w:t>path</w:t>
      </w:r>
      <w:r w:rsidRPr="00AC4226">
        <w:t xml:space="preserve"> time and again.</w:t>
      </w:r>
    </w:p>
    <w:p w14:paraId="5E165AA9" w14:textId="77777777" w:rsidR="00E9400C" w:rsidRPr="00AC4226" w:rsidRDefault="00E9400C" w:rsidP="007C105A">
      <w:pPr>
        <w:pStyle w:val="S16S"/>
      </w:pPr>
      <w:r w:rsidRPr="00AC4226">
        <w:rPr>
          <w:cs/>
        </w:rPr>
        <w:t>जन</w:t>
      </w:r>
      <w:r w:rsidRPr="00AC4226">
        <w:t>-</w:t>
      </w:r>
      <w:r w:rsidRPr="00AC4226">
        <w:rPr>
          <w:cs/>
        </w:rPr>
        <w:t>सदा</w:t>
      </w:r>
      <w:r w:rsidRPr="00AC4226">
        <w:t>-</w:t>
      </w:r>
      <w:r w:rsidRPr="00AC4226">
        <w:rPr>
          <w:cs/>
        </w:rPr>
        <w:t>गति</w:t>
      </w:r>
      <w:r w:rsidRPr="00AC4226">
        <w:t>-</w:t>
      </w:r>
      <w:r w:rsidRPr="00AC4226">
        <w:rPr>
          <w:cs/>
        </w:rPr>
        <w:t>सूचित</w:t>
      </w:r>
      <w:r w:rsidRPr="00AC4226">
        <w:t>-</w:t>
      </w:r>
      <w:r w:rsidRPr="00AC4226">
        <w:rPr>
          <w:cs/>
        </w:rPr>
        <w:t>वर्त्मना प्रति</w:t>
      </w:r>
      <w:r w:rsidRPr="00AC4226">
        <w:t>-</w:t>
      </w:r>
      <w:r w:rsidRPr="00AC4226">
        <w:rPr>
          <w:cs/>
        </w:rPr>
        <w:t>पदं व्रजता परया तृषा</w:t>
      </w:r>
      <w:r w:rsidR="00D766AC" w:rsidRPr="00AC4226">
        <w:rPr>
          <w:cs/>
        </w:rPr>
        <w:t>।</w:t>
      </w:r>
      <w:r w:rsidR="002A5300" w:rsidRPr="00AC4226">
        <w:rPr>
          <w:cs/>
        </w:rPr>
        <w:br/>
      </w:r>
      <w:r w:rsidRPr="00AC4226">
        <w:rPr>
          <w:cs/>
        </w:rPr>
        <w:t>द्व</w:t>
      </w:r>
      <w:r w:rsidR="00E67CB9">
        <w:rPr>
          <w:rFonts w:hint="cs"/>
          <w:cs/>
        </w:rPr>
        <w:t>ि</w:t>
      </w:r>
      <w:r w:rsidRPr="00AC4226">
        <w:rPr>
          <w:cs/>
        </w:rPr>
        <w:t>ज</w:t>
      </w:r>
      <w:r w:rsidRPr="00AC4226">
        <w:t>-</w:t>
      </w:r>
      <w:r w:rsidRPr="00AC4226">
        <w:rPr>
          <w:cs/>
        </w:rPr>
        <w:t>महा</w:t>
      </w:r>
      <w:r w:rsidRPr="00AC4226">
        <w:t>-</w:t>
      </w:r>
      <w:r w:rsidRPr="00AC4226">
        <w:rPr>
          <w:cs/>
        </w:rPr>
        <w:t>मधु</w:t>
      </w:r>
      <w:r w:rsidRPr="00AC4226">
        <w:t>-</w:t>
      </w:r>
      <w:r w:rsidRPr="00AC4226">
        <w:rPr>
          <w:cs/>
        </w:rPr>
        <w:t>पेन मनो</w:t>
      </w:r>
      <w:r w:rsidRPr="00AC4226">
        <w:t>-</w:t>
      </w:r>
      <w:r w:rsidRPr="00AC4226">
        <w:rPr>
          <w:cs/>
        </w:rPr>
        <w:t>हरं स्मितमलाभि सुतानन</w:t>
      </w:r>
      <w:r w:rsidRPr="00AC4226">
        <w:t>-</w:t>
      </w:r>
      <w:r w:rsidRPr="00AC4226">
        <w:rPr>
          <w:cs/>
        </w:rPr>
        <w:t>वारि</w:t>
      </w:r>
      <w:r w:rsidRPr="00AC4226">
        <w:t>-</w:t>
      </w:r>
      <w:r w:rsidRPr="00AC4226">
        <w:rPr>
          <w:cs/>
        </w:rPr>
        <w:t>जम्</w:t>
      </w:r>
      <w:r w:rsidR="00D766AC" w:rsidRPr="00AC4226">
        <w:rPr>
          <w:cs/>
        </w:rPr>
        <w:t>॥</w:t>
      </w:r>
      <w:r w:rsidR="00A953C3" w:rsidRPr="00AC4226">
        <w:t>3-</w:t>
      </w:r>
      <w:r w:rsidRPr="00AC4226">
        <w:t>9</w:t>
      </w:r>
      <w:r w:rsidR="0051754E" w:rsidRPr="00AC4226">
        <w:rPr>
          <w:cs/>
        </w:rPr>
        <w:t>॥</w:t>
      </w:r>
    </w:p>
    <w:p w14:paraId="1AA0DC2B" w14:textId="77777777" w:rsidR="001732D2" w:rsidRPr="00AC4226" w:rsidRDefault="001732D2" w:rsidP="00EC4553">
      <w:pPr>
        <w:pStyle w:val="EngText"/>
      </w:pPr>
      <w:r w:rsidRPr="00AC4226">
        <w:t xml:space="preserve">3-9. </w:t>
      </w:r>
      <w:r w:rsidR="004D3E63">
        <w:t>T</w:t>
      </w:r>
      <w:r w:rsidRPr="00AC4226">
        <w:t xml:space="preserve">he anxious Madhyagehabhatta plodding the </w:t>
      </w:r>
      <w:r w:rsidR="00323D6D" w:rsidRPr="00AC4226">
        <w:t>path</w:t>
      </w:r>
      <w:r w:rsidRPr="00AC4226">
        <w:t xml:space="preserve"> pointed by the people, moving up and down at every step with increasing hope saw at last the smiling </w:t>
      </w:r>
      <w:r w:rsidR="004D3E63">
        <w:t>c</w:t>
      </w:r>
      <w:r w:rsidRPr="00AC4226">
        <w:t>harming countenance of his missing son like the impatient big-bee carried away by the scent-bearing breeze to the lovely lotus.</w:t>
      </w:r>
    </w:p>
    <w:p w14:paraId="282B0EC7" w14:textId="77777777" w:rsidR="00E9400C" w:rsidRPr="00AC4226" w:rsidRDefault="00E9400C" w:rsidP="007C105A">
      <w:pPr>
        <w:pStyle w:val="S16S"/>
      </w:pPr>
      <w:r w:rsidRPr="00AC4226">
        <w:rPr>
          <w:cs/>
        </w:rPr>
        <w:t>विरह</w:t>
      </w:r>
      <w:r w:rsidRPr="00AC4226">
        <w:t>-</w:t>
      </w:r>
      <w:r w:rsidRPr="00AC4226">
        <w:rPr>
          <w:cs/>
        </w:rPr>
        <w:t>दून</w:t>
      </w:r>
      <w:r w:rsidRPr="00AC4226">
        <w:t>-</w:t>
      </w:r>
      <w:r w:rsidRPr="00AC4226">
        <w:rPr>
          <w:cs/>
        </w:rPr>
        <w:t>तयोद्</w:t>
      </w:r>
      <w:r w:rsidRPr="00AC4226">
        <w:t>-</w:t>
      </w:r>
      <w:r w:rsidRPr="00AC4226">
        <w:rPr>
          <w:cs/>
        </w:rPr>
        <w:t>गमनोन्मुखं न्यरुणदश्रु पुरा स ययोर्दृशोः</w:t>
      </w:r>
      <w:r w:rsidR="00D766AC" w:rsidRPr="00AC4226">
        <w:rPr>
          <w:cs/>
        </w:rPr>
        <w:t>।</w:t>
      </w:r>
      <w:r w:rsidR="002A5300" w:rsidRPr="00AC4226">
        <w:rPr>
          <w:cs/>
        </w:rPr>
        <w:br/>
      </w:r>
      <w:r w:rsidRPr="00AC4226">
        <w:rPr>
          <w:cs/>
        </w:rPr>
        <w:t>अथ तयोः प्र</w:t>
      </w:r>
      <w:r w:rsidRPr="00AC4226">
        <w:t>-</w:t>
      </w:r>
      <w:r w:rsidRPr="00AC4226">
        <w:rPr>
          <w:cs/>
        </w:rPr>
        <w:t>मदोत्थितमप्यदः प्रति</w:t>
      </w:r>
      <w:r w:rsidRPr="00AC4226">
        <w:t>-</w:t>
      </w:r>
      <w:r w:rsidRPr="00AC4226">
        <w:rPr>
          <w:cs/>
        </w:rPr>
        <w:t>निरुद्ध्य गिरं गुरुरब्रवीत्॥</w:t>
      </w:r>
      <w:r w:rsidR="00A953C3" w:rsidRPr="00AC4226">
        <w:t>3-</w:t>
      </w:r>
      <w:r w:rsidRPr="00AC4226">
        <w:t>10</w:t>
      </w:r>
      <w:r w:rsidR="0051754E" w:rsidRPr="00AC4226">
        <w:rPr>
          <w:cs/>
        </w:rPr>
        <w:t>॥</w:t>
      </w:r>
    </w:p>
    <w:p w14:paraId="16E2A1C4" w14:textId="77777777" w:rsidR="001732D2" w:rsidRPr="00AC4226" w:rsidRDefault="001732D2" w:rsidP="00EC4553">
      <w:pPr>
        <w:pStyle w:val="EngText"/>
      </w:pPr>
      <w:r w:rsidRPr="00AC4226">
        <w:t>3-10</w:t>
      </w:r>
      <w:r w:rsidR="00FC0EFF" w:rsidRPr="00AC4226">
        <w:t>.</w:t>
      </w:r>
      <w:r w:rsidRPr="00AC4226">
        <w:t xml:space="preserve"> The father who checked his gushing ears of parting pains with an uplifted face (deeming it inauspicious) now (after recovery) like-wise withheld shedding tears of joy and uttered these words:</w:t>
      </w:r>
    </w:p>
    <w:p w14:paraId="0F649BE5" w14:textId="77777777" w:rsidR="00E9400C" w:rsidRPr="00AC4226" w:rsidRDefault="00E9400C" w:rsidP="007C105A">
      <w:pPr>
        <w:pStyle w:val="S16S"/>
      </w:pPr>
      <w:r w:rsidRPr="00AC4226">
        <w:rPr>
          <w:cs/>
        </w:rPr>
        <w:t>अयि स</w:t>
      </w:r>
      <w:r w:rsidR="00E67CB9">
        <w:rPr>
          <w:rFonts w:hint="cs"/>
          <w:cs/>
        </w:rPr>
        <w:t>ु</w:t>
      </w:r>
      <w:r w:rsidRPr="00AC4226">
        <w:rPr>
          <w:cs/>
        </w:rPr>
        <w:t>तेदमुदा</w:t>
      </w:r>
      <w:r w:rsidRPr="00AC4226">
        <w:t>-</w:t>
      </w:r>
      <w:r w:rsidRPr="00AC4226">
        <w:rPr>
          <w:cs/>
        </w:rPr>
        <w:t>हर तत्वतो ननु समा</w:t>
      </w:r>
      <w:r w:rsidRPr="00AC4226">
        <w:t>-</w:t>
      </w:r>
      <w:r w:rsidRPr="00AC4226">
        <w:rPr>
          <w:cs/>
        </w:rPr>
        <w:t>गतवानसि साम्प्रतम्</w:t>
      </w:r>
      <w:r w:rsidR="00D766AC" w:rsidRPr="00AC4226">
        <w:rPr>
          <w:cs/>
        </w:rPr>
        <w:t>।</w:t>
      </w:r>
      <w:r w:rsidR="002A5300" w:rsidRPr="00AC4226">
        <w:rPr>
          <w:cs/>
        </w:rPr>
        <w:br/>
      </w:r>
      <w:r w:rsidRPr="00AC4226">
        <w:rPr>
          <w:cs/>
        </w:rPr>
        <w:t>स्व</w:t>
      </w:r>
      <w:r w:rsidRPr="00AC4226">
        <w:t>-</w:t>
      </w:r>
      <w:r w:rsidRPr="00AC4226">
        <w:rPr>
          <w:cs/>
        </w:rPr>
        <w:t>जनता</w:t>
      </w:r>
      <w:r w:rsidRPr="00AC4226">
        <w:t>-</w:t>
      </w:r>
      <w:r w:rsidRPr="00AC4226">
        <w:rPr>
          <w:cs/>
        </w:rPr>
        <w:t>रहितस्य तु को</w:t>
      </w:r>
      <w:r w:rsidR="007A4C1E" w:rsidRPr="00AC4226">
        <w:rPr>
          <w:cs/>
        </w:rPr>
        <w:t>ऽ</w:t>
      </w:r>
      <w:r w:rsidRPr="00AC4226">
        <w:rPr>
          <w:cs/>
        </w:rPr>
        <w:t>त्र ते सह</w:t>
      </w:r>
      <w:r w:rsidRPr="00AC4226">
        <w:t>-</w:t>
      </w:r>
      <w:r w:rsidRPr="00AC4226">
        <w:rPr>
          <w:cs/>
        </w:rPr>
        <w:t>चरो</w:t>
      </w:r>
      <w:r w:rsidR="007A4C1E" w:rsidRPr="00AC4226">
        <w:rPr>
          <w:cs/>
        </w:rPr>
        <w:t>ऽ</w:t>
      </w:r>
      <w:r w:rsidRPr="00AC4226">
        <w:rPr>
          <w:cs/>
        </w:rPr>
        <w:t>र्भक दीर्घ</w:t>
      </w:r>
      <w:r w:rsidRPr="00AC4226">
        <w:t>-</w:t>
      </w:r>
      <w:r w:rsidRPr="00AC4226">
        <w:rPr>
          <w:cs/>
        </w:rPr>
        <w:t>तमे पथि</w:t>
      </w:r>
      <w:r w:rsidR="00D766AC" w:rsidRPr="00AC4226">
        <w:rPr>
          <w:cs/>
        </w:rPr>
        <w:t>॥</w:t>
      </w:r>
      <w:r w:rsidR="00A953C3" w:rsidRPr="00AC4226">
        <w:t>3-</w:t>
      </w:r>
      <w:r w:rsidRPr="00AC4226">
        <w:t>11</w:t>
      </w:r>
      <w:r w:rsidR="0051754E" w:rsidRPr="00AC4226">
        <w:rPr>
          <w:cs/>
        </w:rPr>
        <w:t>॥</w:t>
      </w:r>
    </w:p>
    <w:p w14:paraId="21BD62CE" w14:textId="77777777" w:rsidR="00FC0EFF" w:rsidRPr="00AC4226" w:rsidRDefault="00FC0EFF" w:rsidP="00EC4553">
      <w:pPr>
        <w:pStyle w:val="EngText"/>
      </w:pPr>
      <w:r w:rsidRPr="00AC4226">
        <w:t xml:space="preserve">3-11. ‘Oh dear son; </w:t>
      </w:r>
      <w:r w:rsidR="00323D6D" w:rsidRPr="00AC4226">
        <w:t>well</w:t>
      </w:r>
      <w:r w:rsidRPr="00AC4226">
        <w:t xml:space="preserve">, you have now arrived: Tell us truly who accompanied you, a lad moving all alone on your distant journey </w:t>
      </w:r>
      <w:r w:rsidR="00323D6D" w:rsidRPr="00AC4226">
        <w:t>(as</w:t>
      </w:r>
      <w:r w:rsidRPr="00AC4226">
        <w:t xml:space="preserve"> your associate).</w:t>
      </w:r>
    </w:p>
    <w:p w14:paraId="79843EAA" w14:textId="77777777" w:rsidR="00E9400C" w:rsidRPr="00AC4226" w:rsidRDefault="00E9400C" w:rsidP="007C105A">
      <w:pPr>
        <w:pStyle w:val="S16S"/>
      </w:pPr>
      <w:r w:rsidRPr="00AC4226">
        <w:rPr>
          <w:cs/>
        </w:rPr>
        <w:t>जनक</w:t>
      </w:r>
      <w:r w:rsidRPr="00AC4226">
        <w:t>-</w:t>
      </w:r>
      <w:r w:rsidRPr="00AC4226">
        <w:rPr>
          <w:cs/>
        </w:rPr>
        <w:t>वाचमिमामव</w:t>
      </w:r>
      <w:r w:rsidRPr="00AC4226">
        <w:t>-</w:t>
      </w:r>
      <w:r w:rsidRPr="00AC4226">
        <w:rPr>
          <w:cs/>
        </w:rPr>
        <w:t>धारयन् कळमुदाहरदम्बु</w:t>
      </w:r>
      <w:r w:rsidRPr="00AC4226">
        <w:t>-</w:t>
      </w:r>
      <w:r w:rsidRPr="00AC4226">
        <w:rPr>
          <w:cs/>
        </w:rPr>
        <w:t>रुहेक्षणः</w:t>
      </w:r>
      <w:r w:rsidR="00D766AC" w:rsidRPr="00AC4226">
        <w:rPr>
          <w:cs/>
        </w:rPr>
        <w:t>।</w:t>
      </w:r>
      <w:r w:rsidR="002A5300" w:rsidRPr="00AC4226">
        <w:rPr>
          <w:cs/>
        </w:rPr>
        <w:br/>
      </w:r>
      <w:r w:rsidRPr="00AC4226">
        <w:rPr>
          <w:cs/>
        </w:rPr>
        <w:t>स्व</w:t>
      </w:r>
      <w:r w:rsidRPr="00AC4226">
        <w:t>-</w:t>
      </w:r>
      <w:r w:rsidRPr="00AC4226">
        <w:rPr>
          <w:cs/>
        </w:rPr>
        <w:t>पदमा</w:t>
      </w:r>
      <w:r w:rsidRPr="00AC4226">
        <w:t>-</w:t>
      </w:r>
      <w:r w:rsidRPr="00AC4226">
        <w:rPr>
          <w:cs/>
        </w:rPr>
        <w:t>व्रजतो व्रजतो</w:t>
      </w:r>
      <w:r w:rsidR="007A4C1E" w:rsidRPr="00AC4226">
        <w:rPr>
          <w:cs/>
        </w:rPr>
        <w:t>ऽ</w:t>
      </w:r>
      <w:r w:rsidRPr="00AC4226">
        <w:rPr>
          <w:cs/>
        </w:rPr>
        <w:t>प्यतो ननु सखा मम कानन</w:t>
      </w:r>
      <w:r w:rsidRPr="00AC4226">
        <w:t>-</w:t>
      </w:r>
      <w:r w:rsidRPr="00AC4226">
        <w:rPr>
          <w:cs/>
        </w:rPr>
        <w:t>गो विभुः</w:t>
      </w:r>
      <w:r w:rsidR="00D766AC" w:rsidRPr="00AC4226">
        <w:rPr>
          <w:cs/>
        </w:rPr>
        <w:t>॥</w:t>
      </w:r>
      <w:r w:rsidR="00A953C3" w:rsidRPr="00AC4226">
        <w:t>3-</w:t>
      </w:r>
      <w:r w:rsidRPr="00AC4226">
        <w:t>12</w:t>
      </w:r>
      <w:r w:rsidR="0051754E" w:rsidRPr="00AC4226">
        <w:rPr>
          <w:cs/>
        </w:rPr>
        <w:t>॥</w:t>
      </w:r>
    </w:p>
    <w:p w14:paraId="61650B0C" w14:textId="77777777" w:rsidR="00FC0EFF" w:rsidRPr="00AC4226" w:rsidRDefault="00FC0EFF" w:rsidP="00EC4553">
      <w:pPr>
        <w:pStyle w:val="EngText"/>
      </w:pPr>
      <w:r w:rsidRPr="00AC4226">
        <w:t>3-12. Hearing heedfully the words of his father, Vasudeva with fascinating eyes muttered in a faltering tone ‘Verily, the supreme Lord Narayana was my companion on my way to his place in the fores</w:t>
      </w:r>
      <w:r w:rsidR="004D3E63">
        <w:t xml:space="preserve">t and then during my travel to </w:t>
      </w:r>
      <w:r w:rsidR="00323D6D" w:rsidRPr="00AC4226">
        <w:t>T</w:t>
      </w:r>
      <w:r w:rsidRPr="00AC4226">
        <w:t>alekude temple’.</w:t>
      </w:r>
    </w:p>
    <w:p w14:paraId="7C65BEF8" w14:textId="77777777" w:rsidR="00E9400C" w:rsidRPr="00AC4226" w:rsidRDefault="00E9400C" w:rsidP="007C105A">
      <w:pPr>
        <w:pStyle w:val="S16S"/>
      </w:pPr>
      <w:r w:rsidRPr="00AC4226">
        <w:rPr>
          <w:cs/>
        </w:rPr>
        <w:t>तदितरायतनात्तु यदा</w:t>
      </w:r>
      <w:r w:rsidR="007A4C1E" w:rsidRPr="00AC4226">
        <w:rPr>
          <w:cs/>
        </w:rPr>
        <w:t>ऽ</w:t>
      </w:r>
      <w:r w:rsidRPr="00AC4226">
        <w:rPr>
          <w:cs/>
        </w:rPr>
        <w:t>गमं कृत</w:t>
      </w:r>
      <w:r w:rsidRPr="00AC4226">
        <w:t>-</w:t>
      </w:r>
      <w:r w:rsidRPr="00AC4226">
        <w:rPr>
          <w:cs/>
        </w:rPr>
        <w:t>रतिः खलु तत्र हरिः सखा</w:t>
      </w:r>
      <w:r w:rsidR="00D766AC" w:rsidRPr="00AC4226">
        <w:rPr>
          <w:cs/>
        </w:rPr>
        <w:t>।</w:t>
      </w:r>
      <w:r w:rsidR="002A5300" w:rsidRPr="00AC4226">
        <w:rPr>
          <w:cs/>
        </w:rPr>
        <w:br/>
      </w:r>
      <w:r w:rsidRPr="00AC4226">
        <w:rPr>
          <w:cs/>
        </w:rPr>
        <w:t>अहमिहापि महेन्द्र</w:t>
      </w:r>
      <w:r w:rsidRPr="00AC4226">
        <w:t>-</w:t>
      </w:r>
      <w:r w:rsidRPr="00AC4226">
        <w:rPr>
          <w:cs/>
        </w:rPr>
        <w:t>दिगालयं प्रणतवानुत याव</w:t>
      </w:r>
      <w:r w:rsidR="00E67CB9">
        <w:rPr>
          <w:rFonts w:hint="cs"/>
          <w:cs/>
        </w:rPr>
        <w:t>द</w:t>
      </w:r>
      <w:r w:rsidRPr="00AC4226">
        <w:rPr>
          <w:cs/>
        </w:rPr>
        <w:t>धीश्वरम्</w:t>
      </w:r>
      <w:r w:rsidR="00D766AC" w:rsidRPr="00AC4226">
        <w:rPr>
          <w:cs/>
        </w:rPr>
        <w:t>॥</w:t>
      </w:r>
      <w:r w:rsidR="00A953C3" w:rsidRPr="00AC4226">
        <w:t>3-</w:t>
      </w:r>
      <w:r w:rsidRPr="00AC4226">
        <w:t>13</w:t>
      </w:r>
      <w:r w:rsidR="0051754E" w:rsidRPr="00AC4226">
        <w:rPr>
          <w:cs/>
        </w:rPr>
        <w:t>॥</w:t>
      </w:r>
    </w:p>
    <w:p w14:paraId="665C3AB6" w14:textId="77777777" w:rsidR="00FC0EFF" w:rsidRPr="00AC4226" w:rsidRDefault="00FC0EFF" w:rsidP="00EC4553">
      <w:pPr>
        <w:pStyle w:val="EngText"/>
      </w:pPr>
      <w:r w:rsidRPr="00AC4226">
        <w:lastRenderedPageBreak/>
        <w:t>3-13. During my to</w:t>
      </w:r>
      <w:r w:rsidR="00323D6D" w:rsidRPr="00AC4226">
        <w:t>ur from the Talekude temple to C</w:t>
      </w:r>
      <w:r w:rsidRPr="00AC4226">
        <w:t>handramouleshwara sanctuary where I saluted the immanent Lord Hari, the Talekude supreme Lord escorted me.</w:t>
      </w:r>
    </w:p>
    <w:p w14:paraId="7B453374" w14:textId="77777777" w:rsidR="00E9400C" w:rsidRPr="00AC4226" w:rsidRDefault="00E9400C" w:rsidP="007C105A">
      <w:pPr>
        <w:pStyle w:val="S16S"/>
      </w:pPr>
      <w:r w:rsidRPr="00AC4226">
        <w:rPr>
          <w:cs/>
        </w:rPr>
        <w:t>अपि ततो</w:t>
      </w:r>
      <w:r w:rsidR="007A4C1E" w:rsidRPr="00AC4226">
        <w:rPr>
          <w:cs/>
        </w:rPr>
        <w:t>ऽ</w:t>
      </w:r>
      <w:r w:rsidRPr="00AC4226">
        <w:rPr>
          <w:cs/>
        </w:rPr>
        <w:t>हमुपेत्य सहामुना भगवतेत्र सते प्रणतिं व्यधाम्</w:t>
      </w:r>
      <w:r w:rsidR="00D766AC" w:rsidRPr="00AC4226">
        <w:rPr>
          <w:cs/>
        </w:rPr>
        <w:t>।</w:t>
      </w:r>
      <w:r w:rsidR="002A5300" w:rsidRPr="00AC4226">
        <w:rPr>
          <w:cs/>
        </w:rPr>
        <w:br/>
      </w:r>
      <w:r w:rsidRPr="00AC4226">
        <w:rPr>
          <w:cs/>
        </w:rPr>
        <w:t>इति निगद्य विभाति शिशुः स्म वि</w:t>
      </w:r>
      <w:r w:rsidRPr="00AC4226">
        <w:t>-</w:t>
      </w:r>
      <w:r w:rsidRPr="00AC4226">
        <w:rPr>
          <w:cs/>
        </w:rPr>
        <w:t>स्मित</w:t>
      </w:r>
      <w:r w:rsidRPr="00AC4226">
        <w:t>-</w:t>
      </w:r>
      <w:r w:rsidRPr="00AC4226">
        <w:rPr>
          <w:cs/>
        </w:rPr>
        <w:t>सभा</w:t>
      </w:r>
      <w:r w:rsidRPr="00AC4226">
        <w:t>-</w:t>
      </w:r>
      <w:r w:rsidRPr="00AC4226">
        <w:rPr>
          <w:cs/>
        </w:rPr>
        <w:t>जन</w:t>
      </w:r>
      <w:r w:rsidRPr="00AC4226">
        <w:t>-</w:t>
      </w:r>
      <w:r w:rsidRPr="00AC4226">
        <w:rPr>
          <w:cs/>
        </w:rPr>
        <w:t>चीर्ण</w:t>
      </w:r>
      <w:r w:rsidRPr="00AC4226">
        <w:t>-</w:t>
      </w:r>
      <w:r w:rsidRPr="00AC4226">
        <w:rPr>
          <w:cs/>
        </w:rPr>
        <w:t>सभाजनः</w:t>
      </w:r>
      <w:r w:rsidR="00D766AC" w:rsidRPr="00AC4226">
        <w:rPr>
          <w:cs/>
        </w:rPr>
        <w:t>॥</w:t>
      </w:r>
      <w:r w:rsidR="00A953C3" w:rsidRPr="00AC4226">
        <w:t>3-</w:t>
      </w:r>
      <w:r w:rsidRPr="00AC4226">
        <w:t>14</w:t>
      </w:r>
      <w:r w:rsidR="0051754E" w:rsidRPr="00AC4226">
        <w:rPr>
          <w:cs/>
        </w:rPr>
        <w:t>॥</w:t>
      </w:r>
    </w:p>
    <w:p w14:paraId="28D3D317" w14:textId="77777777" w:rsidR="00FC0EFF" w:rsidRPr="00AC4226" w:rsidRDefault="00FC0EFF" w:rsidP="00EC4553">
      <w:pPr>
        <w:pStyle w:val="EngText"/>
      </w:pPr>
      <w:r w:rsidRPr="00AC4226">
        <w:t xml:space="preserve">3-14. </w:t>
      </w:r>
      <w:r w:rsidR="004D3E63">
        <w:t>‘</w:t>
      </w:r>
      <w:r w:rsidRPr="00AC4226">
        <w:t>From there Lord Chandramouleshwara gave me company</w:t>
      </w:r>
      <w:r w:rsidR="00C73496" w:rsidRPr="00AC4226">
        <w:t xml:space="preserve"> to the Ananteshwara temple where I paid my obeisance to Lord Narayana’, so prattled the lustrous child Vasudeva, fondled by the amazed assembly.</w:t>
      </w:r>
    </w:p>
    <w:p w14:paraId="6155ED33" w14:textId="77777777" w:rsidR="00E9400C" w:rsidRPr="00AC4226" w:rsidRDefault="00E9400C" w:rsidP="007C105A">
      <w:pPr>
        <w:pStyle w:val="S16S"/>
      </w:pPr>
      <w:r w:rsidRPr="00AC4226">
        <w:rPr>
          <w:cs/>
        </w:rPr>
        <w:t>विरहित</w:t>
      </w:r>
      <w:r w:rsidRPr="00AC4226">
        <w:t>-</w:t>
      </w:r>
      <w:r w:rsidRPr="00AC4226">
        <w:rPr>
          <w:cs/>
        </w:rPr>
        <w:t>स्व</w:t>
      </w:r>
      <w:r w:rsidRPr="00AC4226">
        <w:t>-</w:t>
      </w:r>
      <w:r w:rsidRPr="00AC4226">
        <w:rPr>
          <w:cs/>
        </w:rPr>
        <w:t>जनं चरण</w:t>
      </w:r>
      <w:r w:rsidRPr="00AC4226">
        <w:t>-</w:t>
      </w:r>
      <w:r w:rsidRPr="00AC4226">
        <w:rPr>
          <w:cs/>
        </w:rPr>
        <w:t>प्रियं विविध</w:t>
      </w:r>
      <w:r w:rsidRPr="00AC4226">
        <w:t>-</w:t>
      </w:r>
      <w:r w:rsidRPr="00AC4226">
        <w:rPr>
          <w:cs/>
        </w:rPr>
        <w:t>भूत</w:t>
      </w:r>
      <w:r w:rsidRPr="00AC4226">
        <w:t>-</w:t>
      </w:r>
      <w:r w:rsidRPr="00AC4226">
        <w:rPr>
          <w:cs/>
        </w:rPr>
        <w:t>भयङ्कर</w:t>
      </w:r>
      <w:r w:rsidRPr="00AC4226">
        <w:t>-</w:t>
      </w:r>
      <w:r w:rsidRPr="00AC4226">
        <w:rPr>
          <w:cs/>
        </w:rPr>
        <w:t>वर्त्मनि</w:t>
      </w:r>
      <w:r w:rsidR="00D766AC" w:rsidRPr="00AC4226">
        <w:rPr>
          <w:cs/>
        </w:rPr>
        <w:t>।</w:t>
      </w:r>
      <w:r w:rsidR="002A5300" w:rsidRPr="00AC4226">
        <w:rPr>
          <w:cs/>
        </w:rPr>
        <w:br/>
      </w:r>
      <w:r w:rsidRPr="00AC4226">
        <w:rPr>
          <w:cs/>
        </w:rPr>
        <w:t>अयि कृपालय पालय बालकं लघु</w:t>
      </w:r>
      <w:r w:rsidRPr="00AC4226">
        <w:t>-</w:t>
      </w:r>
      <w:r w:rsidRPr="00AC4226">
        <w:rPr>
          <w:cs/>
        </w:rPr>
        <w:t>शुभस्य ममेत्यनमद् द्विजः</w:t>
      </w:r>
      <w:r w:rsidR="00D766AC" w:rsidRPr="00AC4226">
        <w:rPr>
          <w:cs/>
        </w:rPr>
        <w:t>॥</w:t>
      </w:r>
      <w:r w:rsidR="00A953C3" w:rsidRPr="00AC4226">
        <w:t>3-</w:t>
      </w:r>
      <w:r w:rsidRPr="00AC4226">
        <w:t>15</w:t>
      </w:r>
      <w:r w:rsidR="0051754E" w:rsidRPr="00AC4226">
        <w:rPr>
          <w:cs/>
        </w:rPr>
        <w:t>॥</w:t>
      </w:r>
    </w:p>
    <w:p w14:paraId="3879A12F" w14:textId="77777777" w:rsidR="00C73496" w:rsidRPr="00AC4226" w:rsidRDefault="003A28A3" w:rsidP="00EC4553">
      <w:pPr>
        <w:pStyle w:val="EngText"/>
      </w:pPr>
      <w:r w:rsidRPr="00AC4226">
        <w:t>3-15. The Brahmin (Madhyagehabhatta) in all devotion bowed to Lord Ananteshwara and earnestly prayed ‘oh merciful Lord: unlucky as I am, protect my son fond of straying free from familiars, in fearful foot-ways full of fierce fiends and animals’.</w:t>
      </w:r>
    </w:p>
    <w:p w14:paraId="2D2951E1" w14:textId="77777777" w:rsidR="00E9400C" w:rsidRPr="00AC4226" w:rsidRDefault="00E9400C" w:rsidP="007C105A">
      <w:pPr>
        <w:pStyle w:val="S16S"/>
      </w:pPr>
      <w:r w:rsidRPr="00AC4226">
        <w:rPr>
          <w:cs/>
        </w:rPr>
        <w:t>तमुप</w:t>
      </w:r>
      <w:r w:rsidRPr="00AC4226">
        <w:t>-</w:t>
      </w:r>
      <w:r w:rsidRPr="00AC4226">
        <w:rPr>
          <w:cs/>
        </w:rPr>
        <w:t>गृह्य सुतं सु</w:t>
      </w:r>
      <w:r w:rsidRPr="00AC4226">
        <w:t>-</w:t>
      </w:r>
      <w:r w:rsidRPr="00AC4226">
        <w:rPr>
          <w:cs/>
        </w:rPr>
        <w:t>तपो</w:t>
      </w:r>
      <w:r w:rsidRPr="00AC4226">
        <w:t>-</w:t>
      </w:r>
      <w:r w:rsidRPr="00AC4226">
        <w:rPr>
          <w:cs/>
        </w:rPr>
        <w:t>निधिः गृहमसौ गृहिणी</w:t>
      </w:r>
      <w:r w:rsidRPr="00AC4226">
        <w:t>-</w:t>
      </w:r>
      <w:r w:rsidRPr="00AC4226">
        <w:rPr>
          <w:cs/>
        </w:rPr>
        <w:t>सहितो ययौ</w:t>
      </w:r>
      <w:r w:rsidR="00D766AC" w:rsidRPr="00AC4226">
        <w:rPr>
          <w:cs/>
        </w:rPr>
        <w:t>।</w:t>
      </w:r>
      <w:r w:rsidR="002A5300" w:rsidRPr="00AC4226">
        <w:rPr>
          <w:cs/>
        </w:rPr>
        <w:br/>
      </w:r>
      <w:r w:rsidRPr="00AC4226">
        <w:rPr>
          <w:cs/>
        </w:rPr>
        <w:t>उदयतीति हि बाल</w:t>
      </w:r>
      <w:r w:rsidRPr="00AC4226">
        <w:t>-</w:t>
      </w:r>
      <w:r w:rsidRPr="00AC4226">
        <w:rPr>
          <w:cs/>
        </w:rPr>
        <w:t>दिवाकरे स्मितमभूत् सु</w:t>
      </w:r>
      <w:r w:rsidRPr="00AC4226">
        <w:t>-</w:t>
      </w:r>
      <w:r w:rsidRPr="00AC4226">
        <w:rPr>
          <w:cs/>
        </w:rPr>
        <w:t>जनानन</w:t>
      </w:r>
      <w:r w:rsidRPr="00AC4226">
        <w:t>-</w:t>
      </w:r>
      <w:r w:rsidRPr="00AC4226">
        <w:rPr>
          <w:cs/>
        </w:rPr>
        <w:t>वारि</w:t>
      </w:r>
      <w:r w:rsidRPr="00AC4226">
        <w:t>-</w:t>
      </w:r>
      <w:r w:rsidRPr="00AC4226">
        <w:rPr>
          <w:cs/>
        </w:rPr>
        <w:t>जम्</w:t>
      </w:r>
      <w:r w:rsidR="00D766AC" w:rsidRPr="00AC4226">
        <w:rPr>
          <w:cs/>
        </w:rPr>
        <w:t>॥</w:t>
      </w:r>
      <w:r w:rsidR="00A953C3" w:rsidRPr="00AC4226">
        <w:t>3-</w:t>
      </w:r>
      <w:r w:rsidRPr="00AC4226">
        <w:t>16</w:t>
      </w:r>
      <w:r w:rsidR="0051754E" w:rsidRPr="00AC4226">
        <w:rPr>
          <w:cs/>
        </w:rPr>
        <w:t>॥</w:t>
      </w:r>
    </w:p>
    <w:p w14:paraId="2536FB5B" w14:textId="77777777" w:rsidR="003A28A3" w:rsidRPr="00AC4226" w:rsidRDefault="003A28A3" w:rsidP="00EC4553">
      <w:pPr>
        <w:pStyle w:val="EngText"/>
      </w:pPr>
      <w:r w:rsidRPr="00AC4226">
        <w:t xml:space="preserve">3-16. This eminent pious Brahmin </w:t>
      </w:r>
      <w:r w:rsidRPr="00AC4226">
        <w:rPr>
          <w:highlight w:val="yellow"/>
        </w:rPr>
        <w:t>hied</w:t>
      </w:r>
      <w:r w:rsidRPr="00AC4226">
        <w:t xml:space="preserve"> to his house with his wife following his son: thus the child grew up gladdening the righteous like the Sun delighting the lotuses.</w:t>
      </w:r>
    </w:p>
    <w:p w14:paraId="4955AB00" w14:textId="77777777" w:rsidR="00E9400C" w:rsidRPr="00AC4226" w:rsidRDefault="00E9400C" w:rsidP="007C105A">
      <w:pPr>
        <w:pStyle w:val="S16S"/>
      </w:pPr>
      <w:r w:rsidRPr="00AC4226">
        <w:rPr>
          <w:cs/>
        </w:rPr>
        <w:t>वर</w:t>
      </w:r>
      <w:r w:rsidRPr="00AC4226">
        <w:t>-</w:t>
      </w:r>
      <w:r w:rsidRPr="00AC4226">
        <w:rPr>
          <w:cs/>
        </w:rPr>
        <w:t>विमान</w:t>
      </w:r>
      <w:r w:rsidRPr="00AC4226">
        <w:t>-</w:t>
      </w:r>
      <w:r w:rsidRPr="00AC4226">
        <w:rPr>
          <w:cs/>
        </w:rPr>
        <w:t>गिरावपि चण्डिका शिशुमहो जननी तमलाळयत्</w:t>
      </w:r>
      <w:r w:rsidR="00D766AC" w:rsidRPr="00AC4226">
        <w:rPr>
          <w:cs/>
        </w:rPr>
        <w:t>।</w:t>
      </w:r>
      <w:r w:rsidR="002A5300" w:rsidRPr="00AC4226">
        <w:rPr>
          <w:cs/>
        </w:rPr>
        <w:br/>
      </w:r>
      <w:r w:rsidRPr="00AC4226">
        <w:rPr>
          <w:cs/>
        </w:rPr>
        <w:t>अपरथा परितुष्ट</w:t>
      </w:r>
      <w:r w:rsidRPr="00AC4226">
        <w:t>-</w:t>
      </w:r>
      <w:r w:rsidRPr="00AC4226">
        <w:rPr>
          <w:cs/>
        </w:rPr>
        <w:t>मनाः कथं चिरमिहैष वसेद् वि</w:t>
      </w:r>
      <w:r w:rsidRPr="00AC4226">
        <w:t>-</w:t>
      </w:r>
      <w:r w:rsidRPr="00AC4226">
        <w:rPr>
          <w:cs/>
        </w:rPr>
        <w:t>सहायकः</w:t>
      </w:r>
      <w:r w:rsidR="00D766AC" w:rsidRPr="00AC4226">
        <w:rPr>
          <w:cs/>
        </w:rPr>
        <w:t>॥</w:t>
      </w:r>
      <w:r w:rsidR="00A953C3" w:rsidRPr="00AC4226">
        <w:t>3-</w:t>
      </w:r>
      <w:r w:rsidRPr="00AC4226">
        <w:t>17</w:t>
      </w:r>
      <w:r w:rsidR="0051754E" w:rsidRPr="00AC4226">
        <w:rPr>
          <w:cs/>
        </w:rPr>
        <w:t>॥</w:t>
      </w:r>
    </w:p>
    <w:p w14:paraId="768DE9C7" w14:textId="77777777" w:rsidR="003A28A3" w:rsidRPr="00AC4226" w:rsidRDefault="003A28A3" w:rsidP="00EC4553">
      <w:pPr>
        <w:pStyle w:val="EngText"/>
      </w:pPr>
      <w:r w:rsidRPr="00AC4226">
        <w:t>3-17. Likewise Goddess Durga in the majestic Vimana-hill guarded him so long: otherwise how could this stripling strolling in isolation be safe and be so happy, so long?</w:t>
      </w:r>
    </w:p>
    <w:p w14:paraId="3D4E5BC6" w14:textId="77777777" w:rsidR="00E9400C" w:rsidRPr="00AC4226" w:rsidRDefault="00E9400C" w:rsidP="007C105A">
      <w:pPr>
        <w:pStyle w:val="S16S"/>
      </w:pPr>
      <w:r w:rsidRPr="00AC4226">
        <w:rPr>
          <w:cs/>
        </w:rPr>
        <w:t>सकल</w:t>
      </w:r>
      <w:r w:rsidRPr="00AC4226">
        <w:t>-</w:t>
      </w:r>
      <w:r w:rsidRPr="00AC4226">
        <w:rPr>
          <w:cs/>
        </w:rPr>
        <w:t>शब्ध</w:t>
      </w:r>
      <w:r w:rsidRPr="00AC4226">
        <w:t>-</w:t>
      </w:r>
      <w:r w:rsidRPr="00AC4226">
        <w:rPr>
          <w:cs/>
        </w:rPr>
        <w:t>मयी च सरस्वती सततमा</w:t>
      </w:r>
      <w:r w:rsidRPr="00AC4226">
        <w:t>-</w:t>
      </w:r>
      <w:r w:rsidRPr="00AC4226">
        <w:rPr>
          <w:cs/>
        </w:rPr>
        <w:t>नमति स्वयमेव यम्</w:t>
      </w:r>
      <w:r w:rsidR="00D766AC" w:rsidRPr="00AC4226">
        <w:rPr>
          <w:cs/>
        </w:rPr>
        <w:t>।</w:t>
      </w:r>
      <w:r w:rsidR="002A5300" w:rsidRPr="00AC4226">
        <w:rPr>
          <w:cs/>
        </w:rPr>
        <w:br/>
      </w:r>
      <w:r w:rsidRPr="00AC4226">
        <w:rPr>
          <w:cs/>
        </w:rPr>
        <w:t>द्विज</w:t>
      </w:r>
      <w:r w:rsidRPr="00AC4226">
        <w:t>-</w:t>
      </w:r>
      <w:r w:rsidRPr="00AC4226">
        <w:rPr>
          <w:cs/>
        </w:rPr>
        <w:t>वरो</w:t>
      </w:r>
      <w:r w:rsidR="007A4C1E" w:rsidRPr="00AC4226">
        <w:rPr>
          <w:cs/>
        </w:rPr>
        <w:t>ऽ</w:t>
      </w:r>
      <w:r w:rsidRPr="00AC4226">
        <w:rPr>
          <w:cs/>
        </w:rPr>
        <w:t>थ कदा</w:t>
      </w:r>
      <w:r w:rsidRPr="00AC4226">
        <w:t>-</w:t>
      </w:r>
      <w:r w:rsidRPr="00AC4226">
        <w:rPr>
          <w:cs/>
        </w:rPr>
        <w:t>चन मातृकाः किल सुतं परि</w:t>
      </w:r>
      <w:r w:rsidRPr="00AC4226">
        <w:t>-</w:t>
      </w:r>
      <w:r w:rsidRPr="00AC4226">
        <w:rPr>
          <w:cs/>
        </w:rPr>
        <w:t>चाययति स्म तम्</w:t>
      </w:r>
      <w:r w:rsidR="00D766AC" w:rsidRPr="00AC4226">
        <w:rPr>
          <w:cs/>
        </w:rPr>
        <w:t>॥</w:t>
      </w:r>
      <w:r w:rsidR="00A953C3" w:rsidRPr="00AC4226">
        <w:t>3-</w:t>
      </w:r>
      <w:r w:rsidRPr="00AC4226">
        <w:t>18</w:t>
      </w:r>
      <w:r w:rsidR="0051754E" w:rsidRPr="00AC4226">
        <w:rPr>
          <w:cs/>
        </w:rPr>
        <w:t>॥</w:t>
      </w:r>
    </w:p>
    <w:p w14:paraId="022384BD" w14:textId="77777777" w:rsidR="003A28A3" w:rsidRPr="00AC4226" w:rsidRDefault="003A28A3" w:rsidP="00EC4553">
      <w:pPr>
        <w:pStyle w:val="EngText"/>
      </w:pPr>
      <w:r w:rsidRPr="00AC4226">
        <w:t>3-18. Then this learned Brahmin, on one auspicious day commenced to te</w:t>
      </w:r>
      <w:r w:rsidR="0048051F">
        <w:t>a</w:t>
      </w:r>
      <w:r w:rsidRPr="00AC4226">
        <w:t>ch the alphabets to his son, the embodied Lord Mukhyaprana who is always saluted by Saraswati, the Presiding deity of speech.</w:t>
      </w:r>
    </w:p>
    <w:p w14:paraId="27A7F6EA" w14:textId="77777777" w:rsidR="00E9400C" w:rsidRPr="00AC4226" w:rsidRDefault="00E9400C" w:rsidP="007C105A">
      <w:pPr>
        <w:pStyle w:val="S16S"/>
      </w:pPr>
      <w:r w:rsidRPr="00AC4226">
        <w:rPr>
          <w:cs/>
        </w:rPr>
        <w:t>लिपि</w:t>
      </w:r>
      <w:r w:rsidRPr="00AC4226">
        <w:t>-</w:t>
      </w:r>
      <w:r w:rsidRPr="00AC4226">
        <w:rPr>
          <w:cs/>
        </w:rPr>
        <w:t xml:space="preserve">कुलं </w:t>
      </w:r>
      <w:r w:rsidR="00E67CB9">
        <w:rPr>
          <w:rFonts w:hint="cs"/>
          <w:cs/>
        </w:rPr>
        <w:t>ननु</w:t>
      </w:r>
      <w:r w:rsidRPr="00AC4226">
        <w:rPr>
          <w:cs/>
        </w:rPr>
        <w:t xml:space="preserve"> तात गते दिने लिखितमेव पुनर्लिखितं कुतः</w:t>
      </w:r>
      <w:r w:rsidR="002A5300" w:rsidRPr="00AC4226">
        <w:rPr>
          <w:cs/>
        </w:rPr>
        <w:t>।</w:t>
      </w:r>
      <w:r w:rsidR="002A5300" w:rsidRPr="00AC4226">
        <w:rPr>
          <w:cs/>
        </w:rPr>
        <w:br/>
      </w:r>
      <w:r w:rsidRPr="00AC4226">
        <w:rPr>
          <w:cs/>
        </w:rPr>
        <w:t>इति निज</w:t>
      </w:r>
      <w:r w:rsidRPr="00AC4226">
        <w:t>-</w:t>
      </w:r>
      <w:r w:rsidRPr="00AC4226">
        <w:rPr>
          <w:cs/>
        </w:rPr>
        <w:t>प्रतिभा</w:t>
      </w:r>
      <w:r w:rsidRPr="00AC4226">
        <w:t>-</w:t>
      </w:r>
      <w:r w:rsidRPr="00AC4226">
        <w:rPr>
          <w:cs/>
        </w:rPr>
        <w:t>गुण</w:t>
      </w:r>
      <w:r w:rsidRPr="00AC4226">
        <w:t>-</w:t>
      </w:r>
      <w:r w:rsidRPr="00AC4226">
        <w:rPr>
          <w:cs/>
        </w:rPr>
        <w:t>भावितं हरि</w:t>
      </w:r>
      <w:r w:rsidRPr="00AC4226">
        <w:t>-</w:t>
      </w:r>
      <w:r w:rsidRPr="00AC4226">
        <w:rPr>
          <w:cs/>
        </w:rPr>
        <w:t>पदस्य वचस्तमनन्दयत्</w:t>
      </w:r>
      <w:r w:rsidR="00D766AC" w:rsidRPr="00AC4226">
        <w:rPr>
          <w:cs/>
        </w:rPr>
        <w:t>॥</w:t>
      </w:r>
      <w:r w:rsidR="00A953C3" w:rsidRPr="00AC4226">
        <w:t>3-</w:t>
      </w:r>
      <w:r w:rsidRPr="00AC4226">
        <w:t>19</w:t>
      </w:r>
      <w:r w:rsidR="0051754E" w:rsidRPr="00AC4226">
        <w:rPr>
          <w:cs/>
        </w:rPr>
        <w:t>॥</w:t>
      </w:r>
    </w:p>
    <w:p w14:paraId="71B847F3" w14:textId="77777777" w:rsidR="003A28A3" w:rsidRPr="00AC4226" w:rsidRDefault="003A28A3" w:rsidP="00EC4553">
      <w:pPr>
        <w:pStyle w:val="EngText"/>
      </w:pPr>
      <w:r w:rsidRPr="00AC4226">
        <w:lastRenderedPageBreak/>
        <w:t>3-19. During his lesson on the following day when the father as usual repeated the same letters, the omniscient lad asked ‘papa, (why not proceed ahead) why repeat the same letters tutored the other day?</w:t>
      </w:r>
      <w:r w:rsidR="0048051F">
        <w:t>’</w:t>
      </w:r>
      <w:r w:rsidR="00323D6D" w:rsidRPr="00AC4226">
        <w:t xml:space="preserve"> to</w:t>
      </w:r>
      <w:r w:rsidRPr="00AC4226">
        <w:t xml:space="preserve"> the surprise of his father who admired his innate intelligence.</w:t>
      </w:r>
    </w:p>
    <w:p w14:paraId="45AD170F" w14:textId="77777777" w:rsidR="00E9400C" w:rsidRPr="00AC4226" w:rsidRDefault="00E9400C" w:rsidP="007C105A">
      <w:pPr>
        <w:pStyle w:val="S16S"/>
      </w:pPr>
      <w:r w:rsidRPr="00AC4226">
        <w:rPr>
          <w:cs/>
        </w:rPr>
        <w:t>शिशुरसौ प्रतिभाम्बुधिरित्यलं जन</w:t>
      </w:r>
      <w:r w:rsidRPr="00AC4226">
        <w:t>-</w:t>
      </w:r>
      <w:r w:rsidRPr="00AC4226">
        <w:rPr>
          <w:cs/>
        </w:rPr>
        <w:t>मनो</w:t>
      </w:r>
      <w:r w:rsidRPr="00AC4226">
        <w:t>-</w:t>
      </w:r>
      <w:r w:rsidRPr="00AC4226">
        <w:rPr>
          <w:cs/>
        </w:rPr>
        <w:t>वचन</w:t>
      </w:r>
      <w:r w:rsidRPr="00AC4226">
        <w:t>-</w:t>
      </w:r>
      <w:r w:rsidRPr="00AC4226">
        <w:rPr>
          <w:cs/>
        </w:rPr>
        <w:t>ग्रह</w:t>
      </w:r>
      <w:r w:rsidRPr="00AC4226">
        <w:t>-</w:t>
      </w:r>
      <w:r w:rsidRPr="00AC4226">
        <w:rPr>
          <w:cs/>
        </w:rPr>
        <w:t>पीडना</w:t>
      </w:r>
      <w:r w:rsidR="002A5300" w:rsidRPr="00AC4226">
        <w:rPr>
          <w:cs/>
        </w:rPr>
        <w:t>।</w:t>
      </w:r>
      <w:r w:rsidR="002A5300" w:rsidRPr="00AC4226">
        <w:rPr>
          <w:cs/>
        </w:rPr>
        <w:br/>
      </w:r>
      <w:r w:rsidRPr="00AC4226">
        <w:rPr>
          <w:cs/>
        </w:rPr>
        <w:t>न भवतादिति तं विजन</w:t>
      </w:r>
      <w:r w:rsidRPr="00AC4226">
        <w:t>-</w:t>
      </w:r>
      <w:r w:rsidRPr="00AC4226">
        <w:rPr>
          <w:cs/>
        </w:rPr>
        <w:t>स्थले स्व</w:t>
      </w:r>
      <w:r w:rsidRPr="00AC4226">
        <w:t>-</w:t>
      </w:r>
      <w:r w:rsidRPr="00AC4226">
        <w:rPr>
          <w:cs/>
        </w:rPr>
        <w:t>तनयं समशिक्षयदेषकः</w:t>
      </w:r>
      <w:r w:rsidR="00D766AC" w:rsidRPr="00AC4226">
        <w:rPr>
          <w:cs/>
        </w:rPr>
        <w:t>॥</w:t>
      </w:r>
      <w:r w:rsidR="00A953C3" w:rsidRPr="00AC4226">
        <w:t>3-</w:t>
      </w:r>
      <w:r w:rsidRPr="00AC4226">
        <w:t>20</w:t>
      </w:r>
      <w:r w:rsidR="0051754E" w:rsidRPr="00AC4226">
        <w:rPr>
          <w:cs/>
        </w:rPr>
        <w:t>॥</w:t>
      </w:r>
    </w:p>
    <w:p w14:paraId="1C5A75F0" w14:textId="77777777" w:rsidR="003A28A3" w:rsidRPr="00AC4226" w:rsidRDefault="003A28A3" w:rsidP="00EC4553">
      <w:pPr>
        <w:pStyle w:val="EngText"/>
      </w:pPr>
      <w:r w:rsidRPr="00AC4226">
        <w:t xml:space="preserve">3-20. Madhyagehabhatta </w:t>
      </w:r>
      <w:r w:rsidR="00323D6D" w:rsidRPr="00AC4226">
        <w:t>then</w:t>
      </w:r>
      <w:r w:rsidRPr="00AC4226">
        <w:t xml:space="preserve"> began to school the boy in secrecy so thinking, ‘this boy is a </w:t>
      </w:r>
      <w:r w:rsidR="00323D6D" w:rsidRPr="00AC4226">
        <w:t>genius</w:t>
      </w:r>
      <w:r w:rsidRPr="00AC4226">
        <w:t>: Let not the evil forces and jealous minds affect him’.</w:t>
      </w:r>
    </w:p>
    <w:p w14:paraId="556B49B5" w14:textId="77777777" w:rsidR="00E9400C" w:rsidRPr="00AC4226" w:rsidRDefault="00E9400C" w:rsidP="007C105A">
      <w:pPr>
        <w:pStyle w:val="S16S"/>
      </w:pPr>
      <w:r w:rsidRPr="00AC4226">
        <w:rPr>
          <w:cs/>
        </w:rPr>
        <w:t>महवता स्व</w:t>
      </w:r>
      <w:r w:rsidRPr="00AC4226">
        <w:t>-</w:t>
      </w:r>
      <w:r w:rsidRPr="00AC4226">
        <w:rPr>
          <w:cs/>
        </w:rPr>
        <w:t>जनेन समीरित</w:t>
      </w:r>
      <w:r w:rsidRPr="00AC4226">
        <w:t>-</w:t>
      </w:r>
      <w:r w:rsidRPr="00AC4226">
        <w:rPr>
          <w:cs/>
        </w:rPr>
        <w:t>स्व</w:t>
      </w:r>
      <w:r w:rsidRPr="00AC4226">
        <w:t>-</w:t>
      </w:r>
      <w:r w:rsidRPr="00AC4226">
        <w:rPr>
          <w:cs/>
        </w:rPr>
        <w:t>जननी सहितेन कदाचन</w:t>
      </w:r>
      <w:r w:rsidR="00D766AC" w:rsidRPr="00AC4226">
        <w:rPr>
          <w:cs/>
        </w:rPr>
        <w:t>।</w:t>
      </w:r>
      <w:r w:rsidR="002A5300" w:rsidRPr="00AC4226">
        <w:rPr>
          <w:cs/>
        </w:rPr>
        <w:br/>
      </w:r>
      <w:r w:rsidRPr="00AC4226">
        <w:rPr>
          <w:cs/>
        </w:rPr>
        <w:t>रुचिर</w:t>
      </w:r>
      <w:r w:rsidRPr="00AC4226">
        <w:t>-</w:t>
      </w:r>
      <w:r w:rsidRPr="00AC4226">
        <w:rPr>
          <w:cs/>
        </w:rPr>
        <w:t>व</w:t>
      </w:r>
      <w:r w:rsidR="008124FB">
        <w:rPr>
          <w:rFonts w:hint="cs"/>
          <w:cs/>
        </w:rPr>
        <w:t>ा</w:t>
      </w:r>
      <w:r w:rsidRPr="00AC4226">
        <w:rPr>
          <w:cs/>
        </w:rPr>
        <w:t>चनय</w:t>
      </w:r>
      <w:r w:rsidR="008124FB">
        <w:rPr>
          <w:rFonts w:hint="cs"/>
          <w:cs/>
        </w:rPr>
        <w:t>ा</w:t>
      </w:r>
      <w:r w:rsidR="008124FB">
        <w:rPr>
          <w:cs/>
        </w:rPr>
        <w:t>ऽ</w:t>
      </w:r>
      <w:r w:rsidRPr="00AC4226">
        <w:rPr>
          <w:cs/>
        </w:rPr>
        <w:t>र्चित</w:t>
      </w:r>
      <w:r w:rsidRPr="00AC4226">
        <w:t>-</w:t>
      </w:r>
      <w:r w:rsidRPr="00AC4226">
        <w:rPr>
          <w:cs/>
        </w:rPr>
        <w:t>वाक्छ्रिया प्रति</w:t>
      </w:r>
      <w:r w:rsidRPr="00AC4226">
        <w:t>-</w:t>
      </w:r>
      <w:r w:rsidRPr="00AC4226">
        <w:rPr>
          <w:cs/>
        </w:rPr>
        <w:t>यये प्रभुणा घृत</w:t>
      </w:r>
      <w:r w:rsidRPr="00AC4226">
        <w:t>-</w:t>
      </w:r>
      <w:r w:rsidRPr="00AC4226">
        <w:rPr>
          <w:cs/>
        </w:rPr>
        <w:t>वल्ल्यपि</w:t>
      </w:r>
      <w:r w:rsidR="00D766AC" w:rsidRPr="00AC4226">
        <w:rPr>
          <w:cs/>
        </w:rPr>
        <w:t>॥</w:t>
      </w:r>
      <w:r w:rsidR="00A953C3" w:rsidRPr="00AC4226">
        <w:t>3-</w:t>
      </w:r>
      <w:r w:rsidRPr="00AC4226">
        <w:t>21</w:t>
      </w:r>
      <w:r w:rsidR="0051754E" w:rsidRPr="00AC4226">
        <w:rPr>
          <w:cs/>
        </w:rPr>
        <w:t>॥</w:t>
      </w:r>
    </w:p>
    <w:p w14:paraId="0FF79693" w14:textId="77777777" w:rsidR="003A28A3" w:rsidRPr="00AC4226" w:rsidRDefault="003A28A3" w:rsidP="00EC4553">
      <w:pPr>
        <w:pStyle w:val="EngText"/>
      </w:pPr>
      <w:r w:rsidRPr="00AC4226">
        <w:t xml:space="preserve">3-21. The talented Vasudeva commanding a wealth of words, appreciated by the people for his </w:t>
      </w:r>
      <w:r w:rsidR="00323D6D" w:rsidRPr="00AC4226">
        <w:t>dexterous</w:t>
      </w:r>
      <w:r w:rsidRPr="00AC4226">
        <w:t xml:space="preserve"> and charming reading went with his mother to the village Nayampalli being invited to attend a festival.</w:t>
      </w:r>
    </w:p>
    <w:p w14:paraId="28583582" w14:textId="77777777" w:rsidR="00E9400C" w:rsidRPr="00AC4226" w:rsidRDefault="00E9400C" w:rsidP="007C105A">
      <w:pPr>
        <w:pStyle w:val="S16S"/>
      </w:pPr>
      <w:r w:rsidRPr="00AC4226">
        <w:rPr>
          <w:cs/>
        </w:rPr>
        <w:t>परि</w:t>
      </w:r>
      <w:r w:rsidRPr="00AC4226">
        <w:t>-</w:t>
      </w:r>
      <w:r w:rsidRPr="00AC4226">
        <w:rPr>
          <w:cs/>
        </w:rPr>
        <w:t>षदा नितरां परि</w:t>
      </w:r>
      <w:r w:rsidRPr="00AC4226">
        <w:t>-</w:t>
      </w:r>
      <w:r w:rsidRPr="00AC4226">
        <w:rPr>
          <w:cs/>
        </w:rPr>
        <w:t>वारितः शिव</w:t>
      </w:r>
      <w:r w:rsidRPr="00AC4226">
        <w:t>-</w:t>
      </w:r>
      <w:r w:rsidRPr="00AC4226">
        <w:rPr>
          <w:cs/>
        </w:rPr>
        <w:t>पदः किल धौत</w:t>
      </w:r>
      <w:r w:rsidRPr="00AC4226">
        <w:t>-</w:t>
      </w:r>
      <w:r w:rsidRPr="00AC4226">
        <w:rPr>
          <w:cs/>
        </w:rPr>
        <w:t>पटोद्भवः</w:t>
      </w:r>
      <w:r w:rsidR="00D766AC" w:rsidRPr="00AC4226">
        <w:rPr>
          <w:cs/>
        </w:rPr>
        <w:t>।</w:t>
      </w:r>
      <w:r w:rsidR="002A5300" w:rsidRPr="00AC4226">
        <w:rPr>
          <w:cs/>
        </w:rPr>
        <w:br/>
      </w:r>
      <w:r w:rsidRPr="00AC4226">
        <w:rPr>
          <w:cs/>
        </w:rPr>
        <w:t>इह कथां कथयन् ददृशे ततः पृथु</w:t>
      </w:r>
      <w:r w:rsidRPr="00AC4226">
        <w:t>-</w:t>
      </w:r>
      <w:r w:rsidRPr="00AC4226">
        <w:rPr>
          <w:cs/>
        </w:rPr>
        <w:t>धिया पृथुकाकृतिना</w:t>
      </w:r>
      <w:r w:rsidR="007A4C1E" w:rsidRPr="00AC4226">
        <w:rPr>
          <w:cs/>
        </w:rPr>
        <w:t>ऽ</w:t>
      </w:r>
      <w:r w:rsidRPr="00AC4226">
        <w:rPr>
          <w:cs/>
        </w:rPr>
        <w:t>मुना</w:t>
      </w:r>
      <w:r w:rsidR="00D766AC" w:rsidRPr="00AC4226">
        <w:rPr>
          <w:cs/>
        </w:rPr>
        <w:t>॥</w:t>
      </w:r>
      <w:r w:rsidR="00A953C3" w:rsidRPr="00AC4226">
        <w:t>3-</w:t>
      </w:r>
      <w:r w:rsidRPr="00AC4226">
        <w:t>22</w:t>
      </w:r>
      <w:r w:rsidR="0051754E" w:rsidRPr="00AC4226">
        <w:rPr>
          <w:cs/>
        </w:rPr>
        <w:t>॥</w:t>
      </w:r>
    </w:p>
    <w:p w14:paraId="5B09873A" w14:textId="77777777" w:rsidR="003A28A3" w:rsidRPr="00AC4226" w:rsidRDefault="003A28A3" w:rsidP="00EC4553">
      <w:pPr>
        <w:pStyle w:val="EngText"/>
      </w:pPr>
      <w:r w:rsidRPr="00AC4226">
        <w:t xml:space="preserve">3-22. The wise Vasudeva (Mukhyaprana) in his boy-form noticed a narrator of sacred stories by name Shiva belonging to </w:t>
      </w:r>
      <w:r w:rsidR="0048051F">
        <w:t xml:space="preserve">the </w:t>
      </w:r>
      <w:r w:rsidR="00323D6D" w:rsidRPr="00AC4226">
        <w:t>Mud</w:t>
      </w:r>
      <w:r w:rsidR="00F6280C" w:rsidRPr="00AC4226">
        <w:t xml:space="preserve">inaya family in a congregation </w:t>
      </w:r>
      <w:r w:rsidR="00323D6D" w:rsidRPr="00AC4226">
        <w:t>encircled</w:t>
      </w:r>
      <w:r w:rsidR="00F6280C" w:rsidRPr="00AC4226">
        <w:t xml:space="preserve"> by many listeners.</w:t>
      </w:r>
    </w:p>
    <w:p w14:paraId="1795B575" w14:textId="77777777" w:rsidR="00E9400C" w:rsidRPr="00AC4226" w:rsidRDefault="00E9400C" w:rsidP="007C105A">
      <w:pPr>
        <w:pStyle w:val="S16S"/>
      </w:pPr>
      <w:r w:rsidRPr="00AC4226">
        <w:rPr>
          <w:cs/>
        </w:rPr>
        <w:t>इदमुवाच विचार</w:t>
      </w:r>
      <w:r w:rsidRPr="00AC4226">
        <w:t>-</w:t>
      </w:r>
      <w:r w:rsidRPr="00AC4226">
        <w:rPr>
          <w:cs/>
        </w:rPr>
        <w:t>विचक्षणः शुचि वचः शनकैः स जनान्तरे</w:t>
      </w:r>
      <w:r w:rsidR="00D766AC" w:rsidRPr="00AC4226">
        <w:rPr>
          <w:cs/>
        </w:rPr>
        <w:t>।</w:t>
      </w:r>
      <w:r w:rsidR="002A5300" w:rsidRPr="00AC4226">
        <w:rPr>
          <w:cs/>
        </w:rPr>
        <w:br/>
      </w:r>
      <w:r w:rsidRPr="00AC4226">
        <w:rPr>
          <w:cs/>
        </w:rPr>
        <w:t>अपरथाकथितं कथक त्वया ननु मतान्महतामिति स</w:t>
      </w:r>
      <w:r w:rsidRPr="00AC4226">
        <w:t>-</w:t>
      </w:r>
      <w:r w:rsidRPr="00AC4226">
        <w:rPr>
          <w:cs/>
        </w:rPr>
        <w:t>स्मितम्</w:t>
      </w:r>
      <w:r w:rsidR="00D766AC" w:rsidRPr="00AC4226">
        <w:rPr>
          <w:cs/>
        </w:rPr>
        <w:t>॥</w:t>
      </w:r>
      <w:r w:rsidR="00A953C3" w:rsidRPr="00AC4226">
        <w:t>3-</w:t>
      </w:r>
      <w:r w:rsidRPr="00AC4226">
        <w:t>23</w:t>
      </w:r>
      <w:r w:rsidR="0051754E" w:rsidRPr="00AC4226">
        <w:rPr>
          <w:cs/>
        </w:rPr>
        <w:t>॥</w:t>
      </w:r>
    </w:p>
    <w:p w14:paraId="655F06DE" w14:textId="77777777" w:rsidR="00F6280C" w:rsidRPr="00AC4226" w:rsidRDefault="00F6280C" w:rsidP="00EC4553">
      <w:pPr>
        <w:pStyle w:val="EngText"/>
      </w:pPr>
      <w:r w:rsidRPr="00AC4226">
        <w:t xml:space="preserve">3-23. This wary (Vasudeva) </w:t>
      </w:r>
      <w:r w:rsidR="00323D6D" w:rsidRPr="00AC4226">
        <w:t>slowly</w:t>
      </w:r>
      <w:r w:rsidRPr="00AC4226">
        <w:t xml:space="preserve"> but distinctly said these words with a smile in the midst of the assembled folk ‘oh Mythologist, your narration goes against the version approved by the great masters (like Sage Shuka).</w:t>
      </w:r>
    </w:p>
    <w:p w14:paraId="099769CA" w14:textId="77777777" w:rsidR="00E9400C" w:rsidRPr="00AC4226" w:rsidRDefault="00E9400C" w:rsidP="007C105A">
      <w:pPr>
        <w:pStyle w:val="S16S"/>
      </w:pPr>
      <w:r w:rsidRPr="00AC4226">
        <w:rPr>
          <w:cs/>
        </w:rPr>
        <w:t>अगणयन्न शिवं जनता तदा स</w:t>
      </w:r>
      <w:r w:rsidRPr="00AC4226">
        <w:t>-</w:t>
      </w:r>
      <w:r w:rsidRPr="00AC4226">
        <w:rPr>
          <w:cs/>
        </w:rPr>
        <w:t>वचने वसुदेव</w:t>
      </w:r>
      <w:r w:rsidRPr="00AC4226">
        <w:t>-</w:t>
      </w:r>
      <w:r w:rsidRPr="00AC4226">
        <w:rPr>
          <w:cs/>
        </w:rPr>
        <w:t>सुताह्वये</w:t>
      </w:r>
      <w:r w:rsidR="00D766AC" w:rsidRPr="00AC4226">
        <w:rPr>
          <w:cs/>
        </w:rPr>
        <w:t>।</w:t>
      </w:r>
      <w:r w:rsidR="002A5300" w:rsidRPr="00AC4226">
        <w:rPr>
          <w:cs/>
        </w:rPr>
        <w:br/>
      </w:r>
      <w:r w:rsidR="008124FB">
        <w:rPr>
          <w:cs/>
        </w:rPr>
        <w:t>मुखरमिच्छ</w:t>
      </w:r>
      <w:r w:rsidRPr="00AC4226">
        <w:rPr>
          <w:cs/>
        </w:rPr>
        <w:t>ति को मृग</w:t>
      </w:r>
      <w:r w:rsidRPr="00AC4226">
        <w:t>-</w:t>
      </w:r>
      <w:r w:rsidRPr="00AC4226">
        <w:rPr>
          <w:cs/>
        </w:rPr>
        <w:t>धूर्तकं प्रकृत</w:t>
      </w:r>
      <w:r w:rsidRPr="00AC4226">
        <w:t>-</w:t>
      </w:r>
      <w:r w:rsidRPr="00AC4226">
        <w:rPr>
          <w:cs/>
        </w:rPr>
        <w:t>हुङ्कृत</w:t>
      </w:r>
      <w:r w:rsidRPr="00AC4226">
        <w:t>-</w:t>
      </w:r>
      <w:r w:rsidRPr="00AC4226">
        <w:rPr>
          <w:cs/>
        </w:rPr>
        <w:t>सिंह</w:t>
      </w:r>
      <w:r w:rsidRPr="00AC4226">
        <w:t>-</w:t>
      </w:r>
      <w:r w:rsidRPr="00AC4226">
        <w:rPr>
          <w:cs/>
        </w:rPr>
        <w:t>शिशौ सति</w:t>
      </w:r>
      <w:r w:rsidR="00D766AC" w:rsidRPr="00AC4226">
        <w:rPr>
          <w:cs/>
        </w:rPr>
        <w:t>॥</w:t>
      </w:r>
      <w:r w:rsidR="00A953C3" w:rsidRPr="00AC4226">
        <w:t>3-</w:t>
      </w:r>
      <w:r w:rsidRPr="00AC4226">
        <w:t>24</w:t>
      </w:r>
      <w:r w:rsidR="0051754E" w:rsidRPr="00AC4226">
        <w:rPr>
          <w:cs/>
        </w:rPr>
        <w:t>॥</w:t>
      </w:r>
    </w:p>
    <w:p w14:paraId="10C21685" w14:textId="77777777" w:rsidR="00F6280C" w:rsidRPr="00AC4226" w:rsidRDefault="00F6280C" w:rsidP="00EC4553">
      <w:pPr>
        <w:pStyle w:val="EngText"/>
      </w:pPr>
      <w:r w:rsidRPr="00AC4226">
        <w:t xml:space="preserve">3-24. When the people gathered there listened to the words of Vasudeva, named after Lord Krishna son of Vasudeva, they did not heed Shiva, the sacred </w:t>
      </w:r>
      <w:r w:rsidR="0048051F">
        <w:t>s</w:t>
      </w:r>
      <w:r w:rsidRPr="00AC4226">
        <w:t xml:space="preserve">tory-teller. Who will </w:t>
      </w:r>
      <w:r w:rsidR="00323D6D" w:rsidRPr="00AC4226">
        <w:t>listen</w:t>
      </w:r>
      <w:r w:rsidRPr="00AC4226">
        <w:t xml:space="preserve"> to the howls of a jackal when the lion-cut begins to roar?</w:t>
      </w:r>
    </w:p>
    <w:p w14:paraId="00E69F46" w14:textId="77777777" w:rsidR="00E9400C" w:rsidRPr="00AC4226" w:rsidRDefault="008124FB" w:rsidP="007C105A">
      <w:pPr>
        <w:pStyle w:val="S16S"/>
      </w:pPr>
      <w:r>
        <w:rPr>
          <w:cs/>
        </w:rPr>
        <w:lastRenderedPageBreak/>
        <w:t>अथ कथं कथ</w:t>
      </w:r>
      <w:r>
        <w:rPr>
          <w:rFonts w:hint="cs"/>
          <w:cs/>
        </w:rPr>
        <w:t>ये</w:t>
      </w:r>
      <w:r w:rsidR="00E9400C" w:rsidRPr="00AC4226">
        <w:rPr>
          <w:cs/>
        </w:rPr>
        <w:t>ति तदा जने गदितवत्युचितार्थमुदाहरन्</w:t>
      </w:r>
      <w:r w:rsidR="00D766AC" w:rsidRPr="00AC4226">
        <w:rPr>
          <w:cs/>
        </w:rPr>
        <w:t>।</w:t>
      </w:r>
      <w:r w:rsidR="002A5300" w:rsidRPr="00AC4226">
        <w:rPr>
          <w:cs/>
        </w:rPr>
        <w:br/>
      </w:r>
      <w:r w:rsidR="00E9400C" w:rsidRPr="00AC4226">
        <w:rPr>
          <w:cs/>
        </w:rPr>
        <w:t>स समलाळ्यत विस्मयिभिर्नरैः अपि सुरैर्विजयाङ्कुर</w:t>
      </w:r>
      <w:r w:rsidR="00E9400C" w:rsidRPr="00AC4226">
        <w:t>-</w:t>
      </w:r>
      <w:r w:rsidR="00E9400C" w:rsidRPr="00AC4226">
        <w:rPr>
          <w:cs/>
        </w:rPr>
        <w:t>पूजकैः</w:t>
      </w:r>
      <w:r w:rsidR="00D766AC" w:rsidRPr="00AC4226">
        <w:rPr>
          <w:cs/>
        </w:rPr>
        <w:t>॥</w:t>
      </w:r>
      <w:r w:rsidR="00A953C3" w:rsidRPr="00AC4226">
        <w:t>3-</w:t>
      </w:r>
      <w:r w:rsidR="00E9400C" w:rsidRPr="00AC4226">
        <w:t>25</w:t>
      </w:r>
      <w:r w:rsidR="0051754E" w:rsidRPr="00AC4226">
        <w:rPr>
          <w:cs/>
        </w:rPr>
        <w:t>॥</w:t>
      </w:r>
    </w:p>
    <w:p w14:paraId="2A78E153" w14:textId="77777777" w:rsidR="00F6280C" w:rsidRPr="00AC4226" w:rsidRDefault="00F6280C" w:rsidP="00EC4553">
      <w:pPr>
        <w:pStyle w:val="EngText"/>
      </w:pPr>
      <w:r w:rsidRPr="00AC4226">
        <w:t xml:space="preserve">3-25. ‘If not so’, said the </w:t>
      </w:r>
      <w:r w:rsidR="00323D6D" w:rsidRPr="00AC4226">
        <w:t>people</w:t>
      </w:r>
      <w:r w:rsidRPr="00AC4226">
        <w:t xml:space="preserve"> collected there, ‘You tell us the story’. Vasudeva so entreated (by the listeners) narrated the correct import in the said context and the assembly taken aback, immensely appreciated him and the Gods too hailed this victory as a prelude to his future conquests.</w:t>
      </w:r>
    </w:p>
    <w:p w14:paraId="7A68FD06" w14:textId="77777777" w:rsidR="00E9400C" w:rsidRPr="00AC4226" w:rsidRDefault="00E9400C" w:rsidP="007C105A">
      <w:pPr>
        <w:pStyle w:val="S16S"/>
      </w:pPr>
      <w:r w:rsidRPr="00AC4226">
        <w:rPr>
          <w:cs/>
        </w:rPr>
        <w:t>स जननी</w:t>
      </w:r>
      <w:r w:rsidRPr="00AC4226">
        <w:t>-</w:t>
      </w:r>
      <w:r w:rsidRPr="00AC4226">
        <w:rPr>
          <w:cs/>
        </w:rPr>
        <w:t>सहितो जनकं गृहे प्रगतवांस्तमुदन्तमवेदयत्</w:t>
      </w:r>
      <w:r w:rsidR="00D766AC" w:rsidRPr="00AC4226">
        <w:rPr>
          <w:cs/>
        </w:rPr>
        <w:t>।</w:t>
      </w:r>
      <w:r w:rsidR="002A5300" w:rsidRPr="00AC4226">
        <w:rPr>
          <w:cs/>
        </w:rPr>
        <w:br/>
      </w:r>
      <w:r w:rsidRPr="00AC4226">
        <w:rPr>
          <w:cs/>
        </w:rPr>
        <w:t>निगद तात शिवः कथकः स किं वितथ</w:t>
      </w:r>
      <w:r w:rsidRPr="00AC4226">
        <w:t>-</w:t>
      </w:r>
      <w:r w:rsidRPr="00AC4226">
        <w:rPr>
          <w:cs/>
        </w:rPr>
        <w:t>गीरथवा</w:t>
      </w:r>
      <w:r w:rsidR="007A4C1E" w:rsidRPr="00AC4226">
        <w:rPr>
          <w:cs/>
        </w:rPr>
        <w:t>ऽ</w:t>
      </w:r>
      <w:r w:rsidRPr="00AC4226">
        <w:rPr>
          <w:cs/>
        </w:rPr>
        <w:t>हमितीरयन्</w:t>
      </w:r>
      <w:r w:rsidR="00D766AC" w:rsidRPr="00AC4226">
        <w:rPr>
          <w:cs/>
        </w:rPr>
        <w:t>॥</w:t>
      </w:r>
      <w:r w:rsidR="00A953C3" w:rsidRPr="00AC4226">
        <w:t>3-</w:t>
      </w:r>
      <w:r w:rsidRPr="00AC4226">
        <w:t>26</w:t>
      </w:r>
      <w:r w:rsidR="0051754E" w:rsidRPr="00AC4226">
        <w:rPr>
          <w:cs/>
        </w:rPr>
        <w:t>॥</w:t>
      </w:r>
    </w:p>
    <w:p w14:paraId="28BFCCA6" w14:textId="77777777" w:rsidR="00F6280C" w:rsidRPr="00AC4226" w:rsidRDefault="00F6280C" w:rsidP="00EC4553">
      <w:pPr>
        <w:pStyle w:val="EngText"/>
      </w:pPr>
      <w:r w:rsidRPr="00AC4226">
        <w:t xml:space="preserve">3-26. Vasudeva after returning to his residence with his mother related the entire incident and </w:t>
      </w:r>
      <w:r w:rsidR="00323D6D" w:rsidRPr="00AC4226">
        <w:t>asked</w:t>
      </w:r>
      <w:r w:rsidRPr="00AC4226">
        <w:t xml:space="preserve"> his father ‘Tell me, Dad, Is Siva’s narration faulty or mine?’</w:t>
      </w:r>
    </w:p>
    <w:p w14:paraId="611AC91B" w14:textId="77777777" w:rsidR="00E9400C" w:rsidRPr="00AC4226" w:rsidRDefault="00E9400C" w:rsidP="007C105A">
      <w:pPr>
        <w:pStyle w:val="S16S"/>
      </w:pPr>
      <w:r w:rsidRPr="00AC4226">
        <w:rPr>
          <w:cs/>
        </w:rPr>
        <w:t xml:space="preserve">ननु सुतावितथं कथितं </w:t>
      </w:r>
      <w:r w:rsidR="008124FB">
        <w:rPr>
          <w:rFonts w:hint="cs"/>
          <w:cs/>
        </w:rPr>
        <w:t>त्व</w:t>
      </w:r>
      <w:r w:rsidRPr="00AC4226">
        <w:rPr>
          <w:cs/>
        </w:rPr>
        <w:t>ये</w:t>
      </w:r>
      <w:r w:rsidRPr="00AC4226">
        <w:t>-</w:t>
      </w:r>
      <w:r w:rsidRPr="00AC4226">
        <w:rPr>
          <w:cs/>
        </w:rPr>
        <w:t>त्यमुमुदीर्य स</w:t>
      </w:r>
      <w:r w:rsidRPr="00AC4226">
        <w:t>-</w:t>
      </w:r>
      <w:r w:rsidRPr="00AC4226">
        <w:rPr>
          <w:cs/>
        </w:rPr>
        <w:t>विस्मयमस्मरत्</w:t>
      </w:r>
      <w:r w:rsidR="00D766AC" w:rsidRPr="00AC4226">
        <w:rPr>
          <w:cs/>
        </w:rPr>
        <w:t>।</w:t>
      </w:r>
      <w:r w:rsidR="002A5300" w:rsidRPr="00AC4226">
        <w:rPr>
          <w:cs/>
        </w:rPr>
        <w:br/>
      </w:r>
      <w:r w:rsidRPr="00AC4226">
        <w:rPr>
          <w:cs/>
        </w:rPr>
        <w:t>प्रकृतितः कृतिता खलु मे शिशोः मदधि</w:t>
      </w:r>
      <w:r w:rsidRPr="00AC4226">
        <w:t>-</w:t>
      </w:r>
      <w:r w:rsidRPr="00AC4226">
        <w:rPr>
          <w:cs/>
        </w:rPr>
        <w:t>नाथ</w:t>
      </w:r>
      <w:r w:rsidRPr="00AC4226">
        <w:t>-</w:t>
      </w:r>
      <w:r w:rsidRPr="00AC4226">
        <w:rPr>
          <w:cs/>
        </w:rPr>
        <w:t>दयोदय</w:t>
      </w:r>
      <w:r w:rsidRPr="00AC4226">
        <w:t>-</w:t>
      </w:r>
      <w:r w:rsidRPr="00AC4226">
        <w:rPr>
          <w:cs/>
        </w:rPr>
        <w:t>जेत्यसौ</w:t>
      </w:r>
      <w:r w:rsidR="00D766AC" w:rsidRPr="00AC4226">
        <w:rPr>
          <w:cs/>
        </w:rPr>
        <w:t>॥</w:t>
      </w:r>
      <w:r w:rsidR="00A953C3" w:rsidRPr="00AC4226">
        <w:t>3-</w:t>
      </w:r>
      <w:r w:rsidRPr="00AC4226">
        <w:t>27</w:t>
      </w:r>
      <w:r w:rsidR="0051754E" w:rsidRPr="00AC4226">
        <w:rPr>
          <w:cs/>
        </w:rPr>
        <w:t>॥</w:t>
      </w:r>
    </w:p>
    <w:p w14:paraId="5BA1F19D" w14:textId="77777777" w:rsidR="00F6280C" w:rsidRPr="00AC4226" w:rsidRDefault="00F6280C" w:rsidP="00EC4553">
      <w:pPr>
        <w:pStyle w:val="EngText"/>
      </w:pPr>
      <w:r w:rsidRPr="00AC4226">
        <w:t>3-27. ‘Verily dear lad, your version is accurate’, said the startled father, admiring the inborn talent of his son manifesting with the profuse grace of Lord Anantasana whom he ever remembered.</w:t>
      </w:r>
    </w:p>
    <w:p w14:paraId="6EBF07F2" w14:textId="77777777" w:rsidR="00E9400C" w:rsidRPr="00AC4226" w:rsidRDefault="00E9400C" w:rsidP="007C105A">
      <w:pPr>
        <w:pStyle w:val="S16S"/>
      </w:pPr>
      <w:r w:rsidRPr="00AC4226">
        <w:rPr>
          <w:cs/>
        </w:rPr>
        <w:t>कथयतां प्रथमे कथयत्यलं स्व</w:t>
      </w:r>
      <w:r w:rsidRPr="00AC4226">
        <w:t>-</w:t>
      </w:r>
      <w:r w:rsidRPr="00AC4226">
        <w:rPr>
          <w:cs/>
        </w:rPr>
        <w:t>जनके जन</w:t>
      </w:r>
      <w:r w:rsidRPr="00AC4226">
        <w:t>-</w:t>
      </w:r>
      <w:r w:rsidRPr="00AC4226">
        <w:rPr>
          <w:cs/>
        </w:rPr>
        <w:t>सङ्घ</w:t>
      </w:r>
      <w:r w:rsidRPr="00AC4226">
        <w:t>-</w:t>
      </w:r>
      <w:r w:rsidRPr="00AC4226">
        <w:rPr>
          <w:cs/>
        </w:rPr>
        <w:t>वृते कथाम्</w:t>
      </w:r>
      <w:r w:rsidR="00D766AC" w:rsidRPr="00AC4226">
        <w:rPr>
          <w:cs/>
        </w:rPr>
        <w:t>।</w:t>
      </w:r>
      <w:r w:rsidR="002A5300" w:rsidRPr="00AC4226">
        <w:rPr>
          <w:cs/>
        </w:rPr>
        <w:br/>
      </w:r>
      <w:r w:rsidRPr="00AC4226">
        <w:rPr>
          <w:cs/>
        </w:rPr>
        <w:t>सकल</w:t>
      </w:r>
      <w:r w:rsidRPr="00AC4226">
        <w:t>-</w:t>
      </w:r>
      <w:r w:rsidRPr="00AC4226">
        <w:rPr>
          <w:cs/>
        </w:rPr>
        <w:t>लोक</w:t>
      </w:r>
      <w:r w:rsidRPr="00AC4226">
        <w:t>-</w:t>
      </w:r>
      <w:r w:rsidRPr="00AC4226">
        <w:rPr>
          <w:cs/>
        </w:rPr>
        <w:t>मनो</w:t>
      </w:r>
      <w:r w:rsidRPr="00AC4226">
        <w:t>-</w:t>
      </w:r>
      <w:r w:rsidRPr="00AC4226">
        <w:rPr>
          <w:cs/>
        </w:rPr>
        <w:t>नयनोत्सवः चतुरधीः स कदाचिदवाचयत्</w:t>
      </w:r>
      <w:r w:rsidR="00D766AC" w:rsidRPr="00AC4226">
        <w:rPr>
          <w:cs/>
        </w:rPr>
        <w:t>॥</w:t>
      </w:r>
      <w:r w:rsidR="00A953C3" w:rsidRPr="00AC4226">
        <w:t>3-</w:t>
      </w:r>
      <w:r w:rsidRPr="00AC4226">
        <w:t>28</w:t>
      </w:r>
      <w:r w:rsidR="0051754E" w:rsidRPr="00AC4226">
        <w:rPr>
          <w:cs/>
        </w:rPr>
        <w:t>॥</w:t>
      </w:r>
    </w:p>
    <w:p w14:paraId="31A0CF0B" w14:textId="77777777" w:rsidR="00F6280C" w:rsidRPr="00AC4226" w:rsidRDefault="00F6280C" w:rsidP="00EC4553">
      <w:pPr>
        <w:pStyle w:val="EngText"/>
      </w:pPr>
      <w:r w:rsidRPr="00AC4226">
        <w:t xml:space="preserve">3-28. One day, his own father renowned in narration was relating a </w:t>
      </w:r>
      <w:r w:rsidR="00323D6D" w:rsidRPr="00AC4226">
        <w:t>sacred</w:t>
      </w:r>
      <w:r w:rsidRPr="00AC4226">
        <w:t xml:space="preserve"> story to a congregation gathered round him while the ingenious Vasudeva, the delight of the minds and eyes of the people (with his lovely look) was reading the text.</w:t>
      </w:r>
    </w:p>
    <w:p w14:paraId="0133A3DB" w14:textId="77777777" w:rsidR="00E9400C" w:rsidRPr="00AC4226" w:rsidRDefault="00E9400C" w:rsidP="007C105A">
      <w:pPr>
        <w:pStyle w:val="S16S"/>
      </w:pPr>
      <w:r w:rsidRPr="00AC4226">
        <w:rPr>
          <w:cs/>
        </w:rPr>
        <w:t>विविध</w:t>
      </w:r>
      <w:r w:rsidRPr="00AC4226">
        <w:t>-</w:t>
      </w:r>
      <w:r w:rsidR="008124FB">
        <w:rPr>
          <w:cs/>
        </w:rPr>
        <w:t>शाखि</w:t>
      </w:r>
      <w:r w:rsidRPr="00AC4226">
        <w:t>-</w:t>
      </w:r>
      <w:r w:rsidRPr="00AC4226">
        <w:rPr>
          <w:cs/>
        </w:rPr>
        <w:t>पदार्थ</w:t>
      </w:r>
      <w:r w:rsidRPr="00AC4226">
        <w:t>-</w:t>
      </w:r>
      <w:r w:rsidRPr="00AC4226">
        <w:rPr>
          <w:cs/>
        </w:rPr>
        <w:t>निवेदने लिकुच</w:t>
      </w:r>
      <w:r w:rsidRPr="00AC4226">
        <w:t>-</w:t>
      </w:r>
      <w:r w:rsidRPr="00AC4226">
        <w:rPr>
          <w:cs/>
        </w:rPr>
        <w:t>नाम्नी तदा</w:t>
      </w:r>
      <w:r w:rsidR="007A4C1E" w:rsidRPr="00AC4226">
        <w:rPr>
          <w:cs/>
        </w:rPr>
        <w:t>ऽ</w:t>
      </w:r>
      <w:r w:rsidRPr="00AC4226">
        <w:rPr>
          <w:cs/>
        </w:rPr>
        <w:t>नुदितार्थके</w:t>
      </w:r>
      <w:r w:rsidR="00D766AC" w:rsidRPr="00AC4226">
        <w:rPr>
          <w:cs/>
        </w:rPr>
        <w:t>।</w:t>
      </w:r>
      <w:r w:rsidR="002A5300" w:rsidRPr="00AC4226">
        <w:rPr>
          <w:cs/>
        </w:rPr>
        <w:br/>
      </w:r>
      <w:r w:rsidRPr="00AC4226">
        <w:rPr>
          <w:cs/>
        </w:rPr>
        <w:t>किमिति तात तदर्थमवर्णयन् कथयसीति शनैरयमब्रवीत्</w:t>
      </w:r>
      <w:r w:rsidR="00D766AC" w:rsidRPr="00AC4226">
        <w:rPr>
          <w:cs/>
        </w:rPr>
        <w:t>॥</w:t>
      </w:r>
      <w:r w:rsidR="00A953C3" w:rsidRPr="00AC4226">
        <w:t>3-</w:t>
      </w:r>
      <w:r w:rsidRPr="00AC4226">
        <w:t>29</w:t>
      </w:r>
      <w:r w:rsidR="0051754E" w:rsidRPr="00AC4226">
        <w:rPr>
          <w:cs/>
        </w:rPr>
        <w:t>॥</w:t>
      </w:r>
    </w:p>
    <w:p w14:paraId="3521A748" w14:textId="77777777" w:rsidR="00F6280C" w:rsidRPr="00AC4226" w:rsidRDefault="00F6280C" w:rsidP="00EC4553">
      <w:pPr>
        <w:pStyle w:val="EngText"/>
      </w:pPr>
      <w:r w:rsidRPr="00AC4226">
        <w:t xml:space="preserve">3-29. In a certain </w:t>
      </w:r>
      <w:r w:rsidR="00323D6D" w:rsidRPr="00AC4226">
        <w:t>context</w:t>
      </w:r>
      <w:r w:rsidRPr="00AC4226">
        <w:t>, when his father was elucidating the names of the various trees, noticing him slurring over the meaning of term Likucha, he gently asked, ‘Dear father why proceed ahead without giving the meaning of this term’?</w:t>
      </w:r>
    </w:p>
    <w:p w14:paraId="671B3AC4" w14:textId="77777777" w:rsidR="00E9400C" w:rsidRPr="00AC4226" w:rsidRDefault="00E9400C" w:rsidP="007C105A">
      <w:pPr>
        <w:pStyle w:val="S16S"/>
      </w:pPr>
      <w:r w:rsidRPr="00AC4226">
        <w:rPr>
          <w:cs/>
        </w:rPr>
        <w:t>अवदतीति पितर्यपि चोदिते प्रति</w:t>
      </w:r>
      <w:r w:rsidRPr="00AC4226">
        <w:t>-</w:t>
      </w:r>
      <w:r w:rsidRPr="00AC4226">
        <w:rPr>
          <w:cs/>
        </w:rPr>
        <w:t>बुभुत्सुषु तत्र जनेष्वपि</w:t>
      </w:r>
      <w:r w:rsidR="00D766AC" w:rsidRPr="00AC4226">
        <w:rPr>
          <w:cs/>
        </w:rPr>
        <w:t>।</w:t>
      </w:r>
      <w:r w:rsidR="002A5300" w:rsidRPr="00AC4226">
        <w:rPr>
          <w:cs/>
        </w:rPr>
        <w:br/>
      </w:r>
      <w:r w:rsidRPr="00AC4226">
        <w:rPr>
          <w:cs/>
        </w:rPr>
        <w:t>अयमुदीर्य तदर्थमवाप्तवान् परिषदो ह्यसमान</w:t>
      </w:r>
      <w:r w:rsidRPr="00AC4226">
        <w:t>-</w:t>
      </w:r>
      <w:r w:rsidRPr="00AC4226">
        <w:rPr>
          <w:cs/>
        </w:rPr>
        <w:t>समाननाम्</w:t>
      </w:r>
      <w:r w:rsidR="00D766AC" w:rsidRPr="00AC4226">
        <w:rPr>
          <w:cs/>
        </w:rPr>
        <w:t>॥</w:t>
      </w:r>
      <w:r w:rsidR="00A953C3" w:rsidRPr="00AC4226">
        <w:t>3-</w:t>
      </w:r>
      <w:r w:rsidRPr="00AC4226">
        <w:t>30</w:t>
      </w:r>
      <w:r w:rsidR="0051754E" w:rsidRPr="00AC4226">
        <w:rPr>
          <w:cs/>
        </w:rPr>
        <w:t>॥</w:t>
      </w:r>
    </w:p>
    <w:p w14:paraId="1AAA4CBB" w14:textId="77777777" w:rsidR="006B49A3" w:rsidRPr="00AC4226" w:rsidRDefault="006B49A3" w:rsidP="00EC4553">
      <w:pPr>
        <w:pStyle w:val="EngText"/>
      </w:pPr>
      <w:r w:rsidRPr="00AC4226">
        <w:lastRenderedPageBreak/>
        <w:t>3-30. When the narrator-father though entreated did not come out with the meaning and the assembly was equally curious to know it, Vasudeva as desired, declared it to connote ‘a lime tree’ and received rich tributes.</w:t>
      </w:r>
    </w:p>
    <w:p w14:paraId="124E63B9" w14:textId="77777777" w:rsidR="00E9400C" w:rsidRPr="00AC4226" w:rsidRDefault="00E9400C" w:rsidP="007C105A">
      <w:pPr>
        <w:pStyle w:val="S16S"/>
      </w:pPr>
      <w:r w:rsidRPr="00AC4226">
        <w:rPr>
          <w:cs/>
        </w:rPr>
        <w:t>बहु</w:t>
      </w:r>
      <w:r w:rsidRPr="00AC4226">
        <w:t>-</w:t>
      </w:r>
      <w:r w:rsidRPr="00AC4226">
        <w:rPr>
          <w:cs/>
        </w:rPr>
        <w:t>विधैश्चरितैरिति चारुभिः सकल</w:t>
      </w:r>
      <w:r w:rsidRPr="00AC4226">
        <w:t>-</w:t>
      </w:r>
      <w:r w:rsidRPr="00AC4226">
        <w:rPr>
          <w:cs/>
        </w:rPr>
        <w:t>लोक</w:t>
      </w:r>
      <w:r w:rsidRPr="00AC4226">
        <w:t>-</w:t>
      </w:r>
      <w:r w:rsidRPr="00AC4226">
        <w:rPr>
          <w:cs/>
        </w:rPr>
        <w:t>कुतूहल</w:t>
      </w:r>
      <w:r w:rsidRPr="00AC4226">
        <w:t>-</w:t>
      </w:r>
      <w:r w:rsidRPr="00AC4226">
        <w:rPr>
          <w:cs/>
        </w:rPr>
        <w:t>कारिणम्</w:t>
      </w:r>
      <w:r w:rsidR="00D766AC" w:rsidRPr="00AC4226">
        <w:rPr>
          <w:cs/>
        </w:rPr>
        <w:t>।</w:t>
      </w:r>
      <w:r w:rsidR="002A5300" w:rsidRPr="00AC4226">
        <w:rPr>
          <w:cs/>
        </w:rPr>
        <w:br/>
      </w:r>
      <w:r w:rsidRPr="00AC4226">
        <w:rPr>
          <w:cs/>
        </w:rPr>
        <w:t>द्व</w:t>
      </w:r>
      <w:r w:rsidR="008124FB">
        <w:rPr>
          <w:rFonts w:hint="cs"/>
          <w:cs/>
        </w:rPr>
        <w:t>ि</w:t>
      </w:r>
      <w:r w:rsidRPr="00AC4226">
        <w:rPr>
          <w:cs/>
        </w:rPr>
        <w:t>ज</w:t>
      </w:r>
      <w:r w:rsidRPr="00AC4226">
        <w:t>-</w:t>
      </w:r>
      <w:r w:rsidRPr="00AC4226">
        <w:rPr>
          <w:cs/>
        </w:rPr>
        <w:t>वरेण वयस्युचिते स्थितं तमुपनेतुमनेन दधे मनः</w:t>
      </w:r>
      <w:r w:rsidR="00D766AC" w:rsidRPr="00AC4226">
        <w:rPr>
          <w:cs/>
        </w:rPr>
        <w:t>॥</w:t>
      </w:r>
      <w:r w:rsidR="00A953C3" w:rsidRPr="00AC4226">
        <w:t>3-</w:t>
      </w:r>
      <w:r w:rsidRPr="00AC4226">
        <w:t>31</w:t>
      </w:r>
      <w:r w:rsidR="0051754E" w:rsidRPr="00AC4226">
        <w:rPr>
          <w:cs/>
        </w:rPr>
        <w:t>॥</w:t>
      </w:r>
    </w:p>
    <w:p w14:paraId="6454761D" w14:textId="77777777" w:rsidR="006B49A3" w:rsidRPr="00AC4226" w:rsidRDefault="006B49A3" w:rsidP="00EC4553">
      <w:pPr>
        <w:pStyle w:val="EngText"/>
      </w:pPr>
      <w:r w:rsidRPr="00AC4226">
        <w:t xml:space="preserve">3-31. While Vasudeva enhanced the </w:t>
      </w:r>
      <w:r w:rsidR="00323D6D" w:rsidRPr="00AC4226">
        <w:t>curiosity</w:t>
      </w:r>
      <w:r w:rsidRPr="00AC4226">
        <w:t xml:space="preserve"> of the people by his miraculous sportive activities, the eminent Brahmin (Madhyagehabhatta) </w:t>
      </w:r>
      <w:r w:rsidR="00323D6D" w:rsidRPr="00AC4226">
        <w:t>decided to perform his U</w:t>
      </w:r>
      <w:r w:rsidRPr="00AC4226">
        <w:t xml:space="preserve">panayana ceremony, </w:t>
      </w:r>
      <w:r w:rsidR="00323D6D" w:rsidRPr="00AC4226">
        <w:t>seeing that</w:t>
      </w:r>
      <w:r w:rsidRPr="00AC4226">
        <w:t xml:space="preserve"> his son had attained the proper age.</w:t>
      </w:r>
    </w:p>
    <w:p w14:paraId="1744226F" w14:textId="77777777" w:rsidR="00E9400C" w:rsidRPr="00AC4226" w:rsidRDefault="00E9400C" w:rsidP="007C105A">
      <w:pPr>
        <w:pStyle w:val="S16S"/>
      </w:pPr>
      <w:r w:rsidRPr="00AC4226">
        <w:rPr>
          <w:cs/>
        </w:rPr>
        <w:t>समुचित</w:t>
      </w:r>
      <w:r w:rsidRPr="00AC4226">
        <w:t>-</w:t>
      </w:r>
      <w:r w:rsidRPr="00AC4226">
        <w:rPr>
          <w:cs/>
        </w:rPr>
        <w:t>ग्रह</w:t>
      </w:r>
      <w:r w:rsidRPr="00AC4226">
        <w:t>-</w:t>
      </w:r>
      <w:r w:rsidRPr="00AC4226">
        <w:rPr>
          <w:cs/>
        </w:rPr>
        <w:t>योग</w:t>
      </w:r>
      <w:r w:rsidRPr="00AC4226">
        <w:t>-</w:t>
      </w:r>
      <w:r w:rsidRPr="00AC4226">
        <w:rPr>
          <w:cs/>
        </w:rPr>
        <w:t>गुणान्वितं समवाधार्य मुहूर्तमदूषणम्</w:t>
      </w:r>
      <w:r w:rsidR="00D766AC" w:rsidRPr="00AC4226">
        <w:rPr>
          <w:cs/>
        </w:rPr>
        <w:t>।</w:t>
      </w:r>
      <w:r w:rsidR="002A5300" w:rsidRPr="00AC4226">
        <w:rPr>
          <w:cs/>
        </w:rPr>
        <w:br/>
      </w:r>
      <w:r w:rsidRPr="00AC4226">
        <w:rPr>
          <w:cs/>
        </w:rPr>
        <w:t>प्रणय</w:t>
      </w:r>
      <w:r w:rsidRPr="00AC4226">
        <w:t>-</w:t>
      </w:r>
      <w:r w:rsidRPr="00AC4226">
        <w:rPr>
          <w:cs/>
        </w:rPr>
        <w:t>बन्धुर</w:t>
      </w:r>
      <w:r w:rsidRPr="00AC4226">
        <w:t>-</w:t>
      </w:r>
      <w:r w:rsidRPr="00AC4226">
        <w:rPr>
          <w:cs/>
        </w:rPr>
        <w:t>बान्धववानसौ द्विज</w:t>
      </w:r>
      <w:r w:rsidRPr="00AC4226">
        <w:t>-</w:t>
      </w:r>
      <w:r w:rsidRPr="00AC4226">
        <w:rPr>
          <w:cs/>
        </w:rPr>
        <w:t>कुलाकुलमुत्सवमातनोत्</w:t>
      </w:r>
      <w:r w:rsidR="00D766AC" w:rsidRPr="00AC4226">
        <w:rPr>
          <w:cs/>
        </w:rPr>
        <w:t>॥</w:t>
      </w:r>
      <w:r w:rsidR="00A953C3" w:rsidRPr="00AC4226">
        <w:t>3-</w:t>
      </w:r>
      <w:r w:rsidRPr="00AC4226">
        <w:t>32</w:t>
      </w:r>
      <w:r w:rsidR="0051754E" w:rsidRPr="00AC4226">
        <w:rPr>
          <w:cs/>
        </w:rPr>
        <w:t>॥</w:t>
      </w:r>
    </w:p>
    <w:p w14:paraId="2BE9C561" w14:textId="77777777" w:rsidR="006B49A3" w:rsidRPr="00AC4226" w:rsidRDefault="006B49A3" w:rsidP="00EC4553">
      <w:pPr>
        <w:pStyle w:val="EngText"/>
      </w:pPr>
      <w:r w:rsidRPr="00AC4226">
        <w:t xml:space="preserve">3-32. Madhyagehabhatta celebrated with pomp and </w:t>
      </w:r>
      <w:r w:rsidR="004916BD" w:rsidRPr="00AC4226">
        <w:t>fervour</w:t>
      </w:r>
      <w:r w:rsidRPr="00AC4226">
        <w:t xml:space="preserve"> the thread ceremony of Vasudeva in the </w:t>
      </w:r>
      <w:r w:rsidR="00323D6D" w:rsidRPr="00AC4226">
        <w:t>midst</w:t>
      </w:r>
      <w:r w:rsidRPr="00AC4226">
        <w:t xml:space="preserve"> of a concourse of Brahmins, dear </w:t>
      </w:r>
      <w:r w:rsidR="00323D6D" w:rsidRPr="00AC4226">
        <w:t>relatives</w:t>
      </w:r>
      <w:r w:rsidRPr="00AC4226">
        <w:t xml:space="preserve"> and well-wishers on the appointed lucky day (free from all blemishes) favoured by auspicious planets.</w:t>
      </w:r>
    </w:p>
    <w:p w14:paraId="4245F7E6" w14:textId="77777777" w:rsidR="00E9400C" w:rsidRPr="00AC4226" w:rsidRDefault="00E9400C" w:rsidP="007C105A">
      <w:pPr>
        <w:pStyle w:val="S16S"/>
      </w:pPr>
      <w:r w:rsidRPr="00AC4226">
        <w:rPr>
          <w:cs/>
        </w:rPr>
        <w:t>विविध</w:t>
      </w:r>
      <w:r w:rsidRPr="00AC4226">
        <w:t>-</w:t>
      </w:r>
      <w:r w:rsidRPr="00AC4226">
        <w:rPr>
          <w:cs/>
        </w:rPr>
        <w:t>वेद</w:t>
      </w:r>
      <w:r w:rsidRPr="00AC4226">
        <w:t>-</w:t>
      </w:r>
      <w:r w:rsidRPr="00AC4226">
        <w:rPr>
          <w:cs/>
        </w:rPr>
        <w:t>तया विजिहीर्षवो वदन</w:t>
      </w:r>
      <w:r w:rsidRPr="00AC4226">
        <w:t>-</w:t>
      </w:r>
      <w:r w:rsidRPr="00AC4226">
        <w:rPr>
          <w:cs/>
        </w:rPr>
        <w:t>रङ्ग</w:t>
      </w:r>
      <w:r w:rsidRPr="00AC4226">
        <w:t>-</w:t>
      </w:r>
      <w:r w:rsidRPr="00AC4226">
        <w:rPr>
          <w:cs/>
        </w:rPr>
        <w:t>पदे</w:t>
      </w:r>
      <w:r w:rsidR="007A4C1E" w:rsidRPr="00AC4226">
        <w:rPr>
          <w:cs/>
        </w:rPr>
        <w:t>ऽ</w:t>
      </w:r>
      <w:r w:rsidRPr="00AC4226">
        <w:rPr>
          <w:cs/>
        </w:rPr>
        <w:t>स्य चिराय याः</w:t>
      </w:r>
      <w:r w:rsidR="00D766AC" w:rsidRPr="00AC4226">
        <w:rPr>
          <w:cs/>
        </w:rPr>
        <w:t>।</w:t>
      </w:r>
      <w:r w:rsidR="002A5300" w:rsidRPr="00AC4226">
        <w:rPr>
          <w:cs/>
        </w:rPr>
        <w:br/>
      </w:r>
      <w:r w:rsidRPr="00AC4226">
        <w:rPr>
          <w:cs/>
        </w:rPr>
        <w:t>सुर</w:t>
      </w:r>
      <w:r w:rsidRPr="00AC4226">
        <w:t>-</w:t>
      </w:r>
      <w:r w:rsidRPr="00AC4226">
        <w:rPr>
          <w:cs/>
        </w:rPr>
        <w:t>वर</w:t>
      </w:r>
      <w:r w:rsidRPr="00AC4226">
        <w:t>-</w:t>
      </w:r>
      <w:r w:rsidRPr="00AC4226">
        <w:rPr>
          <w:cs/>
        </w:rPr>
        <w:t>प्रमदा अपि स</w:t>
      </w:r>
      <w:r w:rsidRPr="00AC4226">
        <w:t>-</w:t>
      </w:r>
      <w:r w:rsidRPr="00AC4226">
        <w:rPr>
          <w:cs/>
        </w:rPr>
        <w:t>प्रिया अभिननन्दुरहो वियतो महम्</w:t>
      </w:r>
      <w:r w:rsidR="00D766AC" w:rsidRPr="00AC4226">
        <w:rPr>
          <w:cs/>
        </w:rPr>
        <w:t>॥</w:t>
      </w:r>
      <w:r w:rsidR="00A953C3" w:rsidRPr="00AC4226">
        <w:t>3-</w:t>
      </w:r>
      <w:r w:rsidRPr="00AC4226">
        <w:t>33</w:t>
      </w:r>
      <w:r w:rsidR="0051754E" w:rsidRPr="00AC4226">
        <w:rPr>
          <w:cs/>
        </w:rPr>
        <w:t>॥</w:t>
      </w:r>
    </w:p>
    <w:p w14:paraId="11440E58" w14:textId="77777777" w:rsidR="006B49A3" w:rsidRPr="00AC4226" w:rsidRDefault="006B49A3" w:rsidP="00EC4553">
      <w:pPr>
        <w:pStyle w:val="EngText"/>
      </w:pPr>
      <w:r w:rsidRPr="00AC4226">
        <w:t xml:space="preserve">3-33. The several presiding deities of the Vedas long awaiting this auspicious moment to sport on the stage of his tongue (to come out of his </w:t>
      </w:r>
      <w:r w:rsidR="00323D6D" w:rsidRPr="00AC4226">
        <w:t>month</w:t>
      </w:r>
      <w:r w:rsidRPr="00AC4226">
        <w:t>) heartily felicitated Vasudeva on this festive occasion from the sky, along with their life-partners.</w:t>
      </w:r>
    </w:p>
    <w:p w14:paraId="7AE70CFF" w14:textId="77777777" w:rsidR="00E9400C" w:rsidRPr="00AC4226" w:rsidRDefault="00E9400C" w:rsidP="007C105A">
      <w:pPr>
        <w:pStyle w:val="S16S"/>
      </w:pPr>
      <w:r w:rsidRPr="00AC4226">
        <w:rPr>
          <w:cs/>
        </w:rPr>
        <w:t>विहित</w:t>
      </w:r>
      <w:r w:rsidRPr="00AC4226">
        <w:t>-</w:t>
      </w:r>
      <w:r w:rsidRPr="00AC4226">
        <w:rPr>
          <w:cs/>
        </w:rPr>
        <w:t>साधन</w:t>
      </w:r>
      <w:r w:rsidRPr="00AC4226">
        <w:t>-</w:t>
      </w:r>
      <w:r w:rsidRPr="00AC4226">
        <w:rPr>
          <w:cs/>
        </w:rPr>
        <w:t>साधित</w:t>
      </w:r>
      <w:r w:rsidRPr="00AC4226">
        <w:t>-</w:t>
      </w:r>
      <w:r w:rsidRPr="00AC4226">
        <w:rPr>
          <w:cs/>
        </w:rPr>
        <w:t>सत्</w:t>
      </w:r>
      <w:r w:rsidRPr="00AC4226">
        <w:t>-</w:t>
      </w:r>
      <w:r w:rsidRPr="00AC4226">
        <w:rPr>
          <w:cs/>
        </w:rPr>
        <w:t>क्रियो ज्वलनमुज्वल</w:t>
      </w:r>
      <w:r w:rsidRPr="00AC4226">
        <w:t>-</w:t>
      </w:r>
      <w:r w:rsidRPr="00AC4226">
        <w:rPr>
          <w:cs/>
        </w:rPr>
        <w:t>धीर्ज्वलयन्नयम्</w:t>
      </w:r>
      <w:r w:rsidR="00D766AC" w:rsidRPr="00AC4226">
        <w:rPr>
          <w:cs/>
        </w:rPr>
        <w:t>।</w:t>
      </w:r>
      <w:r w:rsidR="002A5300" w:rsidRPr="00AC4226">
        <w:rPr>
          <w:cs/>
        </w:rPr>
        <w:br/>
      </w:r>
      <w:r w:rsidRPr="00AC4226">
        <w:rPr>
          <w:cs/>
        </w:rPr>
        <w:t>उप</w:t>
      </w:r>
      <w:r w:rsidRPr="00AC4226">
        <w:t>-</w:t>
      </w:r>
      <w:r w:rsidRPr="00AC4226">
        <w:rPr>
          <w:cs/>
        </w:rPr>
        <w:t>निनाय सुतं सुकुमारकं कुशलिनं कुशलीकृत</w:t>
      </w:r>
      <w:r w:rsidRPr="00AC4226">
        <w:t>-</w:t>
      </w:r>
      <w:r w:rsidRPr="00AC4226">
        <w:rPr>
          <w:cs/>
        </w:rPr>
        <w:t>शीर्षकम्</w:t>
      </w:r>
      <w:r w:rsidR="00D766AC" w:rsidRPr="00AC4226">
        <w:rPr>
          <w:cs/>
        </w:rPr>
        <w:t>॥</w:t>
      </w:r>
      <w:r w:rsidR="00A953C3" w:rsidRPr="00AC4226">
        <w:t>3-</w:t>
      </w:r>
      <w:r w:rsidRPr="00AC4226">
        <w:t>34</w:t>
      </w:r>
      <w:r w:rsidR="0051754E" w:rsidRPr="00AC4226">
        <w:rPr>
          <w:cs/>
        </w:rPr>
        <w:t>॥</w:t>
      </w:r>
    </w:p>
    <w:p w14:paraId="0CEA9A56" w14:textId="77777777" w:rsidR="006B49A3" w:rsidRPr="00AC4226" w:rsidRDefault="006B49A3" w:rsidP="00EC4553">
      <w:pPr>
        <w:pStyle w:val="EngText"/>
      </w:pPr>
      <w:r w:rsidRPr="00AC4226">
        <w:t>3-34. The brilliant Madhyagehabhatta conducted the thread ceremony of the clever Vasudeva, duly adorned with his shaved head in the prescribed Vedic procedure complete in all respects, (with necessary things) with the sacrificial fire blazing with the oblations.</w:t>
      </w:r>
    </w:p>
    <w:p w14:paraId="1F2F86EC" w14:textId="77777777" w:rsidR="00E9400C" w:rsidRPr="00AC4226" w:rsidRDefault="00E9400C" w:rsidP="007C105A">
      <w:pPr>
        <w:pStyle w:val="S16S"/>
      </w:pPr>
      <w:r w:rsidRPr="00AC4226">
        <w:rPr>
          <w:cs/>
        </w:rPr>
        <w:t>परिचराग्नि</w:t>
      </w:r>
      <w:r w:rsidRPr="00AC4226">
        <w:t>-</w:t>
      </w:r>
      <w:r w:rsidRPr="00AC4226">
        <w:rPr>
          <w:cs/>
        </w:rPr>
        <w:t>गुरू चरित</w:t>
      </w:r>
      <w:r w:rsidRPr="00AC4226">
        <w:t>-</w:t>
      </w:r>
      <w:r w:rsidRPr="00AC4226">
        <w:rPr>
          <w:cs/>
        </w:rPr>
        <w:t>व्रतः सु</w:t>
      </w:r>
      <w:r w:rsidRPr="00AC4226">
        <w:t>-</w:t>
      </w:r>
      <w:r w:rsidR="008124FB">
        <w:rPr>
          <w:cs/>
        </w:rPr>
        <w:t>चरणः पठ साधु स</w:t>
      </w:r>
      <w:r w:rsidRPr="00AC4226">
        <w:rPr>
          <w:cs/>
        </w:rPr>
        <w:t>दागमान्</w:t>
      </w:r>
      <w:r w:rsidR="00D766AC" w:rsidRPr="00AC4226">
        <w:rPr>
          <w:cs/>
        </w:rPr>
        <w:t>।</w:t>
      </w:r>
      <w:r w:rsidR="002A5300" w:rsidRPr="00AC4226">
        <w:rPr>
          <w:cs/>
        </w:rPr>
        <w:br/>
      </w:r>
      <w:r w:rsidRPr="00AC4226">
        <w:rPr>
          <w:cs/>
        </w:rPr>
        <w:t>इति गुरोस्त्रि</w:t>
      </w:r>
      <w:r w:rsidRPr="00AC4226">
        <w:t>-</w:t>
      </w:r>
      <w:r w:rsidRPr="00AC4226">
        <w:rPr>
          <w:cs/>
        </w:rPr>
        <w:t>जगद्</w:t>
      </w:r>
      <w:r w:rsidRPr="00AC4226">
        <w:t>-</w:t>
      </w:r>
      <w:r w:rsidRPr="00AC4226">
        <w:rPr>
          <w:cs/>
        </w:rPr>
        <w:t>गुरु</w:t>
      </w:r>
      <w:r w:rsidRPr="00AC4226">
        <w:t>-</w:t>
      </w:r>
      <w:r w:rsidRPr="00AC4226">
        <w:rPr>
          <w:cs/>
        </w:rPr>
        <w:t>शिक्षणे स्फुटमहासि सुरैः कृत</w:t>
      </w:r>
      <w:r w:rsidRPr="00AC4226">
        <w:t>-</w:t>
      </w:r>
      <w:r w:rsidRPr="00AC4226">
        <w:rPr>
          <w:cs/>
        </w:rPr>
        <w:t>साक्षिभिः</w:t>
      </w:r>
      <w:r w:rsidR="00D766AC" w:rsidRPr="00AC4226">
        <w:rPr>
          <w:cs/>
        </w:rPr>
        <w:t>॥</w:t>
      </w:r>
      <w:r w:rsidR="00A953C3" w:rsidRPr="00AC4226">
        <w:t>3-</w:t>
      </w:r>
      <w:r w:rsidRPr="00AC4226">
        <w:t>35</w:t>
      </w:r>
      <w:r w:rsidR="0051754E" w:rsidRPr="00AC4226">
        <w:rPr>
          <w:cs/>
        </w:rPr>
        <w:t>॥</w:t>
      </w:r>
    </w:p>
    <w:p w14:paraId="7D57CF9E" w14:textId="77777777" w:rsidR="00834DB4" w:rsidRPr="00AC4226" w:rsidRDefault="00834DB4" w:rsidP="00EC4553">
      <w:pPr>
        <w:pStyle w:val="EngText"/>
      </w:pPr>
      <w:r w:rsidRPr="00AC4226">
        <w:t xml:space="preserve">3-35. The Gods, like the Sun and the Moon, witnessing the father initiating and instructing Vasudeva the preceptor of  the three worlds thus: (with these </w:t>
      </w:r>
      <w:r w:rsidRPr="00AC4226">
        <w:lastRenderedPageBreak/>
        <w:t xml:space="preserve">words) ‘dear lad, serve with devotion the Lord of Fire and your teacher; observe the vow of celibacy; let thy conduct be </w:t>
      </w:r>
      <w:r w:rsidR="00323D6D" w:rsidRPr="00AC4226">
        <w:t>exemplary</w:t>
      </w:r>
      <w:r w:rsidRPr="00AC4226">
        <w:t>: Study in earnest the spotless Vedas’, laughed aloud.</w:t>
      </w:r>
    </w:p>
    <w:p w14:paraId="2CC4CFF8" w14:textId="77777777" w:rsidR="00E9400C" w:rsidRPr="00AC4226" w:rsidRDefault="00E9400C" w:rsidP="007C105A">
      <w:pPr>
        <w:pStyle w:val="S16S"/>
      </w:pPr>
      <w:r w:rsidRPr="00AC4226">
        <w:rPr>
          <w:cs/>
        </w:rPr>
        <w:t>जित</w:t>
      </w:r>
      <w:r w:rsidRPr="00AC4226">
        <w:t>-</w:t>
      </w:r>
      <w:r w:rsidRPr="00AC4226">
        <w:rPr>
          <w:cs/>
        </w:rPr>
        <w:t>कुमार</w:t>
      </w:r>
      <w:r w:rsidRPr="00AC4226">
        <w:t>-</w:t>
      </w:r>
      <w:r w:rsidRPr="00AC4226">
        <w:rPr>
          <w:cs/>
        </w:rPr>
        <w:t>गुणं सु</w:t>
      </w:r>
      <w:r w:rsidRPr="00AC4226">
        <w:t>-</w:t>
      </w:r>
      <w:r w:rsidRPr="00AC4226">
        <w:rPr>
          <w:cs/>
        </w:rPr>
        <w:t>कुमारकं निज</w:t>
      </w:r>
      <w:r w:rsidRPr="00AC4226">
        <w:t>-</w:t>
      </w:r>
      <w:r w:rsidRPr="00AC4226">
        <w:rPr>
          <w:cs/>
        </w:rPr>
        <w:t>कुमारमवेक्ष्य निरन्तरम्</w:t>
      </w:r>
      <w:r w:rsidR="00D766AC" w:rsidRPr="00AC4226">
        <w:rPr>
          <w:cs/>
        </w:rPr>
        <w:t>।</w:t>
      </w:r>
      <w:r w:rsidR="002A5300" w:rsidRPr="00AC4226">
        <w:rPr>
          <w:cs/>
        </w:rPr>
        <w:br/>
      </w:r>
      <w:r w:rsidRPr="00AC4226">
        <w:rPr>
          <w:cs/>
        </w:rPr>
        <w:t>समुचिताचरणे चतुरं स्वतः क्षिति</w:t>
      </w:r>
      <w:r w:rsidRPr="00AC4226">
        <w:t>-</w:t>
      </w:r>
      <w:r w:rsidRPr="00AC4226">
        <w:rPr>
          <w:cs/>
        </w:rPr>
        <w:t>सुरो मुदमायत शिक्षयन्</w:t>
      </w:r>
      <w:r w:rsidR="00D766AC" w:rsidRPr="00AC4226">
        <w:rPr>
          <w:cs/>
        </w:rPr>
        <w:t>॥</w:t>
      </w:r>
      <w:r w:rsidR="00A953C3" w:rsidRPr="00AC4226">
        <w:t>3-</w:t>
      </w:r>
      <w:r w:rsidRPr="00AC4226">
        <w:t>36</w:t>
      </w:r>
      <w:r w:rsidR="0051754E" w:rsidRPr="00AC4226">
        <w:rPr>
          <w:cs/>
        </w:rPr>
        <w:t>॥</w:t>
      </w:r>
    </w:p>
    <w:p w14:paraId="156B2268" w14:textId="77777777" w:rsidR="00834DB4" w:rsidRPr="00AC4226" w:rsidRDefault="00834DB4" w:rsidP="00EC4553">
      <w:pPr>
        <w:pStyle w:val="EngText"/>
      </w:pPr>
      <w:r w:rsidRPr="00AC4226">
        <w:t xml:space="preserve">3-36. Madhyagehabhatta (his instructor) </w:t>
      </w:r>
      <w:r w:rsidR="00323D6D" w:rsidRPr="00AC4226">
        <w:t>felt</w:t>
      </w:r>
      <w:r w:rsidRPr="00AC4226">
        <w:t xml:space="preserve"> intensely elated to see his own soft</w:t>
      </w:r>
      <w:r w:rsidR="005F3BAC">
        <w:t xml:space="preserve"> son surpassing in virtues even </w:t>
      </w:r>
      <w:r w:rsidRPr="00AC4226">
        <w:t>Shanmukha, ever observing by himself the prescribed code of conduct like Sandhya-Vandana with great devotion.</w:t>
      </w:r>
    </w:p>
    <w:p w14:paraId="4A13A3EE" w14:textId="77777777" w:rsidR="00E9400C" w:rsidRPr="00AC4226" w:rsidRDefault="00E9400C" w:rsidP="007C105A">
      <w:pPr>
        <w:pStyle w:val="S16S"/>
      </w:pPr>
      <w:r w:rsidRPr="00AC4226">
        <w:rPr>
          <w:cs/>
        </w:rPr>
        <w:t>स</w:t>
      </w:r>
      <w:r w:rsidRPr="00AC4226">
        <w:t>-</w:t>
      </w:r>
      <w:r w:rsidRPr="00AC4226">
        <w:rPr>
          <w:cs/>
        </w:rPr>
        <w:t>पट</w:t>
      </w:r>
      <w:r w:rsidRPr="00AC4226">
        <w:t>-</w:t>
      </w:r>
      <w:r w:rsidRPr="00AC4226">
        <w:rPr>
          <w:cs/>
        </w:rPr>
        <w:t>खण्डमकिञ्चन</w:t>
      </w:r>
      <w:r w:rsidRPr="00AC4226">
        <w:t>-</w:t>
      </w:r>
      <w:r w:rsidRPr="00AC4226">
        <w:rPr>
          <w:cs/>
        </w:rPr>
        <w:t>वत् क्वचित् स्व</w:t>
      </w:r>
      <w:r w:rsidRPr="00AC4226">
        <w:t>-</w:t>
      </w:r>
      <w:r w:rsidRPr="00AC4226">
        <w:rPr>
          <w:cs/>
        </w:rPr>
        <w:t>विभवानुचितं चरणादिकम्</w:t>
      </w:r>
      <w:r w:rsidR="00D766AC" w:rsidRPr="00AC4226">
        <w:rPr>
          <w:cs/>
        </w:rPr>
        <w:t>।</w:t>
      </w:r>
      <w:r w:rsidR="002A5300" w:rsidRPr="00AC4226">
        <w:rPr>
          <w:cs/>
        </w:rPr>
        <w:br/>
      </w:r>
      <w:r w:rsidRPr="00AC4226">
        <w:rPr>
          <w:cs/>
        </w:rPr>
        <w:t>भुवन</w:t>
      </w:r>
      <w:r w:rsidRPr="00AC4226">
        <w:t>-</w:t>
      </w:r>
      <w:r w:rsidRPr="00AC4226">
        <w:rPr>
          <w:cs/>
        </w:rPr>
        <w:t>भर्तुरहो स्व</w:t>
      </w:r>
      <w:r w:rsidRPr="00AC4226">
        <w:t>-</w:t>
      </w:r>
      <w:r w:rsidRPr="00AC4226">
        <w:rPr>
          <w:cs/>
        </w:rPr>
        <w:t>निगूहनं सुर</w:t>
      </w:r>
      <w:r w:rsidRPr="00AC4226">
        <w:t>-</w:t>
      </w:r>
      <w:r w:rsidRPr="00AC4226">
        <w:rPr>
          <w:cs/>
        </w:rPr>
        <w:t>सभासु कुतूहलमातनोत्</w:t>
      </w:r>
      <w:r w:rsidR="00D766AC" w:rsidRPr="00AC4226">
        <w:rPr>
          <w:cs/>
        </w:rPr>
        <w:t>॥</w:t>
      </w:r>
      <w:r w:rsidR="00A953C3" w:rsidRPr="00AC4226">
        <w:t>3-</w:t>
      </w:r>
      <w:r w:rsidRPr="00AC4226">
        <w:t>37</w:t>
      </w:r>
      <w:r w:rsidR="0051754E" w:rsidRPr="00AC4226">
        <w:rPr>
          <w:cs/>
        </w:rPr>
        <w:t>॥</w:t>
      </w:r>
    </w:p>
    <w:p w14:paraId="6E84CB7B" w14:textId="77777777" w:rsidR="00834DB4" w:rsidRPr="00AC4226" w:rsidRDefault="00834DB4" w:rsidP="00EC4553">
      <w:pPr>
        <w:pStyle w:val="EngText"/>
      </w:pPr>
      <w:r w:rsidRPr="00AC4226">
        <w:t>3-37.</w:t>
      </w:r>
      <w:r w:rsidR="00F11A1A" w:rsidRPr="00AC4226">
        <w:t xml:space="preserve"> Vasudeva strolling with a strip of cloth (Koupin) like a poor mendicant hiding his glory as the Lord of the three Worlds (being Lord Vayu) afforded a curious sight for the Gods in the divine assemblies to see and exult.</w:t>
      </w:r>
    </w:p>
    <w:p w14:paraId="777F2EB5" w14:textId="77777777" w:rsidR="00E9400C" w:rsidRPr="00763D8B" w:rsidRDefault="00E9400C" w:rsidP="007C105A">
      <w:pPr>
        <w:pStyle w:val="S16S"/>
        <w:rPr>
          <w:lang w:val="en-US"/>
        </w:rPr>
      </w:pPr>
      <w:r w:rsidRPr="00AC4226">
        <w:rPr>
          <w:cs/>
        </w:rPr>
        <w:t>अविरळैर्गरळोष्मभिराकुली</w:t>
      </w:r>
      <w:r w:rsidRPr="00AC4226">
        <w:t>-</w:t>
      </w:r>
      <w:r w:rsidRPr="00AC4226">
        <w:rPr>
          <w:cs/>
        </w:rPr>
        <w:t>कृत</w:t>
      </w:r>
      <w:r w:rsidRPr="00AC4226">
        <w:t>-</w:t>
      </w:r>
      <w:r w:rsidRPr="00AC4226">
        <w:rPr>
          <w:cs/>
        </w:rPr>
        <w:t>समस्त</w:t>
      </w:r>
      <w:r w:rsidRPr="00AC4226">
        <w:t>-</w:t>
      </w:r>
      <w:r w:rsidRPr="00AC4226">
        <w:rPr>
          <w:cs/>
        </w:rPr>
        <w:t>जनो वि</w:t>
      </w:r>
      <w:r w:rsidRPr="00AC4226">
        <w:t>-</w:t>
      </w:r>
      <w:r w:rsidRPr="00AC4226">
        <w:rPr>
          <w:cs/>
        </w:rPr>
        <w:t>चचार यः</w:t>
      </w:r>
      <w:r w:rsidR="00D766AC" w:rsidRPr="00AC4226">
        <w:rPr>
          <w:cs/>
        </w:rPr>
        <w:t>।</w:t>
      </w:r>
      <w:r w:rsidR="002A5300" w:rsidRPr="00AC4226">
        <w:rPr>
          <w:cs/>
        </w:rPr>
        <w:br/>
      </w:r>
      <w:r w:rsidRPr="00AC4226">
        <w:rPr>
          <w:cs/>
        </w:rPr>
        <w:t>क्वचिदमुं नि</w:t>
      </w:r>
      <w:r w:rsidRPr="00AC4226">
        <w:t>-</w:t>
      </w:r>
      <w:r w:rsidRPr="00AC4226">
        <w:rPr>
          <w:cs/>
        </w:rPr>
        <w:t>जिघांसुरशान्ति</w:t>
      </w:r>
      <w:r w:rsidRPr="00AC4226">
        <w:t>-</w:t>
      </w:r>
      <w:r w:rsidRPr="00AC4226">
        <w:rPr>
          <w:cs/>
        </w:rPr>
        <w:t>मान् उप</w:t>
      </w:r>
      <w:r w:rsidRPr="00AC4226">
        <w:t>-</w:t>
      </w:r>
      <w:r w:rsidRPr="00AC4226">
        <w:rPr>
          <w:cs/>
        </w:rPr>
        <w:t>ससर्प स सर्प</w:t>
      </w:r>
      <w:r w:rsidRPr="00AC4226">
        <w:t>-</w:t>
      </w:r>
      <w:r w:rsidRPr="00AC4226">
        <w:rPr>
          <w:cs/>
        </w:rPr>
        <w:t>मयो</w:t>
      </w:r>
      <w:r w:rsidR="007A4C1E" w:rsidRPr="00AC4226">
        <w:rPr>
          <w:cs/>
        </w:rPr>
        <w:t>ऽ</w:t>
      </w:r>
      <w:r w:rsidRPr="00AC4226">
        <w:rPr>
          <w:cs/>
        </w:rPr>
        <w:t>सुरः</w:t>
      </w:r>
      <w:r w:rsidR="00D766AC" w:rsidRPr="00AC4226">
        <w:rPr>
          <w:cs/>
        </w:rPr>
        <w:t>॥</w:t>
      </w:r>
      <w:r w:rsidR="00A953C3" w:rsidRPr="00AC4226">
        <w:t>3-</w:t>
      </w:r>
      <w:r w:rsidR="00131970">
        <w:t>38</w:t>
      </w:r>
      <w:r w:rsidR="00131970">
        <w:rPr>
          <w:rFonts w:hint="cs"/>
          <w:cs/>
        </w:rPr>
        <w:t>॥</w:t>
      </w:r>
    </w:p>
    <w:p w14:paraId="652FCDDD" w14:textId="77777777" w:rsidR="00F11A1A" w:rsidRPr="00AC4226" w:rsidRDefault="00F11A1A" w:rsidP="00EC4553">
      <w:pPr>
        <w:pStyle w:val="EngText"/>
      </w:pPr>
      <w:r w:rsidRPr="00AC4226">
        <w:t xml:space="preserve">3-38. A dread evil in serpent-form moving at will, frightening the </w:t>
      </w:r>
      <w:r w:rsidR="004916BD" w:rsidRPr="00AC4226">
        <w:t>passers-by</w:t>
      </w:r>
      <w:r w:rsidRPr="00AC4226">
        <w:t xml:space="preserve"> with his poisonous fumes incurable by medicines or incantation approached Vasudeva </w:t>
      </w:r>
      <w:r w:rsidR="00323D6D" w:rsidRPr="00AC4226">
        <w:t>with</w:t>
      </w:r>
      <w:r w:rsidRPr="00AC4226">
        <w:t xml:space="preserve"> an intention to kill him.</w:t>
      </w:r>
    </w:p>
    <w:p w14:paraId="75F977B7" w14:textId="77777777" w:rsidR="00E9400C" w:rsidRPr="00AC4226" w:rsidRDefault="00E9400C" w:rsidP="007C105A">
      <w:pPr>
        <w:pStyle w:val="S16S"/>
      </w:pPr>
      <w:r w:rsidRPr="00AC4226">
        <w:rPr>
          <w:cs/>
        </w:rPr>
        <w:t>त्वरितमुद्यत</w:t>
      </w:r>
      <w:r w:rsidRPr="00AC4226">
        <w:t>-</w:t>
      </w:r>
      <w:r w:rsidRPr="00AC4226">
        <w:rPr>
          <w:cs/>
        </w:rPr>
        <w:t>विस्तृत</w:t>
      </w:r>
      <w:r w:rsidRPr="00AC4226">
        <w:t>-</w:t>
      </w:r>
      <w:r w:rsidRPr="00AC4226">
        <w:rPr>
          <w:cs/>
        </w:rPr>
        <w:t>मस्तकः प्रति</w:t>
      </w:r>
      <w:r w:rsidRPr="00AC4226">
        <w:t>-</w:t>
      </w:r>
      <w:r w:rsidRPr="00AC4226">
        <w:rPr>
          <w:cs/>
        </w:rPr>
        <w:t>ददंश यदैनमविक्षतम्</w:t>
      </w:r>
      <w:r w:rsidR="00D766AC" w:rsidRPr="00AC4226">
        <w:rPr>
          <w:cs/>
        </w:rPr>
        <w:t>।</w:t>
      </w:r>
      <w:r w:rsidR="002A5300" w:rsidRPr="00AC4226">
        <w:rPr>
          <w:cs/>
        </w:rPr>
        <w:br/>
      </w:r>
      <w:r w:rsidRPr="00AC4226">
        <w:rPr>
          <w:cs/>
        </w:rPr>
        <w:t>प्रभु</w:t>
      </w:r>
      <w:r w:rsidRPr="00AC4226">
        <w:t>-</w:t>
      </w:r>
      <w:r w:rsidRPr="00AC4226">
        <w:rPr>
          <w:cs/>
        </w:rPr>
        <w:t>पदारुण</w:t>
      </w:r>
      <w:r w:rsidRPr="00AC4226">
        <w:t>-</w:t>
      </w:r>
      <w:r w:rsidRPr="00AC4226">
        <w:rPr>
          <w:cs/>
        </w:rPr>
        <w:t>चारु</w:t>
      </w:r>
      <w:r w:rsidRPr="00AC4226">
        <w:t>-</w:t>
      </w:r>
      <w:r w:rsidRPr="00AC4226">
        <w:rPr>
          <w:cs/>
        </w:rPr>
        <w:t>तराङ्गुली</w:t>
      </w:r>
      <w:r w:rsidRPr="00AC4226">
        <w:t>-</w:t>
      </w:r>
      <w:r w:rsidRPr="00AC4226">
        <w:rPr>
          <w:cs/>
        </w:rPr>
        <w:t>विहृत</w:t>
      </w:r>
      <w:r w:rsidR="00A13919">
        <w:rPr>
          <w:rFonts w:hint="cs"/>
          <w:cs/>
        </w:rPr>
        <w:t>ि-</w:t>
      </w:r>
      <w:r w:rsidRPr="00AC4226">
        <w:rPr>
          <w:cs/>
        </w:rPr>
        <w:t>पिष्ट</w:t>
      </w:r>
      <w:r w:rsidRPr="00AC4226">
        <w:t>-</w:t>
      </w:r>
      <w:r w:rsidRPr="00AC4226">
        <w:rPr>
          <w:cs/>
        </w:rPr>
        <w:t>तनुः प्र</w:t>
      </w:r>
      <w:r w:rsidRPr="00AC4226">
        <w:t>-</w:t>
      </w:r>
      <w:r w:rsidRPr="00AC4226">
        <w:rPr>
          <w:cs/>
        </w:rPr>
        <w:t>तताम सः</w:t>
      </w:r>
      <w:r w:rsidR="00D766AC" w:rsidRPr="00AC4226">
        <w:rPr>
          <w:cs/>
        </w:rPr>
        <w:t>॥</w:t>
      </w:r>
      <w:r w:rsidR="00A953C3" w:rsidRPr="00AC4226">
        <w:t>3-</w:t>
      </w:r>
      <w:r w:rsidRPr="00AC4226">
        <w:t>39</w:t>
      </w:r>
      <w:r w:rsidR="0051754E" w:rsidRPr="00AC4226">
        <w:rPr>
          <w:cs/>
        </w:rPr>
        <w:t>॥</w:t>
      </w:r>
    </w:p>
    <w:p w14:paraId="7E729EEA" w14:textId="77777777" w:rsidR="00F11A1A" w:rsidRPr="00AC4226" w:rsidRDefault="00F11A1A" w:rsidP="00EC4553">
      <w:pPr>
        <w:pStyle w:val="EngText"/>
      </w:pPr>
      <w:r w:rsidRPr="00AC4226">
        <w:t>3-39. Forthwith, (the demon in serpent-shape) with his uplifted he</w:t>
      </w:r>
      <w:r w:rsidR="005F3BAC">
        <w:t>ad f</w:t>
      </w:r>
      <w:r w:rsidRPr="00AC4226">
        <w:t xml:space="preserve">ully </w:t>
      </w:r>
      <w:r w:rsidR="00323D6D" w:rsidRPr="00AC4226">
        <w:t>spread-out</w:t>
      </w:r>
      <w:r w:rsidRPr="00AC4226">
        <w:t xml:space="preserve"> stunt the impregnable Vasudeva. He (Vasudeva) lightly pressed with the fingers of his reddish charming foot and the serpent with its body crushed helplessly struggled.</w:t>
      </w:r>
    </w:p>
    <w:p w14:paraId="0E476588" w14:textId="77777777" w:rsidR="00E9400C" w:rsidRPr="00AC4226" w:rsidRDefault="00E9400C" w:rsidP="007C105A">
      <w:pPr>
        <w:pStyle w:val="S16S"/>
      </w:pPr>
      <w:r w:rsidRPr="00AC4226">
        <w:rPr>
          <w:cs/>
        </w:rPr>
        <w:t>गरुड</w:t>
      </w:r>
      <w:r w:rsidRPr="00AC4226">
        <w:t>-</w:t>
      </w:r>
      <w:r w:rsidRPr="00AC4226">
        <w:rPr>
          <w:cs/>
        </w:rPr>
        <w:t>तुण्डमिव प्रति</w:t>
      </w:r>
      <w:r w:rsidRPr="00AC4226">
        <w:t>-</w:t>
      </w:r>
      <w:r w:rsidRPr="00AC4226">
        <w:rPr>
          <w:cs/>
        </w:rPr>
        <w:t>पन्नवान् द्विज</w:t>
      </w:r>
      <w:r w:rsidRPr="00AC4226">
        <w:t>-</w:t>
      </w:r>
      <w:r w:rsidRPr="00AC4226">
        <w:rPr>
          <w:cs/>
        </w:rPr>
        <w:t>कुमार</w:t>
      </w:r>
      <w:r w:rsidRPr="00AC4226">
        <w:t>-</w:t>
      </w:r>
      <w:r w:rsidRPr="00AC4226">
        <w:rPr>
          <w:cs/>
        </w:rPr>
        <w:t>पदं स ममार च</w:t>
      </w:r>
      <w:r w:rsidR="002A5300" w:rsidRPr="00AC4226">
        <w:rPr>
          <w:cs/>
        </w:rPr>
        <w:t>।</w:t>
      </w:r>
      <w:r w:rsidR="002A5300" w:rsidRPr="00AC4226">
        <w:rPr>
          <w:cs/>
        </w:rPr>
        <w:br/>
      </w:r>
      <w:r w:rsidRPr="00AC4226">
        <w:rPr>
          <w:cs/>
        </w:rPr>
        <w:t>समुचितं चरितं महतामिदं स</w:t>
      </w:r>
      <w:r w:rsidR="00131970">
        <w:rPr>
          <w:rFonts w:hint="cs"/>
          <w:cs/>
        </w:rPr>
        <w:t>ु</w:t>
      </w:r>
      <w:r w:rsidRPr="00AC4226">
        <w:rPr>
          <w:cs/>
        </w:rPr>
        <w:t>मनसो मनसेष्टमपूजयन्</w:t>
      </w:r>
      <w:r w:rsidR="00D766AC" w:rsidRPr="00AC4226">
        <w:rPr>
          <w:cs/>
        </w:rPr>
        <w:t>॥</w:t>
      </w:r>
      <w:r w:rsidR="00A953C3" w:rsidRPr="00AC4226">
        <w:t>3-</w:t>
      </w:r>
      <w:r w:rsidRPr="00AC4226">
        <w:t>40</w:t>
      </w:r>
      <w:r w:rsidR="0051754E" w:rsidRPr="00AC4226">
        <w:rPr>
          <w:cs/>
        </w:rPr>
        <w:t>॥</w:t>
      </w:r>
    </w:p>
    <w:p w14:paraId="640EC2E2" w14:textId="77777777" w:rsidR="00F11A1A" w:rsidRPr="00AC4226" w:rsidRDefault="00F11A1A" w:rsidP="00EC4553">
      <w:pPr>
        <w:pStyle w:val="EngText"/>
      </w:pPr>
      <w:r w:rsidRPr="00AC4226">
        <w:t>3-40. An attempt by the serpent to cut into the foot of the Brahmin-boy Vasudeva was as good as being gripped by Garuda and was battered to death. This was a (befitting) deed: the (eminent</w:t>
      </w:r>
      <w:r w:rsidR="00323D6D" w:rsidRPr="00AC4226">
        <w:t>) ones</w:t>
      </w:r>
      <w:r w:rsidRPr="00AC4226">
        <w:t xml:space="preserve"> also liked it and the Gods extolled the same.</w:t>
      </w:r>
    </w:p>
    <w:p w14:paraId="255745F3" w14:textId="77777777" w:rsidR="00E9400C" w:rsidRPr="00AC4226" w:rsidRDefault="00E9400C" w:rsidP="007C105A">
      <w:pPr>
        <w:pStyle w:val="S16S"/>
      </w:pPr>
      <w:r w:rsidRPr="00AC4226">
        <w:rPr>
          <w:cs/>
        </w:rPr>
        <w:lastRenderedPageBreak/>
        <w:t>गिरिश</w:t>
      </w:r>
      <w:r w:rsidRPr="00AC4226">
        <w:t>-</w:t>
      </w:r>
      <w:r w:rsidRPr="00AC4226">
        <w:rPr>
          <w:cs/>
        </w:rPr>
        <w:t>गुर्वमरेन्द्र</w:t>
      </w:r>
      <w:r w:rsidRPr="00AC4226">
        <w:t>-</w:t>
      </w:r>
      <w:r w:rsidRPr="00AC4226">
        <w:rPr>
          <w:cs/>
        </w:rPr>
        <w:t>मुखैश्च य</w:t>
      </w:r>
      <w:r w:rsidRPr="00AC4226">
        <w:t>-</w:t>
      </w:r>
      <w:r w:rsidRPr="00AC4226">
        <w:rPr>
          <w:cs/>
        </w:rPr>
        <w:t>च्चरण</w:t>
      </w:r>
      <w:r w:rsidRPr="00AC4226">
        <w:t>-</w:t>
      </w:r>
      <w:r w:rsidRPr="00AC4226">
        <w:rPr>
          <w:cs/>
        </w:rPr>
        <w:t>रेणुरधारि सुरेश्वरैः</w:t>
      </w:r>
      <w:r w:rsidR="002A5300" w:rsidRPr="00AC4226">
        <w:rPr>
          <w:cs/>
        </w:rPr>
        <w:t>।</w:t>
      </w:r>
      <w:r w:rsidR="002A5300" w:rsidRPr="00AC4226">
        <w:rPr>
          <w:cs/>
        </w:rPr>
        <w:br/>
      </w:r>
      <w:r w:rsidRPr="00AC4226">
        <w:rPr>
          <w:cs/>
        </w:rPr>
        <w:t>क्षिति</w:t>
      </w:r>
      <w:r w:rsidRPr="00AC4226">
        <w:t>-</w:t>
      </w:r>
      <w:r w:rsidR="00131970">
        <w:rPr>
          <w:cs/>
        </w:rPr>
        <w:t>सुराङ</w:t>
      </w:r>
      <w:r w:rsidR="00131970">
        <w:rPr>
          <w:rFonts w:hint="cs"/>
          <w:cs/>
        </w:rPr>
        <w:t>्घ्र्य</w:t>
      </w:r>
      <w:r w:rsidRPr="00AC4226">
        <w:rPr>
          <w:cs/>
        </w:rPr>
        <w:t>भि</w:t>
      </w:r>
      <w:r w:rsidRPr="00AC4226">
        <w:t>-</w:t>
      </w:r>
      <w:r w:rsidRPr="00AC4226">
        <w:rPr>
          <w:cs/>
        </w:rPr>
        <w:t>वन्दन</w:t>
      </w:r>
      <w:r w:rsidRPr="00AC4226">
        <w:t>-</w:t>
      </w:r>
      <w:r w:rsidRPr="00AC4226">
        <w:rPr>
          <w:cs/>
        </w:rPr>
        <w:t>पूर्वकं स वि</w:t>
      </w:r>
      <w:r w:rsidRPr="00AC4226">
        <w:t>-</w:t>
      </w:r>
      <w:r w:rsidRPr="00AC4226">
        <w:rPr>
          <w:cs/>
        </w:rPr>
        <w:t>दधे</w:t>
      </w:r>
      <w:r w:rsidR="007A4C1E" w:rsidRPr="00AC4226">
        <w:rPr>
          <w:cs/>
        </w:rPr>
        <w:t>ऽ</w:t>
      </w:r>
      <w:r w:rsidRPr="00AC4226">
        <w:rPr>
          <w:cs/>
        </w:rPr>
        <w:t>ध्ययनं छल</w:t>
      </w:r>
      <w:r w:rsidRPr="00AC4226">
        <w:t>-</w:t>
      </w:r>
      <w:r w:rsidRPr="00AC4226">
        <w:rPr>
          <w:cs/>
        </w:rPr>
        <w:t>मानुषः</w:t>
      </w:r>
      <w:r w:rsidR="00D766AC" w:rsidRPr="00AC4226">
        <w:rPr>
          <w:cs/>
        </w:rPr>
        <w:t>॥</w:t>
      </w:r>
      <w:r w:rsidR="00A953C3" w:rsidRPr="00AC4226">
        <w:t>3-</w:t>
      </w:r>
      <w:r w:rsidRPr="00AC4226">
        <w:t>41</w:t>
      </w:r>
      <w:r w:rsidR="0051754E" w:rsidRPr="00AC4226">
        <w:rPr>
          <w:cs/>
        </w:rPr>
        <w:t>॥</w:t>
      </w:r>
    </w:p>
    <w:p w14:paraId="202339B2" w14:textId="77777777" w:rsidR="00F11A1A" w:rsidRPr="00AC4226" w:rsidRDefault="00F11A1A" w:rsidP="00EC4553">
      <w:pPr>
        <w:pStyle w:val="EngText"/>
      </w:pPr>
      <w:r w:rsidRPr="00AC4226">
        <w:t>3-41. Mukhyaprana, embodied in human form as Vasudeva</w:t>
      </w:r>
      <w:r w:rsidR="005F3BAC">
        <w:t>,</w:t>
      </w:r>
      <w:r w:rsidRPr="00AC4226">
        <w:t xml:space="preserve"> the dust of whose feed is </w:t>
      </w:r>
      <w:r w:rsidR="00323D6D" w:rsidRPr="00AC4226">
        <w:t>borne</w:t>
      </w:r>
      <w:r w:rsidRPr="00AC4226">
        <w:t xml:space="preserve"> with devotion by the eminent gods like Mahadeva, </w:t>
      </w:r>
      <w:r w:rsidR="00323D6D" w:rsidRPr="00AC4226">
        <w:t>Brihaspati</w:t>
      </w:r>
      <w:r w:rsidRPr="00AC4226">
        <w:t>, Devendra and others, saluted the feet of the Brahmins and commenced his study of the Vedas and scriptures.</w:t>
      </w:r>
    </w:p>
    <w:p w14:paraId="026920E8" w14:textId="77777777" w:rsidR="00E9400C" w:rsidRPr="00AC4226" w:rsidRDefault="00E9400C" w:rsidP="007C105A">
      <w:pPr>
        <w:pStyle w:val="S16S"/>
      </w:pPr>
      <w:r w:rsidRPr="00AC4226">
        <w:rPr>
          <w:cs/>
        </w:rPr>
        <w:t>कर</w:t>
      </w:r>
      <w:r w:rsidRPr="00AC4226">
        <w:t>-</w:t>
      </w:r>
      <w:r w:rsidRPr="00AC4226">
        <w:rPr>
          <w:cs/>
        </w:rPr>
        <w:t>तळे खलु कन्दुक</w:t>
      </w:r>
      <w:r w:rsidRPr="00AC4226">
        <w:t>-</w:t>
      </w:r>
      <w:r w:rsidRPr="00AC4226">
        <w:rPr>
          <w:cs/>
        </w:rPr>
        <w:t>वत् सदा सकलया कलया सह विद्यया</w:t>
      </w:r>
      <w:r w:rsidR="00D766AC" w:rsidRPr="00AC4226">
        <w:rPr>
          <w:cs/>
        </w:rPr>
        <w:t>।</w:t>
      </w:r>
      <w:r w:rsidR="002A5300" w:rsidRPr="00AC4226">
        <w:rPr>
          <w:cs/>
        </w:rPr>
        <w:br/>
      </w:r>
      <w:r w:rsidRPr="00AC4226">
        <w:rPr>
          <w:cs/>
        </w:rPr>
        <w:t>अरि</w:t>
      </w:r>
      <w:r w:rsidRPr="00AC4226">
        <w:t>-</w:t>
      </w:r>
      <w:r w:rsidRPr="00AC4226">
        <w:rPr>
          <w:cs/>
        </w:rPr>
        <w:t>धरेण समं स्फुरितं गुरोः मनसि तस्य व</w:t>
      </w:r>
      <w:r w:rsidR="00131970">
        <w:rPr>
          <w:rFonts w:hint="cs"/>
          <w:cs/>
        </w:rPr>
        <w:t>ि</w:t>
      </w:r>
      <w:r w:rsidRPr="00AC4226">
        <w:rPr>
          <w:cs/>
        </w:rPr>
        <w:t>डम्बयतो जनान्</w:t>
      </w:r>
      <w:r w:rsidR="00D766AC" w:rsidRPr="00AC4226">
        <w:rPr>
          <w:cs/>
        </w:rPr>
        <w:t>॥</w:t>
      </w:r>
      <w:r w:rsidR="00A953C3" w:rsidRPr="00AC4226">
        <w:t>3-</w:t>
      </w:r>
      <w:r w:rsidRPr="00AC4226">
        <w:t>42</w:t>
      </w:r>
      <w:r w:rsidR="0051754E" w:rsidRPr="00AC4226">
        <w:rPr>
          <w:cs/>
        </w:rPr>
        <w:t>॥</w:t>
      </w:r>
    </w:p>
    <w:p w14:paraId="16202373" w14:textId="77777777" w:rsidR="00F11A1A" w:rsidRPr="00AC4226" w:rsidRDefault="00F11A1A" w:rsidP="00EC4553">
      <w:pPr>
        <w:pStyle w:val="EngText"/>
      </w:pPr>
      <w:r w:rsidRPr="00AC4226">
        <w:t>3-42. Mukhyaprana, desc</w:t>
      </w:r>
      <w:r w:rsidR="000E2BF6" w:rsidRPr="00AC4226">
        <w:t xml:space="preserve">ended in human form as Vasudeva behaving like the </w:t>
      </w:r>
      <w:r w:rsidR="00323D6D" w:rsidRPr="00AC4226">
        <w:t>common</w:t>
      </w:r>
      <w:r w:rsidR="000E2BF6" w:rsidRPr="00AC4226">
        <w:t xml:space="preserve"> man, indulged in the study of scriptures even though the ever-present knowledge of the Vedas and the varied arts along with the supreme Lord Narayana the </w:t>
      </w:r>
      <w:r w:rsidR="00323D6D" w:rsidRPr="00AC4226">
        <w:t>chief</w:t>
      </w:r>
      <w:r w:rsidR="000E2BF6" w:rsidRPr="00AC4226">
        <w:t xml:space="preserve"> import of all learning in its prime sense glowed crystal-clear in his </w:t>
      </w:r>
      <w:r w:rsidR="00323D6D" w:rsidRPr="00AC4226">
        <w:t>enriched mind</w:t>
      </w:r>
      <w:r w:rsidR="000E2BF6" w:rsidRPr="00AC4226">
        <w:t xml:space="preserve"> like a ball in the palm.</w:t>
      </w:r>
    </w:p>
    <w:p w14:paraId="69FCAAF9" w14:textId="77777777" w:rsidR="00E9400C" w:rsidRPr="00AC4226" w:rsidRDefault="00E9400C" w:rsidP="007C105A">
      <w:pPr>
        <w:pStyle w:val="S16S"/>
      </w:pPr>
      <w:r w:rsidRPr="00AC4226">
        <w:rPr>
          <w:cs/>
        </w:rPr>
        <w:t>अनध</w:t>
      </w:r>
      <w:r w:rsidR="00131970">
        <w:rPr>
          <w:rFonts w:hint="cs"/>
          <w:cs/>
        </w:rPr>
        <w:t>ि</w:t>
      </w:r>
      <w:r w:rsidRPr="00AC4226">
        <w:rPr>
          <w:cs/>
        </w:rPr>
        <w:t>कैरधिकैश्च वयस्यथो बहुभिरध्ययनोप</w:t>
      </w:r>
      <w:r w:rsidRPr="00AC4226">
        <w:t>-</w:t>
      </w:r>
      <w:r w:rsidRPr="00AC4226">
        <w:rPr>
          <w:cs/>
        </w:rPr>
        <w:t>रमान्तरे</w:t>
      </w:r>
      <w:r w:rsidR="000E2BF6" w:rsidRPr="00AC4226">
        <w:rPr>
          <w:cs/>
        </w:rPr>
        <w:t>।</w:t>
      </w:r>
      <w:r w:rsidR="000E2BF6" w:rsidRPr="00AC4226">
        <w:br/>
      </w:r>
      <w:r w:rsidRPr="00AC4226">
        <w:rPr>
          <w:cs/>
        </w:rPr>
        <w:t>अनिकटे वटुभिः पटुभिर्गुरोः स वि</w:t>
      </w:r>
      <w:r w:rsidRPr="00AC4226">
        <w:t>-</w:t>
      </w:r>
      <w:r w:rsidRPr="00AC4226">
        <w:rPr>
          <w:cs/>
        </w:rPr>
        <w:t>जहार सुखी सखिभिः समम्</w:t>
      </w:r>
      <w:r w:rsidR="00D766AC" w:rsidRPr="00AC4226">
        <w:rPr>
          <w:cs/>
        </w:rPr>
        <w:t>॥</w:t>
      </w:r>
      <w:r w:rsidR="00A953C3" w:rsidRPr="00AC4226">
        <w:t>3-</w:t>
      </w:r>
      <w:r w:rsidRPr="00AC4226">
        <w:t>43</w:t>
      </w:r>
      <w:r w:rsidR="0051754E" w:rsidRPr="00AC4226">
        <w:rPr>
          <w:cs/>
        </w:rPr>
        <w:t>॥</w:t>
      </w:r>
    </w:p>
    <w:p w14:paraId="1D380C25" w14:textId="77777777" w:rsidR="000E2BF6" w:rsidRPr="00AC4226" w:rsidRDefault="000E2BF6" w:rsidP="00EC4553">
      <w:pPr>
        <w:pStyle w:val="EngText"/>
      </w:pPr>
      <w:r w:rsidRPr="00AC4226">
        <w:t xml:space="preserve">3-43. The cheerful </w:t>
      </w:r>
      <w:r w:rsidR="00323D6D" w:rsidRPr="00AC4226">
        <w:t>Vasudeva</w:t>
      </w:r>
      <w:r w:rsidRPr="00AC4226">
        <w:t xml:space="preserve"> indulged in sports during the recess after the </w:t>
      </w:r>
      <w:r w:rsidR="00323D6D" w:rsidRPr="00AC4226">
        <w:t>classes</w:t>
      </w:r>
      <w:r w:rsidRPr="00AC4226">
        <w:t xml:space="preserve"> with his clever celibate chums younger and elder, a little away from the teacher.</w:t>
      </w:r>
    </w:p>
    <w:p w14:paraId="0A369A52" w14:textId="77777777" w:rsidR="00E9400C" w:rsidRPr="00AC4226" w:rsidRDefault="00E9400C" w:rsidP="007C105A">
      <w:pPr>
        <w:pStyle w:val="S16S"/>
      </w:pPr>
      <w:r w:rsidRPr="00AC4226">
        <w:rPr>
          <w:cs/>
        </w:rPr>
        <w:t>पदमुदीर्य जवेन यियासितं द्रुत</w:t>
      </w:r>
      <w:r w:rsidRPr="00AC4226">
        <w:t>-</w:t>
      </w:r>
      <w:r w:rsidRPr="00AC4226">
        <w:rPr>
          <w:cs/>
        </w:rPr>
        <w:t>सखिष्वभवत् स पुरस्सरः</w:t>
      </w:r>
      <w:r w:rsidR="00D766AC" w:rsidRPr="00AC4226">
        <w:rPr>
          <w:cs/>
        </w:rPr>
        <w:t>।</w:t>
      </w:r>
      <w:r w:rsidR="002A5300" w:rsidRPr="00AC4226">
        <w:rPr>
          <w:cs/>
        </w:rPr>
        <w:br/>
      </w:r>
      <w:r w:rsidRPr="00AC4226">
        <w:rPr>
          <w:cs/>
        </w:rPr>
        <w:t>अयमयत्न</w:t>
      </w:r>
      <w:r w:rsidRPr="00AC4226">
        <w:t>-</w:t>
      </w:r>
      <w:r w:rsidRPr="00AC4226">
        <w:rPr>
          <w:cs/>
        </w:rPr>
        <w:t>तयेति न विस्मयो ननु मनो</w:t>
      </w:r>
      <w:r w:rsidRPr="00AC4226">
        <w:t>-</w:t>
      </w:r>
      <w:r w:rsidRPr="00AC4226">
        <w:rPr>
          <w:cs/>
        </w:rPr>
        <w:t>जव</w:t>
      </w:r>
      <w:r w:rsidRPr="00AC4226">
        <w:t>-</w:t>
      </w:r>
      <w:r w:rsidRPr="00AC4226">
        <w:rPr>
          <w:cs/>
        </w:rPr>
        <w:t>जित् पवनो</w:t>
      </w:r>
      <w:r w:rsidR="007A4C1E" w:rsidRPr="00AC4226">
        <w:rPr>
          <w:cs/>
        </w:rPr>
        <w:t>ऽ</w:t>
      </w:r>
      <w:r w:rsidRPr="00AC4226">
        <w:rPr>
          <w:cs/>
        </w:rPr>
        <w:t>सकौ</w:t>
      </w:r>
      <w:r w:rsidR="00D766AC" w:rsidRPr="00AC4226">
        <w:rPr>
          <w:cs/>
        </w:rPr>
        <w:t>॥</w:t>
      </w:r>
      <w:r w:rsidR="00A953C3" w:rsidRPr="00AC4226">
        <w:t>3-</w:t>
      </w:r>
      <w:r w:rsidRPr="00AC4226">
        <w:t>44</w:t>
      </w:r>
      <w:r w:rsidR="0051754E" w:rsidRPr="00AC4226">
        <w:rPr>
          <w:cs/>
        </w:rPr>
        <w:t>॥</w:t>
      </w:r>
    </w:p>
    <w:p w14:paraId="6BCAFC13" w14:textId="77777777" w:rsidR="000E2BF6" w:rsidRPr="00AC4226" w:rsidRDefault="000E2BF6" w:rsidP="00EC4553">
      <w:pPr>
        <w:pStyle w:val="EngText"/>
      </w:pPr>
      <w:r w:rsidRPr="00AC4226">
        <w:t xml:space="preserve">3-44. He was the fore-runner with extreme </w:t>
      </w:r>
      <w:r w:rsidR="00323D6D" w:rsidRPr="00AC4226">
        <w:t>ease</w:t>
      </w:r>
      <w:r w:rsidRPr="00AC4226">
        <w:t xml:space="preserve"> in the running race arranged among his friends to reach a fixed place. Verily, it is </w:t>
      </w:r>
      <w:r w:rsidR="005F3BAC">
        <w:t>no</w:t>
      </w:r>
      <w:r w:rsidRPr="00AC4226">
        <w:t xml:space="preserve"> wonder for Vasudeva, Lord Vayu as he was himself in human form who had </w:t>
      </w:r>
      <w:r w:rsidR="00323D6D" w:rsidRPr="00AC4226">
        <w:t>worsted</w:t>
      </w:r>
      <w:r w:rsidRPr="00AC4226">
        <w:t xml:space="preserve"> the speed of the mind.</w:t>
      </w:r>
    </w:p>
    <w:p w14:paraId="65355F42" w14:textId="77777777" w:rsidR="00E9400C" w:rsidRPr="00AC4226" w:rsidRDefault="00E9400C" w:rsidP="007C105A">
      <w:pPr>
        <w:pStyle w:val="S16S"/>
      </w:pPr>
      <w:r w:rsidRPr="00AC4226">
        <w:rPr>
          <w:cs/>
        </w:rPr>
        <w:t>प्लवन</w:t>
      </w:r>
      <w:r w:rsidRPr="00AC4226">
        <w:t>-</w:t>
      </w:r>
      <w:r w:rsidRPr="00AC4226">
        <w:rPr>
          <w:cs/>
        </w:rPr>
        <w:t>तेजसि हन्त न केवलं विजितवान् स तदा सकलान् जनान्</w:t>
      </w:r>
      <w:r w:rsidR="00D766AC" w:rsidRPr="00AC4226">
        <w:rPr>
          <w:cs/>
        </w:rPr>
        <w:t>।</w:t>
      </w:r>
      <w:r w:rsidR="002A5300" w:rsidRPr="00AC4226">
        <w:rPr>
          <w:cs/>
        </w:rPr>
        <w:br/>
      </w:r>
      <w:r w:rsidRPr="00AC4226">
        <w:rPr>
          <w:cs/>
        </w:rPr>
        <w:t>प्रभु</w:t>
      </w:r>
      <w:r w:rsidRPr="00AC4226">
        <w:t>-</w:t>
      </w:r>
      <w:r w:rsidRPr="00AC4226">
        <w:rPr>
          <w:cs/>
        </w:rPr>
        <w:t>निदेश</w:t>
      </w:r>
      <w:r w:rsidRPr="00AC4226">
        <w:t>-</w:t>
      </w:r>
      <w:r w:rsidRPr="00AC4226">
        <w:rPr>
          <w:cs/>
        </w:rPr>
        <w:t>करो हनुमत्</w:t>
      </w:r>
      <w:r w:rsidRPr="00AC4226">
        <w:t>-</w:t>
      </w:r>
      <w:r w:rsidRPr="00AC4226">
        <w:rPr>
          <w:cs/>
        </w:rPr>
        <w:t>तनौ ननु जीगाय स वालि</w:t>
      </w:r>
      <w:r w:rsidRPr="00AC4226">
        <w:t>-</w:t>
      </w:r>
      <w:r w:rsidRPr="00AC4226">
        <w:rPr>
          <w:cs/>
        </w:rPr>
        <w:t>सुतादिकान्</w:t>
      </w:r>
      <w:r w:rsidR="00D766AC" w:rsidRPr="00AC4226">
        <w:rPr>
          <w:cs/>
        </w:rPr>
        <w:t>॥</w:t>
      </w:r>
      <w:r w:rsidR="00A953C3" w:rsidRPr="00AC4226">
        <w:t>3-</w:t>
      </w:r>
      <w:r w:rsidRPr="00AC4226">
        <w:t>45</w:t>
      </w:r>
      <w:r w:rsidR="0051754E" w:rsidRPr="00AC4226">
        <w:rPr>
          <w:cs/>
        </w:rPr>
        <w:t>॥</w:t>
      </w:r>
    </w:p>
    <w:p w14:paraId="4B9458A4" w14:textId="77777777" w:rsidR="000E2BF6" w:rsidRPr="00AC4226" w:rsidRDefault="000E2BF6" w:rsidP="00EC4553">
      <w:pPr>
        <w:pStyle w:val="EngText"/>
      </w:pPr>
      <w:r w:rsidRPr="00AC4226">
        <w:t>3-45. How happy it was that even in high-jump he excelled all his comrades in pluck. Did he not in his incarnation as Hanuman surpass Angada, son of Wali and others in crossing the ocean when in search of Sita at the command of Lord Ramachandra?</w:t>
      </w:r>
    </w:p>
    <w:p w14:paraId="15197A7A" w14:textId="77777777" w:rsidR="00E9400C" w:rsidRPr="00AC4226" w:rsidRDefault="00E9400C" w:rsidP="007C105A">
      <w:pPr>
        <w:pStyle w:val="S16S"/>
      </w:pPr>
      <w:r w:rsidRPr="00AC4226">
        <w:rPr>
          <w:cs/>
        </w:rPr>
        <w:lastRenderedPageBreak/>
        <w:t>जल</w:t>
      </w:r>
      <w:r w:rsidRPr="00AC4226">
        <w:t>-</w:t>
      </w:r>
      <w:r w:rsidRPr="00AC4226">
        <w:rPr>
          <w:cs/>
        </w:rPr>
        <w:t>विहार</w:t>
      </w:r>
      <w:r w:rsidRPr="00AC4226">
        <w:t>-</w:t>
      </w:r>
      <w:r w:rsidR="00131970">
        <w:rPr>
          <w:cs/>
        </w:rPr>
        <w:t>पराजयिभिः स्पृधा स</w:t>
      </w:r>
      <w:r w:rsidRPr="00AC4226">
        <w:rPr>
          <w:cs/>
        </w:rPr>
        <w:t>खिभिरीरित</w:t>
      </w:r>
      <w:r w:rsidRPr="00AC4226">
        <w:t>-</w:t>
      </w:r>
      <w:r w:rsidRPr="00AC4226">
        <w:rPr>
          <w:cs/>
        </w:rPr>
        <w:t>वारि</w:t>
      </w:r>
      <w:r w:rsidRPr="00AC4226">
        <w:t>-</w:t>
      </w:r>
      <w:r w:rsidRPr="00AC4226">
        <w:rPr>
          <w:cs/>
        </w:rPr>
        <w:t>परि</w:t>
      </w:r>
      <w:r w:rsidRPr="00AC4226">
        <w:t>-</w:t>
      </w:r>
      <w:r w:rsidRPr="00AC4226">
        <w:rPr>
          <w:cs/>
        </w:rPr>
        <w:t>श्रितम्</w:t>
      </w:r>
      <w:r w:rsidR="00D766AC" w:rsidRPr="00AC4226">
        <w:rPr>
          <w:cs/>
        </w:rPr>
        <w:t>।</w:t>
      </w:r>
      <w:r w:rsidR="002A5300" w:rsidRPr="00AC4226">
        <w:rPr>
          <w:cs/>
        </w:rPr>
        <w:br/>
      </w:r>
      <w:r w:rsidRPr="00AC4226">
        <w:rPr>
          <w:cs/>
        </w:rPr>
        <w:t>वदनमाकुल</w:t>
      </w:r>
      <w:r w:rsidRPr="00AC4226">
        <w:t>-</w:t>
      </w:r>
      <w:r w:rsidRPr="00AC4226">
        <w:rPr>
          <w:cs/>
        </w:rPr>
        <w:t>लोचनमा</w:t>
      </w:r>
      <w:r w:rsidRPr="00AC4226">
        <w:t>-</w:t>
      </w:r>
      <w:r w:rsidRPr="00AC4226">
        <w:rPr>
          <w:cs/>
        </w:rPr>
        <w:t>दधे स्मितममुष्य हि कञ्चन विभ्रमम्</w:t>
      </w:r>
      <w:r w:rsidR="00D766AC" w:rsidRPr="00AC4226">
        <w:rPr>
          <w:cs/>
        </w:rPr>
        <w:t>॥</w:t>
      </w:r>
      <w:r w:rsidR="00A953C3" w:rsidRPr="00AC4226">
        <w:t>3-</w:t>
      </w:r>
      <w:r w:rsidRPr="00AC4226">
        <w:t>46</w:t>
      </w:r>
      <w:r w:rsidR="0051754E" w:rsidRPr="00AC4226">
        <w:rPr>
          <w:cs/>
        </w:rPr>
        <w:t>॥</w:t>
      </w:r>
    </w:p>
    <w:p w14:paraId="0D7C4735" w14:textId="77777777" w:rsidR="000E2BF6" w:rsidRPr="00AC4226" w:rsidRDefault="000E2BF6" w:rsidP="00EC4553">
      <w:pPr>
        <w:pStyle w:val="EngText"/>
      </w:pPr>
      <w:r w:rsidRPr="00AC4226">
        <w:t xml:space="preserve">3-46. In the swimming </w:t>
      </w:r>
      <w:r w:rsidR="00323D6D" w:rsidRPr="00AC4226">
        <w:t>competition,</w:t>
      </w:r>
      <w:r w:rsidRPr="00AC4226">
        <w:t xml:space="preserve"> </w:t>
      </w:r>
      <w:r w:rsidR="00323D6D" w:rsidRPr="00AC4226">
        <w:t>even</w:t>
      </w:r>
      <w:r w:rsidRPr="00AC4226">
        <w:t xml:space="preserve"> with his reddened and distracted eyes with the water splashed in righteous anger by his foiled friends, this lad’s lovely face with its pleasing smile gathered a new glint.</w:t>
      </w:r>
    </w:p>
    <w:p w14:paraId="73C46829" w14:textId="77777777" w:rsidR="00E9400C" w:rsidRPr="00AC4226" w:rsidRDefault="00E9400C" w:rsidP="007C105A">
      <w:pPr>
        <w:pStyle w:val="S16S"/>
      </w:pPr>
      <w:r w:rsidRPr="00AC4226">
        <w:rPr>
          <w:cs/>
        </w:rPr>
        <w:t>स शनकैर्बलिनो</w:t>
      </w:r>
      <w:r w:rsidR="007A4C1E" w:rsidRPr="00AC4226">
        <w:rPr>
          <w:cs/>
        </w:rPr>
        <w:t>ऽ</w:t>
      </w:r>
      <w:r w:rsidRPr="00AC4226">
        <w:rPr>
          <w:cs/>
        </w:rPr>
        <w:t>युगपद्</w:t>
      </w:r>
      <w:r w:rsidRPr="00AC4226">
        <w:t>-</w:t>
      </w:r>
      <w:r w:rsidRPr="00AC4226">
        <w:rPr>
          <w:cs/>
        </w:rPr>
        <w:t>गतान् प्र</w:t>
      </w:r>
      <w:r w:rsidRPr="00AC4226">
        <w:t>-</w:t>
      </w:r>
      <w:r w:rsidRPr="00AC4226">
        <w:rPr>
          <w:cs/>
        </w:rPr>
        <w:t>विहृतेषु सखीन् निरपातयत्</w:t>
      </w:r>
      <w:r w:rsidR="00D766AC" w:rsidRPr="00AC4226">
        <w:rPr>
          <w:cs/>
        </w:rPr>
        <w:t>।</w:t>
      </w:r>
      <w:r w:rsidR="002A5300" w:rsidRPr="00AC4226">
        <w:rPr>
          <w:cs/>
        </w:rPr>
        <w:br/>
      </w:r>
      <w:r w:rsidRPr="00AC4226">
        <w:rPr>
          <w:cs/>
        </w:rPr>
        <w:t>अशनकैर्युगपत् प्रकृताहवान् स</w:t>
      </w:r>
      <w:r w:rsidRPr="00AC4226">
        <w:t>-</w:t>
      </w:r>
      <w:r w:rsidRPr="00AC4226">
        <w:rPr>
          <w:cs/>
        </w:rPr>
        <w:t>हसितो द्विज</w:t>
      </w:r>
      <w:r w:rsidRPr="00AC4226">
        <w:t>-</w:t>
      </w:r>
      <w:r w:rsidRPr="00AC4226">
        <w:rPr>
          <w:cs/>
        </w:rPr>
        <w:t>सूनुरयत्नवान्</w:t>
      </w:r>
      <w:r w:rsidR="00D766AC" w:rsidRPr="00AC4226">
        <w:rPr>
          <w:cs/>
        </w:rPr>
        <w:t>॥</w:t>
      </w:r>
      <w:r w:rsidR="00A953C3" w:rsidRPr="00AC4226">
        <w:t>3-</w:t>
      </w:r>
      <w:r w:rsidRPr="00AC4226">
        <w:t>47</w:t>
      </w:r>
      <w:r w:rsidR="0051754E" w:rsidRPr="00AC4226">
        <w:rPr>
          <w:cs/>
        </w:rPr>
        <w:t>॥</w:t>
      </w:r>
    </w:p>
    <w:p w14:paraId="50DCD7AB" w14:textId="77777777" w:rsidR="000E2BF6" w:rsidRPr="00AC4226" w:rsidRDefault="000E2BF6" w:rsidP="00EC4553">
      <w:pPr>
        <w:pStyle w:val="EngText"/>
      </w:pPr>
      <w:r w:rsidRPr="00AC4226">
        <w:t xml:space="preserve">3-47. Even in </w:t>
      </w:r>
      <w:r w:rsidR="00323D6D" w:rsidRPr="00AC4226">
        <w:t>the wrestling</w:t>
      </w:r>
      <w:r w:rsidRPr="00AC4226">
        <w:t xml:space="preserve"> match, the valiant Vasudeva felled with a smile, with great east his strong friends who dared to face him both severally and collectively.</w:t>
      </w:r>
    </w:p>
    <w:p w14:paraId="434A8ED1" w14:textId="77777777" w:rsidR="00E9400C" w:rsidRPr="00AC4226" w:rsidRDefault="00E9400C" w:rsidP="007C105A">
      <w:pPr>
        <w:pStyle w:val="S16S"/>
      </w:pPr>
      <w:r w:rsidRPr="00AC4226">
        <w:rPr>
          <w:cs/>
        </w:rPr>
        <w:t>ग्रहण</w:t>
      </w:r>
      <w:r w:rsidRPr="00AC4226">
        <w:t>-</w:t>
      </w:r>
      <w:r w:rsidRPr="00AC4226">
        <w:rPr>
          <w:cs/>
        </w:rPr>
        <w:t>निग्रहणे ग्रहणे दृढे गुरु</w:t>
      </w:r>
      <w:r w:rsidRPr="00AC4226">
        <w:t>-</w:t>
      </w:r>
      <w:r w:rsidRPr="00AC4226">
        <w:rPr>
          <w:cs/>
        </w:rPr>
        <w:t>भरोद्धरणादि</w:t>
      </w:r>
      <w:r w:rsidRPr="00AC4226">
        <w:t>-</w:t>
      </w:r>
      <w:r w:rsidRPr="00AC4226">
        <w:rPr>
          <w:cs/>
        </w:rPr>
        <w:t>विधौ पटौ</w:t>
      </w:r>
      <w:r w:rsidR="00D766AC" w:rsidRPr="00AC4226">
        <w:rPr>
          <w:cs/>
        </w:rPr>
        <w:t>।</w:t>
      </w:r>
      <w:r w:rsidR="002A5300" w:rsidRPr="00AC4226">
        <w:rPr>
          <w:cs/>
        </w:rPr>
        <w:br/>
      </w:r>
      <w:r w:rsidRPr="00AC4226">
        <w:rPr>
          <w:cs/>
        </w:rPr>
        <w:t>इह विभावुपचार</w:t>
      </w:r>
      <w:r w:rsidRPr="00AC4226">
        <w:t>-</w:t>
      </w:r>
      <w:r w:rsidRPr="00AC4226">
        <w:rPr>
          <w:cs/>
        </w:rPr>
        <w:t>धिया नृणां ऋतमयं ननु भीम इतीरितम्</w:t>
      </w:r>
      <w:r w:rsidR="00D766AC" w:rsidRPr="00AC4226">
        <w:rPr>
          <w:cs/>
        </w:rPr>
        <w:t>॥</w:t>
      </w:r>
      <w:r w:rsidR="00A953C3" w:rsidRPr="00AC4226">
        <w:t>3-</w:t>
      </w:r>
      <w:r w:rsidRPr="00AC4226">
        <w:t>48</w:t>
      </w:r>
      <w:r w:rsidR="0051754E" w:rsidRPr="00AC4226">
        <w:rPr>
          <w:cs/>
        </w:rPr>
        <w:t>॥</w:t>
      </w:r>
    </w:p>
    <w:p w14:paraId="1E55BDA5" w14:textId="77777777" w:rsidR="000E2BF6" w:rsidRPr="00AC4226" w:rsidRDefault="000E2BF6" w:rsidP="00EC4553">
      <w:pPr>
        <w:pStyle w:val="EngText"/>
      </w:pPr>
      <w:r w:rsidRPr="00AC4226">
        <w:t>The people who witnessed Vasudeva, the champion in close-</w:t>
      </w:r>
      <w:r w:rsidR="00323D6D" w:rsidRPr="00AC4226">
        <w:t>gripping</w:t>
      </w:r>
      <w:r w:rsidRPr="00AC4226">
        <w:t xml:space="preserve"> game, not allowing his dear mates to escape, and easily gliding from their firm grasp when seized, lifting heavy weights with the least exertion, exclaimed in wonder: Indeed he is Bhimasena and surprisingly </w:t>
      </w:r>
      <w:r w:rsidR="00323D6D" w:rsidRPr="00AC4226">
        <w:t>enough</w:t>
      </w:r>
      <w:r w:rsidRPr="00AC4226">
        <w:t xml:space="preserve"> even this secondary denotation turned true in his case.</w:t>
      </w:r>
    </w:p>
    <w:p w14:paraId="5A5934FD" w14:textId="77777777" w:rsidR="00E9400C" w:rsidRPr="00AC4226" w:rsidRDefault="00E9400C" w:rsidP="007C105A">
      <w:pPr>
        <w:pStyle w:val="S16S"/>
      </w:pPr>
      <w:r w:rsidRPr="00AC4226">
        <w:rPr>
          <w:cs/>
        </w:rPr>
        <w:t>व</w:t>
      </w:r>
      <w:r w:rsidR="00131970">
        <w:rPr>
          <w:rFonts w:hint="cs"/>
          <w:cs/>
        </w:rPr>
        <w:t>ि</w:t>
      </w:r>
      <w:r w:rsidRPr="00AC4226">
        <w:t>-</w:t>
      </w:r>
      <w:r w:rsidRPr="00AC4226">
        <w:rPr>
          <w:cs/>
        </w:rPr>
        <w:t>हरतीति पठत्यपि न स्फुटं स्व</w:t>
      </w:r>
      <w:r w:rsidRPr="00AC4226">
        <w:t>-</w:t>
      </w:r>
      <w:r w:rsidRPr="00AC4226">
        <w:rPr>
          <w:cs/>
        </w:rPr>
        <w:t>गृह</w:t>
      </w:r>
      <w:r w:rsidRPr="00AC4226">
        <w:t>-</w:t>
      </w:r>
      <w:r w:rsidRPr="00AC4226">
        <w:rPr>
          <w:cs/>
        </w:rPr>
        <w:t>गामिनि चाद्रुतमायति</w:t>
      </w:r>
      <w:r w:rsidR="002A5300" w:rsidRPr="00AC4226">
        <w:rPr>
          <w:cs/>
        </w:rPr>
        <w:t>।</w:t>
      </w:r>
      <w:r w:rsidR="002A5300" w:rsidRPr="00AC4226">
        <w:rPr>
          <w:cs/>
        </w:rPr>
        <w:br/>
      </w:r>
      <w:r w:rsidRPr="00AC4226">
        <w:rPr>
          <w:cs/>
        </w:rPr>
        <w:t>परि</w:t>
      </w:r>
      <w:r w:rsidRPr="00AC4226">
        <w:t>-</w:t>
      </w:r>
      <w:r w:rsidRPr="00AC4226">
        <w:rPr>
          <w:cs/>
        </w:rPr>
        <w:t>तुतोष न तत्र जगद्</w:t>
      </w:r>
      <w:r w:rsidR="00131970">
        <w:rPr>
          <w:rFonts w:hint="cs"/>
          <w:cs/>
        </w:rPr>
        <w:t>-</w:t>
      </w:r>
      <w:r w:rsidRPr="00AC4226">
        <w:rPr>
          <w:cs/>
        </w:rPr>
        <w:t>गुरौ स किल पूग</w:t>
      </w:r>
      <w:r w:rsidRPr="00AC4226">
        <w:t>-</w:t>
      </w:r>
      <w:r w:rsidRPr="00AC4226">
        <w:rPr>
          <w:cs/>
        </w:rPr>
        <w:t>वनान्वय</w:t>
      </w:r>
      <w:r w:rsidRPr="00AC4226">
        <w:t>-</w:t>
      </w:r>
      <w:r w:rsidRPr="00AC4226">
        <w:rPr>
          <w:cs/>
        </w:rPr>
        <w:t>जो द्विजः</w:t>
      </w:r>
      <w:r w:rsidR="00D766AC" w:rsidRPr="00AC4226">
        <w:rPr>
          <w:cs/>
        </w:rPr>
        <w:t>॥</w:t>
      </w:r>
      <w:r w:rsidR="00A953C3" w:rsidRPr="00AC4226">
        <w:t>3-</w:t>
      </w:r>
      <w:r w:rsidRPr="00AC4226">
        <w:t>49</w:t>
      </w:r>
      <w:r w:rsidR="0051754E" w:rsidRPr="00AC4226">
        <w:rPr>
          <w:cs/>
        </w:rPr>
        <w:t>॥</w:t>
      </w:r>
    </w:p>
    <w:p w14:paraId="2B52A3C8" w14:textId="77777777" w:rsidR="000E2BF6" w:rsidRPr="00AC4226" w:rsidRDefault="000E2BF6" w:rsidP="00EC4553">
      <w:pPr>
        <w:pStyle w:val="EngText"/>
      </w:pPr>
      <w:r w:rsidRPr="00AC4226">
        <w:t xml:space="preserve">3-49. The teacher of Vasudeva belonging to the Totantillaya family expressed his dissatisfaction with his poor progress thus: ‘(Vasudeva) </w:t>
      </w:r>
      <w:r w:rsidR="00323D6D" w:rsidRPr="00AC4226">
        <w:t>heavily</w:t>
      </w:r>
      <w:r w:rsidRPr="00AC4226">
        <w:t xml:space="preserve"> indulges in sports and takes his studie</w:t>
      </w:r>
      <w:r w:rsidR="005F3BAC">
        <w:t>s</w:t>
      </w:r>
      <w:r w:rsidRPr="00AC4226">
        <w:t xml:space="preserve"> lightly. He is brisk in frequent visits to his house and returns at leisure’.</w:t>
      </w:r>
    </w:p>
    <w:p w14:paraId="1C61E947" w14:textId="77777777" w:rsidR="00E9400C" w:rsidRPr="00AC4226" w:rsidRDefault="00E9400C" w:rsidP="007C105A">
      <w:pPr>
        <w:pStyle w:val="S16S"/>
      </w:pPr>
      <w:r w:rsidRPr="00AC4226">
        <w:rPr>
          <w:cs/>
        </w:rPr>
        <w:t>अथ कदा</w:t>
      </w:r>
      <w:r w:rsidRPr="00AC4226">
        <w:t>-</w:t>
      </w:r>
      <w:r w:rsidRPr="00AC4226">
        <w:rPr>
          <w:cs/>
        </w:rPr>
        <w:t>चन सो</w:t>
      </w:r>
      <w:r w:rsidR="007A4C1E" w:rsidRPr="00AC4226">
        <w:rPr>
          <w:cs/>
        </w:rPr>
        <w:t>ऽ</w:t>
      </w:r>
      <w:r w:rsidRPr="00AC4226">
        <w:rPr>
          <w:cs/>
        </w:rPr>
        <w:t>द्ययनान्तरे तमवदत् कुपितो</w:t>
      </w:r>
      <w:r w:rsidR="007A4C1E" w:rsidRPr="00AC4226">
        <w:rPr>
          <w:cs/>
        </w:rPr>
        <w:t>ऽ</w:t>
      </w:r>
      <w:r w:rsidRPr="00AC4226">
        <w:rPr>
          <w:cs/>
        </w:rPr>
        <w:t>न्य</w:t>
      </w:r>
      <w:r w:rsidRPr="00AC4226">
        <w:t>-</w:t>
      </w:r>
      <w:r w:rsidRPr="00AC4226">
        <w:rPr>
          <w:cs/>
        </w:rPr>
        <w:t>मनस्विनम्</w:t>
      </w:r>
      <w:r w:rsidR="002A5300" w:rsidRPr="00AC4226">
        <w:rPr>
          <w:cs/>
        </w:rPr>
        <w:t>।</w:t>
      </w:r>
      <w:r w:rsidR="002A5300" w:rsidRPr="00AC4226">
        <w:rPr>
          <w:cs/>
        </w:rPr>
        <w:br/>
      </w:r>
      <w:r w:rsidRPr="00AC4226">
        <w:rPr>
          <w:cs/>
        </w:rPr>
        <w:t>पठसि नो शठ ते सखभिः समं किमिति नित्यमुदासित</w:t>
      </w:r>
      <w:r w:rsidRPr="00AC4226">
        <w:t>-</w:t>
      </w:r>
      <w:r w:rsidRPr="00AC4226">
        <w:rPr>
          <w:cs/>
        </w:rPr>
        <w:t>धीरिति</w:t>
      </w:r>
      <w:r w:rsidR="00D766AC" w:rsidRPr="00AC4226">
        <w:rPr>
          <w:cs/>
        </w:rPr>
        <w:t>॥</w:t>
      </w:r>
      <w:r w:rsidR="00A953C3" w:rsidRPr="00AC4226">
        <w:t>3-</w:t>
      </w:r>
      <w:r w:rsidRPr="00AC4226">
        <w:t>50</w:t>
      </w:r>
      <w:r w:rsidR="0051754E" w:rsidRPr="00AC4226">
        <w:rPr>
          <w:cs/>
        </w:rPr>
        <w:t>॥</w:t>
      </w:r>
    </w:p>
    <w:p w14:paraId="733F166A" w14:textId="77777777" w:rsidR="000E2BF6" w:rsidRPr="00AC4226" w:rsidRDefault="000E2BF6" w:rsidP="00EC4553">
      <w:pPr>
        <w:pStyle w:val="EngText"/>
      </w:pPr>
      <w:r w:rsidRPr="00AC4226">
        <w:t>3-50. The teacher, once during the time of instruction finding Vasudeva inattentive in indignat</w:t>
      </w:r>
      <w:r w:rsidR="0027402F">
        <w:t>ion banged him: ‘You naughty bo</w:t>
      </w:r>
      <w:r w:rsidRPr="00AC4226">
        <w:t xml:space="preserve">y, </w:t>
      </w:r>
      <w:r w:rsidR="0027402F">
        <w:t>w</w:t>
      </w:r>
      <w:r w:rsidRPr="00AC4226">
        <w:t xml:space="preserve">hy would not you mind your studies like other students? Why always this indifference </w:t>
      </w:r>
      <w:r w:rsidR="00323D6D" w:rsidRPr="00AC4226">
        <w:t>to</w:t>
      </w:r>
      <w:r w:rsidRPr="00AC4226">
        <w:t xml:space="preserve"> your lessons?</w:t>
      </w:r>
    </w:p>
    <w:p w14:paraId="564BE79A" w14:textId="77777777" w:rsidR="00E9400C" w:rsidRPr="00AC4226" w:rsidRDefault="00E9400C" w:rsidP="007C105A">
      <w:pPr>
        <w:pStyle w:val="S16S"/>
      </w:pPr>
      <w:r w:rsidRPr="00AC4226">
        <w:rPr>
          <w:cs/>
        </w:rPr>
        <w:t>गुणनिका चरणादिक</w:t>
      </w:r>
      <w:r w:rsidRPr="00AC4226">
        <w:t>-</w:t>
      </w:r>
      <w:r w:rsidRPr="00AC4226">
        <w:rPr>
          <w:cs/>
        </w:rPr>
        <w:t>गोचरा न मम हृद्</w:t>
      </w:r>
      <w:r w:rsidRPr="00AC4226">
        <w:t>-</w:t>
      </w:r>
      <w:r w:rsidRPr="00AC4226">
        <w:rPr>
          <w:cs/>
        </w:rPr>
        <w:t>दयितेत्युदिते</w:t>
      </w:r>
      <w:r w:rsidR="007A4C1E" w:rsidRPr="00AC4226">
        <w:rPr>
          <w:cs/>
        </w:rPr>
        <w:t>ऽ</w:t>
      </w:r>
      <w:r w:rsidRPr="00AC4226">
        <w:rPr>
          <w:cs/>
        </w:rPr>
        <w:t>मुना</w:t>
      </w:r>
      <w:r w:rsidR="002A5300" w:rsidRPr="00AC4226">
        <w:rPr>
          <w:cs/>
        </w:rPr>
        <w:t>।</w:t>
      </w:r>
      <w:r w:rsidR="002A5300" w:rsidRPr="00AC4226">
        <w:rPr>
          <w:cs/>
        </w:rPr>
        <w:br/>
      </w:r>
      <w:r w:rsidRPr="00AC4226">
        <w:rPr>
          <w:cs/>
        </w:rPr>
        <w:t>वद विशारद</w:t>
      </w:r>
      <w:r w:rsidRPr="00AC4226">
        <w:t>-</w:t>
      </w:r>
      <w:r w:rsidRPr="00AC4226">
        <w:rPr>
          <w:cs/>
        </w:rPr>
        <w:t>वाद यथेप्सितं त्वमुपरीत्यवदद् धरणी</w:t>
      </w:r>
      <w:r w:rsidRPr="00AC4226">
        <w:t>-</w:t>
      </w:r>
      <w:r w:rsidRPr="00AC4226">
        <w:rPr>
          <w:cs/>
        </w:rPr>
        <w:t>सुरः</w:t>
      </w:r>
      <w:r w:rsidR="00D766AC" w:rsidRPr="00AC4226">
        <w:rPr>
          <w:cs/>
        </w:rPr>
        <w:t>॥</w:t>
      </w:r>
      <w:r w:rsidR="00A953C3" w:rsidRPr="00AC4226">
        <w:t>3-</w:t>
      </w:r>
      <w:r w:rsidRPr="00AC4226">
        <w:t>51</w:t>
      </w:r>
      <w:r w:rsidR="0051754E" w:rsidRPr="00AC4226">
        <w:rPr>
          <w:cs/>
        </w:rPr>
        <w:t>॥</w:t>
      </w:r>
    </w:p>
    <w:p w14:paraId="3900EBF7" w14:textId="77777777" w:rsidR="0065218E" w:rsidRPr="00AC4226" w:rsidRDefault="0065218E" w:rsidP="00EC4553">
      <w:pPr>
        <w:pStyle w:val="EngText"/>
      </w:pPr>
      <w:r w:rsidRPr="00AC4226">
        <w:lastRenderedPageBreak/>
        <w:t xml:space="preserve">3-51. When Vasudeva replied, ‘To learn by rote the Vedic pada part by part, is not dear to my heart’: the enraged Brahmin said ‘then, you talking like a great </w:t>
      </w:r>
      <w:r w:rsidR="00323D6D" w:rsidRPr="00AC4226">
        <w:t>talent</w:t>
      </w:r>
      <w:r w:rsidR="0027402F">
        <w:t>,</w:t>
      </w:r>
      <w:r w:rsidRPr="00AC4226">
        <w:t xml:space="preserve"> recite any later hymn of your own liking’.</w:t>
      </w:r>
    </w:p>
    <w:p w14:paraId="73694795" w14:textId="77777777" w:rsidR="00E9400C" w:rsidRPr="00AC4226" w:rsidRDefault="00E9400C" w:rsidP="007C105A">
      <w:pPr>
        <w:pStyle w:val="S16S"/>
      </w:pPr>
      <w:r w:rsidRPr="00AC4226">
        <w:rPr>
          <w:cs/>
        </w:rPr>
        <w:t>सकल</w:t>
      </w:r>
      <w:r w:rsidRPr="00AC4226">
        <w:t>-</w:t>
      </w:r>
      <w:r w:rsidRPr="00AC4226">
        <w:rPr>
          <w:cs/>
        </w:rPr>
        <w:t>लक्षण</w:t>
      </w:r>
      <w:r w:rsidRPr="00AC4226">
        <w:t>-</w:t>
      </w:r>
      <w:r w:rsidRPr="00AC4226">
        <w:rPr>
          <w:cs/>
        </w:rPr>
        <w:t>शिक्षण</w:t>
      </w:r>
      <w:r w:rsidRPr="00AC4226">
        <w:t>-</w:t>
      </w:r>
      <w:r w:rsidRPr="00AC4226">
        <w:rPr>
          <w:cs/>
        </w:rPr>
        <w:t>मूल</w:t>
      </w:r>
      <w:r w:rsidRPr="00AC4226">
        <w:t>-</w:t>
      </w:r>
      <w:r w:rsidRPr="00AC4226">
        <w:rPr>
          <w:cs/>
        </w:rPr>
        <w:t>भू</w:t>
      </w:r>
      <w:r w:rsidR="00E025A7">
        <w:rPr>
          <w:rFonts w:hint="cs"/>
          <w:cs/>
        </w:rPr>
        <w:t>ः</w:t>
      </w:r>
      <w:r w:rsidRPr="00AC4226">
        <w:rPr>
          <w:cs/>
        </w:rPr>
        <w:t xml:space="preserve">  श्रुति</w:t>
      </w:r>
      <w:r w:rsidRPr="00AC4226">
        <w:t>-</w:t>
      </w:r>
      <w:r w:rsidRPr="00AC4226">
        <w:rPr>
          <w:cs/>
        </w:rPr>
        <w:t>समामननं स्खलनोज्झितम्</w:t>
      </w:r>
      <w:r w:rsidR="00D766AC" w:rsidRPr="00AC4226">
        <w:rPr>
          <w:cs/>
        </w:rPr>
        <w:t>।</w:t>
      </w:r>
      <w:r w:rsidR="002A5300" w:rsidRPr="00AC4226">
        <w:rPr>
          <w:cs/>
        </w:rPr>
        <w:br/>
      </w:r>
      <w:r w:rsidRPr="00AC4226">
        <w:rPr>
          <w:cs/>
        </w:rPr>
        <w:t>न खलु केवलमस्य गुरोर्व्यधात् सुमनसामपि तत्र कुतूहलम्</w:t>
      </w:r>
      <w:r w:rsidR="00D766AC" w:rsidRPr="00AC4226">
        <w:rPr>
          <w:cs/>
        </w:rPr>
        <w:t>॥</w:t>
      </w:r>
      <w:r w:rsidR="00A953C3" w:rsidRPr="00AC4226">
        <w:t>3-</w:t>
      </w:r>
      <w:r w:rsidRPr="00AC4226">
        <w:t>52</w:t>
      </w:r>
      <w:r w:rsidR="0051754E" w:rsidRPr="00AC4226">
        <w:rPr>
          <w:cs/>
        </w:rPr>
        <w:t>॥</w:t>
      </w:r>
    </w:p>
    <w:p w14:paraId="28EC0BB4" w14:textId="77777777" w:rsidR="0065218E" w:rsidRPr="00AC4226" w:rsidRDefault="0065218E" w:rsidP="00EC4553">
      <w:pPr>
        <w:pStyle w:val="EngText"/>
      </w:pPr>
      <w:r w:rsidRPr="00AC4226">
        <w:t xml:space="preserve">3-52. The faultless recital of the hymn, with its immaculate </w:t>
      </w:r>
      <w:r w:rsidR="00323D6D" w:rsidRPr="00AC4226">
        <w:t>pronunciation</w:t>
      </w:r>
      <w:r w:rsidRPr="00AC4226">
        <w:t xml:space="preserve"> of the Vedic Words, providing a model for learning Vedic intonation won admiration not only of the teacher but of the Gods in heaven.</w:t>
      </w:r>
    </w:p>
    <w:p w14:paraId="0289B383" w14:textId="77777777" w:rsidR="00E9400C" w:rsidRPr="00AC4226" w:rsidRDefault="00E9400C" w:rsidP="007C105A">
      <w:pPr>
        <w:pStyle w:val="S16S"/>
      </w:pPr>
      <w:r w:rsidRPr="00AC4226">
        <w:rPr>
          <w:cs/>
        </w:rPr>
        <w:t>प्रियवयस्य</w:t>
      </w:r>
      <w:r w:rsidRPr="00AC4226">
        <w:t>-</w:t>
      </w:r>
      <w:r w:rsidRPr="00AC4226">
        <w:rPr>
          <w:cs/>
        </w:rPr>
        <w:t>शिरो</w:t>
      </w:r>
      <w:r w:rsidRPr="00AC4226">
        <w:t>-</w:t>
      </w:r>
      <w:r w:rsidRPr="00AC4226">
        <w:rPr>
          <w:cs/>
        </w:rPr>
        <w:t>गुरु</w:t>
      </w:r>
      <w:r w:rsidRPr="00AC4226">
        <w:t>-</w:t>
      </w:r>
      <w:r w:rsidRPr="00AC4226">
        <w:rPr>
          <w:cs/>
        </w:rPr>
        <w:t>वेदनां अशमयत् सहजामपि दुस्सहाम्</w:t>
      </w:r>
      <w:r w:rsidR="00D766AC" w:rsidRPr="00AC4226">
        <w:rPr>
          <w:cs/>
        </w:rPr>
        <w:t>।</w:t>
      </w:r>
      <w:r w:rsidR="002A5300" w:rsidRPr="00AC4226">
        <w:rPr>
          <w:cs/>
        </w:rPr>
        <w:br/>
      </w:r>
      <w:r w:rsidRPr="00AC4226">
        <w:rPr>
          <w:cs/>
        </w:rPr>
        <w:t>स विपिने वि</w:t>
      </w:r>
      <w:r w:rsidRPr="00AC4226">
        <w:t>-</w:t>
      </w:r>
      <w:r w:rsidRPr="00AC4226">
        <w:rPr>
          <w:cs/>
        </w:rPr>
        <w:t>जने मुख</w:t>
      </w:r>
      <w:r w:rsidRPr="00AC4226">
        <w:t>-</w:t>
      </w:r>
      <w:r w:rsidRPr="00AC4226">
        <w:rPr>
          <w:cs/>
        </w:rPr>
        <w:t>वायुना श्रवण</w:t>
      </w:r>
      <w:r w:rsidRPr="00AC4226">
        <w:t>-</w:t>
      </w:r>
      <w:r w:rsidRPr="00AC4226">
        <w:rPr>
          <w:cs/>
        </w:rPr>
        <w:t>गोचरितेन कदा</w:t>
      </w:r>
      <w:r w:rsidRPr="00AC4226">
        <w:t>-</w:t>
      </w:r>
      <w:r w:rsidRPr="00AC4226">
        <w:rPr>
          <w:cs/>
        </w:rPr>
        <w:t>चन</w:t>
      </w:r>
      <w:r w:rsidR="00D766AC" w:rsidRPr="00AC4226">
        <w:rPr>
          <w:cs/>
        </w:rPr>
        <w:t>॥</w:t>
      </w:r>
      <w:r w:rsidR="00A953C3" w:rsidRPr="00AC4226">
        <w:t>3-</w:t>
      </w:r>
      <w:r w:rsidRPr="00AC4226">
        <w:t>53</w:t>
      </w:r>
      <w:r w:rsidR="0051754E" w:rsidRPr="00AC4226">
        <w:rPr>
          <w:cs/>
        </w:rPr>
        <w:t>॥</w:t>
      </w:r>
    </w:p>
    <w:p w14:paraId="77B86820" w14:textId="77777777" w:rsidR="0065218E" w:rsidRPr="00AC4226" w:rsidRDefault="0065218E" w:rsidP="00EC4553">
      <w:pPr>
        <w:pStyle w:val="EngText"/>
      </w:pPr>
      <w:r w:rsidRPr="00AC4226">
        <w:t>3-53. Once, in a lonely forest, with his mout</w:t>
      </w:r>
      <w:r w:rsidR="0027402F">
        <w:t>h</w:t>
      </w:r>
      <w:r w:rsidRPr="00AC4226">
        <w:t>-blown wind into the ear of his dear friend, the beloved son of his preceptor, Vasudeva quietened his inborn and intolerable acute headache.</w:t>
      </w:r>
    </w:p>
    <w:p w14:paraId="787F9506" w14:textId="77777777" w:rsidR="00E9400C" w:rsidRPr="00AC4226" w:rsidRDefault="00E9400C" w:rsidP="007C105A">
      <w:pPr>
        <w:pStyle w:val="S16S"/>
      </w:pPr>
      <w:r w:rsidRPr="00AC4226">
        <w:rPr>
          <w:cs/>
        </w:rPr>
        <w:t>अधि</w:t>
      </w:r>
      <w:r w:rsidRPr="00AC4226">
        <w:t>-</w:t>
      </w:r>
      <w:r w:rsidRPr="00AC4226">
        <w:rPr>
          <w:cs/>
        </w:rPr>
        <w:t>गतोपनिषच्छ सकृच्छ्रुता प्रकट</w:t>
      </w:r>
      <w:r w:rsidRPr="00AC4226">
        <w:t>-</w:t>
      </w:r>
      <w:r w:rsidRPr="00AC4226">
        <w:rPr>
          <w:cs/>
        </w:rPr>
        <w:t>भागवतीति न विस्मयः</w:t>
      </w:r>
      <w:r w:rsidR="00D766AC" w:rsidRPr="00AC4226">
        <w:rPr>
          <w:cs/>
        </w:rPr>
        <w:t>।</w:t>
      </w:r>
      <w:r w:rsidR="002A5300" w:rsidRPr="00AC4226">
        <w:rPr>
          <w:cs/>
        </w:rPr>
        <w:br/>
      </w:r>
      <w:r w:rsidRPr="00AC4226">
        <w:rPr>
          <w:cs/>
        </w:rPr>
        <w:t>अधि</w:t>
      </w:r>
      <w:r w:rsidRPr="00AC4226">
        <w:t>-</w:t>
      </w:r>
      <w:r w:rsidRPr="00AC4226">
        <w:rPr>
          <w:cs/>
        </w:rPr>
        <w:t>गता ननु जात्वपि न</w:t>
      </w:r>
      <w:r w:rsidRPr="00AC4226">
        <w:t>-</w:t>
      </w:r>
      <w:r w:rsidRPr="00AC4226">
        <w:rPr>
          <w:cs/>
        </w:rPr>
        <w:t>श्रुताः प्रतिभया श्रुतयः शतशो</w:t>
      </w:r>
      <w:r w:rsidR="007A4C1E" w:rsidRPr="00AC4226">
        <w:rPr>
          <w:cs/>
        </w:rPr>
        <w:t>ऽ</w:t>
      </w:r>
      <w:r w:rsidRPr="00AC4226">
        <w:rPr>
          <w:cs/>
        </w:rPr>
        <w:t>मुना</w:t>
      </w:r>
      <w:r w:rsidR="00D766AC" w:rsidRPr="00AC4226">
        <w:rPr>
          <w:cs/>
        </w:rPr>
        <w:t>॥</w:t>
      </w:r>
      <w:r w:rsidR="00A953C3" w:rsidRPr="00AC4226">
        <w:t>3-</w:t>
      </w:r>
      <w:r w:rsidRPr="00AC4226">
        <w:t>54</w:t>
      </w:r>
      <w:r w:rsidR="0051754E" w:rsidRPr="00AC4226">
        <w:rPr>
          <w:cs/>
        </w:rPr>
        <w:t>॥</w:t>
      </w:r>
    </w:p>
    <w:p w14:paraId="5185129F" w14:textId="77777777" w:rsidR="0065218E" w:rsidRPr="00AC4226" w:rsidRDefault="0065218E" w:rsidP="00EC4553">
      <w:pPr>
        <w:pStyle w:val="EngText"/>
      </w:pPr>
      <w:r w:rsidRPr="00AC4226">
        <w:t xml:space="preserve">3-54. It is no wonder that </w:t>
      </w:r>
      <w:r w:rsidR="00323D6D" w:rsidRPr="00AC4226">
        <w:t>Vasudeva</w:t>
      </w:r>
      <w:r w:rsidRPr="00AC4226">
        <w:t xml:space="preserve"> could learn the whole Maha Narayanopanishad having listened to it only once: he could as well learn hundreds of Vedic hymns and texts with his </w:t>
      </w:r>
      <w:r w:rsidR="0027402F">
        <w:t>inn</w:t>
      </w:r>
      <w:r w:rsidR="00323D6D" w:rsidRPr="00AC4226">
        <w:t>ate</w:t>
      </w:r>
      <w:r w:rsidRPr="00AC4226">
        <w:t xml:space="preserve"> genius not having heard even once.</w:t>
      </w:r>
    </w:p>
    <w:p w14:paraId="792838F2" w14:textId="77777777" w:rsidR="00E9400C" w:rsidRPr="00AC4226" w:rsidRDefault="00E9400C" w:rsidP="00E025A7">
      <w:pPr>
        <w:pStyle w:val="S14S2"/>
      </w:pPr>
      <w:r w:rsidRPr="00AC4226">
        <w:rPr>
          <w:cs/>
        </w:rPr>
        <w:t>साक्षादथोप</w:t>
      </w:r>
      <w:r w:rsidRPr="00AC4226">
        <w:t>-</w:t>
      </w:r>
      <w:r w:rsidRPr="00AC4226">
        <w:rPr>
          <w:cs/>
        </w:rPr>
        <w:t>निषदो विभुरैतरेय्याः पाठ</w:t>
      </w:r>
      <w:r w:rsidRPr="00AC4226">
        <w:t>-</w:t>
      </w:r>
      <w:r w:rsidRPr="00AC4226">
        <w:rPr>
          <w:cs/>
        </w:rPr>
        <w:t>च्छलेन वि</w:t>
      </w:r>
      <w:r w:rsidRPr="00AC4226">
        <w:t>-</w:t>
      </w:r>
      <w:r w:rsidRPr="00AC4226">
        <w:rPr>
          <w:cs/>
        </w:rPr>
        <w:t>जनेर्थ</w:t>
      </w:r>
      <w:r w:rsidRPr="00AC4226">
        <w:t>-</w:t>
      </w:r>
      <w:r w:rsidRPr="00AC4226">
        <w:rPr>
          <w:cs/>
        </w:rPr>
        <w:t>रसं ब्रुवाणः</w:t>
      </w:r>
      <w:r w:rsidR="002A5300" w:rsidRPr="00AC4226">
        <w:rPr>
          <w:cs/>
        </w:rPr>
        <w:t>।</w:t>
      </w:r>
      <w:r w:rsidR="002A5300" w:rsidRPr="00AC4226">
        <w:rPr>
          <w:cs/>
        </w:rPr>
        <w:br/>
      </w:r>
      <w:r w:rsidRPr="00AC4226">
        <w:rPr>
          <w:cs/>
        </w:rPr>
        <w:t>अध्यापकाय वि</w:t>
      </w:r>
      <w:r w:rsidRPr="00AC4226">
        <w:t>-</w:t>
      </w:r>
      <w:r w:rsidRPr="00AC4226">
        <w:rPr>
          <w:cs/>
        </w:rPr>
        <w:t>ततार वि</w:t>
      </w:r>
      <w:r w:rsidRPr="00AC4226">
        <w:t>-</w:t>
      </w:r>
      <w:r w:rsidRPr="00AC4226">
        <w:rPr>
          <w:cs/>
        </w:rPr>
        <w:t>मोक्ष</w:t>
      </w:r>
      <w:r w:rsidRPr="00AC4226">
        <w:t>-</w:t>
      </w:r>
      <w:r w:rsidRPr="00AC4226">
        <w:rPr>
          <w:cs/>
        </w:rPr>
        <w:t>बीजं गोविन्द</w:t>
      </w:r>
      <w:r w:rsidRPr="00AC4226">
        <w:t>-</w:t>
      </w:r>
      <w:r w:rsidRPr="00AC4226">
        <w:rPr>
          <w:cs/>
        </w:rPr>
        <w:t>भक्तिमुचितां गुरु</w:t>
      </w:r>
      <w:r w:rsidRPr="00AC4226">
        <w:t>-</w:t>
      </w:r>
      <w:r w:rsidRPr="00AC4226">
        <w:rPr>
          <w:cs/>
        </w:rPr>
        <w:t>दक्षिणां सः॥</w:t>
      </w:r>
      <w:r w:rsidR="00A953C3" w:rsidRPr="00AC4226">
        <w:t>3-</w:t>
      </w:r>
      <w:r w:rsidRPr="00AC4226">
        <w:t>5</w:t>
      </w:r>
      <w:r w:rsidR="0065218E" w:rsidRPr="00AC4226">
        <w:t>5</w:t>
      </w:r>
      <w:r w:rsidR="00E025A7">
        <w:rPr>
          <w:rFonts w:hint="cs"/>
          <w:cs/>
        </w:rPr>
        <w:t>॥</w:t>
      </w:r>
    </w:p>
    <w:p w14:paraId="171D9E4B" w14:textId="77777777" w:rsidR="0065218E" w:rsidRPr="00AC4226" w:rsidRDefault="0065218E" w:rsidP="00EC4553">
      <w:pPr>
        <w:pStyle w:val="EngText"/>
      </w:pPr>
      <w:r w:rsidRPr="00AC4226">
        <w:t>3-55. The capable Vasudeva, under the pretext of taking lessons in Mahaitereyopanishad in a secluded place directly communicated to his preceptor the real nature of Lord Vishnu and engendered in him intense devotion, the real seed of salvation</w:t>
      </w:r>
      <w:r w:rsidR="0027402F">
        <w:t xml:space="preserve"> </w:t>
      </w:r>
      <w:r w:rsidRPr="00AC4226">
        <w:t>-</w:t>
      </w:r>
      <w:r w:rsidR="0027402F">
        <w:t xml:space="preserve"> </w:t>
      </w:r>
      <w:r w:rsidRPr="00AC4226">
        <w:t>this enlightenment being his preceptorial fee.</w:t>
      </w:r>
    </w:p>
    <w:p w14:paraId="664E58D1" w14:textId="77777777" w:rsidR="00E9400C" w:rsidRPr="00AC4226" w:rsidRDefault="00E9400C" w:rsidP="007C105A">
      <w:pPr>
        <w:pStyle w:val="S16S"/>
      </w:pPr>
      <w:r w:rsidRPr="00AC4226">
        <w:rPr>
          <w:cs/>
        </w:rPr>
        <w:t>अयि स्वामिन् दुष्टान् दमय</w:t>
      </w:r>
      <w:r w:rsidRPr="00AC4226">
        <w:t>-</w:t>
      </w:r>
      <w:r w:rsidRPr="00AC4226">
        <w:rPr>
          <w:cs/>
        </w:rPr>
        <w:t>दमय स्पष्टमचिराद्</w:t>
      </w:r>
      <w:r w:rsidR="00A953C3" w:rsidRPr="00AC4226">
        <w:br/>
      </w:r>
      <w:r w:rsidRPr="00AC4226">
        <w:rPr>
          <w:cs/>
        </w:rPr>
        <w:t>गुणान गूढान् विष्णोः कथय</w:t>
      </w:r>
      <w:r w:rsidRPr="00AC4226">
        <w:t>-</w:t>
      </w:r>
      <w:r w:rsidRPr="00AC4226">
        <w:rPr>
          <w:cs/>
        </w:rPr>
        <w:t>कथय स्वान् प्र</w:t>
      </w:r>
      <w:r w:rsidRPr="00AC4226">
        <w:t>-</w:t>
      </w:r>
      <w:r w:rsidRPr="00AC4226">
        <w:rPr>
          <w:cs/>
        </w:rPr>
        <w:t>मदयन्</w:t>
      </w:r>
      <w:r w:rsidR="002A5300" w:rsidRPr="00AC4226">
        <w:rPr>
          <w:cs/>
        </w:rPr>
        <w:t>।</w:t>
      </w:r>
      <w:r w:rsidR="002A5300" w:rsidRPr="00AC4226">
        <w:rPr>
          <w:cs/>
        </w:rPr>
        <w:br/>
      </w:r>
      <w:r w:rsidRPr="00AC4226">
        <w:rPr>
          <w:cs/>
        </w:rPr>
        <w:t>तदा</w:t>
      </w:r>
      <w:r w:rsidR="007A4C1E" w:rsidRPr="00AC4226">
        <w:rPr>
          <w:cs/>
        </w:rPr>
        <w:t>ऽऽ</w:t>
      </w:r>
      <w:r w:rsidRPr="00AC4226">
        <w:rPr>
          <w:cs/>
        </w:rPr>
        <w:t>नन्दं तन्वन्निति सु मनसां सो</w:t>
      </w:r>
      <w:r w:rsidR="007A4C1E" w:rsidRPr="00AC4226">
        <w:rPr>
          <w:cs/>
        </w:rPr>
        <w:t>ऽ</w:t>
      </w:r>
      <w:r w:rsidRPr="00AC4226">
        <w:rPr>
          <w:cs/>
        </w:rPr>
        <w:t>नु</w:t>
      </w:r>
      <w:r w:rsidRPr="00AC4226">
        <w:t>-</w:t>
      </w:r>
      <w:r w:rsidRPr="00AC4226">
        <w:rPr>
          <w:cs/>
        </w:rPr>
        <w:t>सरतराम्</w:t>
      </w:r>
      <w:r w:rsidR="00A953C3" w:rsidRPr="00AC4226">
        <w:br/>
      </w:r>
      <w:r w:rsidRPr="00AC4226">
        <w:rPr>
          <w:cs/>
        </w:rPr>
        <w:t>अनुज्ञामादत्त त्रिभुवन</w:t>
      </w:r>
      <w:r w:rsidRPr="00AC4226">
        <w:t>-</w:t>
      </w:r>
      <w:r w:rsidRPr="00AC4226">
        <w:rPr>
          <w:cs/>
        </w:rPr>
        <w:t>गुरुर्ब्राह्मण</w:t>
      </w:r>
      <w:r w:rsidRPr="00AC4226">
        <w:t>-</w:t>
      </w:r>
      <w:r w:rsidRPr="00AC4226">
        <w:rPr>
          <w:cs/>
        </w:rPr>
        <w:t>गुरोः</w:t>
      </w:r>
      <w:r w:rsidR="00D766AC" w:rsidRPr="00AC4226">
        <w:rPr>
          <w:cs/>
        </w:rPr>
        <w:t>॥</w:t>
      </w:r>
      <w:r w:rsidRPr="00AC4226">
        <w:t>56</w:t>
      </w:r>
      <w:r w:rsidR="0051754E" w:rsidRPr="00AC4226">
        <w:rPr>
          <w:cs/>
        </w:rPr>
        <w:t>॥</w:t>
      </w:r>
    </w:p>
    <w:p w14:paraId="66B24541" w14:textId="77777777" w:rsidR="0065218E" w:rsidRPr="00AC4226" w:rsidRDefault="0065218E" w:rsidP="00EC4553">
      <w:pPr>
        <w:pStyle w:val="EngText"/>
      </w:pPr>
      <w:r w:rsidRPr="00AC4226">
        <w:lastRenderedPageBreak/>
        <w:t xml:space="preserve">3-56. Vasudeva, the Guru of the three worlds who secured the permission of his teacher </w:t>
      </w:r>
      <w:r w:rsidR="004916BD" w:rsidRPr="00AC4226">
        <w:t>(to</w:t>
      </w:r>
      <w:r w:rsidRPr="00AC4226">
        <w:t xml:space="preserve"> launch his future programme of action) delighted the Gods who solicited </w:t>
      </w:r>
      <w:r w:rsidR="00323D6D" w:rsidRPr="00AC4226">
        <w:t>him</w:t>
      </w:r>
      <w:r w:rsidRPr="00AC4226">
        <w:t xml:space="preserve"> thus: ‘</w:t>
      </w:r>
      <w:r w:rsidR="00173F03" w:rsidRPr="00AC4226">
        <w:t xml:space="preserve">oh Lord, punish the wicked. Refute the </w:t>
      </w:r>
      <w:r w:rsidR="00323D6D" w:rsidRPr="00AC4226">
        <w:t>hostile</w:t>
      </w:r>
      <w:r w:rsidR="00173F03" w:rsidRPr="00AC4226">
        <w:t xml:space="preserve"> doctrines. Expound early, clearly the cloaked attributes of Lord Vishnu and delight your devotees’.</w:t>
      </w:r>
    </w:p>
    <w:p w14:paraId="6017CE11" w14:textId="77777777" w:rsidR="00E9400C" w:rsidRPr="00AC4226" w:rsidRDefault="00E9400C" w:rsidP="00AC4226">
      <w:pPr>
        <w:pStyle w:val="SF2"/>
        <w:rPr>
          <w:color w:val="002060"/>
          <w:sz w:val="24"/>
          <w:szCs w:val="24"/>
        </w:rPr>
      </w:pPr>
      <w:r w:rsidRPr="00AC4226">
        <w:rPr>
          <w:cs/>
        </w:rPr>
        <w:t>इति श्रीमत्कवि</w:t>
      </w:r>
      <w:r w:rsidRPr="00AC4226">
        <w:t>-</w:t>
      </w:r>
      <w:r w:rsidRPr="00AC4226">
        <w:rPr>
          <w:cs/>
        </w:rPr>
        <w:t>कुल</w:t>
      </w:r>
      <w:r w:rsidRPr="00AC4226">
        <w:t>-</w:t>
      </w:r>
      <w:r w:rsidRPr="00AC4226">
        <w:rPr>
          <w:cs/>
        </w:rPr>
        <w:t>तिलक</w:t>
      </w:r>
      <w:r w:rsidRPr="00AC4226">
        <w:t>-</w:t>
      </w:r>
      <w:r w:rsidRPr="00AC4226">
        <w:rPr>
          <w:cs/>
        </w:rPr>
        <w:t>त्रिविक्रम</w:t>
      </w:r>
      <w:r w:rsidRPr="00AC4226">
        <w:t>-</w:t>
      </w:r>
      <w:r w:rsidRPr="00AC4226">
        <w:rPr>
          <w:cs/>
        </w:rPr>
        <w:t>पण्डिताचा</w:t>
      </w:r>
      <w:r w:rsidR="00E025A7">
        <w:rPr>
          <w:rFonts w:hint="cs"/>
          <w:cs/>
        </w:rPr>
        <w:t>र्य</w:t>
      </w:r>
      <w:r w:rsidRPr="00AC4226">
        <w:t>-</w:t>
      </w:r>
      <w:r w:rsidRPr="00AC4226">
        <w:rPr>
          <w:cs/>
        </w:rPr>
        <w:t>सुत श्री नारायण</w:t>
      </w:r>
      <w:r w:rsidRPr="00AC4226">
        <w:t>-</w:t>
      </w:r>
      <w:r w:rsidRPr="00AC4226">
        <w:rPr>
          <w:cs/>
        </w:rPr>
        <w:t>पण्डिताचार्य</w:t>
      </w:r>
      <w:r w:rsidRPr="00AC4226">
        <w:t>-</w:t>
      </w:r>
      <w:r w:rsidRPr="00AC4226">
        <w:rPr>
          <w:cs/>
        </w:rPr>
        <w:t>विरचिते श्री</w:t>
      </w:r>
      <w:r w:rsidRPr="00AC4226">
        <w:t>-</w:t>
      </w:r>
      <w:r w:rsidRPr="00AC4226">
        <w:rPr>
          <w:cs/>
        </w:rPr>
        <w:t>मध्व</w:t>
      </w:r>
      <w:r w:rsidRPr="00AC4226">
        <w:t>-</w:t>
      </w:r>
      <w:r w:rsidRPr="00AC4226">
        <w:rPr>
          <w:cs/>
        </w:rPr>
        <w:t>विजये महा</w:t>
      </w:r>
      <w:r w:rsidRPr="00AC4226">
        <w:t>-</w:t>
      </w:r>
      <w:r w:rsidRPr="00AC4226">
        <w:rPr>
          <w:cs/>
        </w:rPr>
        <w:t>काव्ये आनन्दाङ्किते तृतीय  सर्गः</w:t>
      </w:r>
    </w:p>
    <w:p w14:paraId="0C493AE5" w14:textId="77777777" w:rsidR="00E9400C" w:rsidRPr="00AC4226" w:rsidRDefault="00E9400C" w:rsidP="00E025A7">
      <w:pPr>
        <w:pStyle w:val="SH2"/>
        <w:rPr>
          <w:szCs w:val="36"/>
          <w:cs/>
        </w:rPr>
      </w:pPr>
      <w:r w:rsidRPr="00AC4226">
        <w:rPr>
          <w:color w:val="002060"/>
          <w:sz w:val="24"/>
          <w:szCs w:val="24"/>
        </w:rPr>
        <w:tab/>
      </w:r>
      <w:bookmarkStart w:id="31" w:name="_Toc455414258"/>
      <w:r w:rsidR="00644D08" w:rsidRPr="00AC4226">
        <w:rPr>
          <w:cs/>
        </w:rPr>
        <w:t>चतु</w:t>
      </w:r>
      <w:r w:rsidR="00B54A8E">
        <w:rPr>
          <w:rFonts w:hint="cs"/>
          <w:cs/>
        </w:rPr>
        <w:t>र्थः</w:t>
      </w:r>
      <w:r w:rsidR="00EB7769" w:rsidRPr="00AC4226">
        <w:rPr>
          <w:cs/>
        </w:rPr>
        <w:t xml:space="preserve"> सर्गः</w:t>
      </w:r>
      <w:r w:rsidR="00644D08" w:rsidRPr="00AC4226">
        <w:rPr>
          <w:cs/>
        </w:rPr>
        <w:t xml:space="preserve"> - [4-54]</w:t>
      </w:r>
      <w:bookmarkEnd w:id="31"/>
    </w:p>
    <w:p w14:paraId="70651910" w14:textId="77777777" w:rsidR="00E9400C" w:rsidRPr="00AC4226" w:rsidRDefault="00E9400C" w:rsidP="007C105A">
      <w:pPr>
        <w:pStyle w:val="S16S"/>
      </w:pPr>
      <w:r w:rsidRPr="00AC4226">
        <w:rPr>
          <w:cs/>
        </w:rPr>
        <w:t>अथैष सल्लोक</w:t>
      </w:r>
      <w:r w:rsidRPr="00AC4226">
        <w:t>-</w:t>
      </w:r>
      <w:r w:rsidRPr="00AC4226">
        <w:rPr>
          <w:cs/>
        </w:rPr>
        <w:t>दया</w:t>
      </w:r>
      <w:r w:rsidRPr="00AC4226">
        <w:t>-</w:t>
      </w:r>
      <w:r w:rsidRPr="00AC4226">
        <w:rPr>
          <w:cs/>
        </w:rPr>
        <w:t>सुधार्द्रया सदागम</w:t>
      </w:r>
      <w:r w:rsidRPr="00AC4226">
        <w:t>-</w:t>
      </w:r>
      <w:r w:rsidRPr="00AC4226">
        <w:rPr>
          <w:cs/>
        </w:rPr>
        <w:t>स्तेन</w:t>
      </w:r>
      <w:r w:rsidRPr="00AC4226">
        <w:t>-</w:t>
      </w:r>
      <w:r w:rsidRPr="00AC4226">
        <w:rPr>
          <w:cs/>
        </w:rPr>
        <w:t>निरास</w:t>
      </w:r>
      <w:r w:rsidRPr="00AC4226">
        <w:t>-</w:t>
      </w:r>
      <w:r w:rsidRPr="00AC4226">
        <w:rPr>
          <w:cs/>
        </w:rPr>
        <w:t>कामया</w:t>
      </w:r>
      <w:r w:rsidR="00D766AC" w:rsidRPr="00AC4226">
        <w:rPr>
          <w:cs/>
        </w:rPr>
        <w:t>।</w:t>
      </w:r>
      <w:r w:rsidR="002A5300" w:rsidRPr="00AC4226">
        <w:rPr>
          <w:cs/>
        </w:rPr>
        <w:br/>
      </w:r>
      <w:r w:rsidRPr="00AC4226">
        <w:rPr>
          <w:cs/>
        </w:rPr>
        <w:t>रमा</w:t>
      </w:r>
      <w:r w:rsidRPr="00AC4226">
        <w:t>-</w:t>
      </w:r>
      <w:r w:rsidRPr="00AC4226">
        <w:rPr>
          <w:cs/>
        </w:rPr>
        <w:t>वरावास</w:t>
      </w:r>
      <w:r w:rsidRPr="00AC4226">
        <w:t>-</w:t>
      </w:r>
      <w:r w:rsidRPr="00AC4226">
        <w:rPr>
          <w:cs/>
        </w:rPr>
        <w:t>भुवा विशारदो विशालया</w:t>
      </w:r>
      <w:r w:rsidR="007A4C1E" w:rsidRPr="00AC4226">
        <w:rPr>
          <w:cs/>
        </w:rPr>
        <w:t>ऽ</w:t>
      </w:r>
      <w:r w:rsidRPr="00AC4226">
        <w:rPr>
          <w:cs/>
        </w:rPr>
        <w:t>चिन्तयदात्मनो धिया</w:t>
      </w:r>
      <w:r w:rsidR="00D766AC" w:rsidRPr="00AC4226">
        <w:rPr>
          <w:cs/>
        </w:rPr>
        <w:t>॥</w:t>
      </w:r>
      <w:r w:rsidR="00644D08" w:rsidRPr="00AC4226">
        <w:rPr>
          <w:cs/>
        </w:rPr>
        <w:t>4-</w:t>
      </w:r>
      <w:r w:rsidRPr="00AC4226">
        <w:t>1</w:t>
      </w:r>
      <w:r w:rsidR="0051754E" w:rsidRPr="00AC4226">
        <w:rPr>
          <w:cs/>
        </w:rPr>
        <w:t>॥</w:t>
      </w:r>
    </w:p>
    <w:p w14:paraId="717F6BA7" w14:textId="77777777" w:rsidR="00644D08" w:rsidRPr="00AC4226" w:rsidRDefault="00644D08" w:rsidP="00EC4553">
      <w:pPr>
        <w:pStyle w:val="EngText"/>
      </w:pPr>
      <w:r w:rsidRPr="00AC4226">
        <w:t xml:space="preserve">4-1. After the period of study the wise Vasudeva, moved with intense mercy for the </w:t>
      </w:r>
      <w:r w:rsidR="0016324C" w:rsidRPr="00AC4226">
        <w:t>virtuous</w:t>
      </w:r>
      <w:r w:rsidRPr="00AC4226">
        <w:t xml:space="preserve"> and keen to controvert the felons who had robbed the sacred Vedas and scriptures of their real import (and restore their real status) contemplated in his immaculate and spacious mind, the abo</w:t>
      </w:r>
      <w:r w:rsidR="005D6215">
        <w:t>d</w:t>
      </w:r>
      <w:r w:rsidRPr="00AC4226">
        <w:t>e of Lord Narayana, the</w:t>
      </w:r>
      <w:r w:rsidR="005D6215">
        <w:t xml:space="preserve"> consort of Goddess Mahalakshmi, thus:</w:t>
      </w:r>
    </w:p>
    <w:p w14:paraId="4051D4C9" w14:textId="77777777" w:rsidR="00E9400C" w:rsidRPr="00AC4226" w:rsidRDefault="00E9400C" w:rsidP="007C105A">
      <w:pPr>
        <w:pStyle w:val="S16S"/>
      </w:pPr>
      <w:r w:rsidRPr="00AC4226">
        <w:rPr>
          <w:cs/>
        </w:rPr>
        <w:t>अनन्य</w:t>
      </w:r>
      <w:r w:rsidRPr="00AC4226">
        <w:t>-</w:t>
      </w:r>
      <w:r w:rsidRPr="00AC4226">
        <w:rPr>
          <w:cs/>
        </w:rPr>
        <w:t>सङ्गाद् गुण</w:t>
      </w:r>
      <w:r w:rsidRPr="00AC4226">
        <w:t>-</w:t>
      </w:r>
      <w:r w:rsidRPr="00AC4226">
        <w:rPr>
          <w:cs/>
        </w:rPr>
        <w:t>सङ्गिता हरेः जनस्यमानं तु विशिष्ट</w:t>
      </w:r>
      <w:r w:rsidRPr="00AC4226">
        <w:t>-</w:t>
      </w:r>
      <w:r w:rsidRPr="00AC4226">
        <w:rPr>
          <w:cs/>
        </w:rPr>
        <w:t>चेष्टितम्</w:t>
      </w:r>
      <w:r w:rsidR="00D766AC" w:rsidRPr="00AC4226">
        <w:rPr>
          <w:cs/>
        </w:rPr>
        <w:t>।</w:t>
      </w:r>
      <w:r w:rsidR="002A5300" w:rsidRPr="00AC4226">
        <w:rPr>
          <w:cs/>
        </w:rPr>
        <w:br/>
      </w:r>
      <w:r w:rsidRPr="00AC4226">
        <w:rPr>
          <w:cs/>
        </w:rPr>
        <w:t>असङ्गमस्मात् प्रकटी</w:t>
      </w:r>
      <w:r w:rsidRPr="00AC4226">
        <w:t>-</w:t>
      </w:r>
      <w:r w:rsidRPr="00AC4226">
        <w:rPr>
          <w:cs/>
        </w:rPr>
        <w:t>करोम्यहं निजं भजन् पारम</w:t>
      </w:r>
      <w:r w:rsidRPr="00AC4226">
        <w:t>-</w:t>
      </w:r>
      <w:r w:rsidRPr="00AC4226">
        <w:rPr>
          <w:cs/>
        </w:rPr>
        <w:t>हंस्यमाश्रमम्</w:t>
      </w:r>
      <w:r w:rsidR="00D766AC" w:rsidRPr="00AC4226">
        <w:rPr>
          <w:cs/>
        </w:rPr>
        <w:t>॥</w:t>
      </w:r>
      <w:r w:rsidR="00644D08" w:rsidRPr="00AC4226">
        <w:rPr>
          <w:cs/>
        </w:rPr>
        <w:t>4-</w:t>
      </w:r>
      <w:r w:rsidRPr="00AC4226">
        <w:t>2</w:t>
      </w:r>
      <w:r w:rsidR="0051754E" w:rsidRPr="00AC4226">
        <w:rPr>
          <w:cs/>
        </w:rPr>
        <w:t>॥</w:t>
      </w:r>
    </w:p>
    <w:p w14:paraId="1E5D0B3F" w14:textId="77777777" w:rsidR="00644D08" w:rsidRPr="00AC4226" w:rsidRDefault="00644D08" w:rsidP="00EC4553">
      <w:pPr>
        <w:pStyle w:val="EngText"/>
      </w:pPr>
      <w:r w:rsidRPr="00AC4226">
        <w:t xml:space="preserve">4-2. Since total </w:t>
      </w:r>
      <w:r w:rsidR="0016324C" w:rsidRPr="00AC4226">
        <w:t>detachment</w:t>
      </w:r>
      <w:r w:rsidRPr="00AC4226">
        <w:t xml:space="preserve"> with worldly objects alone </w:t>
      </w:r>
      <w:r w:rsidR="0016324C" w:rsidRPr="00AC4226">
        <w:t>can</w:t>
      </w:r>
      <w:r w:rsidRPr="00AC4226">
        <w:t xml:space="preserve"> usher in adoration </w:t>
      </w:r>
      <w:r w:rsidR="005D6215">
        <w:t>for</w:t>
      </w:r>
      <w:r w:rsidRPr="00AC4226">
        <w:t xml:space="preserve"> the supreme (with his admired attributes) and the commoner copies (takes it as the norm) the conduct of the great, so will I accept the highest order of the ascetic and manifest my innate indifference to earthly attainments.</w:t>
      </w:r>
    </w:p>
    <w:p w14:paraId="72853CC3" w14:textId="77777777" w:rsidR="00644D08" w:rsidRPr="00AC4226" w:rsidRDefault="00644D08" w:rsidP="00EC4553">
      <w:pPr>
        <w:pStyle w:val="EngText"/>
      </w:pPr>
      <w:r w:rsidRPr="00AC4226">
        <w:t>(The crowd believes in the saints: it is the sacred duty of sages to save the souls of the eligible by giving them supreme knowledge</w:t>
      </w:r>
      <w:r w:rsidR="005D6215">
        <w:t>.</w:t>
      </w:r>
      <w:r w:rsidRPr="00AC4226">
        <w:t>)</w:t>
      </w:r>
    </w:p>
    <w:p w14:paraId="7C78EC9D" w14:textId="77777777" w:rsidR="00E9400C" w:rsidRPr="00AC4226" w:rsidRDefault="00B54A8E" w:rsidP="007C105A">
      <w:pPr>
        <w:pStyle w:val="S16S"/>
      </w:pPr>
      <w:r>
        <w:rPr>
          <w:cs/>
        </w:rPr>
        <w:t>मम प्रभोर्नापरथा हि शोभ</w:t>
      </w:r>
      <w:r w:rsidR="00E9400C" w:rsidRPr="00AC4226">
        <w:rPr>
          <w:cs/>
        </w:rPr>
        <w:t>ते द्विषत्सु विष्णुं यददण्ड</w:t>
      </w:r>
      <w:r w:rsidR="00E9400C" w:rsidRPr="00AC4226">
        <w:t>-</w:t>
      </w:r>
      <w:r w:rsidR="00E9400C" w:rsidRPr="00AC4226">
        <w:rPr>
          <w:cs/>
        </w:rPr>
        <w:t>धारणम्</w:t>
      </w:r>
      <w:r w:rsidR="00D766AC" w:rsidRPr="00AC4226">
        <w:rPr>
          <w:cs/>
        </w:rPr>
        <w:t>।</w:t>
      </w:r>
      <w:r w:rsidR="002A5300" w:rsidRPr="00AC4226">
        <w:rPr>
          <w:cs/>
        </w:rPr>
        <w:br/>
      </w:r>
      <w:r w:rsidR="00E9400C" w:rsidRPr="00AC4226">
        <w:rPr>
          <w:cs/>
        </w:rPr>
        <w:t>हरि</w:t>
      </w:r>
      <w:r w:rsidR="00E9400C" w:rsidRPr="00AC4226">
        <w:t>-</w:t>
      </w:r>
      <w:r w:rsidR="00E9400C" w:rsidRPr="00AC4226">
        <w:rPr>
          <w:cs/>
        </w:rPr>
        <w:t>स्वसा नन्वचिरादसद्</w:t>
      </w:r>
      <w:r w:rsidR="00E9400C" w:rsidRPr="00AC4226">
        <w:t>-</w:t>
      </w:r>
      <w:r w:rsidR="00E9400C" w:rsidRPr="00AC4226">
        <w:rPr>
          <w:cs/>
        </w:rPr>
        <w:t>भिदे भवेदतो नास्मि च दण्ड</w:t>
      </w:r>
      <w:r w:rsidR="00E9400C" w:rsidRPr="00AC4226">
        <w:t>-</w:t>
      </w:r>
      <w:r w:rsidR="00E9400C" w:rsidRPr="00AC4226">
        <w:rPr>
          <w:cs/>
        </w:rPr>
        <w:t>धारकः</w:t>
      </w:r>
      <w:r w:rsidR="00D766AC" w:rsidRPr="00AC4226">
        <w:rPr>
          <w:cs/>
        </w:rPr>
        <w:t>॥</w:t>
      </w:r>
      <w:r w:rsidR="00644D08" w:rsidRPr="00AC4226">
        <w:rPr>
          <w:cs/>
        </w:rPr>
        <w:t>4-</w:t>
      </w:r>
      <w:r w:rsidR="00E9400C" w:rsidRPr="00AC4226">
        <w:t>3</w:t>
      </w:r>
      <w:r w:rsidR="0051754E" w:rsidRPr="00AC4226">
        <w:rPr>
          <w:cs/>
        </w:rPr>
        <w:t>॥</w:t>
      </w:r>
    </w:p>
    <w:p w14:paraId="461A32E7" w14:textId="77777777" w:rsidR="00644D08" w:rsidRPr="00AC4226" w:rsidRDefault="00644D08" w:rsidP="00EC4553">
      <w:pPr>
        <w:pStyle w:val="EngText"/>
      </w:pPr>
      <w:r w:rsidRPr="00AC4226">
        <w:t xml:space="preserve">4-3. Puissant as I am, it </w:t>
      </w:r>
      <w:r w:rsidR="004916BD" w:rsidRPr="00AC4226">
        <w:t>behoves</w:t>
      </w:r>
      <w:r w:rsidRPr="00AC4226">
        <w:t xml:space="preserve"> me not if I do not punish the despisers of Lord Vishnu but I cannot take arms since Goddess Durga the direct sister of Lord Krishna is soon to incarnate to demolish the depraved; hence to accept asceticism i</w:t>
      </w:r>
      <w:r w:rsidR="005D6215">
        <w:t>s</w:t>
      </w:r>
      <w:r w:rsidRPr="00AC4226">
        <w:t xml:space="preserve"> the only way out (to redeem the noble).</w:t>
      </w:r>
    </w:p>
    <w:p w14:paraId="761FA919" w14:textId="77777777" w:rsidR="00E9400C" w:rsidRPr="00AC4226" w:rsidRDefault="00E9400C" w:rsidP="007C105A">
      <w:pPr>
        <w:pStyle w:val="S16S"/>
      </w:pPr>
      <w:r w:rsidRPr="00AC4226">
        <w:rPr>
          <w:cs/>
        </w:rPr>
        <w:lastRenderedPageBreak/>
        <w:t>वि</w:t>
      </w:r>
      <w:r w:rsidRPr="00AC4226">
        <w:t>-</w:t>
      </w:r>
      <w:r w:rsidRPr="00AC4226">
        <w:rPr>
          <w:cs/>
        </w:rPr>
        <w:t>चिन्तयन्नित्थमनन्त</w:t>
      </w:r>
      <w:r w:rsidRPr="00AC4226">
        <w:t>-</w:t>
      </w:r>
      <w:r w:rsidRPr="00AC4226">
        <w:rPr>
          <w:cs/>
        </w:rPr>
        <w:t>चिन्तकः समस्त</w:t>
      </w:r>
      <w:r w:rsidRPr="00AC4226">
        <w:t>-</w:t>
      </w:r>
      <w:r w:rsidRPr="00AC4226">
        <w:rPr>
          <w:cs/>
        </w:rPr>
        <w:t>संन्यास</w:t>
      </w:r>
      <w:r w:rsidRPr="00AC4226">
        <w:t>-</w:t>
      </w:r>
      <w:r w:rsidRPr="00AC4226">
        <w:rPr>
          <w:cs/>
        </w:rPr>
        <w:t>निबद्ध</w:t>
      </w:r>
      <w:r w:rsidRPr="00AC4226">
        <w:t>-</w:t>
      </w:r>
      <w:r w:rsidRPr="00AC4226">
        <w:rPr>
          <w:cs/>
        </w:rPr>
        <w:t>निश्चयः</w:t>
      </w:r>
      <w:r w:rsidR="002A5300" w:rsidRPr="00AC4226">
        <w:rPr>
          <w:cs/>
        </w:rPr>
        <w:t>।</w:t>
      </w:r>
      <w:r w:rsidR="002A5300" w:rsidRPr="00AC4226">
        <w:rPr>
          <w:cs/>
        </w:rPr>
        <w:br/>
      </w:r>
      <w:r w:rsidRPr="00AC4226">
        <w:rPr>
          <w:cs/>
        </w:rPr>
        <w:t>असावनु</w:t>
      </w:r>
      <w:r w:rsidRPr="00AC4226">
        <w:t>-</w:t>
      </w:r>
      <w:r w:rsidRPr="00AC4226">
        <w:rPr>
          <w:cs/>
        </w:rPr>
        <w:t>ज्ञार्थमथानमद्धरिं समस्त</w:t>
      </w:r>
      <w:r w:rsidRPr="00AC4226">
        <w:t>-</w:t>
      </w:r>
      <w:r w:rsidRPr="00AC4226">
        <w:rPr>
          <w:cs/>
        </w:rPr>
        <w:t>सं</w:t>
      </w:r>
      <w:r w:rsidRPr="00AC4226">
        <w:t>-</w:t>
      </w:r>
      <w:r w:rsidRPr="00AC4226">
        <w:rPr>
          <w:cs/>
        </w:rPr>
        <w:t>व्यापिनमात्म</w:t>
      </w:r>
      <w:r w:rsidRPr="00AC4226">
        <w:t>-</w:t>
      </w:r>
      <w:r w:rsidRPr="00AC4226">
        <w:rPr>
          <w:cs/>
        </w:rPr>
        <w:t>दाय</w:t>
      </w:r>
      <w:r w:rsidRPr="00AC4226">
        <w:t>-</w:t>
      </w:r>
      <w:r w:rsidRPr="00AC4226">
        <w:rPr>
          <w:cs/>
        </w:rPr>
        <w:t>गम्</w:t>
      </w:r>
      <w:r w:rsidR="00D766AC" w:rsidRPr="00AC4226">
        <w:rPr>
          <w:cs/>
        </w:rPr>
        <w:t>॥</w:t>
      </w:r>
      <w:r w:rsidR="00644D08" w:rsidRPr="00AC4226">
        <w:rPr>
          <w:cs/>
        </w:rPr>
        <w:t>4-</w:t>
      </w:r>
      <w:r w:rsidRPr="00AC4226">
        <w:t>4</w:t>
      </w:r>
      <w:r w:rsidR="0051754E" w:rsidRPr="00AC4226">
        <w:rPr>
          <w:cs/>
        </w:rPr>
        <w:t>॥</w:t>
      </w:r>
    </w:p>
    <w:p w14:paraId="37A7147A" w14:textId="77777777" w:rsidR="00644D08" w:rsidRPr="00AC4226" w:rsidRDefault="00644D08" w:rsidP="00EC4553">
      <w:pPr>
        <w:pStyle w:val="EngText"/>
      </w:pPr>
      <w:r w:rsidRPr="00AC4226">
        <w:t xml:space="preserve">4-4. Vasudeva ever contemplating on Lord Narayana in his Ananta form and thinking thus resolved to renunciate all worldly things like one’s  own residence and bowed to Lord Hari, immanent in all these things he was attached to again and again to seek his permission (to detach himself </w:t>
      </w:r>
      <w:r w:rsidR="0016324C" w:rsidRPr="00AC4226">
        <w:t>from</w:t>
      </w:r>
      <w:r w:rsidRPr="00AC4226">
        <w:t xml:space="preserve"> the objects he loved, </w:t>
      </w:r>
      <w:r w:rsidR="005D6215">
        <w:t xml:space="preserve">to </w:t>
      </w:r>
      <w:r w:rsidRPr="00AC4226">
        <w:t>accept ascetic</w:t>
      </w:r>
      <w:r w:rsidR="00A868BA" w:rsidRPr="00AC4226">
        <w:t>ism</w:t>
      </w:r>
      <w:r w:rsidR="005D6215">
        <w:t>)</w:t>
      </w:r>
      <w:r w:rsidR="00A868BA" w:rsidRPr="00AC4226">
        <w:t>.</w:t>
      </w:r>
    </w:p>
    <w:p w14:paraId="1FC9517B" w14:textId="77777777" w:rsidR="00E9400C" w:rsidRPr="00AC4226" w:rsidRDefault="00E9400C" w:rsidP="007C105A">
      <w:pPr>
        <w:pStyle w:val="S16S"/>
      </w:pPr>
      <w:r w:rsidRPr="00AC4226">
        <w:rPr>
          <w:cs/>
        </w:rPr>
        <w:t>निजे जने किं नमसीति पृच्छति ब्रुवन् स्व</w:t>
      </w:r>
      <w:r w:rsidRPr="00AC4226">
        <w:t>-</w:t>
      </w:r>
      <w:r w:rsidRPr="00AC4226">
        <w:rPr>
          <w:cs/>
        </w:rPr>
        <w:t>वस्तु</w:t>
      </w:r>
      <w:r w:rsidRPr="00AC4226">
        <w:t>-</w:t>
      </w:r>
      <w:r w:rsidRPr="00AC4226">
        <w:rPr>
          <w:cs/>
        </w:rPr>
        <w:t>प्रणतिं व्यधामिति</w:t>
      </w:r>
      <w:r w:rsidR="00D766AC" w:rsidRPr="00AC4226">
        <w:rPr>
          <w:cs/>
        </w:rPr>
        <w:t>।</w:t>
      </w:r>
      <w:r w:rsidR="002A5300" w:rsidRPr="00AC4226">
        <w:rPr>
          <w:cs/>
        </w:rPr>
        <w:br/>
      </w:r>
      <w:r w:rsidRPr="00AC4226">
        <w:rPr>
          <w:cs/>
        </w:rPr>
        <w:t>गुरोः किलान्वेषणवान् जगद्</w:t>
      </w:r>
      <w:r w:rsidRPr="00AC4226">
        <w:t>-</w:t>
      </w:r>
      <w:r w:rsidRPr="00AC4226">
        <w:rPr>
          <w:cs/>
        </w:rPr>
        <w:t>गुरुः तदा जगामाखिल</w:t>
      </w:r>
      <w:r w:rsidRPr="00AC4226">
        <w:t>-</w:t>
      </w:r>
      <w:r w:rsidRPr="00AC4226">
        <w:rPr>
          <w:cs/>
        </w:rPr>
        <w:t>लोक</w:t>
      </w:r>
      <w:r w:rsidRPr="00AC4226">
        <w:t>-</w:t>
      </w:r>
      <w:r w:rsidRPr="00AC4226">
        <w:rPr>
          <w:cs/>
        </w:rPr>
        <w:t>शिक्षकः</w:t>
      </w:r>
      <w:r w:rsidR="00D766AC" w:rsidRPr="00AC4226">
        <w:rPr>
          <w:cs/>
        </w:rPr>
        <w:t>॥</w:t>
      </w:r>
      <w:r w:rsidR="00644D08" w:rsidRPr="00AC4226">
        <w:rPr>
          <w:cs/>
        </w:rPr>
        <w:t>4-</w:t>
      </w:r>
      <w:r w:rsidRPr="00AC4226">
        <w:t>5</w:t>
      </w:r>
      <w:r w:rsidR="0051754E" w:rsidRPr="00AC4226">
        <w:rPr>
          <w:cs/>
        </w:rPr>
        <w:t>॥</w:t>
      </w:r>
    </w:p>
    <w:p w14:paraId="0947A844" w14:textId="77777777" w:rsidR="00A868BA" w:rsidRPr="00AC4226" w:rsidRDefault="00A868BA" w:rsidP="00EC4553">
      <w:pPr>
        <w:pStyle w:val="EngText"/>
      </w:pPr>
      <w:r w:rsidRPr="00AC4226">
        <w:t xml:space="preserve">4.5. Being questioned by his father and his other near relatives as to why and to whom he was saluting often, Vasudeva </w:t>
      </w:r>
      <w:r w:rsidR="0016324C" w:rsidRPr="00AC4226">
        <w:t>answered that he was bowi</w:t>
      </w:r>
      <w:r w:rsidRPr="00AC4226">
        <w:t xml:space="preserve">ng to the </w:t>
      </w:r>
      <w:r w:rsidR="0016324C" w:rsidRPr="00AC4226">
        <w:t>all-pervading</w:t>
      </w:r>
      <w:r w:rsidRPr="00AC4226">
        <w:t xml:space="preserve"> Lord Narayana present in all the things he was connected with till then and even though the preceptor of the world, he moved in search of teacher to set a norm for the common man.</w:t>
      </w:r>
    </w:p>
    <w:p w14:paraId="1D0EDE3F" w14:textId="77777777" w:rsidR="00E9400C" w:rsidRPr="00AC4226" w:rsidRDefault="00E9400C" w:rsidP="007C105A">
      <w:pPr>
        <w:pStyle w:val="S16S"/>
      </w:pPr>
      <w:r w:rsidRPr="00AC4226">
        <w:rPr>
          <w:cs/>
        </w:rPr>
        <w:t>यतिर्यतात्मा भुवि कश्चनाभवद् विभूषणो भूरि</w:t>
      </w:r>
      <w:r w:rsidRPr="00AC4226">
        <w:t>-</w:t>
      </w:r>
      <w:r w:rsidRPr="00AC4226">
        <w:rPr>
          <w:cs/>
        </w:rPr>
        <w:t>विरक्ति</w:t>
      </w:r>
      <w:r w:rsidRPr="00AC4226">
        <w:t>-</w:t>
      </w:r>
      <w:r w:rsidRPr="00AC4226">
        <w:rPr>
          <w:cs/>
        </w:rPr>
        <w:t>भूषणः</w:t>
      </w:r>
      <w:r w:rsidR="002A5300" w:rsidRPr="00AC4226">
        <w:rPr>
          <w:cs/>
        </w:rPr>
        <w:t>।</w:t>
      </w:r>
      <w:r w:rsidR="002A5300" w:rsidRPr="00AC4226">
        <w:rPr>
          <w:cs/>
        </w:rPr>
        <w:br/>
      </w:r>
      <w:r w:rsidRPr="00AC4226">
        <w:rPr>
          <w:cs/>
        </w:rPr>
        <w:t>न नाम</w:t>
      </w:r>
      <w:r w:rsidRPr="00AC4226">
        <w:t>-</w:t>
      </w:r>
      <w:r w:rsidRPr="00AC4226">
        <w:rPr>
          <w:cs/>
        </w:rPr>
        <w:t>मात्राच्छुचिमर्थतो</w:t>
      </w:r>
      <w:r w:rsidR="007A4C1E" w:rsidRPr="00AC4226">
        <w:rPr>
          <w:cs/>
        </w:rPr>
        <w:t>ऽ</w:t>
      </w:r>
      <w:r w:rsidRPr="00AC4226">
        <w:rPr>
          <w:cs/>
        </w:rPr>
        <w:t>पि यं जनो</w:t>
      </w:r>
      <w:r w:rsidR="007A4C1E" w:rsidRPr="00AC4226">
        <w:rPr>
          <w:cs/>
        </w:rPr>
        <w:t>ऽ</w:t>
      </w:r>
      <w:r w:rsidRPr="00AC4226">
        <w:rPr>
          <w:cs/>
        </w:rPr>
        <w:t>च्युत</w:t>
      </w:r>
      <w:r w:rsidRPr="00AC4226">
        <w:t>-</w:t>
      </w:r>
      <w:r w:rsidRPr="00AC4226">
        <w:rPr>
          <w:cs/>
        </w:rPr>
        <w:t>प्रेक्षमुदाहरत् स्फुटम्</w:t>
      </w:r>
      <w:r w:rsidR="00D766AC" w:rsidRPr="00AC4226">
        <w:rPr>
          <w:cs/>
        </w:rPr>
        <w:t>॥</w:t>
      </w:r>
      <w:r w:rsidR="00644D08" w:rsidRPr="00AC4226">
        <w:rPr>
          <w:cs/>
        </w:rPr>
        <w:t>4-</w:t>
      </w:r>
      <w:r w:rsidRPr="00AC4226">
        <w:t>6</w:t>
      </w:r>
      <w:r w:rsidR="0051754E" w:rsidRPr="00AC4226">
        <w:rPr>
          <w:cs/>
        </w:rPr>
        <w:t>॥</w:t>
      </w:r>
    </w:p>
    <w:p w14:paraId="5E70CA70" w14:textId="77777777" w:rsidR="00A868BA" w:rsidRPr="00AC4226" w:rsidRDefault="00A868BA" w:rsidP="00EC4553">
      <w:pPr>
        <w:pStyle w:val="EngText"/>
      </w:pPr>
      <w:r w:rsidRPr="00AC4226">
        <w:t>4-6. There dwelt an ascetic on earth then who had subdued his senses, embellished with detachment even though undecked by earthly ornaments, befittingly named (not only in its literal sense) Achuthapreksha, the knower of Brahman.</w:t>
      </w:r>
    </w:p>
    <w:p w14:paraId="28130354" w14:textId="77777777" w:rsidR="00E9400C" w:rsidRPr="00AC4226" w:rsidRDefault="00E9400C" w:rsidP="007C105A">
      <w:pPr>
        <w:pStyle w:val="S16S"/>
      </w:pPr>
      <w:r w:rsidRPr="00AC4226">
        <w:rPr>
          <w:cs/>
        </w:rPr>
        <w:t>पुरैष कृष्णा</w:t>
      </w:r>
      <w:r w:rsidRPr="00AC4226">
        <w:t>-</w:t>
      </w:r>
      <w:r w:rsidRPr="00AC4226">
        <w:rPr>
          <w:cs/>
        </w:rPr>
        <w:t>कर</w:t>
      </w:r>
      <w:r w:rsidRPr="00AC4226">
        <w:t>-</w:t>
      </w:r>
      <w:r w:rsidRPr="00AC4226">
        <w:rPr>
          <w:cs/>
        </w:rPr>
        <w:t>सिद्ध</w:t>
      </w:r>
      <w:r w:rsidRPr="00AC4226">
        <w:t>-</w:t>
      </w:r>
      <w:r w:rsidRPr="00AC4226">
        <w:rPr>
          <w:cs/>
        </w:rPr>
        <w:t>शुद्धिमद्</w:t>
      </w:r>
      <w:r w:rsidRPr="00AC4226">
        <w:t>-</w:t>
      </w:r>
      <w:r w:rsidRPr="00AC4226">
        <w:rPr>
          <w:cs/>
        </w:rPr>
        <w:t>वरान्न</w:t>
      </w:r>
      <w:r w:rsidRPr="00AC4226">
        <w:t>-</w:t>
      </w:r>
      <w:r w:rsidRPr="00AC4226">
        <w:rPr>
          <w:cs/>
        </w:rPr>
        <w:t>भुक्त्या किल पाण्डवालये</w:t>
      </w:r>
      <w:r w:rsidR="00D766AC" w:rsidRPr="00AC4226">
        <w:rPr>
          <w:cs/>
        </w:rPr>
        <w:t>।</w:t>
      </w:r>
      <w:r w:rsidR="002A5300" w:rsidRPr="00AC4226">
        <w:rPr>
          <w:cs/>
        </w:rPr>
        <w:br/>
      </w:r>
      <w:r w:rsidRPr="00AC4226">
        <w:rPr>
          <w:cs/>
        </w:rPr>
        <w:t>वि</w:t>
      </w:r>
      <w:r w:rsidRPr="00AC4226">
        <w:t>-</w:t>
      </w:r>
      <w:r w:rsidRPr="00AC4226">
        <w:rPr>
          <w:cs/>
        </w:rPr>
        <w:t>शोधितात्मा मधु</w:t>
      </w:r>
      <w:r w:rsidRPr="00AC4226">
        <w:t>-</w:t>
      </w:r>
      <w:r w:rsidRPr="00AC4226">
        <w:rPr>
          <w:cs/>
        </w:rPr>
        <w:t>कृत्</w:t>
      </w:r>
      <w:r w:rsidRPr="00AC4226">
        <w:t>-</w:t>
      </w:r>
      <w:r w:rsidRPr="00AC4226">
        <w:rPr>
          <w:cs/>
        </w:rPr>
        <w:t>प्रवृत्तिमान् चचार कांश्चित् परि</w:t>
      </w:r>
      <w:r w:rsidRPr="00AC4226">
        <w:t>-</w:t>
      </w:r>
      <w:r w:rsidRPr="00AC4226">
        <w:rPr>
          <w:cs/>
        </w:rPr>
        <w:t>वत्सरान् मुदा</w:t>
      </w:r>
      <w:r w:rsidR="00D766AC" w:rsidRPr="00AC4226">
        <w:rPr>
          <w:cs/>
        </w:rPr>
        <w:t>॥</w:t>
      </w:r>
      <w:r w:rsidR="00644D08" w:rsidRPr="00AC4226">
        <w:rPr>
          <w:cs/>
        </w:rPr>
        <w:t>4-</w:t>
      </w:r>
      <w:r w:rsidRPr="00AC4226">
        <w:t>7</w:t>
      </w:r>
      <w:r w:rsidR="0051754E" w:rsidRPr="00AC4226">
        <w:rPr>
          <w:cs/>
        </w:rPr>
        <w:t>॥</w:t>
      </w:r>
    </w:p>
    <w:p w14:paraId="7C7382C8" w14:textId="77777777" w:rsidR="00A868BA" w:rsidRPr="00AC4226" w:rsidRDefault="00A868BA" w:rsidP="00EC4553">
      <w:pPr>
        <w:pStyle w:val="EngText"/>
      </w:pPr>
      <w:r w:rsidRPr="00AC4226">
        <w:t xml:space="preserve">4.7. This ascetic </w:t>
      </w:r>
      <w:r w:rsidR="0016324C" w:rsidRPr="00AC4226">
        <w:t>Achuthapreksha</w:t>
      </w:r>
      <w:r w:rsidRPr="00AC4226">
        <w:t xml:space="preserve"> in his previous birth living on alms was fortunate enough to receive holy rich food at the hands of divine Droupadi that had sanctified his body and mind and had moved about in the land of the Pandavas for a few years.</w:t>
      </w:r>
    </w:p>
    <w:p w14:paraId="766D279E" w14:textId="77777777" w:rsidR="00E9400C" w:rsidRPr="00AC4226" w:rsidRDefault="00E9400C" w:rsidP="007C105A">
      <w:pPr>
        <w:pStyle w:val="S16S"/>
      </w:pPr>
      <w:r w:rsidRPr="00AC4226">
        <w:rPr>
          <w:cs/>
        </w:rPr>
        <w:t>अभूत् कु</w:t>
      </w:r>
      <w:r w:rsidRPr="00AC4226">
        <w:t>-</w:t>
      </w:r>
      <w:r w:rsidRPr="00AC4226">
        <w:rPr>
          <w:cs/>
        </w:rPr>
        <w:t>शास्त्राभ्यसनं न पातकं क्रमागताद् व</w:t>
      </w:r>
      <w:r w:rsidR="00B54A8E">
        <w:rPr>
          <w:rFonts w:hint="cs"/>
          <w:cs/>
        </w:rPr>
        <w:t>ि</w:t>
      </w:r>
      <w:r w:rsidRPr="00AC4226">
        <w:t>-</w:t>
      </w:r>
      <w:r w:rsidRPr="00AC4226">
        <w:rPr>
          <w:cs/>
        </w:rPr>
        <w:t>प्रतिसारतो यतेः</w:t>
      </w:r>
      <w:r w:rsidR="002A5300" w:rsidRPr="00AC4226">
        <w:rPr>
          <w:cs/>
        </w:rPr>
        <w:t>।</w:t>
      </w:r>
      <w:r w:rsidR="002A5300" w:rsidRPr="00AC4226">
        <w:rPr>
          <w:cs/>
        </w:rPr>
        <w:br/>
      </w:r>
      <w:r w:rsidRPr="00AC4226">
        <w:rPr>
          <w:cs/>
        </w:rPr>
        <w:t>यथा कु</w:t>
      </w:r>
      <w:r w:rsidRPr="00AC4226">
        <w:t>-</w:t>
      </w:r>
      <w:r w:rsidR="00B54A8E">
        <w:rPr>
          <w:cs/>
        </w:rPr>
        <w:t>शस्त्राध्यसनं मुर</w:t>
      </w:r>
      <w:r w:rsidRPr="00AC4226">
        <w:t>-</w:t>
      </w:r>
      <w:r w:rsidRPr="00AC4226">
        <w:rPr>
          <w:cs/>
        </w:rPr>
        <w:t>द्विषः पदाम्बुजे व्याध</w:t>
      </w:r>
      <w:r w:rsidRPr="00AC4226">
        <w:t>-</w:t>
      </w:r>
      <w:r w:rsidRPr="00AC4226">
        <w:rPr>
          <w:cs/>
        </w:rPr>
        <w:t>वरस्य गर्हितम्</w:t>
      </w:r>
      <w:r w:rsidR="00D766AC" w:rsidRPr="00AC4226">
        <w:rPr>
          <w:cs/>
        </w:rPr>
        <w:t>॥</w:t>
      </w:r>
      <w:r w:rsidR="00644D08" w:rsidRPr="00AC4226">
        <w:rPr>
          <w:cs/>
        </w:rPr>
        <w:t>4-</w:t>
      </w:r>
      <w:r w:rsidRPr="00AC4226">
        <w:t>8</w:t>
      </w:r>
      <w:r w:rsidR="0051754E" w:rsidRPr="00AC4226">
        <w:rPr>
          <w:cs/>
        </w:rPr>
        <w:t>॥</w:t>
      </w:r>
    </w:p>
    <w:p w14:paraId="5495C711" w14:textId="77777777" w:rsidR="00A868BA" w:rsidRPr="00AC4226" w:rsidRDefault="00A868BA" w:rsidP="00EC4553">
      <w:pPr>
        <w:pStyle w:val="EngText"/>
      </w:pPr>
      <w:r w:rsidRPr="00AC4226">
        <w:t>4-</w:t>
      </w:r>
      <w:r w:rsidR="005D6215">
        <w:t>8</w:t>
      </w:r>
      <w:r w:rsidRPr="00AC4226">
        <w:t xml:space="preserve">. Being highly penitent, </w:t>
      </w:r>
      <w:r w:rsidR="0016324C" w:rsidRPr="00AC4226">
        <w:t>Achuthapreksha</w:t>
      </w:r>
      <w:r w:rsidRPr="00AC4226">
        <w:t xml:space="preserve"> did not incur sin for having studied the evil Shastra like the contrite courageous hunter Jara absolved of his crime of aiming the arrow at the lovely feet of Lord Krishna.</w:t>
      </w:r>
    </w:p>
    <w:p w14:paraId="1102BBF5" w14:textId="77777777" w:rsidR="00E9400C" w:rsidRPr="00AC4226" w:rsidRDefault="00E9400C" w:rsidP="007C105A">
      <w:pPr>
        <w:pStyle w:val="S16S"/>
      </w:pPr>
      <w:r w:rsidRPr="00AC4226">
        <w:rPr>
          <w:cs/>
        </w:rPr>
        <w:lastRenderedPageBreak/>
        <w:t>विनीतमाम्नाय</w:t>
      </w:r>
      <w:r w:rsidRPr="00AC4226">
        <w:t>-</w:t>
      </w:r>
      <w:r w:rsidRPr="00AC4226">
        <w:rPr>
          <w:cs/>
        </w:rPr>
        <w:t>शिरो</w:t>
      </w:r>
      <w:r w:rsidRPr="00AC4226">
        <w:t>-</w:t>
      </w:r>
      <w:r w:rsidRPr="00AC4226">
        <w:rPr>
          <w:cs/>
        </w:rPr>
        <w:t>विशारदं सदैव तत्वं प्र</w:t>
      </w:r>
      <w:r w:rsidRPr="00AC4226">
        <w:t>-</w:t>
      </w:r>
      <w:r w:rsidRPr="00AC4226">
        <w:rPr>
          <w:cs/>
        </w:rPr>
        <w:t>बुभुत्समादरात्</w:t>
      </w:r>
      <w:r w:rsidR="00D766AC" w:rsidRPr="00AC4226">
        <w:rPr>
          <w:cs/>
        </w:rPr>
        <w:t>।</w:t>
      </w:r>
      <w:r w:rsidR="002A5300" w:rsidRPr="00AC4226">
        <w:rPr>
          <w:cs/>
        </w:rPr>
        <w:br/>
      </w:r>
      <w:r w:rsidRPr="00AC4226">
        <w:rPr>
          <w:cs/>
        </w:rPr>
        <w:t>गुरुर्विदित्वोप</w:t>
      </w:r>
      <w:r w:rsidRPr="00AC4226">
        <w:t>-</w:t>
      </w:r>
      <w:r w:rsidRPr="00AC4226">
        <w:rPr>
          <w:cs/>
        </w:rPr>
        <w:t>नतां निजां मृतिं कदा</w:t>
      </w:r>
      <w:r w:rsidRPr="00AC4226">
        <w:t>-</w:t>
      </w:r>
      <w:r w:rsidRPr="00AC4226">
        <w:rPr>
          <w:cs/>
        </w:rPr>
        <w:t>चिदूचे तमुप</w:t>
      </w:r>
      <w:r w:rsidR="00B54A8E">
        <w:rPr>
          <w:rFonts w:hint="cs"/>
          <w:cs/>
        </w:rPr>
        <w:t>-</w:t>
      </w:r>
      <w:r w:rsidRPr="00AC4226">
        <w:rPr>
          <w:cs/>
        </w:rPr>
        <w:t>ह्वरे गिरम्</w:t>
      </w:r>
      <w:r w:rsidR="00D766AC" w:rsidRPr="00AC4226">
        <w:rPr>
          <w:cs/>
        </w:rPr>
        <w:t>॥</w:t>
      </w:r>
      <w:r w:rsidR="00644D08" w:rsidRPr="00AC4226">
        <w:rPr>
          <w:cs/>
        </w:rPr>
        <w:t>4-</w:t>
      </w:r>
      <w:r w:rsidRPr="00AC4226">
        <w:t>9</w:t>
      </w:r>
      <w:r w:rsidR="0051754E" w:rsidRPr="00AC4226">
        <w:rPr>
          <w:cs/>
        </w:rPr>
        <w:t>॥</w:t>
      </w:r>
    </w:p>
    <w:p w14:paraId="30F1653F" w14:textId="77777777" w:rsidR="00A868BA" w:rsidRPr="00AC4226" w:rsidRDefault="00A868BA" w:rsidP="00EC4553">
      <w:pPr>
        <w:pStyle w:val="EngText"/>
      </w:pPr>
      <w:r w:rsidRPr="00AC4226">
        <w:t xml:space="preserve">4-9. Once the preceptor of Achuthapreksha realizing the approach of his final release advised in secrecy his disciple (Achuthapreksha) </w:t>
      </w:r>
      <w:r w:rsidR="0016324C" w:rsidRPr="00AC4226">
        <w:t>unassuming</w:t>
      </w:r>
      <w:r w:rsidRPr="00AC4226">
        <w:t xml:space="preserve"> in nature, well-versed in the Vedas and Upanishads and ever curious to know the true nature of Brahman, thus:</w:t>
      </w:r>
    </w:p>
    <w:p w14:paraId="37C5E10D" w14:textId="77777777" w:rsidR="00E9400C" w:rsidRPr="00AC4226" w:rsidRDefault="00E9400C" w:rsidP="007C105A">
      <w:pPr>
        <w:pStyle w:val="S16S"/>
      </w:pPr>
      <w:r w:rsidRPr="00AC4226">
        <w:rPr>
          <w:cs/>
        </w:rPr>
        <w:t>अहं स्वयं ब्रह्म न किञ्चिदस्ति मत्</w:t>
      </w:r>
      <w:r w:rsidRPr="00AC4226">
        <w:t>-</w:t>
      </w:r>
      <w:r w:rsidRPr="00AC4226">
        <w:rPr>
          <w:cs/>
        </w:rPr>
        <w:t>परं विजृम्भेत यदा स्फुटं च</w:t>
      </w:r>
      <w:r w:rsidR="009030DB">
        <w:rPr>
          <w:rFonts w:hint="cs"/>
          <w:cs/>
        </w:rPr>
        <w:t>ि</w:t>
      </w:r>
      <w:r w:rsidRPr="00AC4226">
        <w:rPr>
          <w:cs/>
        </w:rPr>
        <w:t>तिः</w:t>
      </w:r>
      <w:r w:rsidR="00D766AC" w:rsidRPr="00AC4226">
        <w:rPr>
          <w:cs/>
        </w:rPr>
        <w:t>।</w:t>
      </w:r>
      <w:r w:rsidR="002A5300" w:rsidRPr="00AC4226">
        <w:rPr>
          <w:cs/>
        </w:rPr>
        <w:br/>
      </w:r>
      <w:r w:rsidRPr="00AC4226">
        <w:rPr>
          <w:cs/>
        </w:rPr>
        <w:t>इतीह माया</w:t>
      </w:r>
      <w:r w:rsidRPr="00AC4226">
        <w:t>-</w:t>
      </w:r>
      <w:r w:rsidRPr="00AC4226">
        <w:rPr>
          <w:cs/>
        </w:rPr>
        <w:t>समयोप</w:t>
      </w:r>
      <w:r w:rsidRPr="00AC4226">
        <w:t>-</w:t>
      </w:r>
      <w:r w:rsidRPr="00AC4226">
        <w:rPr>
          <w:cs/>
        </w:rPr>
        <w:t>पादितं निरन्वयात् सु</w:t>
      </w:r>
      <w:r w:rsidRPr="00AC4226">
        <w:t>-</w:t>
      </w:r>
      <w:r w:rsidRPr="00AC4226">
        <w:rPr>
          <w:cs/>
        </w:rPr>
        <w:t>व्रत मा स्म विश्वसीः</w:t>
      </w:r>
      <w:r w:rsidR="00D766AC" w:rsidRPr="00AC4226">
        <w:rPr>
          <w:cs/>
        </w:rPr>
        <w:t>॥</w:t>
      </w:r>
      <w:r w:rsidR="00644D08" w:rsidRPr="00AC4226">
        <w:rPr>
          <w:cs/>
        </w:rPr>
        <w:t>4-</w:t>
      </w:r>
      <w:r w:rsidRPr="00AC4226">
        <w:t>10</w:t>
      </w:r>
      <w:r w:rsidR="0051754E" w:rsidRPr="00AC4226">
        <w:rPr>
          <w:cs/>
        </w:rPr>
        <w:t>॥</w:t>
      </w:r>
    </w:p>
    <w:p w14:paraId="3D578E48" w14:textId="77777777" w:rsidR="00A868BA" w:rsidRPr="00AC4226" w:rsidRDefault="00A868BA" w:rsidP="00EC4553">
      <w:pPr>
        <w:pStyle w:val="EngText"/>
      </w:pPr>
      <w:r w:rsidRPr="00AC4226">
        <w:t xml:space="preserve">4-10. ‘Oh </w:t>
      </w:r>
      <w:r w:rsidR="0016324C" w:rsidRPr="00AC4226">
        <w:t>Achuthapreksha</w:t>
      </w:r>
      <w:r w:rsidRPr="00AC4226">
        <w:t>, the close observer of rigorous vows, never believed in the baseless and irrational doctrine propagated by the Maya</w:t>
      </w:r>
      <w:r w:rsidR="0016324C" w:rsidRPr="00AC4226">
        <w:t>va</w:t>
      </w:r>
      <w:r w:rsidRPr="00AC4226">
        <w:t xml:space="preserve">dins: ‘I am </w:t>
      </w:r>
      <w:r w:rsidR="0016324C" w:rsidRPr="00AC4226">
        <w:t>Parabrahma</w:t>
      </w:r>
      <w:r w:rsidRPr="00AC4226">
        <w:t xml:space="preserve">: there is nothing else other than me: I can realise </w:t>
      </w:r>
      <w:r w:rsidR="005D6215">
        <w:t>t</w:t>
      </w:r>
      <w:r w:rsidRPr="00AC4226">
        <w:t>his (perfect identity) after the dawn of real knowledge.’</w:t>
      </w:r>
    </w:p>
    <w:p w14:paraId="62FA42D6" w14:textId="77777777" w:rsidR="00E9400C" w:rsidRPr="00AC4226" w:rsidRDefault="00E9400C" w:rsidP="007C105A">
      <w:pPr>
        <w:pStyle w:val="S16S"/>
      </w:pPr>
      <w:r w:rsidRPr="00AC4226">
        <w:rPr>
          <w:cs/>
        </w:rPr>
        <w:t>यदेतदात्मैक्यमुपास्ति</w:t>
      </w:r>
      <w:r w:rsidRPr="00AC4226">
        <w:t>-</w:t>
      </w:r>
      <w:r w:rsidRPr="00AC4226">
        <w:rPr>
          <w:cs/>
        </w:rPr>
        <w:t>चोदितं न मे गुरोरप्यपरोक्ष</w:t>
      </w:r>
      <w:r w:rsidRPr="00AC4226">
        <w:t>-</w:t>
      </w:r>
      <w:r w:rsidRPr="00AC4226">
        <w:rPr>
          <w:cs/>
        </w:rPr>
        <w:t>तां गतम्</w:t>
      </w:r>
      <w:r w:rsidR="00D766AC" w:rsidRPr="00AC4226">
        <w:rPr>
          <w:cs/>
        </w:rPr>
        <w:t>।</w:t>
      </w:r>
      <w:r w:rsidR="002A5300" w:rsidRPr="00AC4226">
        <w:rPr>
          <w:cs/>
        </w:rPr>
        <w:br/>
      </w:r>
      <w:r w:rsidRPr="00AC4226">
        <w:rPr>
          <w:cs/>
        </w:rPr>
        <w:t>पुरा</w:t>
      </w:r>
      <w:r w:rsidRPr="00AC4226">
        <w:t>-</w:t>
      </w:r>
      <w:r w:rsidRPr="00AC4226">
        <w:rPr>
          <w:cs/>
        </w:rPr>
        <w:t>तनानामपि सौम्य कुत्र चित् ततो मुकुन्दं भज संविदे मुदा</w:t>
      </w:r>
      <w:r w:rsidR="00D766AC" w:rsidRPr="00AC4226">
        <w:rPr>
          <w:cs/>
        </w:rPr>
        <w:t>॥</w:t>
      </w:r>
      <w:r w:rsidR="00644D08" w:rsidRPr="00AC4226">
        <w:rPr>
          <w:cs/>
        </w:rPr>
        <w:t>4-</w:t>
      </w:r>
      <w:r w:rsidRPr="00AC4226">
        <w:t>11</w:t>
      </w:r>
      <w:r w:rsidR="0051754E" w:rsidRPr="00AC4226">
        <w:rPr>
          <w:cs/>
        </w:rPr>
        <w:t>॥</w:t>
      </w:r>
    </w:p>
    <w:p w14:paraId="35E2EE0D" w14:textId="77777777" w:rsidR="00A868BA" w:rsidRPr="00AC4226" w:rsidRDefault="00A868BA" w:rsidP="00EC4553">
      <w:pPr>
        <w:pStyle w:val="EngText"/>
      </w:pPr>
      <w:r w:rsidRPr="00AC4226">
        <w:t xml:space="preserve">4-11. Since the identity of Jiva and Paramatma decreed by the Mayavadins for contemplation of their followers was experienced neither by my preceptor nor his predecessors, abjure this abject doctrine, ‘Oh! Gentle natured </w:t>
      </w:r>
      <w:r w:rsidR="0016324C" w:rsidRPr="00AC4226">
        <w:t>Achuthapreksha</w:t>
      </w:r>
      <w:r w:rsidRPr="00AC4226">
        <w:t xml:space="preserve"> serve with great delight Lord Mukunda, the bestower of bliss for the attainment of supreme knowledge’.</w:t>
      </w:r>
    </w:p>
    <w:p w14:paraId="5DD3282F" w14:textId="77777777" w:rsidR="00E9400C" w:rsidRPr="00AC4226" w:rsidRDefault="00E9400C" w:rsidP="007C105A">
      <w:pPr>
        <w:pStyle w:val="S16S"/>
      </w:pPr>
      <w:r w:rsidRPr="00AC4226">
        <w:rPr>
          <w:cs/>
        </w:rPr>
        <w:t>इतीदमादिश्य वचो वचस्विनि स्वके गुरौ लोकमथान्यमीयुषि</w:t>
      </w:r>
      <w:r w:rsidR="00D766AC" w:rsidRPr="00AC4226">
        <w:rPr>
          <w:cs/>
        </w:rPr>
        <w:t>।</w:t>
      </w:r>
      <w:r w:rsidR="002A5300" w:rsidRPr="00AC4226">
        <w:rPr>
          <w:cs/>
        </w:rPr>
        <w:br/>
      </w:r>
      <w:r w:rsidRPr="00AC4226">
        <w:rPr>
          <w:cs/>
        </w:rPr>
        <w:t>असेवता</w:t>
      </w:r>
      <w:r w:rsidR="009030DB">
        <w:rPr>
          <w:cs/>
        </w:rPr>
        <w:t>ऽ</w:t>
      </w:r>
      <w:r w:rsidR="007A4C1E" w:rsidRPr="00AC4226">
        <w:rPr>
          <w:cs/>
        </w:rPr>
        <w:t>ऽ</w:t>
      </w:r>
      <w:r w:rsidRPr="00AC4226">
        <w:rPr>
          <w:cs/>
        </w:rPr>
        <w:t>लोच्य मुहुर्गुरोर्गिरं स रूप्य</w:t>
      </w:r>
      <w:r w:rsidRPr="00AC4226">
        <w:t>-</w:t>
      </w:r>
      <w:r w:rsidRPr="00AC4226">
        <w:rPr>
          <w:cs/>
        </w:rPr>
        <w:t>पीठालयमिन्दिरा</w:t>
      </w:r>
      <w:r w:rsidRPr="00AC4226">
        <w:t>-</w:t>
      </w:r>
      <w:r w:rsidRPr="00AC4226">
        <w:rPr>
          <w:cs/>
        </w:rPr>
        <w:t>वरम्</w:t>
      </w:r>
      <w:r w:rsidR="00D766AC" w:rsidRPr="00AC4226">
        <w:rPr>
          <w:cs/>
        </w:rPr>
        <w:t>॥</w:t>
      </w:r>
      <w:r w:rsidR="00644D08" w:rsidRPr="00AC4226">
        <w:rPr>
          <w:cs/>
        </w:rPr>
        <w:t>4-</w:t>
      </w:r>
      <w:r w:rsidRPr="00AC4226">
        <w:t>12</w:t>
      </w:r>
      <w:r w:rsidR="0051754E" w:rsidRPr="00AC4226">
        <w:rPr>
          <w:cs/>
        </w:rPr>
        <w:t>॥</w:t>
      </w:r>
    </w:p>
    <w:p w14:paraId="08B98D83" w14:textId="77777777" w:rsidR="00A868BA" w:rsidRPr="00AC4226" w:rsidRDefault="00A868BA" w:rsidP="00EC4553">
      <w:pPr>
        <w:pStyle w:val="EngText"/>
      </w:pPr>
      <w:r w:rsidRPr="00AC4226">
        <w:t xml:space="preserve">4-12. Directed thus with words of wisdom when the </w:t>
      </w:r>
      <w:r w:rsidR="0016324C" w:rsidRPr="00AC4226">
        <w:t>eloquent</w:t>
      </w:r>
      <w:r w:rsidRPr="00AC4226">
        <w:t xml:space="preserve"> teacher journeyed to the other world, </w:t>
      </w:r>
      <w:r w:rsidR="0016324C" w:rsidRPr="00AC4226">
        <w:t>Achuthapreksha</w:t>
      </w:r>
      <w:r w:rsidRPr="00AC4226">
        <w:t xml:space="preserve"> his devout disciple recollecting often the preceptorial mandate served devotedly Lord Anantasana, consort of Goddess Mahalakshmi in the temple at Udupi.</w:t>
      </w:r>
    </w:p>
    <w:p w14:paraId="5176866C" w14:textId="77777777" w:rsidR="00E9400C" w:rsidRPr="00AC4226" w:rsidRDefault="00E9400C" w:rsidP="007C105A">
      <w:pPr>
        <w:pStyle w:val="S16S"/>
      </w:pPr>
      <w:r w:rsidRPr="00AC4226">
        <w:rPr>
          <w:cs/>
        </w:rPr>
        <w:t>सु</w:t>
      </w:r>
      <w:r w:rsidRPr="00AC4226">
        <w:t>-</w:t>
      </w:r>
      <w:r w:rsidRPr="00AC4226">
        <w:rPr>
          <w:cs/>
        </w:rPr>
        <w:t>भक्तिना तेन स भक्त</w:t>
      </w:r>
      <w:r w:rsidRPr="00AC4226">
        <w:t>-</w:t>
      </w:r>
      <w:r w:rsidRPr="00AC4226">
        <w:rPr>
          <w:cs/>
        </w:rPr>
        <w:t>वत्सलो नि</w:t>
      </w:r>
      <w:r w:rsidRPr="00AC4226">
        <w:t>-</w:t>
      </w:r>
      <w:r w:rsidRPr="00AC4226">
        <w:rPr>
          <w:cs/>
        </w:rPr>
        <w:t>षेवितस्तत्र परं बुभुत्सुना</w:t>
      </w:r>
      <w:r w:rsidR="00D766AC" w:rsidRPr="00AC4226">
        <w:rPr>
          <w:cs/>
        </w:rPr>
        <w:t>।</w:t>
      </w:r>
      <w:r w:rsidR="002A5300" w:rsidRPr="00AC4226">
        <w:rPr>
          <w:cs/>
        </w:rPr>
        <w:br/>
      </w:r>
      <w:r w:rsidRPr="00AC4226">
        <w:rPr>
          <w:cs/>
        </w:rPr>
        <w:t>भविष्यतः शिष्य</w:t>
      </w:r>
      <w:r w:rsidRPr="00AC4226">
        <w:t>-</w:t>
      </w:r>
      <w:r w:rsidRPr="00AC4226">
        <w:rPr>
          <w:cs/>
        </w:rPr>
        <w:t>वराद्धि विद्धि माम् इति प्रविष्टः पुरुषं तमभ्यधात्</w:t>
      </w:r>
      <w:r w:rsidR="00D766AC" w:rsidRPr="00AC4226">
        <w:rPr>
          <w:cs/>
        </w:rPr>
        <w:t>॥</w:t>
      </w:r>
      <w:r w:rsidR="00644D08" w:rsidRPr="00AC4226">
        <w:rPr>
          <w:cs/>
        </w:rPr>
        <w:t>4-</w:t>
      </w:r>
      <w:r w:rsidRPr="00AC4226">
        <w:t>13</w:t>
      </w:r>
      <w:r w:rsidR="0051754E" w:rsidRPr="00AC4226">
        <w:rPr>
          <w:cs/>
        </w:rPr>
        <w:t>॥</w:t>
      </w:r>
    </w:p>
    <w:p w14:paraId="4B0FC10A" w14:textId="77777777" w:rsidR="00A868BA" w:rsidRPr="00AC4226" w:rsidRDefault="00A868BA" w:rsidP="00EC4553">
      <w:pPr>
        <w:pStyle w:val="EngText"/>
      </w:pPr>
      <w:r w:rsidRPr="00AC4226">
        <w:t>4-13. Lord Anantasana being served</w:t>
      </w:r>
      <w:r w:rsidR="008C7A51" w:rsidRPr="00AC4226">
        <w:t xml:space="preserve"> with ardent devotion by </w:t>
      </w:r>
      <w:r w:rsidR="0016324C" w:rsidRPr="00AC4226">
        <w:t>Achuthapreksha</w:t>
      </w:r>
      <w:r w:rsidR="008C7A51" w:rsidRPr="00AC4226">
        <w:t xml:space="preserve"> craving to understand the Supreme </w:t>
      </w:r>
      <w:r w:rsidR="0016324C" w:rsidRPr="00AC4226">
        <w:t>Truth</w:t>
      </w:r>
      <w:r w:rsidR="008C7A51" w:rsidRPr="00AC4226">
        <w:t xml:space="preserve"> entered a person and foretold ‘you will know me through </w:t>
      </w:r>
      <w:r w:rsidR="0016324C" w:rsidRPr="00AC4226">
        <w:t>a</w:t>
      </w:r>
      <w:r w:rsidR="008C7A51" w:rsidRPr="00AC4226">
        <w:t xml:space="preserve"> would-be eminent disciple (the incarnation of Lord Vayu) of yours’.</w:t>
      </w:r>
    </w:p>
    <w:p w14:paraId="366D7460" w14:textId="77777777" w:rsidR="00E9400C" w:rsidRPr="00AC4226" w:rsidRDefault="00E9400C" w:rsidP="007C105A">
      <w:pPr>
        <w:pStyle w:val="S16S"/>
      </w:pPr>
      <w:r w:rsidRPr="00AC4226">
        <w:rPr>
          <w:cs/>
        </w:rPr>
        <w:lastRenderedPageBreak/>
        <w:t>प्रतीक्षमाणं तमनु</w:t>
      </w:r>
      <w:r w:rsidRPr="00AC4226">
        <w:t>-</w:t>
      </w:r>
      <w:r w:rsidRPr="00AC4226">
        <w:rPr>
          <w:cs/>
        </w:rPr>
        <w:t>ग्रहं मुदा नि</w:t>
      </w:r>
      <w:r w:rsidRPr="00AC4226">
        <w:t>-</w:t>
      </w:r>
      <w:r w:rsidRPr="00AC4226">
        <w:rPr>
          <w:cs/>
        </w:rPr>
        <w:t>षेवमाणं पुनरम्बुजेक्षणम्</w:t>
      </w:r>
      <w:r w:rsidR="00D766AC" w:rsidRPr="00AC4226">
        <w:rPr>
          <w:cs/>
        </w:rPr>
        <w:t>।</w:t>
      </w:r>
      <w:r w:rsidR="002A5300" w:rsidRPr="00AC4226">
        <w:rPr>
          <w:cs/>
        </w:rPr>
        <w:br/>
      </w:r>
      <w:r w:rsidRPr="00AC4226">
        <w:rPr>
          <w:cs/>
        </w:rPr>
        <w:t>सतां  गुरुः कारण</w:t>
      </w:r>
      <w:r w:rsidRPr="00AC4226">
        <w:t>-</w:t>
      </w:r>
      <w:r w:rsidRPr="00AC4226">
        <w:rPr>
          <w:cs/>
        </w:rPr>
        <w:t>मानुषाकृतिः यतिं प्रशान्तं तमुपा</w:t>
      </w:r>
      <w:r w:rsidRPr="00AC4226">
        <w:t>-</w:t>
      </w:r>
      <w:r w:rsidRPr="00AC4226">
        <w:rPr>
          <w:cs/>
        </w:rPr>
        <w:t>ससाद सः</w:t>
      </w:r>
      <w:r w:rsidR="00D766AC" w:rsidRPr="00AC4226">
        <w:rPr>
          <w:cs/>
        </w:rPr>
        <w:t>॥</w:t>
      </w:r>
      <w:r w:rsidR="00644D08" w:rsidRPr="00AC4226">
        <w:rPr>
          <w:cs/>
        </w:rPr>
        <w:t>4-</w:t>
      </w:r>
      <w:r w:rsidRPr="00AC4226">
        <w:t>14</w:t>
      </w:r>
      <w:r w:rsidR="0051754E" w:rsidRPr="00AC4226">
        <w:rPr>
          <w:cs/>
        </w:rPr>
        <w:t>॥</w:t>
      </w:r>
    </w:p>
    <w:p w14:paraId="20165541" w14:textId="77777777" w:rsidR="008C7A51" w:rsidRPr="00AC4226" w:rsidRDefault="008C7A51" w:rsidP="00EC4553">
      <w:pPr>
        <w:pStyle w:val="EngText"/>
      </w:pPr>
      <w:r w:rsidRPr="00AC4226">
        <w:t xml:space="preserve">4-14. Vasudeva, the preceptor of the upright who descended on earth in human form for the dissemination of the Dwaita doctrine approached the placid </w:t>
      </w:r>
      <w:r w:rsidR="0016324C" w:rsidRPr="00AC4226">
        <w:t>Achuthapreksha</w:t>
      </w:r>
      <w:r w:rsidRPr="00AC4226">
        <w:t xml:space="preserve"> who was anxiously awaiting the arrival of the disciple bringing the divine grace and serving with diligence Lord Anantasana with his charming eyes.</w:t>
      </w:r>
    </w:p>
    <w:p w14:paraId="13D151F1" w14:textId="77777777" w:rsidR="00E9400C" w:rsidRPr="00AC4226" w:rsidRDefault="00E9400C" w:rsidP="007C105A">
      <w:pPr>
        <w:pStyle w:val="S16S"/>
      </w:pPr>
      <w:r w:rsidRPr="00AC4226">
        <w:rPr>
          <w:cs/>
        </w:rPr>
        <w:t>सुतं यतीन्द्रानु</w:t>
      </w:r>
      <w:r w:rsidRPr="00AC4226">
        <w:t>-</w:t>
      </w:r>
      <w:r w:rsidRPr="00AC4226">
        <w:rPr>
          <w:cs/>
        </w:rPr>
        <w:t>चरं वि</w:t>
      </w:r>
      <w:r w:rsidRPr="00AC4226">
        <w:t>-</w:t>
      </w:r>
      <w:r w:rsidRPr="00AC4226">
        <w:rPr>
          <w:cs/>
        </w:rPr>
        <w:t>रागिणं निशम्य संन्यास</w:t>
      </w:r>
      <w:r w:rsidRPr="00AC4226">
        <w:t>-</w:t>
      </w:r>
      <w:r w:rsidRPr="00AC4226">
        <w:rPr>
          <w:cs/>
        </w:rPr>
        <w:t>निषण्ण</w:t>
      </w:r>
      <w:r w:rsidRPr="00AC4226">
        <w:t>-</w:t>
      </w:r>
      <w:r w:rsidRPr="00AC4226">
        <w:rPr>
          <w:cs/>
        </w:rPr>
        <w:t>मानसम्</w:t>
      </w:r>
      <w:r w:rsidR="00D766AC" w:rsidRPr="00AC4226">
        <w:rPr>
          <w:cs/>
        </w:rPr>
        <w:t>।</w:t>
      </w:r>
      <w:r w:rsidR="002A5300" w:rsidRPr="00AC4226">
        <w:rPr>
          <w:cs/>
        </w:rPr>
        <w:br/>
      </w:r>
      <w:r w:rsidRPr="00AC4226">
        <w:rPr>
          <w:cs/>
        </w:rPr>
        <w:t>सु</w:t>
      </w:r>
      <w:r w:rsidRPr="00AC4226">
        <w:t>-</w:t>
      </w:r>
      <w:r w:rsidRPr="00AC4226">
        <w:rPr>
          <w:cs/>
        </w:rPr>
        <w:t>वत्सलौ रूप्य</w:t>
      </w:r>
      <w:r w:rsidRPr="00AC4226">
        <w:t>-</w:t>
      </w:r>
      <w:r w:rsidRPr="00AC4226">
        <w:rPr>
          <w:cs/>
        </w:rPr>
        <w:t>तळालया</w:t>
      </w:r>
      <w:r w:rsidRPr="00AC4226">
        <w:t>-</w:t>
      </w:r>
      <w:r w:rsidRPr="00AC4226">
        <w:rPr>
          <w:cs/>
        </w:rPr>
        <w:t>स्थितं वियोग</w:t>
      </w:r>
      <w:r w:rsidRPr="00AC4226">
        <w:t>-</w:t>
      </w:r>
      <w:r w:rsidRPr="00AC4226">
        <w:rPr>
          <w:cs/>
        </w:rPr>
        <w:t>तान्तौ पितरौ समीयतुः</w:t>
      </w:r>
      <w:r w:rsidR="00D766AC" w:rsidRPr="00AC4226">
        <w:rPr>
          <w:cs/>
        </w:rPr>
        <w:t>॥</w:t>
      </w:r>
      <w:r w:rsidR="00644D08" w:rsidRPr="00AC4226">
        <w:rPr>
          <w:cs/>
        </w:rPr>
        <w:t>4-</w:t>
      </w:r>
      <w:r w:rsidRPr="00AC4226">
        <w:t>15</w:t>
      </w:r>
      <w:r w:rsidR="0051754E" w:rsidRPr="00AC4226">
        <w:rPr>
          <w:cs/>
        </w:rPr>
        <w:t>॥</w:t>
      </w:r>
    </w:p>
    <w:p w14:paraId="60414E49" w14:textId="77777777" w:rsidR="008C7A51" w:rsidRPr="00AC4226" w:rsidRDefault="008C7A51" w:rsidP="00EC4553">
      <w:pPr>
        <w:pStyle w:val="EngText"/>
      </w:pPr>
      <w:r w:rsidRPr="00AC4226">
        <w:t>4-15. Having</w:t>
      </w:r>
      <w:r w:rsidR="0016324C" w:rsidRPr="00AC4226">
        <w:t xml:space="preserve"> heard that their son Vasudeva h</w:t>
      </w:r>
      <w:r w:rsidRPr="00AC4226">
        <w:t xml:space="preserve">ad become </w:t>
      </w:r>
      <w:r w:rsidR="0016324C" w:rsidRPr="00AC4226">
        <w:t>the</w:t>
      </w:r>
      <w:r w:rsidRPr="00AC4226">
        <w:t xml:space="preserve"> disciple of the eminent Saint Achuthapreksha and was (given to renunciation) bent upon accepting asceticism, the affectionate parents aggrieved by his intolerable parting approached him at Udupi.</w:t>
      </w:r>
    </w:p>
    <w:p w14:paraId="44652827" w14:textId="77777777" w:rsidR="00E9400C" w:rsidRPr="00AC4226" w:rsidRDefault="00E9400C" w:rsidP="007C105A">
      <w:pPr>
        <w:pStyle w:val="S16S"/>
      </w:pPr>
      <w:r w:rsidRPr="00AC4226">
        <w:rPr>
          <w:cs/>
        </w:rPr>
        <w:t>वराश्रमस्ते जरतोरनाथयोः न जीवतोः स्यादयि नन्दना</w:t>
      </w:r>
      <w:r w:rsidR="007A4C1E" w:rsidRPr="00AC4226">
        <w:rPr>
          <w:cs/>
        </w:rPr>
        <w:t>ऽ</w:t>
      </w:r>
      <w:r w:rsidRPr="00AC4226">
        <w:rPr>
          <w:cs/>
        </w:rPr>
        <w:t>वयोः</w:t>
      </w:r>
      <w:r w:rsidR="00D766AC" w:rsidRPr="00AC4226">
        <w:rPr>
          <w:cs/>
        </w:rPr>
        <w:t>।</w:t>
      </w:r>
      <w:r w:rsidR="002A5300" w:rsidRPr="00AC4226">
        <w:rPr>
          <w:cs/>
        </w:rPr>
        <w:br/>
      </w:r>
      <w:r w:rsidRPr="00AC4226">
        <w:rPr>
          <w:cs/>
        </w:rPr>
        <w:t>स याचनं वाक्यमुदीर्यताविदं परीत्य पुत्राय नतिं वि</w:t>
      </w:r>
      <w:r w:rsidRPr="00AC4226">
        <w:t>-</w:t>
      </w:r>
      <w:r w:rsidRPr="00AC4226">
        <w:rPr>
          <w:cs/>
        </w:rPr>
        <w:t>तेनतुः</w:t>
      </w:r>
      <w:r w:rsidR="00D766AC" w:rsidRPr="00AC4226">
        <w:rPr>
          <w:cs/>
        </w:rPr>
        <w:t>॥</w:t>
      </w:r>
      <w:r w:rsidR="00644D08" w:rsidRPr="00AC4226">
        <w:rPr>
          <w:cs/>
        </w:rPr>
        <w:t>4-</w:t>
      </w:r>
      <w:r w:rsidRPr="00AC4226">
        <w:t>16</w:t>
      </w:r>
      <w:r w:rsidR="0051754E" w:rsidRPr="00AC4226">
        <w:rPr>
          <w:cs/>
        </w:rPr>
        <w:t>॥</w:t>
      </w:r>
    </w:p>
    <w:p w14:paraId="77C22DA4" w14:textId="77777777" w:rsidR="008C7A51" w:rsidRPr="00AC4226" w:rsidRDefault="008C7A51" w:rsidP="00EC4553">
      <w:pPr>
        <w:pStyle w:val="EngText"/>
      </w:pPr>
      <w:r w:rsidRPr="00AC4226">
        <w:t xml:space="preserve">4-16. ‘Dear child, it does not </w:t>
      </w:r>
      <w:r w:rsidR="004916BD" w:rsidRPr="00AC4226">
        <w:t>behove</w:t>
      </w:r>
      <w:r w:rsidRPr="00AC4226">
        <w:t xml:space="preserve"> you to accept that order of the monk when we two decrepit, with none to care, still survive,’ thus earnestly entreating, they went round him and bowed.</w:t>
      </w:r>
    </w:p>
    <w:p w14:paraId="6F5DE5BC" w14:textId="77777777" w:rsidR="00E9400C" w:rsidRPr="00AC4226" w:rsidRDefault="00E9400C" w:rsidP="007C105A">
      <w:pPr>
        <w:pStyle w:val="S16S"/>
      </w:pPr>
      <w:r w:rsidRPr="00AC4226">
        <w:rPr>
          <w:cs/>
        </w:rPr>
        <w:t>नतिर्न शुश्रूषु</w:t>
      </w:r>
      <w:r w:rsidRPr="00AC4226">
        <w:t>-</w:t>
      </w:r>
      <w:r w:rsidRPr="00AC4226">
        <w:rPr>
          <w:cs/>
        </w:rPr>
        <w:t>जनाय शस्यते नतं भवद्भ्यां स्फुटमत्र साम्प्रतम्</w:t>
      </w:r>
      <w:r w:rsidR="00D766AC" w:rsidRPr="00AC4226">
        <w:rPr>
          <w:cs/>
        </w:rPr>
        <w:t>।</w:t>
      </w:r>
      <w:r w:rsidR="002A5300" w:rsidRPr="00AC4226">
        <w:rPr>
          <w:cs/>
        </w:rPr>
        <w:br/>
      </w:r>
      <w:r w:rsidRPr="00AC4226">
        <w:rPr>
          <w:cs/>
        </w:rPr>
        <w:t>अहो विधात्रा स्वयमेव दापिता तदभ्यनुज्ञेति जगाद स प्रभुः</w:t>
      </w:r>
      <w:r w:rsidR="00D766AC" w:rsidRPr="00AC4226">
        <w:rPr>
          <w:cs/>
        </w:rPr>
        <w:t>॥</w:t>
      </w:r>
      <w:r w:rsidR="00644D08" w:rsidRPr="00AC4226">
        <w:rPr>
          <w:cs/>
        </w:rPr>
        <w:t>4-</w:t>
      </w:r>
      <w:r w:rsidRPr="00AC4226">
        <w:t>17</w:t>
      </w:r>
      <w:r w:rsidR="0051754E" w:rsidRPr="00AC4226">
        <w:rPr>
          <w:cs/>
        </w:rPr>
        <w:t>॥</w:t>
      </w:r>
    </w:p>
    <w:p w14:paraId="00435290" w14:textId="77777777" w:rsidR="008C7A51" w:rsidRPr="00AC4226" w:rsidRDefault="008C7A51" w:rsidP="00EC4553">
      <w:pPr>
        <w:pStyle w:val="EngText"/>
      </w:pPr>
      <w:r w:rsidRPr="00AC4226">
        <w:t xml:space="preserve">4-17. ‘Even though bowing by the elders to the youngsters is not commendable, both of you have bent down before me: it is surprising that the supreme Lord by his voluntary gesture of yours has propelled you both (my parents) to permit me to accept the order of the monk,’ so said the able Vasudeva. </w:t>
      </w:r>
    </w:p>
    <w:p w14:paraId="31C31C21" w14:textId="77777777" w:rsidR="008C7A51" w:rsidRPr="00AC4226" w:rsidRDefault="008C7A51" w:rsidP="00EC4553">
      <w:pPr>
        <w:pStyle w:val="EngText"/>
      </w:pPr>
      <w:r w:rsidRPr="00AC4226">
        <w:t xml:space="preserve">(The salutation of the father to his son is a silent assent to permit him to become an </w:t>
      </w:r>
      <w:r w:rsidR="0016324C" w:rsidRPr="00AC4226">
        <w:t>ascetic</w:t>
      </w:r>
      <w:r w:rsidRPr="00AC4226">
        <w:t>)</w:t>
      </w:r>
    </w:p>
    <w:p w14:paraId="251AF236" w14:textId="77777777" w:rsidR="00E9400C" w:rsidRPr="00AC4226" w:rsidRDefault="00E9400C" w:rsidP="007C105A">
      <w:pPr>
        <w:pStyle w:val="S16S"/>
      </w:pPr>
      <w:r w:rsidRPr="00AC4226">
        <w:rPr>
          <w:cs/>
        </w:rPr>
        <w:t>अनुत्तर</w:t>
      </w:r>
      <w:r w:rsidRPr="00AC4226">
        <w:t>-</w:t>
      </w:r>
      <w:r w:rsidRPr="00AC4226">
        <w:rPr>
          <w:cs/>
        </w:rPr>
        <w:t>ज्ञः स तमर्थयन् पुनः यतीन्द्रमा</w:t>
      </w:r>
      <w:r w:rsidRPr="00AC4226">
        <w:t>-</w:t>
      </w:r>
      <w:r w:rsidRPr="00AC4226">
        <w:rPr>
          <w:cs/>
        </w:rPr>
        <w:t>नम्य गतः प्रिया</w:t>
      </w:r>
      <w:r w:rsidRPr="00AC4226">
        <w:t>-</w:t>
      </w:r>
      <w:r w:rsidRPr="00AC4226">
        <w:rPr>
          <w:cs/>
        </w:rPr>
        <w:t>युतः</w:t>
      </w:r>
      <w:r w:rsidR="002A5300" w:rsidRPr="00AC4226">
        <w:rPr>
          <w:cs/>
        </w:rPr>
        <w:t>।</w:t>
      </w:r>
      <w:r w:rsidR="002A5300" w:rsidRPr="00AC4226">
        <w:rPr>
          <w:cs/>
        </w:rPr>
        <w:br/>
      </w:r>
      <w:r w:rsidRPr="00AC4226">
        <w:rPr>
          <w:cs/>
        </w:rPr>
        <w:t>गृहे वसन् कल्प</w:t>
      </w:r>
      <w:r w:rsidRPr="00AC4226">
        <w:t>-</w:t>
      </w:r>
      <w:r w:rsidRPr="00AC4226">
        <w:rPr>
          <w:cs/>
        </w:rPr>
        <w:t>समान् क्षणान् नयन् सुताननेन्दोरनिशं ततो</w:t>
      </w:r>
      <w:r w:rsidR="007A4C1E" w:rsidRPr="00AC4226">
        <w:rPr>
          <w:cs/>
        </w:rPr>
        <w:t>ऽ</w:t>
      </w:r>
      <w:r w:rsidRPr="00AC4226">
        <w:rPr>
          <w:cs/>
        </w:rPr>
        <w:t>स्मरत्</w:t>
      </w:r>
      <w:r w:rsidR="00D766AC" w:rsidRPr="00AC4226">
        <w:rPr>
          <w:cs/>
        </w:rPr>
        <w:t>॥</w:t>
      </w:r>
      <w:r w:rsidR="00644D08" w:rsidRPr="00AC4226">
        <w:rPr>
          <w:cs/>
        </w:rPr>
        <w:t>4-</w:t>
      </w:r>
      <w:r w:rsidRPr="00AC4226">
        <w:t>18</w:t>
      </w:r>
      <w:r w:rsidR="0051754E" w:rsidRPr="00AC4226">
        <w:rPr>
          <w:cs/>
        </w:rPr>
        <w:t>॥</w:t>
      </w:r>
    </w:p>
    <w:p w14:paraId="15CAC9C7" w14:textId="77777777" w:rsidR="008C7A51" w:rsidRPr="00AC4226" w:rsidRDefault="008C7A51" w:rsidP="00EC4553">
      <w:pPr>
        <w:pStyle w:val="EngText"/>
      </w:pPr>
      <w:r w:rsidRPr="00AC4226">
        <w:t xml:space="preserve">4-18. Madhyagehabhatta being disarmed solicited his son again not to do so and bowing to the eminent Saint </w:t>
      </w:r>
      <w:r w:rsidR="0016324C" w:rsidRPr="00AC4226">
        <w:t>Achuthapreksha</w:t>
      </w:r>
      <w:r w:rsidRPr="00AC4226">
        <w:t xml:space="preserve"> returned with his wife and </w:t>
      </w:r>
      <w:r w:rsidRPr="00AC4226">
        <w:lastRenderedPageBreak/>
        <w:t xml:space="preserve">abided in his house with time hanging </w:t>
      </w:r>
      <w:r w:rsidR="0016324C" w:rsidRPr="00AC4226">
        <w:t>heavy, every</w:t>
      </w:r>
      <w:r w:rsidRPr="00AC4226">
        <w:t xml:space="preserve"> moment appearing like the passage of a Kalpa, (a long duration) always remembering the radiant (moon-like) and lovely face of his son.</w:t>
      </w:r>
    </w:p>
    <w:p w14:paraId="1FAB87B3" w14:textId="77777777" w:rsidR="00E9400C" w:rsidRPr="00AC4226" w:rsidRDefault="00E9400C" w:rsidP="007C105A">
      <w:pPr>
        <w:pStyle w:val="S16S"/>
      </w:pPr>
      <w:r w:rsidRPr="00AC4226">
        <w:rPr>
          <w:cs/>
        </w:rPr>
        <w:t>स चिन्तयन् पुत्रमनो</w:t>
      </w:r>
      <w:r w:rsidRPr="00AC4226">
        <w:t>-</w:t>
      </w:r>
      <w:r w:rsidRPr="00AC4226">
        <w:rPr>
          <w:cs/>
        </w:rPr>
        <w:t>रथं शुचा पुनश्च तीर्त्वोप</w:t>
      </w:r>
      <w:r w:rsidRPr="00AC4226">
        <w:t>-</w:t>
      </w:r>
      <w:r w:rsidRPr="00AC4226">
        <w:rPr>
          <w:cs/>
        </w:rPr>
        <w:t>गतो महा</w:t>
      </w:r>
      <w:r w:rsidRPr="00AC4226">
        <w:t>-</w:t>
      </w:r>
      <w:r w:rsidRPr="00AC4226">
        <w:rPr>
          <w:cs/>
        </w:rPr>
        <w:t>नदीम्</w:t>
      </w:r>
      <w:r w:rsidR="00D766AC" w:rsidRPr="00AC4226">
        <w:rPr>
          <w:cs/>
        </w:rPr>
        <w:t>।</w:t>
      </w:r>
      <w:r w:rsidR="002A5300" w:rsidRPr="00AC4226">
        <w:rPr>
          <w:cs/>
        </w:rPr>
        <w:br/>
      </w:r>
      <w:r w:rsidRPr="00AC4226">
        <w:rPr>
          <w:cs/>
        </w:rPr>
        <w:t>यतीश्वरानु</w:t>
      </w:r>
      <w:r w:rsidRPr="00AC4226">
        <w:t>-</w:t>
      </w:r>
      <w:r w:rsidRPr="00AC4226">
        <w:rPr>
          <w:cs/>
        </w:rPr>
        <w:t>व्रतमात्म</w:t>
      </w:r>
      <w:r w:rsidRPr="00AC4226">
        <w:t>-</w:t>
      </w:r>
      <w:r w:rsidRPr="00AC4226">
        <w:rPr>
          <w:cs/>
        </w:rPr>
        <w:t>नन्दनं तमैक्षत ग्राम</w:t>
      </w:r>
      <w:r w:rsidRPr="00AC4226">
        <w:t>-</w:t>
      </w:r>
      <w:r w:rsidRPr="00AC4226">
        <w:rPr>
          <w:cs/>
        </w:rPr>
        <w:t>वरे मठान्तरे</w:t>
      </w:r>
      <w:r w:rsidR="00D766AC" w:rsidRPr="00AC4226">
        <w:rPr>
          <w:cs/>
        </w:rPr>
        <w:t>॥</w:t>
      </w:r>
      <w:r w:rsidR="00644D08" w:rsidRPr="00AC4226">
        <w:rPr>
          <w:cs/>
        </w:rPr>
        <w:t>4-</w:t>
      </w:r>
      <w:r w:rsidRPr="00AC4226">
        <w:t>19</w:t>
      </w:r>
      <w:r w:rsidR="0051754E" w:rsidRPr="00AC4226">
        <w:rPr>
          <w:cs/>
        </w:rPr>
        <w:t>॥</w:t>
      </w:r>
    </w:p>
    <w:p w14:paraId="12819E8B" w14:textId="77777777" w:rsidR="008C7A51" w:rsidRPr="00AC4226" w:rsidRDefault="008C7A51" w:rsidP="00EC4553">
      <w:pPr>
        <w:pStyle w:val="EngText"/>
      </w:pPr>
      <w:r w:rsidRPr="00AC4226">
        <w:t xml:space="preserve">4-19. Madhyagehabhatta sad enough, musing over his son’s aspirations crossed the Netravati river and saw his son staying at the </w:t>
      </w:r>
      <w:r w:rsidR="0016324C" w:rsidRPr="00AC4226">
        <w:t>Katy</w:t>
      </w:r>
      <w:r w:rsidR="004D3728">
        <w:t>a</w:t>
      </w:r>
      <w:r w:rsidR="0016324C" w:rsidRPr="00AC4226">
        <w:t>di</w:t>
      </w:r>
      <w:r w:rsidRPr="00AC4226">
        <w:t xml:space="preserve"> monastery in the Karyuru village serving his preceptor observing the regulated religious practice.</w:t>
      </w:r>
    </w:p>
    <w:p w14:paraId="11ABFD09" w14:textId="77777777" w:rsidR="00E9400C" w:rsidRPr="00AC4226" w:rsidRDefault="00E9400C" w:rsidP="007C105A">
      <w:pPr>
        <w:pStyle w:val="S16S"/>
      </w:pPr>
      <w:r w:rsidRPr="00AC4226">
        <w:rPr>
          <w:cs/>
        </w:rPr>
        <w:t>स जात</w:t>
      </w:r>
      <w:r w:rsidRPr="00AC4226">
        <w:t>-</w:t>
      </w:r>
      <w:r w:rsidRPr="00AC4226">
        <w:rPr>
          <w:cs/>
        </w:rPr>
        <w:t>कोपाकुलितो धरा</w:t>
      </w:r>
      <w:r w:rsidRPr="00AC4226">
        <w:t>-</w:t>
      </w:r>
      <w:r w:rsidRPr="00AC4226">
        <w:rPr>
          <w:cs/>
        </w:rPr>
        <w:t>सुरो महात्मनां लङ्घन</w:t>
      </w:r>
      <w:r w:rsidRPr="00AC4226">
        <w:t>-</w:t>
      </w:r>
      <w:r w:rsidRPr="00AC4226">
        <w:rPr>
          <w:cs/>
        </w:rPr>
        <w:t>भीरुरप्यलम्</w:t>
      </w:r>
      <w:r w:rsidR="00D766AC" w:rsidRPr="00AC4226">
        <w:rPr>
          <w:cs/>
        </w:rPr>
        <w:t>।</w:t>
      </w:r>
      <w:r w:rsidR="002A5300" w:rsidRPr="00AC4226">
        <w:rPr>
          <w:cs/>
        </w:rPr>
        <w:br/>
      </w:r>
      <w:r w:rsidRPr="00AC4226">
        <w:rPr>
          <w:cs/>
        </w:rPr>
        <w:t>सुतस्य कौपीन</w:t>
      </w:r>
      <w:r w:rsidRPr="00AC4226">
        <w:t>-</w:t>
      </w:r>
      <w:r w:rsidRPr="00AC4226">
        <w:rPr>
          <w:cs/>
        </w:rPr>
        <w:t>धृतौ हि साहस</w:t>
      </w:r>
      <w:r w:rsidRPr="00AC4226">
        <w:t>-</w:t>
      </w:r>
      <w:r w:rsidRPr="00AC4226">
        <w:rPr>
          <w:cs/>
        </w:rPr>
        <w:t>प्रति</w:t>
      </w:r>
      <w:r w:rsidRPr="00AC4226">
        <w:t>-</w:t>
      </w:r>
      <w:r w:rsidRPr="00AC4226">
        <w:rPr>
          <w:cs/>
        </w:rPr>
        <w:t>श्रवो मे दृढ इत्यभाषत</w:t>
      </w:r>
      <w:r w:rsidR="00D766AC" w:rsidRPr="00AC4226">
        <w:rPr>
          <w:cs/>
        </w:rPr>
        <w:t>॥</w:t>
      </w:r>
      <w:r w:rsidR="00644D08" w:rsidRPr="00AC4226">
        <w:rPr>
          <w:cs/>
        </w:rPr>
        <w:t>4-</w:t>
      </w:r>
      <w:r w:rsidRPr="00AC4226">
        <w:t>20</w:t>
      </w:r>
      <w:r w:rsidR="0051754E" w:rsidRPr="00AC4226">
        <w:rPr>
          <w:cs/>
        </w:rPr>
        <w:t>॥</w:t>
      </w:r>
    </w:p>
    <w:p w14:paraId="0E170123" w14:textId="77777777" w:rsidR="008C7A51" w:rsidRPr="00AC4226" w:rsidRDefault="008C7A51" w:rsidP="00EC4553">
      <w:pPr>
        <w:pStyle w:val="EngText"/>
      </w:pPr>
      <w:r w:rsidRPr="00AC4226">
        <w:t xml:space="preserve">4-20. </w:t>
      </w:r>
      <w:r w:rsidR="00295550" w:rsidRPr="00AC4226">
        <w:t>Though the Brahmin (Madhyagehabhatta) by nature timorous of transgressing the high</w:t>
      </w:r>
      <w:r w:rsidR="004D3728">
        <w:t>-</w:t>
      </w:r>
      <w:r w:rsidR="00295550" w:rsidRPr="00AC4226">
        <w:t>souled ones, out of righteous indignation born of deep affliction told his son of his firm resolve to fast unto death in case he wore the Koupina the mark of Sanyasa (renunciation).</w:t>
      </w:r>
    </w:p>
    <w:p w14:paraId="23935E67" w14:textId="77777777" w:rsidR="00E9400C" w:rsidRPr="00AC4226" w:rsidRDefault="00E9400C" w:rsidP="007C105A">
      <w:pPr>
        <w:pStyle w:val="S16S"/>
      </w:pPr>
      <w:r w:rsidRPr="00AC4226">
        <w:rPr>
          <w:cs/>
        </w:rPr>
        <w:t>क्षणेन कौपीन</w:t>
      </w:r>
      <w:r w:rsidRPr="00AC4226">
        <w:t>-</w:t>
      </w:r>
      <w:r w:rsidRPr="00AC4226">
        <w:rPr>
          <w:cs/>
        </w:rPr>
        <w:t>धरो निजं पटं विदार्य हे तात कुरुष्व साहसम्</w:t>
      </w:r>
      <w:r w:rsidR="00D766AC" w:rsidRPr="00AC4226">
        <w:rPr>
          <w:cs/>
        </w:rPr>
        <w:t>।</w:t>
      </w:r>
      <w:r w:rsidR="002A5300" w:rsidRPr="00AC4226">
        <w:rPr>
          <w:cs/>
        </w:rPr>
        <w:br/>
      </w:r>
      <w:r w:rsidRPr="00AC4226">
        <w:rPr>
          <w:cs/>
        </w:rPr>
        <w:t>इतीममुक्त्वा प्रभुरब्रवीत् पुनः शुभान्तरायं न भवांश्चरेदिति</w:t>
      </w:r>
      <w:r w:rsidR="00D766AC" w:rsidRPr="00AC4226">
        <w:rPr>
          <w:cs/>
        </w:rPr>
        <w:t>॥</w:t>
      </w:r>
      <w:r w:rsidR="00644D08" w:rsidRPr="00AC4226">
        <w:rPr>
          <w:cs/>
        </w:rPr>
        <w:t>4-</w:t>
      </w:r>
      <w:r w:rsidRPr="00AC4226">
        <w:t>21</w:t>
      </w:r>
      <w:r w:rsidR="0051754E" w:rsidRPr="00AC4226">
        <w:rPr>
          <w:cs/>
        </w:rPr>
        <w:t>॥</w:t>
      </w:r>
    </w:p>
    <w:p w14:paraId="67996238" w14:textId="77777777" w:rsidR="00295550" w:rsidRPr="00AC4226" w:rsidRDefault="00295550" w:rsidP="00EC4553">
      <w:pPr>
        <w:pStyle w:val="EngText"/>
      </w:pPr>
      <w:r w:rsidRPr="00AC4226">
        <w:t xml:space="preserve">4-21. </w:t>
      </w:r>
      <w:r w:rsidR="004D3728">
        <w:t>F</w:t>
      </w:r>
      <w:r w:rsidRPr="00AC4226">
        <w:t xml:space="preserve">orthwith he tore a piece of cloth from his raiment and wearing it (as Koupina) asked his father to launch his venture if he could, still earnestly imploring him (not to incur sin) by impeding an </w:t>
      </w:r>
      <w:r w:rsidR="0016324C" w:rsidRPr="00AC4226">
        <w:t>auspicious</w:t>
      </w:r>
      <w:r w:rsidRPr="00AC4226">
        <w:t xml:space="preserve"> act.</w:t>
      </w:r>
    </w:p>
    <w:p w14:paraId="0259DF28" w14:textId="77777777" w:rsidR="00295550" w:rsidRPr="00AC4226" w:rsidRDefault="00295550" w:rsidP="00EC4553">
      <w:pPr>
        <w:pStyle w:val="EngText"/>
      </w:pPr>
      <w:r w:rsidRPr="00AC4226">
        <w:t>(He cannot give up his life since he is not ready to let go Mukhyaprana, Vasudeva his son</w:t>
      </w:r>
      <w:r w:rsidR="004D3728">
        <w:t>.)</w:t>
      </w:r>
    </w:p>
    <w:p w14:paraId="4CD2A8B8" w14:textId="77777777" w:rsidR="00E9400C" w:rsidRPr="00AC4226" w:rsidRDefault="00E9400C" w:rsidP="007C105A">
      <w:pPr>
        <w:pStyle w:val="S16S"/>
      </w:pPr>
      <w:r w:rsidRPr="00AC4226">
        <w:rPr>
          <w:cs/>
        </w:rPr>
        <w:t>न पुत्र पित्रोरवनं विना शुभं वदन्ति सन्तो ननु तौ सुतौ मृतौ</w:t>
      </w:r>
      <w:r w:rsidR="00D766AC" w:rsidRPr="00AC4226">
        <w:rPr>
          <w:cs/>
        </w:rPr>
        <w:t>।</w:t>
      </w:r>
      <w:r w:rsidR="002A5300" w:rsidRPr="00AC4226">
        <w:rPr>
          <w:cs/>
        </w:rPr>
        <w:br/>
      </w:r>
      <w:r w:rsidRPr="00AC4226">
        <w:rPr>
          <w:cs/>
        </w:rPr>
        <w:t>नि</w:t>
      </w:r>
      <w:r w:rsidRPr="00AC4226">
        <w:t>-</w:t>
      </w:r>
      <w:r w:rsidRPr="00AC4226">
        <w:rPr>
          <w:cs/>
        </w:rPr>
        <w:t>वर्तमाने न हि पालको</w:t>
      </w:r>
      <w:r w:rsidR="007A4C1E" w:rsidRPr="00AC4226">
        <w:rPr>
          <w:cs/>
        </w:rPr>
        <w:t>ऽ</w:t>
      </w:r>
      <w:r w:rsidRPr="00AC4226">
        <w:rPr>
          <w:cs/>
        </w:rPr>
        <w:t>स्ति नौ त्वयीति वक्तारमिमं सुतो</w:t>
      </w:r>
      <w:r w:rsidR="007A4C1E" w:rsidRPr="00AC4226">
        <w:rPr>
          <w:cs/>
        </w:rPr>
        <w:t>ऽ</w:t>
      </w:r>
      <w:r w:rsidRPr="00AC4226">
        <w:rPr>
          <w:cs/>
        </w:rPr>
        <w:t>ब्रवीत्</w:t>
      </w:r>
      <w:r w:rsidR="00D766AC" w:rsidRPr="00AC4226">
        <w:rPr>
          <w:cs/>
        </w:rPr>
        <w:t>॥</w:t>
      </w:r>
      <w:r w:rsidR="00644D08" w:rsidRPr="00AC4226">
        <w:rPr>
          <w:cs/>
        </w:rPr>
        <w:t>4-</w:t>
      </w:r>
      <w:r w:rsidRPr="00AC4226">
        <w:t>22</w:t>
      </w:r>
      <w:r w:rsidR="0051754E" w:rsidRPr="00AC4226">
        <w:rPr>
          <w:cs/>
        </w:rPr>
        <w:t>॥</w:t>
      </w:r>
    </w:p>
    <w:p w14:paraId="489F749C" w14:textId="77777777" w:rsidR="00295550" w:rsidRPr="00AC4226" w:rsidRDefault="00295550" w:rsidP="00EC4553">
      <w:pPr>
        <w:pStyle w:val="EngText"/>
      </w:pPr>
      <w:r w:rsidRPr="00AC4226">
        <w:t xml:space="preserve">4-22. His father cogently pleaded ‘Oh </w:t>
      </w:r>
      <w:r w:rsidR="0016324C" w:rsidRPr="00AC4226">
        <w:t>dear</w:t>
      </w:r>
      <w:r w:rsidRPr="00AC4226">
        <w:t xml:space="preserve"> son, there is nothing more propitious tha</w:t>
      </w:r>
      <w:r w:rsidR="004D3728">
        <w:t>n</w:t>
      </w:r>
      <w:r w:rsidRPr="00AC4226">
        <w:t xml:space="preserve"> the protection of the parents, so the scriptures state; since our two sons have passed away and if you too depart (being a monk) who will tak</w:t>
      </w:r>
      <w:r w:rsidR="004D3728">
        <w:t>e care of us?’ Vasudeva replied:</w:t>
      </w:r>
    </w:p>
    <w:p w14:paraId="28496661" w14:textId="77777777" w:rsidR="00E9400C" w:rsidRPr="00AC4226" w:rsidRDefault="00E9400C" w:rsidP="007C105A">
      <w:pPr>
        <w:pStyle w:val="S16S"/>
      </w:pPr>
      <w:r w:rsidRPr="00AC4226">
        <w:rPr>
          <w:cs/>
        </w:rPr>
        <w:t>यदा विरक्तः पुरुषः  प्र</w:t>
      </w:r>
      <w:r w:rsidRPr="00AC4226">
        <w:t>-</w:t>
      </w:r>
      <w:r w:rsidRPr="00AC4226">
        <w:rPr>
          <w:cs/>
        </w:rPr>
        <w:t>जायते तदैव संन्यास</w:t>
      </w:r>
      <w:r w:rsidR="006F7D33">
        <w:rPr>
          <w:rFonts w:hint="cs"/>
          <w:cs/>
        </w:rPr>
        <w:t>-</w:t>
      </w:r>
      <w:r w:rsidRPr="00AC4226">
        <w:rPr>
          <w:cs/>
        </w:rPr>
        <w:t>विधिः श्रुतौ श्रुतः</w:t>
      </w:r>
      <w:r w:rsidR="00D766AC" w:rsidRPr="00AC4226">
        <w:rPr>
          <w:cs/>
        </w:rPr>
        <w:t>।</w:t>
      </w:r>
      <w:r w:rsidR="002A5300" w:rsidRPr="00AC4226">
        <w:rPr>
          <w:cs/>
        </w:rPr>
        <w:br/>
      </w:r>
      <w:r w:rsidRPr="00AC4226">
        <w:rPr>
          <w:cs/>
        </w:rPr>
        <w:t>न सङ्ग-हीनो</w:t>
      </w:r>
      <w:r w:rsidR="007A4C1E" w:rsidRPr="00AC4226">
        <w:rPr>
          <w:cs/>
        </w:rPr>
        <w:t>ऽ</w:t>
      </w:r>
      <w:r w:rsidRPr="00AC4226">
        <w:rPr>
          <w:cs/>
        </w:rPr>
        <w:t>पि परि</w:t>
      </w:r>
      <w:r w:rsidRPr="00AC4226">
        <w:t>-</w:t>
      </w:r>
      <w:r w:rsidRPr="00AC4226">
        <w:rPr>
          <w:cs/>
        </w:rPr>
        <w:t>व्रजामि  वाम् अहं तु शुश्रूषुमकल्पयन्निति</w:t>
      </w:r>
      <w:r w:rsidR="00D766AC" w:rsidRPr="00AC4226">
        <w:rPr>
          <w:cs/>
        </w:rPr>
        <w:t>॥</w:t>
      </w:r>
      <w:r w:rsidR="00644D08" w:rsidRPr="00AC4226">
        <w:rPr>
          <w:cs/>
        </w:rPr>
        <w:t>4-</w:t>
      </w:r>
      <w:r w:rsidRPr="00AC4226">
        <w:t>23</w:t>
      </w:r>
      <w:r w:rsidR="0051754E" w:rsidRPr="00AC4226">
        <w:rPr>
          <w:cs/>
        </w:rPr>
        <w:t>॥</w:t>
      </w:r>
    </w:p>
    <w:p w14:paraId="22E96BAF" w14:textId="77777777" w:rsidR="00295550" w:rsidRPr="00AC4226" w:rsidRDefault="00295550" w:rsidP="00EC4553">
      <w:pPr>
        <w:pStyle w:val="EngText"/>
      </w:pPr>
      <w:r w:rsidRPr="00AC4226">
        <w:lastRenderedPageBreak/>
        <w:t>4-23. ‘Oh dear father, my acceptance of asceticism does not contravene the mandate of the sacred scriptures as the Vedas vouch ‘The moment on</w:t>
      </w:r>
      <w:r w:rsidR="004D3728">
        <w:t>e</w:t>
      </w:r>
      <w:r w:rsidRPr="00AC4226">
        <w:t xml:space="preserve"> renounces all worldly attachments he should enter the rank of the monk’. Even then I will not enter saint-hood, till I provide some one (a brother) to protect you both.</w:t>
      </w:r>
    </w:p>
    <w:p w14:paraId="6FD4E73F" w14:textId="77777777" w:rsidR="00E9400C" w:rsidRPr="00AC4226" w:rsidRDefault="00E9400C" w:rsidP="007C105A">
      <w:pPr>
        <w:pStyle w:val="S16S"/>
      </w:pPr>
      <w:r w:rsidRPr="00AC4226">
        <w:rPr>
          <w:cs/>
        </w:rPr>
        <w:t>बहु</w:t>
      </w:r>
      <w:r w:rsidRPr="00AC4226">
        <w:t>-</w:t>
      </w:r>
      <w:r w:rsidRPr="00AC4226">
        <w:rPr>
          <w:cs/>
        </w:rPr>
        <w:t>श्रुतत्वाद् यदि तत् सहे बलात् न सा सवित्री विरहं सहेत ते</w:t>
      </w:r>
      <w:r w:rsidR="00D766AC" w:rsidRPr="00AC4226">
        <w:rPr>
          <w:cs/>
        </w:rPr>
        <w:t>।</w:t>
      </w:r>
      <w:r w:rsidR="002A5300" w:rsidRPr="00AC4226">
        <w:rPr>
          <w:cs/>
        </w:rPr>
        <w:br/>
      </w:r>
      <w:r w:rsidRPr="00AC4226">
        <w:rPr>
          <w:cs/>
        </w:rPr>
        <w:t>इति द्व</w:t>
      </w:r>
      <w:r w:rsidR="006F7D33">
        <w:rPr>
          <w:rFonts w:hint="cs"/>
          <w:cs/>
        </w:rPr>
        <w:t>ि</w:t>
      </w:r>
      <w:r w:rsidRPr="00AC4226">
        <w:rPr>
          <w:cs/>
        </w:rPr>
        <w:t>जेनाभि</w:t>
      </w:r>
      <w:r w:rsidRPr="00AC4226">
        <w:t>-</w:t>
      </w:r>
      <w:r w:rsidRPr="00AC4226">
        <w:rPr>
          <w:cs/>
        </w:rPr>
        <w:t>हिते</w:t>
      </w:r>
      <w:r w:rsidR="007A4C1E" w:rsidRPr="00AC4226">
        <w:rPr>
          <w:cs/>
        </w:rPr>
        <w:t>ऽ</w:t>
      </w:r>
      <w:r w:rsidRPr="00AC4226">
        <w:rPr>
          <w:cs/>
        </w:rPr>
        <w:t>नमत् स तं भवाननुज्ञां प्र</w:t>
      </w:r>
      <w:r w:rsidRPr="00AC4226">
        <w:t>-</w:t>
      </w:r>
      <w:r w:rsidRPr="00AC4226">
        <w:rPr>
          <w:cs/>
        </w:rPr>
        <w:t>ददात्विति ब्रुवन्</w:t>
      </w:r>
      <w:r w:rsidR="00D766AC" w:rsidRPr="00AC4226">
        <w:rPr>
          <w:cs/>
        </w:rPr>
        <w:t>॥</w:t>
      </w:r>
      <w:r w:rsidR="00644D08" w:rsidRPr="00AC4226">
        <w:rPr>
          <w:cs/>
        </w:rPr>
        <w:t>4-</w:t>
      </w:r>
      <w:r w:rsidRPr="00AC4226">
        <w:t>24</w:t>
      </w:r>
      <w:r w:rsidR="0051754E" w:rsidRPr="00AC4226">
        <w:rPr>
          <w:cs/>
        </w:rPr>
        <w:t>॥</w:t>
      </w:r>
    </w:p>
    <w:p w14:paraId="55B85173" w14:textId="77777777" w:rsidR="00295550" w:rsidRPr="00AC4226" w:rsidRDefault="00295550" w:rsidP="00EC4553">
      <w:pPr>
        <w:pStyle w:val="EngText"/>
      </w:pPr>
      <w:r w:rsidRPr="00AC4226">
        <w:t>4-24. The reconciled father pleaded: ‘Well-versed in scriptures as I am, some-how I may muster might to p</w:t>
      </w:r>
      <w:r w:rsidR="004D3728">
        <w:t>ut up with thy</w:t>
      </w:r>
      <w:r w:rsidR="0016324C" w:rsidRPr="00AC4226">
        <w:t xml:space="preserve"> parting but she w</w:t>
      </w:r>
      <w:r w:rsidRPr="00AC4226">
        <w:t xml:space="preserve">ho has given you birth will never brook this unbearable breach.’ Vasudeva replied bending low before his beloved parent, ‘Pray, at least you allow me to accept asceticism’. (I will </w:t>
      </w:r>
      <w:r w:rsidR="0016324C" w:rsidRPr="00AC4226">
        <w:t>see</w:t>
      </w:r>
      <w:r w:rsidRPr="00AC4226">
        <w:t xml:space="preserve"> how to manage my mother</w:t>
      </w:r>
      <w:r w:rsidR="004D3728">
        <w:t>.)</w:t>
      </w:r>
    </w:p>
    <w:p w14:paraId="1B198278" w14:textId="77777777" w:rsidR="00E9400C" w:rsidRPr="00AC4226" w:rsidRDefault="00E9400C" w:rsidP="007C105A">
      <w:pPr>
        <w:pStyle w:val="S16S"/>
      </w:pPr>
      <w:r w:rsidRPr="00AC4226">
        <w:rPr>
          <w:cs/>
        </w:rPr>
        <w:t>विचिन्त्य विद्वान् स निरुत्तरी</w:t>
      </w:r>
      <w:r w:rsidRPr="00AC4226">
        <w:t>-</w:t>
      </w:r>
      <w:r w:rsidRPr="00AC4226">
        <w:rPr>
          <w:cs/>
        </w:rPr>
        <w:t>कृतः तथा</w:t>
      </w:r>
      <w:r w:rsidR="007A4C1E" w:rsidRPr="00AC4226">
        <w:rPr>
          <w:cs/>
        </w:rPr>
        <w:t>ऽ</w:t>
      </w:r>
      <w:r w:rsidRPr="00AC4226">
        <w:rPr>
          <w:cs/>
        </w:rPr>
        <w:t>स्तु माता</w:t>
      </w:r>
      <w:r w:rsidR="007A4C1E" w:rsidRPr="00AC4226">
        <w:rPr>
          <w:cs/>
        </w:rPr>
        <w:t>ऽ</w:t>
      </w:r>
      <w:r w:rsidRPr="00AC4226">
        <w:rPr>
          <w:cs/>
        </w:rPr>
        <w:t>नु वदेद् यदीति तम्</w:t>
      </w:r>
      <w:r w:rsidR="00D766AC" w:rsidRPr="00AC4226">
        <w:rPr>
          <w:cs/>
        </w:rPr>
        <w:t>।</w:t>
      </w:r>
      <w:r w:rsidR="002A5300" w:rsidRPr="00AC4226">
        <w:rPr>
          <w:cs/>
        </w:rPr>
        <w:br/>
      </w:r>
      <w:r w:rsidRPr="00AC4226">
        <w:rPr>
          <w:cs/>
        </w:rPr>
        <w:t>उदीर्य कृच्छ्रादुप</w:t>
      </w:r>
      <w:r w:rsidRPr="00AC4226">
        <w:t>-</w:t>
      </w:r>
      <w:r w:rsidRPr="00AC4226">
        <w:rPr>
          <w:cs/>
        </w:rPr>
        <w:t>गम्य मन्दिरं प्रिया</w:t>
      </w:r>
      <w:r w:rsidRPr="00AC4226">
        <w:t>-</w:t>
      </w:r>
      <w:r w:rsidRPr="00AC4226">
        <w:rPr>
          <w:cs/>
        </w:rPr>
        <w:t>सकाशे तमुदन्तमब्रवीत्</w:t>
      </w:r>
      <w:r w:rsidR="00D766AC" w:rsidRPr="00AC4226">
        <w:rPr>
          <w:cs/>
        </w:rPr>
        <w:t>॥</w:t>
      </w:r>
      <w:r w:rsidR="00644D08" w:rsidRPr="00AC4226">
        <w:rPr>
          <w:cs/>
        </w:rPr>
        <w:t>4-</w:t>
      </w:r>
      <w:r w:rsidRPr="00AC4226">
        <w:t>25</w:t>
      </w:r>
      <w:r w:rsidR="0051754E" w:rsidRPr="00AC4226">
        <w:rPr>
          <w:cs/>
        </w:rPr>
        <w:t>॥</w:t>
      </w:r>
    </w:p>
    <w:p w14:paraId="3CAEF954" w14:textId="77777777" w:rsidR="00295550" w:rsidRPr="00AC4226" w:rsidRDefault="00295550" w:rsidP="00EC4553">
      <w:pPr>
        <w:pStyle w:val="EngText"/>
      </w:pPr>
      <w:r w:rsidRPr="00AC4226">
        <w:t>4-25. The discreet father thus disarmed, with full thought said with great difficulty ‘well let it be so in case your mother consents’ and coming back narrated the news to his wife. (He thought he may succeed to persuade his wife to withhold her assent and save this situation</w:t>
      </w:r>
      <w:r w:rsidR="004D3728">
        <w:t>.)</w:t>
      </w:r>
    </w:p>
    <w:p w14:paraId="1F9FED26" w14:textId="77777777" w:rsidR="00E9400C" w:rsidRPr="00AC4226" w:rsidRDefault="00E9400C" w:rsidP="007C105A">
      <w:pPr>
        <w:pStyle w:val="S16S"/>
      </w:pPr>
      <w:r w:rsidRPr="00AC4226">
        <w:rPr>
          <w:cs/>
        </w:rPr>
        <w:t>निशा</w:t>
      </w:r>
      <w:r w:rsidRPr="00AC4226">
        <w:t>-</w:t>
      </w:r>
      <w:r w:rsidRPr="00AC4226">
        <w:rPr>
          <w:cs/>
        </w:rPr>
        <w:t>चरारेरिव लक्ष्मणः पुरा वृकोदरस्येव सुरेन्द्र</w:t>
      </w:r>
      <w:r w:rsidRPr="00AC4226">
        <w:t>-</w:t>
      </w:r>
      <w:r w:rsidRPr="00AC4226">
        <w:rPr>
          <w:cs/>
        </w:rPr>
        <w:t>नन्दनः</w:t>
      </w:r>
      <w:r w:rsidR="00D766AC" w:rsidRPr="00AC4226">
        <w:rPr>
          <w:cs/>
        </w:rPr>
        <w:t>।</w:t>
      </w:r>
      <w:r w:rsidR="002A5300" w:rsidRPr="00AC4226">
        <w:rPr>
          <w:cs/>
        </w:rPr>
        <w:br/>
      </w:r>
      <w:r w:rsidRPr="00AC4226">
        <w:rPr>
          <w:cs/>
        </w:rPr>
        <w:t>गदो</w:t>
      </w:r>
      <w:r w:rsidR="007A4C1E" w:rsidRPr="00AC4226">
        <w:rPr>
          <w:cs/>
        </w:rPr>
        <w:t>ऽ</w:t>
      </w:r>
      <w:r w:rsidRPr="00AC4226">
        <w:rPr>
          <w:cs/>
        </w:rPr>
        <w:t>थ शौरेरिव कर्म</w:t>
      </w:r>
      <w:r w:rsidRPr="00AC4226">
        <w:t>-</w:t>
      </w:r>
      <w:r w:rsidRPr="00AC4226">
        <w:rPr>
          <w:cs/>
        </w:rPr>
        <w:t>कृत् प्रियः सु भक्तिमान् विश्व</w:t>
      </w:r>
      <w:r w:rsidRPr="00AC4226">
        <w:t>-</w:t>
      </w:r>
      <w:r w:rsidRPr="00AC4226">
        <w:rPr>
          <w:cs/>
        </w:rPr>
        <w:t>विदो</w:t>
      </w:r>
      <w:r w:rsidR="007A4C1E" w:rsidRPr="00AC4226">
        <w:rPr>
          <w:cs/>
        </w:rPr>
        <w:t>ऽ</w:t>
      </w:r>
      <w:r w:rsidRPr="00AC4226">
        <w:rPr>
          <w:cs/>
        </w:rPr>
        <w:t>नुजो</w:t>
      </w:r>
      <w:r w:rsidR="007A4C1E" w:rsidRPr="00AC4226">
        <w:rPr>
          <w:cs/>
        </w:rPr>
        <w:t>ऽ</w:t>
      </w:r>
      <w:r w:rsidRPr="00AC4226">
        <w:rPr>
          <w:cs/>
        </w:rPr>
        <w:t>भवत्</w:t>
      </w:r>
      <w:r w:rsidR="00D766AC" w:rsidRPr="00AC4226">
        <w:rPr>
          <w:cs/>
        </w:rPr>
        <w:t>॥</w:t>
      </w:r>
      <w:r w:rsidR="00644D08" w:rsidRPr="00AC4226">
        <w:rPr>
          <w:cs/>
        </w:rPr>
        <w:t>4-</w:t>
      </w:r>
      <w:r w:rsidRPr="00AC4226">
        <w:t>26</w:t>
      </w:r>
      <w:r w:rsidR="0051754E" w:rsidRPr="00AC4226">
        <w:rPr>
          <w:cs/>
        </w:rPr>
        <w:t>॥</w:t>
      </w:r>
    </w:p>
    <w:p w14:paraId="55599848" w14:textId="77777777" w:rsidR="00934C8D" w:rsidRPr="00AC4226" w:rsidRDefault="00934C8D" w:rsidP="00EC4553">
      <w:pPr>
        <w:pStyle w:val="EngText"/>
      </w:pPr>
      <w:r w:rsidRPr="00AC4226">
        <w:t xml:space="preserve">4-26. A beloved brother was born to the omniscient Vasudeva who served him with intense devotion and love. He </w:t>
      </w:r>
      <w:r w:rsidR="00113322">
        <w:t xml:space="preserve">was </w:t>
      </w:r>
      <w:r w:rsidRPr="00AC4226">
        <w:t xml:space="preserve">as dear to him (Vasudeva) as was Lakshmana to Lord Ramachandra the adversary of the </w:t>
      </w:r>
      <w:r w:rsidR="0016324C" w:rsidRPr="00AC4226">
        <w:t>Asuras</w:t>
      </w:r>
      <w:r w:rsidRPr="00AC4226">
        <w:t xml:space="preserve"> and </w:t>
      </w:r>
      <w:r w:rsidR="0016324C" w:rsidRPr="00AC4226">
        <w:t>Arjuna</w:t>
      </w:r>
      <w:r w:rsidRPr="00AC4226">
        <w:t xml:space="preserve"> </w:t>
      </w:r>
      <w:r w:rsidR="00EB204F" w:rsidRPr="00AC4226">
        <w:t>the son of Indra to Bhimasena and</w:t>
      </w:r>
      <w:r w:rsidRPr="00AC4226">
        <w:t xml:space="preserve"> Gada to Lord Sri Krishna.</w:t>
      </w:r>
    </w:p>
    <w:p w14:paraId="6933D4F3" w14:textId="77777777" w:rsidR="00E9400C" w:rsidRPr="00AC4226" w:rsidRDefault="00E9400C" w:rsidP="007C105A">
      <w:pPr>
        <w:pStyle w:val="S16S"/>
      </w:pPr>
      <w:r w:rsidRPr="00AC4226">
        <w:rPr>
          <w:cs/>
        </w:rPr>
        <w:t>कदाचिदाप्या</w:t>
      </w:r>
      <w:r w:rsidR="007A4C1E" w:rsidRPr="00AC4226">
        <w:rPr>
          <w:cs/>
        </w:rPr>
        <w:t>ऽ</w:t>
      </w:r>
      <w:r w:rsidRPr="00AC4226">
        <w:rPr>
          <w:cs/>
        </w:rPr>
        <w:t>लय</w:t>
      </w:r>
      <w:r w:rsidRPr="00AC4226">
        <w:t>-</w:t>
      </w:r>
      <w:r w:rsidRPr="00AC4226">
        <w:rPr>
          <w:cs/>
        </w:rPr>
        <w:t>बुद्धिरालयं नि</w:t>
      </w:r>
      <w:r w:rsidRPr="00AC4226">
        <w:t>-</w:t>
      </w:r>
      <w:r w:rsidRPr="00AC4226">
        <w:rPr>
          <w:cs/>
        </w:rPr>
        <w:t>वेदयन् पालकमेतमेतयोः</w:t>
      </w:r>
      <w:r w:rsidR="00D766AC" w:rsidRPr="00AC4226">
        <w:rPr>
          <w:cs/>
        </w:rPr>
        <w:t>।</w:t>
      </w:r>
      <w:r w:rsidR="002A5300" w:rsidRPr="00AC4226">
        <w:rPr>
          <w:cs/>
        </w:rPr>
        <w:br/>
      </w:r>
      <w:r w:rsidRPr="00AC4226">
        <w:rPr>
          <w:cs/>
        </w:rPr>
        <w:t>दृढ</w:t>
      </w:r>
      <w:r w:rsidRPr="00AC4226">
        <w:t>-</w:t>
      </w:r>
      <w:r w:rsidRPr="00AC4226">
        <w:rPr>
          <w:cs/>
        </w:rPr>
        <w:t>स्व</w:t>
      </w:r>
      <w:r w:rsidRPr="00AC4226">
        <w:t>-</w:t>
      </w:r>
      <w:r w:rsidRPr="00AC4226">
        <w:rPr>
          <w:cs/>
        </w:rPr>
        <w:t>संन्यास</w:t>
      </w:r>
      <w:r w:rsidRPr="00AC4226">
        <w:t>-</w:t>
      </w:r>
      <w:r w:rsidRPr="00AC4226">
        <w:rPr>
          <w:cs/>
        </w:rPr>
        <w:t>निषेधनिश्चयां धवानुमत्येदमुवाच मातरम्</w:t>
      </w:r>
      <w:r w:rsidR="00D766AC" w:rsidRPr="00AC4226">
        <w:rPr>
          <w:cs/>
        </w:rPr>
        <w:t>॥</w:t>
      </w:r>
      <w:r w:rsidR="00644D08" w:rsidRPr="00AC4226">
        <w:rPr>
          <w:cs/>
        </w:rPr>
        <w:t>4-</w:t>
      </w:r>
      <w:r w:rsidRPr="00AC4226">
        <w:t>27</w:t>
      </w:r>
      <w:r w:rsidR="0051754E" w:rsidRPr="00AC4226">
        <w:rPr>
          <w:cs/>
        </w:rPr>
        <w:t>॥</w:t>
      </w:r>
    </w:p>
    <w:p w14:paraId="047D6378" w14:textId="77777777" w:rsidR="00934C8D" w:rsidRPr="00AC4226" w:rsidRDefault="00934C8D" w:rsidP="00EC4553">
      <w:pPr>
        <w:pStyle w:val="EngText"/>
      </w:pPr>
      <w:r w:rsidRPr="00AC4226">
        <w:t xml:space="preserve">4-27. Vasudeva of indestructible knowledge even during the deluge, (dissimilar to other divines) hied to his dwelling one day and pointing to the dear new-born as the </w:t>
      </w:r>
      <w:r w:rsidR="00EB204F" w:rsidRPr="00AC4226">
        <w:t>defender</w:t>
      </w:r>
      <w:r w:rsidRPr="00AC4226">
        <w:t xml:space="preserve"> (of the parents) spoke to his mother who had firmly </w:t>
      </w:r>
      <w:r w:rsidR="00EB204F" w:rsidRPr="00AC4226">
        <w:t>decided</w:t>
      </w:r>
      <w:r w:rsidRPr="00AC4226">
        <w:t xml:space="preserve"> on her husband’s suggestion to disallow him to be </w:t>
      </w:r>
      <w:r w:rsidR="00EB204F" w:rsidRPr="00AC4226">
        <w:t>sworn</w:t>
      </w:r>
      <w:r w:rsidRPr="00AC4226">
        <w:t xml:space="preserve"> as a monk thus:</w:t>
      </w:r>
    </w:p>
    <w:p w14:paraId="595DA95D" w14:textId="77777777" w:rsidR="00E9400C" w:rsidRPr="00AC4226" w:rsidRDefault="006F7D33" w:rsidP="007C105A">
      <w:pPr>
        <w:pStyle w:val="S16S"/>
      </w:pPr>
      <w:r>
        <w:rPr>
          <w:cs/>
        </w:rPr>
        <w:lastRenderedPageBreak/>
        <w:t xml:space="preserve">वराश्रमाप्तिं मम </w:t>
      </w:r>
      <w:r>
        <w:rPr>
          <w:rFonts w:hint="cs"/>
          <w:cs/>
        </w:rPr>
        <w:t>सं</w:t>
      </w:r>
      <w:r w:rsidR="00E9400C" w:rsidRPr="00AC4226">
        <w:t>-</w:t>
      </w:r>
      <w:r w:rsidR="00E9400C" w:rsidRPr="00AC4226">
        <w:rPr>
          <w:cs/>
        </w:rPr>
        <w:t>वदस</w:t>
      </w:r>
      <w:r>
        <w:rPr>
          <w:cs/>
        </w:rPr>
        <w:t>्व मां कदाचिदप्यम्ब यदीच्छसीक्ष</w:t>
      </w:r>
      <w:r>
        <w:rPr>
          <w:rFonts w:hint="cs"/>
          <w:cs/>
        </w:rPr>
        <w:t>ि</w:t>
      </w:r>
      <w:r w:rsidR="00E9400C" w:rsidRPr="00AC4226">
        <w:rPr>
          <w:cs/>
        </w:rPr>
        <w:t>त</w:t>
      </w:r>
      <w:r>
        <w:rPr>
          <w:rFonts w:hint="cs"/>
          <w:cs/>
        </w:rPr>
        <w:t>ु</w:t>
      </w:r>
      <w:r w:rsidR="00E9400C" w:rsidRPr="00AC4226">
        <w:rPr>
          <w:cs/>
        </w:rPr>
        <w:t>म्</w:t>
      </w:r>
      <w:r w:rsidR="00D766AC" w:rsidRPr="00AC4226">
        <w:rPr>
          <w:cs/>
        </w:rPr>
        <w:t>।</w:t>
      </w:r>
      <w:r w:rsidR="002A5300" w:rsidRPr="00AC4226">
        <w:rPr>
          <w:cs/>
        </w:rPr>
        <w:br/>
      </w:r>
      <w:r w:rsidR="00E9400C" w:rsidRPr="00AC4226">
        <w:rPr>
          <w:cs/>
        </w:rPr>
        <w:t>यदन्यथा देशमिमं परि</w:t>
      </w:r>
      <w:r w:rsidR="00E9400C" w:rsidRPr="00AC4226">
        <w:t>-</w:t>
      </w:r>
      <w:r w:rsidR="00E9400C" w:rsidRPr="00AC4226">
        <w:rPr>
          <w:cs/>
        </w:rPr>
        <w:t>त्यजन् न जातु दृष्टेर्विषयो भवामि वः</w:t>
      </w:r>
      <w:r w:rsidR="00D766AC" w:rsidRPr="00AC4226">
        <w:rPr>
          <w:cs/>
        </w:rPr>
        <w:t>॥</w:t>
      </w:r>
      <w:r w:rsidR="00644D08" w:rsidRPr="00AC4226">
        <w:rPr>
          <w:cs/>
        </w:rPr>
        <w:t>4-</w:t>
      </w:r>
      <w:r w:rsidR="00E9400C" w:rsidRPr="00AC4226">
        <w:t>28</w:t>
      </w:r>
      <w:r w:rsidR="0051754E" w:rsidRPr="00AC4226">
        <w:rPr>
          <w:cs/>
        </w:rPr>
        <w:t>॥</w:t>
      </w:r>
    </w:p>
    <w:p w14:paraId="79374C84" w14:textId="77777777" w:rsidR="00934C8D" w:rsidRPr="00AC4226" w:rsidRDefault="00934C8D" w:rsidP="00EC4553">
      <w:pPr>
        <w:pStyle w:val="EngText"/>
      </w:pPr>
      <w:r w:rsidRPr="00AC4226">
        <w:t xml:space="preserve">4-28. ‘If you long to look on me </w:t>
      </w:r>
      <w:r w:rsidR="00EB204F" w:rsidRPr="00AC4226">
        <w:t>anymore</w:t>
      </w:r>
      <w:r w:rsidRPr="00AC4226">
        <w:t>, pray permit me</w:t>
      </w:r>
      <w:r w:rsidR="00113322">
        <w:t>,</w:t>
      </w:r>
      <w:r w:rsidRPr="00AC4226">
        <w:t xml:space="preserve"> mother, to enter monkhood lest I may leave this land for good never to be discerned by you two</w:t>
      </w:r>
      <w:r w:rsidR="00113322">
        <w:t>.’</w:t>
      </w:r>
    </w:p>
    <w:p w14:paraId="597F6E32" w14:textId="77777777" w:rsidR="00E9400C" w:rsidRPr="00AC4226" w:rsidRDefault="00E9400C" w:rsidP="007C105A">
      <w:pPr>
        <w:pStyle w:val="S16S"/>
      </w:pPr>
      <w:r w:rsidRPr="00AC4226">
        <w:rPr>
          <w:cs/>
        </w:rPr>
        <w:t>इति ब्रुवाणे तनये कदाचिद</w:t>
      </w:r>
      <w:r w:rsidRPr="00AC4226">
        <w:t>-</w:t>
      </w:r>
      <w:r w:rsidRPr="00AC4226">
        <w:rPr>
          <w:cs/>
        </w:rPr>
        <w:t>प्यदर्शनं तस्य मृतेर्निदर्शनम्</w:t>
      </w:r>
      <w:r w:rsidR="00D766AC" w:rsidRPr="00AC4226">
        <w:rPr>
          <w:cs/>
        </w:rPr>
        <w:t>।</w:t>
      </w:r>
      <w:r w:rsidR="002A5300" w:rsidRPr="00AC4226">
        <w:rPr>
          <w:cs/>
        </w:rPr>
        <w:br/>
      </w:r>
      <w:r w:rsidRPr="00AC4226">
        <w:rPr>
          <w:cs/>
        </w:rPr>
        <w:t>विचिन्त्य पर्या</w:t>
      </w:r>
      <w:r w:rsidRPr="00AC4226">
        <w:t>-</w:t>
      </w:r>
      <w:r w:rsidRPr="00AC4226">
        <w:rPr>
          <w:cs/>
        </w:rPr>
        <w:t>कुलिता चिकीर्षितं सुतस्य कृच्छ्रान्न्यरुणन्न सा शुभा</w:t>
      </w:r>
      <w:r w:rsidR="00D766AC" w:rsidRPr="00AC4226">
        <w:rPr>
          <w:cs/>
        </w:rPr>
        <w:t>॥</w:t>
      </w:r>
      <w:r w:rsidR="00644D08" w:rsidRPr="00AC4226">
        <w:rPr>
          <w:cs/>
        </w:rPr>
        <w:t>4-</w:t>
      </w:r>
      <w:r w:rsidRPr="00AC4226">
        <w:t>29</w:t>
      </w:r>
      <w:r w:rsidR="0051754E" w:rsidRPr="00AC4226">
        <w:rPr>
          <w:cs/>
        </w:rPr>
        <w:t>॥</w:t>
      </w:r>
    </w:p>
    <w:p w14:paraId="08B352F4" w14:textId="77777777" w:rsidR="00146C75" w:rsidRPr="00AC4226" w:rsidRDefault="00146C75" w:rsidP="00EC4553">
      <w:pPr>
        <w:pStyle w:val="EngText"/>
      </w:pPr>
      <w:r w:rsidRPr="00AC4226">
        <w:t>4-29. ‘Never to be seen again is as good as being no more’, so considered the noble mother and contrary to her contemplation conceded to her son’s request to accept the saintly order, in dire distress.</w:t>
      </w:r>
    </w:p>
    <w:p w14:paraId="6282057F" w14:textId="77777777" w:rsidR="00E9400C" w:rsidRPr="00AC4226" w:rsidRDefault="00E9400C" w:rsidP="007C105A">
      <w:pPr>
        <w:pStyle w:val="S16S"/>
      </w:pPr>
      <w:r w:rsidRPr="00AC4226">
        <w:rPr>
          <w:cs/>
        </w:rPr>
        <w:t>अथोपगम्यैष गुरुं जगद्गुरुः प्रसाद्य तं</w:t>
      </w:r>
      <w:r w:rsidR="006F7D33">
        <w:rPr>
          <w:rFonts w:hint="cs"/>
          <w:cs/>
        </w:rPr>
        <w:t xml:space="preserve"> </w:t>
      </w:r>
      <w:r w:rsidRPr="00AC4226">
        <w:rPr>
          <w:cs/>
        </w:rPr>
        <w:t>देव</w:t>
      </w:r>
      <w:r w:rsidRPr="00AC4226">
        <w:t>-</w:t>
      </w:r>
      <w:r w:rsidRPr="00AC4226">
        <w:rPr>
          <w:cs/>
        </w:rPr>
        <w:t>वर</w:t>
      </w:r>
      <w:r w:rsidRPr="00AC4226">
        <w:t>-</w:t>
      </w:r>
      <w:r w:rsidRPr="00AC4226">
        <w:rPr>
          <w:cs/>
        </w:rPr>
        <w:t>प्रसादितः</w:t>
      </w:r>
      <w:r w:rsidR="002A5300" w:rsidRPr="00AC4226">
        <w:rPr>
          <w:cs/>
        </w:rPr>
        <w:t>।</w:t>
      </w:r>
      <w:r w:rsidR="002A5300" w:rsidRPr="00AC4226">
        <w:rPr>
          <w:cs/>
        </w:rPr>
        <w:br/>
      </w:r>
      <w:r w:rsidRPr="00AC4226">
        <w:rPr>
          <w:cs/>
        </w:rPr>
        <w:t>सदा समस्ताश्रम</w:t>
      </w:r>
      <w:r w:rsidRPr="00AC4226">
        <w:t>-</w:t>
      </w:r>
      <w:r w:rsidRPr="00AC4226">
        <w:rPr>
          <w:cs/>
        </w:rPr>
        <w:t>भाक् सुरेश्वरो विशेषतः खल्वभजद् वराश्रमम्</w:t>
      </w:r>
      <w:r w:rsidR="00D766AC" w:rsidRPr="00AC4226">
        <w:rPr>
          <w:cs/>
        </w:rPr>
        <w:t>॥</w:t>
      </w:r>
      <w:r w:rsidR="00644D08" w:rsidRPr="00AC4226">
        <w:rPr>
          <w:cs/>
        </w:rPr>
        <w:t>4-</w:t>
      </w:r>
      <w:r w:rsidRPr="00AC4226">
        <w:t>30</w:t>
      </w:r>
      <w:r w:rsidR="0051754E" w:rsidRPr="00AC4226">
        <w:rPr>
          <w:cs/>
        </w:rPr>
        <w:t>॥</w:t>
      </w:r>
    </w:p>
    <w:p w14:paraId="3119D572" w14:textId="77777777" w:rsidR="00146C75" w:rsidRPr="00AC4226" w:rsidRDefault="00146C75" w:rsidP="00EC4553">
      <w:pPr>
        <w:pStyle w:val="EngText"/>
      </w:pPr>
      <w:r w:rsidRPr="00AC4226">
        <w:t xml:space="preserve">4-30. Vasudeva, the preceptor of the world approaching his teacher for instruction, the propeller and regulator of the Gods for whose grace they always aspire craving for the favour of his Guru, the simultaneous observer of all the four orders of life specially selecting sainthood, was ordained as a monk by </w:t>
      </w:r>
      <w:r w:rsidR="00EB204F" w:rsidRPr="00AC4226">
        <w:t>Achuthapreksha</w:t>
      </w:r>
      <w:r w:rsidRPr="00AC4226">
        <w:t xml:space="preserve"> pleased with the devoted services of his dear disciple (Vasudeva): How strange!</w:t>
      </w:r>
    </w:p>
    <w:p w14:paraId="471E3701" w14:textId="77777777" w:rsidR="00E9400C" w:rsidRPr="00AC4226" w:rsidRDefault="00E9400C" w:rsidP="007C105A">
      <w:pPr>
        <w:pStyle w:val="S16S"/>
      </w:pPr>
      <w:r w:rsidRPr="00AC4226">
        <w:rPr>
          <w:cs/>
        </w:rPr>
        <w:t>क्रिया</w:t>
      </w:r>
      <w:r w:rsidRPr="00AC4226">
        <w:t>-</w:t>
      </w:r>
      <w:r w:rsidRPr="00AC4226">
        <w:rPr>
          <w:cs/>
        </w:rPr>
        <w:t>कलापं सकलं स काल विद् विधान</w:t>
      </w:r>
      <w:r w:rsidRPr="00AC4226">
        <w:t>-</w:t>
      </w:r>
      <w:r w:rsidRPr="00AC4226">
        <w:rPr>
          <w:cs/>
        </w:rPr>
        <w:t>मार्गेणविधाय केवलम्</w:t>
      </w:r>
      <w:r w:rsidR="00D766AC" w:rsidRPr="00AC4226">
        <w:rPr>
          <w:cs/>
        </w:rPr>
        <w:t>।</w:t>
      </w:r>
      <w:r w:rsidR="002A5300" w:rsidRPr="00AC4226">
        <w:rPr>
          <w:cs/>
        </w:rPr>
        <w:br/>
      </w:r>
      <w:r w:rsidRPr="00AC4226">
        <w:rPr>
          <w:cs/>
        </w:rPr>
        <w:t>सदा प्रसन्नस्य हरेः प्रसत्तये मुहुः समस्त</w:t>
      </w:r>
      <w:r w:rsidRPr="00AC4226">
        <w:t>-</w:t>
      </w:r>
      <w:r w:rsidRPr="00AC4226">
        <w:rPr>
          <w:cs/>
        </w:rPr>
        <w:t>न्यसनं समभ्यधात्</w:t>
      </w:r>
      <w:r w:rsidR="00D766AC" w:rsidRPr="00AC4226">
        <w:rPr>
          <w:cs/>
        </w:rPr>
        <w:t>॥</w:t>
      </w:r>
      <w:r w:rsidR="00644D08" w:rsidRPr="00AC4226">
        <w:rPr>
          <w:cs/>
        </w:rPr>
        <w:t>4-</w:t>
      </w:r>
      <w:r w:rsidRPr="00AC4226">
        <w:t>31</w:t>
      </w:r>
      <w:r w:rsidR="0051754E" w:rsidRPr="00AC4226">
        <w:rPr>
          <w:cs/>
        </w:rPr>
        <w:t>॥</w:t>
      </w:r>
    </w:p>
    <w:p w14:paraId="6D30EADE" w14:textId="77777777" w:rsidR="00146C75" w:rsidRPr="00AC4226" w:rsidRDefault="00146C75" w:rsidP="00EC4553">
      <w:pPr>
        <w:pStyle w:val="EngText"/>
      </w:pPr>
      <w:r w:rsidRPr="00AC4226">
        <w:t>4-31. Vasudeva having undergone the several religious acts to be performed at varied intervals in a methodical manner as enjoined in the scripture for the greater grace of the supreme Lord (though always pleased with him) dedicated all his belongings to Him, again.</w:t>
      </w:r>
    </w:p>
    <w:p w14:paraId="08AF27C2" w14:textId="77777777" w:rsidR="00E9400C" w:rsidRPr="00AC4226" w:rsidRDefault="00E9400C" w:rsidP="007C105A">
      <w:pPr>
        <w:pStyle w:val="S16S"/>
      </w:pPr>
      <w:r w:rsidRPr="00AC4226">
        <w:rPr>
          <w:cs/>
        </w:rPr>
        <w:t>अनन्त</w:t>
      </w:r>
      <w:r w:rsidRPr="00AC4226">
        <w:t>-</w:t>
      </w:r>
      <w:r w:rsidRPr="00AC4226">
        <w:rPr>
          <w:cs/>
        </w:rPr>
        <w:t>मात्रान्तमुदाहरन्ती यं त्रिमात्र</w:t>
      </w:r>
      <w:r w:rsidRPr="00AC4226">
        <w:t>-</w:t>
      </w:r>
      <w:r w:rsidRPr="00AC4226">
        <w:rPr>
          <w:cs/>
        </w:rPr>
        <w:t>पूर्वं प्रणवोच्चयं बुधाः</w:t>
      </w:r>
      <w:r w:rsidR="00D766AC" w:rsidRPr="00AC4226">
        <w:rPr>
          <w:cs/>
        </w:rPr>
        <w:t>।</w:t>
      </w:r>
      <w:r w:rsidR="002A5300" w:rsidRPr="00AC4226">
        <w:rPr>
          <w:cs/>
        </w:rPr>
        <w:br/>
      </w:r>
      <w:r w:rsidRPr="00AC4226">
        <w:rPr>
          <w:cs/>
        </w:rPr>
        <w:t>तदा</w:t>
      </w:r>
      <w:r w:rsidR="007A4C1E" w:rsidRPr="00AC4226">
        <w:rPr>
          <w:cs/>
        </w:rPr>
        <w:t>ऽ</w:t>
      </w:r>
      <w:r w:rsidRPr="00AC4226">
        <w:rPr>
          <w:cs/>
        </w:rPr>
        <w:t>भवद् भावि</w:t>
      </w:r>
      <w:r w:rsidRPr="00AC4226">
        <w:t>-</w:t>
      </w:r>
      <w:r w:rsidRPr="00AC4226">
        <w:rPr>
          <w:cs/>
        </w:rPr>
        <w:t>चतुर्मुखाकृतिः जपाधिकारि यतिरस्य सूचितः</w:t>
      </w:r>
      <w:r w:rsidR="00D766AC" w:rsidRPr="00AC4226">
        <w:rPr>
          <w:cs/>
        </w:rPr>
        <w:t>॥</w:t>
      </w:r>
      <w:r w:rsidR="00644D08" w:rsidRPr="00AC4226">
        <w:rPr>
          <w:cs/>
        </w:rPr>
        <w:t>4-</w:t>
      </w:r>
      <w:r w:rsidRPr="00AC4226">
        <w:t>32</w:t>
      </w:r>
      <w:r w:rsidR="0051754E" w:rsidRPr="00AC4226">
        <w:rPr>
          <w:cs/>
        </w:rPr>
        <w:t>॥</w:t>
      </w:r>
    </w:p>
    <w:p w14:paraId="4295008A" w14:textId="77777777" w:rsidR="00146C75" w:rsidRPr="00AC4226" w:rsidRDefault="00146C75" w:rsidP="00EC4553">
      <w:pPr>
        <w:pStyle w:val="EngText"/>
      </w:pPr>
      <w:r w:rsidRPr="00AC4226">
        <w:t xml:space="preserve">4-32. Vasudeva being inducted into the saintly order became the greatest befitting beneficiary (being the future Chaturmukha Brahma) to repeat the Pranava Mantra proclaimed </w:t>
      </w:r>
      <w:r w:rsidR="00EB204F" w:rsidRPr="00AC4226">
        <w:t>by the w</w:t>
      </w:r>
      <w:r w:rsidRPr="00AC4226">
        <w:t>isest to be the highest, consisting of myriad words of</w:t>
      </w:r>
      <w:r w:rsidR="00113322">
        <w:t xml:space="preserve"> several types beginning with Aa</w:t>
      </w:r>
      <w:r w:rsidRPr="00AC4226">
        <w:t>, u and ma.</w:t>
      </w:r>
    </w:p>
    <w:p w14:paraId="69427769" w14:textId="77777777" w:rsidR="00E9400C" w:rsidRPr="00AC4226" w:rsidRDefault="00E9400C" w:rsidP="007C105A">
      <w:pPr>
        <w:pStyle w:val="S16S"/>
      </w:pPr>
      <w:r w:rsidRPr="00AC4226">
        <w:rPr>
          <w:cs/>
        </w:rPr>
        <w:lastRenderedPageBreak/>
        <w:t>गुणानु</w:t>
      </w:r>
      <w:r w:rsidRPr="00AC4226">
        <w:t>-</w:t>
      </w:r>
      <w:r w:rsidRPr="00AC4226">
        <w:rPr>
          <w:cs/>
        </w:rPr>
        <w:t>रूप</w:t>
      </w:r>
      <w:r w:rsidR="006F7D33">
        <w:rPr>
          <w:rFonts w:hint="cs"/>
          <w:cs/>
        </w:rPr>
        <w:t>ो</w:t>
      </w:r>
      <w:r w:rsidRPr="00AC4226">
        <w:rPr>
          <w:cs/>
        </w:rPr>
        <w:t>न्नति पूर्ण</w:t>
      </w:r>
      <w:r w:rsidRPr="00AC4226">
        <w:t>-</w:t>
      </w:r>
      <w:r w:rsidRPr="00AC4226">
        <w:rPr>
          <w:cs/>
        </w:rPr>
        <w:t>बोध इ</w:t>
      </w:r>
      <w:r w:rsidRPr="00AC4226">
        <w:t>-</w:t>
      </w:r>
      <w:r w:rsidRPr="00AC4226">
        <w:rPr>
          <w:cs/>
        </w:rPr>
        <w:t>त्यमुष्य नाम द्विज</w:t>
      </w:r>
      <w:r w:rsidRPr="00AC4226">
        <w:t>-</w:t>
      </w:r>
      <w:r w:rsidRPr="00AC4226">
        <w:rPr>
          <w:cs/>
        </w:rPr>
        <w:t>वृन्द</w:t>
      </w:r>
      <w:r w:rsidRPr="00AC4226">
        <w:t>-</w:t>
      </w:r>
      <w:r w:rsidRPr="00AC4226">
        <w:rPr>
          <w:cs/>
        </w:rPr>
        <w:t>वन्दितः</w:t>
      </w:r>
      <w:r w:rsidR="00D766AC" w:rsidRPr="00AC4226">
        <w:rPr>
          <w:cs/>
        </w:rPr>
        <w:t>।</w:t>
      </w:r>
      <w:r w:rsidR="002A5300" w:rsidRPr="00AC4226">
        <w:rPr>
          <w:cs/>
        </w:rPr>
        <w:br/>
      </w:r>
      <w:r w:rsidRPr="00AC4226">
        <w:rPr>
          <w:cs/>
        </w:rPr>
        <w:t>उदाहरद्  भूरि</w:t>
      </w:r>
      <w:r w:rsidRPr="00AC4226">
        <w:t>-</w:t>
      </w:r>
      <w:r w:rsidRPr="00AC4226">
        <w:rPr>
          <w:cs/>
        </w:rPr>
        <w:t>यशा हि केवलं न मन्र</w:t>
      </w:r>
      <w:r w:rsidRPr="00AC4226">
        <w:t>-</w:t>
      </w:r>
      <w:r w:rsidRPr="00AC4226">
        <w:rPr>
          <w:cs/>
        </w:rPr>
        <w:t>वर्णः स च मन्र</w:t>
      </w:r>
      <w:r w:rsidRPr="00AC4226">
        <w:t>-</w:t>
      </w:r>
      <w:r w:rsidRPr="00AC4226">
        <w:rPr>
          <w:cs/>
        </w:rPr>
        <w:t>वर्णकः</w:t>
      </w:r>
      <w:r w:rsidR="00D766AC" w:rsidRPr="00AC4226">
        <w:rPr>
          <w:cs/>
        </w:rPr>
        <w:t>॥</w:t>
      </w:r>
      <w:r w:rsidR="00644D08" w:rsidRPr="00AC4226">
        <w:rPr>
          <w:cs/>
        </w:rPr>
        <w:t>4-</w:t>
      </w:r>
      <w:r w:rsidRPr="00AC4226">
        <w:t>33</w:t>
      </w:r>
      <w:r w:rsidR="0051754E" w:rsidRPr="00AC4226">
        <w:rPr>
          <w:cs/>
        </w:rPr>
        <w:t>॥</w:t>
      </w:r>
    </w:p>
    <w:p w14:paraId="35EBE9B6" w14:textId="77777777" w:rsidR="00146C75" w:rsidRPr="00AC4226" w:rsidRDefault="00146C75" w:rsidP="00EC4553">
      <w:pPr>
        <w:pStyle w:val="EngText"/>
      </w:pPr>
      <w:r w:rsidRPr="00AC4226">
        <w:t xml:space="preserve">4-33. Vasudeva is not only </w:t>
      </w:r>
      <w:r w:rsidR="00EB204F" w:rsidRPr="00AC4226">
        <w:t>famous</w:t>
      </w:r>
      <w:r w:rsidRPr="00AC4226">
        <w:t xml:space="preserve"> in the celebrated stutis as Dashapramati and adored by the learned Brahmins matching his excellence in merits, but his </w:t>
      </w:r>
      <w:r w:rsidR="00EB204F" w:rsidRPr="00AC4226">
        <w:t>preceptor</w:t>
      </w:r>
      <w:r w:rsidRPr="00AC4226">
        <w:t xml:space="preserve"> of great renown honoured by the band of the learned </w:t>
      </w:r>
      <w:r w:rsidR="00EB204F" w:rsidRPr="00AC4226">
        <w:t>also</w:t>
      </w:r>
      <w:r w:rsidRPr="00AC4226">
        <w:t xml:space="preserve"> gave him the </w:t>
      </w:r>
      <w:r w:rsidR="00113322">
        <w:t>befi</w:t>
      </w:r>
      <w:r w:rsidR="00EB204F" w:rsidRPr="00AC4226">
        <w:t>tting</w:t>
      </w:r>
      <w:r w:rsidRPr="00AC4226">
        <w:t xml:space="preserve"> appellation (after his induction into monkhood).</w:t>
      </w:r>
    </w:p>
    <w:p w14:paraId="3671BA8B" w14:textId="77777777" w:rsidR="00E9400C" w:rsidRPr="00AC4226" w:rsidRDefault="00E9400C" w:rsidP="007C105A">
      <w:pPr>
        <w:pStyle w:val="S16S"/>
      </w:pPr>
      <w:r w:rsidRPr="00AC4226">
        <w:rPr>
          <w:cs/>
        </w:rPr>
        <w:t>निरङ्ग</w:t>
      </w:r>
      <w:r w:rsidRPr="00AC4226">
        <w:t>-</w:t>
      </w:r>
      <w:r w:rsidRPr="00AC4226">
        <w:rPr>
          <w:cs/>
        </w:rPr>
        <w:t>रागं मुख</w:t>
      </w:r>
      <w:r w:rsidRPr="00AC4226">
        <w:t>-</w:t>
      </w:r>
      <w:r w:rsidRPr="00AC4226">
        <w:rPr>
          <w:cs/>
        </w:rPr>
        <w:t>राग</w:t>
      </w:r>
      <w:r w:rsidRPr="00AC4226">
        <w:t>-</w:t>
      </w:r>
      <w:r w:rsidRPr="00AC4226">
        <w:rPr>
          <w:cs/>
        </w:rPr>
        <w:t>वर्जितं वि</w:t>
      </w:r>
      <w:r w:rsidRPr="00AC4226">
        <w:t>-</w:t>
      </w:r>
      <w:r w:rsidRPr="00AC4226">
        <w:rPr>
          <w:cs/>
        </w:rPr>
        <w:t>भूषणं विष्टप</w:t>
      </w:r>
      <w:r w:rsidRPr="00AC4226">
        <w:t>-</w:t>
      </w:r>
      <w:r w:rsidRPr="00AC4226">
        <w:rPr>
          <w:cs/>
        </w:rPr>
        <w:t>भूषणायितम्</w:t>
      </w:r>
      <w:r w:rsidR="00D766AC" w:rsidRPr="00AC4226">
        <w:rPr>
          <w:cs/>
        </w:rPr>
        <w:t>।</w:t>
      </w:r>
      <w:r w:rsidR="002A5300" w:rsidRPr="00AC4226">
        <w:rPr>
          <w:cs/>
        </w:rPr>
        <w:br/>
      </w:r>
      <w:r w:rsidRPr="00AC4226">
        <w:rPr>
          <w:cs/>
        </w:rPr>
        <w:t>अमुं धृताषाढमवेक्ष्य मेनिरे स्वभाव</w:t>
      </w:r>
      <w:r w:rsidRPr="00AC4226">
        <w:t>-</w:t>
      </w:r>
      <w:r w:rsidRPr="00AC4226">
        <w:rPr>
          <w:cs/>
        </w:rPr>
        <w:t>शोभा</w:t>
      </w:r>
      <w:r w:rsidR="007A4C1E" w:rsidRPr="00AC4226">
        <w:rPr>
          <w:cs/>
        </w:rPr>
        <w:t>ऽ</w:t>
      </w:r>
      <w:r w:rsidRPr="00AC4226">
        <w:rPr>
          <w:cs/>
        </w:rPr>
        <w:t>नुपमेपि जन्तवः</w:t>
      </w:r>
      <w:r w:rsidR="00D766AC" w:rsidRPr="00AC4226">
        <w:rPr>
          <w:cs/>
        </w:rPr>
        <w:t>॥</w:t>
      </w:r>
      <w:r w:rsidR="00644D08" w:rsidRPr="00AC4226">
        <w:rPr>
          <w:cs/>
        </w:rPr>
        <w:t>4-</w:t>
      </w:r>
      <w:r w:rsidRPr="00AC4226">
        <w:t>34</w:t>
      </w:r>
      <w:r w:rsidR="0051754E" w:rsidRPr="00AC4226">
        <w:rPr>
          <w:cs/>
        </w:rPr>
        <w:t>॥</w:t>
      </w:r>
    </w:p>
    <w:p w14:paraId="440E2EA7" w14:textId="77777777" w:rsidR="00146C75" w:rsidRPr="00AC4226" w:rsidRDefault="00146C75" w:rsidP="00EC4553">
      <w:pPr>
        <w:pStyle w:val="EngText"/>
      </w:pPr>
      <w:r w:rsidRPr="00AC4226">
        <w:t>4-34. The common people who observed Poornaprajna with his saintly</w:t>
      </w:r>
      <w:r w:rsidR="00113322">
        <w:t>-staff in hand with his body th</w:t>
      </w:r>
      <w:r w:rsidRPr="00AC4226">
        <w:t>ough not decked with precious ornaments or cosmetic material or painted lips, yet an embellishment of the world, conceived that the innate peerless lustre is really excelling.</w:t>
      </w:r>
    </w:p>
    <w:p w14:paraId="6F20936F" w14:textId="77777777" w:rsidR="00E9400C" w:rsidRPr="00AC4226" w:rsidRDefault="00E9400C" w:rsidP="007C105A">
      <w:pPr>
        <w:pStyle w:val="S16S"/>
      </w:pPr>
      <w:r w:rsidRPr="00AC4226">
        <w:rPr>
          <w:cs/>
        </w:rPr>
        <w:t>भुजङ्ग</w:t>
      </w:r>
      <w:r w:rsidRPr="00AC4226">
        <w:t>-</w:t>
      </w:r>
      <w:r w:rsidRPr="00AC4226">
        <w:rPr>
          <w:cs/>
        </w:rPr>
        <w:t>भूतेश</w:t>
      </w:r>
      <w:r w:rsidRPr="00AC4226">
        <w:t>-</w:t>
      </w:r>
      <w:r w:rsidRPr="00AC4226">
        <w:rPr>
          <w:cs/>
        </w:rPr>
        <w:t>विहङ्गपादिकैः प्र</w:t>
      </w:r>
      <w:r w:rsidRPr="00AC4226">
        <w:t>-</w:t>
      </w:r>
      <w:r w:rsidRPr="00AC4226">
        <w:rPr>
          <w:cs/>
        </w:rPr>
        <w:t>वन्दितः सावसर</w:t>
      </w:r>
      <w:r w:rsidRPr="00AC4226">
        <w:t>-</w:t>
      </w:r>
      <w:r w:rsidRPr="00AC4226">
        <w:rPr>
          <w:cs/>
        </w:rPr>
        <w:t>प्रतीक्षणैः</w:t>
      </w:r>
      <w:r w:rsidR="00D766AC" w:rsidRPr="00AC4226">
        <w:rPr>
          <w:cs/>
        </w:rPr>
        <w:t>।</w:t>
      </w:r>
      <w:r w:rsidR="002A5300" w:rsidRPr="00AC4226">
        <w:rPr>
          <w:cs/>
        </w:rPr>
        <w:br/>
      </w:r>
      <w:r w:rsidRPr="00AC4226">
        <w:rPr>
          <w:cs/>
        </w:rPr>
        <w:t>ननाम सो</w:t>
      </w:r>
      <w:r w:rsidR="007A4C1E" w:rsidRPr="00AC4226">
        <w:rPr>
          <w:cs/>
        </w:rPr>
        <w:t>ऽ</w:t>
      </w:r>
      <w:r w:rsidRPr="00AC4226">
        <w:rPr>
          <w:cs/>
        </w:rPr>
        <w:t>यं गुरु</w:t>
      </w:r>
      <w:r w:rsidRPr="00AC4226">
        <w:t>-</w:t>
      </w:r>
      <w:r w:rsidRPr="00AC4226">
        <w:rPr>
          <w:cs/>
        </w:rPr>
        <w:t>पूर्वकान् यतीन् अहो महीयो महतां विडम्बनम्</w:t>
      </w:r>
      <w:r w:rsidR="00D766AC" w:rsidRPr="00AC4226">
        <w:rPr>
          <w:cs/>
        </w:rPr>
        <w:t>॥</w:t>
      </w:r>
      <w:r w:rsidR="00644D08" w:rsidRPr="00AC4226">
        <w:rPr>
          <w:cs/>
        </w:rPr>
        <w:t>4-</w:t>
      </w:r>
      <w:r w:rsidRPr="00AC4226">
        <w:t>35</w:t>
      </w:r>
      <w:r w:rsidR="0051754E" w:rsidRPr="00AC4226">
        <w:rPr>
          <w:cs/>
        </w:rPr>
        <w:t>॥</w:t>
      </w:r>
    </w:p>
    <w:p w14:paraId="4FC4F033" w14:textId="77777777" w:rsidR="00146C75" w:rsidRPr="00AC4226" w:rsidRDefault="00146C75" w:rsidP="00EC4553">
      <w:pPr>
        <w:pStyle w:val="EngText"/>
      </w:pPr>
      <w:r w:rsidRPr="00AC4226">
        <w:t>4-35. The eminent divine like Garuda, the protector of birds, Shesha the lord of serpents, and Rudra the master of creatures await the</w:t>
      </w:r>
      <w:r w:rsidR="00113322">
        <w:t>ir opportunity to l</w:t>
      </w:r>
      <w:r w:rsidRPr="00AC4226">
        <w:t xml:space="preserve">ay prostrate before </w:t>
      </w:r>
      <w:r w:rsidR="00EB204F" w:rsidRPr="00AC4226">
        <w:t>Poornaprajna</w:t>
      </w:r>
      <w:r w:rsidRPr="00AC4226">
        <w:t xml:space="preserve"> (Lord Vayu). It is strange that he now paid his obeisance to his preceptor Achuthapreksha and other monks. It is surprising to see the Great ones imitating the ways of the ordinary persons (to educate the mortals).</w:t>
      </w:r>
    </w:p>
    <w:p w14:paraId="513FBD80" w14:textId="77777777" w:rsidR="00E9400C" w:rsidRPr="00AC4226" w:rsidRDefault="00E9400C" w:rsidP="007C105A">
      <w:pPr>
        <w:pStyle w:val="S16S"/>
      </w:pPr>
      <w:r w:rsidRPr="00AC4226">
        <w:rPr>
          <w:cs/>
        </w:rPr>
        <w:t>वराश्रमाचार</w:t>
      </w:r>
      <w:r w:rsidR="006F7D33">
        <w:rPr>
          <w:rFonts w:cs="Tunga" w:hint="cs"/>
          <w:cs/>
          <w:lang w:bidi="kn-IN"/>
        </w:rPr>
        <w:t>-</w:t>
      </w:r>
      <w:r w:rsidRPr="00AC4226">
        <w:rPr>
          <w:cs/>
        </w:rPr>
        <w:t>विशेष-शिक्षणं वि-धित्सुरस्या</w:t>
      </w:r>
      <w:r w:rsidR="007A4C1E" w:rsidRPr="00AC4226">
        <w:rPr>
          <w:cs/>
        </w:rPr>
        <w:t>ऽ</w:t>
      </w:r>
      <w:r w:rsidR="006F7D33" w:rsidRPr="006F7D33">
        <w:rPr>
          <w:highlight w:val="yellow"/>
          <w:cs/>
        </w:rPr>
        <w:t>ऽ</w:t>
      </w:r>
      <w:r w:rsidRPr="00AC4226">
        <w:rPr>
          <w:cs/>
        </w:rPr>
        <w:t>चरितं नि</w:t>
      </w:r>
      <w:r w:rsidRPr="00AC4226">
        <w:t>-</w:t>
      </w:r>
      <w:r w:rsidRPr="00AC4226">
        <w:rPr>
          <w:cs/>
        </w:rPr>
        <w:t>शामयन्</w:t>
      </w:r>
      <w:r w:rsidR="00D766AC" w:rsidRPr="00AC4226">
        <w:rPr>
          <w:cs/>
        </w:rPr>
        <w:t>।</w:t>
      </w:r>
      <w:r w:rsidR="002A5300" w:rsidRPr="00AC4226">
        <w:rPr>
          <w:cs/>
        </w:rPr>
        <w:br/>
      </w:r>
      <w:r w:rsidRPr="00AC4226">
        <w:rPr>
          <w:cs/>
        </w:rPr>
        <w:t>विशेष</w:t>
      </w:r>
      <w:r w:rsidRPr="00AC4226">
        <w:t>-</w:t>
      </w:r>
      <w:r w:rsidRPr="00AC4226">
        <w:rPr>
          <w:cs/>
        </w:rPr>
        <w:t>शिक्षां स्वयमाप्य धीर</w:t>
      </w:r>
      <w:r w:rsidRPr="00AC4226">
        <w:t>-</w:t>
      </w:r>
      <w:r w:rsidRPr="00AC4226">
        <w:rPr>
          <w:cs/>
        </w:rPr>
        <w:t>धीः यतीश्वरो विस्मयमायता</w:t>
      </w:r>
      <w:r w:rsidR="007A4C1E" w:rsidRPr="00AC4226">
        <w:rPr>
          <w:cs/>
        </w:rPr>
        <w:t>ऽ</w:t>
      </w:r>
      <w:r w:rsidRPr="00AC4226">
        <w:rPr>
          <w:cs/>
        </w:rPr>
        <w:t>न्तरम्</w:t>
      </w:r>
      <w:r w:rsidR="00D766AC" w:rsidRPr="00AC4226">
        <w:rPr>
          <w:cs/>
        </w:rPr>
        <w:t>॥</w:t>
      </w:r>
      <w:r w:rsidR="00644D08" w:rsidRPr="00AC4226">
        <w:rPr>
          <w:cs/>
        </w:rPr>
        <w:t>4-</w:t>
      </w:r>
      <w:r w:rsidRPr="00AC4226">
        <w:t>36</w:t>
      </w:r>
      <w:r w:rsidR="0051754E" w:rsidRPr="00AC4226">
        <w:rPr>
          <w:cs/>
        </w:rPr>
        <w:t>॥</w:t>
      </w:r>
    </w:p>
    <w:p w14:paraId="1555C3B3" w14:textId="77777777" w:rsidR="00146C75" w:rsidRPr="00AC4226" w:rsidRDefault="00146C75" w:rsidP="00EC4553">
      <w:pPr>
        <w:pStyle w:val="EngText"/>
      </w:pPr>
      <w:r w:rsidRPr="00AC4226">
        <w:t xml:space="preserve">3-36. </w:t>
      </w:r>
      <w:r w:rsidR="00EB204F" w:rsidRPr="00AC4226">
        <w:t>Achuthapreksha</w:t>
      </w:r>
      <w:r w:rsidRPr="00AC4226">
        <w:t>, the distinguished ascetic with a steadfast mind desiring to train Poornaprajna in the methodology of monk-hood was not only startled to note him observing meticulously all the religious procedures o</w:t>
      </w:r>
      <w:r w:rsidR="00EB204F" w:rsidRPr="00AC4226">
        <w:t>f</w:t>
      </w:r>
      <w:r w:rsidRPr="00AC4226">
        <w:t xml:space="preserve"> his own but in turn learnt a few things from him.</w:t>
      </w:r>
    </w:p>
    <w:p w14:paraId="16416898" w14:textId="77777777" w:rsidR="00E9400C" w:rsidRPr="00AC4226" w:rsidRDefault="00E9400C" w:rsidP="007C105A">
      <w:pPr>
        <w:pStyle w:val="S16S"/>
      </w:pPr>
      <w:r w:rsidRPr="00AC4226">
        <w:rPr>
          <w:cs/>
        </w:rPr>
        <w:t>स रूप्य</w:t>
      </w:r>
      <w:r w:rsidRPr="00AC4226">
        <w:t>-</w:t>
      </w:r>
      <w:r w:rsidRPr="00AC4226">
        <w:rPr>
          <w:cs/>
        </w:rPr>
        <w:t>पीठालय</w:t>
      </w:r>
      <w:r w:rsidRPr="00AC4226">
        <w:t>-</w:t>
      </w:r>
      <w:r w:rsidRPr="00AC4226">
        <w:rPr>
          <w:cs/>
        </w:rPr>
        <w:t>वासिने यदा ननाम नाथाय महा</w:t>
      </w:r>
      <w:r w:rsidRPr="00AC4226">
        <w:t>-</w:t>
      </w:r>
      <w:r w:rsidRPr="00AC4226">
        <w:rPr>
          <w:cs/>
        </w:rPr>
        <w:t>मतिर्मुदा</w:t>
      </w:r>
      <w:r w:rsidR="00D766AC" w:rsidRPr="00AC4226">
        <w:rPr>
          <w:cs/>
        </w:rPr>
        <w:t>।</w:t>
      </w:r>
      <w:r w:rsidR="002A5300" w:rsidRPr="00AC4226">
        <w:rPr>
          <w:cs/>
        </w:rPr>
        <w:br/>
      </w:r>
      <w:r w:rsidRPr="00AC4226">
        <w:rPr>
          <w:cs/>
        </w:rPr>
        <w:t>तदा</w:t>
      </w:r>
      <w:r w:rsidR="007A4C1E" w:rsidRPr="00AC4226">
        <w:rPr>
          <w:cs/>
        </w:rPr>
        <w:t>ऽ</w:t>
      </w:r>
      <w:r w:rsidRPr="00AC4226">
        <w:rPr>
          <w:cs/>
        </w:rPr>
        <w:t>मुना</w:t>
      </w:r>
      <w:r w:rsidR="007A4C1E" w:rsidRPr="00AC4226">
        <w:rPr>
          <w:cs/>
        </w:rPr>
        <w:t>ऽ</w:t>
      </w:r>
      <w:r w:rsidR="005816CF">
        <w:rPr>
          <w:cs/>
        </w:rPr>
        <w:t>ग्राहि नर प्रवेशिना भुजे भुजेन</w:t>
      </w:r>
      <w:r w:rsidR="005816CF" w:rsidRPr="005816CF">
        <w:rPr>
          <w:highlight w:val="yellow"/>
          <w:cs/>
        </w:rPr>
        <w:t>ऽऽ</w:t>
      </w:r>
      <w:r w:rsidRPr="00AC4226">
        <w:rPr>
          <w:cs/>
        </w:rPr>
        <w:t>शु भुजङ्ग</w:t>
      </w:r>
      <w:r w:rsidRPr="00AC4226">
        <w:t>-</w:t>
      </w:r>
      <w:r w:rsidRPr="00AC4226">
        <w:rPr>
          <w:cs/>
        </w:rPr>
        <w:t>शायिना</w:t>
      </w:r>
      <w:r w:rsidR="00D766AC" w:rsidRPr="00AC4226">
        <w:rPr>
          <w:cs/>
        </w:rPr>
        <w:t>॥</w:t>
      </w:r>
      <w:r w:rsidR="00644D08" w:rsidRPr="00AC4226">
        <w:rPr>
          <w:cs/>
        </w:rPr>
        <w:t>4-</w:t>
      </w:r>
      <w:r w:rsidRPr="00AC4226">
        <w:t>37</w:t>
      </w:r>
      <w:r w:rsidR="0051754E" w:rsidRPr="00AC4226">
        <w:rPr>
          <w:cs/>
        </w:rPr>
        <w:t>॥</w:t>
      </w:r>
    </w:p>
    <w:p w14:paraId="66565C65" w14:textId="77777777" w:rsidR="00146C75" w:rsidRPr="00AC4226" w:rsidRDefault="00146C75" w:rsidP="00EC4553">
      <w:pPr>
        <w:pStyle w:val="EngText"/>
      </w:pPr>
      <w:r w:rsidRPr="00AC4226">
        <w:t xml:space="preserve">4-37. When Poornaprajna happily paid his homage to Lord Anantasana, the presiding deity of Udupi lying on the </w:t>
      </w:r>
      <w:r w:rsidR="00EB204F" w:rsidRPr="00AC4226">
        <w:t>serpent bed;</w:t>
      </w:r>
      <w:r w:rsidR="00113322">
        <w:t xml:space="preserve"> H</w:t>
      </w:r>
      <w:r w:rsidRPr="00AC4226">
        <w:t>e entered a person and raised him up with his arms in great affection.</w:t>
      </w:r>
    </w:p>
    <w:p w14:paraId="1A236BFB" w14:textId="77777777" w:rsidR="00E9400C" w:rsidRPr="00AC4226" w:rsidRDefault="00E9400C" w:rsidP="007C105A">
      <w:pPr>
        <w:pStyle w:val="S16S"/>
      </w:pPr>
      <w:r w:rsidRPr="00AC4226">
        <w:rPr>
          <w:cs/>
        </w:rPr>
        <w:lastRenderedPageBreak/>
        <w:t>चिरात् सु</w:t>
      </w:r>
      <w:r w:rsidRPr="00AC4226">
        <w:t>-</w:t>
      </w:r>
      <w:r w:rsidRPr="00AC4226">
        <w:rPr>
          <w:cs/>
        </w:rPr>
        <w:t>तत्वं प्र</w:t>
      </w:r>
      <w:r w:rsidRPr="00AC4226">
        <w:t>-</w:t>
      </w:r>
      <w:r w:rsidRPr="00AC4226">
        <w:rPr>
          <w:cs/>
        </w:rPr>
        <w:t>बुभुत्सुना त्वया निषेवणं मे यदकारि तत् फलम्</w:t>
      </w:r>
      <w:r w:rsidR="00D766AC" w:rsidRPr="00AC4226">
        <w:rPr>
          <w:cs/>
        </w:rPr>
        <w:t>।</w:t>
      </w:r>
      <w:r w:rsidR="002A5300" w:rsidRPr="00AC4226">
        <w:rPr>
          <w:cs/>
        </w:rPr>
        <w:br/>
      </w:r>
      <w:r w:rsidRPr="00AC4226">
        <w:rPr>
          <w:cs/>
        </w:rPr>
        <w:t>इमं ददामीत्यभि</w:t>
      </w:r>
      <w:r w:rsidRPr="00AC4226">
        <w:t>-</w:t>
      </w:r>
      <w:r w:rsidRPr="00AC4226">
        <w:rPr>
          <w:cs/>
        </w:rPr>
        <w:t>धाय सो</w:t>
      </w:r>
      <w:r w:rsidR="007A4C1E" w:rsidRPr="00AC4226">
        <w:rPr>
          <w:cs/>
        </w:rPr>
        <w:t>ऽ</w:t>
      </w:r>
      <w:r w:rsidRPr="00AC4226">
        <w:rPr>
          <w:cs/>
        </w:rPr>
        <w:t>मुना तदा प्रणीय प्र</w:t>
      </w:r>
      <w:r w:rsidRPr="00AC4226">
        <w:t>-</w:t>
      </w:r>
      <w:r w:rsidRPr="00AC4226">
        <w:rPr>
          <w:cs/>
        </w:rPr>
        <w:t>ददे</w:t>
      </w:r>
      <w:r w:rsidR="007A4C1E" w:rsidRPr="00AC4226">
        <w:rPr>
          <w:cs/>
        </w:rPr>
        <w:t>ऽ</w:t>
      </w:r>
      <w:r w:rsidRPr="00AC4226">
        <w:rPr>
          <w:cs/>
        </w:rPr>
        <w:t>च्युतात्मने</w:t>
      </w:r>
      <w:r w:rsidR="00D766AC" w:rsidRPr="00AC4226">
        <w:rPr>
          <w:cs/>
        </w:rPr>
        <w:t>॥</w:t>
      </w:r>
      <w:r w:rsidR="00644D08" w:rsidRPr="00AC4226">
        <w:rPr>
          <w:cs/>
        </w:rPr>
        <w:t>4-</w:t>
      </w:r>
      <w:r w:rsidRPr="00AC4226">
        <w:t>38</w:t>
      </w:r>
      <w:r w:rsidR="0051754E" w:rsidRPr="00AC4226">
        <w:rPr>
          <w:cs/>
        </w:rPr>
        <w:t>॥</w:t>
      </w:r>
    </w:p>
    <w:p w14:paraId="5BF23521" w14:textId="77777777" w:rsidR="00146C75" w:rsidRPr="00AC4226" w:rsidRDefault="00146C75" w:rsidP="00EC4553">
      <w:pPr>
        <w:pStyle w:val="EngText"/>
      </w:pPr>
      <w:r w:rsidRPr="00AC4226">
        <w:t xml:space="preserve">4-38. ‘For having served me with great devotion for a long duration with an ardent desire to divine the true nature of Brahman, you now receive this cherished gift’, so saying Lord Anantasana handed over Poornaprajna to </w:t>
      </w:r>
      <w:r w:rsidR="00EB204F" w:rsidRPr="00AC4226">
        <w:t>Achuthapreksha</w:t>
      </w:r>
      <w:r w:rsidRPr="00AC4226">
        <w:t>.</w:t>
      </w:r>
    </w:p>
    <w:p w14:paraId="75ED0E9F" w14:textId="77777777" w:rsidR="00E9400C" w:rsidRPr="00AC4226" w:rsidRDefault="00E9400C" w:rsidP="007C105A">
      <w:pPr>
        <w:pStyle w:val="S16S"/>
      </w:pPr>
      <w:r w:rsidRPr="00AC4226">
        <w:rPr>
          <w:cs/>
        </w:rPr>
        <w:t>अनुग्रहं तं प्रति</w:t>
      </w:r>
      <w:r w:rsidRPr="00AC4226">
        <w:t>-</w:t>
      </w:r>
      <w:r w:rsidRPr="00AC4226">
        <w:rPr>
          <w:cs/>
        </w:rPr>
        <w:t>गृह्य साग्रहं मुदा</w:t>
      </w:r>
      <w:r w:rsidR="007A4C1E" w:rsidRPr="00AC4226">
        <w:rPr>
          <w:cs/>
        </w:rPr>
        <w:t>ऽऽ</w:t>
      </w:r>
      <w:r w:rsidRPr="00AC4226">
        <w:rPr>
          <w:cs/>
        </w:rPr>
        <w:t>त्मना</w:t>
      </w:r>
      <w:r w:rsidR="007A4C1E" w:rsidRPr="00AC4226">
        <w:rPr>
          <w:cs/>
        </w:rPr>
        <w:t>ऽऽ</w:t>
      </w:r>
      <w:r w:rsidRPr="00AC4226">
        <w:rPr>
          <w:cs/>
        </w:rPr>
        <w:t>प्तां कृत</w:t>
      </w:r>
      <w:r w:rsidRPr="00AC4226">
        <w:t>-</w:t>
      </w:r>
      <w:r w:rsidRPr="00AC4226">
        <w:rPr>
          <w:cs/>
        </w:rPr>
        <w:t>कृत्यतां स्मरन्</w:t>
      </w:r>
      <w:r w:rsidR="00D766AC" w:rsidRPr="00AC4226">
        <w:rPr>
          <w:cs/>
        </w:rPr>
        <w:t>।</w:t>
      </w:r>
      <w:r w:rsidR="002A5300" w:rsidRPr="00AC4226">
        <w:rPr>
          <w:cs/>
        </w:rPr>
        <w:br/>
      </w:r>
      <w:r w:rsidRPr="00AC4226">
        <w:rPr>
          <w:cs/>
        </w:rPr>
        <w:t>अभूदसङ्गो</w:t>
      </w:r>
      <w:r w:rsidR="007A4C1E" w:rsidRPr="00AC4226">
        <w:rPr>
          <w:cs/>
        </w:rPr>
        <w:t>ऽ</w:t>
      </w:r>
      <w:r w:rsidRPr="00AC4226">
        <w:rPr>
          <w:cs/>
        </w:rPr>
        <w:t>पि स तत्</w:t>
      </w:r>
      <w:r w:rsidRPr="00AC4226">
        <w:t>-</w:t>
      </w:r>
      <w:r w:rsidRPr="00AC4226">
        <w:rPr>
          <w:cs/>
        </w:rPr>
        <w:t>सु</w:t>
      </w:r>
      <w:r w:rsidRPr="00AC4226">
        <w:t>-</w:t>
      </w:r>
      <w:r w:rsidRPr="00AC4226">
        <w:rPr>
          <w:cs/>
        </w:rPr>
        <w:t>सङ्गवान् असङ्ग</w:t>
      </w:r>
      <w:r w:rsidRPr="00AC4226">
        <w:t>-</w:t>
      </w:r>
      <w:r w:rsidRPr="00AC4226">
        <w:rPr>
          <w:cs/>
        </w:rPr>
        <w:t>भूषा ननु साधु</w:t>
      </w:r>
      <w:r w:rsidRPr="00AC4226">
        <w:t>-</w:t>
      </w:r>
      <w:r w:rsidRPr="00AC4226">
        <w:rPr>
          <w:cs/>
        </w:rPr>
        <w:t>सङ्गिता</w:t>
      </w:r>
      <w:r w:rsidR="00D766AC" w:rsidRPr="00AC4226">
        <w:rPr>
          <w:cs/>
        </w:rPr>
        <w:t>॥</w:t>
      </w:r>
      <w:r w:rsidR="00644D08" w:rsidRPr="00AC4226">
        <w:rPr>
          <w:cs/>
        </w:rPr>
        <w:t>4-</w:t>
      </w:r>
      <w:r w:rsidRPr="00AC4226">
        <w:t>39</w:t>
      </w:r>
      <w:r w:rsidR="0051754E" w:rsidRPr="00AC4226">
        <w:rPr>
          <w:cs/>
        </w:rPr>
        <w:t>॥</w:t>
      </w:r>
    </w:p>
    <w:p w14:paraId="2256EF96" w14:textId="77777777" w:rsidR="00146C75" w:rsidRPr="00AC4226" w:rsidRDefault="00146C75" w:rsidP="00EC4553">
      <w:pPr>
        <w:pStyle w:val="EngText"/>
      </w:pPr>
      <w:r w:rsidRPr="00AC4226">
        <w:t xml:space="preserve">4-39. Accepting the </w:t>
      </w:r>
      <w:r w:rsidR="00EB204F" w:rsidRPr="00AC4226">
        <w:t>benediction</w:t>
      </w:r>
      <w:r w:rsidRPr="00AC4226">
        <w:t xml:space="preserve"> receiv</w:t>
      </w:r>
      <w:r w:rsidR="007630F8">
        <w:t xml:space="preserve">ed in the form of the disciple </w:t>
      </w:r>
      <w:r w:rsidRPr="00AC4226">
        <w:t>in full faith and intense delight, deeming himself highly</w:t>
      </w:r>
      <w:r w:rsidR="00EA1B31" w:rsidRPr="00AC4226">
        <w:t xml:space="preserve"> blessed, repeatedly recollecting Lord Hari, though himself a cloistered recluse remained close in the company of Poornaprajna. Indeed association with the righteous is an embellishment to those disassociated from earthly desires.</w:t>
      </w:r>
    </w:p>
    <w:p w14:paraId="7C3210D9" w14:textId="77777777" w:rsidR="00E9400C" w:rsidRPr="00AC4226" w:rsidRDefault="00E9400C" w:rsidP="007C105A">
      <w:pPr>
        <w:pStyle w:val="S16S"/>
      </w:pPr>
      <w:r w:rsidRPr="00AC4226">
        <w:rPr>
          <w:cs/>
        </w:rPr>
        <w:t>यियासति स्वस्तटिनीं मुहर्मुहुः नमत्यनुज्ञार्थिनि भूरि</w:t>
      </w:r>
      <w:r w:rsidRPr="00AC4226">
        <w:t>-</w:t>
      </w:r>
      <w:r w:rsidRPr="00AC4226">
        <w:rPr>
          <w:cs/>
        </w:rPr>
        <w:t>चेतसि</w:t>
      </w:r>
      <w:r w:rsidR="00D766AC" w:rsidRPr="00AC4226">
        <w:rPr>
          <w:cs/>
        </w:rPr>
        <w:t>।</w:t>
      </w:r>
      <w:r w:rsidR="002A5300" w:rsidRPr="00AC4226">
        <w:rPr>
          <w:cs/>
        </w:rPr>
        <w:br/>
      </w:r>
      <w:r w:rsidRPr="00AC4226">
        <w:rPr>
          <w:cs/>
        </w:rPr>
        <w:t>तमस्मरत् स्वामिनमेव दून</w:t>
      </w:r>
      <w:r w:rsidRPr="00AC4226">
        <w:t>-</w:t>
      </w:r>
      <w:r w:rsidRPr="00AC4226">
        <w:rPr>
          <w:cs/>
        </w:rPr>
        <w:t>धीः गुरुर्भविष्यद्</w:t>
      </w:r>
      <w:r w:rsidRPr="00AC4226">
        <w:t>-</w:t>
      </w:r>
      <w:r w:rsidRPr="00AC4226">
        <w:rPr>
          <w:cs/>
        </w:rPr>
        <w:t>विरहाग्नि</w:t>
      </w:r>
      <w:r w:rsidRPr="00AC4226">
        <w:t>-</w:t>
      </w:r>
      <w:r w:rsidRPr="00AC4226">
        <w:rPr>
          <w:cs/>
        </w:rPr>
        <w:t>शङ्कया</w:t>
      </w:r>
      <w:r w:rsidR="00D766AC" w:rsidRPr="00AC4226">
        <w:rPr>
          <w:cs/>
        </w:rPr>
        <w:t>॥</w:t>
      </w:r>
      <w:r w:rsidR="00644D08" w:rsidRPr="00AC4226">
        <w:rPr>
          <w:cs/>
        </w:rPr>
        <w:t>4-</w:t>
      </w:r>
      <w:r w:rsidRPr="00AC4226">
        <w:t>40</w:t>
      </w:r>
      <w:r w:rsidR="0051754E" w:rsidRPr="00AC4226">
        <w:rPr>
          <w:cs/>
        </w:rPr>
        <w:t>॥</w:t>
      </w:r>
    </w:p>
    <w:p w14:paraId="27BD605A" w14:textId="77777777" w:rsidR="00EA1B31" w:rsidRPr="00AC4226" w:rsidRDefault="00EA1B31" w:rsidP="00EC4553">
      <w:pPr>
        <w:pStyle w:val="EngText"/>
      </w:pPr>
      <w:r w:rsidRPr="00AC4226">
        <w:t xml:space="preserve">4-40. Discerning Poornaprajna bowing to him again and again to </w:t>
      </w:r>
      <w:r w:rsidR="00EB204F" w:rsidRPr="00AC4226">
        <w:t>seek</w:t>
      </w:r>
      <w:r w:rsidRPr="00AC4226">
        <w:t xml:space="preserve"> his </w:t>
      </w:r>
      <w:r w:rsidR="00EB204F" w:rsidRPr="00AC4226">
        <w:t>permission</w:t>
      </w:r>
      <w:r w:rsidRPr="00AC4226">
        <w:t xml:space="preserve"> to depart for a plunge in the celestial river (</w:t>
      </w:r>
      <w:r w:rsidR="00EB204F" w:rsidRPr="00AC4226">
        <w:t>Ganges</w:t>
      </w:r>
      <w:r w:rsidRPr="00AC4226">
        <w:t xml:space="preserve">), the preceptor </w:t>
      </w:r>
      <w:r w:rsidR="00EB204F" w:rsidRPr="00AC4226">
        <w:t>Achuthapreksha</w:t>
      </w:r>
      <w:r w:rsidRPr="00AC4226">
        <w:t xml:space="preserve"> with a distressed mind apprehensive of his parting from his pupil, remembered Lord Hari (for his rescue).</w:t>
      </w:r>
    </w:p>
    <w:p w14:paraId="27261891" w14:textId="77777777" w:rsidR="00E9400C" w:rsidRPr="00AC4226" w:rsidRDefault="00E9400C" w:rsidP="007C105A">
      <w:pPr>
        <w:pStyle w:val="S16S"/>
      </w:pPr>
      <w:r w:rsidRPr="00AC4226">
        <w:rPr>
          <w:cs/>
        </w:rPr>
        <w:t>इतस्तृतीये दिवसे द्यु</w:t>
      </w:r>
      <w:r w:rsidRPr="00AC4226">
        <w:t>-</w:t>
      </w:r>
      <w:r w:rsidRPr="00AC4226">
        <w:rPr>
          <w:cs/>
        </w:rPr>
        <w:t>निम्नगा त्वदर्थमास्माक</w:t>
      </w:r>
      <w:r w:rsidRPr="00AC4226">
        <w:t>-</w:t>
      </w:r>
      <w:r w:rsidRPr="00AC4226">
        <w:rPr>
          <w:cs/>
        </w:rPr>
        <w:t>तटाकमाव्रजेत्</w:t>
      </w:r>
      <w:r w:rsidR="00D766AC" w:rsidRPr="00AC4226">
        <w:rPr>
          <w:cs/>
        </w:rPr>
        <w:t>।</w:t>
      </w:r>
      <w:r w:rsidR="002A5300" w:rsidRPr="00AC4226">
        <w:rPr>
          <w:cs/>
        </w:rPr>
        <w:br/>
      </w:r>
      <w:r w:rsidRPr="00AC4226">
        <w:rPr>
          <w:cs/>
        </w:rPr>
        <w:t>अतो न याया इति तं तदा</w:t>
      </w:r>
      <w:r w:rsidR="007A4C1E" w:rsidRPr="00AC4226">
        <w:rPr>
          <w:cs/>
        </w:rPr>
        <w:t>ऽ</w:t>
      </w:r>
      <w:r w:rsidRPr="00AC4226">
        <w:rPr>
          <w:cs/>
        </w:rPr>
        <w:t>वदत् प्रविश्य कञ्चित् करुणा</w:t>
      </w:r>
      <w:r w:rsidRPr="00AC4226">
        <w:t>-</w:t>
      </w:r>
      <w:r w:rsidRPr="00AC4226">
        <w:rPr>
          <w:cs/>
        </w:rPr>
        <w:t>करो हरिः</w:t>
      </w:r>
      <w:r w:rsidR="00D766AC" w:rsidRPr="00AC4226">
        <w:rPr>
          <w:cs/>
        </w:rPr>
        <w:t>॥</w:t>
      </w:r>
      <w:r w:rsidR="00644D08" w:rsidRPr="00AC4226">
        <w:rPr>
          <w:cs/>
        </w:rPr>
        <w:t>4-</w:t>
      </w:r>
      <w:r w:rsidRPr="00AC4226">
        <w:t>41</w:t>
      </w:r>
      <w:r w:rsidR="0051754E" w:rsidRPr="00AC4226">
        <w:rPr>
          <w:cs/>
        </w:rPr>
        <w:t>॥</w:t>
      </w:r>
    </w:p>
    <w:p w14:paraId="7B892B2B" w14:textId="77777777" w:rsidR="00EA1B31" w:rsidRPr="00AC4226" w:rsidRDefault="00EA1B31" w:rsidP="00EC4553">
      <w:pPr>
        <w:pStyle w:val="EngText"/>
      </w:pPr>
      <w:r w:rsidRPr="00AC4226">
        <w:t xml:space="preserve">4-41. The merciful Lord Narayana </w:t>
      </w:r>
      <w:r w:rsidR="00EB204F" w:rsidRPr="00AC4226">
        <w:t>entered</w:t>
      </w:r>
      <w:r w:rsidRPr="00AC4226">
        <w:t xml:space="preserve"> a person and conveyed to Poornaprajna thus: ‘on the very third day, the supernal Ganges will flow into our lake, for your sake. You need not undertake your journey for the intended ablution.</w:t>
      </w:r>
    </w:p>
    <w:p w14:paraId="584A0F2C" w14:textId="77777777" w:rsidR="00EA1B31" w:rsidRPr="00AC4226" w:rsidRDefault="00EA1B31" w:rsidP="00EC4553">
      <w:pPr>
        <w:pStyle w:val="EngText"/>
      </w:pPr>
      <w:r w:rsidRPr="00AC4226">
        <w:t>(This is how the supreme responds to the requests of his devotees</w:t>
      </w:r>
      <w:r w:rsidR="007630F8">
        <w:t>.</w:t>
      </w:r>
      <w:r w:rsidRPr="00AC4226">
        <w:t>)</w:t>
      </w:r>
    </w:p>
    <w:p w14:paraId="2C35033F" w14:textId="77777777" w:rsidR="00E9400C" w:rsidRPr="00AC4226" w:rsidRDefault="00E9400C" w:rsidP="007C105A">
      <w:pPr>
        <w:pStyle w:val="S16S"/>
      </w:pPr>
      <w:r w:rsidRPr="00AC4226">
        <w:rPr>
          <w:cs/>
        </w:rPr>
        <w:t>तदाज्ञयोपागत</w:t>
      </w:r>
      <w:r w:rsidRPr="00AC4226">
        <w:t>-</w:t>
      </w:r>
      <w:r w:rsidRPr="00AC4226">
        <w:rPr>
          <w:cs/>
        </w:rPr>
        <w:t>जाह्नवी</w:t>
      </w:r>
      <w:r w:rsidRPr="00AC4226">
        <w:t>-</w:t>
      </w:r>
      <w:r w:rsidRPr="00AC4226">
        <w:rPr>
          <w:cs/>
        </w:rPr>
        <w:t>जले जनो</w:t>
      </w:r>
      <w:r w:rsidR="007A4C1E" w:rsidRPr="00AC4226">
        <w:rPr>
          <w:cs/>
        </w:rPr>
        <w:t>ऽ</w:t>
      </w:r>
      <w:r w:rsidRPr="00AC4226">
        <w:rPr>
          <w:cs/>
        </w:rPr>
        <w:t>त्र सस्नौ सह पूर्ण</w:t>
      </w:r>
      <w:r w:rsidRPr="00AC4226">
        <w:t>-</w:t>
      </w:r>
      <w:r w:rsidRPr="00AC4226">
        <w:rPr>
          <w:cs/>
        </w:rPr>
        <w:t>बुद्धिना</w:t>
      </w:r>
      <w:r w:rsidR="002A5300" w:rsidRPr="00AC4226">
        <w:rPr>
          <w:cs/>
        </w:rPr>
        <w:t>।</w:t>
      </w:r>
      <w:r w:rsidR="002A5300" w:rsidRPr="00AC4226">
        <w:rPr>
          <w:cs/>
        </w:rPr>
        <w:br/>
      </w:r>
      <w:r w:rsidRPr="00AC4226">
        <w:rPr>
          <w:cs/>
        </w:rPr>
        <w:t>ततः परं द्वादश</w:t>
      </w:r>
      <w:r w:rsidRPr="00AC4226">
        <w:t>-</w:t>
      </w:r>
      <w:r w:rsidRPr="00AC4226">
        <w:rPr>
          <w:cs/>
        </w:rPr>
        <w:t>वत्सरान्तरे सदा</w:t>
      </w:r>
      <w:r w:rsidR="007A4C1E" w:rsidRPr="00AC4226">
        <w:rPr>
          <w:cs/>
        </w:rPr>
        <w:t>ऽऽ</w:t>
      </w:r>
      <w:r w:rsidRPr="00AC4226">
        <w:rPr>
          <w:cs/>
        </w:rPr>
        <w:t>व्रजेत् सा तदनुग्रहाङ्किनी</w:t>
      </w:r>
      <w:r w:rsidR="00D766AC" w:rsidRPr="00AC4226">
        <w:rPr>
          <w:cs/>
        </w:rPr>
        <w:t>॥</w:t>
      </w:r>
      <w:r w:rsidR="00644D08" w:rsidRPr="00AC4226">
        <w:rPr>
          <w:cs/>
        </w:rPr>
        <w:t>4-</w:t>
      </w:r>
      <w:r w:rsidRPr="00AC4226">
        <w:t>42</w:t>
      </w:r>
      <w:r w:rsidR="0051754E" w:rsidRPr="00AC4226">
        <w:rPr>
          <w:cs/>
        </w:rPr>
        <w:t>॥</w:t>
      </w:r>
    </w:p>
    <w:p w14:paraId="08CA4FD2" w14:textId="77777777" w:rsidR="00EA1B31" w:rsidRPr="00AC4226" w:rsidRDefault="00EA1B31" w:rsidP="00EC4553">
      <w:pPr>
        <w:pStyle w:val="EngText"/>
      </w:pPr>
      <w:r w:rsidRPr="00AC4226">
        <w:t xml:space="preserve">4-42. When the blessed Bhagirathi hied to the holy lake to obey the order of the Lord, Poornaprajna along with those who accompanied him plunged into the pious pond and then onwards, after an interval of twelve years, she </w:t>
      </w:r>
      <w:r w:rsidR="00EB204F" w:rsidRPr="00AC4226">
        <w:t>flow</w:t>
      </w:r>
      <w:r w:rsidRPr="00AC4226">
        <w:t xml:space="preserve">s </w:t>
      </w:r>
      <w:r w:rsidRPr="00AC4226">
        <w:lastRenderedPageBreak/>
        <w:t>int</w:t>
      </w:r>
      <w:r w:rsidR="00EB204F" w:rsidRPr="00AC4226">
        <w:t>o</w:t>
      </w:r>
      <w:r w:rsidRPr="00AC4226">
        <w:t xml:space="preserve"> Madhwa-Sarovara without fail in memory of the divine grace showered on Madhwacharya.</w:t>
      </w:r>
    </w:p>
    <w:p w14:paraId="5464ED26" w14:textId="77777777" w:rsidR="00E9400C" w:rsidRPr="00AC4226" w:rsidRDefault="00E9400C" w:rsidP="007C105A">
      <w:pPr>
        <w:pStyle w:val="S16S"/>
      </w:pPr>
      <w:r w:rsidRPr="00AC4226">
        <w:rPr>
          <w:cs/>
        </w:rPr>
        <w:t>गते दिनानां द</w:t>
      </w:r>
      <w:r w:rsidR="005816CF">
        <w:rPr>
          <w:cs/>
        </w:rPr>
        <w:t>शके समासके व</w:t>
      </w:r>
      <w:r w:rsidRPr="00AC4226">
        <w:rPr>
          <w:cs/>
        </w:rPr>
        <w:t>राश्रमं प्राप्य स</w:t>
      </w:r>
      <w:r w:rsidRPr="00AC4226">
        <w:t>-</w:t>
      </w:r>
      <w:r w:rsidRPr="00AC4226">
        <w:rPr>
          <w:cs/>
        </w:rPr>
        <w:t>पत्र</w:t>
      </w:r>
      <w:r w:rsidRPr="00AC4226">
        <w:t>-</w:t>
      </w:r>
      <w:r w:rsidRPr="00AC4226">
        <w:rPr>
          <w:cs/>
        </w:rPr>
        <w:t>लम्बनम्</w:t>
      </w:r>
      <w:r w:rsidR="00D766AC" w:rsidRPr="00AC4226">
        <w:rPr>
          <w:cs/>
        </w:rPr>
        <w:t>।</w:t>
      </w:r>
      <w:r w:rsidR="002A5300" w:rsidRPr="00AC4226">
        <w:rPr>
          <w:cs/>
        </w:rPr>
        <w:br/>
      </w:r>
      <w:r w:rsidRPr="00AC4226">
        <w:rPr>
          <w:cs/>
        </w:rPr>
        <w:t>जिगाय जैत्रान् बहु</w:t>
      </w:r>
      <w:r w:rsidRPr="00AC4226">
        <w:t>-</w:t>
      </w:r>
      <w:r w:rsidRPr="00AC4226">
        <w:rPr>
          <w:cs/>
        </w:rPr>
        <w:t>तर्क</w:t>
      </w:r>
      <w:r w:rsidRPr="00AC4226">
        <w:t>-</w:t>
      </w:r>
      <w:r w:rsidRPr="00AC4226">
        <w:rPr>
          <w:cs/>
        </w:rPr>
        <w:t>कर्कशान् स</w:t>
      </w:r>
      <w:r w:rsidR="005816CF">
        <w:rPr>
          <w:rFonts w:cs="Tunga" w:hint="cs"/>
          <w:cs/>
          <w:lang w:bidi="kn-IN"/>
        </w:rPr>
        <w:t xml:space="preserve"> </w:t>
      </w:r>
      <w:r w:rsidRPr="00AC4226">
        <w:rPr>
          <w:cs/>
        </w:rPr>
        <w:t>वासुदेवह्वय</w:t>
      </w:r>
      <w:r w:rsidRPr="00AC4226">
        <w:t>-</w:t>
      </w:r>
      <w:r w:rsidRPr="00AC4226">
        <w:rPr>
          <w:cs/>
        </w:rPr>
        <w:t>पण्डितादिकान्</w:t>
      </w:r>
      <w:r w:rsidR="00D766AC" w:rsidRPr="00AC4226">
        <w:rPr>
          <w:cs/>
        </w:rPr>
        <w:t>॥</w:t>
      </w:r>
      <w:r w:rsidR="00644D08" w:rsidRPr="00AC4226">
        <w:rPr>
          <w:cs/>
        </w:rPr>
        <w:t>4-</w:t>
      </w:r>
      <w:r w:rsidRPr="00AC4226">
        <w:t>43</w:t>
      </w:r>
      <w:r w:rsidR="0051754E" w:rsidRPr="00AC4226">
        <w:rPr>
          <w:cs/>
        </w:rPr>
        <w:t>॥</w:t>
      </w:r>
    </w:p>
    <w:p w14:paraId="3EEABE0B" w14:textId="77777777" w:rsidR="00EA1B31" w:rsidRPr="00AC4226" w:rsidRDefault="00EA1B31" w:rsidP="00EC4553">
      <w:pPr>
        <w:pStyle w:val="EngText"/>
      </w:pPr>
      <w:r w:rsidRPr="00AC4226">
        <w:t xml:space="preserve">4-43. Forty days after initiation into the ascetic order, Poornaprajna vanquished the victorious Vasudeva and order distinguished pundits, </w:t>
      </w:r>
      <w:r w:rsidR="00EB204F" w:rsidRPr="00AC4226">
        <w:t>specialized</w:t>
      </w:r>
      <w:r w:rsidRPr="00AC4226">
        <w:t xml:space="preserve"> in hard logic, in disputation and obtained in writing a record of victory.</w:t>
      </w:r>
    </w:p>
    <w:p w14:paraId="4E8993C5" w14:textId="77777777" w:rsidR="00E9400C" w:rsidRPr="00AC4226" w:rsidRDefault="00E9400C" w:rsidP="007C105A">
      <w:pPr>
        <w:pStyle w:val="S16S"/>
      </w:pPr>
      <w:r w:rsidRPr="00AC4226">
        <w:rPr>
          <w:cs/>
        </w:rPr>
        <w:t>गुरोः स्व</w:t>
      </w:r>
      <w:r w:rsidRPr="00AC4226">
        <w:t>-</w:t>
      </w:r>
      <w:r w:rsidRPr="00AC4226">
        <w:rPr>
          <w:cs/>
        </w:rPr>
        <w:t>शिष्यं चतुरं चिकीर्शतः प्रचोदनात् श्रोतुमिहोप</w:t>
      </w:r>
      <w:r w:rsidRPr="00AC4226">
        <w:t>-</w:t>
      </w:r>
      <w:r w:rsidRPr="00AC4226">
        <w:rPr>
          <w:cs/>
        </w:rPr>
        <w:t>चक्रमे</w:t>
      </w:r>
      <w:r w:rsidR="00D766AC" w:rsidRPr="00AC4226">
        <w:rPr>
          <w:cs/>
        </w:rPr>
        <w:t>।</w:t>
      </w:r>
      <w:r w:rsidR="002A5300" w:rsidRPr="00AC4226">
        <w:rPr>
          <w:cs/>
        </w:rPr>
        <w:br/>
      </w:r>
      <w:r w:rsidRPr="00AC4226">
        <w:rPr>
          <w:cs/>
        </w:rPr>
        <w:t>अथेष्ट</w:t>
      </w:r>
      <w:r w:rsidRPr="00AC4226">
        <w:t>-</w:t>
      </w:r>
      <w:r w:rsidRPr="00AC4226">
        <w:rPr>
          <w:cs/>
        </w:rPr>
        <w:t>सिद्धिश्फल</w:t>
      </w:r>
      <w:r w:rsidRPr="00AC4226">
        <w:t>-</w:t>
      </w:r>
      <w:r w:rsidRPr="00AC4226">
        <w:rPr>
          <w:cs/>
        </w:rPr>
        <w:t>जाति</w:t>
      </w:r>
      <w:r w:rsidRPr="00AC4226">
        <w:t>-</w:t>
      </w:r>
      <w:r w:rsidRPr="00AC4226">
        <w:rPr>
          <w:cs/>
        </w:rPr>
        <w:t>वारिधिः निरादरेणापि महात्मना</w:t>
      </w:r>
      <w:r w:rsidR="005816CF">
        <w:rPr>
          <w:cs/>
        </w:rPr>
        <w:t>ऽ</w:t>
      </w:r>
      <w:r w:rsidRPr="00AC4226">
        <w:rPr>
          <w:cs/>
        </w:rPr>
        <w:t>मुना</w:t>
      </w:r>
      <w:r w:rsidR="00D766AC" w:rsidRPr="00AC4226">
        <w:rPr>
          <w:cs/>
        </w:rPr>
        <w:t>॥</w:t>
      </w:r>
      <w:r w:rsidR="00644D08" w:rsidRPr="00AC4226">
        <w:rPr>
          <w:cs/>
        </w:rPr>
        <w:t>4-</w:t>
      </w:r>
      <w:r w:rsidRPr="00AC4226">
        <w:t>44</w:t>
      </w:r>
      <w:r w:rsidR="0051754E" w:rsidRPr="00AC4226">
        <w:rPr>
          <w:cs/>
        </w:rPr>
        <w:t>॥</w:t>
      </w:r>
    </w:p>
    <w:p w14:paraId="0EF6DC5D" w14:textId="77777777" w:rsidR="00EA1B31" w:rsidRPr="00AC4226" w:rsidRDefault="00EA1B31" w:rsidP="00EC4553">
      <w:pPr>
        <w:pStyle w:val="EngText"/>
      </w:pPr>
      <w:r w:rsidRPr="00AC4226">
        <w:t xml:space="preserve">4-44. Afterwards, at </w:t>
      </w:r>
      <w:r w:rsidR="00EB204F" w:rsidRPr="00AC4226">
        <w:t>the will</w:t>
      </w:r>
      <w:r w:rsidRPr="00AC4226">
        <w:t xml:space="preserve"> of his teacher who wished to make his student still wiser, Poornaprajna began to listen reluctantly enough to his lectures on (the volume) ‘Istasiddhi’, a treasure of deceitful disputations.</w:t>
      </w:r>
    </w:p>
    <w:p w14:paraId="2F708F90" w14:textId="77777777" w:rsidR="00E9400C" w:rsidRPr="00AC4226" w:rsidRDefault="00E9400C" w:rsidP="007C105A">
      <w:pPr>
        <w:pStyle w:val="S16S"/>
      </w:pPr>
      <w:r w:rsidRPr="00AC4226">
        <w:rPr>
          <w:cs/>
        </w:rPr>
        <w:t>तदाद्य</w:t>
      </w:r>
      <w:r w:rsidRPr="00AC4226">
        <w:t>-</w:t>
      </w:r>
      <w:r w:rsidRPr="00AC4226">
        <w:rPr>
          <w:cs/>
        </w:rPr>
        <w:t>पद्य</w:t>
      </w:r>
      <w:r w:rsidRPr="00AC4226">
        <w:t>-</w:t>
      </w:r>
      <w:r w:rsidRPr="00AC4226">
        <w:rPr>
          <w:cs/>
        </w:rPr>
        <w:t>स्थमवद्य</w:t>
      </w:r>
      <w:r w:rsidRPr="00AC4226">
        <w:t>-</w:t>
      </w:r>
      <w:r w:rsidRPr="00AC4226">
        <w:rPr>
          <w:cs/>
        </w:rPr>
        <w:t>मण्डलं यदा</w:t>
      </w:r>
      <w:r w:rsidR="007A4C1E" w:rsidRPr="00AC4226">
        <w:rPr>
          <w:cs/>
        </w:rPr>
        <w:t>ऽ</w:t>
      </w:r>
      <w:r w:rsidRPr="00AC4226">
        <w:rPr>
          <w:cs/>
        </w:rPr>
        <w:t>वदत् षोडशक</w:t>
      </w:r>
      <w:r w:rsidRPr="00AC4226">
        <w:t>-</w:t>
      </w:r>
      <w:r w:rsidRPr="00AC4226">
        <w:rPr>
          <w:cs/>
        </w:rPr>
        <w:t>द्वयात्मकम्</w:t>
      </w:r>
      <w:r w:rsidR="00D766AC" w:rsidRPr="00AC4226">
        <w:rPr>
          <w:cs/>
        </w:rPr>
        <w:t>।</w:t>
      </w:r>
      <w:r w:rsidR="002A5300" w:rsidRPr="00AC4226">
        <w:rPr>
          <w:cs/>
        </w:rPr>
        <w:br/>
      </w:r>
      <w:r w:rsidR="005816CF">
        <w:rPr>
          <w:cs/>
        </w:rPr>
        <w:t>उपर्यपास्तं तदिति ब्रुव</w:t>
      </w:r>
      <w:r w:rsidRPr="00AC4226">
        <w:rPr>
          <w:cs/>
        </w:rPr>
        <w:t>त्यसौ गुरौ तमूचे प्रणि</w:t>
      </w:r>
      <w:r w:rsidRPr="00AC4226">
        <w:t>-</w:t>
      </w:r>
      <w:r w:rsidRPr="00AC4226">
        <w:rPr>
          <w:cs/>
        </w:rPr>
        <w:t>गद्यतामिति</w:t>
      </w:r>
      <w:r w:rsidR="00D766AC" w:rsidRPr="00AC4226">
        <w:rPr>
          <w:cs/>
        </w:rPr>
        <w:t>॥</w:t>
      </w:r>
      <w:r w:rsidR="00644D08" w:rsidRPr="00AC4226">
        <w:rPr>
          <w:cs/>
        </w:rPr>
        <w:t>4-</w:t>
      </w:r>
      <w:r w:rsidRPr="00AC4226">
        <w:t>45</w:t>
      </w:r>
      <w:r w:rsidR="0051754E" w:rsidRPr="00AC4226">
        <w:rPr>
          <w:cs/>
        </w:rPr>
        <w:t>॥</w:t>
      </w:r>
    </w:p>
    <w:p w14:paraId="0C404E7F" w14:textId="77777777" w:rsidR="00EA1B31" w:rsidRPr="00AC4226" w:rsidRDefault="00EA1B31" w:rsidP="00EC4553">
      <w:pPr>
        <w:pStyle w:val="EngText"/>
      </w:pPr>
      <w:r w:rsidRPr="00AC4226">
        <w:t xml:space="preserve">4-45. When thirty-two defects were pointed out by Poornaprajna in the </w:t>
      </w:r>
      <w:r w:rsidR="00EB204F" w:rsidRPr="00AC4226">
        <w:t>very</w:t>
      </w:r>
      <w:r w:rsidRPr="00AC4226">
        <w:t xml:space="preserve"> opening verse and his preceptor </w:t>
      </w:r>
      <w:r w:rsidR="00EB204F" w:rsidRPr="00AC4226">
        <w:t>tried</w:t>
      </w:r>
      <w:r w:rsidRPr="00AC4226">
        <w:t xml:space="preserve"> to postpone their elucidation </w:t>
      </w:r>
      <w:r w:rsidR="00EB204F" w:rsidRPr="00AC4226">
        <w:t>by</w:t>
      </w:r>
      <w:r w:rsidRPr="00AC4226">
        <w:t xml:space="preserve"> pleading that the answers were to be found in the subsequent stanzas, the pupil entreated the teacher to tell them forthwith.</w:t>
      </w:r>
    </w:p>
    <w:p w14:paraId="1A10270B" w14:textId="77777777" w:rsidR="00E9400C" w:rsidRPr="00AC4226" w:rsidRDefault="00E9400C" w:rsidP="007C105A">
      <w:pPr>
        <w:pStyle w:val="S16S"/>
      </w:pPr>
      <w:r w:rsidRPr="00AC4226">
        <w:rPr>
          <w:cs/>
        </w:rPr>
        <w:t>भवत्</w:t>
      </w:r>
      <w:r w:rsidRPr="00AC4226">
        <w:t>-</w:t>
      </w:r>
      <w:r w:rsidRPr="00AC4226">
        <w:rPr>
          <w:cs/>
        </w:rPr>
        <w:t>प्र</w:t>
      </w:r>
      <w:r w:rsidRPr="00AC4226">
        <w:t>-</w:t>
      </w:r>
      <w:r w:rsidRPr="00AC4226">
        <w:rPr>
          <w:cs/>
        </w:rPr>
        <w:t>वक्तृत्व</w:t>
      </w:r>
      <w:r w:rsidRPr="00AC4226">
        <w:t>-</w:t>
      </w:r>
      <w:r w:rsidRPr="00AC4226">
        <w:rPr>
          <w:cs/>
        </w:rPr>
        <w:t>समर्थता न मे स</w:t>
      </w:r>
      <w:r w:rsidRPr="00AC4226">
        <w:t>-</w:t>
      </w:r>
      <w:r w:rsidRPr="00AC4226">
        <w:rPr>
          <w:cs/>
        </w:rPr>
        <w:t>कोपमित्थं वदति व्रतीश्वरे</w:t>
      </w:r>
      <w:r w:rsidR="00D766AC" w:rsidRPr="00AC4226">
        <w:rPr>
          <w:cs/>
        </w:rPr>
        <w:t>।</w:t>
      </w:r>
      <w:r w:rsidR="002A5300" w:rsidRPr="00AC4226">
        <w:rPr>
          <w:cs/>
        </w:rPr>
        <w:br/>
      </w:r>
      <w:r w:rsidRPr="00AC4226">
        <w:rPr>
          <w:cs/>
        </w:rPr>
        <w:t>अपीह माया</w:t>
      </w:r>
      <w:r w:rsidRPr="00AC4226">
        <w:t>-</w:t>
      </w:r>
      <w:r w:rsidRPr="00AC4226">
        <w:rPr>
          <w:cs/>
        </w:rPr>
        <w:t>समये पटौ नृणां बभूव तद्</w:t>
      </w:r>
      <w:r w:rsidRPr="00AC4226">
        <w:t>-</w:t>
      </w:r>
      <w:r w:rsidRPr="00AC4226">
        <w:rPr>
          <w:cs/>
        </w:rPr>
        <w:t>दूषण</w:t>
      </w:r>
      <w:r w:rsidRPr="00AC4226">
        <w:t>-</w:t>
      </w:r>
      <w:r w:rsidRPr="00AC4226">
        <w:rPr>
          <w:cs/>
        </w:rPr>
        <w:t>संशयाङ्कुरः</w:t>
      </w:r>
      <w:r w:rsidR="00D766AC" w:rsidRPr="00AC4226">
        <w:rPr>
          <w:cs/>
        </w:rPr>
        <w:t>॥</w:t>
      </w:r>
      <w:r w:rsidR="00644D08" w:rsidRPr="00AC4226">
        <w:rPr>
          <w:cs/>
        </w:rPr>
        <w:t>4-</w:t>
      </w:r>
      <w:r w:rsidRPr="00AC4226">
        <w:t>46</w:t>
      </w:r>
      <w:r w:rsidR="0051754E" w:rsidRPr="00AC4226">
        <w:rPr>
          <w:cs/>
        </w:rPr>
        <w:t>॥</w:t>
      </w:r>
    </w:p>
    <w:p w14:paraId="78B6A0B7" w14:textId="77777777" w:rsidR="00EA1B31" w:rsidRPr="00AC4226" w:rsidRDefault="00EA1B31" w:rsidP="00EC4553">
      <w:pPr>
        <w:pStyle w:val="EngText"/>
      </w:pPr>
      <w:r w:rsidRPr="00AC4226">
        <w:t xml:space="preserve">4-46. When </w:t>
      </w:r>
      <w:r w:rsidR="00EB204F" w:rsidRPr="00AC4226">
        <w:t>Achuthapreksha</w:t>
      </w:r>
      <w:r w:rsidRPr="00AC4226">
        <w:t xml:space="preserve"> though highly distinguished in Maya Shastra, out of resentment expressed his disability to teach him (Poornaprajna), a doubt sprouted in the minds of the people assembled there as regards the validity of Adwaita doctrine.</w:t>
      </w:r>
    </w:p>
    <w:p w14:paraId="114096E0" w14:textId="77777777" w:rsidR="00E9400C" w:rsidRPr="00AC4226" w:rsidRDefault="00E9400C" w:rsidP="007C105A">
      <w:pPr>
        <w:pStyle w:val="S16S"/>
      </w:pPr>
      <w:r w:rsidRPr="00AC4226">
        <w:rPr>
          <w:cs/>
        </w:rPr>
        <w:t>बुधो</w:t>
      </w:r>
      <w:r w:rsidR="007A4C1E" w:rsidRPr="00AC4226">
        <w:rPr>
          <w:cs/>
        </w:rPr>
        <w:t>ऽ</w:t>
      </w:r>
      <w:r w:rsidRPr="00AC4226">
        <w:rPr>
          <w:cs/>
        </w:rPr>
        <w:t>भिधानं श्रवणं बुधेतरो ध्रुवं वि</w:t>
      </w:r>
      <w:r w:rsidRPr="00AC4226">
        <w:t>-</w:t>
      </w:r>
      <w:r w:rsidRPr="00AC4226">
        <w:rPr>
          <w:cs/>
        </w:rPr>
        <w:t>दध्याद् वि</w:t>
      </w:r>
      <w:r w:rsidRPr="00AC4226">
        <w:t>-</w:t>
      </w:r>
      <w:r w:rsidRPr="00AC4226">
        <w:rPr>
          <w:cs/>
        </w:rPr>
        <w:t>मुमुक्षुरात्मनः</w:t>
      </w:r>
      <w:r w:rsidR="00EA1B31" w:rsidRPr="00AC4226">
        <w:rPr>
          <w:cs/>
        </w:rPr>
        <w:t>।</w:t>
      </w:r>
      <w:r w:rsidR="00EA1B31" w:rsidRPr="00AC4226">
        <w:br/>
      </w:r>
      <w:r w:rsidR="005816CF">
        <w:rPr>
          <w:cs/>
        </w:rPr>
        <w:t>यतिर्विशेषादिति लोक</w:t>
      </w:r>
      <w:r w:rsidRPr="00AC4226">
        <w:t>-</w:t>
      </w:r>
      <w:r w:rsidRPr="00AC4226">
        <w:rPr>
          <w:cs/>
        </w:rPr>
        <w:t>चोदनात् प्रवक्ति माया</w:t>
      </w:r>
      <w:r w:rsidRPr="00AC4226">
        <w:t>-</w:t>
      </w:r>
      <w:r w:rsidRPr="00AC4226">
        <w:rPr>
          <w:cs/>
        </w:rPr>
        <w:t>समयंस्म पूर्ण</w:t>
      </w:r>
      <w:r w:rsidRPr="00AC4226">
        <w:t>-</w:t>
      </w:r>
      <w:r w:rsidRPr="00AC4226">
        <w:rPr>
          <w:cs/>
        </w:rPr>
        <w:t>धीः</w:t>
      </w:r>
      <w:r w:rsidR="00D766AC" w:rsidRPr="00AC4226">
        <w:rPr>
          <w:cs/>
        </w:rPr>
        <w:t>॥</w:t>
      </w:r>
      <w:r w:rsidR="00644D08" w:rsidRPr="00AC4226">
        <w:rPr>
          <w:cs/>
        </w:rPr>
        <w:t>4-</w:t>
      </w:r>
      <w:r w:rsidRPr="00AC4226">
        <w:t>47</w:t>
      </w:r>
      <w:r w:rsidR="0051754E" w:rsidRPr="00AC4226">
        <w:rPr>
          <w:cs/>
        </w:rPr>
        <w:t>॥</w:t>
      </w:r>
    </w:p>
    <w:p w14:paraId="75E8D5BB" w14:textId="77777777" w:rsidR="00EA1B31" w:rsidRPr="00AC4226" w:rsidRDefault="00EA1B31" w:rsidP="00EC4553">
      <w:pPr>
        <w:pStyle w:val="EngText"/>
      </w:pPr>
      <w:r w:rsidRPr="00AC4226">
        <w:t xml:space="preserve">4-47. The seekers of salvation should either harangue or hear; those that are learned should lecture and the layman should listen and </w:t>
      </w:r>
      <w:r w:rsidR="00D7159D">
        <w:t xml:space="preserve">the </w:t>
      </w:r>
      <w:r w:rsidRPr="00AC4226">
        <w:t>erudite Madhwacharya propelled by the people discoursed on the Maya-Shastra.</w:t>
      </w:r>
    </w:p>
    <w:p w14:paraId="005C5648" w14:textId="77777777" w:rsidR="00E9400C" w:rsidRPr="00AC4226" w:rsidRDefault="00E9400C" w:rsidP="007C105A">
      <w:pPr>
        <w:pStyle w:val="S16S"/>
      </w:pPr>
      <w:r w:rsidRPr="00AC4226">
        <w:rPr>
          <w:cs/>
        </w:rPr>
        <w:lastRenderedPageBreak/>
        <w:t>अखण्डितोपन्यसनं वि</w:t>
      </w:r>
      <w:r w:rsidRPr="00AC4226">
        <w:t>-</w:t>
      </w:r>
      <w:r w:rsidRPr="00AC4226">
        <w:rPr>
          <w:cs/>
        </w:rPr>
        <w:t>संशयं स</w:t>
      </w:r>
      <w:r w:rsidRPr="00AC4226">
        <w:t>-</w:t>
      </w:r>
      <w:r w:rsidRPr="00AC4226">
        <w:rPr>
          <w:cs/>
        </w:rPr>
        <w:t>संप्रदायं प्र</w:t>
      </w:r>
      <w:r w:rsidRPr="00AC4226">
        <w:t>-</w:t>
      </w:r>
      <w:r w:rsidRPr="00AC4226">
        <w:rPr>
          <w:cs/>
        </w:rPr>
        <w:t>वचोदृढोत्तरम्</w:t>
      </w:r>
      <w:r w:rsidR="00D766AC" w:rsidRPr="00AC4226">
        <w:rPr>
          <w:cs/>
        </w:rPr>
        <w:t>।</w:t>
      </w:r>
      <w:r w:rsidR="002A5300" w:rsidRPr="00AC4226">
        <w:rPr>
          <w:cs/>
        </w:rPr>
        <w:br/>
      </w:r>
      <w:r w:rsidR="005816CF">
        <w:rPr>
          <w:cs/>
        </w:rPr>
        <w:t>समागमन् श्रोतुममुष्य साग्र</w:t>
      </w:r>
      <w:r w:rsidRPr="00AC4226">
        <w:rPr>
          <w:cs/>
        </w:rPr>
        <w:t>हाःजनाःश्रुताढ्याश्चतुरा</w:t>
      </w:r>
      <w:r w:rsidR="005816CF">
        <w:rPr>
          <w:rFonts w:cs="Tunga" w:hint="cs"/>
          <w:cs/>
          <w:lang w:bidi="kn-IN"/>
        </w:rPr>
        <w:t xml:space="preserve"> </w:t>
      </w:r>
      <w:r w:rsidRPr="00AC4226">
        <w:rPr>
          <w:cs/>
        </w:rPr>
        <w:t>बुभूषवः</w:t>
      </w:r>
      <w:r w:rsidR="00D766AC" w:rsidRPr="00AC4226">
        <w:rPr>
          <w:cs/>
        </w:rPr>
        <w:t>॥</w:t>
      </w:r>
      <w:r w:rsidR="00644D08" w:rsidRPr="00AC4226">
        <w:rPr>
          <w:cs/>
        </w:rPr>
        <w:t>4-</w:t>
      </w:r>
      <w:r w:rsidRPr="00AC4226">
        <w:t>48</w:t>
      </w:r>
      <w:r w:rsidR="0051754E" w:rsidRPr="00AC4226">
        <w:rPr>
          <w:cs/>
        </w:rPr>
        <w:t>॥</w:t>
      </w:r>
    </w:p>
    <w:p w14:paraId="7166B8A2" w14:textId="77777777" w:rsidR="00EA1B31" w:rsidRPr="00AC4226" w:rsidRDefault="00EA1B31" w:rsidP="00EC4553">
      <w:pPr>
        <w:pStyle w:val="EngText"/>
      </w:pPr>
      <w:r w:rsidRPr="00AC4226">
        <w:t>4-48. Learned pundits soaked in scriptures desiring to be sharper still listened (with great devotion) to his distinguished uninterrupted disquisitions based on traditional knowledge marked with crystal-</w:t>
      </w:r>
      <w:r w:rsidR="00EB204F" w:rsidRPr="00AC4226">
        <w:t>clear</w:t>
      </w:r>
      <w:r w:rsidRPr="00AC4226">
        <w:t xml:space="preserve"> analysis and firm replie</w:t>
      </w:r>
      <w:r w:rsidR="00D7159D">
        <w:t>s</w:t>
      </w:r>
      <w:r w:rsidRPr="00AC4226">
        <w:t xml:space="preserve"> for all doubts.</w:t>
      </w:r>
    </w:p>
    <w:p w14:paraId="0CC60CB4" w14:textId="77777777" w:rsidR="00E9400C" w:rsidRPr="00AC4226" w:rsidRDefault="00E9400C" w:rsidP="007C105A">
      <w:pPr>
        <w:pStyle w:val="S16S"/>
      </w:pPr>
      <w:r w:rsidRPr="00AC4226">
        <w:rPr>
          <w:cs/>
        </w:rPr>
        <w:t>गुरोरुपान्ते श्रवणे रतैर्द्विजैः स पञ्चषैर्भागवते कदाचन</w:t>
      </w:r>
      <w:r w:rsidR="00D766AC" w:rsidRPr="00AC4226">
        <w:rPr>
          <w:cs/>
        </w:rPr>
        <w:t>।</w:t>
      </w:r>
      <w:r w:rsidR="002A5300" w:rsidRPr="00AC4226">
        <w:rPr>
          <w:cs/>
        </w:rPr>
        <w:br/>
      </w:r>
      <w:r w:rsidRPr="00AC4226">
        <w:rPr>
          <w:cs/>
        </w:rPr>
        <w:t>बहु</w:t>
      </w:r>
      <w:r w:rsidRPr="00AC4226">
        <w:t>-</w:t>
      </w:r>
      <w:r w:rsidRPr="00AC4226">
        <w:rPr>
          <w:cs/>
        </w:rPr>
        <w:t>प्रकारे लिखिते</w:t>
      </w:r>
      <w:r w:rsidR="007A4C1E" w:rsidRPr="00AC4226">
        <w:rPr>
          <w:cs/>
        </w:rPr>
        <w:t>ऽ</w:t>
      </w:r>
      <w:r w:rsidRPr="00AC4226">
        <w:rPr>
          <w:cs/>
        </w:rPr>
        <w:t>पि वाचिते प्रकारमेकं प्रभुरभ्यधाद् दृढम्</w:t>
      </w:r>
      <w:r w:rsidR="00D766AC" w:rsidRPr="00AC4226">
        <w:rPr>
          <w:cs/>
        </w:rPr>
        <w:t>॥</w:t>
      </w:r>
      <w:r w:rsidR="00644D08" w:rsidRPr="00AC4226">
        <w:rPr>
          <w:cs/>
        </w:rPr>
        <w:t>4-</w:t>
      </w:r>
      <w:r w:rsidRPr="00AC4226">
        <w:t>49</w:t>
      </w:r>
      <w:r w:rsidR="0051754E" w:rsidRPr="00AC4226">
        <w:rPr>
          <w:cs/>
        </w:rPr>
        <w:t>॥</w:t>
      </w:r>
    </w:p>
    <w:p w14:paraId="24E1FBD5" w14:textId="77777777" w:rsidR="00EA1B31" w:rsidRPr="00AC4226" w:rsidRDefault="00EA1B31" w:rsidP="00EC4553">
      <w:pPr>
        <w:pStyle w:val="EngText"/>
      </w:pPr>
      <w:r w:rsidRPr="00AC4226">
        <w:t xml:space="preserve">4-49. Once </w:t>
      </w:r>
      <w:r w:rsidR="00EB204F" w:rsidRPr="00AC4226">
        <w:t>Achuthapreksha</w:t>
      </w:r>
      <w:r w:rsidRPr="00AC4226">
        <w:t xml:space="preserve"> was discoursing on Srimad Bhagawata with six or seven students </w:t>
      </w:r>
      <w:r w:rsidR="00EB204F" w:rsidRPr="00AC4226">
        <w:t>by</w:t>
      </w:r>
      <w:r w:rsidRPr="00AC4226">
        <w:t xml:space="preserve"> his side listening with interest. When he came across a variant reading in various written texts, Poornaprajna pointed out with certainty the reading acceptable to Lord Vedavyasa.</w:t>
      </w:r>
    </w:p>
    <w:p w14:paraId="0C86D4D4" w14:textId="77777777" w:rsidR="00E9400C" w:rsidRPr="00AC4226" w:rsidRDefault="00E9400C" w:rsidP="007C105A">
      <w:pPr>
        <w:pStyle w:val="S16S"/>
      </w:pPr>
      <w:r w:rsidRPr="00AC4226">
        <w:rPr>
          <w:cs/>
        </w:rPr>
        <w:t>पर</w:t>
      </w:r>
      <w:r w:rsidRPr="00AC4226">
        <w:t>-</w:t>
      </w:r>
      <w:r w:rsidRPr="00AC4226">
        <w:rPr>
          <w:cs/>
        </w:rPr>
        <w:t>प्रकारेष्वपि सम्भव</w:t>
      </w:r>
      <w:r w:rsidR="00E30A7C">
        <w:rPr>
          <w:rFonts w:hint="cs"/>
          <w:cs/>
        </w:rPr>
        <w:t>त्सु</w:t>
      </w:r>
      <w:r w:rsidRPr="00AC4226">
        <w:rPr>
          <w:cs/>
        </w:rPr>
        <w:t xml:space="preserve"> ते विनिर्णयो</w:t>
      </w:r>
      <w:r w:rsidR="007A4C1E" w:rsidRPr="00AC4226">
        <w:rPr>
          <w:cs/>
        </w:rPr>
        <w:t>ऽ</w:t>
      </w:r>
      <w:r w:rsidRPr="00AC4226">
        <w:rPr>
          <w:cs/>
        </w:rPr>
        <w:t>स्मन् कथमित्युधीरिते</w:t>
      </w:r>
      <w:r w:rsidR="00D766AC" w:rsidRPr="00AC4226">
        <w:rPr>
          <w:cs/>
        </w:rPr>
        <w:t>।</w:t>
      </w:r>
      <w:r w:rsidR="002A5300" w:rsidRPr="00AC4226">
        <w:rPr>
          <w:cs/>
        </w:rPr>
        <w:br/>
      </w:r>
      <w:r w:rsidRPr="00AC4226">
        <w:rPr>
          <w:cs/>
        </w:rPr>
        <w:t>मुकुन्द</w:t>
      </w:r>
      <w:r w:rsidRPr="00AC4226">
        <w:t>-</w:t>
      </w:r>
      <w:r w:rsidRPr="00AC4226">
        <w:rPr>
          <w:cs/>
        </w:rPr>
        <w:t>बोधेन महा</w:t>
      </w:r>
      <w:r w:rsidR="00E30A7C">
        <w:rPr>
          <w:rFonts w:hint="cs"/>
          <w:cs/>
        </w:rPr>
        <w:t>-हृ</w:t>
      </w:r>
      <w:r w:rsidRPr="00AC4226">
        <w:rPr>
          <w:cs/>
        </w:rPr>
        <w:t>दब्रवीत् प्रकारमेनं भगवत्</w:t>
      </w:r>
      <w:r w:rsidRPr="00AC4226">
        <w:t>-</w:t>
      </w:r>
      <w:r w:rsidRPr="00AC4226">
        <w:rPr>
          <w:cs/>
        </w:rPr>
        <w:t>कृतं स्फुटम्</w:t>
      </w:r>
      <w:r w:rsidR="00D766AC" w:rsidRPr="00AC4226">
        <w:rPr>
          <w:cs/>
        </w:rPr>
        <w:t>॥</w:t>
      </w:r>
      <w:r w:rsidR="00644D08" w:rsidRPr="00AC4226">
        <w:rPr>
          <w:cs/>
        </w:rPr>
        <w:t>4-</w:t>
      </w:r>
      <w:r w:rsidRPr="00AC4226">
        <w:t>50</w:t>
      </w:r>
      <w:r w:rsidR="0051754E" w:rsidRPr="00AC4226">
        <w:rPr>
          <w:cs/>
        </w:rPr>
        <w:t>॥</w:t>
      </w:r>
    </w:p>
    <w:p w14:paraId="2B9F7034" w14:textId="77777777" w:rsidR="00EA1B31" w:rsidRPr="00AC4226" w:rsidRDefault="00EB204F" w:rsidP="00EC4553">
      <w:pPr>
        <w:pStyle w:val="EngText"/>
      </w:pPr>
      <w:r w:rsidRPr="00AC4226">
        <w:t>4-50. Thereupon, when Achuthapreksha</w:t>
      </w:r>
      <w:r w:rsidR="00EA1B31" w:rsidRPr="00AC4226">
        <w:t xml:space="preserve"> questioned him as to how he could with such conviction fix upon a particular reading when other versions also </w:t>
      </w:r>
      <w:r w:rsidRPr="00AC4226">
        <w:t>could</w:t>
      </w:r>
      <w:r w:rsidR="00EA1B31" w:rsidRPr="00AC4226">
        <w:t xml:space="preserve"> fit in, Poornaprajna substantiated his selected reading with valid reasons.</w:t>
      </w:r>
    </w:p>
    <w:p w14:paraId="1EA054A8" w14:textId="77777777" w:rsidR="00E9400C" w:rsidRPr="00AC4226" w:rsidRDefault="00E9400C" w:rsidP="007C105A">
      <w:pPr>
        <w:pStyle w:val="S16S"/>
      </w:pPr>
      <w:r w:rsidRPr="00AC4226">
        <w:rPr>
          <w:cs/>
        </w:rPr>
        <w:t>नि</w:t>
      </w:r>
      <w:r w:rsidRPr="00AC4226">
        <w:t>-</w:t>
      </w:r>
      <w:r w:rsidRPr="00AC4226">
        <w:rPr>
          <w:cs/>
        </w:rPr>
        <w:t>गद्यतां गद्यमिहैव पञ्चमे जगद्</w:t>
      </w:r>
      <w:r w:rsidRPr="00AC4226">
        <w:t>-</w:t>
      </w:r>
      <w:r w:rsidRPr="00AC4226">
        <w:rPr>
          <w:cs/>
        </w:rPr>
        <w:t>गुरोर्वेत्थ कृति</w:t>
      </w:r>
      <w:r w:rsidRPr="00AC4226">
        <w:t>-</w:t>
      </w:r>
      <w:r w:rsidRPr="00AC4226">
        <w:rPr>
          <w:cs/>
        </w:rPr>
        <w:t>स्थितिं यदि</w:t>
      </w:r>
      <w:r w:rsidR="00D766AC" w:rsidRPr="00AC4226">
        <w:rPr>
          <w:cs/>
        </w:rPr>
        <w:t>।</w:t>
      </w:r>
      <w:r w:rsidR="002A5300" w:rsidRPr="00AC4226">
        <w:rPr>
          <w:cs/>
        </w:rPr>
        <w:br/>
      </w:r>
      <w:r w:rsidRPr="00AC4226">
        <w:rPr>
          <w:cs/>
        </w:rPr>
        <w:t>इति ब्रुवाणे यति</w:t>
      </w:r>
      <w:r w:rsidRPr="00AC4226">
        <w:t>-</w:t>
      </w:r>
      <w:r w:rsidRPr="00AC4226">
        <w:rPr>
          <w:cs/>
        </w:rPr>
        <w:t>सत्तमे स्वयं तदुक्त</w:t>
      </w:r>
      <w:r w:rsidRPr="00AC4226">
        <w:t>-</w:t>
      </w:r>
      <w:r w:rsidRPr="00AC4226">
        <w:rPr>
          <w:cs/>
        </w:rPr>
        <w:t>मार्गेण जगाद भूरि</w:t>
      </w:r>
      <w:r w:rsidRPr="00AC4226">
        <w:t>-</w:t>
      </w:r>
      <w:r w:rsidRPr="00AC4226">
        <w:rPr>
          <w:cs/>
        </w:rPr>
        <w:t>हृत्</w:t>
      </w:r>
      <w:r w:rsidR="00D766AC" w:rsidRPr="00AC4226">
        <w:rPr>
          <w:cs/>
        </w:rPr>
        <w:t>॥</w:t>
      </w:r>
      <w:r w:rsidR="00644D08" w:rsidRPr="00AC4226">
        <w:rPr>
          <w:cs/>
        </w:rPr>
        <w:t>4-</w:t>
      </w:r>
      <w:r w:rsidRPr="00AC4226">
        <w:t>51</w:t>
      </w:r>
      <w:r w:rsidR="0051754E" w:rsidRPr="00AC4226">
        <w:rPr>
          <w:cs/>
        </w:rPr>
        <w:t>॥</w:t>
      </w:r>
    </w:p>
    <w:p w14:paraId="07DC7BBD" w14:textId="77777777" w:rsidR="00EA1B31" w:rsidRPr="00AC4226" w:rsidRDefault="00EA1B31" w:rsidP="00EC4553">
      <w:pPr>
        <w:pStyle w:val="EngText"/>
      </w:pPr>
      <w:r w:rsidRPr="00AC4226">
        <w:t xml:space="preserve">4-51. </w:t>
      </w:r>
      <w:r w:rsidR="00EB204F" w:rsidRPr="00AC4226">
        <w:t>Achuthapreksha</w:t>
      </w:r>
      <w:r w:rsidRPr="00AC4226">
        <w:t xml:space="preserve"> trying to test Poornaprajna thus expressed: ‘If you are so thoroughly conversant with Lord </w:t>
      </w:r>
      <w:r w:rsidR="00EB204F" w:rsidRPr="00AC4226">
        <w:t>Vedavyasa’s</w:t>
      </w:r>
      <w:r w:rsidRPr="00AC4226">
        <w:t xml:space="preserve"> methodology then distinctly narrate the prose-part of the V Canto of Srimad Bhagawata.’ Poornaprajna accordingly recited correctly the specified portion composed by Lord Vedavyasa.</w:t>
      </w:r>
    </w:p>
    <w:p w14:paraId="3083B8CF" w14:textId="77777777" w:rsidR="00E9400C" w:rsidRPr="00AC4226" w:rsidRDefault="00E9400C" w:rsidP="007C105A">
      <w:pPr>
        <w:pStyle w:val="S16S"/>
      </w:pPr>
      <w:r w:rsidRPr="00AC4226">
        <w:rPr>
          <w:cs/>
        </w:rPr>
        <w:t>अशेष</w:t>
      </w:r>
      <w:r w:rsidRPr="00AC4226">
        <w:t>-</w:t>
      </w:r>
      <w:r w:rsidRPr="00AC4226">
        <w:rPr>
          <w:cs/>
        </w:rPr>
        <w:t>शिश्यैश्च तदाज्ञया तदा परीक्षणायैक्षि समस्त</w:t>
      </w:r>
      <w:r w:rsidRPr="00AC4226">
        <w:t>-</w:t>
      </w:r>
      <w:r w:rsidRPr="00AC4226">
        <w:rPr>
          <w:cs/>
        </w:rPr>
        <w:t>पुस्तकम्</w:t>
      </w:r>
      <w:r w:rsidR="00D766AC" w:rsidRPr="00AC4226">
        <w:rPr>
          <w:cs/>
        </w:rPr>
        <w:t>।</w:t>
      </w:r>
      <w:r w:rsidR="002A5300" w:rsidRPr="00AC4226">
        <w:rPr>
          <w:cs/>
        </w:rPr>
        <w:br/>
      </w:r>
      <w:r w:rsidRPr="00AC4226">
        <w:rPr>
          <w:cs/>
        </w:rPr>
        <w:t>स तत्र हन्तैक</w:t>
      </w:r>
      <w:r w:rsidRPr="00AC4226">
        <w:t>-</w:t>
      </w:r>
      <w:r w:rsidRPr="00AC4226">
        <w:rPr>
          <w:cs/>
        </w:rPr>
        <w:t>तमे स्थितं त्यजन् न तावदध्याय</w:t>
      </w:r>
      <w:r w:rsidRPr="00AC4226">
        <w:t>-</w:t>
      </w:r>
      <w:r w:rsidRPr="00AC4226">
        <w:rPr>
          <w:cs/>
        </w:rPr>
        <w:t>निकायमभ्यधात्</w:t>
      </w:r>
      <w:r w:rsidR="00D766AC" w:rsidRPr="00AC4226">
        <w:rPr>
          <w:cs/>
        </w:rPr>
        <w:t>॥</w:t>
      </w:r>
      <w:r w:rsidR="00644D08" w:rsidRPr="00AC4226">
        <w:rPr>
          <w:cs/>
        </w:rPr>
        <w:t>4-</w:t>
      </w:r>
      <w:r w:rsidRPr="00AC4226">
        <w:t>52</w:t>
      </w:r>
      <w:r w:rsidR="0051754E" w:rsidRPr="00AC4226">
        <w:rPr>
          <w:cs/>
        </w:rPr>
        <w:t>॥</w:t>
      </w:r>
    </w:p>
    <w:p w14:paraId="4855AB0D" w14:textId="77777777" w:rsidR="00EA1B31" w:rsidRPr="00AC4226" w:rsidRDefault="00EA1B31" w:rsidP="00EC4553">
      <w:pPr>
        <w:pStyle w:val="EngText"/>
      </w:pPr>
      <w:r w:rsidRPr="00AC4226">
        <w:t xml:space="preserve">4-52. When at the behest of the preceptor the rest of the </w:t>
      </w:r>
      <w:r w:rsidR="00EB204F" w:rsidRPr="00AC4226">
        <w:t>pupils</w:t>
      </w:r>
      <w:r w:rsidRPr="00AC4226">
        <w:t xml:space="preserve"> were carefully examining their texts, it was strange to note Poornaprajna unmistakably quoting chapter and verse sticking to one particular (authorized) version of the celebrated work.</w:t>
      </w:r>
    </w:p>
    <w:p w14:paraId="198FE100" w14:textId="77777777" w:rsidR="00E9400C" w:rsidRPr="00AC4226" w:rsidRDefault="00E9400C" w:rsidP="007C105A">
      <w:pPr>
        <w:pStyle w:val="S16S"/>
      </w:pPr>
      <w:r w:rsidRPr="00AC4226">
        <w:rPr>
          <w:cs/>
        </w:rPr>
        <w:lastRenderedPageBreak/>
        <w:t>अत्र जन्मनि न यत् पठितम् ते चैत्र भाति कथमित्यमुनोक्ते</w:t>
      </w:r>
      <w:r w:rsidR="00D766AC" w:rsidRPr="00AC4226">
        <w:rPr>
          <w:cs/>
        </w:rPr>
        <w:t>।</w:t>
      </w:r>
      <w:r w:rsidR="002A5300" w:rsidRPr="00AC4226">
        <w:rPr>
          <w:cs/>
        </w:rPr>
        <w:br/>
      </w:r>
      <w:r w:rsidRPr="00AC4226">
        <w:rPr>
          <w:cs/>
        </w:rPr>
        <w:t>पूर्व</w:t>
      </w:r>
      <w:r w:rsidRPr="00AC4226">
        <w:t>-</w:t>
      </w:r>
      <w:r w:rsidRPr="00AC4226">
        <w:rPr>
          <w:cs/>
        </w:rPr>
        <w:t>जन्मसु हि वेद पुरेदं सर्वमित्यमित</w:t>
      </w:r>
      <w:r w:rsidRPr="00AC4226">
        <w:t>-</w:t>
      </w:r>
      <w:r w:rsidRPr="00AC4226">
        <w:rPr>
          <w:cs/>
        </w:rPr>
        <w:t>बुद्धिरुवाच</w:t>
      </w:r>
      <w:r w:rsidR="00D766AC" w:rsidRPr="00AC4226">
        <w:rPr>
          <w:cs/>
        </w:rPr>
        <w:t>॥</w:t>
      </w:r>
      <w:r w:rsidR="00644D08" w:rsidRPr="00AC4226">
        <w:rPr>
          <w:cs/>
        </w:rPr>
        <w:t>4-</w:t>
      </w:r>
      <w:r w:rsidRPr="00AC4226">
        <w:t>53</w:t>
      </w:r>
      <w:r w:rsidR="0051754E" w:rsidRPr="00AC4226">
        <w:rPr>
          <w:cs/>
        </w:rPr>
        <w:t>॥</w:t>
      </w:r>
    </w:p>
    <w:p w14:paraId="3FB77738" w14:textId="77777777" w:rsidR="00443413" w:rsidRPr="00AC4226" w:rsidRDefault="00443413" w:rsidP="00EC4553">
      <w:pPr>
        <w:pStyle w:val="EngText"/>
      </w:pPr>
      <w:r w:rsidRPr="00AC4226">
        <w:t xml:space="preserve">4-53. The flabbergasted teacher thereupon asked his celebrated disciple, ‘oh triumphant one! How did this profound knowledge flash on your mind when you have not studied these </w:t>
      </w:r>
      <w:r w:rsidR="00EB204F" w:rsidRPr="00AC4226">
        <w:t>volumes</w:t>
      </w:r>
      <w:r w:rsidRPr="00AC4226">
        <w:t xml:space="preserve"> in this life?</w:t>
      </w:r>
      <w:r w:rsidR="00D7159D">
        <w:t>’</w:t>
      </w:r>
      <w:r w:rsidRPr="00AC4226">
        <w:t xml:space="preserve"> Poornaprajna humbly answered ‘Oh, Revered Sire, I have assimilated all this in my previous births’.</w:t>
      </w:r>
    </w:p>
    <w:p w14:paraId="7C657E59" w14:textId="77777777" w:rsidR="00E9400C" w:rsidRPr="00AC4226" w:rsidRDefault="00E9400C" w:rsidP="00E30A7C">
      <w:pPr>
        <w:pStyle w:val="S14S2"/>
      </w:pPr>
      <w:r w:rsidRPr="00AC4226">
        <w:rPr>
          <w:cs/>
        </w:rPr>
        <w:t>इति बहु</w:t>
      </w:r>
      <w:r w:rsidRPr="00AC4226">
        <w:t>-</w:t>
      </w:r>
      <w:r w:rsidRPr="00AC4226">
        <w:rPr>
          <w:cs/>
        </w:rPr>
        <w:t>विध</w:t>
      </w:r>
      <w:r w:rsidRPr="00AC4226">
        <w:t>-</w:t>
      </w:r>
      <w:r w:rsidRPr="00AC4226">
        <w:rPr>
          <w:cs/>
        </w:rPr>
        <w:t>विश्वाश्चर्य</w:t>
      </w:r>
      <w:r w:rsidRPr="00AC4226">
        <w:t>-</w:t>
      </w:r>
      <w:r w:rsidRPr="00AC4226">
        <w:rPr>
          <w:cs/>
        </w:rPr>
        <w:t>चित्त</w:t>
      </w:r>
      <w:r w:rsidRPr="00AC4226">
        <w:t>-</w:t>
      </w:r>
      <w:r w:rsidRPr="00AC4226">
        <w:rPr>
          <w:cs/>
        </w:rPr>
        <w:t>प्रवृत्तेः जगति विततिमापन्नूतना</w:t>
      </w:r>
      <w:r w:rsidR="007A4C1E" w:rsidRPr="00AC4226">
        <w:rPr>
          <w:cs/>
        </w:rPr>
        <w:t>ऽ</w:t>
      </w:r>
      <w:r w:rsidRPr="00AC4226">
        <w:rPr>
          <w:cs/>
        </w:rPr>
        <w:t>प्यस्य कीर्तिः</w:t>
      </w:r>
      <w:r w:rsidR="00D766AC" w:rsidRPr="00AC4226">
        <w:rPr>
          <w:cs/>
        </w:rPr>
        <w:t>।</w:t>
      </w:r>
      <w:r w:rsidR="002A5300" w:rsidRPr="00AC4226">
        <w:rPr>
          <w:cs/>
        </w:rPr>
        <w:br/>
      </w:r>
      <w:r w:rsidRPr="00AC4226">
        <w:rPr>
          <w:cs/>
        </w:rPr>
        <w:t>क्षपित</w:t>
      </w:r>
      <w:r w:rsidRPr="00AC4226">
        <w:t>-</w:t>
      </w:r>
      <w:r w:rsidRPr="00AC4226">
        <w:rPr>
          <w:cs/>
        </w:rPr>
        <w:t>तत</w:t>
      </w:r>
      <w:r w:rsidRPr="00AC4226">
        <w:t>-</w:t>
      </w:r>
      <w:r w:rsidRPr="00AC4226">
        <w:rPr>
          <w:cs/>
        </w:rPr>
        <w:t>तमस्का भास्करीव प्रभा</w:t>
      </w:r>
      <w:r w:rsidR="007A4C1E" w:rsidRPr="00AC4226">
        <w:rPr>
          <w:cs/>
        </w:rPr>
        <w:t>ऽ</w:t>
      </w:r>
      <w:r w:rsidRPr="00AC4226">
        <w:rPr>
          <w:cs/>
        </w:rPr>
        <w:t>लं सुजन कुमुद</w:t>
      </w:r>
      <w:r w:rsidRPr="00AC4226">
        <w:t>-</w:t>
      </w:r>
      <w:r w:rsidRPr="00AC4226">
        <w:rPr>
          <w:cs/>
        </w:rPr>
        <w:t>वृन्दानन्द</w:t>
      </w:r>
      <w:r w:rsidRPr="00AC4226">
        <w:t>-</w:t>
      </w:r>
      <w:r w:rsidRPr="00AC4226">
        <w:rPr>
          <w:cs/>
        </w:rPr>
        <w:t>दा चन्द्रिकेव॥</w:t>
      </w:r>
      <w:r w:rsidR="00644D08" w:rsidRPr="00AC4226">
        <w:rPr>
          <w:cs/>
        </w:rPr>
        <w:t>4-</w:t>
      </w:r>
      <w:r w:rsidRPr="00AC4226">
        <w:t>54</w:t>
      </w:r>
    </w:p>
    <w:p w14:paraId="5CAD28D2" w14:textId="77777777" w:rsidR="00443413" w:rsidRPr="00AC4226" w:rsidRDefault="00443413" w:rsidP="00EC4553">
      <w:pPr>
        <w:pStyle w:val="EngText"/>
      </w:pPr>
      <w:r w:rsidRPr="00AC4226">
        <w:t xml:space="preserve">4-54. Poornaprajna still an adolescent, soon became a celebrity with his astonishing activities (wisdom) and his fame </w:t>
      </w:r>
      <w:r w:rsidR="00EB204F" w:rsidRPr="00AC4226">
        <w:t>disseminated</w:t>
      </w:r>
      <w:r w:rsidRPr="00AC4226">
        <w:t xml:space="preserve"> in the world destroying the ignorance of the eligible</w:t>
      </w:r>
      <w:r w:rsidR="00D7159D">
        <w:t>s</w:t>
      </w:r>
      <w:r w:rsidRPr="00AC4226">
        <w:t xml:space="preserve"> and delighting the virtuous like the lustrous sun dispelling the darkness of the night and the pleasant moon-light blooming white lotuses.</w:t>
      </w:r>
    </w:p>
    <w:p w14:paraId="7A03F04E" w14:textId="77777777" w:rsidR="00E9400C" w:rsidRPr="001754DB" w:rsidRDefault="00E9400C" w:rsidP="00AC4226">
      <w:pPr>
        <w:pStyle w:val="SF2"/>
      </w:pPr>
      <w:r w:rsidRPr="00AC4226">
        <w:rPr>
          <w:cs/>
        </w:rPr>
        <w:t>इति श्रीमत्कवि</w:t>
      </w:r>
      <w:r w:rsidRPr="00AC4226">
        <w:t>-</w:t>
      </w:r>
      <w:r w:rsidRPr="00AC4226">
        <w:rPr>
          <w:cs/>
        </w:rPr>
        <w:t>कुल</w:t>
      </w:r>
      <w:r w:rsidRPr="00AC4226">
        <w:t>-</w:t>
      </w:r>
      <w:r w:rsidRPr="00AC4226">
        <w:rPr>
          <w:cs/>
        </w:rPr>
        <w:t>तिलक</w:t>
      </w:r>
      <w:r w:rsidRPr="00AC4226">
        <w:t>-</w:t>
      </w:r>
      <w:r w:rsidR="00E12771" w:rsidRPr="00AC4226">
        <w:rPr>
          <w:cs/>
        </w:rPr>
        <w:t>त्रिविक्रम</w:t>
      </w:r>
      <w:r w:rsidRPr="00AC4226">
        <w:t>-</w:t>
      </w:r>
      <w:r w:rsidRPr="00AC4226">
        <w:rPr>
          <w:cs/>
        </w:rPr>
        <w:t>पण्डिताचार्य</w:t>
      </w:r>
      <w:r w:rsidRPr="00AC4226">
        <w:t>-</w:t>
      </w:r>
      <w:r w:rsidRPr="00AC4226">
        <w:rPr>
          <w:cs/>
        </w:rPr>
        <w:t>सुत</w:t>
      </w:r>
      <w:r w:rsidR="00644D08" w:rsidRPr="00AC4226">
        <w:rPr>
          <w:cs/>
        </w:rPr>
        <w:br/>
      </w:r>
      <w:r w:rsidRPr="001754DB">
        <w:rPr>
          <w:cs/>
        </w:rPr>
        <w:t>श्री</w:t>
      </w:r>
      <w:r w:rsidRPr="001754DB">
        <w:t>-</w:t>
      </w:r>
      <w:r w:rsidRPr="001754DB">
        <w:rPr>
          <w:cs/>
        </w:rPr>
        <w:t>नारायण</w:t>
      </w:r>
      <w:r w:rsidRPr="001754DB">
        <w:t>-</w:t>
      </w:r>
      <w:r w:rsidRPr="001754DB">
        <w:rPr>
          <w:cs/>
        </w:rPr>
        <w:t>पण्डिताचार्य</w:t>
      </w:r>
      <w:r w:rsidRPr="001754DB">
        <w:t>-</w:t>
      </w:r>
      <w:r w:rsidRPr="001754DB">
        <w:rPr>
          <w:cs/>
        </w:rPr>
        <w:t>विरचिते</w:t>
      </w:r>
      <w:r w:rsidR="00644D08" w:rsidRPr="001754DB">
        <w:rPr>
          <w:cs/>
        </w:rPr>
        <w:t xml:space="preserve"> </w:t>
      </w:r>
      <w:r w:rsidRPr="00AC4226">
        <w:rPr>
          <w:cs/>
        </w:rPr>
        <w:t>श्री</w:t>
      </w:r>
      <w:r w:rsidRPr="00AC4226">
        <w:t>-</w:t>
      </w:r>
      <w:r w:rsidRPr="00AC4226">
        <w:rPr>
          <w:cs/>
        </w:rPr>
        <w:t>मध्व</w:t>
      </w:r>
      <w:r w:rsidRPr="00AC4226">
        <w:t>-</w:t>
      </w:r>
      <w:r w:rsidRPr="00AC4226">
        <w:rPr>
          <w:cs/>
        </w:rPr>
        <w:t>विजये महा</w:t>
      </w:r>
      <w:r w:rsidRPr="00AC4226">
        <w:t>-</w:t>
      </w:r>
      <w:r w:rsidRPr="00AC4226">
        <w:rPr>
          <w:cs/>
        </w:rPr>
        <w:t>काव्ये</w:t>
      </w:r>
      <w:r w:rsidRPr="00AC4226">
        <w:t>-</w:t>
      </w:r>
      <w:r w:rsidRPr="00AC4226">
        <w:rPr>
          <w:cs/>
        </w:rPr>
        <w:t>आनन्दाङ्किते</w:t>
      </w:r>
      <w:r w:rsidR="00644D08" w:rsidRPr="00AC4226">
        <w:rPr>
          <w:cs/>
        </w:rPr>
        <w:t xml:space="preserve"> </w:t>
      </w:r>
      <w:r w:rsidRPr="001754DB">
        <w:rPr>
          <w:cs/>
        </w:rPr>
        <w:t>चथुर्थः सर्गः</w:t>
      </w:r>
      <w:r w:rsidR="00644D08" w:rsidRPr="001754DB">
        <w:rPr>
          <w:cs/>
        </w:rPr>
        <w:t xml:space="preserve"> </w:t>
      </w:r>
    </w:p>
    <w:p w14:paraId="0426CF62" w14:textId="77777777" w:rsidR="00E9400C" w:rsidRPr="00AC4226" w:rsidRDefault="00EB204F" w:rsidP="001754DB">
      <w:pPr>
        <w:pStyle w:val="SH2"/>
        <w:rPr>
          <w:szCs w:val="36"/>
        </w:rPr>
      </w:pPr>
      <w:bookmarkStart w:id="32" w:name="_Toc455414259"/>
      <w:r w:rsidRPr="00AC4226">
        <w:rPr>
          <w:cs/>
        </w:rPr>
        <w:t xml:space="preserve">पञ्चमः </w:t>
      </w:r>
      <w:r w:rsidR="00EB7769" w:rsidRPr="00AC4226">
        <w:rPr>
          <w:cs/>
        </w:rPr>
        <w:t xml:space="preserve"> सर्गः </w:t>
      </w:r>
      <w:r w:rsidRPr="00AC4226">
        <w:rPr>
          <w:cs/>
        </w:rPr>
        <w:t>[5-</w:t>
      </w:r>
      <w:r w:rsidR="00185F4F" w:rsidRPr="00AC4226">
        <w:rPr>
          <w:cs/>
        </w:rPr>
        <w:t>52]</w:t>
      </w:r>
      <w:bookmarkEnd w:id="32"/>
    </w:p>
    <w:p w14:paraId="5FEE9D92" w14:textId="77777777" w:rsidR="00E9400C" w:rsidRPr="00AC4226" w:rsidRDefault="00E9400C" w:rsidP="007C105A">
      <w:pPr>
        <w:pStyle w:val="S16S"/>
      </w:pPr>
      <w:r w:rsidRPr="00AC4226">
        <w:rPr>
          <w:cs/>
        </w:rPr>
        <w:t>वेदान्त</w:t>
      </w:r>
      <w:r w:rsidRPr="00AC4226">
        <w:t>-</w:t>
      </w:r>
      <w:r w:rsidRPr="00AC4226">
        <w:rPr>
          <w:cs/>
        </w:rPr>
        <w:t>विद्या</w:t>
      </w:r>
      <w:r w:rsidRPr="00AC4226">
        <w:t>-</w:t>
      </w:r>
      <w:r w:rsidRPr="00AC4226">
        <w:rPr>
          <w:cs/>
        </w:rPr>
        <w:t>निज</w:t>
      </w:r>
      <w:r w:rsidRPr="00AC4226">
        <w:t>-</w:t>
      </w:r>
      <w:r w:rsidRPr="00AC4226">
        <w:rPr>
          <w:cs/>
        </w:rPr>
        <w:t>राज्य</w:t>
      </w:r>
      <w:r w:rsidRPr="00AC4226">
        <w:t>-</w:t>
      </w:r>
      <w:r w:rsidRPr="00AC4226">
        <w:rPr>
          <w:cs/>
        </w:rPr>
        <w:t>पालने सङ्कल्प</w:t>
      </w:r>
      <w:r w:rsidR="00060095">
        <w:rPr>
          <w:rFonts w:hint="cs"/>
          <w:cs/>
        </w:rPr>
        <w:t>्य</w:t>
      </w:r>
      <w:r w:rsidRPr="00AC4226">
        <w:rPr>
          <w:cs/>
        </w:rPr>
        <w:t>मानो गुरुणा गरीयसी</w:t>
      </w:r>
      <w:r w:rsidR="00D766AC" w:rsidRPr="00AC4226">
        <w:rPr>
          <w:cs/>
        </w:rPr>
        <w:t>।</w:t>
      </w:r>
      <w:r w:rsidR="002A5300" w:rsidRPr="00AC4226">
        <w:rPr>
          <w:cs/>
        </w:rPr>
        <w:br/>
      </w:r>
      <w:r w:rsidRPr="00AC4226">
        <w:rPr>
          <w:cs/>
        </w:rPr>
        <w:t>अदभ्र</w:t>
      </w:r>
      <w:r w:rsidRPr="00AC4226">
        <w:t>-</w:t>
      </w:r>
      <w:r w:rsidRPr="00AC4226">
        <w:rPr>
          <w:cs/>
        </w:rPr>
        <w:t>चेता अभि</w:t>
      </w:r>
      <w:r w:rsidRPr="00AC4226">
        <w:t>-</w:t>
      </w:r>
      <w:r w:rsidRPr="00AC4226">
        <w:rPr>
          <w:cs/>
        </w:rPr>
        <w:t>षिच्यते पुरा स वारिभिर्वारिज</w:t>
      </w:r>
      <w:r w:rsidRPr="00AC4226">
        <w:t>-</w:t>
      </w:r>
      <w:r w:rsidRPr="00AC4226">
        <w:rPr>
          <w:cs/>
        </w:rPr>
        <w:t>पूरितैरथ॥</w:t>
      </w:r>
      <w:r w:rsidR="00185F4F" w:rsidRPr="00AC4226">
        <w:rPr>
          <w:cs/>
        </w:rPr>
        <w:t>5-</w:t>
      </w:r>
      <w:r w:rsidRPr="00AC4226">
        <w:t>1</w:t>
      </w:r>
      <w:r w:rsidR="0051754E" w:rsidRPr="00AC4226">
        <w:rPr>
          <w:cs/>
        </w:rPr>
        <w:t>॥</w:t>
      </w:r>
    </w:p>
    <w:p w14:paraId="601FC201" w14:textId="77777777" w:rsidR="00185F4F" w:rsidRPr="00AC4226" w:rsidRDefault="00185F4F" w:rsidP="00EC4553">
      <w:pPr>
        <w:pStyle w:val="EngText"/>
      </w:pPr>
      <w:r w:rsidRPr="00AC4226">
        <w:rPr>
          <w:i/>
          <w:cs/>
        </w:rPr>
        <w:t>5-1</w:t>
      </w:r>
      <w:r w:rsidRPr="00AC4226">
        <w:rPr>
          <w:i/>
        </w:rPr>
        <w:t xml:space="preserve">. </w:t>
      </w:r>
      <w:r w:rsidRPr="00AC4226">
        <w:t xml:space="preserve">Afterwards, the preceptor </w:t>
      </w:r>
      <w:r w:rsidR="00930394" w:rsidRPr="00AC4226">
        <w:t>Achuthapreksha</w:t>
      </w:r>
      <w:r w:rsidRPr="00AC4226">
        <w:t xml:space="preserve"> contemplating to enthrone Poornaprajna being convinced of his competence, coronated him with holy waters in the sacred conch and entrusted him with the governance of his Supreme Vedanta empire.</w:t>
      </w:r>
    </w:p>
    <w:p w14:paraId="3D6283A5" w14:textId="77777777" w:rsidR="00E9400C" w:rsidRPr="00AC4226" w:rsidRDefault="00E9400C" w:rsidP="007C105A">
      <w:pPr>
        <w:pStyle w:val="S16S"/>
      </w:pPr>
      <w:r w:rsidRPr="00AC4226">
        <w:rPr>
          <w:cs/>
        </w:rPr>
        <w:t>आनन्द</w:t>
      </w:r>
      <w:r w:rsidRPr="00AC4226">
        <w:t>-</w:t>
      </w:r>
      <w:r w:rsidRPr="00AC4226">
        <w:rPr>
          <w:cs/>
        </w:rPr>
        <w:t>रूपस्य परस्य पात्र</w:t>
      </w:r>
      <w:r w:rsidRPr="00AC4226">
        <w:t>-</w:t>
      </w:r>
      <w:r w:rsidRPr="00AC4226">
        <w:rPr>
          <w:cs/>
        </w:rPr>
        <w:t>धीः आनन्द</w:t>
      </w:r>
      <w:r w:rsidRPr="00AC4226">
        <w:t>-</w:t>
      </w:r>
      <w:r w:rsidRPr="00AC4226">
        <w:rPr>
          <w:cs/>
        </w:rPr>
        <w:t>सन्दायि</w:t>
      </w:r>
      <w:r w:rsidRPr="00AC4226">
        <w:t>-</w:t>
      </w:r>
      <w:r w:rsidRPr="00AC4226">
        <w:rPr>
          <w:cs/>
        </w:rPr>
        <w:t>सु</w:t>
      </w:r>
      <w:r w:rsidR="00060095">
        <w:rPr>
          <w:rFonts w:hint="cs"/>
          <w:cs/>
        </w:rPr>
        <w:t>-</w:t>
      </w:r>
      <w:r w:rsidRPr="00AC4226">
        <w:rPr>
          <w:cs/>
        </w:rPr>
        <w:t>शास्त्र</w:t>
      </w:r>
      <w:r w:rsidRPr="00AC4226">
        <w:t>-</w:t>
      </w:r>
      <w:r w:rsidRPr="00AC4226">
        <w:rPr>
          <w:cs/>
        </w:rPr>
        <w:t>कृत् स यत्</w:t>
      </w:r>
      <w:r w:rsidR="00D766AC" w:rsidRPr="00AC4226">
        <w:rPr>
          <w:cs/>
        </w:rPr>
        <w:t>।</w:t>
      </w:r>
      <w:r w:rsidR="002A5300" w:rsidRPr="00AC4226">
        <w:rPr>
          <w:cs/>
        </w:rPr>
        <w:br/>
      </w:r>
      <w:r w:rsidRPr="00AC4226">
        <w:rPr>
          <w:cs/>
        </w:rPr>
        <w:t>आनन्द</w:t>
      </w:r>
      <w:r w:rsidRPr="00AC4226">
        <w:t>-</w:t>
      </w:r>
      <w:r w:rsidRPr="00AC4226">
        <w:rPr>
          <w:cs/>
        </w:rPr>
        <w:t>तीर्थेति पदं गुरूदितं बभूव तस्यात्यनुरूप</w:t>
      </w:r>
      <w:r w:rsidRPr="00AC4226">
        <w:t>-</w:t>
      </w:r>
      <w:r w:rsidRPr="00AC4226">
        <w:rPr>
          <w:cs/>
        </w:rPr>
        <w:t>रूपकम्</w:t>
      </w:r>
      <w:r w:rsidR="00D766AC" w:rsidRPr="00AC4226">
        <w:rPr>
          <w:cs/>
        </w:rPr>
        <w:t>॥</w:t>
      </w:r>
      <w:r w:rsidR="00185F4F" w:rsidRPr="00AC4226">
        <w:rPr>
          <w:cs/>
        </w:rPr>
        <w:t>5-</w:t>
      </w:r>
      <w:r w:rsidRPr="00AC4226">
        <w:t>2</w:t>
      </w:r>
      <w:r w:rsidR="0051754E" w:rsidRPr="00AC4226">
        <w:rPr>
          <w:cs/>
        </w:rPr>
        <w:t>॥</w:t>
      </w:r>
    </w:p>
    <w:p w14:paraId="07611E45" w14:textId="77777777" w:rsidR="00185F4F" w:rsidRPr="00AC4226" w:rsidRDefault="00185F4F" w:rsidP="00EC4553">
      <w:pPr>
        <w:pStyle w:val="EngText"/>
      </w:pPr>
      <w:r w:rsidRPr="00AC4226">
        <w:t>5-2. Poornaprajna with his mind fully dedicated to Lord Vishnu, composing the bliss-yielding Shastra for the emancipation of the eligible</w:t>
      </w:r>
      <w:r w:rsidR="002365B3">
        <w:t>s</w:t>
      </w:r>
      <w:r w:rsidRPr="00AC4226">
        <w:t xml:space="preserve"> received (another) extremely befitting name </w:t>
      </w:r>
      <w:r w:rsidR="00930394" w:rsidRPr="00AC4226">
        <w:t>Anand</w:t>
      </w:r>
      <w:r w:rsidR="002365B3">
        <w:t>a</w:t>
      </w:r>
      <w:r w:rsidR="00930394" w:rsidRPr="00AC4226">
        <w:t>tirtha</w:t>
      </w:r>
      <w:r w:rsidR="002365B3">
        <w:t xml:space="preserve"> (</w:t>
      </w:r>
      <w:r w:rsidRPr="00AC4226">
        <w:t>a synonym for the Vedic word Madhwa) at the holy hands of his revered teacher.</w:t>
      </w:r>
    </w:p>
    <w:p w14:paraId="33D301ED" w14:textId="77777777" w:rsidR="00E9400C" w:rsidRPr="00AC4226" w:rsidRDefault="00E9400C" w:rsidP="007C105A">
      <w:pPr>
        <w:pStyle w:val="S16S"/>
      </w:pPr>
      <w:r w:rsidRPr="00AC4226">
        <w:rPr>
          <w:cs/>
        </w:rPr>
        <w:t>कदा</w:t>
      </w:r>
      <w:r w:rsidRPr="00AC4226">
        <w:t>-</w:t>
      </w:r>
      <w:r w:rsidRPr="00AC4226">
        <w:rPr>
          <w:cs/>
        </w:rPr>
        <w:t>चिदत्रोप</w:t>
      </w:r>
      <w:r w:rsidRPr="00AC4226">
        <w:t>-</w:t>
      </w:r>
      <w:r w:rsidRPr="00AC4226">
        <w:rPr>
          <w:cs/>
        </w:rPr>
        <w:t>ययौ यतिः सखा गोविन्द</w:t>
      </w:r>
      <w:r w:rsidRPr="00AC4226">
        <w:t>-</w:t>
      </w:r>
      <w:r w:rsidRPr="00AC4226">
        <w:rPr>
          <w:cs/>
        </w:rPr>
        <w:t>बुद्धेर्बहु</w:t>
      </w:r>
      <w:r w:rsidRPr="00AC4226">
        <w:t>-</w:t>
      </w:r>
      <w:r w:rsidRPr="00AC4226">
        <w:rPr>
          <w:cs/>
        </w:rPr>
        <w:t>शिष्य</w:t>
      </w:r>
      <w:r w:rsidRPr="00AC4226">
        <w:t>-</w:t>
      </w:r>
      <w:r w:rsidRPr="00AC4226">
        <w:rPr>
          <w:cs/>
        </w:rPr>
        <w:t>संवृतः</w:t>
      </w:r>
      <w:r w:rsidR="00D766AC" w:rsidRPr="00AC4226">
        <w:rPr>
          <w:cs/>
        </w:rPr>
        <w:t>।</w:t>
      </w:r>
      <w:r w:rsidR="002A5300" w:rsidRPr="00AC4226">
        <w:rPr>
          <w:cs/>
        </w:rPr>
        <w:br/>
      </w:r>
      <w:r w:rsidR="00060095">
        <w:rPr>
          <w:cs/>
        </w:rPr>
        <w:t>अमुष्य शिष्या अनुमान</w:t>
      </w:r>
      <w:r w:rsidRPr="00AC4226">
        <w:t>-</w:t>
      </w:r>
      <w:r w:rsidRPr="00AC4226">
        <w:rPr>
          <w:cs/>
        </w:rPr>
        <w:t>शिक्षिताः तदा</w:t>
      </w:r>
      <w:r w:rsidR="007A4C1E" w:rsidRPr="00AC4226">
        <w:rPr>
          <w:cs/>
        </w:rPr>
        <w:t>ऽ</w:t>
      </w:r>
      <w:r w:rsidRPr="00AC4226">
        <w:rPr>
          <w:cs/>
        </w:rPr>
        <w:t>जिगीषन् गुरु</w:t>
      </w:r>
      <w:r w:rsidRPr="00AC4226">
        <w:t>-</w:t>
      </w:r>
      <w:r w:rsidRPr="00AC4226">
        <w:rPr>
          <w:cs/>
        </w:rPr>
        <w:t>बुद्धिमुद्धताः</w:t>
      </w:r>
      <w:r w:rsidR="00D766AC" w:rsidRPr="00AC4226">
        <w:rPr>
          <w:cs/>
        </w:rPr>
        <w:t>॥</w:t>
      </w:r>
      <w:r w:rsidR="00185F4F" w:rsidRPr="00AC4226">
        <w:rPr>
          <w:cs/>
        </w:rPr>
        <w:t>5-</w:t>
      </w:r>
      <w:r w:rsidRPr="00AC4226">
        <w:t>3</w:t>
      </w:r>
      <w:r w:rsidR="0051754E" w:rsidRPr="00AC4226">
        <w:rPr>
          <w:cs/>
        </w:rPr>
        <w:t>॥</w:t>
      </w:r>
    </w:p>
    <w:p w14:paraId="40FDB82A" w14:textId="77777777" w:rsidR="00185F4F" w:rsidRPr="00AC4226" w:rsidRDefault="00185F4F" w:rsidP="00EC4553">
      <w:pPr>
        <w:pStyle w:val="EngText"/>
      </w:pPr>
      <w:r w:rsidRPr="00AC4226">
        <w:lastRenderedPageBreak/>
        <w:t>5-3. Once, a Saint</w:t>
      </w:r>
      <w:r w:rsidR="002365B3">
        <w:t>,</w:t>
      </w:r>
      <w:r w:rsidRPr="00AC4226">
        <w:t xml:space="preserve"> a friend of </w:t>
      </w:r>
      <w:r w:rsidR="00930394" w:rsidRPr="00AC4226">
        <w:t>Achuthapreksha</w:t>
      </w:r>
      <w:r w:rsidRPr="00AC4226">
        <w:t xml:space="preserve"> came to Udupi with his </w:t>
      </w:r>
      <w:r w:rsidR="00930394" w:rsidRPr="00AC4226">
        <w:t>presumptuous</w:t>
      </w:r>
      <w:r w:rsidRPr="00AC4226">
        <w:t xml:space="preserve"> followers specialized in logic who desired to vanquish Poornaprajna in disputation.</w:t>
      </w:r>
    </w:p>
    <w:p w14:paraId="608EFFA5" w14:textId="77777777" w:rsidR="00E9400C" w:rsidRPr="00AC4226" w:rsidRDefault="00E9400C" w:rsidP="007C105A">
      <w:pPr>
        <w:pStyle w:val="S16S"/>
      </w:pPr>
      <w:r w:rsidRPr="00AC4226">
        <w:rPr>
          <w:cs/>
        </w:rPr>
        <w:t>भिदा सु</w:t>
      </w:r>
      <w:r w:rsidRPr="00AC4226">
        <w:t>-</w:t>
      </w:r>
      <w:r w:rsidRPr="00AC4226">
        <w:rPr>
          <w:cs/>
        </w:rPr>
        <w:t>साध्येत्यनु</w:t>
      </w:r>
      <w:r w:rsidRPr="00AC4226">
        <w:t>-</w:t>
      </w:r>
      <w:r w:rsidRPr="00AC4226">
        <w:rPr>
          <w:cs/>
        </w:rPr>
        <w:t>मानमत्र तैः प्र</w:t>
      </w:r>
      <w:r w:rsidR="00060095">
        <w:rPr>
          <w:rFonts w:hint="cs"/>
          <w:cs/>
        </w:rPr>
        <w:t>ा</w:t>
      </w:r>
      <w:r w:rsidRPr="00AC4226">
        <w:rPr>
          <w:cs/>
        </w:rPr>
        <w:t>युज्यता</w:t>
      </w:r>
      <w:r w:rsidR="007A4C1E" w:rsidRPr="00AC4226">
        <w:rPr>
          <w:cs/>
        </w:rPr>
        <w:t>ऽ</w:t>
      </w:r>
      <w:r w:rsidR="00060095">
        <w:rPr>
          <w:cs/>
        </w:rPr>
        <w:t>ऽ</w:t>
      </w:r>
      <w:r w:rsidRPr="00AC4226">
        <w:rPr>
          <w:cs/>
        </w:rPr>
        <w:t>शु प्रति</w:t>
      </w:r>
      <w:r w:rsidRPr="00AC4226">
        <w:t>-</w:t>
      </w:r>
      <w:r w:rsidRPr="00AC4226">
        <w:rPr>
          <w:cs/>
        </w:rPr>
        <w:t>पक्ष</w:t>
      </w:r>
      <w:r w:rsidRPr="00AC4226">
        <w:t>-</w:t>
      </w:r>
      <w:r w:rsidRPr="00AC4226">
        <w:rPr>
          <w:cs/>
        </w:rPr>
        <w:t>भीषणम्</w:t>
      </w:r>
      <w:r w:rsidR="00D766AC" w:rsidRPr="00AC4226">
        <w:rPr>
          <w:cs/>
        </w:rPr>
        <w:t>।</w:t>
      </w:r>
      <w:r w:rsidR="002A5300" w:rsidRPr="00AC4226">
        <w:rPr>
          <w:cs/>
        </w:rPr>
        <w:br/>
      </w:r>
      <w:r w:rsidRPr="00AC4226">
        <w:rPr>
          <w:cs/>
        </w:rPr>
        <w:t>अखण्डयद् व्यक्तमखण्ड</w:t>
      </w:r>
      <w:r w:rsidRPr="00AC4226">
        <w:t>-</w:t>
      </w:r>
      <w:r w:rsidRPr="00AC4226">
        <w:rPr>
          <w:cs/>
        </w:rPr>
        <w:t>धीरिदम् स पक्ष</w:t>
      </w:r>
      <w:r w:rsidRPr="00AC4226">
        <w:t>-</w:t>
      </w:r>
      <w:r w:rsidRPr="00AC4226">
        <w:rPr>
          <w:cs/>
        </w:rPr>
        <w:t>दक्षः फणिनं वि</w:t>
      </w:r>
      <w:r w:rsidRPr="00AC4226">
        <w:t>-</w:t>
      </w:r>
      <w:r w:rsidRPr="00AC4226">
        <w:rPr>
          <w:cs/>
        </w:rPr>
        <w:t>राडिव</w:t>
      </w:r>
      <w:r w:rsidR="00D766AC" w:rsidRPr="00AC4226">
        <w:rPr>
          <w:cs/>
        </w:rPr>
        <w:t>॥</w:t>
      </w:r>
      <w:r w:rsidR="00185F4F" w:rsidRPr="00AC4226">
        <w:rPr>
          <w:cs/>
        </w:rPr>
        <w:t>5-</w:t>
      </w:r>
      <w:r w:rsidRPr="00AC4226">
        <w:t>4</w:t>
      </w:r>
      <w:r w:rsidR="0051754E" w:rsidRPr="00AC4226">
        <w:rPr>
          <w:cs/>
        </w:rPr>
        <w:t>॥</w:t>
      </w:r>
    </w:p>
    <w:p w14:paraId="68F2355B" w14:textId="77777777" w:rsidR="00D77348" w:rsidRPr="00AC4226" w:rsidRDefault="00D77348" w:rsidP="00EC4553">
      <w:pPr>
        <w:pStyle w:val="EngText"/>
      </w:pPr>
      <w:r w:rsidRPr="00AC4226">
        <w:t xml:space="preserve">5-4. The arrogant disciples holding the view that difference could be substantiated with ease only by logic (Anumana) hurled an inference dreadful to hostiles which Poornaprajna, a master-logician and a formidable controversialist controverted like Garuda, the king of birds with his stout wings </w:t>
      </w:r>
      <w:r w:rsidR="00930394" w:rsidRPr="00AC4226">
        <w:t>lacerating</w:t>
      </w:r>
      <w:r w:rsidRPr="00AC4226">
        <w:t xml:space="preserve"> the serpents.</w:t>
      </w:r>
    </w:p>
    <w:p w14:paraId="2EF5CAC9" w14:textId="77777777" w:rsidR="00E9400C" w:rsidRPr="00AC4226" w:rsidRDefault="00E9400C" w:rsidP="007C105A">
      <w:pPr>
        <w:pStyle w:val="S16S"/>
      </w:pPr>
      <w:r w:rsidRPr="00AC4226">
        <w:rPr>
          <w:cs/>
        </w:rPr>
        <w:t>अथापि मिथ्या विमतं मत</w:t>
      </w:r>
      <w:r w:rsidRPr="00AC4226">
        <w:t>-</w:t>
      </w:r>
      <w:r w:rsidRPr="00AC4226">
        <w:rPr>
          <w:cs/>
        </w:rPr>
        <w:t>त्वतो विवाद</w:t>
      </w:r>
      <w:r w:rsidRPr="00AC4226">
        <w:t>-</w:t>
      </w:r>
      <w:r w:rsidRPr="00AC4226">
        <w:rPr>
          <w:cs/>
        </w:rPr>
        <w:t>निर्मुक्त</w:t>
      </w:r>
      <w:r w:rsidRPr="00AC4226">
        <w:t>-</w:t>
      </w:r>
      <w:r w:rsidRPr="00AC4226">
        <w:rPr>
          <w:cs/>
        </w:rPr>
        <w:t>वदित्यवादि तैः</w:t>
      </w:r>
      <w:r w:rsidR="00D766AC" w:rsidRPr="00AC4226">
        <w:rPr>
          <w:cs/>
        </w:rPr>
        <w:t>।</w:t>
      </w:r>
      <w:r w:rsidR="002A5300" w:rsidRPr="00AC4226">
        <w:rPr>
          <w:cs/>
        </w:rPr>
        <w:br/>
      </w:r>
      <w:r w:rsidRPr="00AC4226">
        <w:rPr>
          <w:cs/>
        </w:rPr>
        <w:t>अनेन सत्यं वि</w:t>
      </w:r>
      <w:r w:rsidRPr="00AC4226">
        <w:t>-</w:t>
      </w:r>
      <w:r w:rsidRPr="00AC4226">
        <w:rPr>
          <w:cs/>
        </w:rPr>
        <w:t>मतं मत</w:t>
      </w:r>
      <w:r w:rsidRPr="00AC4226">
        <w:t>-</w:t>
      </w:r>
      <w:r w:rsidRPr="00AC4226">
        <w:rPr>
          <w:cs/>
        </w:rPr>
        <w:t>त्वतो यथा घटादीत्यनुमा न्यगद्यत</w:t>
      </w:r>
      <w:r w:rsidR="00D766AC" w:rsidRPr="00AC4226">
        <w:rPr>
          <w:cs/>
        </w:rPr>
        <w:t>॥</w:t>
      </w:r>
      <w:r w:rsidR="00185F4F" w:rsidRPr="00AC4226">
        <w:rPr>
          <w:cs/>
        </w:rPr>
        <w:t>5-</w:t>
      </w:r>
      <w:r w:rsidRPr="00AC4226">
        <w:t>5</w:t>
      </w:r>
      <w:r w:rsidR="0051754E" w:rsidRPr="00AC4226">
        <w:rPr>
          <w:cs/>
        </w:rPr>
        <w:t>॥</w:t>
      </w:r>
    </w:p>
    <w:p w14:paraId="26715BFC" w14:textId="77777777" w:rsidR="00D77348" w:rsidRPr="00AC4226" w:rsidRDefault="00D77348" w:rsidP="00EC4553">
      <w:pPr>
        <w:pStyle w:val="EngText"/>
      </w:pPr>
      <w:r w:rsidRPr="00AC4226">
        <w:t>5-5. Unable to confute him they put forth another inference ‘The world, the subject of controversy is false because it is seen like silver in nacre’. The Acharya instantly replied with a counter-argument. ‘The world is real because it is seen, like the pot and cloth and other things.’</w:t>
      </w:r>
    </w:p>
    <w:p w14:paraId="65E299A7" w14:textId="77777777" w:rsidR="00E9400C" w:rsidRPr="00AC4226" w:rsidRDefault="00E9400C" w:rsidP="007C105A">
      <w:pPr>
        <w:pStyle w:val="S16S"/>
      </w:pPr>
      <w:r w:rsidRPr="00AC4226">
        <w:rPr>
          <w:cs/>
        </w:rPr>
        <w:t>हेतोरति</w:t>
      </w:r>
      <w:r w:rsidRPr="00AC4226">
        <w:t>-</w:t>
      </w:r>
      <w:r w:rsidRPr="00AC4226">
        <w:rPr>
          <w:cs/>
        </w:rPr>
        <w:t>व्याप्तिरवादि तैर्यदा स</w:t>
      </w:r>
      <w:r w:rsidRPr="00AC4226">
        <w:t>-</w:t>
      </w:r>
      <w:r w:rsidRPr="00AC4226">
        <w:rPr>
          <w:cs/>
        </w:rPr>
        <w:t>कौतुकैस्तूर्णमसावविस्मयः</w:t>
      </w:r>
      <w:r w:rsidR="00D766AC" w:rsidRPr="00AC4226">
        <w:rPr>
          <w:cs/>
        </w:rPr>
        <w:t>।</w:t>
      </w:r>
      <w:r w:rsidR="002A5300" w:rsidRPr="00AC4226">
        <w:rPr>
          <w:cs/>
        </w:rPr>
        <w:br/>
      </w:r>
      <w:r w:rsidRPr="00AC4226">
        <w:rPr>
          <w:cs/>
        </w:rPr>
        <w:t>न शुक्ति</w:t>
      </w:r>
      <w:r w:rsidRPr="00AC4226">
        <w:t>-</w:t>
      </w:r>
      <w:r w:rsidR="00060095">
        <w:rPr>
          <w:cs/>
        </w:rPr>
        <w:t>रूप</w:t>
      </w:r>
      <w:r w:rsidR="00060095">
        <w:rPr>
          <w:rFonts w:hint="cs"/>
          <w:cs/>
        </w:rPr>
        <w:t>्या</w:t>
      </w:r>
      <w:r w:rsidRPr="00AC4226">
        <w:rPr>
          <w:cs/>
        </w:rPr>
        <w:t>दि मतं यदन्यथा मतं तदित्यादि वदन् जिगाय तान्</w:t>
      </w:r>
      <w:r w:rsidR="00D766AC" w:rsidRPr="00AC4226">
        <w:rPr>
          <w:cs/>
        </w:rPr>
        <w:t>॥</w:t>
      </w:r>
      <w:r w:rsidR="00185F4F" w:rsidRPr="00AC4226">
        <w:rPr>
          <w:cs/>
        </w:rPr>
        <w:t>5-</w:t>
      </w:r>
      <w:r w:rsidRPr="00AC4226">
        <w:t>6</w:t>
      </w:r>
      <w:r w:rsidR="0051754E" w:rsidRPr="00AC4226">
        <w:rPr>
          <w:cs/>
        </w:rPr>
        <w:t>॥</w:t>
      </w:r>
    </w:p>
    <w:p w14:paraId="412D83F8" w14:textId="77777777" w:rsidR="00D77348" w:rsidRPr="00AC4226" w:rsidRDefault="00D77348" w:rsidP="00EC4553">
      <w:pPr>
        <w:pStyle w:val="EngText"/>
      </w:pPr>
      <w:r w:rsidRPr="00AC4226">
        <w:t xml:space="preserve">5-6. Surprised with the quick repartee of the Great Acharya, the disputants instantly replied that his reason being seen suffers </w:t>
      </w:r>
      <w:r w:rsidR="00930394" w:rsidRPr="00AC4226">
        <w:t>from</w:t>
      </w:r>
      <w:r w:rsidRPr="00AC4226">
        <w:t xml:space="preserve"> the fallacy of over-pervasion. Madhwacharya without being baffled cut their argument </w:t>
      </w:r>
      <w:r w:rsidR="00760B11">
        <w:t>f</w:t>
      </w:r>
      <w:r w:rsidR="00930394" w:rsidRPr="00AC4226">
        <w:t>orthwith</w:t>
      </w:r>
      <w:r w:rsidRPr="00AC4226">
        <w:t xml:space="preserve"> by </w:t>
      </w:r>
      <w:r w:rsidR="00930394" w:rsidRPr="00AC4226">
        <w:t>asserting: ‘There</w:t>
      </w:r>
      <w:r w:rsidRPr="00AC4226">
        <w:t xml:space="preserve"> is no seeing in </w:t>
      </w:r>
      <w:r w:rsidR="00930394" w:rsidRPr="00AC4226">
        <w:t>the</w:t>
      </w:r>
      <w:r w:rsidRPr="00AC4226">
        <w:t xml:space="preserve"> real sense of the term but an erroneous perception of a thing that is not there’ (as the eye fails to contact the silver seen in the nacre being false) and vanquished them out-right.</w:t>
      </w:r>
    </w:p>
    <w:p w14:paraId="0A2C94F1" w14:textId="77777777" w:rsidR="00D77348" w:rsidRPr="00AC4226" w:rsidRDefault="00D77348" w:rsidP="00EC4553">
      <w:pPr>
        <w:pStyle w:val="EngText"/>
      </w:pPr>
      <w:r w:rsidRPr="00AC4226">
        <w:t>(Thus Tarkatirtha propounds his Abhinava-Anyatha-Kyathi-Vada or the theory of wrong pe</w:t>
      </w:r>
      <w:r w:rsidR="00610BA1" w:rsidRPr="00AC4226">
        <w:t>rception in a new form).</w:t>
      </w:r>
    </w:p>
    <w:p w14:paraId="6B5A9ED7" w14:textId="77777777" w:rsidR="00E9400C" w:rsidRPr="00AC4226" w:rsidRDefault="00E9400C" w:rsidP="007C105A">
      <w:pPr>
        <w:pStyle w:val="S16S"/>
      </w:pPr>
      <w:r w:rsidRPr="00AC4226">
        <w:rPr>
          <w:cs/>
        </w:rPr>
        <w:t>तत्त्वे</w:t>
      </w:r>
      <w:r w:rsidR="007A4C1E" w:rsidRPr="00AC4226">
        <w:rPr>
          <w:cs/>
        </w:rPr>
        <w:t>ऽ</w:t>
      </w:r>
      <w:r w:rsidRPr="00AC4226">
        <w:rPr>
          <w:cs/>
        </w:rPr>
        <w:t>प्यतत्त्वे विमते</w:t>
      </w:r>
      <w:r w:rsidR="007A4C1E" w:rsidRPr="00AC4226">
        <w:rPr>
          <w:cs/>
        </w:rPr>
        <w:t>ऽ</w:t>
      </w:r>
      <w:r w:rsidRPr="00AC4226">
        <w:rPr>
          <w:cs/>
        </w:rPr>
        <w:t>नुमां वदन् तदप्रतिष्ठां प्रति</w:t>
      </w:r>
      <w:r w:rsidRPr="00AC4226">
        <w:t>-</w:t>
      </w:r>
      <w:r w:rsidRPr="00AC4226">
        <w:rPr>
          <w:cs/>
        </w:rPr>
        <w:t>पादुकः स्वयम्</w:t>
      </w:r>
      <w:r w:rsidR="002A5300" w:rsidRPr="00AC4226">
        <w:rPr>
          <w:cs/>
        </w:rPr>
        <w:t>।</w:t>
      </w:r>
      <w:r w:rsidR="002A5300" w:rsidRPr="00AC4226">
        <w:rPr>
          <w:cs/>
        </w:rPr>
        <w:br/>
      </w:r>
      <w:r w:rsidRPr="00AC4226">
        <w:rPr>
          <w:cs/>
        </w:rPr>
        <w:t>वि</w:t>
      </w:r>
      <w:r w:rsidRPr="00AC4226">
        <w:t>-</w:t>
      </w:r>
      <w:r w:rsidRPr="00AC4226">
        <w:rPr>
          <w:cs/>
        </w:rPr>
        <w:t>जित्य विश्वान् विदुषां सभास्वसौ जगाम नाम्ना</w:t>
      </w:r>
      <w:r w:rsidR="007A4C1E" w:rsidRPr="00AC4226">
        <w:rPr>
          <w:cs/>
        </w:rPr>
        <w:t>ऽ</w:t>
      </w:r>
      <w:r w:rsidRPr="00AC4226">
        <w:rPr>
          <w:cs/>
        </w:rPr>
        <w:t>प्यनु</w:t>
      </w:r>
      <w:r w:rsidRPr="00AC4226">
        <w:t>-</w:t>
      </w:r>
      <w:r w:rsidRPr="00AC4226">
        <w:rPr>
          <w:cs/>
        </w:rPr>
        <w:t>मान</w:t>
      </w:r>
      <w:r w:rsidRPr="00AC4226">
        <w:t>-</w:t>
      </w:r>
      <w:r w:rsidRPr="00AC4226">
        <w:rPr>
          <w:cs/>
        </w:rPr>
        <w:t>तीर्थताम्</w:t>
      </w:r>
      <w:r w:rsidR="00D766AC" w:rsidRPr="00AC4226">
        <w:rPr>
          <w:cs/>
        </w:rPr>
        <w:t>॥</w:t>
      </w:r>
      <w:r w:rsidR="00185F4F" w:rsidRPr="00AC4226">
        <w:rPr>
          <w:cs/>
        </w:rPr>
        <w:t>5-</w:t>
      </w:r>
      <w:r w:rsidRPr="00AC4226">
        <w:t>7</w:t>
      </w:r>
      <w:r w:rsidR="0051754E" w:rsidRPr="00AC4226">
        <w:rPr>
          <w:cs/>
        </w:rPr>
        <w:t>॥</w:t>
      </w:r>
    </w:p>
    <w:p w14:paraId="0E8C8E47" w14:textId="77777777" w:rsidR="00610BA1" w:rsidRPr="00AC4226" w:rsidRDefault="00610BA1" w:rsidP="00EC4553">
      <w:pPr>
        <w:pStyle w:val="EngText"/>
      </w:pPr>
      <w:r w:rsidRPr="00AC4226">
        <w:t>5-7. Demonstrating dexterously that in cases of objects debated, (</w:t>
      </w:r>
      <w:r w:rsidR="00930394" w:rsidRPr="00AC4226">
        <w:t>maybe</w:t>
      </w:r>
      <w:r w:rsidRPr="00AC4226">
        <w:t>) real or unreal, counter replies can be regularly and successfully given, he went on to prove once for all, that Inference by itself can never be an</w:t>
      </w:r>
      <w:r w:rsidR="00760B11">
        <w:t xml:space="preserve"> independent valid instrument (i</w:t>
      </w:r>
      <w:r w:rsidRPr="00AC4226">
        <w:t xml:space="preserve">t can be valid only when </w:t>
      </w:r>
      <w:r w:rsidR="00930394" w:rsidRPr="00AC4226">
        <w:t>backed</w:t>
      </w:r>
      <w:r w:rsidRPr="00AC4226">
        <w:t xml:space="preserve"> by </w:t>
      </w:r>
      <w:r w:rsidRPr="00AC4226">
        <w:lastRenderedPageBreak/>
        <w:t xml:space="preserve">Pratyaksha and Vedas) and conquered all the opponents in the learned assembly and </w:t>
      </w:r>
      <w:r w:rsidR="00930394" w:rsidRPr="00AC4226">
        <w:t>secured</w:t>
      </w:r>
      <w:r w:rsidRPr="00AC4226">
        <w:t xml:space="preserve"> the title, Anumanatirtha for having routed the Tarkika-Vada.</w:t>
      </w:r>
    </w:p>
    <w:p w14:paraId="413AEA1F" w14:textId="77777777" w:rsidR="00E9400C" w:rsidRPr="00AC4226" w:rsidRDefault="00E9400C" w:rsidP="007C105A">
      <w:pPr>
        <w:pStyle w:val="S16S"/>
      </w:pPr>
      <w:r w:rsidRPr="00AC4226">
        <w:rPr>
          <w:cs/>
        </w:rPr>
        <w:t>समस्त</w:t>
      </w:r>
      <w:r w:rsidRPr="00AC4226">
        <w:t>-</w:t>
      </w:r>
      <w:r w:rsidRPr="00AC4226">
        <w:rPr>
          <w:cs/>
        </w:rPr>
        <w:t>वादीन्द्र</w:t>
      </w:r>
      <w:r w:rsidRPr="00AC4226">
        <w:t>-</w:t>
      </w:r>
      <w:r w:rsidRPr="00AC4226">
        <w:rPr>
          <w:cs/>
        </w:rPr>
        <w:t>गज</w:t>
      </w:r>
      <w:r w:rsidRPr="00AC4226">
        <w:t>-</w:t>
      </w:r>
      <w:r w:rsidRPr="00AC4226">
        <w:rPr>
          <w:cs/>
        </w:rPr>
        <w:t>प्र</w:t>
      </w:r>
      <w:r w:rsidRPr="00AC4226">
        <w:t>-</w:t>
      </w:r>
      <w:r w:rsidRPr="00AC4226">
        <w:rPr>
          <w:cs/>
        </w:rPr>
        <w:t>भङ्ग</w:t>
      </w:r>
      <w:r w:rsidRPr="00AC4226">
        <w:t>-</w:t>
      </w:r>
      <w:r w:rsidRPr="00AC4226">
        <w:rPr>
          <w:cs/>
        </w:rPr>
        <w:t>दः चरन्नवन्यां प्रति</w:t>
      </w:r>
      <w:r w:rsidRPr="00AC4226">
        <w:t>-</w:t>
      </w:r>
      <w:r w:rsidRPr="00AC4226">
        <w:rPr>
          <w:cs/>
        </w:rPr>
        <w:t>पक्ष</w:t>
      </w:r>
      <w:r w:rsidRPr="00AC4226">
        <w:t>-</w:t>
      </w:r>
      <w:r w:rsidRPr="00AC4226">
        <w:rPr>
          <w:cs/>
        </w:rPr>
        <w:t>काङ्क्षया</w:t>
      </w:r>
      <w:r w:rsidR="00D766AC" w:rsidRPr="00AC4226">
        <w:rPr>
          <w:cs/>
        </w:rPr>
        <w:t>।</w:t>
      </w:r>
      <w:r w:rsidR="002A5300" w:rsidRPr="00AC4226">
        <w:rPr>
          <w:cs/>
        </w:rPr>
        <w:br/>
      </w:r>
      <w:r w:rsidRPr="00AC4226">
        <w:rPr>
          <w:cs/>
        </w:rPr>
        <w:t>वेद</w:t>
      </w:r>
      <w:r w:rsidRPr="00AC4226">
        <w:t>-</w:t>
      </w:r>
      <w:r w:rsidRPr="00AC4226">
        <w:rPr>
          <w:cs/>
        </w:rPr>
        <w:t>द्विषां यः प्रथमः समाययौ स वादि</w:t>
      </w:r>
      <w:r w:rsidRPr="00AC4226">
        <w:t>-</w:t>
      </w:r>
      <w:r w:rsidRPr="00AC4226">
        <w:rPr>
          <w:cs/>
        </w:rPr>
        <w:t>सिंहो</w:t>
      </w:r>
      <w:r w:rsidR="007A4C1E" w:rsidRPr="00AC4226">
        <w:rPr>
          <w:cs/>
        </w:rPr>
        <w:t>ऽ</w:t>
      </w:r>
      <w:r w:rsidRPr="00AC4226">
        <w:rPr>
          <w:cs/>
        </w:rPr>
        <w:t>त्र स</w:t>
      </w:r>
      <w:r w:rsidR="00060095">
        <w:rPr>
          <w:rFonts w:hint="cs"/>
          <w:cs/>
        </w:rPr>
        <w:t>-</w:t>
      </w:r>
      <w:r w:rsidRPr="00AC4226">
        <w:rPr>
          <w:cs/>
        </w:rPr>
        <w:t>बुद्धि</w:t>
      </w:r>
      <w:r w:rsidRPr="00AC4226">
        <w:t>-</w:t>
      </w:r>
      <w:r w:rsidRPr="00AC4226">
        <w:rPr>
          <w:cs/>
        </w:rPr>
        <w:t>सागरः</w:t>
      </w:r>
      <w:r w:rsidR="00D766AC" w:rsidRPr="00AC4226">
        <w:rPr>
          <w:cs/>
        </w:rPr>
        <w:t>॥</w:t>
      </w:r>
      <w:r w:rsidR="00185F4F" w:rsidRPr="00AC4226">
        <w:rPr>
          <w:cs/>
        </w:rPr>
        <w:t>5-</w:t>
      </w:r>
      <w:r w:rsidRPr="00AC4226">
        <w:t>8</w:t>
      </w:r>
      <w:r w:rsidR="0051754E" w:rsidRPr="00AC4226">
        <w:rPr>
          <w:cs/>
        </w:rPr>
        <w:t>॥</w:t>
      </w:r>
    </w:p>
    <w:p w14:paraId="0C34872C" w14:textId="77777777" w:rsidR="00610BA1" w:rsidRPr="00AC4226" w:rsidRDefault="00610BA1" w:rsidP="00EC4553">
      <w:pPr>
        <w:pStyle w:val="EngText"/>
      </w:pPr>
      <w:r w:rsidRPr="00AC4226">
        <w:t xml:space="preserve">5-8. The learned Bouddha by name Vadisimha, who had conquered all the prominent </w:t>
      </w:r>
      <w:r w:rsidR="00930394" w:rsidRPr="00AC4226">
        <w:t>proud</w:t>
      </w:r>
      <w:r w:rsidRPr="00AC4226">
        <w:t xml:space="preserve"> disputants (Elephants), the leader among the despisers of the Vedas, along with another eminent pundit Buddhisagara travelling over </w:t>
      </w:r>
      <w:r w:rsidR="00930394" w:rsidRPr="00AC4226">
        <w:t>the</w:t>
      </w:r>
      <w:r w:rsidRPr="00AC4226">
        <w:t xml:space="preserve"> earth in search of rival con</w:t>
      </w:r>
      <w:r w:rsidR="00760B11">
        <w:t>fu</w:t>
      </w:r>
      <w:r w:rsidR="00930394" w:rsidRPr="00AC4226">
        <w:t>t</w:t>
      </w:r>
      <w:r w:rsidRPr="00AC4226">
        <w:t>ant, came to Udupi.</w:t>
      </w:r>
    </w:p>
    <w:p w14:paraId="563269A4" w14:textId="77777777" w:rsidR="00610BA1" w:rsidRPr="00AC4226" w:rsidRDefault="00760B11" w:rsidP="00EC4553">
      <w:pPr>
        <w:pStyle w:val="EngText"/>
      </w:pPr>
      <w:r>
        <w:t>(This</w:t>
      </w:r>
      <w:r w:rsidR="00610BA1" w:rsidRPr="00AC4226">
        <w:t xml:space="preserve"> Vadisimha, a Vaiseshika had become a follower of Buddhisagara.)</w:t>
      </w:r>
    </w:p>
    <w:p w14:paraId="670B9D6E" w14:textId="77777777" w:rsidR="00E9400C" w:rsidRPr="00AC4226" w:rsidRDefault="00E9400C" w:rsidP="007C105A">
      <w:pPr>
        <w:pStyle w:val="S16S"/>
      </w:pPr>
      <w:r w:rsidRPr="00AC4226">
        <w:rPr>
          <w:cs/>
        </w:rPr>
        <w:t>तस्योरु</w:t>
      </w:r>
      <w:r w:rsidRPr="00AC4226">
        <w:t>-</w:t>
      </w:r>
      <w:r w:rsidRPr="00AC4226">
        <w:rPr>
          <w:cs/>
        </w:rPr>
        <w:t>दुर्गर्व</w:t>
      </w:r>
      <w:r w:rsidRPr="00AC4226">
        <w:t>-</w:t>
      </w:r>
      <w:r w:rsidRPr="00AC4226">
        <w:rPr>
          <w:cs/>
        </w:rPr>
        <w:t>वतो जीगीषया निशातमादत्त मुकुन्द</w:t>
      </w:r>
      <w:r w:rsidRPr="00AC4226">
        <w:t>-</w:t>
      </w:r>
      <w:r w:rsidRPr="00AC4226">
        <w:rPr>
          <w:cs/>
        </w:rPr>
        <w:t>धीर्द्रुतम्</w:t>
      </w:r>
      <w:r w:rsidR="00D766AC" w:rsidRPr="00AC4226">
        <w:rPr>
          <w:cs/>
        </w:rPr>
        <w:t>।</w:t>
      </w:r>
      <w:r w:rsidR="002A5300" w:rsidRPr="00AC4226">
        <w:rPr>
          <w:cs/>
        </w:rPr>
        <w:br/>
      </w:r>
      <w:r w:rsidRPr="00AC4226">
        <w:rPr>
          <w:cs/>
        </w:rPr>
        <w:t>स्व</w:t>
      </w:r>
      <w:r w:rsidRPr="00AC4226">
        <w:t>-</w:t>
      </w:r>
      <w:r w:rsidRPr="00AC4226">
        <w:rPr>
          <w:cs/>
        </w:rPr>
        <w:t>शिष्य</w:t>
      </w:r>
      <w:r w:rsidRPr="00AC4226">
        <w:t>-</w:t>
      </w:r>
      <w:r w:rsidRPr="00AC4226">
        <w:rPr>
          <w:cs/>
        </w:rPr>
        <w:t>हस्तेन मठान्तरेषु</w:t>
      </w:r>
      <w:r w:rsidRPr="00AC4226">
        <w:t>-</w:t>
      </w:r>
      <w:r w:rsidRPr="00AC4226">
        <w:rPr>
          <w:cs/>
        </w:rPr>
        <w:t>धेः सु</w:t>
      </w:r>
      <w:r w:rsidRPr="00AC4226">
        <w:t>-</w:t>
      </w:r>
      <w:r w:rsidRPr="00AC4226">
        <w:rPr>
          <w:cs/>
        </w:rPr>
        <w:t>पक्ष</w:t>
      </w:r>
      <w:r w:rsidRPr="00AC4226">
        <w:t>-</w:t>
      </w:r>
      <w:r w:rsidRPr="00AC4226">
        <w:rPr>
          <w:cs/>
        </w:rPr>
        <w:t>दक्षं सुख</w:t>
      </w:r>
      <w:r w:rsidRPr="00AC4226">
        <w:t>-</w:t>
      </w:r>
      <w:r w:rsidRPr="00AC4226">
        <w:rPr>
          <w:cs/>
        </w:rPr>
        <w:t>तीर्थ</w:t>
      </w:r>
      <w:r w:rsidRPr="00AC4226">
        <w:t>-</w:t>
      </w:r>
      <w:r w:rsidRPr="00AC4226">
        <w:rPr>
          <w:cs/>
        </w:rPr>
        <w:t>मार्गणम्</w:t>
      </w:r>
      <w:r w:rsidR="00D766AC" w:rsidRPr="00AC4226">
        <w:rPr>
          <w:cs/>
        </w:rPr>
        <w:t>॥</w:t>
      </w:r>
      <w:r w:rsidR="00185F4F" w:rsidRPr="00AC4226">
        <w:rPr>
          <w:cs/>
        </w:rPr>
        <w:t>5-</w:t>
      </w:r>
      <w:r w:rsidRPr="00AC4226">
        <w:t>9</w:t>
      </w:r>
      <w:r w:rsidR="0051754E" w:rsidRPr="00AC4226">
        <w:rPr>
          <w:cs/>
        </w:rPr>
        <w:t>॥</w:t>
      </w:r>
    </w:p>
    <w:p w14:paraId="43A37188" w14:textId="77777777" w:rsidR="00610BA1" w:rsidRPr="00AC4226" w:rsidRDefault="00610BA1" w:rsidP="00EC4553">
      <w:pPr>
        <w:pStyle w:val="EngText"/>
      </w:pPr>
      <w:r w:rsidRPr="00AC4226">
        <w:t xml:space="preserve">5-9. </w:t>
      </w:r>
      <w:r w:rsidR="00930394" w:rsidRPr="00AC4226">
        <w:t>Achuthapreksha</w:t>
      </w:r>
      <w:r w:rsidRPr="00AC4226">
        <w:t xml:space="preserve"> wishing to defeat Buddhisagara swollen with super-arrogance, sent for Sukhatirtha competent to uphold his tenets, through a disciple of his staying in another monastery, to debate with the hostile </w:t>
      </w:r>
      <w:r w:rsidR="009F2DFF" w:rsidRPr="00AC4226">
        <w:t>opponent</w:t>
      </w:r>
      <w:r w:rsidRPr="00AC4226">
        <w:t xml:space="preserve"> like a </w:t>
      </w:r>
      <w:r w:rsidR="009F2DFF" w:rsidRPr="00AC4226">
        <w:t>warrior</w:t>
      </w:r>
      <w:r w:rsidRPr="00AC4226">
        <w:t xml:space="preserve"> picking up a </w:t>
      </w:r>
      <w:r w:rsidR="009F2DFF" w:rsidRPr="00AC4226">
        <w:t>sharp</w:t>
      </w:r>
      <w:r w:rsidRPr="00AC4226">
        <w:t>, fiery arrow from his quiver to rout his adversaries.</w:t>
      </w:r>
    </w:p>
    <w:p w14:paraId="70474FCF" w14:textId="77777777" w:rsidR="00E9400C" w:rsidRPr="00AC4226" w:rsidRDefault="00E9400C" w:rsidP="007C105A">
      <w:pPr>
        <w:pStyle w:val="S16S"/>
      </w:pPr>
      <w:r w:rsidRPr="00AC4226">
        <w:rPr>
          <w:cs/>
        </w:rPr>
        <w:t>चैत्रं प्र</w:t>
      </w:r>
      <w:r w:rsidRPr="00AC4226">
        <w:t>-</w:t>
      </w:r>
      <w:r w:rsidRPr="00AC4226">
        <w:rPr>
          <w:cs/>
        </w:rPr>
        <w:t>जिज्ञासु कुतूहलाकुलं नृणां कुलं प्र</w:t>
      </w:r>
      <w:r w:rsidRPr="00AC4226">
        <w:t>-</w:t>
      </w:r>
      <w:r w:rsidRPr="00AC4226">
        <w:rPr>
          <w:cs/>
        </w:rPr>
        <w:t>त्वरितं नि</w:t>
      </w:r>
      <w:r w:rsidRPr="00AC4226">
        <w:t>-</w:t>
      </w:r>
      <w:r w:rsidRPr="00AC4226">
        <w:rPr>
          <w:cs/>
        </w:rPr>
        <w:t>शामयन्</w:t>
      </w:r>
      <w:r w:rsidR="00D766AC" w:rsidRPr="00AC4226">
        <w:rPr>
          <w:cs/>
        </w:rPr>
        <w:t>।</w:t>
      </w:r>
      <w:r w:rsidR="002A5300" w:rsidRPr="00AC4226">
        <w:rPr>
          <w:cs/>
        </w:rPr>
        <w:br/>
      </w:r>
      <w:r w:rsidRPr="00AC4226">
        <w:rPr>
          <w:cs/>
        </w:rPr>
        <w:t>अवन्दतोपेत्य गुरुं गरिष्ठ</w:t>
      </w:r>
      <w:r w:rsidRPr="00AC4226">
        <w:t>-</w:t>
      </w:r>
      <w:r w:rsidRPr="00AC4226">
        <w:rPr>
          <w:cs/>
        </w:rPr>
        <w:t>धीः स रूप्य</w:t>
      </w:r>
      <w:r w:rsidRPr="00AC4226">
        <w:t>-</w:t>
      </w:r>
      <w:r w:rsidRPr="00AC4226">
        <w:rPr>
          <w:cs/>
        </w:rPr>
        <w:t>पीठायतनोत्तम</w:t>
      </w:r>
      <w:r w:rsidRPr="00AC4226">
        <w:t>-</w:t>
      </w:r>
      <w:r w:rsidRPr="00AC4226">
        <w:rPr>
          <w:cs/>
        </w:rPr>
        <w:t>स्थितम्</w:t>
      </w:r>
      <w:r w:rsidR="00D766AC" w:rsidRPr="00AC4226">
        <w:rPr>
          <w:cs/>
        </w:rPr>
        <w:t>॥</w:t>
      </w:r>
      <w:r w:rsidR="00185F4F" w:rsidRPr="00AC4226">
        <w:rPr>
          <w:cs/>
        </w:rPr>
        <w:t>5-</w:t>
      </w:r>
      <w:r w:rsidRPr="00AC4226">
        <w:t>10</w:t>
      </w:r>
      <w:r w:rsidR="0051754E" w:rsidRPr="00AC4226">
        <w:rPr>
          <w:cs/>
        </w:rPr>
        <w:t>॥</w:t>
      </w:r>
    </w:p>
    <w:p w14:paraId="7ACDBD7E" w14:textId="77777777" w:rsidR="00610BA1" w:rsidRPr="00AC4226" w:rsidRDefault="00610BA1" w:rsidP="00EC4553">
      <w:pPr>
        <w:pStyle w:val="EngText"/>
      </w:pPr>
      <w:r w:rsidRPr="00AC4226">
        <w:t>5-10. Poornaprajna, discerning the people moving in throngs in great haste, curious to see the winner in t</w:t>
      </w:r>
      <w:r w:rsidR="00760B11">
        <w:t>he disputation, hied to the abod</w:t>
      </w:r>
      <w:r w:rsidRPr="00AC4226">
        <w:t xml:space="preserve">e of </w:t>
      </w:r>
      <w:r w:rsidR="009F2DFF" w:rsidRPr="00AC4226">
        <w:t>Achuthapreksha</w:t>
      </w:r>
      <w:r w:rsidRPr="00AC4226">
        <w:t xml:space="preserve"> at Udupi and bowed to him in reverence.</w:t>
      </w:r>
    </w:p>
    <w:p w14:paraId="41EB905F" w14:textId="77777777" w:rsidR="00A66918" w:rsidRPr="00AC4226" w:rsidRDefault="00A66918" w:rsidP="007C105A">
      <w:pPr>
        <w:pStyle w:val="S16S"/>
      </w:pPr>
      <w:r w:rsidRPr="00AC4226">
        <w:rPr>
          <w:cs/>
        </w:rPr>
        <w:t>स वादिसिंहस्य गिरं गरीयसीमखण्डयत्पण्डितमण्डलान्तरे।</w:t>
      </w:r>
      <w:r w:rsidRPr="00AC4226">
        <w:rPr>
          <w:cs/>
        </w:rPr>
        <w:br/>
        <w:t>तीक्ष्णेन वाक्येन मितेन वेगिना गदां शर</w:t>
      </w:r>
      <w:r w:rsidR="00060095">
        <w:rPr>
          <w:rFonts w:hint="cs"/>
          <w:cs/>
        </w:rPr>
        <w:t>े</w:t>
      </w:r>
      <w:r w:rsidRPr="00AC4226">
        <w:rPr>
          <w:cs/>
        </w:rPr>
        <w:t>णेव वि</w:t>
      </w:r>
      <w:r w:rsidR="00060095">
        <w:rPr>
          <w:rFonts w:hint="cs"/>
          <w:cs/>
        </w:rPr>
        <w:t>शा</w:t>
      </w:r>
      <w:r w:rsidRPr="00AC4226">
        <w:rPr>
          <w:cs/>
        </w:rPr>
        <w:t>रदो महुः॥5-11॥</w:t>
      </w:r>
    </w:p>
    <w:p w14:paraId="050E6142" w14:textId="77777777" w:rsidR="00A66918" w:rsidRPr="00AC4226" w:rsidRDefault="00A66918" w:rsidP="00EC4553">
      <w:pPr>
        <w:pStyle w:val="EngText"/>
      </w:pPr>
      <w:r w:rsidRPr="00AC4226">
        <w:t xml:space="preserve">5-11. </w:t>
      </w:r>
      <w:r w:rsidR="009F2DFF" w:rsidRPr="00AC4226">
        <w:t>Madhwacharya</w:t>
      </w:r>
      <w:r w:rsidRPr="00AC4226">
        <w:t xml:space="preserve">, An expert in logistic refuted time and </w:t>
      </w:r>
      <w:r w:rsidR="00760B11">
        <w:t>a</w:t>
      </w:r>
      <w:r w:rsidRPr="00AC4226">
        <w:t xml:space="preserve">gain the protracted and weighty argument of </w:t>
      </w:r>
      <w:r w:rsidR="009F2DFF" w:rsidRPr="00AC4226">
        <w:t>Vadisimha</w:t>
      </w:r>
      <w:r w:rsidRPr="00AC4226">
        <w:t xml:space="preserve"> by his pithy, acute and quick counter-arguments in the assembly of the learned like a skilled warrior smashing a big mace by some speedy sharp arrow.</w:t>
      </w:r>
    </w:p>
    <w:p w14:paraId="13B5E52A" w14:textId="77777777" w:rsidR="00E9400C" w:rsidRPr="00AC4226" w:rsidRDefault="00E9400C" w:rsidP="007C105A">
      <w:pPr>
        <w:pStyle w:val="S16S"/>
      </w:pPr>
      <w:r w:rsidRPr="00AC4226">
        <w:rPr>
          <w:cs/>
        </w:rPr>
        <w:t>असावसूयन् द्वि</w:t>
      </w:r>
      <w:r w:rsidRPr="00AC4226">
        <w:t>-</w:t>
      </w:r>
      <w:r w:rsidRPr="00AC4226">
        <w:rPr>
          <w:cs/>
        </w:rPr>
        <w:t>नव</w:t>
      </w:r>
      <w:r w:rsidRPr="00AC4226">
        <w:t>-</w:t>
      </w:r>
      <w:r w:rsidRPr="00AC4226">
        <w:rPr>
          <w:cs/>
        </w:rPr>
        <w:t>प्रकारतो व्यचीक्लपत् कङ्चिदथार्थमुच्चकैः</w:t>
      </w:r>
      <w:r w:rsidR="00D766AC" w:rsidRPr="00AC4226">
        <w:rPr>
          <w:cs/>
        </w:rPr>
        <w:t>।</w:t>
      </w:r>
      <w:r w:rsidR="002A5300" w:rsidRPr="00AC4226">
        <w:rPr>
          <w:cs/>
        </w:rPr>
        <w:br/>
      </w:r>
      <w:r w:rsidRPr="00AC4226">
        <w:rPr>
          <w:cs/>
        </w:rPr>
        <w:t>जगद्</w:t>
      </w:r>
      <w:r w:rsidRPr="00AC4226">
        <w:t>-</w:t>
      </w:r>
      <w:r w:rsidRPr="00AC4226">
        <w:rPr>
          <w:cs/>
        </w:rPr>
        <w:t>वि</w:t>
      </w:r>
      <w:r w:rsidR="00CB1D28">
        <w:rPr>
          <w:rFonts w:hint="cs"/>
          <w:cs/>
        </w:rPr>
        <w:t>-</w:t>
      </w:r>
      <w:r w:rsidRPr="00AC4226">
        <w:rPr>
          <w:cs/>
        </w:rPr>
        <w:t>जेतुष्च जये स</w:t>
      </w:r>
      <w:r w:rsidR="00CB1D28">
        <w:rPr>
          <w:rFonts w:hint="cs"/>
          <w:cs/>
        </w:rPr>
        <w:t>-</w:t>
      </w:r>
      <w:r w:rsidRPr="00AC4226">
        <w:rPr>
          <w:cs/>
        </w:rPr>
        <w:t>संशयः तावज्जनो</w:t>
      </w:r>
      <w:r w:rsidR="007A4C1E" w:rsidRPr="00AC4226">
        <w:rPr>
          <w:cs/>
        </w:rPr>
        <w:t>ऽ</w:t>
      </w:r>
      <w:r w:rsidRPr="00AC4226">
        <w:rPr>
          <w:cs/>
        </w:rPr>
        <w:t>जायत पूर्ण</w:t>
      </w:r>
      <w:r w:rsidRPr="00AC4226">
        <w:t>-</w:t>
      </w:r>
      <w:r w:rsidRPr="00AC4226">
        <w:rPr>
          <w:cs/>
        </w:rPr>
        <w:t>चेतसः</w:t>
      </w:r>
      <w:r w:rsidR="00D766AC" w:rsidRPr="00AC4226">
        <w:rPr>
          <w:cs/>
        </w:rPr>
        <w:t>॥</w:t>
      </w:r>
      <w:r w:rsidR="00185F4F" w:rsidRPr="00AC4226">
        <w:rPr>
          <w:cs/>
        </w:rPr>
        <w:t>5-</w:t>
      </w:r>
      <w:r w:rsidRPr="00AC4226">
        <w:t>12</w:t>
      </w:r>
      <w:r w:rsidR="0051754E" w:rsidRPr="00AC4226">
        <w:rPr>
          <w:cs/>
        </w:rPr>
        <w:t>॥</w:t>
      </w:r>
    </w:p>
    <w:p w14:paraId="44253AF9" w14:textId="77777777" w:rsidR="00A66918" w:rsidRPr="00AC4226" w:rsidRDefault="00A66918" w:rsidP="00EC4553">
      <w:pPr>
        <w:pStyle w:val="EngText"/>
      </w:pPr>
      <w:r w:rsidRPr="00AC4226">
        <w:lastRenderedPageBreak/>
        <w:t xml:space="preserve">5-12. </w:t>
      </w:r>
      <w:r w:rsidR="009F2DFF" w:rsidRPr="00AC4226">
        <w:t>Afterwards</w:t>
      </w:r>
      <w:r w:rsidRPr="00AC4226">
        <w:t xml:space="preserve">, when the defeated Vadisimha boiling with ill-will picked up a topic and </w:t>
      </w:r>
      <w:r w:rsidR="009F2DFF" w:rsidRPr="00AC4226">
        <w:t>vehemently</w:t>
      </w:r>
      <w:r w:rsidRPr="00AC4226">
        <w:t xml:space="preserve"> put forth no less than eighteen alternatives and questioned in a high pitch, even the congregation reared a doubt as  to the success of Madhwacharya in the disputation.</w:t>
      </w:r>
    </w:p>
    <w:p w14:paraId="63543D91" w14:textId="77777777" w:rsidR="00E9400C" w:rsidRPr="00AC4226" w:rsidRDefault="00E9400C" w:rsidP="007C105A">
      <w:pPr>
        <w:pStyle w:val="S16S"/>
      </w:pPr>
      <w:r w:rsidRPr="00AC4226">
        <w:rPr>
          <w:cs/>
        </w:rPr>
        <w:t>विकल्प</w:t>
      </w:r>
      <w:r w:rsidRPr="00AC4226">
        <w:t>-</w:t>
      </w:r>
      <w:r w:rsidRPr="00AC4226">
        <w:rPr>
          <w:cs/>
        </w:rPr>
        <w:t>कोटीरथ खण्डयन् द्रुतं रेजे</w:t>
      </w:r>
      <w:r w:rsidR="007A4C1E" w:rsidRPr="00AC4226">
        <w:rPr>
          <w:cs/>
        </w:rPr>
        <w:t>ऽ</w:t>
      </w:r>
      <w:r w:rsidRPr="00AC4226">
        <w:rPr>
          <w:cs/>
        </w:rPr>
        <w:t>धिकं स्मेर</w:t>
      </w:r>
      <w:r w:rsidRPr="00AC4226">
        <w:t>-</w:t>
      </w:r>
      <w:r w:rsidRPr="00AC4226">
        <w:rPr>
          <w:cs/>
        </w:rPr>
        <w:t>मुखो बृहन्मतिः</w:t>
      </w:r>
      <w:r w:rsidR="00D766AC" w:rsidRPr="00AC4226">
        <w:rPr>
          <w:cs/>
        </w:rPr>
        <w:t>।</w:t>
      </w:r>
      <w:r w:rsidR="002A5300" w:rsidRPr="00AC4226">
        <w:rPr>
          <w:cs/>
        </w:rPr>
        <w:br/>
      </w:r>
      <w:r w:rsidRPr="00AC4226">
        <w:rPr>
          <w:cs/>
        </w:rPr>
        <w:t>तमस्ततीर्वा द्यु</w:t>
      </w:r>
      <w:r w:rsidRPr="00AC4226">
        <w:t>-</w:t>
      </w:r>
      <w:r w:rsidRPr="00AC4226">
        <w:rPr>
          <w:cs/>
        </w:rPr>
        <w:t>मणिर्विशुद्धया गवा श्रितो विष्णु</w:t>
      </w:r>
      <w:r w:rsidRPr="00AC4226">
        <w:t>-</w:t>
      </w:r>
      <w:r w:rsidRPr="00AC4226">
        <w:rPr>
          <w:cs/>
        </w:rPr>
        <w:t>पदं सदास्पदम्</w:t>
      </w:r>
      <w:r w:rsidR="00D766AC" w:rsidRPr="00AC4226">
        <w:rPr>
          <w:cs/>
        </w:rPr>
        <w:t>॥</w:t>
      </w:r>
      <w:r w:rsidR="00185F4F" w:rsidRPr="00AC4226">
        <w:rPr>
          <w:cs/>
        </w:rPr>
        <w:t>5-</w:t>
      </w:r>
      <w:r w:rsidRPr="00AC4226">
        <w:t>13</w:t>
      </w:r>
      <w:r w:rsidR="0051754E" w:rsidRPr="00AC4226">
        <w:rPr>
          <w:cs/>
        </w:rPr>
        <w:t>॥</w:t>
      </w:r>
    </w:p>
    <w:p w14:paraId="31CADF15" w14:textId="77777777" w:rsidR="00A66918" w:rsidRPr="00AC4226" w:rsidRDefault="00A66918" w:rsidP="00EC4553">
      <w:pPr>
        <w:pStyle w:val="EngText"/>
      </w:pPr>
      <w:r w:rsidRPr="00AC4226">
        <w:t>5-1</w:t>
      </w:r>
      <w:r w:rsidR="00760B11">
        <w:t>3</w:t>
      </w:r>
      <w:r w:rsidRPr="00AC4226">
        <w:t xml:space="preserve">. Poornaprajna, devoted to the feet of Lord Vishnu, with his pleasing smile soon shearing with extreme ease all the eighteen options of Vadisimha with his faultless words full of incontrovertible </w:t>
      </w:r>
      <w:r w:rsidR="009F2DFF" w:rsidRPr="00AC4226">
        <w:t>reasoning</w:t>
      </w:r>
      <w:r w:rsidR="00760B11">
        <w:t>s</w:t>
      </w:r>
      <w:r w:rsidRPr="00AC4226">
        <w:t xml:space="preserve"> shone </w:t>
      </w:r>
      <w:r w:rsidR="009F2DFF" w:rsidRPr="00AC4226">
        <w:t>like</w:t>
      </w:r>
      <w:r w:rsidRPr="00AC4226">
        <w:t xml:space="preserve"> the sun with his sacred rays dispelling the deep darkness in the sky.</w:t>
      </w:r>
    </w:p>
    <w:p w14:paraId="4EDD08B0" w14:textId="77777777" w:rsidR="00E9400C" w:rsidRPr="00AC4226" w:rsidRDefault="00E9400C" w:rsidP="007C105A">
      <w:pPr>
        <w:pStyle w:val="S16S"/>
      </w:pPr>
      <w:r w:rsidRPr="00AC4226">
        <w:rPr>
          <w:cs/>
        </w:rPr>
        <w:t>अगाधमात्मन्यति</w:t>
      </w:r>
      <w:r w:rsidRPr="00AC4226">
        <w:t>-</w:t>
      </w:r>
      <w:r w:rsidRPr="00AC4226">
        <w:rPr>
          <w:cs/>
        </w:rPr>
        <w:t>वेलमुद्धतं तिरस्कृताशेष</w:t>
      </w:r>
      <w:r w:rsidRPr="00AC4226">
        <w:t>-</w:t>
      </w:r>
      <w:r w:rsidRPr="00AC4226">
        <w:rPr>
          <w:cs/>
        </w:rPr>
        <w:t>सरस्वती</w:t>
      </w:r>
      <w:r w:rsidRPr="00AC4226">
        <w:t>-</w:t>
      </w:r>
      <w:r w:rsidRPr="00AC4226">
        <w:rPr>
          <w:cs/>
        </w:rPr>
        <w:t>ततिम्</w:t>
      </w:r>
      <w:r w:rsidR="002A5300" w:rsidRPr="00AC4226">
        <w:rPr>
          <w:cs/>
        </w:rPr>
        <w:t>।</w:t>
      </w:r>
      <w:r w:rsidR="002A5300" w:rsidRPr="00AC4226">
        <w:rPr>
          <w:cs/>
        </w:rPr>
        <w:br/>
      </w:r>
      <w:r w:rsidRPr="00AC4226">
        <w:rPr>
          <w:cs/>
        </w:rPr>
        <w:t>कामं महा</w:t>
      </w:r>
      <w:r w:rsidRPr="00AC4226">
        <w:t>-</w:t>
      </w:r>
      <w:r w:rsidRPr="00AC4226">
        <w:rPr>
          <w:cs/>
        </w:rPr>
        <w:t>मानस</w:t>
      </w:r>
      <w:r w:rsidRPr="00AC4226">
        <w:t>-</w:t>
      </w:r>
      <w:r w:rsidRPr="00AC4226">
        <w:rPr>
          <w:cs/>
        </w:rPr>
        <w:t>कुम्भ</w:t>
      </w:r>
      <w:r w:rsidRPr="00AC4226">
        <w:t>-</w:t>
      </w:r>
      <w:r w:rsidRPr="00AC4226">
        <w:rPr>
          <w:cs/>
        </w:rPr>
        <w:t>सम्भवो लघूचकारेत्यपि बुद्धि</w:t>
      </w:r>
      <w:r w:rsidRPr="00AC4226">
        <w:t>-</w:t>
      </w:r>
      <w:r w:rsidRPr="00AC4226">
        <w:rPr>
          <w:cs/>
        </w:rPr>
        <w:t>सागरम्</w:t>
      </w:r>
      <w:r w:rsidR="00D766AC" w:rsidRPr="00AC4226">
        <w:rPr>
          <w:cs/>
        </w:rPr>
        <w:t>॥</w:t>
      </w:r>
      <w:r w:rsidR="00185F4F" w:rsidRPr="00AC4226">
        <w:rPr>
          <w:cs/>
        </w:rPr>
        <w:t>5-</w:t>
      </w:r>
      <w:r w:rsidRPr="00AC4226">
        <w:t>14</w:t>
      </w:r>
      <w:r w:rsidR="0051754E" w:rsidRPr="00AC4226">
        <w:rPr>
          <w:cs/>
        </w:rPr>
        <w:t>॥</w:t>
      </w:r>
    </w:p>
    <w:p w14:paraId="10A31C89" w14:textId="77777777" w:rsidR="00A66918" w:rsidRPr="00AC4226" w:rsidRDefault="00A66918" w:rsidP="00EC4553">
      <w:pPr>
        <w:pStyle w:val="EngText"/>
      </w:pPr>
      <w:r w:rsidRPr="00AC4226">
        <w:t xml:space="preserve">5-14. </w:t>
      </w:r>
      <w:r w:rsidR="009F2DFF" w:rsidRPr="00AC4226">
        <w:t>Madhwacharya</w:t>
      </w:r>
      <w:r w:rsidRPr="00AC4226">
        <w:t xml:space="preserve"> belittled with ease the supercilious Buddhisagara of superb talent who had conquered the hostile contestants all around like the mighty Sage Agastya slighting t</w:t>
      </w:r>
      <w:r w:rsidR="00760B11">
        <w:t>he disdain of the surging sea (m</w:t>
      </w:r>
      <w:r w:rsidRPr="00AC4226">
        <w:t>ightier than all the rivers put-together) by draining it in one draught.</w:t>
      </w:r>
    </w:p>
    <w:p w14:paraId="5C8A6A04" w14:textId="77777777" w:rsidR="00E9400C" w:rsidRPr="00AC4226" w:rsidRDefault="00E9400C" w:rsidP="007C105A">
      <w:pPr>
        <w:pStyle w:val="S16S"/>
      </w:pPr>
      <w:r w:rsidRPr="00AC4226">
        <w:rPr>
          <w:cs/>
        </w:rPr>
        <w:t>श्व एव वादो</w:t>
      </w:r>
      <w:r w:rsidR="007A4C1E" w:rsidRPr="00AC4226">
        <w:rPr>
          <w:cs/>
        </w:rPr>
        <w:t>ऽ</w:t>
      </w:r>
      <w:r w:rsidRPr="00AC4226">
        <w:rPr>
          <w:cs/>
        </w:rPr>
        <w:t>स्त्विति वादिनौ खलौ अद्योत्तरं भाति यदीर्यतामिति</w:t>
      </w:r>
      <w:r w:rsidR="00D766AC" w:rsidRPr="00AC4226">
        <w:rPr>
          <w:cs/>
        </w:rPr>
        <w:t>।</w:t>
      </w:r>
      <w:r w:rsidR="002A5300" w:rsidRPr="00AC4226">
        <w:rPr>
          <w:cs/>
        </w:rPr>
        <w:br/>
      </w:r>
      <w:r w:rsidRPr="00AC4226">
        <w:rPr>
          <w:cs/>
        </w:rPr>
        <w:t>मध्वे ब्रुवाणे</w:t>
      </w:r>
      <w:r w:rsidR="007A4C1E" w:rsidRPr="00AC4226">
        <w:rPr>
          <w:cs/>
        </w:rPr>
        <w:t>ऽ</w:t>
      </w:r>
      <w:r w:rsidRPr="00AC4226">
        <w:rPr>
          <w:cs/>
        </w:rPr>
        <w:t>मत तौ जितौ जनः स निश्चिकायापि निशा</w:t>
      </w:r>
      <w:r w:rsidRPr="00AC4226">
        <w:t>-</w:t>
      </w:r>
      <w:r w:rsidRPr="00AC4226">
        <w:rPr>
          <w:cs/>
        </w:rPr>
        <w:t>पलायनात्</w:t>
      </w:r>
      <w:r w:rsidR="00D766AC" w:rsidRPr="00AC4226">
        <w:rPr>
          <w:cs/>
        </w:rPr>
        <w:t>॥</w:t>
      </w:r>
      <w:r w:rsidR="00185F4F" w:rsidRPr="00AC4226">
        <w:rPr>
          <w:cs/>
        </w:rPr>
        <w:t>5-</w:t>
      </w:r>
      <w:r w:rsidRPr="00AC4226">
        <w:t>15</w:t>
      </w:r>
      <w:r w:rsidR="0051754E" w:rsidRPr="00AC4226">
        <w:rPr>
          <w:cs/>
        </w:rPr>
        <w:t>॥</w:t>
      </w:r>
      <w:r w:rsidR="00A66918" w:rsidRPr="00AC4226">
        <w:t>‘</w:t>
      </w:r>
    </w:p>
    <w:p w14:paraId="451208C6" w14:textId="77777777" w:rsidR="00A66918" w:rsidRPr="00AC4226" w:rsidRDefault="00A66918" w:rsidP="00EC4553">
      <w:pPr>
        <w:pStyle w:val="EngText"/>
      </w:pPr>
      <w:r w:rsidRPr="00AC4226">
        <w:t>5-15. When the evil contestants Vadisimha and Buddhisagara contended that their confutation b</w:t>
      </w:r>
      <w:r w:rsidR="00760B11">
        <w:t>e</w:t>
      </w:r>
      <w:r w:rsidRPr="00AC4226">
        <w:t xml:space="preserve"> continued the next day and Madhwacharya instantly </w:t>
      </w:r>
      <w:r w:rsidR="009F2DFF" w:rsidRPr="00AC4226">
        <w:t>retorted</w:t>
      </w:r>
      <w:r w:rsidRPr="00AC4226">
        <w:t xml:space="preserve"> that they could refute (his argument) if possible, then and there, the assembled elite could conceive of the disastrous defeat of the dejected disputants which </w:t>
      </w:r>
      <w:r w:rsidR="009F2DFF" w:rsidRPr="00AC4226">
        <w:t>later</w:t>
      </w:r>
      <w:r w:rsidRPr="00AC4226">
        <w:t xml:space="preserve"> on was confirmed by their flight during the night.</w:t>
      </w:r>
    </w:p>
    <w:p w14:paraId="5FE76E4B" w14:textId="77777777" w:rsidR="00E9400C" w:rsidRPr="00AC4226" w:rsidRDefault="00E9400C" w:rsidP="007C105A">
      <w:pPr>
        <w:pStyle w:val="S16S"/>
      </w:pPr>
      <w:r w:rsidRPr="00AC4226">
        <w:rPr>
          <w:cs/>
        </w:rPr>
        <w:t>बुद्ध्यब्धिना वादि</w:t>
      </w:r>
      <w:r w:rsidRPr="00AC4226">
        <w:t>-</w:t>
      </w:r>
      <w:r w:rsidRPr="00AC4226">
        <w:rPr>
          <w:cs/>
        </w:rPr>
        <w:t>वरेण चा</w:t>
      </w:r>
      <w:r w:rsidR="007A4C1E" w:rsidRPr="00AC4226">
        <w:rPr>
          <w:cs/>
        </w:rPr>
        <w:t>ऽ</w:t>
      </w:r>
      <w:r w:rsidRPr="00AC4226">
        <w:rPr>
          <w:cs/>
        </w:rPr>
        <w:t>र्जितां जय</w:t>
      </w:r>
      <w:r w:rsidRPr="00AC4226">
        <w:t>-</w:t>
      </w:r>
      <w:r w:rsidRPr="00AC4226">
        <w:rPr>
          <w:cs/>
        </w:rPr>
        <w:t>श्रियं भू</w:t>
      </w:r>
      <w:r w:rsidRPr="00AC4226">
        <w:t>-</w:t>
      </w:r>
      <w:r w:rsidRPr="00AC4226">
        <w:rPr>
          <w:cs/>
        </w:rPr>
        <w:t>परिवर्तिना चिरात्</w:t>
      </w:r>
      <w:r w:rsidR="002A5300" w:rsidRPr="00AC4226">
        <w:rPr>
          <w:cs/>
        </w:rPr>
        <w:t>।</w:t>
      </w:r>
      <w:r w:rsidR="002A5300" w:rsidRPr="00AC4226">
        <w:rPr>
          <w:cs/>
        </w:rPr>
        <w:br/>
      </w:r>
      <w:r w:rsidRPr="00AC4226">
        <w:rPr>
          <w:cs/>
        </w:rPr>
        <w:t>अहो मुहूर्तादयमप्रयत्न</w:t>
      </w:r>
      <w:r w:rsidRPr="00AC4226">
        <w:t>-</w:t>
      </w:r>
      <w:r w:rsidRPr="00AC4226">
        <w:rPr>
          <w:cs/>
        </w:rPr>
        <w:t>वान् अवाप्तवानित्यत</w:t>
      </w:r>
      <w:r w:rsidR="00243FDF">
        <w:rPr>
          <w:rFonts w:hint="cs"/>
          <w:cs/>
        </w:rPr>
        <w:t>ि</w:t>
      </w:r>
      <w:r w:rsidRPr="00AC4226">
        <w:t>-</w:t>
      </w:r>
      <w:r w:rsidRPr="00AC4226">
        <w:rPr>
          <w:cs/>
        </w:rPr>
        <w:t>विस्मितं जनैः</w:t>
      </w:r>
      <w:r w:rsidR="00D766AC" w:rsidRPr="00AC4226">
        <w:rPr>
          <w:cs/>
        </w:rPr>
        <w:t>॥</w:t>
      </w:r>
      <w:r w:rsidR="00185F4F" w:rsidRPr="00AC4226">
        <w:rPr>
          <w:cs/>
        </w:rPr>
        <w:t>5-</w:t>
      </w:r>
      <w:r w:rsidRPr="00AC4226">
        <w:t>16</w:t>
      </w:r>
      <w:r w:rsidR="0051754E" w:rsidRPr="00AC4226">
        <w:rPr>
          <w:cs/>
        </w:rPr>
        <w:t>॥</w:t>
      </w:r>
    </w:p>
    <w:p w14:paraId="4C7F0F55" w14:textId="77777777" w:rsidR="00A66918" w:rsidRPr="00AC4226" w:rsidRDefault="00A66918" w:rsidP="00EC4553">
      <w:pPr>
        <w:pStyle w:val="EngText"/>
      </w:pPr>
      <w:r w:rsidRPr="00AC4226">
        <w:t xml:space="preserve">5-16. The learned in the concourse were taken aback to see Poornaprajna earning with extreme ease, in no time the renown garnered by the celebrated controversialists Buddhisagara and Vadisimha </w:t>
      </w:r>
      <w:r w:rsidR="004916BD" w:rsidRPr="00AC4226">
        <w:t>labouring</w:t>
      </w:r>
      <w:r w:rsidRPr="00AC4226">
        <w:t xml:space="preserve"> hard, going round the country conquering the con</w:t>
      </w:r>
      <w:r w:rsidR="00760B11">
        <w:t>fu</w:t>
      </w:r>
      <w:r w:rsidRPr="00AC4226">
        <w:t>tants.</w:t>
      </w:r>
    </w:p>
    <w:p w14:paraId="417C12C9" w14:textId="77777777" w:rsidR="00E9400C" w:rsidRPr="00AC4226" w:rsidRDefault="00E9400C" w:rsidP="007C105A">
      <w:pPr>
        <w:pStyle w:val="S16S"/>
      </w:pPr>
      <w:r w:rsidRPr="00AC4226">
        <w:rPr>
          <w:cs/>
        </w:rPr>
        <w:t>व्याख्यान् कदा</w:t>
      </w:r>
      <w:r w:rsidRPr="00AC4226">
        <w:t>-</w:t>
      </w:r>
      <w:r w:rsidRPr="00AC4226">
        <w:rPr>
          <w:cs/>
        </w:rPr>
        <w:t>चिन्मणिमद्</w:t>
      </w:r>
      <w:r w:rsidRPr="00AC4226">
        <w:t>-</w:t>
      </w:r>
      <w:r w:rsidRPr="00AC4226">
        <w:rPr>
          <w:cs/>
        </w:rPr>
        <w:t>विनिर्मितं भाष्यं जनैस्तर्क</w:t>
      </w:r>
      <w:r w:rsidRPr="00AC4226">
        <w:t>-</w:t>
      </w:r>
      <w:r w:rsidRPr="00AC4226">
        <w:rPr>
          <w:cs/>
        </w:rPr>
        <w:t>विशारदैर्वृतः</w:t>
      </w:r>
      <w:r w:rsidR="00D766AC" w:rsidRPr="00AC4226">
        <w:rPr>
          <w:cs/>
        </w:rPr>
        <w:t>।</w:t>
      </w:r>
      <w:r w:rsidR="002A5300" w:rsidRPr="00AC4226">
        <w:rPr>
          <w:cs/>
        </w:rPr>
        <w:br/>
      </w:r>
      <w:r w:rsidRPr="00AC4226">
        <w:rPr>
          <w:cs/>
        </w:rPr>
        <w:t>उवाच वाचं परिहास</w:t>
      </w:r>
      <w:r w:rsidRPr="00AC4226">
        <w:t>-</w:t>
      </w:r>
      <w:r w:rsidRPr="00AC4226">
        <w:rPr>
          <w:cs/>
        </w:rPr>
        <w:t>हासवान् सम्मोद</w:t>
      </w:r>
      <w:r w:rsidRPr="00AC4226">
        <w:t>-</w:t>
      </w:r>
      <w:r w:rsidRPr="00AC4226">
        <w:rPr>
          <w:cs/>
        </w:rPr>
        <w:t>तीर्थः सुर</w:t>
      </w:r>
      <w:r w:rsidRPr="00AC4226">
        <w:t>-</w:t>
      </w:r>
      <w:r w:rsidRPr="00AC4226">
        <w:rPr>
          <w:cs/>
        </w:rPr>
        <w:t>मोद</w:t>
      </w:r>
      <w:r w:rsidRPr="00AC4226">
        <w:t>-</w:t>
      </w:r>
      <w:r w:rsidRPr="00AC4226">
        <w:rPr>
          <w:cs/>
        </w:rPr>
        <w:t>दायिनीम्</w:t>
      </w:r>
      <w:r w:rsidR="00D766AC" w:rsidRPr="00AC4226">
        <w:rPr>
          <w:cs/>
        </w:rPr>
        <w:t>॥</w:t>
      </w:r>
      <w:r w:rsidR="00185F4F" w:rsidRPr="00AC4226">
        <w:rPr>
          <w:cs/>
        </w:rPr>
        <w:t>5-</w:t>
      </w:r>
      <w:r w:rsidRPr="00AC4226">
        <w:t>17</w:t>
      </w:r>
      <w:r w:rsidR="0051754E" w:rsidRPr="00AC4226">
        <w:rPr>
          <w:cs/>
        </w:rPr>
        <w:t>॥</w:t>
      </w:r>
    </w:p>
    <w:p w14:paraId="4FE979DE" w14:textId="56F2F289" w:rsidR="00B852CA" w:rsidRPr="00AC4226" w:rsidRDefault="00B852CA" w:rsidP="00EC4553">
      <w:pPr>
        <w:pStyle w:val="EngText"/>
      </w:pPr>
      <w:r w:rsidRPr="00AC4226">
        <w:lastRenderedPageBreak/>
        <w:t xml:space="preserve">5-17. Once, </w:t>
      </w:r>
      <w:r w:rsidR="009F2DFF" w:rsidRPr="00AC4226">
        <w:t>Anand</w:t>
      </w:r>
      <w:r w:rsidR="00F21517">
        <w:t>a</w:t>
      </w:r>
      <w:r w:rsidR="009F2DFF" w:rsidRPr="00AC4226">
        <w:t>tirtha</w:t>
      </w:r>
      <w:r w:rsidRPr="00AC4226">
        <w:t xml:space="preserve"> surrounded by expert logicians, adverting on the commentary of the Brahma-Sutras composed by Maniman born on the earth as </w:t>
      </w:r>
      <w:r w:rsidR="006C3ABE">
        <w:t>……</w:t>
      </w:r>
      <w:r w:rsidRPr="00AC4226">
        <w:t xml:space="preserve"> said these words with a derisive smile that gladdened the Gods:</w:t>
      </w:r>
    </w:p>
    <w:p w14:paraId="4AF5131D" w14:textId="77777777" w:rsidR="00E9400C" w:rsidRPr="00AC4226" w:rsidRDefault="00E9400C" w:rsidP="007C105A">
      <w:pPr>
        <w:pStyle w:val="S16S"/>
      </w:pPr>
      <w:r w:rsidRPr="00AC4226">
        <w:rPr>
          <w:cs/>
        </w:rPr>
        <w:t>सत्</w:t>
      </w:r>
      <w:r w:rsidRPr="00AC4226">
        <w:t>-</w:t>
      </w:r>
      <w:r w:rsidRPr="00AC4226">
        <w:rPr>
          <w:cs/>
        </w:rPr>
        <w:t>सूत्र</w:t>
      </w:r>
      <w:r w:rsidRPr="00AC4226">
        <w:t>-</w:t>
      </w:r>
      <w:r w:rsidRPr="00AC4226">
        <w:rPr>
          <w:cs/>
        </w:rPr>
        <w:t>भावे प्रविचारिते पृथग् भाष्याभि</w:t>
      </w:r>
      <w:r w:rsidRPr="00AC4226">
        <w:t>-</w:t>
      </w:r>
      <w:r w:rsidRPr="00AC4226">
        <w:rPr>
          <w:cs/>
        </w:rPr>
        <w:t>सन्धौ च वि</w:t>
      </w:r>
      <w:r w:rsidRPr="00AC4226">
        <w:t>-</w:t>
      </w:r>
      <w:r w:rsidRPr="00AC4226">
        <w:rPr>
          <w:cs/>
        </w:rPr>
        <w:t>शुद्ध</w:t>
      </w:r>
      <w:r w:rsidRPr="00AC4226">
        <w:t>-</w:t>
      </w:r>
      <w:r w:rsidRPr="00AC4226">
        <w:rPr>
          <w:cs/>
        </w:rPr>
        <w:t>बुद्धिभिः</w:t>
      </w:r>
      <w:r w:rsidR="00D766AC" w:rsidRPr="00AC4226">
        <w:rPr>
          <w:cs/>
        </w:rPr>
        <w:t>।</w:t>
      </w:r>
      <w:r w:rsidR="002A5300" w:rsidRPr="00AC4226">
        <w:rPr>
          <w:cs/>
        </w:rPr>
        <w:br/>
      </w:r>
      <w:r w:rsidRPr="00AC4226">
        <w:rPr>
          <w:cs/>
        </w:rPr>
        <w:t>निगृह्य गूढाग्रहमुग्रमेतयोः मान्यो</w:t>
      </w:r>
      <w:r w:rsidR="007A4C1E" w:rsidRPr="00AC4226">
        <w:rPr>
          <w:cs/>
        </w:rPr>
        <w:t>ऽ</w:t>
      </w:r>
      <w:r w:rsidRPr="00AC4226">
        <w:rPr>
          <w:cs/>
        </w:rPr>
        <w:t>न्वयो</w:t>
      </w:r>
      <w:r w:rsidR="007A4C1E" w:rsidRPr="00AC4226">
        <w:rPr>
          <w:cs/>
        </w:rPr>
        <w:t>ऽ</w:t>
      </w:r>
      <w:r w:rsidRPr="00AC4226">
        <w:rPr>
          <w:cs/>
        </w:rPr>
        <w:t>न्योन्यमहो न दृश्यते</w:t>
      </w:r>
      <w:r w:rsidR="00D766AC" w:rsidRPr="00AC4226">
        <w:rPr>
          <w:cs/>
        </w:rPr>
        <w:t>॥</w:t>
      </w:r>
      <w:r w:rsidR="00185F4F" w:rsidRPr="00AC4226">
        <w:rPr>
          <w:cs/>
        </w:rPr>
        <w:t>5-</w:t>
      </w:r>
      <w:r w:rsidRPr="00AC4226">
        <w:t>18</w:t>
      </w:r>
      <w:r w:rsidR="0051754E" w:rsidRPr="00AC4226">
        <w:rPr>
          <w:cs/>
        </w:rPr>
        <w:t>॥</w:t>
      </w:r>
    </w:p>
    <w:p w14:paraId="36EB14BB" w14:textId="4E74E9F4" w:rsidR="00B852CA" w:rsidRPr="00AC4226" w:rsidRDefault="00B852CA" w:rsidP="00EC4553">
      <w:pPr>
        <w:pStyle w:val="EngText"/>
      </w:pPr>
      <w:r w:rsidRPr="00AC4226">
        <w:t>5-18. ‘After a searching scrutiny, with an unbiased mind devoid of obstinate persistence, it is sur</w:t>
      </w:r>
      <w:r w:rsidR="00F21517">
        <w:t>prising to see that there is no</w:t>
      </w:r>
      <w:r w:rsidRPr="00AC4226">
        <w:t xml:space="preserve"> happy correlation between the import of the Sutras of Lord Badarayana and the intent (tenor) of the commentary composed by </w:t>
      </w:r>
      <w:r w:rsidR="006C3ABE">
        <w:t>…….</w:t>
      </w:r>
      <w:r w:rsidR="00F21517">
        <w:t xml:space="preserve"> </w:t>
      </w:r>
      <w:r w:rsidRPr="00AC4226">
        <w:t>(Alas! It lacks the excellences of a commentary. It betrays the Original.)</w:t>
      </w:r>
    </w:p>
    <w:p w14:paraId="73871190" w14:textId="77777777" w:rsidR="00E9400C" w:rsidRPr="00AC4226" w:rsidRDefault="00E9400C" w:rsidP="007C105A">
      <w:pPr>
        <w:pStyle w:val="S16S"/>
      </w:pPr>
      <w:r w:rsidRPr="00AC4226">
        <w:rPr>
          <w:cs/>
        </w:rPr>
        <w:t>इति ब्रुवाणे प्रति</w:t>
      </w:r>
      <w:r w:rsidRPr="00AC4226">
        <w:t>-</w:t>
      </w:r>
      <w:r w:rsidRPr="00AC4226">
        <w:rPr>
          <w:cs/>
        </w:rPr>
        <w:t>पादयत्यलं भाष्ये</w:t>
      </w:r>
      <w:r w:rsidR="007A4C1E" w:rsidRPr="00AC4226">
        <w:rPr>
          <w:cs/>
        </w:rPr>
        <w:t>ऽ</w:t>
      </w:r>
      <w:r w:rsidRPr="00AC4226">
        <w:rPr>
          <w:cs/>
        </w:rPr>
        <w:t>त्र दोषान् प्रबलान् मुहुर्मुहुः</w:t>
      </w:r>
      <w:r w:rsidR="00D766AC" w:rsidRPr="00AC4226">
        <w:rPr>
          <w:cs/>
        </w:rPr>
        <w:t>।</w:t>
      </w:r>
      <w:r w:rsidR="002A5300" w:rsidRPr="00AC4226">
        <w:rPr>
          <w:cs/>
        </w:rPr>
        <w:br/>
      </w:r>
      <w:r w:rsidRPr="00AC4226">
        <w:rPr>
          <w:cs/>
        </w:rPr>
        <w:t>तस्मिंस्तु विस्मेर</w:t>
      </w:r>
      <w:r w:rsidRPr="00AC4226">
        <w:t>-</w:t>
      </w:r>
      <w:r w:rsidRPr="00AC4226">
        <w:rPr>
          <w:cs/>
        </w:rPr>
        <w:t>दीयो</w:t>
      </w:r>
      <w:r w:rsidR="007A4C1E" w:rsidRPr="00AC4226">
        <w:rPr>
          <w:cs/>
        </w:rPr>
        <w:t>ऽ</w:t>
      </w:r>
      <w:r w:rsidRPr="00AC4226">
        <w:rPr>
          <w:cs/>
        </w:rPr>
        <w:t>पि यत्नतो न स्थेयसः पर्यहरन्निमानमी</w:t>
      </w:r>
      <w:r w:rsidR="00D766AC" w:rsidRPr="00AC4226">
        <w:rPr>
          <w:cs/>
        </w:rPr>
        <w:t>॥</w:t>
      </w:r>
      <w:r w:rsidR="00185F4F" w:rsidRPr="00AC4226">
        <w:rPr>
          <w:cs/>
        </w:rPr>
        <w:t>5-</w:t>
      </w:r>
      <w:r w:rsidRPr="00AC4226">
        <w:t>19</w:t>
      </w:r>
      <w:r w:rsidR="0051754E" w:rsidRPr="00AC4226">
        <w:rPr>
          <w:cs/>
        </w:rPr>
        <w:t>॥</w:t>
      </w:r>
    </w:p>
    <w:p w14:paraId="1FB9B408" w14:textId="77777777" w:rsidR="00B852CA" w:rsidRPr="00AC4226" w:rsidRDefault="00B852CA" w:rsidP="00EC4553">
      <w:pPr>
        <w:pStyle w:val="EngText"/>
      </w:pPr>
      <w:r w:rsidRPr="00AC4226">
        <w:t xml:space="preserve">5-19. With these words, Madhwacharya pin-pointed again and again diverse grave defects to the great </w:t>
      </w:r>
      <w:r w:rsidR="009F2DFF" w:rsidRPr="00AC4226">
        <w:t>astonishment</w:t>
      </w:r>
      <w:r w:rsidRPr="00AC4226">
        <w:t xml:space="preserve"> of the pundits present there who despite resolute attempts could not remove the strong blemishes.</w:t>
      </w:r>
    </w:p>
    <w:p w14:paraId="323C4DFB" w14:textId="77777777" w:rsidR="00E9400C" w:rsidRPr="00AC4226" w:rsidRDefault="00E9400C" w:rsidP="007C105A">
      <w:pPr>
        <w:pStyle w:val="S16S"/>
      </w:pPr>
      <w:r w:rsidRPr="00AC4226">
        <w:rPr>
          <w:cs/>
        </w:rPr>
        <w:t>नन्वस्य सूत्रस्य परो</w:t>
      </w:r>
      <w:r w:rsidR="007A4C1E" w:rsidRPr="00AC4226">
        <w:rPr>
          <w:cs/>
        </w:rPr>
        <w:t>ऽ</w:t>
      </w:r>
      <w:r w:rsidRPr="00AC4226">
        <w:rPr>
          <w:cs/>
        </w:rPr>
        <w:t>र्थ उच्यतां यद् भाष्य</w:t>
      </w:r>
      <w:r w:rsidRPr="00AC4226">
        <w:t>-</w:t>
      </w:r>
      <w:r w:rsidRPr="00AC4226">
        <w:rPr>
          <w:cs/>
        </w:rPr>
        <w:t>मात्रं भवता निरस्यते</w:t>
      </w:r>
      <w:r w:rsidR="00D766AC" w:rsidRPr="00AC4226">
        <w:rPr>
          <w:cs/>
        </w:rPr>
        <w:t>।</w:t>
      </w:r>
      <w:r w:rsidR="002A5300" w:rsidRPr="00AC4226">
        <w:rPr>
          <w:cs/>
        </w:rPr>
        <w:br/>
      </w:r>
      <w:r w:rsidR="00243FDF">
        <w:rPr>
          <w:cs/>
        </w:rPr>
        <w:t>भवादृशैर्यः कविभिर्न दूष्यते क</w:t>
      </w:r>
      <w:r w:rsidR="00243FDF">
        <w:rPr>
          <w:rFonts w:hint="cs"/>
          <w:cs/>
        </w:rPr>
        <w:t>थञ्</w:t>
      </w:r>
      <w:r w:rsidRPr="00AC4226">
        <w:rPr>
          <w:cs/>
        </w:rPr>
        <w:t>चनेत्यूचुरिमे वचस्विनः</w:t>
      </w:r>
      <w:r w:rsidR="00D766AC" w:rsidRPr="00AC4226">
        <w:rPr>
          <w:cs/>
        </w:rPr>
        <w:t>॥</w:t>
      </w:r>
      <w:r w:rsidR="00185F4F" w:rsidRPr="00AC4226">
        <w:rPr>
          <w:cs/>
        </w:rPr>
        <w:t>5-</w:t>
      </w:r>
      <w:r w:rsidRPr="00AC4226">
        <w:t>20</w:t>
      </w:r>
      <w:r w:rsidR="0051754E" w:rsidRPr="00AC4226">
        <w:rPr>
          <w:cs/>
        </w:rPr>
        <w:t>॥</w:t>
      </w:r>
    </w:p>
    <w:p w14:paraId="4E885D11" w14:textId="1E28D360" w:rsidR="00B852CA" w:rsidRPr="00AC4226" w:rsidRDefault="00B852CA" w:rsidP="00EC4553">
      <w:pPr>
        <w:pStyle w:val="EngText"/>
      </w:pPr>
      <w:r w:rsidRPr="00AC4226">
        <w:t xml:space="preserve">5-20. ‘Till now you have only confuted </w:t>
      </w:r>
      <w:r w:rsidR="006C3ABE">
        <w:t>…….</w:t>
      </w:r>
      <w:r w:rsidR="00F21517">
        <w:t>’s c</w:t>
      </w:r>
      <w:r w:rsidR="00851756" w:rsidRPr="00AC4226">
        <w:t>ommentary; a distinguished sc</w:t>
      </w:r>
      <w:r w:rsidR="00F21517">
        <w:t>holar like you should interpret</w:t>
      </w:r>
      <w:r w:rsidR="00851756" w:rsidRPr="00AC4226">
        <w:t xml:space="preserve"> correctly the meaning of the Sutrakara which will never be controverted by others’, so voiced the eloquent pundits.</w:t>
      </w:r>
    </w:p>
    <w:p w14:paraId="60672892" w14:textId="77777777" w:rsidR="00E9400C" w:rsidRPr="00AC4226" w:rsidRDefault="00243FDF" w:rsidP="007C105A">
      <w:pPr>
        <w:pStyle w:val="S16S"/>
      </w:pPr>
      <w:r>
        <w:rPr>
          <w:rFonts w:hint="cs"/>
          <w:cs/>
        </w:rPr>
        <w:t>अ</w:t>
      </w:r>
      <w:r w:rsidR="00E9400C" w:rsidRPr="00AC4226">
        <w:rPr>
          <w:cs/>
        </w:rPr>
        <w:t>क्लिष्ट</w:t>
      </w:r>
      <w:r w:rsidR="00E9400C" w:rsidRPr="00AC4226">
        <w:t>-</w:t>
      </w:r>
      <w:r w:rsidR="00E9400C" w:rsidRPr="00AC4226">
        <w:rPr>
          <w:cs/>
        </w:rPr>
        <w:t>शब्दान्वयमेष सम्भवत्</w:t>
      </w:r>
      <w:r w:rsidR="00E9400C" w:rsidRPr="00AC4226">
        <w:t>-</w:t>
      </w:r>
      <w:r w:rsidR="00E9400C" w:rsidRPr="00AC4226">
        <w:rPr>
          <w:cs/>
        </w:rPr>
        <w:t>सूत्रार्थमुच्चैर्वचनं तदा</w:t>
      </w:r>
      <w:r>
        <w:rPr>
          <w:cs/>
        </w:rPr>
        <w:t>ऽऽ</w:t>
      </w:r>
      <w:r w:rsidR="00E9400C" w:rsidRPr="00AC4226">
        <w:rPr>
          <w:cs/>
        </w:rPr>
        <w:t>ददे</w:t>
      </w:r>
      <w:r w:rsidR="00D766AC" w:rsidRPr="00AC4226">
        <w:rPr>
          <w:cs/>
        </w:rPr>
        <w:t>।</w:t>
      </w:r>
      <w:r w:rsidR="002A5300" w:rsidRPr="00AC4226">
        <w:rPr>
          <w:cs/>
        </w:rPr>
        <w:br/>
      </w:r>
      <w:r w:rsidR="00E9400C" w:rsidRPr="00AC4226">
        <w:rPr>
          <w:cs/>
        </w:rPr>
        <w:t>मानीकृताम्नाय</w:t>
      </w:r>
      <w:r w:rsidR="00E9400C" w:rsidRPr="00AC4226">
        <w:t>-</w:t>
      </w:r>
      <w:r w:rsidR="00E9400C" w:rsidRPr="00AC4226">
        <w:rPr>
          <w:cs/>
        </w:rPr>
        <w:t>युत</w:t>
      </w:r>
      <w:r w:rsidR="00E9400C" w:rsidRPr="00AC4226">
        <w:t>-</w:t>
      </w:r>
      <w:r w:rsidR="00E9400C" w:rsidRPr="00AC4226">
        <w:rPr>
          <w:cs/>
        </w:rPr>
        <w:t>स्मृति क्षणाद् एष्यत्कथा</w:t>
      </w:r>
      <w:r w:rsidR="00E9400C" w:rsidRPr="00AC4226">
        <w:t>-</w:t>
      </w:r>
      <w:r w:rsidR="00E9400C" w:rsidRPr="00AC4226">
        <w:rPr>
          <w:cs/>
        </w:rPr>
        <w:t>ताण्डव</w:t>
      </w:r>
      <w:r w:rsidR="00E9400C" w:rsidRPr="00AC4226">
        <w:t>-</w:t>
      </w:r>
      <w:r w:rsidR="00E9400C" w:rsidRPr="00AC4226">
        <w:rPr>
          <w:cs/>
        </w:rPr>
        <w:t>सूत्र</w:t>
      </w:r>
      <w:r w:rsidR="00E9400C" w:rsidRPr="00AC4226">
        <w:t>-</w:t>
      </w:r>
      <w:r w:rsidR="00E9400C" w:rsidRPr="00AC4226">
        <w:rPr>
          <w:cs/>
        </w:rPr>
        <w:t>धारकम्</w:t>
      </w:r>
      <w:r w:rsidR="00D766AC" w:rsidRPr="00AC4226">
        <w:rPr>
          <w:cs/>
        </w:rPr>
        <w:t>॥</w:t>
      </w:r>
      <w:r w:rsidR="00185F4F" w:rsidRPr="00AC4226">
        <w:rPr>
          <w:cs/>
        </w:rPr>
        <w:t>5-</w:t>
      </w:r>
      <w:r w:rsidR="00E9400C" w:rsidRPr="00AC4226">
        <w:t>21</w:t>
      </w:r>
      <w:r w:rsidR="0051754E" w:rsidRPr="00AC4226">
        <w:rPr>
          <w:cs/>
        </w:rPr>
        <w:t>॥</w:t>
      </w:r>
    </w:p>
    <w:p w14:paraId="708C493F" w14:textId="77777777" w:rsidR="006E3FC7" w:rsidRPr="00AC4226" w:rsidRDefault="006E3FC7" w:rsidP="00EC4553">
      <w:pPr>
        <w:pStyle w:val="EngText"/>
      </w:pPr>
      <w:r w:rsidRPr="00AC4226">
        <w:t>5-2</w:t>
      </w:r>
      <w:r w:rsidR="009A6F51" w:rsidRPr="00AC4226">
        <w:t xml:space="preserve">1. Being so entreated by the assembly, Madhwacharya commenced his learned exhortation on the Brahmasutras based on the authoritative Vedas and Smritis where words bore a close relation to their meanings and were expressed in a clear and </w:t>
      </w:r>
      <w:r w:rsidR="009F2DFF" w:rsidRPr="00AC4226">
        <w:t>crisp</w:t>
      </w:r>
      <w:r w:rsidR="009A6F51" w:rsidRPr="00AC4226">
        <w:t xml:space="preserve"> manner, as a prelude to his forthcoming Bhashya.</w:t>
      </w:r>
    </w:p>
    <w:p w14:paraId="50E2D86B" w14:textId="77777777" w:rsidR="00E9400C" w:rsidRPr="00AC4226" w:rsidRDefault="00E9400C" w:rsidP="007C105A">
      <w:pPr>
        <w:pStyle w:val="S16S"/>
      </w:pPr>
      <w:r w:rsidRPr="00AC4226">
        <w:rPr>
          <w:cs/>
        </w:rPr>
        <w:t>बुभुत्सया मत्सर</w:t>
      </w:r>
      <w:r w:rsidRPr="00AC4226">
        <w:t>-</w:t>
      </w:r>
      <w:r w:rsidR="009C1E65">
        <w:rPr>
          <w:cs/>
        </w:rPr>
        <w:t>वर्जितान् जनान् स</w:t>
      </w:r>
      <w:r w:rsidR="009C1E65">
        <w:rPr>
          <w:rFonts w:hint="cs"/>
          <w:cs/>
        </w:rPr>
        <w:t>-</w:t>
      </w:r>
      <w:r w:rsidRPr="00AC4226">
        <w:rPr>
          <w:cs/>
        </w:rPr>
        <w:t>मत्सरान्  वा वि-जिगीषया</w:t>
      </w:r>
      <w:r w:rsidR="007A4C1E" w:rsidRPr="00AC4226">
        <w:rPr>
          <w:cs/>
        </w:rPr>
        <w:t>ऽऽ</w:t>
      </w:r>
      <w:r w:rsidRPr="00AC4226">
        <w:rPr>
          <w:cs/>
        </w:rPr>
        <w:t>गतान्</w:t>
      </w:r>
      <w:r w:rsidR="00D766AC" w:rsidRPr="00AC4226">
        <w:rPr>
          <w:cs/>
        </w:rPr>
        <w:t>।</w:t>
      </w:r>
      <w:r w:rsidR="002A5300" w:rsidRPr="00AC4226">
        <w:rPr>
          <w:cs/>
        </w:rPr>
        <w:br/>
      </w:r>
      <w:r w:rsidRPr="00AC4226">
        <w:rPr>
          <w:cs/>
        </w:rPr>
        <w:t>श्रुत</w:t>
      </w:r>
      <w:r w:rsidRPr="00AC4226">
        <w:t>-</w:t>
      </w:r>
      <w:r w:rsidRPr="00AC4226">
        <w:rPr>
          <w:cs/>
        </w:rPr>
        <w:t>प्रवीणाति</w:t>
      </w:r>
      <w:r w:rsidRPr="00AC4226">
        <w:t>-</w:t>
      </w:r>
      <w:r w:rsidRPr="00AC4226">
        <w:rPr>
          <w:cs/>
        </w:rPr>
        <w:t>तार्किकान् मुहुः भङ्ग्या</w:t>
      </w:r>
      <w:r w:rsidR="007A4C1E" w:rsidRPr="00AC4226">
        <w:rPr>
          <w:cs/>
        </w:rPr>
        <w:t>ऽ</w:t>
      </w:r>
      <w:r w:rsidRPr="00AC4226">
        <w:rPr>
          <w:cs/>
        </w:rPr>
        <w:t>नया भङ्गमुपानिनाय सः</w:t>
      </w:r>
      <w:r w:rsidR="00D766AC" w:rsidRPr="00AC4226">
        <w:rPr>
          <w:cs/>
        </w:rPr>
        <w:t>॥</w:t>
      </w:r>
      <w:r w:rsidR="00185F4F" w:rsidRPr="00AC4226">
        <w:rPr>
          <w:cs/>
        </w:rPr>
        <w:t>5-</w:t>
      </w:r>
      <w:r w:rsidRPr="00AC4226">
        <w:t>22</w:t>
      </w:r>
      <w:r w:rsidR="0051754E" w:rsidRPr="00AC4226">
        <w:rPr>
          <w:cs/>
        </w:rPr>
        <w:t>॥</w:t>
      </w:r>
    </w:p>
    <w:p w14:paraId="29955551" w14:textId="77777777" w:rsidR="006E3FC7" w:rsidRPr="00AC4226" w:rsidRDefault="006E3FC7" w:rsidP="00EC4553">
      <w:pPr>
        <w:pStyle w:val="EngText"/>
      </w:pPr>
      <w:r w:rsidRPr="00AC4226">
        <w:t xml:space="preserve">5-22. </w:t>
      </w:r>
      <w:r w:rsidR="00635AB4" w:rsidRPr="00AC4226">
        <w:t xml:space="preserve">This Madhwacharya thus (in the manner described) satisfied the </w:t>
      </w:r>
      <w:r w:rsidR="009F2DFF" w:rsidRPr="00AC4226">
        <w:t>virtuous</w:t>
      </w:r>
      <w:r w:rsidR="00635AB4" w:rsidRPr="00AC4226">
        <w:t xml:space="preserve"> free from envy, well-versed in the Vedas and specialized in logic, </w:t>
      </w:r>
      <w:r w:rsidR="00635AB4" w:rsidRPr="00AC4226">
        <w:lastRenderedPageBreak/>
        <w:t xml:space="preserve">desirous of knowing the truth, with fitting replies to all their questions and silenced the </w:t>
      </w:r>
      <w:r w:rsidR="009F2DFF" w:rsidRPr="00AC4226">
        <w:t>vicious</w:t>
      </w:r>
      <w:r w:rsidR="00635AB4" w:rsidRPr="00AC4226">
        <w:t xml:space="preserve"> full of ill-will desirous of vanquishing him by controverting them again and again.</w:t>
      </w:r>
    </w:p>
    <w:p w14:paraId="60F6D319" w14:textId="77777777" w:rsidR="00E9400C" w:rsidRPr="00AC4226" w:rsidRDefault="00E9400C" w:rsidP="007C105A">
      <w:pPr>
        <w:pStyle w:val="S16S"/>
      </w:pPr>
      <w:r w:rsidRPr="00AC4226">
        <w:rPr>
          <w:cs/>
        </w:rPr>
        <w:t>कदा</w:t>
      </w:r>
      <w:r w:rsidRPr="00AC4226">
        <w:t>-</w:t>
      </w:r>
      <w:r w:rsidRPr="00AC4226">
        <w:rPr>
          <w:cs/>
        </w:rPr>
        <w:t>चिदेनं प्रति</w:t>
      </w:r>
      <w:r w:rsidRPr="00AC4226">
        <w:t>-</w:t>
      </w:r>
      <w:r w:rsidRPr="00AC4226">
        <w:rPr>
          <w:cs/>
        </w:rPr>
        <w:t>गम्य सौम्य</w:t>
      </w:r>
      <w:r w:rsidRPr="00AC4226">
        <w:t>-</w:t>
      </w:r>
      <w:r w:rsidRPr="00AC4226">
        <w:rPr>
          <w:cs/>
        </w:rPr>
        <w:t>धीः स मध्य</w:t>
      </w:r>
      <w:r w:rsidRPr="00AC4226">
        <w:t>-</w:t>
      </w:r>
      <w:r w:rsidRPr="00AC4226">
        <w:rPr>
          <w:cs/>
        </w:rPr>
        <w:t>गेहार्य</w:t>
      </w:r>
      <w:r w:rsidRPr="00AC4226">
        <w:t>-</w:t>
      </w:r>
      <w:r w:rsidRPr="00AC4226">
        <w:rPr>
          <w:cs/>
        </w:rPr>
        <w:t>वर प्र</w:t>
      </w:r>
      <w:r w:rsidRPr="00AC4226">
        <w:t>-</w:t>
      </w:r>
      <w:r w:rsidRPr="00AC4226">
        <w:rPr>
          <w:cs/>
        </w:rPr>
        <w:t>सेदिवान्</w:t>
      </w:r>
      <w:r w:rsidR="00D766AC" w:rsidRPr="00AC4226">
        <w:rPr>
          <w:cs/>
        </w:rPr>
        <w:t>।</w:t>
      </w:r>
      <w:r w:rsidR="002A5300" w:rsidRPr="00AC4226">
        <w:rPr>
          <w:cs/>
        </w:rPr>
        <w:br/>
      </w:r>
      <w:r w:rsidRPr="00AC4226">
        <w:rPr>
          <w:cs/>
        </w:rPr>
        <w:t>हेतोः कुतश्चिद् वि</w:t>
      </w:r>
      <w:r w:rsidRPr="00AC4226">
        <w:t>-</w:t>
      </w:r>
      <w:r w:rsidRPr="00AC4226">
        <w:rPr>
          <w:cs/>
        </w:rPr>
        <w:t>मनी</w:t>
      </w:r>
      <w:r w:rsidRPr="00AC4226">
        <w:t>-</w:t>
      </w:r>
      <w:r w:rsidRPr="00AC4226">
        <w:rPr>
          <w:cs/>
        </w:rPr>
        <w:t>कृतो</w:t>
      </w:r>
      <w:r w:rsidR="007A4C1E" w:rsidRPr="00AC4226">
        <w:rPr>
          <w:cs/>
        </w:rPr>
        <w:t>ऽ</w:t>
      </w:r>
      <w:r w:rsidRPr="00AC4226">
        <w:rPr>
          <w:cs/>
        </w:rPr>
        <w:t>प्यहो गुणाब्धि</w:t>
      </w:r>
      <w:r w:rsidRPr="00AC4226">
        <w:t>-</w:t>
      </w:r>
      <w:r w:rsidRPr="00AC4226">
        <w:rPr>
          <w:cs/>
        </w:rPr>
        <w:t>लुब्धः सु</w:t>
      </w:r>
      <w:r w:rsidRPr="00AC4226">
        <w:t>-</w:t>
      </w:r>
      <w:r w:rsidRPr="00AC4226">
        <w:rPr>
          <w:cs/>
        </w:rPr>
        <w:t>जनः प्र</w:t>
      </w:r>
      <w:r w:rsidRPr="00AC4226">
        <w:t>-</w:t>
      </w:r>
      <w:r w:rsidRPr="00AC4226">
        <w:rPr>
          <w:cs/>
        </w:rPr>
        <w:t>सीदति</w:t>
      </w:r>
      <w:r w:rsidR="00D766AC" w:rsidRPr="00AC4226">
        <w:rPr>
          <w:cs/>
        </w:rPr>
        <w:t>॥</w:t>
      </w:r>
      <w:r w:rsidR="00185F4F" w:rsidRPr="00AC4226">
        <w:rPr>
          <w:cs/>
        </w:rPr>
        <w:t>5-</w:t>
      </w:r>
      <w:r w:rsidRPr="00AC4226">
        <w:t>23</w:t>
      </w:r>
      <w:r w:rsidR="0051754E" w:rsidRPr="00AC4226">
        <w:rPr>
          <w:cs/>
        </w:rPr>
        <w:t>॥</w:t>
      </w:r>
    </w:p>
    <w:p w14:paraId="780D5BA4" w14:textId="77777777" w:rsidR="00635AB4" w:rsidRPr="00AC4226" w:rsidRDefault="00635AB4" w:rsidP="00EC4553">
      <w:pPr>
        <w:pStyle w:val="EngText"/>
      </w:pPr>
      <w:r w:rsidRPr="00AC4226">
        <w:t>5-23. It is strange that Madhyagehabhatta, the pick of the wise, pure in mind, even though embarrassed (by his son’s resolve to take the life of a recluse) felt intensely happy to see his son grown in stature. Really Virtue is beauty: the noble in love with it really rejoice.</w:t>
      </w:r>
    </w:p>
    <w:p w14:paraId="3381A28F" w14:textId="77777777" w:rsidR="00E9400C" w:rsidRPr="00AC4226" w:rsidRDefault="00E9400C" w:rsidP="007C105A">
      <w:pPr>
        <w:pStyle w:val="S16S"/>
      </w:pPr>
      <w:r w:rsidRPr="00AC4226">
        <w:rPr>
          <w:cs/>
        </w:rPr>
        <w:t>तेजो</w:t>
      </w:r>
      <w:r w:rsidR="007A4C1E" w:rsidRPr="00AC4226">
        <w:rPr>
          <w:cs/>
        </w:rPr>
        <w:t>ऽ</w:t>
      </w:r>
      <w:r w:rsidRPr="00AC4226">
        <w:rPr>
          <w:cs/>
        </w:rPr>
        <w:t>मृतं नन्दन</w:t>
      </w:r>
      <w:r w:rsidRPr="00AC4226">
        <w:t>-</w:t>
      </w:r>
      <w:r w:rsidRPr="00AC4226">
        <w:rPr>
          <w:cs/>
        </w:rPr>
        <w:t>गात्र</w:t>
      </w:r>
      <w:r w:rsidRPr="00AC4226">
        <w:t>-</w:t>
      </w:r>
      <w:r w:rsidRPr="00AC4226">
        <w:rPr>
          <w:cs/>
        </w:rPr>
        <w:t>पात्र</w:t>
      </w:r>
      <w:r w:rsidRPr="00AC4226">
        <w:t>-</w:t>
      </w:r>
      <w:r w:rsidRPr="00AC4226">
        <w:rPr>
          <w:cs/>
        </w:rPr>
        <w:t>गं नेत्राञ्जलिभ्यामपिबत् सदा</w:t>
      </w:r>
      <w:r w:rsidR="007A4C1E" w:rsidRPr="00AC4226">
        <w:rPr>
          <w:cs/>
        </w:rPr>
        <w:t>ऽ</w:t>
      </w:r>
      <w:r w:rsidRPr="00AC4226">
        <w:rPr>
          <w:cs/>
        </w:rPr>
        <w:t>व्ययम्</w:t>
      </w:r>
      <w:r w:rsidR="00D766AC" w:rsidRPr="00AC4226">
        <w:rPr>
          <w:cs/>
        </w:rPr>
        <w:t>।</w:t>
      </w:r>
      <w:r w:rsidR="002A5300" w:rsidRPr="00AC4226">
        <w:rPr>
          <w:cs/>
        </w:rPr>
        <w:br/>
      </w:r>
      <w:r w:rsidRPr="00AC4226">
        <w:rPr>
          <w:cs/>
        </w:rPr>
        <w:t>विद्या</w:t>
      </w:r>
      <w:r w:rsidRPr="00AC4226">
        <w:t>-</w:t>
      </w:r>
      <w:r w:rsidRPr="00AC4226">
        <w:rPr>
          <w:cs/>
        </w:rPr>
        <w:t>सुधां चास्य वचो</w:t>
      </w:r>
      <w:r w:rsidRPr="00AC4226">
        <w:t>-</w:t>
      </w:r>
      <w:r w:rsidRPr="00AC4226">
        <w:rPr>
          <w:cs/>
        </w:rPr>
        <w:t>महा</w:t>
      </w:r>
      <w:r w:rsidRPr="00AC4226">
        <w:t>-</w:t>
      </w:r>
      <w:r w:rsidRPr="00AC4226">
        <w:rPr>
          <w:cs/>
        </w:rPr>
        <w:t>घटे पूर्णामसौ कर्ण</w:t>
      </w:r>
      <w:r w:rsidRPr="00AC4226">
        <w:t>-</w:t>
      </w:r>
      <w:r w:rsidRPr="00AC4226">
        <w:rPr>
          <w:cs/>
        </w:rPr>
        <w:t>पुटेन पण्डितः</w:t>
      </w:r>
      <w:r w:rsidR="00D766AC" w:rsidRPr="00AC4226">
        <w:rPr>
          <w:cs/>
        </w:rPr>
        <w:t>॥</w:t>
      </w:r>
      <w:r w:rsidR="00185F4F" w:rsidRPr="00AC4226">
        <w:rPr>
          <w:cs/>
        </w:rPr>
        <w:t>5-</w:t>
      </w:r>
      <w:r w:rsidRPr="00AC4226">
        <w:t>24</w:t>
      </w:r>
      <w:r w:rsidR="0051754E" w:rsidRPr="00AC4226">
        <w:rPr>
          <w:cs/>
        </w:rPr>
        <w:t>॥</w:t>
      </w:r>
    </w:p>
    <w:p w14:paraId="0F4604B8" w14:textId="77777777" w:rsidR="00635AB4" w:rsidRPr="00AC4226" w:rsidRDefault="00635AB4" w:rsidP="00EC4553">
      <w:pPr>
        <w:pStyle w:val="EngText"/>
      </w:pPr>
      <w:r w:rsidRPr="00AC4226">
        <w:t xml:space="preserve">5-24. The learned Madhyagehabhatta gazed with his eyes on the eternal </w:t>
      </w:r>
      <w:r w:rsidR="004916BD" w:rsidRPr="00AC4226">
        <w:t>splendour</w:t>
      </w:r>
      <w:r w:rsidRPr="00AC4226">
        <w:t xml:space="preserve"> of </w:t>
      </w:r>
      <w:r w:rsidR="00C84A89">
        <w:t>Poornaprajna’s</w:t>
      </w:r>
      <w:r w:rsidRPr="00AC4226">
        <w:t xml:space="preserve"> body as one quaffs off the nectar in a pot with his two palms and ardently listened to his disquisitions full of sound wisdom as one accep</w:t>
      </w:r>
      <w:r w:rsidR="00F21517">
        <w:t>ts with gratification a vessel</w:t>
      </w:r>
      <w:r w:rsidRPr="00AC4226">
        <w:t xml:space="preserve"> containing ambrosia to the brim.</w:t>
      </w:r>
    </w:p>
    <w:p w14:paraId="0C2FC63D" w14:textId="77777777" w:rsidR="00E9400C" w:rsidRPr="00AC4226" w:rsidRDefault="00E9400C" w:rsidP="007C105A">
      <w:pPr>
        <w:pStyle w:val="S16S"/>
      </w:pPr>
      <w:r w:rsidRPr="00AC4226">
        <w:rPr>
          <w:cs/>
        </w:rPr>
        <w:t>लीला</w:t>
      </w:r>
      <w:r w:rsidRPr="00AC4226">
        <w:t>-</w:t>
      </w:r>
      <w:r w:rsidRPr="00AC4226">
        <w:rPr>
          <w:cs/>
        </w:rPr>
        <w:t>विवादे गुरुणा जगद्</w:t>
      </w:r>
      <w:r w:rsidRPr="00AC4226">
        <w:t>-</w:t>
      </w:r>
      <w:r w:rsidRPr="00AC4226">
        <w:rPr>
          <w:cs/>
        </w:rPr>
        <w:t>गुरोः प्रसङ्गतस्तत्र च तादृशे सति</w:t>
      </w:r>
      <w:r w:rsidR="00D766AC" w:rsidRPr="00AC4226">
        <w:rPr>
          <w:cs/>
        </w:rPr>
        <w:t>।</w:t>
      </w:r>
      <w:r w:rsidR="002A5300" w:rsidRPr="00AC4226">
        <w:rPr>
          <w:cs/>
        </w:rPr>
        <w:br/>
      </w:r>
      <w:r w:rsidRPr="00AC4226">
        <w:rPr>
          <w:cs/>
        </w:rPr>
        <w:t>सूत्रार्थ</w:t>
      </w:r>
      <w:r w:rsidRPr="00AC4226">
        <w:t>-</w:t>
      </w:r>
      <w:r w:rsidRPr="00AC4226">
        <w:rPr>
          <w:cs/>
        </w:rPr>
        <w:t>विच्चेत् कुरु भाष्यमञ्जसे</w:t>
      </w:r>
      <w:r w:rsidRPr="00AC4226">
        <w:t>-</w:t>
      </w:r>
      <w:r w:rsidRPr="00AC4226">
        <w:rPr>
          <w:cs/>
        </w:rPr>
        <w:t>त्याक्षेप</w:t>
      </w:r>
      <w:r w:rsidRPr="00AC4226">
        <w:t>-</w:t>
      </w:r>
      <w:r w:rsidRPr="00AC4226">
        <w:rPr>
          <w:cs/>
        </w:rPr>
        <w:t>पूर्वं गुरुरभ्यधादिमम्</w:t>
      </w:r>
      <w:r w:rsidR="00D766AC" w:rsidRPr="00AC4226">
        <w:rPr>
          <w:cs/>
        </w:rPr>
        <w:t>॥</w:t>
      </w:r>
      <w:r w:rsidR="00185F4F" w:rsidRPr="00AC4226">
        <w:rPr>
          <w:cs/>
        </w:rPr>
        <w:t>5-</w:t>
      </w:r>
      <w:r w:rsidRPr="00AC4226">
        <w:t>25</w:t>
      </w:r>
      <w:r w:rsidR="0051754E" w:rsidRPr="00AC4226">
        <w:rPr>
          <w:cs/>
        </w:rPr>
        <w:t>॥</w:t>
      </w:r>
    </w:p>
    <w:p w14:paraId="1FD4B8E6" w14:textId="77777777" w:rsidR="00635AB4" w:rsidRPr="00AC4226" w:rsidRDefault="00635AB4" w:rsidP="00EC4553">
      <w:pPr>
        <w:pStyle w:val="EngText"/>
      </w:pPr>
      <w:r w:rsidRPr="00AC4226">
        <w:t xml:space="preserve">5-25. During their healthy discussions while </w:t>
      </w:r>
      <w:r w:rsidR="00F21517">
        <w:t>Sankara</w:t>
      </w:r>
      <w:r w:rsidRPr="00AC4226">
        <w:t xml:space="preserve">-Bhashya was being </w:t>
      </w:r>
      <w:r w:rsidR="00F21517">
        <w:t>refuted repeatedly, once</w:t>
      </w:r>
      <w:r w:rsidR="0078034A" w:rsidRPr="00AC4226">
        <w:t xml:space="preserve"> </w:t>
      </w:r>
      <w:r w:rsidR="009F2DFF" w:rsidRPr="00AC4226">
        <w:t>Achuthapreksha</w:t>
      </w:r>
      <w:r w:rsidR="0078034A" w:rsidRPr="00AC4226">
        <w:t>, the teacher of Poornaprajna (the preceptor of the world) said in a mood to object, quietly ‘if you have correctly caught the true import of the Brahma-Sutras, why not compose your own commentary on it’.</w:t>
      </w:r>
    </w:p>
    <w:p w14:paraId="3EC625DF" w14:textId="77777777" w:rsidR="00E9400C" w:rsidRPr="00AC4226" w:rsidRDefault="00E9400C" w:rsidP="007C105A">
      <w:pPr>
        <w:pStyle w:val="S16S"/>
      </w:pPr>
      <w:r w:rsidRPr="00AC4226">
        <w:rPr>
          <w:cs/>
        </w:rPr>
        <w:t>विधान</w:t>
      </w:r>
      <w:r w:rsidRPr="00AC4226">
        <w:t>-</w:t>
      </w:r>
      <w:r w:rsidRPr="00AC4226">
        <w:rPr>
          <w:cs/>
        </w:rPr>
        <w:t>मात्रं तदुपाददे तदा पयो यथा</w:t>
      </w:r>
      <w:r w:rsidR="007A4C1E" w:rsidRPr="00AC4226">
        <w:rPr>
          <w:cs/>
        </w:rPr>
        <w:t>ऽ</w:t>
      </w:r>
      <w:r w:rsidRPr="00AC4226">
        <w:rPr>
          <w:cs/>
        </w:rPr>
        <w:t>च्छं परमः स हंसः</w:t>
      </w:r>
      <w:r w:rsidRPr="00AC4226">
        <w:t>-</w:t>
      </w:r>
      <w:r w:rsidRPr="00AC4226">
        <w:rPr>
          <w:cs/>
        </w:rPr>
        <w:t>राट्</w:t>
      </w:r>
      <w:r w:rsidR="00D766AC" w:rsidRPr="00AC4226">
        <w:rPr>
          <w:cs/>
        </w:rPr>
        <w:t>।</w:t>
      </w:r>
      <w:r w:rsidR="002A5300" w:rsidRPr="00AC4226">
        <w:rPr>
          <w:cs/>
        </w:rPr>
        <w:br/>
      </w:r>
      <w:r w:rsidRPr="00AC4226">
        <w:rPr>
          <w:cs/>
        </w:rPr>
        <w:t>तल्लीनमाक्षेपमुपैक्षताफलं वारीव सन्तो हि गुणांश्च</w:t>
      </w:r>
      <w:r w:rsidRPr="00AC4226">
        <w:t>-</w:t>
      </w:r>
      <w:r w:rsidRPr="00AC4226">
        <w:rPr>
          <w:cs/>
        </w:rPr>
        <w:t>तोषिणः</w:t>
      </w:r>
      <w:r w:rsidR="00D766AC" w:rsidRPr="00AC4226">
        <w:rPr>
          <w:cs/>
        </w:rPr>
        <w:t>॥</w:t>
      </w:r>
      <w:r w:rsidR="00185F4F" w:rsidRPr="00AC4226">
        <w:rPr>
          <w:cs/>
        </w:rPr>
        <w:t>5-</w:t>
      </w:r>
      <w:r w:rsidRPr="00AC4226">
        <w:t>26</w:t>
      </w:r>
      <w:r w:rsidR="0051754E" w:rsidRPr="00AC4226">
        <w:rPr>
          <w:cs/>
        </w:rPr>
        <w:t>॥</w:t>
      </w:r>
    </w:p>
    <w:p w14:paraId="52A7BF71" w14:textId="77777777" w:rsidR="0078034A" w:rsidRPr="00AC4226" w:rsidRDefault="0078034A" w:rsidP="00EC4553">
      <w:pPr>
        <w:pStyle w:val="EngText"/>
      </w:pPr>
      <w:r w:rsidRPr="00AC4226">
        <w:t>5-26. Madhwacharya the eminent saint welcomed the mandate of the master (to write</w:t>
      </w:r>
      <w:r w:rsidR="000C1D71" w:rsidRPr="00AC4226">
        <w:t xml:space="preserve"> a </w:t>
      </w:r>
      <w:r w:rsidR="009F2DFF" w:rsidRPr="00AC4226">
        <w:t>commentary</w:t>
      </w:r>
      <w:r w:rsidR="000C1D71" w:rsidRPr="00AC4226">
        <w:t xml:space="preserve"> of his own on the Brahmasutras) being heedless to the </w:t>
      </w:r>
      <w:r w:rsidR="009F2DFF" w:rsidRPr="00AC4226">
        <w:t>persistent,</w:t>
      </w:r>
      <w:r w:rsidR="000C1D71" w:rsidRPr="00AC4226">
        <w:t xml:space="preserve"> latent, fruitless objections (contained in their accidental disquisitions) like the King-Swan separating pure milk from water. </w:t>
      </w:r>
      <w:r w:rsidR="009F2DFF" w:rsidRPr="00AC4226">
        <w:t>Indeed</w:t>
      </w:r>
      <w:r w:rsidR="000C1D71" w:rsidRPr="00AC4226">
        <w:t>, it is the nature of the noble to appreciate merit. (</w:t>
      </w:r>
      <w:r w:rsidR="009F2DFF" w:rsidRPr="00AC4226">
        <w:t>Where-ever</w:t>
      </w:r>
      <w:r w:rsidR="000C1D71" w:rsidRPr="00AC4226">
        <w:t xml:space="preserve"> it may be).</w:t>
      </w:r>
    </w:p>
    <w:p w14:paraId="08682D51" w14:textId="77777777" w:rsidR="00E9400C" w:rsidRPr="00AC4226" w:rsidRDefault="00E9400C" w:rsidP="007C105A">
      <w:pPr>
        <w:pStyle w:val="S16S"/>
      </w:pPr>
      <w:r w:rsidRPr="00AC4226">
        <w:rPr>
          <w:cs/>
        </w:rPr>
        <w:t>वैराग्य</w:t>
      </w:r>
      <w:r w:rsidRPr="00AC4226">
        <w:t>-</w:t>
      </w:r>
      <w:r w:rsidRPr="00AC4226">
        <w:rPr>
          <w:cs/>
        </w:rPr>
        <w:t>वैयात्य</w:t>
      </w:r>
      <w:r w:rsidRPr="00AC4226">
        <w:t>-</w:t>
      </w:r>
      <w:r w:rsidRPr="00AC4226">
        <w:rPr>
          <w:cs/>
        </w:rPr>
        <w:t>सु</w:t>
      </w:r>
      <w:r w:rsidRPr="00AC4226">
        <w:t>-</w:t>
      </w:r>
      <w:r w:rsidRPr="00AC4226">
        <w:rPr>
          <w:cs/>
        </w:rPr>
        <w:t>वाक्त्व</w:t>
      </w:r>
      <w:r w:rsidRPr="00AC4226">
        <w:t>-</w:t>
      </w:r>
      <w:r w:rsidRPr="00AC4226">
        <w:rPr>
          <w:cs/>
        </w:rPr>
        <w:t>पूर्वकैः युतो गुणैः पारम</w:t>
      </w:r>
      <w:r w:rsidRPr="00AC4226">
        <w:t>-</w:t>
      </w:r>
      <w:r w:rsidRPr="00AC4226">
        <w:rPr>
          <w:cs/>
        </w:rPr>
        <w:t>हंस्य</w:t>
      </w:r>
      <w:r w:rsidRPr="00AC4226">
        <w:t>-</w:t>
      </w:r>
      <w:r w:rsidRPr="00AC4226">
        <w:rPr>
          <w:cs/>
        </w:rPr>
        <w:t>भूषणैः</w:t>
      </w:r>
      <w:r w:rsidR="00D766AC" w:rsidRPr="00AC4226">
        <w:rPr>
          <w:cs/>
        </w:rPr>
        <w:t>।</w:t>
      </w:r>
      <w:r w:rsidR="002A5300" w:rsidRPr="00AC4226">
        <w:rPr>
          <w:cs/>
        </w:rPr>
        <w:br/>
      </w:r>
      <w:r w:rsidRPr="00AC4226">
        <w:rPr>
          <w:cs/>
        </w:rPr>
        <w:t>ज्येष्ठो यतिर्यो लिकुचान्वयोद्भवः तं भूरि</w:t>
      </w:r>
      <w:r w:rsidRPr="00AC4226">
        <w:t>-</w:t>
      </w:r>
      <w:r w:rsidRPr="00AC4226">
        <w:rPr>
          <w:cs/>
        </w:rPr>
        <w:t>भक्ति</w:t>
      </w:r>
      <w:r w:rsidR="00490FA9">
        <w:rPr>
          <w:rFonts w:hint="cs"/>
          <w:cs/>
        </w:rPr>
        <w:t>ः</w:t>
      </w:r>
      <w:r w:rsidRPr="00AC4226">
        <w:rPr>
          <w:cs/>
        </w:rPr>
        <w:t xml:space="preserve"> स कदाचिदब्रवीत्</w:t>
      </w:r>
      <w:r w:rsidR="00D766AC" w:rsidRPr="00AC4226">
        <w:rPr>
          <w:cs/>
        </w:rPr>
        <w:t>॥</w:t>
      </w:r>
      <w:r w:rsidR="00185F4F" w:rsidRPr="00AC4226">
        <w:rPr>
          <w:cs/>
        </w:rPr>
        <w:t>5-</w:t>
      </w:r>
      <w:r w:rsidRPr="00AC4226">
        <w:t>27</w:t>
      </w:r>
      <w:r w:rsidR="0051754E" w:rsidRPr="00AC4226">
        <w:rPr>
          <w:cs/>
        </w:rPr>
        <w:t>॥</w:t>
      </w:r>
    </w:p>
    <w:p w14:paraId="1F9F390C" w14:textId="77777777" w:rsidR="000C1D71" w:rsidRPr="00AC4226" w:rsidRDefault="000C1D71" w:rsidP="00EC4553">
      <w:pPr>
        <w:pStyle w:val="EngText"/>
      </w:pPr>
      <w:r w:rsidRPr="00AC4226">
        <w:lastRenderedPageBreak/>
        <w:t xml:space="preserve">5-27. The elderly ascetic hailing from the ancient Likucha family a devout devotee of Lord Hari, embellished with qualities that adorn saint-hood like renunciation, </w:t>
      </w:r>
      <w:r w:rsidR="009F2DFF" w:rsidRPr="00AC4226">
        <w:t>courage</w:t>
      </w:r>
      <w:r w:rsidRPr="00AC4226">
        <w:t xml:space="preserve"> and eloquence once said to Madhwacharya thus:</w:t>
      </w:r>
    </w:p>
    <w:p w14:paraId="3A5C32D0" w14:textId="77777777" w:rsidR="00E9400C" w:rsidRPr="00AC4226" w:rsidRDefault="00E9400C" w:rsidP="007C105A">
      <w:pPr>
        <w:pStyle w:val="S16S"/>
      </w:pPr>
      <w:r w:rsidRPr="00AC4226">
        <w:rPr>
          <w:cs/>
        </w:rPr>
        <w:t>विरोधि वेदान्त</w:t>
      </w:r>
      <w:r w:rsidRPr="00AC4226">
        <w:t>-</w:t>
      </w:r>
      <w:r w:rsidRPr="00AC4226">
        <w:rPr>
          <w:cs/>
        </w:rPr>
        <w:t>कृतान्त</w:t>
      </w:r>
      <w:r w:rsidRPr="00AC4226">
        <w:t>-</w:t>
      </w:r>
      <w:r w:rsidRPr="00AC4226">
        <w:rPr>
          <w:cs/>
        </w:rPr>
        <w:t>सम्पदां भाष्यादिकं चेदिदमस्तु का क्षतिः</w:t>
      </w:r>
      <w:r w:rsidR="00D766AC" w:rsidRPr="00AC4226">
        <w:rPr>
          <w:cs/>
        </w:rPr>
        <w:t>।</w:t>
      </w:r>
      <w:r w:rsidR="002A5300" w:rsidRPr="00AC4226">
        <w:rPr>
          <w:cs/>
        </w:rPr>
        <w:br/>
      </w:r>
      <w:r w:rsidRPr="00AC4226">
        <w:rPr>
          <w:cs/>
        </w:rPr>
        <w:t>अस्मभ्यमाचक्ष्वविचक्षणोचितं भावं तु सूत्रोपनिषद्</w:t>
      </w:r>
      <w:r w:rsidRPr="00AC4226">
        <w:t xml:space="preserve">- </w:t>
      </w:r>
      <w:r w:rsidRPr="00AC4226">
        <w:rPr>
          <w:cs/>
        </w:rPr>
        <w:t>विवक्षितम्</w:t>
      </w:r>
      <w:r w:rsidR="00D766AC" w:rsidRPr="00AC4226">
        <w:rPr>
          <w:cs/>
        </w:rPr>
        <w:t>॥</w:t>
      </w:r>
      <w:r w:rsidR="00185F4F" w:rsidRPr="00AC4226">
        <w:rPr>
          <w:cs/>
        </w:rPr>
        <w:t>5-</w:t>
      </w:r>
      <w:r w:rsidRPr="00AC4226">
        <w:t>28</w:t>
      </w:r>
      <w:r w:rsidR="0051754E" w:rsidRPr="00AC4226">
        <w:rPr>
          <w:cs/>
        </w:rPr>
        <w:t>॥</w:t>
      </w:r>
    </w:p>
    <w:p w14:paraId="7E162AE7" w14:textId="77777777" w:rsidR="000C1D71" w:rsidRPr="00AC4226" w:rsidRDefault="000C1D71" w:rsidP="00EC4553">
      <w:pPr>
        <w:pStyle w:val="EngText"/>
      </w:pPr>
      <w:r w:rsidRPr="00AC4226">
        <w:t>5-28</w:t>
      </w:r>
      <w:r w:rsidR="00AA42C1">
        <w:t>.</w:t>
      </w:r>
      <w:r w:rsidRPr="00AC4226">
        <w:t xml:space="preserve"> ‘What loss if these commentaries now in vogue, run contrary to the </w:t>
      </w:r>
      <w:r w:rsidR="009F2DFF" w:rsidRPr="00AC4226">
        <w:t>doctrine</w:t>
      </w:r>
      <w:r w:rsidRPr="00AC4226">
        <w:t xml:space="preserve"> of Vedanta-Sutras</w:t>
      </w:r>
      <w:r w:rsidR="00AA42C1">
        <w:t>.</w:t>
      </w:r>
      <w:r w:rsidRPr="00AC4226">
        <w:t xml:space="preserve"> Let them exist. Oh Madhwacharya!</w:t>
      </w:r>
      <w:r w:rsidR="00F84223" w:rsidRPr="00AC4226">
        <w:t xml:space="preserve">  You reveal the real import </w:t>
      </w:r>
      <w:r w:rsidR="009F2DFF" w:rsidRPr="00AC4226">
        <w:t>of the</w:t>
      </w:r>
      <w:r w:rsidR="00F84223" w:rsidRPr="00AC4226">
        <w:t xml:space="preserve"> Brahmasutras and Upanishads that will be acceptable to the wise</w:t>
      </w:r>
      <w:r w:rsidR="00AA42C1">
        <w:t>.</w:t>
      </w:r>
      <w:r w:rsidR="00F84223" w:rsidRPr="00AC4226">
        <w:t xml:space="preserve">’ </w:t>
      </w:r>
    </w:p>
    <w:p w14:paraId="3378DBDA" w14:textId="77777777" w:rsidR="00E9400C" w:rsidRPr="00AC4226" w:rsidRDefault="00E9400C" w:rsidP="007C105A">
      <w:pPr>
        <w:pStyle w:val="S16S"/>
      </w:pPr>
      <w:r w:rsidRPr="00AC4226">
        <w:rPr>
          <w:cs/>
        </w:rPr>
        <w:t>इत्यस्य वाचा शरदेव भासिता यदा</w:t>
      </w:r>
      <w:r w:rsidR="007A4C1E" w:rsidRPr="00AC4226">
        <w:rPr>
          <w:cs/>
        </w:rPr>
        <w:t>ऽ</w:t>
      </w:r>
      <w:r w:rsidRPr="00AC4226">
        <w:rPr>
          <w:cs/>
        </w:rPr>
        <w:t>खिलाशाः शुभ</w:t>
      </w:r>
      <w:r w:rsidRPr="00AC4226">
        <w:t>-</w:t>
      </w:r>
      <w:r w:rsidRPr="00AC4226">
        <w:rPr>
          <w:cs/>
        </w:rPr>
        <w:t>पूर्णया बभौ</w:t>
      </w:r>
      <w:r w:rsidR="002A5300" w:rsidRPr="00AC4226">
        <w:rPr>
          <w:cs/>
        </w:rPr>
        <w:t>।</w:t>
      </w:r>
      <w:r w:rsidR="002A5300" w:rsidRPr="00AC4226">
        <w:rPr>
          <w:cs/>
        </w:rPr>
        <w:br/>
      </w:r>
      <w:r w:rsidRPr="00AC4226">
        <w:rPr>
          <w:cs/>
        </w:rPr>
        <w:t>प्रमोद</w:t>
      </w:r>
      <w:r w:rsidRPr="00AC4226">
        <w:t>-</w:t>
      </w:r>
      <w:r w:rsidRPr="00AC4226">
        <w:rPr>
          <w:cs/>
        </w:rPr>
        <w:t>तीर्थानन</w:t>
      </w:r>
      <w:r w:rsidRPr="00AC4226">
        <w:t>-</w:t>
      </w:r>
      <w:r w:rsidRPr="00AC4226">
        <w:rPr>
          <w:cs/>
        </w:rPr>
        <w:t>चन्द्र</w:t>
      </w:r>
      <w:r w:rsidRPr="00AC4226">
        <w:t>-</w:t>
      </w:r>
      <w:r w:rsidRPr="00AC4226">
        <w:rPr>
          <w:cs/>
        </w:rPr>
        <w:t>चन्द्रिका व्याख्याभिधा विष्णु</w:t>
      </w:r>
      <w:r w:rsidRPr="00AC4226">
        <w:t>-</w:t>
      </w:r>
      <w:r w:rsidRPr="00AC4226">
        <w:rPr>
          <w:cs/>
        </w:rPr>
        <w:t>पद</w:t>
      </w:r>
      <w:r w:rsidRPr="00AC4226">
        <w:t>-</w:t>
      </w:r>
      <w:r w:rsidRPr="00AC4226">
        <w:rPr>
          <w:cs/>
        </w:rPr>
        <w:t>प्रकाशिनी</w:t>
      </w:r>
      <w:r w:rsidR="00D766AC" w:rsidRPr="00AC4226">
        <w:rPr>
          <w:cs/>
        </w:rPr>
        <w:t>॥</w:t>
      </w:r>
      <w:r w:rsidR="00185F4F" w:rsidRPr="00AC4226">
        <w:rPr>
          <w:cs/>
        </w:rPr>
        <w:t>5-</w:t>
      </w:r>
      <w:r w:rsidRPr="00AC4226">
        <w:t>29</w:t>
      </w:r>
      <w:r w:rsidR="0051754E" w:rsidRPr="00AC4226">
        <w:rPr>
          <w:cs/>
        </w:rPr>
        <w:t>॥</w:t>
      </w:r>
    </w:p>
    <w:p w14:paraId="3E96FE75" w14:textId="77777777" w:rsidR="00F84223" w:rsidRPr="00AC4226" w:rsidRDefault="00F84223" w:rsidP="00EC4553">
      <w:pPr>
        <w:pStyle w:val="EngText"/>
      </w:pPr>
      <w:r w:rsidRPr="00AC4226">
        <w:t xml:space="preserve">5-29. The auspicious words of the elderly ascetic expressing the expectations of the righteous resembled the autumn lighting all the quarters with its glow. Like the gleam of the moon </w:t>
      </w:r>
      <w:r w:rsidR="009F2DFF" w:rsidRPr="00AC4226">
        <w:t>embellishing the</w:t>
      </w:r>
      <w:r w:rsidRPr="00AC4226">
        <w:t xml:space="preserve"> sky with its white sheen, the delightful discourses of the Acharya on Brahmasutras and Upanishads that </w:t>
      </w:r>
      <w:r w:rsidR="009F2DFF" w:rsidRPr="00AC4226">
        <w:t>distinctly</w:t>
      </w:r>
      <w:r w:rsidRPr="00AC4226">
        <w:t xml:space="preserve"> manifested </w:t>
      </w:r>
      <w:r w:rsidR="009F2DFF" w:rsidRPr="00AC4226">
        <w:t>the nature</w:t>
      </w:r>
      <w:r w:rsidRPr="00AC4226">
        <w:t xml:space="preserve"> and glory of the supreme illumined the minds of the noble.</w:t>
      </w:r>
    </w:p>
    <w:p w14:paraId="41AC9430" w14:textId="77777777" w:rsidR="00E9400C" w:rsidRPr="00AC4226" w:rsidRDefault="00E9400C" w:rsidP="007C105A">
      <w:pPr>
        <w:pStyle w:val="S16S"/>
      </w:pPr>
      <w:r w:rsidRPr="00AC4226">
        <w:rPr>
          <w:cs/>
        </w:rPr>
        <w:t>ज्येष्यन् कदाचित् किलकाल</w:t>
      </w:r>
      <w:r w:rsidRPr="00AC4226">
        <w:t>-</w:t>
      </w:r>
      <w:r w:rsidRPr="00AC4226">
        <w:rPr>
          <w:cs/>
        </w:rPr>
        <w:t>पालितां दिशं प्रयातो</w:t>
      </w:r>
      <w:r w:rsidR="007A4C1E" w:rsidRPr="00AC4226">
        <w:rPr>
          <w:cs/>
        </w:rPr>
        <w:t>ऽ</w:t>
      </w:r>
      <w:r w:rsidRPr="00AC4226">
        <w:rPr>
          <w:cs/>
        </w:rPr>
        <w:t>च्युत</w:t>
      </w:r>
      <w:r w:rsidRPr="00AC4226">
        <w:t>-</w:t>
      </w:r>
      <w:r w:rsidRPr="00AC4226">
        <w:rPr>
          <w:cs/>
        </w:rPr>
        <w:t>बुद्धिना सह</w:t>
      </w:r>
      <w:r w:rsidR="00D766AC" w:rsidRPr="00AC4226">
        <w:rPr>
          <w:cs/>
        </w:rPr>
        <w:t>।</w:t>
      </w:r>
      <w:r w:rsidR="002A5300" w:rsidRPr="00AC4226">
        <w:rPr>
          <w:cs/>
        </w:rPr>
        <w:br/>
      </w:r>
      <w:r w:rsidRPr="00AC4226">
        <w:rPr>
          <w:cs/>
        </w:rPr>
        <w:t>समग्र</w:t>
      </w:r>
      <w:r w:rsidRPr="00AC4226">
        <w:t>-</w:t>
      </w:r>
      <w:r w:rsidRPr="00AC4226">
        <w:rPr>
          <w:cs/>
        </w:rPr>
        <w:t>धीर्मण्डित</w:t>
      </w:r>
      <w:r w:rsidRPr="00AC4226">
        <w:t>-</w:t>
      </w:r>
      <w:r w:rsidRPr="00AC4226">
        <w:rPr>
          <w:cs/>
        </w:rPr>
        <w:t>विष्णु</w:t>
      </w:r>
      <w:r w:rsidRPr="00AC4226">
        <w:t>-</w:t>
      </w:r>
      <w:r w:rsidRPr="00AC4226">
        <w:rPr>
          <w:cs/>
        </w:rPr>
        <w:t>मङ्गळं विष्णुं जगन्मङ्गळमाननाम सः</w:t>
      </w:r>
      <w:r w:rsidR="00D766AC" w:rsidRPr="00AC4226">
        <w:rPr>
          <w:cs/>
        </w:rPr>
        <w:t>॥</w:t>
      </w:r>
      <w:r w:rsidR="00185F4F" w:rsidRPr="00AC4226">
        <w:rPr>
          <w:cs/>
        </w:rPr>
        <w:t>5-</w:t>
      </w:r>
      <w:r w:rsidRPr="00AC4226">
        <w:t>30</w:t>
      </w:r>
      <w:r w:rsidR="0051754E" w:rsidRPr="00AC4226">
        <w:rPr>
          <w:cs/>
        </w:rPr>
        <w:t>॥</w:t>
      </w:r>
    </w:p>
    <w:p w14:paraId="14BDCC6F" w14:textId="77777777" w:rsidR="00F84223" w:rsidRPr="00AC4226" w:rsidRDefault="00F84223" w:rsidP="00EC4553">
      <w:pPr>
        <w:pStyle w:val="EngText"/>
      </w:pPr>
      <w:r w:rsidRPr="00AC4226">
        <w:t>5-30</w:t>
      </w:r>
      <w:r w:rsidR="004916BD" w:rsidRPr="00AC4226">
        <w:t>. Poornaprajna</w:t>
      </w:r>
      <w:r w:rsidRPr="00AC4226">
        <w:t xml:space="preserve">, on one occasion moved to the South along with his preceptor </w:t>
      </w:r>
      <w:r w:rsidR="009F2DFF" w:rsidRPr="00AC4226">
        <w:t>Achuthapreksha</w:t>
      </w:r>
      <w:r w:rsidRPr="00AC4226">
        <w:t xml:space="preserve"> to vanquish </w:t>
      </w:r>
      <w:r w:rsidR="009F2DFF" w:rsidRPr="00AC4226">
        <w:t>the learned disputants</w:t>
      </w:r>
      <w:r w:rsidRPr="00AC4226">
        <w:t xml:space="preserve"> and arriving </w:t>
      </w:r>
      <w:r w:rsidR="009F2DFF" w:rsidRPr="00AC4226">
        <w:t>at a sacred village by name V</w:t>
      </w:r>
      <w:r w:rsidRPr="00AC4226">
        <w:t>ishnumangala bowed to the auspicious Lord Vishnu, an ornament of the place.</w:t>
      </w:r>
    </w:p>
    <w:p w14:paraId="50586D61" w14:textId="77777777" w:rsidR="00E9400C" w:rsidRPr="00AC4226" w:rsidRDefault="00E9400C" w:rsidP="007C105A">
      <w:pPr>
        <w:pStyle w:val="S16S"/>
      </w:pPr>
      <w:r w:rsidRPr="00AC4226">
        <w:rPr>
          <w:cs/>
        </w:rPr>
        <w:t>भिक्षा</w:t>
      </w:r>
      <w:r w:rsidRPr="00AC4226">
        <w:t>-</w:t>
      </w:r>
      <w:r w:rsidRPr="00AC4226">
        <w:rPr>
          <w:cs/>
        </w:rPr>
        <w:t>प्र</w:t>
      </w:r>
      <w:r w:rsidRPr="00AC4226">
        <w:t>-</w:t>
      </w:r>
      <w:r w:rsidRPr="00AC4226">
        <w:rPr>
          <w:cs/>
        </w:rPr>
        <w:t>दात्र</w:t>
      </w:r>
      <w:r w:rsidR="00490FA9">
        <w:rPr>
          <w:rFonts w:hint="cs"/>
          <w:cs/>
        </w:rPr>
        <w:t>ा</w:t>
      </w:r>
      <w:r w:rsidR="00490FA9">
        <w:rPr>
          <w:cs/>
        </w:rPr>
        <w:t>ऽ</w:t>
      </w:r>
      <w:r w:rsidRPr="00AC4226">
        <w:rPr>
          <w:cs/>
        </w:rPr>
        <w:t>त्र परीक्षितुं मुहः दत्ते प्र</w:t>
      </w:r>
      <w:r w:rsidRPr="00AC4226">
        <w:t>-</w:t>
      </w:r>
      <w:r w:rsidRPr="00AC4226">
        <w:rPr>
          <w:cs/>
        </w:rPr>
        <w:t>भुक्ते कदळी</w:t>
      </w:r>
      <w:r w:rsidRPr="00AC4226">
        <w:t>-</w:t>
      </w:r>
      <w:r w:rsidRPr="00AC4226">
        <w:rPr>
          <w:cs/>
        </w:rPr>
        <w:t>फलोच्चये</w:t>
      </w:r>
      <w:r w:rsidR="00D766AC" w:rsidRPr="00AC4226">
        <w:rPr>
          <w:cs/>
        </w:rPr>
        <w:t>।</w:t>
      </w:r>
      <w:r w:rsidR="002A5300" w:rsidRPr="00AC4226">
        <w:rPr>
          <w:cs/>
        </w:rPr>
        <w:br/>
      </w:r>
      <w:r w:rsidR="00490FA9">
        <w:rPr>
          <w:rFonts w:hint="cs"/>
          <w:cs/>
        </w:rPr>
        <w:t>अ</w:t>
      </w:r>
      <w:r w:rsidRPr="00AC4226">
        <w:rPr>
          <w:cs/>
        </w:rPr>
        <w:t>नेन निर्यत्नमवार्य</w:t>
      </w:r>
      <w:r w:rsidRPr="00AC4226">
        <w:t>-</w:t>
      </w:r>
      <w:r w:rsidRPr="00AC4226">
        <w:rPr>
          <w:cs/>
        </w:rPr>
        <w:t>विस्मयः तमार्यवर्यं विजने</w:t>
      </w:r>
      <w:r w:rsidR="00490FA9">
        <w:rPr>
          <w:cs/>
        </w:rPr>
        <w:t>ऽ</w:t>
      </w:r>
      <w:r w:rsidRPr="00AC4226">
        <w:rPr>
          <w:cs/>
        </w:rPr>
        <w:t>वदद् गुरुः</w:t>
      </w:r>
      <w:r w:rsidR="00D766AC" w:rsidRPr="00AC4226">
        <w:rPr>
          <w:cs/>
        </w:rPr>
        <w:t>॥</w:t>
      </w:r>
      <w:r w:rsidR="00185F4F" w:rsidRPr="00AC4226">
        <w:rPr>
          <w:cs/>
        </w:rPr>
        <w:t>5-</w:t>
      </w:r>
      <w:r w:rsidRPr="00AC4226">
        <w:t>31</w:t>
      </w:r>
      <w:r w:rsidR="0051754E" w:rsidRPr="00AC4226">
        <w:rPr>
          <w:cs/>
        </w:rPr>
        <w:t>॥</w:t>
      </w:r>
    </w:p>
    <w:p w14:paraId="6B68FEC6" w14:textId="77777777" w:rsidR="00F84223" w:rsidRPr="00AC4226" w:rsidRDefault="00F31AE7" w:rsidP="00EC4553">
      <w:pPr>
        <w:pStyle w:val="EngText"/>
      </w:pPr>
      <w:r w:rsidRPr="00AC4226">
        <w:t xml:space="preserve">5-31. The revered </w:t>
      </w:r>
      <w:r w:rsidR="009F2DFF" w:rsidRPr="00AC4226">
        <w:t>Achuthapreksha</w:t>
      </w:r>
      <w:r w:rsidRPr="00AC4226">
        <w:t>, with irrepressible astonishment, seeing his disciple Madhwacharya consume time and again heaps of plantains with ease offered by a householder who had hosted the alms on that day to test his might, said thus to him in a lone place.</w:t>
      </w:r>
    </w:p>
    <w:p w14:paraId="3602D848" w14:textId="77777777" w:rsidR="00E9400C" w:rsidRPr="00AC4226" w:rsidRDefault="00E9400C" w:rsidP="007C105A">
      <w:pPr>
        <w:pStyle w:val="S16S"/>
      </w:pPr>
      <w:r w:rsidRPr="00AC4226">
        <w:rPr>
          <w:cs/>
        </w:rPr>
        <w:t>भिक्षावसाने द्वि</w:t>
      </w:r>
      <w:r w:rsidRPr="00AC4226">
        <w:t>-</w:t>
      </w:r>
      <w:r w:rsidRPr="00AC4226">
        <w:rPr>
          <w:cs/>
        </w:rPr>
        <w:t>शताधिकैः फलैः व्यूढैः प्रभुक्तैः परिपूरिते</w:t>
      </w:r>
      <w:r w:rsidR="007A4C1E" w:rsidRPr="00AC4226">
        <w:rPr>
          <w:cs/>
        </w:rPr>
        <w:t>ऽ</w:t>
      </w:r>
      <w:r w:rsidRPr="00AC4226">
        <w:rPr>
          <w:cs/>
        </w:rPr>
        <w:t>पि ते</w:t>
      </w:r>
      <w:r w:rsidR="00D766AC" w:rsidRPr="00AC4226">
        <w:rPr>
          <w:cs/>
        </w:rPr>
        <w:t>।</w:t>
      </w:r>
      <w:r w:rsidR="002A5300" w:rsidRPr="00AC4226">
        <w:rPr>
          <w:cs/>
        </w:rPr>
        <w:br/>
      </w:r>
      <w:r w:rsidRPr="00AC4226">
        <w:rPr>
          <w:cs/>
        </w:rPr>
        <w:t>तनूदरे नास्ति गरिष्ठता कथं सुचित्त सत्यं वदताद् भवानिति</w:t>
      </w:r>
      <w:r w:rsidR="00D766AC" w:rsidRPr="00AC4226">
        <w:rPr>
          <w:cs/>
        </w:rPr>
        <w:t>॥</w:t>
      </w:r>
      <w:r w:rsidR="00185F4F" w:rsidRPr="00AC4226">
        <w:rPr>
          <w:cs/>
        </w:rPr>
        <w:t>5-</w:t>
      </w:r>
      <w:r w:rsidRPr="00AC4226">
        <w:t>32</w:t>
      </w:r>
      <w:r w:rsidR="0051754E" w:rsidRPr="00AC4226">
        <w:rPr>
          <w:cs/>
        </w:rPr>
        <w:t>॥</w:t>
      </w:r>
    </w:p>
    <w:p w14:paraId="263020CB" w14:textId="77777777" w:rsidR="00F31AE7" w:rsidRPr="00AC4226" w:rsidRDefault="00F31AE7" w:rsidP="00EC4553">
      <w:pPr>
        <w:pStyle w:val="EngText"/>
      </w:pPr>
      <w:r w:rsidRPr="00AC4226">
        <w:lastRenderedPageBreak/>
        <w:t>5-32. ‘Oh Poornaprajna, tell us the truth as to how your belly that has swallowed more than two hundred plump plantains after a sumptuous dinner is yet slender and  not swollen in size</w:t>
      </w:r>
      <w:r w:rsidR="00AA42C1">
        <w:t>.</w:t>
      </w:r>
      <w:r w:rsidRPr="00AC4226">
        <w:t>’</w:t>
      </w:r>
    </w:p>
    <w:p w14:paraId="1F66CF09" w14:textId="77777777" w:rsidR="00E9400C" w:rsidRPr="00AC4226" w:rsidRDefault="00E9400C" w:rsidP="007C105A">
      <w:pPr>
        <w:pStyle w:val="S16S"/>
      </w:pPr>
      <w:r w:rsidRPr="00AC4226">
        <w:rPr>
          <w:cs/>
        </w:rPr>
        <w:t>अङ्गुष्ठ</w:t>
      </w:r>
      <w:r w:rsidRPr="00AC4226">
        <w:t>-</w:t>
      </w:r>
      <w:r w:rsidRPr="00AC4226">
        <w:rPr>
          <w:cs/>
        </w:rPr>
        <w:t>मात्रं जठर</w:t>
      </w:r>
      <w:r w:rsidRPr="00AC4226">
        <w:t>-</w:t>
      </w:r>
      <w:r w:rsidRPr="00AC4226">
        <w:rPr>
          <w:cs/>
        </w:rPr>
        <w:t>प्रतिष्ठितं जाज्वल्यमानं मम जात</w:t>
      </w:r>
      <w:r w:rsidRPr="00AC4226">
        <w:t>-</w:t>
      </w:r>
      <w:r w:rsidRPr="00AC4226">
        <w:rPr>
          <w:cs/>
        </w:rPr>
        <w:t>वेदसम्</w:t>
      </w:r>
      <w:r w:rsidR="00D766AC" w:rsidRPr="00AC4226">
        <w:rPr>
          <w:cs/>
        </w:rPr>
        <w:t>।</w:t>
      </w:r>
      <w:r w:rsidR="002A5300" w:rsidRPr="00AC4226">
        <w:rPr>
          <w:cs/>
        </w:rPr>
        <w:br/>
      </w:r>
      <w:r w:rsidRPr="00AC4226">
        <w:rPr>
          <w:cs/>
        </w:rPr>
        <w:t>नित्यं हितं विश्व</w:t>
      </w:r>
      <w:r w:rsidRPr="00AC4226">
        <w:t>-</w:t>
      </w:r>
      <w:r w:rsidRPr="00AC4226">
        <w:rPr>
          <w:cs/>
        </w:rPr>
        <w:t>दहं च वित्त तं विश्वेश</w:t>
      </w:r>
      <w:r w:rsidRPr="00AC4226">
        <w:t>-</w:t>
      </w:r>
      <w:r w:rsidRPr="00AC4226">
        <w:rPr>
          <w:cs/>
        </w:rPr>
        <w:t>चेता इति सोब्रवीत् तदा</w:t>
      </w:r>
      <w:r w:rsidR="00D766AC" w:rsidRPr="00AC4226">
        <w:rPr>
          <w:cs/>
        </w:rPr>
        <w:t>॥</w:t>
      </w:r>
      <w:r w:rsidR="00185F4F" w:rsidRPr="00AC4226">
        <w:rPr>
          <w:cs/>
        </w:rPr>
        <w:t>5-</w:t>
      </w:r>
      <w:r w:rsidRPr="00AC4226">
        <w:t>33</w:t>
      </w:r>
      <w:r w:rsidR="0051754E" w:rsidRPr="00AC4226">
        <w:rPr>
          <w:cs/>
        </w:rPr>
        <w:t>॥</w:t>
      </w:r>
    </w:p>
    <w:p w14:paraId="46214417" w14:textId="77777777" w:rsidR="00F31AE7" w:rsidRPr="00AC4226" w:rsidRDefault="000B67DF" w:rsidP="00EC4553">
      <w:pPr>
        <w:pStyle w:val="EngText"/>
      </w:pPr>
      <w:r w:rsidRPr="00AC4226">
        <w:t xml:space="preserve">5-33. Then Madhwacharya, ever contemplating Lord </w:t>
      </w:r>
      <w:r w:rsidR="009F2DFF" w:rsidRPr="00AC4226">
        <w:t>Hari</w:t>
      </w:r>
      <w:r w:rsidRPr="00AC4226">
        <w:t xml:space="preserve"> in his mind, conveyed thus: ‘Oh preceptor, know that there burns in my belly the fire of the size of a thumb that is always beneficial to me; it is the conflagration (wild-fire) that burns the whole world during the deluge</w:t>
      </w:r>
      <w:r w:rsidR="00AA42C1">
        <w:t>.</w:t>
      </w:r>
      <w:r w:rsidRPr="00AC4226">
        <w:t>’</w:t>
      </w:r>
    </w:p>
    <w:p w14:paraId="053E0C90" w14:textId="77777777" w:rsidR="000B67DF" w:rsidRPr="00AC4226" w:rsidRDefault="00AA42C1" w:rsidP="00EC4553">
      <w:pPr>
        <w:pStyle w:val="EngText"/>
      </w:pPr>
      <w:r>
        <w:t>(L</w:t>
      </w:r>
      <w:r w:rsidR="000B67DF" w:rsidRPr="00AC4226">
        <w:t>ikewise he could digest the pot of boiled gram (II-38) a</w:t>
      </w:r>
      <w:r>
        <w:t>s a child and could gorge a cart</w:t>
      </w:r>
      <w:r w:rsidR="000B67DF" w:rsidRPr="00AC4226">
        <w:t xml:space="preserve">-load of food in his former incarnation as </w:t>
      </w:r>
      <w:r w:rsidR="009F2DFF" w:rsidRPr="00AC4226">
        <w:t>Bhimasena</w:t>
      </w:r>
      <w:r w:rsidR="000B67DF" w:rsidRPr="00AC4226">
        <w:t xml:space="preserve"> and Lord Vayu he drank the most dangerous poison unharmed</w:t>
      </w:r>
      <w:r>
        <w:t>.</w:t>
      </w:r>
      <w:r w:rsidR="000B67DF" w:rsidRPr="00AC4226">
        <w:t>)</w:t>
      </w:r>
    </w:p>
    <w:p w14:paraId="38749A7F" w14:textId="77777777" w:rsidR="00E9400C" w:rsidRPr="00AC4226" w:rsidRDefault="00E9400C" w:rsidP="007C105A">
      <w:pPr>
        <w:pStyle w:val="S16S"/>
      </w:pPr>
      <w:r w:rsidRPr="00AC4226">
        <w:rPr>
          <w:cs/>
        </w:rPr>
        <w:t>पर्याकुलानेक</w:t>
      </w:r>
      <w:r w:rsidRPr="00AC4226">
        <w:t>-</w:t>
      </w:r>
      <w:r w:rsidRPr="00AC4226">
        <w:rPr>
          <w:cs/>
        </w:rPr>
        <w:t>सरस्वती</w:t>
      </w:r>
      <w:r w:rsidRPr="00AC4226">
        <w:t>-</w:t>
      </w:r>
      <w:r w:rsidRPr="00AC4226">
        <w:rPr>
          <w:cs/>
        </w:rPr>
        <w:t>ततीन् न्यायोपपन्नान् विविधार्थ</w:t>
      </w:r>
      <w:r w:rsidRPr="00AC4226">
        <w:t>-</w:t>
      </w:r>
      <w:r w:rsidRPr="00AC4226">
        <w:rPr>
          <w:cs/>
        </w:rPr>
        <w:t>संयुतान्</w:t>
      </w:r>
      <w:r w:rsidR="00D766AC" w:rsidRPr="00AC4226">
        <w:rPr>
          <w:cs/>
        </w:rPr>
        <w:t>।</w:t>
      </w:r>
      <w:r w:rsidR="002A5300" w:rsidRPr="00AC4226">
        <w:rPr>
          <w:cs/>
        </w:rPr>
        <w:br/>
      </w:r>
      <w:r w:rsidRPr="00AC4226">
        <w:rPr>
          <w:cs/>
        </w:rPr>
        <w:t>अतीत्य देशान् समयांश्च चारु</w:t>
      </w:r>
      <w:r w:rsidRPr="00AC4226">
        <w:t>-</w:t>
      </w:r>
      <w:r w:rsidRPr="00AC4226">
        <w:rPr>
          <w:cs/>
        </w:rPr>
        <w:t>धीः असौ जगामाभि</w:t>
      </w:r>
      <w:r w:rsidRPr="00AC4226">
        <w:t>-</w:t>
      </w:r>
      <w:r w:rsidRPr="00AC4226">
        <w:rPr>
          <w:cs/>
        </w:rPr>
        <w:t>मतेन वर्त्मना</w:t>
      </w:r>
      <w:r w:rsidR="00D766AC" w:rsidRPr="00AC4226">
        <w:rPr>
          <w:cs/>
        </w:rPr>
        <w:t>॥</w:t>
      </w:r>
      <w:r w:rsidR="00185F4F" w:rsidRPr="00AC4226">
        <w:rPr>
          <w:cs/>
        </w:rPr>
        <w:t>5-</w:t>
      </w:r>
      <w:r w:rsidRPr="00AC4226">
        <w:t>34</w:t>
      </w:r>
      <w:r w:rsidR="0051754E" w:rsidRPr="00AC4226">
        <w:rPr>
          <w:cs/>
        </w:rPr>
        <w:t>॥</w:t>
      </w:r>
    </w:p>
    <w:p w14:paraId="6C57DE17" w14:textId="77777777" w:rsidR="000B67DF" w:rsidRPr="00AC4226" w:rsidRDefault="000B67DF" w:rsidP="00EC4553">
      <w:pPr>
        <w:pStyle w:val="EngText"/>
      </w:pPr>
      <w:r w:rsidRPr="00AC4226">
        <w:t xml:space="preserve">5-34. Poornaprajna with his captivating intellect journeyed ahead by his chosen route </w:t>
      </w:r>
      <w:r w:rsidR="009F2DFF" w:rsidRPr="00AC4226">
        <w:t>crossing</w:t>
      </w:r>
      <w:r w:rsidRPr="00AC4226">
        <w:t xml:space="preserve"> diverse regions with </w:t>
      </w:r>
      <w:r w:rsidR="009F2DFF" w:rsidRPr="00AC4226">
        <w:t>different</w:t>
      </w:r>
      <w:r w:rsidRPr="00AC4226">
        <w:t xml:space="preserve"> traditions, replete with surging rivers and re</w:t>
      </w:r>
      <w:r w:rsidR="00164D22">
        <w:t>markable things, refuting rival</w:t>
      </w:r>
      <w:r w:rsidRPr="00AC4226">
        <w:t xml:space="preserve"> doctrines advanced by the assembled scholar</w:t>
      </w:r>
      <w:r w:rsidR="00164D22">
        <w:t>’</w:t>
      </w:r>
      <w:r w:rsidRPr="00AC4226">
        <w:t>s masters on varied topics, well grounded in logic.</w:t>
      </w:r>
    </w:p>
    <w:p w14:paraId="01EFFE0A" w14:textId="77777777" w:rsidR="00E9400C" w:rsidRPr="00AC4226" w:rsidRDefault="00E9400C" w:rsidP="007C105A">
      <w:pPr>
        <w:pStyle w:val="S16S"/>
      </w:pPr>
      <w:r w:rsidRPr="00AC4226">
        <w:rPr>
          <w:cs/>
        </w:rPr>
        <w:t>स्व</w:t>
      </w:r>
      <w:r w:rsidRPr="00AC4226">
        <w:t>-</w:t>
      </w:r>
      <w:r w:rsidRPr="00AC4226">
        <w:rPr>
          <w:cs/>
        </w:rPr>
        <w:t>हेळया पातित</w:t>
      </w:r>
      <w:r w:rsidRPr="00AC4226">
        <w:t>-</w:t>
      </w:r>
      <w:r w:rsidRPr="00AC4226">
        <w:rPr>
          <w:cs/>
        </w:rPr>
        <w:t>पार्थिव</w:t>
      </w:r>
      <w:r w:rsidRPr="00AC4226">
        <w:t>-</w:t>
      </w:r>
      <w:r w:rsidRPr="00AC4226">
        <w:rPr>
          <w:cs/>
        </w:rPr>
        <w:t>व्रजां धी</w:t>
      </w:r>
      <w:r w:rsidRPr="00AC4226">
        <w:t>-</w:t>
      </w:r>
      <w:r w:rsidRPr="00AC4226">
        <w:rPr>
          <w:cs/>
        </w:rPr>
        <w:t>शुद्धि</w:t>
      </w:r>
      <w:r w:rsidRPr="00AC4226">
        <w:t>-</w:t>
      </w:r>
      <w:r w:rsidRPr="00AC4226">
        <w:rPr>
          <w:cs/>
        </w:rPr>
        <w:t>दां केरळ</w:t>
      </w:r>
      <w:r w:rsidRPr="00AC4226">
        <w:t>-</w:t>
      </w:r>
      <w:r w:rsidRPr="00AC4226">
        <w:rPr>
          <w:cs/>
        </w:rPr>
        <w:t>भूषणायिताम्</w:t>
      </w:r>
      <w:r w:rsidR="00D766AC" w:rsidRPr="00AC4226">
        <w:rPr>
          <w:cs/>
        </w:rPr>
        <w:t>।</w:t>
      </w:r>
      <w:r w:rsidR="002A5300" w:rsidRPr="00AC4226">
        <w:rPr>
          <w:cs/>
        </w:rPr>
        <w:br/>
      </w:r>
      <w:r w:rsidRPr="00AC4226">
        <w:rPr>
          <w:cs/>
        </w:rPr>
        <w:t>पयस्विनीं प्रेक्ष्य पथि द्विजार्चितां स भाव</w:t>
      </w:r>
      <w:r w:rsidR="00490FA9">
        <w:rPr>
          <w:rFonts w:hint="cs"/>
          <w:cs/>
        </w:rPr>
        <w:t>ि</w:t>
      </w:r>
      <w:r w:rsidRPr="00AC4226">
        <w:rPr>
          <w:cs/>
        </w:rPr>
        <w:t>नीमस्मरदत्र चण्डिकाम्</w:t>
      </w:r>
      <w:r w:rsidR="00D766AC" w:rsidRPr="00AC4226">
        <w:rPr>
          <w:cs/>
        </w:rPr>
        <w:t>॥</w:t>
      </w:r>
      <w:r w:rsidR="00185F4F" w:rsidRPr="00AC4226">
        <w:rPr>
          <w:cs/>
        </w:rPr>
        <w:t>5-</w:t>
      </w:r>
      <w:r w:rsidRPr="00AC4226">
        <w:t>35</w:t>
      </w:r>
      <w:r w:rsidR="0051754E" w:rsidRPr="00AC4226">
        <w:rPr>
          <w:cs/>
        </w:rPr>
        <w:t>॥</w:t>
      </w:r>
    </w:p>
    <w:p w14:paraId="6EF1657A" w14:textId="77777777" w:rsidR="000B67DF" w:rsidRPr="00AC4226" w:rsidRDefault="000B67DF" w:rsidP="00EC4553">
      <w:pPr>
        <w:pStyle w:val="EngText"/>
      </w:pPr>
      <w:r w:rsidRPr="00AC4226">
        <w:t xml:space="preserve">5-35. </w:t>
      </w:r>
      <w:r w:rsidR="009F2DFF" w:rsidRPr="00AC4226">
        <w:t xml:space="preserve">Madhwacharya, discerning </w:t>
      </w:r>
      <w:r w:rsidRPr="00AC4226">
        <w:t>enroute the Payas</w:t>
      </w:r>
      <w:r w:rsidR="009F2DFF" w:rsidRPr="00AC4226">
        <w:t xml:space="preserve">wini river that fells down the </w:t>
      </w:r>
      <w:r w:rsidRPr="00AC4226">
        <w:t>c</w:t>
      </w:r>
      <w:r w:rsidR="009F2DFF" w:rsidRPr="00AC4226">
        <w:t>l</w:t>
      </w:r>
      <w:r w:rsidRPr="00AC4226">
        <w:t xml:space="preserve">uster of </w:t>
      </w:r>
      <w:r w:rsidR="009F2DFF" w:rsidRPr="00AC4226">
        <w:t>trees</w:t>
      </w:r>
      <w:r w:rsidRPr="00AC4226">
        <w:t xml:space="preserve"> by the force of its flow, </w:t>
      </w:r>
      <w:r w:rsidR="009F2DFF" w:rsidRPr="00AC4226">
        <w:t>cleanses</w:t>
      </w:r>
      <w:r w:rsidRPr="00AC4226">
        <w:t xml:space="preserve"> the minds those who plunge in it and adorning the region adored by the birds and (Brahmins), recollected the intended incarnation of Goddess Durga worshipped </w:t>
      </w:r>
      <w:r w:rsidR="009F2DFF" w:rsidRPr="00AC4226">
        <w:t>by</w:t>
      </w:r>
      <w:r w:rsidRPr="00AC4226">
        <w:t xml:space="preserve"> the holy Brahmins, and embellishment to the place of her descent who will destroy the many ruling-demons </w:t>
      </w:r>
      <w:r w:rsidR="009F2DFF" w:rsidRPr="00AC4226">
        <w:t>by</w:t>
      </w:r>
      <w:r w:rsidRPr="00AC4226">
        <w:t xml:space="preserve"> her </w:t>
      </w:r>
      <w:r w:rsidR="009F2DFF" w:rsidRPr="00AC4226">
        <w:t>indomitable</w:t>
      </w:r>
      <w:r w:rsidRPr="00AC4226">
        <w:t xml:space="preserve"> daring and protect her devotees.</w:t>
      </w:r>
    </w:p>
    <w:p w14:paraId="3DCEDABB" w14:textId="77777777" w:rsidR="00E9400C" w:rsidRPr="00AC4226" w:rsidRDefault="00E9400C" w:rsidP="007C105A">
      <w:pPr>
        <w:pStyle w:val="S16S"/>
      </w:pPr>
      <w:r w:rsidRPr="00AC4226">
        <w:rPr>
          <w:cs/>
        </w:rPr>
        <w:t>ततः क्रमेण प्र</w:t>
      </w:r>
      <w:r w:rsidRPr="00AC4226">
        <w:t>-</w:t>
      </w:r>
      <w:r w:rsidRPr="00AC4226">
        <w:rPr>
          <w:cs/>
        </w:rPr>
        <w:t>चलन्नुपेयिवान् अवन्दतेन्दीवर</w:t>
      </w:r>
      <w:r w:rsidRPr="00AC4226">
        <w:t>-</w:t>
      </w:r>
      <w:r w:rsidRPr="00AC4226">
        <w:rPr>
          <w:cs/>
        </w:rPr>
        <w:t>सुन्दर</w:t>
      </w:r>
      <w:r w:rsidRPr="00AC4226">
        <w:t>-</w:t>
      </w:r>
      <w:r w:rsidRPr="00AC4226">
        <w:rPr>
          <w:cs/>
        </w:rPr>
        <w:t>च्छविम्</w:t>
      </w:r>
      <w:r w:rsidR="00D766AC" w:rsidRPr="00AC4226">
        <w:rPr>
          <w:cs/>
        </w:rPr>
        <w:t>।</w:t>
      </w:r>
      <w:r w:rsidR="002A5300" w:rsidRPr="00AC4226">
        <w:rPr>
          <w:cs/>
        </w:rPr>
        <w:br/>
      </w:r>
      <w:r w:rsidRPr="00AC4226">
        <w:rPr>
          <w:cs/>
        </w:rPr>
        <w:t>अम्भोज</w:t>
      </w:r>
      <w:r w:rsidRPr="00AC4226">
        <w:t>-</w:t>
      </w:r>
      <w:r w:rsidRPr="00AC4226">
        <w:rPr>
          <w:cs/>
        </w:rPr>
        <w:t>नाभं स भुजङ्ग</w:t>
      </w:r>
      <w:r w:rsidRPr="00AC4226">
        <w:t>-</w:t>
      </w:r>
      <w:r w:rsidRPr="00AC4226">
        <w:rPr>
          <w:cs/>
        </w:rPr>
        <w:t>शायिनं श्री</w:t>
      </w:r>
      <w:r w:rsidRPr="00AC4226">
        <w:t>-</w:t>
      </w:r>
      <w:r w:rsidRPr="00AC4226">
        <w:rPr>
          <w:cs/>
        </w:rPr>
        <w:t>वल्लभं श्रीमदनन्त</w:t>
      </w:r>
      <w:r w:rsidRPr="00AC4226">
        <w:t>-</w:t>
      </w:r>
      <w:r w:rsidRPr="00AC4226">
        <w:rPr>
          <w:cs/>
        </w:rPr>
        <w:t>सत्पुरे</w:t>
      </w:r>
      <w:r w:rsidR="00D766AC" w:rsidRPr="00AC4226">
        <w:rPr>
          <w:cs/>
        </w:rPr>
        <w:t>॥</w:t>
      </w:r>
      <w:r w:rsidR="00185F4F" w:rsidRPr="00AC4226">
        <w:rPr>
          <w:cs/>
        </w:rPr>
        <w:t>5-</w:t>
      </w:r>
      <w:r w:rsidRPr="00AC4226">
        <w:t>36</w:t>
      </w:r>
      <w:r w:rsidR="0051754E" w:rsidRPr="00AC4226">
        <w:rPr>
          <w:cs/>
        </w:rPr>
        <w:t>॥</w:t>
      </w:r>
    </w:p>
    <w:p w14:paraId="43AA0795" w14:textId="77777777" w:rsidR="000B67DF" w:rsidRPr="00AC4226" w:rsidRDefault="000B67DF" w:rsidP="00EC4553">
      <w:pPr>
        <w:pStyle w:val="EngText"/>
      </w:pPr>
      <w:r w:rsidRPr="00AC4226">
        <w:t xml:space="preserve">5-36. Moving ahead, as per schedule, Madhwacharya arrived at Tiruvanantapur and saluted Anant-Padmanabha, consort of Goddess </w:t>
      </w:r>
      <w:r w:rsidRPr="00AC4226">
        <w:lastRenderedPageBreak/>
        <w:t xml:space="preserve">Lakshmi lying on his serpent-bed glistening with the lovely </w:t>
      </w:r>
      <w:r w:rsidR="004916BD" w:rsidRPr="00AC4226">
        <w:t>splendour</w:t>
      </w:r>
      <w:r w:rsidRPr="00AC4226">
        <w:t xml:space="preserve"> of the blue lotus.</w:t>
      </w:r>
    </w:p>
    <w:p w14:paraId="6CF1BC30" w14:textId="77777777" w:rsidR="00E9400C" w:rsidRPr="00AC4226" w:rsidRDefault="00E9400C" w:rsidP="007C105A">
      <w:pPr>
        <w:pStyle w:val="S16S"/>
      </w:pPr>
      <w:r w:rsidRPr="00AC4226">
        <w:rPr>
          <w:cs/>
        </w:rPr>
        <w:t>वेदान्त</w:t>
      </w:r>
      <w:r w:rsidRPr="00AC4226">
        <w:t>-</w:t>
      </w:r>
      <w:r w:rsidRPr="00AC4226">
        <w:rPr>
          <w:cs/>
        </w:rPr>
        <w:t>सूत्राणि कृतान्त वित्</w:t>
      </w:r>
      <w:r w:rsidRPr="00AC4226">
        <w:t>-</w:t>
      </w:r>
      <w:r w:rsidRPr="00AC4226">
        <w:rPr>
          <w:cs/>
        </w:rPr>
        <w:t>तमो व्याख्यादसौ शिष्य</w:t>
      </w:r>
      <w:r w:rsidRPr="00AC4226">
        <w:t>-</w:t>
      </w:r>
      <w:r w:rsidRPr="00AC4226">
        <w:rPr>
          <w:cs/>
        </w:rPr>
        <w:t>गणाय संसदि</w:t>
      </w:r>
      <w:r w:rsidR="00D766AC" w:rsidRPr="00AC4226">
        <w:rPr>
          <w:cs/>
        </w:rPr>
        <w:t>।</w:t>
      </w:r>
      <w:r w:rsidR="002A5300" w:rsidRPr="00AC4226">
        <w:rPr>
          <w:cs/>
        </w:rPr>
        <w:br/>
      </w:r>
      <w:r w:rsidRPr="00AC4226">
        <w:rPr>
          <w:cs/>
        </w:rPr>
        <w:t>वि</w:t>
      </w:r>
      <w:r w:rsidRPr="00AC4226">
        <w:t>-</w:t>
      </w:r>
      <w:r w:rsidRPr="00AC4226">
        <w:rPr>
          <w:cs/>
        </w:rPr>
        <w:t>लक्षणं जीव</w:t>
      </w:r>
      <w:r w:rsidRPr="00AC4226">
        <w:t>-</w:t>
      </w:r>
      <w:r w:rsidRPr="00AC4226">
        <w:rPr>
          <w:cs/>
        </w:rPr>
        <w:t>गणाद् गुणार्णवं ब्रह्माच्युताख्यं प्रति</w:t>
      </w:r>
      <w:r w:rsidRPr="00AC4226">
        <w:t>-</w:t>
      </w:r>
      <w:r w:rsidRPr="00AC4226">
        <w:rPr>
          <w:cs/>
        </w:rPr>
        <w:t>पादयन् मुहुः</w:t>
      </w:r>
      <w:r w:rsidR="00D766AC" w:rsidRPr="00AC4226">
        <w:rPr>
          <w:cs/>
        </w:rPr>
        <w:t>॥</w:t>
      </w:r>
      <w:r w:rsidR="00185F4F" w:rsidRPr="00AC4226">
        <w:rPr>
          <w:cs/>
        </w:rPr>
        <w:t>5-</w:t>
      </w:r>
      <w:r w:rsidRPr="00AC4226">
        <w:t>37</w:t>
      </w:r>
      <w:r w:rsidR="0051754E" w:rsidRPr="00AC4226">
        <w:rPr>
          <w:cs/>
        </w:rPr>
        <w:t>॥</w:t>
      </w:r>
    </w:p>
    <w:p w14:paraId="10CD6E35" w14:textId="77777777" w:rsidR="00BA4D55" w:rsidRPr="00AC4226" w:rsidRDefault="00BA4D55" w:rsidP="00EC4553">
      <w:pPr>
        <w:pStyle w:val="EngText"/>
      </w:pPr>
      <w:r w:rsidRPr="00AC4226">
        <w:t xml:space="preserve">5-37. </w:t>
      </w:r>
      <w:r w:rsidR="009F2DFF" w:rsidRPr="00AC4226">
        <w:t>Madhwacharya</w:t>
      </w:r>
      <w:r w:rsidRPr="00AC4226">
        <w:t>, the distinguished interpreter of Vedanta discoursing on the sutras of Lord Vedavyasa to his disciples in the assembly of the learned, highlighted repeatedly that Brahman designated as Achutha is full of infinite auspicious attributes and is entirely different from the finite Jivas.</w:t>
      </w:r>
    </w:p>
    <w:p w14:paraId="3409A8F8" w14:textId="77777777" w:rsidR="00E9400C" w:rsidRPr="00AC4226" w:rsidRDefault="00E9400C" w:rsidP="007C105A">
      <w:pPr>
        <w:pStyle w:val="S16S"/>
      </w:pPr>
      <w:r w:rsidRPr="00AC4226">
        <w:rPr>
          <w:cs/>
        </w:rPr>
        <w:t>अप्रांशु</w:t>
      </w:r>
      <w:r w:rsidRPr="00AC4226">
        <w:t>-</w:t>
      </w:r>
      <w:r w:rsidR="00490FA9">
        <w:rPr>
          <w:rFonts w:hint="cs"/>
          <w:cs/>
        </w:rPr>
        <w:t>नू</w:t>
      </w:r>
      <w:r w:rsidRPr="00AC4226">
        <w:rPr>
          <w:cs/>
        </w:rPr>
        <w:t>त्नोप</w:t>
      </w:r>
      <w:r w:rsidRPr="00AC4226">
        <w:t>-</w:t>
      </w:r>
      <w:r w:rsidRPr="00AC4226">
        <w:rPr>
          <w:cs/>
        </w:rPr>
        <w:t>पदादि</w:t>
      </w:r>
      <w:r w:rsidRPr="00AC4226">
        <w:t>-</w:t>
      </w:r>
      <w:r w:rsidRPr="00AC4226">
        <w:rPr>
          <w:cs/>
        </w:rPr>
        <w:t>वास</w:t>
      </w:r>
      <w:r w:rsidRPr="00AC4226">
        <w:t>-</w:t>
      </w:r>
      <w:r w:rsidRPr="00AC4226">
        <w:rPr>
          <w:cs/>
        </w:rPr>
        <w:t>जः स सङ्करो वैर</w:t>
      </w:r>
      <w:r w:rsidRPr="00AC4226">
        <w:t>-</w:t>
      </w:r>
      <w:r w:rsidRPr="00AC4226">
        <w:rPr>
          <w:cs/>
        </w:rPr>
        <w:t>परायणः पुनः</w:t>
      </w:r>
      <w:r w:rsidR="00D766AC" w:rsidRPr="00AC4226">
        <w:rPr>
          <w:cs/>
        </w:rPr>
        <w:t>।</w:t>
      </w:r>
      <w:r w:rsidR="002A5300" w:rsidRPr="00AC4226">
        <w:rPr>
          <w:cs/>
        </w:rPr>
        <w:br/>
      </w:r>
      <w:r w:rsidRPr="00AC4226">
        <w:rPr>
          <w:cs/>
        </w:rPr>
        <w:t>असूययोचे</w:t>
      </w:r>
      <w:r w:rsidR="007A4C1E" w:rsidRPr="00AC4226">
        <w:rPr>
          <w:cs/>
        </w:rPr>
        <w:t>ऽ</w:t>
      </w:r>
      <w:r w:rsidRPr="00AC4226">
        <w:rPr>
          <w:cs/>
        </w:rPr>
        <w:t>त्र महानति</w:t>
      </w:r>
      <w:r w:rsidRPr="00AC4226">
        <w:t>-</w:t>
      </w:r>
      <w:r w:rsidRPr="00AC4226">
        <w:rPr>
          <w:cs/>
        </w:rPr>
        <w:t>क्रमः सूत्रार्थ</w:t>
      </w:r>
      <w:r w:rsidRPr="00AC4226">
        <w:t>-</w:t>
      </w:r>
      <w:r w:rsidRPr="00AC4226">
        <w:rPr>
          <w:cs/>
        </w:rPr>
        <w:t>वादो</w:t>
      </w:r>
      <w:r w:rsidR="007A4C1E" w:rsidRPr="00AC4226">
        <w:rPr>
          <w:cs/>
        </w:rPr>
        <w:t>ऽ</w:t>
      </w:r>
      <w:r w:rsidRPr="00AC4226">
        <w:rPr>
          <w:cs/>
        </w:rPr>
        <w:t>कृत</w:t>
      </w:r>
      <w:r w:rsidRPr="00AC4226">
        <w:t>-</w:t>
      </w:r>
      <w:r w:rsidRPr="00AC4226">
        <w:rPr>
          <w:cs/>
        </w:rPr>
        <w:t>भाष्यकेष्विति</w:t>
      </w:r>
      <w:r w:rsidR="00D766AC" w:rsidRPr="00AC4226">
        <w:rPr>
          <w:cs/>
        </w:rPr>
        <w:t>॥</w:t>
      </w:r>
      <w:r w:rsidR="00185F4F" w:rsidRPr="00AC4226">
        <w:rPr>
          <w:cs/>
        </w:rPr>
        <w:t>5-</w:t>
      </w:r>
      <w:r w:rsidRPr="00AC4226">
        <w:t>38</w:t>
      </w:r>
      <w:r w:rsidR="0051754E" w:rsidRPr="00AC4226">
        <w:rPr>
          <w:cs/>
        </w:rPr>
        <w:t>॥</w:t>
      </w:r>
    </w:p>
    <w:p w14:paraId="71A3F108" w14:textId="77777777" w:rsidR="00BA4D55" w:rsidRPr="00AC4226" w:rsidRDefault="00BA4D55" w:rsidP="00EC4553">
      <w:pPr>
        <w:pStyle w:val="EngText"/>
      </w:pPr>
      <w:r w:rsidRPr="00AC4226">
        <w:t>5-38. The vindictive S</w:t>
      </w:r>
      <w:r w:rsidR="00164D22">
        <w:t xml:space="preserve">ankara </w:t>
      </w:r>
      <w:r w:rsidRPr="00AC4226">
        <w:t xml:space="preserve">the despiser of  Mukhyaprana born again in the Kudipusturu clan inflamed with ill-will from Madhwacharya so propagating the majesty of the supreme, accused him that it was a </w:t>
      </w:r>
      <w:r w:rsidR="009F2DFF" w:rsidRPr="00AC4226">
        <w:t>transgression</w:t>
      </w:r>
      <w:r w:rsidRPr="00AC4226">
        <w:t xml:space="preserve"> of the bonds of decorum to discourse on the Sutras off-hand without composing a commentary.</w:t>
      </w:r>
    </w:p>
    <w:p w14:paraId="3962AFED" w14:textId="77777777" w:rsidR="00E9400C" w:rsidRPr="00AC4226" w:rsidRDefault="00E9400C" w:rsidP="007C105A">
      <w:pPr>
        <w:pStyle w:val="S16S"/>
      </w:pPr>
      <w:r w:rsidRPr="00AC4226">
        <w:rPr>
          <w:cs/>
        </w:rPr>
        <w:t>वदोत्तरम् भाति यदीह कुर्महे भाष्यं कृतिर्नास्य हि दण्ड</w:t>
      </w:r>
      <w:r w:rsidRPr="00AC4226">
        <w:t>-</w:t>
      </w:r>
      <w:r w:rsidRPr="00AC4226">
        <w:rPr>
          <w:cs/>
        </w:rPr>
        <w:t>वारिता</w:t>
      </w:r>
      <w:r w:rsidR="00D766AC" w:rsidRPr="00AC4226">
        <w:rPr>
          <w:cs/>
        </w:rPr>
        <w:t>।</w:t>
      </w:r>
      <w:r w:rsidR="002A5300" w:rsidRPr="00AC4226">
        <w:rPr>
          <w:cs/>
        </w:rPr>
        <w:br/>
      </w:r>
      <w:r w:rsidRPr="00AC4226">
        <w:rPr>
          <w:cs/>
        </w:rPr>
        <w:t>जगद्</w:t>
      </w:r>
      <w:r w:rsidRPr="00AC4226">
        <w:t>-</w:t>
      </w:r>
      <w:r w:rsidRPr="00AC4226">
        <w:rPr>
          <w:cs/>
        </w:rPr>
        <w:t>गुरूणामिति तां गुरोर्गिरं जनः समस्तो</w:t>
      </w:r>
      <w:r w:rsidR="00490FA9">
        <w:rPr>
          <w:cs/>
        </w:rPr>
        <w:t>ऽ</w:t>
      </w:r>
      <w:r w:rsidRPr="00AC4226">
        <w:rPr>
          <w:cs/>
        </w:rPr>
        <w:t>भिननन्द स</w:t>
      </w:r>
      <w:r w:rsidRPr="00AC4226">
        <w:t>-</w:t>
      </w:r>
      <w:r w:rsidRPr="00AC4226">
        <w:rPr>
          <w:cs/>
        </w:rPr>
        <w:t>स्मिताम्</w:t>
      </w:r>
      <w:r w:rsidR="00D766AC" w:rsidRPr="00AC4226">
        <w:rPr>
          <w:cs/>
        </w:rPr>
        <w:t>॥</w:t>
      </w:r>
      <w:r w:rsidR="00185F4F" w:rsidRPr="00AC4226">
        <w:rPr>
          <w:cs/>
        </w:rPr>
        <w:t>5-</w:t>
      </w:r>
      <w:r w:rsidRPr="00AC4226">
        <w:t>39</w:t>
      </w:r>
      <w:r w:rsidR="0051754E" w:rsidRPr="00AC4226">
        <w:rPr>
          <w:cs/>
        </w:rPr>
        <w:t>॥</w:t>
      </w:r>
    </w:p>
    <w:p w14:paraId="1A03DFDB" w14:textId="77777777" w:rsidR="00BA4D55" w:rsidRPr="00AC4226" w:rsidRDefault="00BA4D55" w:rsidP="00EC4553">
      <w:pPr>
        <w:pStyle w:val="EngText"/>
      </w:pPr>
      <w:r w:rsidRPr="00AC4226">
        <w:t xml:space="preserve">5-39. All the people who had assembled there greatly appreciated the words of Madhwacharya, the preceptor of the world, spoken with a pleasing smile: ‘you are at liberty </w:t>
      </w:r>
      <w:r w:rsidR="009F2DFF" w:rsidRPr="00AC4226">
        <w:t>to</w:t>
      </w:r>
      <w:r w:rsidRPr="00AC4226">
        <w:t xml:space="preserve"> answer our objections, if you can. We will shortly compose our </w:t>
      </w:r>
      <w:r w:rsidR="009F2DFF" w:rsidRPr="00AC4226">
        <w:t>Bhashya</w:t>
      </w:r>
      <w:r w:rsidRPr="00AC4226">
        <w:t xml:space="preserve">. </w:t>
      </w:r>
      <w:r w:rsidR="009F2DFF" w:rsidRPr="00AC4226">
        <w:t>Of course</w:t>
      </w:r>
      <w:r w:rsidRPr="00AC4226">
        <w:t>, there is no royal decree denying the right to compose a commentary.’</w:t>
      </w:r>
    </w:p>
    <w:p w14:paraId="21AF9659" w14:textId="77777777" w:rsidR="00E9400C" w:rsidRPr="00AC4226" w:rsidRDefault="00E9400C" w:rsidP="007C105A">
      <w:pPr>
        <w:pStyle w:val="S16S"/>
      </w:pPr>
      <w:r w:rsidRPr="00AC4226">
        <w:rPr>
          <w:cs/>
        </w:rPr>
        <w:t>प्राज्ञैर्महा</w:t>
      </w:r>
      <w:r w:rsidRPr="00AC4226">
        <w:t>-</w:t>
      </w:r>
      <w:r w:rsidRPr="00AC4226">
        <w:rPr>
          <w:cs/>
        </w:rPr>
        <w:t>पूरुष</w:t>
      </w:r>
      <w:r w:rsidRPr="00AC4226">
        <w:t>-</w:t>
      </w:r>
      <w:r w:rsidRPr="00AC4226">
        <w:rPr>
          <w:cs/>
        </w:rPr>
        <w:t>सर्व</w:t>
      </w:r>
      <w:r w:rsidRPr="00AC4226">
        <w:t>-</w:t>
      </w:r>
      <w:r w:rsidRPr="00AC4226">
        <w:rPr>
          <w:cs/>
        </w:rPr>
        <w:t>लक्षणैः सम्पन्न</w:t>
      </w:r>
      <w:r w:rsidRPr="00AC4226">
        <w:t>-</w:t>
      </w:r>
      <w:r w:rsidRPr="00AC4226">
        <w:rPr>
          <w:cs/>
        </w:rPr>
        <w:t>देहो</w:t>
      </w:r>
      <w:r w:rsidR="007A4C1E" w:rsidRPr="00AC4226">
        <w:rPr>
          <w:cs/>
        </w:rPr>
        <w:t>ऽ</w:t>
      </w:r>
      <w:r w:rsidRPr="00AC4226">
        <w:rPr>
          <w:cs/>
        </w:rPr>
        <w:t>यमितीरिते प्रभौ</w:t>
      </w:r>
      <w:r w:rsidR="00D766AC" w:rsidRPr="00AC4226">
        <w:rPr>
          <w:cs/>
        </w:rPr>
        <w:t>।</w:t>
      </w:r>
      <w:r w:rsidR="002A5300" w:rsidRPr="00AC4226">
        <w:rPr>
          <w:cs/>
        </w:rPr>
        <w:br/>
      </w:r>
      <w:r w:rsidRPr="00AC4226">
        <w:rPr>
          <w:cs/>
        </w:rPr>
        <w:t>परे परस्याप्यति</w:t>
      </w:r>
      <w:r w:rsidRPr="00AC4226">
        <w:t>-</w:t>
      </w:r>
      <w:r w:rsidRPr="00AC4226">
        <w:rPr>
          <w:cs/>
        </w:rPr>
        <w:t>पीनता</w:t>
      </w:r>
      <w:r w:rsidRPr="00AC4226">
        <w:t>-</w:t>
      </w:r>
      <w:r w:rsidRPr="00AC4226">
        <w:rPr>
          <w:cs/>
        </w:rPr>
        <w:t>दृशः  स्फिङ</w:t>
      </w:r>
      <w:r w:rsidRPr="00AC4226">
        <w:t>-</w:t>
      </w:r>
      <w:r w:rsidRPr="00AC4226">
        <w:rPr>
          <w:cs/>
        </w:rPr>
        <w:t>मात्र संशंसनमेव चक्रिरे</w:t>
      </w:r>
      <w:r w:rsidR="00D766AC" w:rsidRPr="00AC4226">
        <w:rPr>
          <w:cs/>
        </w:rPr>
        <w:t>॥</w:t>
      </w:r>
      <w:r w:rsidR="00185F4F" w:rsidRPr="00AC4226">
        <w:rPr>
          <w:cs/>
        </w:rPr>
        <w:t>5-</w:t>
      </w:r>
      <w:r w:rsidRPr="00AC4226">
        <w:t>40</w:t>
      </w:r>
      <w:r w:rsidR="0051754E" w:rsidRPr="00AC4226">
        <w:rPr>
          <w:cs/>
        </w:rPr>
        <w:t>॥</w:t>
      </w:r>
    </w:p>
    <w:p w14:paraId="68279A3D" w14:textId="77777777" w:rsidR="00BA4D55" w:rsidRPr="00AC4226" w:rsidRDefault="00BA4D55" w:rsidP="00EC4553">
      <w:pPr>
        <w:pStyle w:val="EngText"/>
      </w:pPr>
      <w:r w:rsidRPr="00AC4226">
        <w:t xml:space="preserve">5-40 When the learned in the assembly highly lauded Madhwacharya as a prodigy possessing all the thirty-two </w:t>
      </w:r>
      <w:r w:rsidR="009F2DFF" w:rsidRPr="00AC4226">
        <w:t>bodily</w:t>
      </w:r>
      <w:r w:rsidRPr="00AC4226">
        <w:t xml:space="preserve"> excellences, the partisans of Kudipusturu praised out of sheer envy his adipose waist</w:t>
      </w:r>
      <w:r w:rsidR="009F2DFF" w:rsidRPr="00AC4226">
        <w:t>. (A</w:t>
      </w:r>
      <w:r w:rsidRPr="00AC4226">
        <w:t xml:space="preserve"> sign of ugliness).</w:t>
      </w:r>
    </w:p>
    <w:p w14:paraId="5255020E" w14:textId="77777777" w:rsidR="00E9400C" w:rsidRPr="00AC4226" w:rsidRDefault="00490FA9" w:rsidP="007C105A">
      <w:pPr>
        <w:pStyle w:val="S16S"/>
      </w:pPr>
      <w:r>
        <w:rPr>
          <w:cs/>
        </w:rPr>
        <w:t>स्</w:t>
      </w:r>
      <w:r>
        <w:rPr>
          <w:rFonts w:hint="cs"/>
          <w:cs/>
        </w:rPr>
        <w:t>फि</w:t>
      </w:r>
      <w:r w:rsidR="00E9400C" w:rsidRPr="00AC4226">
        <w:rPr>
          <w:cs/>
        </w:rPr>
        <w:t>ग्</w:t>
      </w:r>
      <w:r w:rsidR="00E9400C" w:rsidRPr="00AC4226">
        <w:t>-</w:t>
      </w:r>
      <w:r w:rsidR="00E9400C" w:rsidRPr="00AC4226">
        <w:rPr>
          <w:cs/>
        </w:rPr>
        <w:t>धूषणानि प्रतिपादयत्यलं सम्पूर्ण</w:t>
      </w:r>
      <w:r w:rsidR="00E9400C" w:rsidRPr="00AC4226">
        <w:t>-</w:t>
      </w:r>
      <w:r w:rsidR="00E9400C" w:rsidRPr="00AC4226">
        <w:rPr>
          <w:cs/>
        </w:rPr>
        <w:t>सङ्ख्ये</w:t>
      </w:r>
      <w:r w:rsidR="007A4C1E" w:rsidRPr="00AC4226">
        <w:rPr>
          <w:cs/>
        </w:rPr>
        <w:t>ऽ</w:t>
      </w:r>
      <w:r w:rsidR="00E9400C" w:rsidRPr="00AC4226">
        <w:rPr>
          <w:cs/>
        </w:rPr>
        <w:t>स्यतु लक्ष्म</w:t>
      </w:r>
      <w:r w:rsidR="00E9400C" w:rsidRPr="00AC4226">
        <w:t>-</w:t>
      </w:r>
      <w:r w:rsidR="00E9400C" w:rsidRPr="00AC4226">
        <w:rPr>
          <w:cs/>
        </w:rPr>
        <w:t>शास्त्रतः</w:t>
      </w:r>
      <w:r w:rsidR="00D766AC" w:rsidRPr="00AC4226">
        <w:rPr>
          <w:cs/>
        </w:rPr>
        <w:t>।</w:t>
      </w:r>
      <w:r w:rsidR="002A5300" w:rsidRPr="00AC4226">
        <w:rPr>
          <w:cs/>
        </w:rPr>
        <w:br/>
      </w:r>
      <w:r w:rsidR="00E9400C" w:rsidRPr="00AC4226">
        <w:rPr>
          <w:cs/>
        </w:rPr>
        <w:t>तद्</w:t>
      </w:r>
      <w:r w:rsidR="00E9400C" w:rsidRPr="00AC4226">
        <w:t>-</w:t>
      </w:r>
      <w:r w:rsidR="00E9400C" w:rsidRPr="00AC4226">
        <w:rPr>
          <w:cs/>
        </w:rPr>
        <w:t>दण्ड</w:t>
      </w:r>
      <w:r w:rsidR="00E9400C" w:rsidRPr="00AC4226">
        <w:t>-</w:t>
      </w:r>
      <w:r w:rsidR="00E9400C" w:rsidRPr="00AC4226">
        <w:rPr>
          <w:cs/>
        </w:rPr>
        <w:t>सङ्खण्डन</w:t>
      </w:r>
      <w:r w:rsidR="00E9400C" w:rsidRPr="00AC4226">
        <w:t>-</w:t>
      </w:r>
      <w:r w:rsidR="00E9400C" w:rsidRPr="00AC4226">
        <w:rPr>
          <w:cs/>
        </w:rPr>
        <w:t>संश्रवम् व्यधात् तदक्षमो</w:t>
      </w:r>
      <w:r w:rsidR="007A4C1E" w:rsidRPr="00AC4226">
        <w:rPr>
          <w:cs/>
        </w:rPr>
        <w:t>ऽ</w:t>
      </w:r>
      <w:r w:rsidR="00E9400C" w:rsidRPr="00AC4226">
        <w:rPr>
          <w:cs/>
        </w:rPr>
        <w:t>सौ प्रकृतिर्हि सा</w:t>
      </w:r>
      <w:r w:rsidR="007A4C1E" w:rsidRPr="00AC4226">
        <w:rPr>
          <w:cs/>
        </w:rPr>
        <w:t>ऽ</w:t>
      </w:r>
      <w:r w:rsidR="00E9400C" w:rsidRPr="00AC4226">
        <w:rPr>
          <w:cs/>
        </w:rPr>
        <w:t>सताम्</w:t>
      </w:r>
      <w:r w:rsidR="00D766AC" w:rsidRPr="00AC4226">
        <w:rPr>
          <w:cs/>
        </w:rPr>
        <w:t>॥</w:t>
      </w:r>
      <w:r w:rsidR="00185F4F" w:rsidRPr="00AC4226">
        <w:rPr>
          <w:cs/>
        </w:rPr>
        <w:t>5-</w:t>
      </w:r>
      <w:r w:rsidR="00E9400C" w:rsidRPr="00AC4226">
        <w:t>41</w:t>
      </w:r>
      <w:r w:rsidR="0051754E" w:rsidRPr="00AC4226">
        <w:rPr>
          <w:cs/>
        </w:rPr>
        <w:t>॥</w:t>
      </w:r>
    </w:p>
    <w:p w14:paraId="223CC282" w14:textId="77777777" w:rsidR="00BA4D55" w:rsidRPr="00AC4226" w:rsidRDefault="00BA4D55" w:rsidP="00EC4553">
      <w:pPr>
        <w:pStyle w:val="EngText"/>
      </w:pPr>
      <w:r w:rsidRPr="00AC4226">
        <w:lastRenderedPageBreak/>
        <w:t xml:space="preserve">5-41. When Poornaprajna commented aright basing his remarks on the science of the signs of physical excellence that fatty hips betokened a </w:t>
      </w:r>
      <w:r w:rsidR="00164D22">
        <w:t>hedions</w:t>
      </w:r>
      <w:r w:rsidRPr="00AC4226">
        <w:t xml:space="preserve"> mark, Kudipusturu out of fury, took a vow even though incompetent to carry it out that he will break his staff. (</w:t>
      </w:r>
      <w:r w:rsidR="00067E0B" w:rsidRPr="00AC4226">
        <w:t>Cut</w:t>
      </w:r>
      <w:r w:rsidRPr="00AC4226">
        <w:t xml:space="preserve"> his monk-staff into pieces</w:t>
      </w:r>
      <w:r w:rsidR="00164D22">
        <w:t>.</w:t>
      </w:r>
      <w:r w:rsidRPr="00AC4226">
        <w:t>) Verily such is the nature of the vicious (to take barren vows).</w:t>
      </w:r>
    </w:p>
    <w:p w14:paraId="0FFEAC87" w14:textId="77777777" w:rsidR="00E9400C" w:rsidRPr="00AC4226" w:rsidRDefault="00E9400C" w:rsidP="007C105A">
      <w:pPr>
        <w:pStyle w:val="S16S"/>
      </w:pPr>
      <w:r w:rsidRPr="00AC4226">
        <w:rPr>
          <w:cs/>
        </w:rPr>
        <w:t>स्नात्वा</w:t>
      </w:r>
      <w:r w:rsidR="007A4C1E" w:rsidRPr="00AC4226">
        <w:rPr>
          <w:cs/>
        </w:rPr>
        <w:t>ऽ</w:t>
      </w:r>
      <w:r w:rsidR="008A519B">
        <w:rPr>
          <w:cs/>
        </w:rPr>
        <w:t>त्र तीर्थेष्व</w:t>
      </w:r>
      <w:r w:rsidRPr="00AC4226">
        <w:rPr>
          <w:cs/>
        </w:rPr>
        <w:t>चिरेण कन्यका</w:t>
      </w:r>
      <w:r w:rsidRPr="00AC4226">
        <w:t>-</w:t>
      </w:r>
      <w:r w:rsidRPr="00AC4226">
        <w:rPr>
          <w:cs/>
        </w:rPr>
        <w:t>तीर्थे सु</w:t>
      </w:r>
      <w:r w:rsidRPr="00AC4226">
        <w:t>-</w:t>
      </w:r>
      <w:r w:rsidRPr="00AC4226">
        <w:rPr>
          <w:cs/>
        </w:rPr>
        <w:t>तीर्थे सुख</w:t>
      </w:r>
      <w:r w:rsidRPr="00AC4226">
        <w:t>-</w:t>
      </w:r>
      <w:r w:rsidR="008A519B">
        <w:rPr>
          <w:cs/>
        </w:rPr>
        <w:t>तीर्थ आ</w:t>
      </w:r>
      <w:r w:rsidRPr="00AC4226">
        <w:rPr>
          <w:cs/>
        </w:rPr>
        <w:t>प्लुतः</w:t>
      </w:r>
      <w:r w:rsidR="00D766AC" w:rsidRPr="00AC4226">
        <w:rPr>
          <w:cs/>
        </w:rPr>
        <w:t>।</w:t>
      </w:r>
      <w:r w:rsidR="002A5300" w:rsidRPr="00AC4226">
        <w:rPr>
          <w:cs/>
        </w:rPr>
        <w:br/>
      </w:r>
      <w:r w:rsidRPr="00AC4226">
        <w:rPr>
          <w:cs/>
        </w:rPr>
        <w:t>समुद्र</w:t>
      </w:r>
      <w:r w:rsidRPr="00AC4226">
        <w:t>-</w:t>
      </w:r>
      <w:r w:rsidRPr="00AC4226">
        <w:rPr>
          <w:cs/>
        </w:rPr>
        <w:t>सेतौ च नि</w:t>
      </w:r>
      <w:r w:rsidRPr="00AC4226">
        <w:t>-</w:t>
      </w:r>
      <w:r w:rsidRPr="00AC4226">
        <w:rPr>
          <w:cs/>
        </w:rPr>
        <w:t>मज्य विष्णवे श्री</w:t>
      </w:r>
      <w:r w:rsidRPr="00AC4226">
        <w:t>-</w:t>
      </w:r>
      <w:r w:rsidRPr="00AC4226">
        <w:rPr>
          <w:cs/>
        </w:rPr>
        <w:t>राम</w:t>
      </w:r>
      <w:r w:rsidRPr="00AC4226">
        <w:t>-</w:t>
      </w:r>
      <w:r w:rsidRPr="00AC4226">
        <w:rPr>
          <w:cs/>
        </w:rPr>
        <w:t>नाथाय नमश्चकार सः</w:t>
      </w:r>
      <w:r w:rsidR="00D766AC" w:rsidRPr="00AC4226">
        <w:rPr>
          <w:cs/>
        </w:rPr>
        <w:t>॥</w:t>
      </w:r>
      <w:r w:rsidR="00185F4F" w:rsidRPr="00AC4226">
        <w:rPr>
          <w:cs/>
        </w:rPr>
        <w:t>5-</w:t>
      </w:r>
      <w:r w:rsidRPr="00AC4226">
        <w:t>42</w:t>
      </w:r>
      <w:r w:rsidR="0051754E" w:rsidRPr="00AC4226">
        <w:rPr>
          <w:cs/>
        </w:rPr>
        <w:t>॥</w:t>
      </w:r>
    </w:p>
    <w:p w14:paraId="382D6C78" w14:textId="77777777" w:rsidR="00BA4D55" w:rsidRPr="00AC4226" w:rsidRDefault="00BA4D55" w:rsidP="00EC4553">
      <w:pPr>
        <w:pStyle w:val="EngText"/>
      </w:pPr>
      <w:r w:rsidRPr="00AC4226">
        <w:t>5-42. With holy dips in various hallowed lakes in that place, Madhwacharya moving further ahead plunged in the foremost pond by</w:t>
      </w:r>
      <w:r w:rsidR="00164D22">
        <w:t xml:space="preserve"> name K</w:t>
      </w:r>
      <w:r w:rsidRPr="00AC4226">
        <w:t>anyatirtha. Then enroute, arriving at the sea-bridge (Dhanus</w:t>
      </w:r>
      <w:r w:rsidR="00164D22">
        <w:t>h</w:t>
      </w:r>
      <w:r w:rsidRPr="00AC4226">
        <w:t xml:space="preserve">koti) he bathed there and bowed to Lord Hari immanent in the Rameshwara </w:t>
      </w:r>
      <w:r w:rsidR="00164D22">
        <w:t>Linga</w:t>
      </w:r>
      <w:r w:rsidRPr="00AC4226">
        <w:t xml:space="preserve"> installed by Lord Ramachandra.</w:t>
      </w:r>
    </w:p>
    <w:p w14:paraId="41A6FEA0" w14:textId="77777777" w:rsidR="00BA4D55" w:rsidRPr="00AC4226" w:rsidRDefault="00BA4D55" w:rsidP="00EC4553">
      <w:pPr>
        <w:pStyle w:val="EngText"/>
      </w:pPr>
      <w:r w:rsidRPr="00AC4226">
        <w:t>(The sight of the bridge removes even the sin of Brahmahatya.)</w:t>
      </w:r>
    </w:p>
    <w:p w14:paraId="3E832175" w14:textId="77777777" w:rsidR="00E9400C" w:rsidRPr="00AC4226" w:rsidRDefault="00E9400C" w:rsidP="007C105A">
      <w:pPr>
        <w:pStyle w:val="S16S"/>
      </w:pPr>
      <w:r w:rsidRPr="00AC4226">
        <w:rPr>
          <w:cs/>
        </w:rPr>
        <w:t>तमा</w:t>
      </w:r>
      <w:r w:rsidRPr="00AC4226">
        <w:t>-</w:t>
      </w:r>
      <w:r w:rsidRPr="00AC4226">
        <w:rPr>
          <w:cs/>
        </w:rPr>
        <w:t>व्रजन्तं यतिवेष</w:t>
      </w:r>
      <w:r w:rsidRPr="00AC4226">
        <w:t>-</w:t>
      </w:r>
      <w:r w:rsidRPr="00AC4226">
        <w:rPr>
          <w:cs/>
        </w:rPr>
        <w:t>धारिणं दण्डं प्रकाश्यैष हसन्नभाषत</w:t>
      </w:r>
      <w:r w:rsidR="00D766AC" w:rsidRPr="00AC4226">
        <w:rPr>
          <w:cs/>
        </w:rPr>
        <w:t>।</w:t>
      </w:r>
      <w:r w:rsidR="002A5300" w:rsidRPr="00AC4226">
        <w:rPr>
          <w:cs/>
        </w:rPr>
        <w:br/>
      </w:r>
      <w:r w:rsidRPr="00AC4226">
        <w:rPr>
          <w:cs/>
        </w:rPr>
        <w:t>खण्ड्येत दण्डो यदि चण्ड न त्वया त्वं पण्डको</w:t>
      </w:r>
      <w:r w:rsidR="007A4C1E" w:rsidRPr="00AC4226">
        <w:rPr>
          <w:cs/>
        </w:rPr>
        <w:t>ऽ</w:t>
      </w:r>
      <w:r w:rsidRPr="00AC4226">
        <w:rPr>
          <w:cs/>
        </w:rPr>
        <w:t>पण्डित वन्द्य</w:t>
      </w:r>
      <w:r w:rsidRPr="00AC4226">
        <w:t>-</w:t>
      </w:r>
      <w:r w:rsidRPr="00AC4226">
        <w:rPr>
          <w:cs/>
        </w:rPr>
        <w:t>वागिति</w:t>
      </w:r>
      <w:r w:rsidR="00D766AC" w:rsidRPr="00AC4226">
        <w:rPr>
          <w:cs/>
        </w:rPr>
        <w:t>॥</w:t>
      </w:r>
      <w:r w:rsidR="00185F4F" w:rsidRPr="00AC4226">
        <w:rPr>
          <w:cs/>
        </w:rPr>
        <w:t>5-</w:t>
      </w:r>
      <w:r w:rsidRPr="00AC4226">
        <w:t>43</w:t>
      </w:r>
      <w:r w:rsidR="0051754E" w:rsidRPr="00AC4226">
        <w:rPr>
          <w:cs/>
        </w:rPr>
        <w:t>॥</w:t>
      </w:r>
    </w:p>
    <w:p w14:paraId="47A75D78" w14:textId="77777777" w:rsidR="00BA4D55" w:rsidRPr="00AC4226" w:rsidRDefault="00BA4D55" w:rsidP="00EC4553">
      <w:pPr>
        <w:pStyle w:val="EngText"/>
      </w:pPr>
      <w:r w:rsidRPr="00AC4226">
        <w:t>5-43.</w:t>
      </w:r>
      <w:r w:rsidR="00220DA0" w:rsidRPr="00AC4226">
        <w:t xml:space="preserve"> Then Madhwacharya acco</w:t>
      </w:r>
      <w:r w:rsidR="00164D22">
        <w:t>u</w:t>
      </w:r>
      <w:r w:rsidR="00220DA0" w:rsidRPr="00AC4226">
        <w:t xml:space="preserve">sted Kudipusturu facing him in the garb of an ascetic, showing his staff with a smile: ‘Oh foolish one, you are a victim of fury! If you sever not this staff, then you turn to be </w:t>
      </w:r>
      <w:r w:rsidR="00164D22">
        <w:t xml:space="preserve">a </w:t>
      </w:r>
      <w:r w:rsidR="00067E0B" w:rsidRPr="00AC4226">
        <w:t>professed</w:t>
      </w:r>
      <w:r w:rsidR="00220DA0" w:rsidRPr="00AC4226">
        <w:t xml:space="preserve"> liar and a eunuch</w:t>
      </w:r>
      <w:r w:rsidR="00164D22">
        <w:t>.</w:t>
      </w:r>
      <w:r w:rsidR="00220DA0" w:rsidRPr="00AC4226">
        <w:t>’</w:t>
      </w:r>
    </w:p>
    <w:p w14:paraId="7AB9A7DF" w14:textId="77777777" w:rsidR="00E9400C" w:rsidRPr="00AC4226" w:rsidRDefault="00E9400C" w:rsidP="007C105A">
      <w:pPr>
        <w:pStyle w:val="S16S"/>
      </w:pPr>
      <w:r w:rsidRPr="00AC4226">
        <w:rPr>
          <w:cs/>
        </w:rPr>
        <w:t>लज्जानतः स्वार्थमथार्थयन्नसन् उपैक्ष्यतासौ द्विज</w:t>
      </w:r>
      <w:r w:rsidRPr="00AC4226">
        <w:t>-</w:t>
      </w:r>
      <w:r w:rsidRPr="00AC4226">
        <w:rPr>
          <w:cs/>
        </w:rPr>
        <w:t>नायकैस्तदा</w:t>
      </w:r>
      <w:r w:rsidR="00D766AC" w:rsidRPr="00AC4226">
        <w:rPr>
          <w:cs/>
        </w:rPr>
        <w:t>।</w:t>
      </w:r>
      <w:r w:rsidR="002A5300" w:rsidRPr="00AC4226">
        <w:rPr>
          <w:cs/>
        </w:rPr>
        <w:br/>
      </w:r>
      <w:r w:rsidRPr="00AC4226">
        <w:rPr>
          <w:cs/>
        </w:rPr>
        <w:t>आनन्दयन्तं  वदनेन्दुना जगत् तं द्वेष्टि कः प्राज्ञमिहेति वादिभिः</w:t>
      </w:r>
      <w:r w:rsidR="00D766AC" w:rsidRPr="00AC4226">
        <w:rPr>
          <w:cs/>
        </w:rPr>
        <w:t>॥</w:t>
      </w:r>
      <w:r w:rsidR="00185F4F" w:rsidRPr="00AC4226">
        <w:rPr>
          <w:cs/>
        </w:rPr>
        <w:t>5-</w:t>
      </w:r>
      <w:r w:rsidRPr="00AC4226">
        <w:t>44</w:t>
      </w:r>
      <w:r w:rsidR="0051754E" w:rsidRPr="00AC4226">
        <w:rPr>
          <w:cs/>
        </w:rPr>
        <w:t>॥</w:t>
      </w:r>
    </w:p>
    <w:p w14:paraId="3F6A09B4" w14:textId="77777777" w:rsidR="00220DA0" w:rsidRPr="00986BB2" w:rsidRDefault="00220DA0" w:rsidP="00EC4553">
      <w:pPr>
        <w:pStyle w:val="EngText"/>
      </w:pPr>
      <w:r w:rsidRPr="00986BB2">
        <w:t>5-44. Bent with blush, he begged the best Brahmins to back him in breaking the Acharya’s monk-staff but they belittl</w:t>
      </w:r>
      <w:r w:rsidR="00067E0B" w:rsidRPr="00986BB2">
        <w:t xml:space="preserve">ed him for his beastly </w:t>
      </w:r>
      <w:r w:rsidR="004916BD" w:rsidRPr="00986BB2">
        <w:t>behaviour</w:t>
      </w:r>
      <w:r w:rsidRPr="00986BB2">
        <w:t xml:space="preserve"> berating thus: ‘who can censure such a celestial </w:t>
      </w:r>
      <w:r w:rsidR="00986BB2" w:rsidRPr="00986BB2">
        <w:t>who</w:t>
      </w:r>
      <w:r w:rsidRPr="00986BB2">
        <w:t xml:space="preserve"> charms the cosmos with his beaming, beautiful (moon-like) countenance?</w:t>
      </w:r>
      <w:r w:rsidR="00986BB2" w:rsidRPr="00986BB2">
        <w:t>’</w:t>
      </w:r>
    </w:p>
    <w:p w14:paraId="6203033F" w14:textId="77777777" w:rsidR="00E9400C" w:rsidRPr="00AC4226" w:rsidRDefault="00E9400C" w:rsidP="007C105A">
      <w:pPr>
        <w:pStyle w:val="S16S"/>
      </w:pPr>
      <w:r w:rsidRPr="00AC4226">
        <w:rPr>
          <w:cs/>
        </w:rPr>
        <w:t>या</w:t>
      </w:r>
      <w:r w:rsidRPr="00AC4226">
        <w:t>-</w:t>
      </w:r>
      <w:r w:rsidRPr="00AC4226">
        <w:rPr>
          <w:cs/>
        </w:rPr>
        <w:t>याः प्रसक्ताः परिषत्सु पूरुषैः विद्याविदग्धैर्विविधैः समागमे</w:t>
      </w:r>
      <w:r w:rsidR="00D766AC" w:rsidRPr="00AC4226">
        <w:rPr>
          <w:cs/>
        </w:rPr>
        <w:t>।</w:t>
      </w:r>
      <w:r w:rsidR="002A5300" w:rsidRPr="00AC4226">
        <w:rPr>
          <w:cs/>
        </w:rPr>
        <w:br/>
      </w:r>
      <w:r w:rsidRPr="00AC4226">
        <w:rPr>
          <w:cs/>
        </w:rPr>
        <w:t>स तासु</w:t>
      </w:r>
      <w:r w:rsidRPr="00AC4226">
        <w:t>-</w:t>
      </w:r>
      <w:r w:rsidRPr="00AC4226">
        <w:rPr>
          <w:cs/>
        </w:rPr>
        <w:t>तासु प्रतिभाति</w:t>
      </w:r>
      <w:r w:rsidRPr="00AC4226">
        <w:t>-</w:t>
      </w:r>
      <w:r w:rsidRPr="00AC4226">
        <w:rPr>
          <w:cs/>
        </w:rPr>
        <w:t>भासुरो विद्यासु विद्यादि</w:t>
      </w:r>
      <w:r w:rsidRPr="00AC4226">
        <w:t>-</w:t>
      </w:r>
      <w:r w:rsidRPr="00AC4226">
        <w:rPr>
          <w:cs/>
        </w:rPr>
        <w:t>पतिर्ज</w:t>
      </w:r>
      <w:r w:rsidR="008A519B">
        <w:rPr>
          <w:rFonts w:hint="cs"/>
          <w:cs/>
        </w:rPr>
        <w:t>ि</w:t>
      </w:r>
      <w:r w:rsidRPr="00AC4226">
        <w:rPr>
          <w:cs/>
        </w:rPr>
        <w:t>गाय तान्॥</w:t>
      </w:r>
      <w:r w:rsidR="00185F4F" w:rsidRPr="00AC4226">
        <w:rPr>
          <w:cs/>
        </w:rPr>
        <w:t>5-</w:t>
      </w:r>
      <w:r w:rsidRPr="00AC4226">
        <w:t>45</w:t>
      </w:r>
      <w:r w:rsidR="0051754E" w:rsidRPr="00AC4226">
        <w:rPr>
          <w:cs/>
        </w:rPr>
        <w:t>॥</w:t>
      </w:r>
    </w:p>
    <w:p w14:paraId="28A08552" w14:textId="77777777" w:rsidR="00220DA0" w:rsidRPr="00AC4226" w:rsidRDefault="00220DA0" w:rsidP="00EC4553">
      <w:pPr>
        <w:pStyle w:val="EngText"/>
      </w:pPr>
      <w:r w:rsidRPr="00AC4226">
        <w:t xml:space="preserve">5-45. Madhwacharya with his prodigious talent glistened, vanquishing all the pundits assembled in the learned gathering specialized in various branches of scriptural learning during disputations on different topics relating to diverse </w:t>
      </w:r>
      <w:r w:rsidR="00067E0B" w:rsidRPr="00AC4226">
        <w:t>Shastra</w:t>
      </w:r>
      <w:r w:rsidR="00986BB2">
        <w:t>s</w:t>
      </w:r>
      <w:r w:rsidRPr="00AC4226">
        <w:t>.</w:t>
      </w:r>
    </w:p>
    <w:p w14:paraId="312750D0" w14:textId="77777777" w:rsidR="00E9400C" w:rsidRPr="00AC4226" w:rsidRDefault="00E9400C" w:rsidP="007C105A">
      <w:pPr>
        <w:pStyle w:val="S16S"/>
      </w:pPr>
      <w:r w:rsidRPr="00AC4226">
        <w:rPr>
          <w:cs/>
        </w:rPr>
        <w:lastRenderedPageBreak/>
        <w:t>अचाल्यमानः स</w:t>
      </w:r>
      <w:r w:rsidRPr="00AC4226">
        <w:t>-</w:t>
      </w:r>
      <w:r w:rsidRPr="00AC4226">
        <w:rPr>
          <w:cs/>
        </w:rPr>
        <w:t>गुरुः स चापलैः असज्जनानामबलीयसामिह</w:t>
      </w:r>
      <w:r w:rsidR="00D766AC" w:rsidRPr="00AC4226">
        <w:rPr>
          <w:cs/>
        </w:rPr>
        <w:t>।</w:t>
      </w:r>
      <w:r w:rsidR="002A5300" w:rsidRPr="00AC4226">
        <w:rPr>
          <w:cs/>
        </w:rPr>
        <w:br/>
      </w:r>
      <w:r w:rsidRPr="00AC4226">
        <w:rPr>
          <w:cs/>
        </w:rPr>
        <w:t>उवास मासांश्चतुरो महा</w:t>
      </w:r>
      <w:r w:rsidRPr="00AC4226">
        <w:t>-</w:t>
      </w:r>
      <w:r w:rsidRPr="00AC4226">
        <w:rPr>
          <w:cs/>
        </w:rPr>
        <w:t>मनाः सिंहो गुहान्तोप</w:t>
      </w:r>
      <w:r w:rsidRPr="00AC4226">
        <w:t>-</w:t>
      </w:r>
      <w:r w:rsidRPr="00AC4226">
        <w:rPr>
          <w:cs/>
        </w:rPr>
        <w:t>गतः शुनामिव</w:t>
      </w:r>
      <w:r w:rsidR="00D766AC" w:rsidRPr="00AC4226">
        <w:rPr>
          <w:cs/>
        </w:rPr>
        <w:t>॥</w:t>
      </w:r>
      <w:r w:rsidR="00185F4F" w:rsidRPr="00AC4226">
        <w:rPr>
          <w:cs/>
        </w:rPr>
        <w:t>5-</w:t>
      </w:r>
      <w:r w:rsidRPr="00AC4226">
        <w:t>46</w:t>
      </w:r>
      <w:r w:rsidR="0051754E" w:rsidRPr="00AC4226">
        <w:rPr>
          <w:cs/>
        </w:rPr>
        <w:t>॥</w:t>
      </w:r>
    </w:p>
    <w:p w14:paraId="4C5413FA" w14:textId="77777777" w:rsidR="00220DA0" w:rsidRPr="00AC4226" w:rsidRDefault="00220DA0" w:rsidP="00EC4553">
      <w:pPr>
        <w:pStyle w:val="EngText"/>
      </w:pPr>
      <w:r w:rsidRPr="00AC4226">
        <w:t>5-46. Unruffled by the rash activities of the weak-wicked, the solemn Madhwacharya dwelt in Rameshwara with his preceptor during the Chaturmasya period, like the dauntless lion dwelling in its den remaining undisturbed by the bark of the feeble dogs.</w:t>
      </w:r>
    </w:p>
    <w:p w14:paraId="508F448C" w14:textId="77777777" w:rsidR="00E9400C" w:rsidRPr="00AC4226" w:rsidRDefault="00E9400C" w:rsidP="007C105A">
      <w:pPr>
        <w:pStyle w:val="S16S"/>
      </w:pPr>
      <w:r w:rsidRPr="00AC4226">
        <w:rPr>
          <w:cs/>
        </w:rPr>
        <w:t>शृङ्गार</w:t>
      </w:r>
      <w:r w:rsidRPr="00AC4226">
        <w:t>-</w:t>
      </w:r>
      <w:r w:rsidRPr="00AC4226">
        <w:rPr>
          <w:cs/>
        </w:rPr>
        <w:t>सिन्धुं स भुजङ्ग</w:t>
      </w:r>
      <w:r w:rsidRPr="00AC4226">
        <w:t>-</w:t>
      </w:r>
      <w:r w:rsidRPr="00AC4226">
        <w:rPr>
          <w:cs/>
        </w:rPr>
        <w:t>शायिनं श्रीरङ्ग</w:t>
      </w:r>
      <w:r w:rsidRPr="00AC4226">
        <w:t>-</w:t>
      </w:r>
      <w:r w:rsidRPr="00AC4226">
        <w:rPr>
          <w:cs/>
        </w:rPr>
        <w:t>वासं कृत</w:t>
      </w:r>
      <w:r w:rsidRPr="00AC4226">
        <w:t>-</w:t>
      </w:r>
      <w:r w:rsidRPr="00AC4226">
        <w:rPr>
          <w:cs/>
        </w:rPr>
        <w:t>मङ्गलम् सताम्</w:t>
      </w:r>
      <w:r w:rsidR="00D766AC" w:rsidRPr="00AC4226">
        <w:rPr>
          <w:cs/>
        </w:rPr>
        <w:t>।</w:t>
      </w:r>
      <w:r w:rsidR="002A5300" w:rsidRPr="00AC4226">
        <w:rPr>
          <w:cs/>
        </w:rPr>
        <w:br/>
      </w:r>
      <w:r w:rsidRPr="00AC4226">
        <w:rPr>
          <w:cs/>
        </w:rPr>
        <w:t>अमन्द</w:t>
      </w:r>
      <w:r w:rsidRPr="00AC4226">
        <w:t>-</w:t>
      </w:r>
      <w:r w:rsidRPr="00AC4226">
        <w:rPr>
          <w:cs/>
        </w:rPr>
        <w:t>धीर्देवमवन्दता</w:t>
      </w:r>
      <w:r w:rsidR="008A519B">
        <w:rPr>
          <w:cs/>
        </w:rPr>
        <w:t>ऽऽ</w:t>
      </w:r>
      <w:r w:rsidRPr="00AC4226">
        <w:rPr>
          <w:cs/>
        </w:rPr>
        <w:t>गतः कवेर</w:t>
      </w:r>
      <w:r w:rsidRPr="00AC4226">
        <w:t>-</w:t>
      </w:r>
      <w:r w:rsidRPr="00AC4226">
        <w:rPr>
          <w:cs/>
        </w:rPr>
        <w:t>कन्या</w:t>
      </w:r>
      <w:r w:rsidRPr="00AC4226">
        <w:t>-</w:t>
      </w:r>
      <w:r w:rsidRPr="00AC4226">
        <w:rPr>
          <w:cs/>
        </w:rPr>
        <w:t>हिम वायु सेवितम्</w:t>
      </w:r>
      <w:r w:rsidR="00D766AC" w:rsidRPr="00AC4226">
        <w:rPr>
          <w:cs/>
        </w:rPr>
        <w:t>॥</w:t>
      </w:r>
      <w:r w:rsidR="00185F4F" w:rsidRPr="00AC4226">
        <w:rPr>
          <w:cs/>
        </w:rPr>
        <w:t>5-</w:t>
      </w:r>
      <w:r w:rsidRPr="00AC4226">
        <w:t>47</w:t>
      </w:r>
      <w:r w:rsidR="0051754E" w:rsidRPr="00AC4226">
        <w:rPr>
          <w:cs/>
        </w:rPr>
        <w:t>॥</w:t>
      </w:r>
    </w:p>
    <w:p w14:paraId="234589D3" w14:textId="77777777" w:rsidR="00220DA0" w:rsidRPr="00AC4226" w:rsidRDefault="00220DA0" w:rsidP="00EC4553">
      <w:pPr>
        <w:pStyle w:val="EngText"/>
      </w:pPr>
      <w:r w:rsidRPr="00AC4226">
        <w:t>5-47. Poornaprajna arriving at holy Srirangam bowed with deep devotion to Lord Ranganatha, propitious to the noble, lying on the serpent-bed served with intense affection (fanned) by the cool breezes of the Kaveri river.</w:t>
      </w:r>
    </w:p>
    <w:p w14:paraId="3DC52AC2" w14:textId="77777777" w:rsidR="00220DA0" w:rsidRPr="00AC4226" w:rsidRDefault="00220DA0" w:rsidP="00EC4553">
      <w:pPr>
        <w:pStyle w:val="EngText"/>
      </w:pPr>
      <w:r w:rsidRPr="00AC4226">
        <w:t xml:space="preserve">(one of the eight </w:t>
      </w:r>
      <w:r w:rsidR="00067E0B" w:rsidRPr="00AC4226">
        <w:t>sacred</w:t>
      </w:r>
      <w:r w:rsidRPr="00AC4226">
        <w:t xml:space="preserve"> places where the Supreme has manifested himself – Swayam-vyakta</w:t>
      </w:r>
      <w:r w:rsidR="00986BB2">
        <w:t>.</w:t>
      </w:r>
      <w:r w:rsidRPr="00AC4226">
        <w:t>)</w:t>
      </w:r>
    </w:p>
    <w:p w14:paraId="50063CC7" w14:textId="77777777" w:rsidR="00E9400C" w:rsidRPr="00AC4226" w:rsidRDefault="00E9400C" w:rsidP="007C105A">
      <w:pPr>
        <w:pStyle w:val="S16S"/>
      </w:pPr>
      <w:r w:rsidRPr="00AC4226">
        <w:rPr>
          <w:cs/>
        </w:rPr>
        <w:t>ततो निवृत्तः परमेव पूरुषं प्रणम्य नानायतनेषु सं</w:t>
      </w:r>
      <w:r w:rsidRPr="00AC4226">
        <w:t>-</w:t>
      </w:r>
      <w:r w:rsidRPr="00AC4226">
        <w:rPr>
          <w:cs/>
        </w:rPr>
        <w:t>चरन्</w:t>
      </w:r>
      <w:r w:rsidR="00D766AC" w:rsidRPr="00AC4226">
        <w:rPr>
          <w:cs/>
        </w:rPr>
        <w:t>।</w:t>
      </w:r>
      <w:r w:rsidR="002A5300" w:rsidRPr="00AC4226">
        <w:rPr>
          <w:cs/>
        </w:rPr>
        <w:br/>
      </w:r>
      <w:r w:rsidRPr="00AC4226">
        <w:rPr>
          <w:cs/>
        </w:rPr>
        <w:t>प्र</w:t>
      </w:r>
      <w:r w:rsidRPr="00AC4226">
        <w:t>-</w:t>
      </w:r>
      <w:r w:rsidRPr="00AC4226">
        <w:rPr>
          <w:cs/>
        </w:rPr>
        <w:t>काशयन् स्वाति</w:t>
      </w:r>
      <w:r w:rsidRPr="00AC4226">
        <w:t>-</w:t>
      </w:r>
      <w:r w:rsidRPr="00AC4226">
        <w:rPr>
          <w:cs/>
        </w:rPr>
        <w:t>शयानमानुषान् आशामुदीचीं प्र</w:t>
      </w:r>
      <w:r w:rsidRPr="00AC4226">
        <w:t>-</w:t>
      </w:r>
      <w:r w:rsidRPr="00AC4226">
        <w:rPr>
          <w:cs/>
        </w:rPr>
        <w:t>ययावसौ क्रमात्</w:t>
      </w:r>
      <w:r w:rsidR="00D766AC" w:rsidRPr="00AC4226">
        <w:rPr>
          <w:cs/>
        </w:rPr>
        <w:t>॥</w:t>
      </w:r>
      <w:r w:rsidR="00185F4F" w:rsidRPr="00AC4226">
        <w:rPr>
          <w:cs/>
        </w:rPr>
        <w:t>5-</w:t>
      </w:r>
      <w:r w:rsidRPr="00AC4226">
        <w:t>48</w:t>
      </w:r>
      <w:r w:rsidR="0051754E" w:rsidRPr="00AC4226">
        <w:rPr>
          <w:cs/>
        </w:rPr>
        <w:t>॥</w:t>
      </w:r>
    </w:p>
    <w:p w14:paraId="1A567224" w14:textId="77777777" w:rsidR="00220DA0" w:rsidRPr="00AC4226" w:rsidRDefault="00220DA0" w:rsidP="00EC4553">
      <w:pPr>
        <w:pStyle w:val="EngText"/>
      </w:pPr>
      <w:r w:rsidRPr="00AC4226">
        <w:t>5-48. Returning from Srirangam Madhwacharya saluting enroute, the supreme Lord Narayana immanent in all idols in various temples journeyed in the northern direction manifesting his divine majesty.</w:t>
      </w:r>
    </w:p>
    <w:p w14:paraId="01658C60" w14:textId="77777777" w:rsidR="00E9400C" w:rsidRPr="00AC4226" w:rsidRDefault="00E9400C" w:rsidP="007C105A">
      <w:pPr>
        <w:pStyle w:val="S16S"/>
      </w:pPr>
      <w:r w:rsidRPr="00AC4226">
        <w:rPr>
          <w:cs/>
        </w:rPr>
        <w:t>ततस्ततो विस्मित</w:t>
      </w:r>
      <w:r w:rsidRPr="00AC4226">
        <w:t>-</w:t>
      </w:r>
      <w:r w:rsidRPr="00AC4226">
        <w:rPr>
          <w:cs/>
        </w:rPr>
        <w:t>लोचनैर्नरैः निरीक्ष्यमाणो</w:t>
      </w:r>
      <w:r w:rsidR="007A4C1E" w:rsidRPr="00AC4226">
        <w:rPr>
          <w:cs/>
        </w:rPr>
        <w:t>ऽ</w:t>
      </w:r>
      <w:r w:rsidRPr="00AC4226">
        <w:rPr>
          <w:cs/>
        </w:rPr>
        <w:t>ति</w:t>
      </w:r>
      <w:r w:rsidRPr="00AC4226">
        <w:t>-</w:t>
      </w:r>
      <w:r w:rsidRPr="00AC4226">
        <w:rPr>
          <w:cs/>
        </w:rPr>
        <w:t>सु</w:t>
      </w:r>
      <w:r w:rsidRPr="00AC4226">
        <w:t>-</w:t>
      </w:r>
      <w:r w:rsidRPr="00AC4226">
        <w:rPr>
          <w:cs/>
        </w:rPr>
        <w:t>लक्षणाकृतिः</w:t>
      </w:r>
      <w:r w:rsidR="00D766AC" w:rsidRPr="00AC4226">
        <w:rPr>
          <w:cs/>
        </w:rPr>
        <w:t>।</w:t>
      </w:r>
      <w:r w:rsidR="002A5300" w:rsidRPr="00AC4226">
        <w:rPr>
          <w:cs/>
        </w:rPr>
        <w:br/>
      </w:r>
      <w:r w:rsidRPr="00AC4226">
        <w:rPr>
          <w:cs/>
        </w:rPr>
        <w:t>ग्रामोत्तमान् प्राप्य पयस्विनी</w:t>
      </w:r>
      <w:r w:rsidRPr="00AC4226">
        <w:t>-</w:t>
      </w:r>
      <w:r w:rsidRPr="00AC4226">
        <w:rPr>
          <w:cs/>
        </w:rPr>
        <w:t>तटे विवेश देवायतनं स किञ्चन</w:t>
      </w:r>
      <w:r w:rsidR="00D766AC" w:rsidRPr="00AC4226">
        <w:rPr>
          <w:cs/>
        </w:rPr>
        <w:t>॥</w:t>
      </w:r>
      <w:r w:rsidR="00185F4F" w:rsidRPr="00AC4226">
        <w:rPr>
          <w:cs/>
        </w:rPr>
        <w:t>5-</w:t>
      </w:r>
      <w:r w:rsidRPr="00AC4226">
        <w:t>49</w:t>
      </w:r>
      <w:r w:rsidR="0051754E" w:rsidRPr="00AC4226">
        <w:rPr>
          <w:cs/>
        </w:rPr>
        <w:t>॥</w:t>
      </w:r>
    </w:p>
    <w:p w14:paraId="2FC6E251" w14:textId="77777777" w:rsidR="001810AE" w:rsidRPr="00AC4226" w:rsidRDefault="001810AE" w:rsidP="00EC4553">
      <w:pPr>
        <w:pStyle w:val="EngText"/>
      </w:pPr>
      <w:r w:rsidRPr="00AC4226">
        <w:t xml:space="preserve">5-49. Madhwacharya, with his lustrous body graced with all the excellences, witnesses by the people with wondrous eyes, during his visits to the prominent villages, (at last) entered a temple on the </w:t>
      </w:r>
      <w:r w:rsidR="00067E0B" w:rsidRPr="00AC4226">
        <w:t>banks of</w:t>
      </w:r>
      <w:r w:rsidRPr="00AC4226">
        <w:t xml:space="preserve"> the Payaswini river.</w:t>
      </w:r>
    </w:p>
    <w:p w14:paraId="7BE5140A" w14:textId="77777777" w:rsidR="00E9400C" w:rsidRPr="00AC4226" w:rsidRDefault="00E9400C" w:rsidP="007C105A">
      <w:pPr>
        <w:pStyle w:val="S16S"/>
      </w:pPr>
      <w:r w:rsidRPr="00AC4226">
        <w:rPr>
          <w:cs/>
        </w:rPr>
        <w:t>अदीत्य धर्मेण षडङ्गमागमं तदर्थ</w:t>
      </w:r>
      <w:r w:rsidRPr="00AC4226">
        <w:t>-</w:t>
      </w:r>
      <w:r w:rsidRPr="00AC4226">
        <w:rPr>
          <w:cs/>
        </w:rPr>
        <w:t>सं</w:t>
      </w:r>
      <w:r w:rsidRPr="00AC4226">
        <w:t>-</w:t>
      </w:r>
      <w:r w:rsidRPr="00AC4226">
        <w:rPr>
          <w:cs/>
        </w:rPr>
        <w:t>वर्णन</w:t>
      </w:r>
      <w:r w:rsidRPr="00AC4226">
        <w:t>-</w:t>
      </w:r>
      <w:r w:rsidRPr="00AC4226">
        <w:rPr>
          <w:cs/>
        </w:rPr>
        <w:t>निर्णयान्विताः</w:t>
      </w:r>
      <w:r w:rsidR="002A5300" w:rsidRPr="00AC4226">
        <w:rPr>
          <w:cs/>
        </w:rPr>
        <w:t>।</w:t>
      </w:r>
      <w:r w:rsidR="002A5300" w:rsidRPr="00AC4226">
        <w:rPr>
          <w:cs/>
        </w:rPr>
        <w:br/>
      </w:r>
      <w:r w:rsidRPr="00AC4226">
        <w:rPr>
          <w:cs/>
        </w:rPr>
        <w:t>प्रापुर्द्विजेन्द्रास्तमपूर्व</w:t>
      </w:r>
      <w:r w:rsidRPr="00AC4226">
        <w:t>-</w:t>
      </w:r>
      <w:r w:rsidRPr="00AC4226">
        <w:rPr>
          <w:cs/>
        </w:rPr>
        <w:t>पूरुषं जिज्ञासवः सु</w:t>
      </w:r>
      <w:r w:rsidRPr="00AC4226">
        <w:t>-</w:t>
      </w:r>
      <w:r w:rsidRPr="00AC4226">
        <w:rPr>
          <w:cs/>
        </w:rPr>
        <w:t>प्रथितं जगत्</w:t>
      </w:r>
      <w:r w:rsidRPr="00AC4226">
        <w:t>-</w:t>
      </w:r>
      <w:r w:rsidRPr="00AC4226">
        <w:rPr>
          <w:cs/>
        </w:rPr>
        <w:t>त्रये</w:t>
      </w:r>
      <w:r w:rsidR="00D766AC" w:rsidRPr="00AC4226">
        <w:rPr>
          <w:cs/>
        </w:rPr>
        <w:t>॥</w:t>
      </w:r>
      <w:r w:rsidR="00185F4F" w:rsidRPr="00AC4226">
        <w:rPr>
          <w:cs/>
        </w:rPr>
        <w:t>5-</w:t>
      </w:r>
      <w:r w:rsidRPr="00AC4226">
        <w:t>50</w:t>
      </w:r>
      <w:r w:rsidR="0051754E" w:rsidRPr="00AC4226">
        <w:rPr>
          <w:cs/>
        </w:rPr>
        <w:t>॥</w:t>
      </w:r>
    </w:p>
    <w:p w14:paraId="1E3ECE71" w14:textId="77777777" w:rsidR="001810AE" w:rsidRPr="00AC4226" w:rsidRDefault="001810AE" w:rsidP="00EC4553">
      <w:pPr>
        <w:pStyle w:val="EngText"/>
      </w:pPr>
      <w:r w:rsidRPr="00AC4226">
        <w:t xml:space="preserve">5-50. </w:t>
      </w:r>
      <w:r w:rsidR="00067E0B" w:rsidRPr="00AC4226">
        <w:t>Many</w:t>
      </w:r>
      <w:r w:rsidRPr="00AC4226">
        <w:t xml:space="preserve"> eminent Brahmins who had studied the Vedas with its auxiliary </w:t>
      </w:r>
      <w:r w:rsidR="00067E0B" w:rsidRPr="00AC4226">
        <w:t>Shastra’s</w:t>
      </w:r>
      <w:r w:rsidRPr="00AC4226">
        <w:t xml:space="preserve"> in the prescribed manner and had the competence to interpret their import correctly assembled there, curious to see and acquaint themselves with this unique person Madhwacharya of profound intellect, famed in the three worlds.</w:t>
      </w:r>
    </w:p>
    <w:p w14:paraId="6A827839" w14:textId="77777777" w:rsidR="00E9400C" w:rsidRPr="00AC4226" w:rsidRDefault="00E9400C" w:rsidP="007C105A">
      <w:pPr>
        <w:pStyle w:val="S16S"/>
      </w:pPr>
      <w:r w:rsidRPr="00AC4226">
        <w:rPr>
          <w:cs/>
        </w:rPr>
        <w:lastRenderedPageBreak/>
        <w:t>सु</w:t>
      </w:r>
      <w:r w:rsidRPr="00AC4226">
        <w:t>-</w:t>
      </w:r>
      <w:r w:rsidRPr="00AC4226">
        <w:rPr>
          <w:cs/>
        </w:rPr>
        <w:t>स्मितेन्दुमरविन्द</w:t>
      </w:r>
      <w:r w:rsidRPr="00AC4226">
        <w:t>-</w:t>
      </w:r>
      <w:r w:rsidRPr="00AC4226">
        <w:rPr>
          <w:cs/>
        </w:rPr>
        <w:t>लोचनं स्वर्ण</w:t>
      </w:r>
      <w:r w:rsidRPr="00AC4226">
        <w:t>-</w:t>
      </w:r>
      <w:r w:rsidRPr="00AC4226">
        <w:rPr>
          <w:cs/>
        </w:rPr>
        <w:t>वर्णमति</w:t>
      </w:r>
      <w:r w:rsidRPr="00AC4226">
        <w:t>-</w:t>
      </w:r>
      <w:r w:rsidRPr="00AC4226">
        <w:rPr>
          <w:cs/>
        </w:rPr>
        <w:t>भद्र</w:t>
      </w:r>
      <w:r w:rsidRPr="00AC4226">
        <w:t>-</w:t>
      </w:r>
      <w:r w:rsidRPr="00AC4226">
        <w:rPr>
          <w:cs/>
        </w:rPr>
        <w:t>भाषणम्</w:t>
      </w:r>
      <w:r w:rsidR="00D766AC" w:rsidRPr="00AC4226">
        <w:rPr>
          <w:cs/>
        </w:rPr>
        <w:t>।</w:t>
      </w:r>
      <w:r w:rsidR="002A5300" w:rsidRPr="00AC4226">
        <w:rPr>
          <w:cs/>
        </w:rPr>
        <w:br/>
      </w:r>
      <w:r w:rsidRPr="00AC4226">
        <w:rPr>
          <w:cs/>
        </w:rPr>
        <w:t>वीत</w:t>
      </w:r>
      <w:r w:rsidRPr="00AC4226">
        <w:t>-</w:t>
      </w:r>
      <w:r w:rsidRPr="00AC4226">
        <w:rPr>
          <w:cs/>
        </w:rPr>
        <w:t>भूषमपि विश्व</w:t>
      </w:r>
      <w:r w:rsidRPr="00AC4226">
        <w:t>-</w:t>
      </w:r>
      <w:r w:rsidRPr="00AC4226">
        <w:rPr>
          <w:cs/>
        </w:rPr>
        <w:t>भूषणं तं दिदृक्षुरलमापतज्जनः</w:t>
      </w:r>
      <w:r w:rsidR="00D766AC" w:rsidRPr="00AC4226">
        <w:rPr>
          <w:cs/>
        </w:rPr>
        <w:t>॥</w:t>
      </w:r>
      <w:r w:rsidR="00185F4F" w:rsidRPr="00AC4226">
        <w:rPr>
          <w:cs/>
        </w:rPr>
        <w:t>5-</w:t>
      </w:r>
      <w:r w:rsidRPr="00AC4226">
        <w:t>51</w:t>
      </w:r>
      <w:r w:rsidR="0051754E" w:rsidRPr="00AC4226">
        <w:rPr>
          <w:cs/>
        </w:rPr>
        <w:t>॥</w:t>
      </w:r>
    </w:p>
    <w:p w14:paraId="2A4B253C" w14:textId="77777777" w:rsidR="001810AE" w:rsidRPr="00AC4226" w:rsidRDefault="001810AE" w:rsidP="00EC4553">
      <w:pPr>
        <w:pStyle w:val="EngText"/>
      </w:pPr>
      <w:r w:rsidRPr="00AC4226">
        <w:t>5-51. Even the common crowd rushed to the place to have a sight of Madhwacharya, the embellishment of the universe even though unadorned, with a glowing yellow form having a resplendent beautiful face (like the moon), a pleasing smile, broad lovely lotus-like eyes and a sweet tongue.</w:t>
      </w:r>
    </w:p>
    <w:p w14:paraId="1FE0324F" w14:textId="77777777" w:rsidR="00E9400C" w:rsidRPr="00AC4226" w:rsidRDefault="00E9400C" w:rsidP="007C105A">
      <w:pPr>
        <w:pStyle w:val="S16S"/>
      </w:pPr>
      <w:r w:rsidRPr="00AC4226">
        <w:rPr>
          <w:cs/>
        </w:rPr>
        <w:t>विद्योरु</w:t>
      </w:r>
      <w:r w:rsidRPr="00AC4226">
        <w:t>-</w:t>
      </w:r>
      <w:r w:rsidRPr="00AC4226">
        <w:rPr>
          <w:cs/>
        </w:rPr>
        <w:t>द्युति</w:t>
      </w:r>
      <w:r w:rsidRPr="00AC4226">
        <w:t>-</w:t>
      </w:r>
      <w:r w:rsidRPr="00AC4226">
        <w:rPr>
          <w:cs/>
        </w:rPr>
        <w:t>धीर</w:t>
      </w:r>
      <w:r w:rsidRPr="00AC4226">
        <w:t>-</w:t>
      </w:r>
      <w:r w:rsidRPr="00AC4226">
        <w:rPr>
          <w:cs/>
        </w:rPr>
        <w:t>तारक</w:t>
      </w:r>
      <w:r w:rsidRPr="00AC4226">
        <w:t>-</w:t>
      </w:r>
      <w:r w:rsidRPr="00AC4226">
        <w:rPr>
          <w:cs/>
        </w:rPr>
        <w:t>तिरस्कारे पतङ्गायितो</w:t>
      </w:r>
      <w:r w:rsidR="00185F4F" w:rsidRPr="00AC4226">
        <w:rPr>
          <w:cs/>
        </w:rPr>
        <w:br/>
      </w:r>
      <w:r w:rsidRPr="00AC4226">
        <w:rPr>
          <w:cs/>
        </w:rPr>
        <w:t>दुर्वादीभ</w:t>
      </w:r>
      <w:r w:rsidRPr="00AC4226">
        <w:t>-</w:t>
      </w:r>
      <w:r w:rsidRPr="00AC4226">
        <w:rPr>
          <w:cs/>
        </w:rPr>
        <w:t>कुतर्क</w:t>
      </w:r>
      <w:r w:rsidRPr="00AC4226">
        <w:t>-</w:t>
      </w:r>
      <w:r w:rsidRPr="00AC4226">
        <w:rPr>
          <w:cs/>
        </w:rPr>
        <w:t>कुम्भ</w:t>
      </w:r>
      <w:r w:rsidRPr="00AC4226">
        <w:t>-</w:t>
      </w:r>
      <w:r w:rsidRPr="00AC4226">
        <w:rPr>
          <w:cs/>
        </w:rPr>
        <w:t>दलने सिंह</w:t>
      </w:r>
      <w:r w:rsidRPr="00AC4226">
        <w:t>-</w:t>
      </w:r>
      <w:r w:rsidRPr="00AC4226">
        <w:rPr>
          <w:cs/>
        </w:rPr>
        <w:t>प्रबर्हायितः</w:t>
      </w:r>
      <w:r w:rsidR="002A5300" w:rsidRPr="00AC4226">
        <w:rPr>
          <w:cs/>
        </w:rPr>
        <w:t>।</w:t>
      </w:r>
      <w:r w:rsidR="002A5300" w:rsidRPr="00AC4226">
        <w:rPr>
          <w:cs/>
        </w:rPr>
        <w:br/>
      </w:r>
      <w:r w:rsidRPr="00AC4226">
        <w:rPr>
          <w:cs/>
        </w:rPr>
        <w:t>लोलालोकक</w:t>
      </w:r>
      <w:r w:rsidRPr="00AC4226">
        <w:t>-</w:t>
      </w:r>
      <w:r w:rsidRPr="00AC4226">
        <w:rPr>
          <w:cs/>
        </w:rPr>
        <w:t>लोक</w:t>
      </w:r>
      <w:r w:rsidRPr="00AC4226">
        <w:t>-</w:t>
      </w:r>
      <w:r w:rsidRPr="00AC4226">
        <w:rPr>
          <w:cs/>
        </w:rPr>
        <w:t>दृक्</w:t>
      </w:r>
      <w:r w:rsidRPr="00AC4226">
        <w:t>-</w:t>
      </w:r>
      <w:r w:rsidRPr="00AC4226">
        <w:rPr>
          <w:cs/>
        </w:rPr>
        <w:t>कुमुदिनी</w:t>
      </w:r>
      <w:r w:rsidRPr="00AC4226">
        <w:t>-</w:t>
      </w:r>
      <w:r w:rsidRPr="00AC4226">
        <w:rPr>
          <w:cs/>
        </w:rPr>
        <w:t>संह्लादने</w:t>
      </w:r>
      <w:r w:rsidR="007A4C1E" w:rsidRPr="00AC4226">
        <w:rPr>
          <w:cs/>
        </w:rPr>
        <w:t>ऽ</w:t>
      </w:r>
      <w:r w:rsidRPr="00AC4226">
        <w:rPr>
          <w:cs/>
        </w:rPr>
        <w:t>ब्जायितः</w:t>
      </w:r>
      <w:r w:rsidR="00185F4F" w:rsidRPr="00AC4226">
        <w:rPr>
          <w:cs/>
        </w:rPr>
        <w:br/>
      </w:r>
      <w:r w:rsidRPr="00AC4226">
        <w:rPr>
          <w:cs/>
        </w:rPr>
        <w:t>संसन्मण्डल</w:t>
      </w:r>
      <w:r w:rsidRPr="00AC4226">
        <w:t>-</w:t>
      </w:r>
      <w:r w:rsidRPr="00AC4226">
        <w:rPr>
          <w:cs/>
        </w:rPr>
        <w:t>मण्डनायित उत स्वानन्द</w:t>
      </w:r>
      <w:r w:rsidRPr="00AC4226">
        <w:t>-</w:t>
      </w:r>
      <w:r w:rsidRPr="00AC4226">
        <w:rPr>
          <w:cs/>
        </w:rPr>
        <w:t>तीर्थो बभौ</w:t>
      </w:r>
      <w:r w:rsidR="00D766AC" w:rsidRPr="00AC4226">
        <w:rPr>
          <w:cs/>
        </w:rPr>
        <w:t>॥</w:t>
      </w:r>
      <w:r w:rsidR="00185F4F" w:rsidRPr="00AC4226">
        <w:rPr>
          <w:cs/>
        </w:rPr>
        <w:t>5-</w:t>
      </w:r>
      <w:r w:rsidRPr="00AC4226">
        <w:t>52</w:t>
      </w:r>
      <w:r w:rsidR="0051754E" w:rsidRPr="00AC4226">
        <w:rPr>
          <w:cs/>
        </w:rPr>
        <w:t>॥</w:t>
      </w:r>
    </w:p>
    <w:p w14:paraId="76F6CD6C" w14:textId="77777777" w:rsidR="001810AE" w:rsidRPr="00AC4226" w:rsidRDefault="001810AE" w:rsidP="00EC4553">
      <w:pPr>
        <w:pStyle w:val="EngText"/>
      </w:pPr>
      <w:r w:rsidRPr="00AC4226">
        <w:t>5-52. Anand</w:t>
      </w:r>
      <w:r w:rsidR="00986BB2">
        <w:t>a</w:t>
      </w:r>
      <w:r w:rsidRPr="00AC4226">
        <w:t>tirtha with his flashing form adorned the assembly packed with pundits, defeating the celebrated disputants proud of their wisdom like the glittering sun shadowing the twinkling stars, courageously cutting the adverse arguments of the (evil) cro</w:t>
      </w:r>
      <w:r w:rsidR="00067E0B" w:rsidRPr="00AC4226">
        <w:t xml:space="preserve">oked </w:t>
      </w:r>
      <w:r w:rsidR="004916BD" w:rsidRPr="00AC4226">
        <w:t>confutants</w:t>
      </w:r>
      <w:r w:rsidRPr="00AC4226">
        <w:t xml:space="preserve"> like a </w:t>
      </w:r>
      <w:r w:rsidR="00067E0B" w:rsidRPr="00AC4226">
        <w:t>brave</w:t>
      </w:r>
      <w:r w:rsidRPr="00AC4226">
        <w:t xml:space="preserve"> lion shearing the temples of the mighty elephants and pleasing the people with eager eyes like the moon delighting the longing lotuses.</w:t>
      </w:r>
    </w:p>
    <w:p w14:paraId="7533A86F" w14:textId="77777777" w:rsidR="00E9400C" w:rsidRPr="00AC4226" w:rsidRDefault="00E9400C" w:rsidP="00AC4226">
      <w:pPr>
        <w:pStyle w:val="SF2"/>
        <w:rPr>
          <w:sz w:val="36"/>
          <w:szCs w:val="36"/>
        </w:rPr>
      </w:pPr>
      <w:r w:rsidRPr="00AC4226">
        <w:rPr>
          <w:cs/>
        </w:rPr>
        <w:t>इति श्रीमत्कवि</w:t>
      </w:r>
      <w:r w:rsidRPr="00AC4226">
        <w:t>-</w:t>
      </w:r>
      <w:r w:rsidRPr="00AC4226">
        <w:rPr>
          <w:cs/>
        </w:rPr>
        <w:t>कुल</w:t>
      </w:r>
      <w:r w:rsidRPr="00AC4226">
        <w:t>-</w:t>
      </w:r>
      <w:r w:rsidRPr="00AC4226">
        <w:rPr>
          <w:cs/>
        </w:rPr>
        <w:t>तिलक</w:t>
      </w:r>
      <w:r w:rsidRPr="00AC4226">
        <w:t>-</w:t>
      </w:r>
      <w:r w:rsidR="00E12771" w:rsidRPr="00AC4226">
        <w:rPr>
          <w:cs/>
        </w:rPr>
        <w:t>त्रिविक्रम</w:t>
      </w:r>
      <w:r w:rsidRPr="00AC4226">
        <w:t>-</w:t>
      </w:r>
      <w:r w:rsidRPr="00AC4226">
        <w:rPr>
          <w:cs/>
        </w:rPr>
        <w:t>पण्डिताचार्य</w:t>
      </w:r>
      <w:r w:rsidRPr="00AC4226">
        <w:t>-</w:t>
      </w:r>
      <w:r w:rsidRPr="00AC4226">
        <w:rPr>
          <w:cs/>
        </w:rPr>
        <w:t>सुत</w:t>
      </w:r>
      <w:r w:rsidR="00185F4F" w:rsidRPr="00AC4226">
        <w:rPr>
          <w:cs/>
        </w:rPr>
        <w:br/>
      </w:r>
      <w:r w:rsidRPr="00AC4226">
        <w:rPr>
          <w:sz w:val="36"/>
          <w:cs/>
        </w:rPr>
        <w:t>श्री</w:t>
      </w:r>
      <w:r w:rsidRPr="00AC4226">
        <w:rPr>
          <w:sz w:val="36"/>
        </w:rPr>
        <w:t>-</w:t>
      </w:r>
      <w:r w:rsidRPr="00AC4226">
        <w:rPr>
          <w:sz w:val="36"/>
          <w:cs/>
        </w:rPr>
        <w:t>नारायण</w:t>
      </w:r>
      <w:r w:rsidRPr="00AC4226">
        <w:rPr>
          <w:sz w:val="36"/>
        </w:rPr>
        <w:t>-</w:t>
      </w:r>
      <w:r w:rsidRPr="00AC4226">
        <w:rPr>
          <w:sz w:val="36"/>
          <w:cs/>
        </w:rPr>
        <w:t>पण्डिताचार्य</w:t>
      </w:r>
      <w:r w:rsidRPr="00AC4226">
        <w:rPr>
          <w:sz w:val="36"/>
        </w:rPr>
        <w:t>-</w:t>
      </w:r>
      <w:r w:rsidRPr="00AC4226">
        <w:rPr>
          <w:sz w:val="36"/>
          <w:cs/>
        </w:rPr>
        <w:t>विरचिते</w:t>
      </w:r>
      <w:r w:rsidR="00185F4F" w:rsidRPr="00AC4226">
        <w:rPr>
          <w:sz w:val="36"/>
          <w:cs/>
        </w:rPr>
        <w:t xml:space="preserve"> </w:t>
      </w:r>
      <w:r w:rsidRPr="00AC4226">
        <w:rPr>
          <w:cs/>
        </w:rPr>
        <w:t>श्री</w:t>
      </w:r>
      <w:r w:rsidRPr="00AC4226">
        <w:t>-</w:t>
      </w:r>
      <w:r w:rsidRPr="00AC4226">
        <w:rPr>
          <w:cs/>
        </w:rPr>
        <w:t>मध्व</w:t>
      </w:r>
      <w:r w:rsidRPr="00AC4226">
        <w:t>-</w:t>
      </w:r>
      <w:r w:rsidRPr="00AC4226">
        <w:rPr>
          <w:cs/>
        </w:rPr>
        <w:t>विजये महा</w:t>
      </w:r>
      <w:r w:rsidRPr="00AC4226">
        <w:t>-</w:t>
      </w:r>
      <w:r w:rsidRPr="00AC4226">
        <w:rPr>
          <w:cs/>
        </w:rPr>
        <w:t>काव्ये</w:t>
      </w:r>
      <w:r w:rsidRPr="00AC4226">
        <w:t>-</w:t>
      </w:r>
      <w:r w:rsidRPr="00AC4226">
        <w:rPr>
          <w:cs/>
        </w:rPr>
        <w:t>आनन्दाङ्किते</w:t>
      </w:r>
      <w:r w:rsidR="00185F4F" w:rsidRPr="00AC4226">
        <w:rPr>
          <w:cs/>
        </w:rPr>
        <w:br/>
      </w:r>
      <w:r w:rsidRPr="00AC4226">
        <w:rPr>
          <w:sz w:val="36"/>
          <w:cs/>
        </w:rPr>
        <w:t>पञ्चमः सर्गः</w:t>
      </w:r>
    </w:p>
    <w:p w14:paraId="59D1A26F" w14:textId="77777777" w:rsidR="00E9400C" w:rsidRPr="00AC4226" w:rsidRDefault="00E9400C" w:rsidP="00E9400C">
      <w:pPr>
        <w:autoSpaceDE w:val="0"/>
        <w:autoSpaceDN w:val="0"/>
        <w:adjustRightInd w:val="0"/>
        <w:mirrorIndents w:val="0"/>
        <w:rPr>
          <w:rFonts w:ascii="Sanskrit 2003" w:hAnsi="Sanskrit 2003" w:cs="Sanskrit 2003"/>
          <w:b/>
          <w:bCs/>
          <w:color w:val="C00000"/>
          <w:sz w:val="36"/>
          <w:szCs w:val="36"/>
          <w:lang w:bidi="sa-IN"/>
        </w:rPr>
      </w:pPr>
    </w:p>
    <w:p w14:paraId="5A515CC1" w14:textId="77777777" w:rsidR="00E9400C" w:rsidRPr="00AC4226" w:rsidRDefault="00E9400C" w:rsidP="00E9400C">
      <w:pPr>
        <w:autoSpaceDE w:val="0"/>
        <w:autoSpaceDN w:val="0"/>
        <w:adjustRightInd w:val="0"/>
        <w:mirrorIndents w:val="0"/>
        <w:rPr>
          <w:rFonts w:ascii="Sanskrit 2003" w:hAnsi="Sanskrit 2003" w:cs="Sanskrit 2003"/>
          <w:b/>
          <w:bCs/>
          <w:color w:val="C00000"/>
          <w:sz w:val="36"/>
          <w:szCs w:val="36"/>
          <w:lang w:bidi="sa-IN"/>
        </w:rPr>
      </w:pPr>
    </w:p>
    <w:p w14:paraId="7E604F8C" w14:textId="77777777" w:rsidR="00E9400C" w:rsidRPr="00AC4226" w:rsidRDefault="00E9400C" w:rsidP="00E9400C">
      <w:pPr>
        <w:autoSpaceDE w:val="0"/>
        <w:autoSpaceDN w:val="0"/>
        <w:adjustRightInd w:val="0"/>
        <w:mirrorIndents w:val="0"/>
        <w:rPr>
          <w:rFonts w:ascii="Sanskrit 2003" w:hAnsi="Sanskrit 2003" w:cs="Sanskrit 2003"/>
          <w:b/>
          <w:bCs/>
          <w:color w:val="C00000"/>
          <w:sz w:val="36"/>
          <w:szCs w:val="36"/>
          <w:lang w:bidi="sa-IN"/>
        </w:rPr>
      </w:pPr>
    </w:p>
    <w:p w14:paraId="4FD89C3A" w14:textId="77777777" w:rsidR="00E9400C" w:rsidRPr="00AC4226" w:rsidRDefault="00E9400C" w:rsidP="00E9400C">
      <w:pPr>
        <w:autoSpaceDE w:val="0"/>
        <w:autoSpaceDN w:val="0"/>
        <w:adjustRightInd w:val="0"/>
        <w:mirrorIndents w:val="0"/>
        <w:rPr>
          <w:rFonts w:ascii="Sanskrit 2003" w:hAnsi="Sanskrit 2003" w:cs="Sanskrit 2003"/>
          <w:b/>
          <w:bCs/>
          <w:color w:val="C00000"/>
          <w:sz w:val="36"/>
          <w:szCs w:val="36"/>
          <w:lang w:bidi="sa-IN"/>
        </w:rPr>
      </w:pPr>
    </w:p>
    <w:p w14:paraId="43EE4C57" w14:textId="77777777" w:rsidR="00E9400C" w:rsidRPr="00AC4226" w:rsidRDefault="00933E2E" w:rsidP="00E9400C">
      <w:pPr>
        <w:pBdr>
          <w:top w:val="single" w:sz="8" w:space="0" w:color="FF0000"/>
          <w:left w:val="single" w:sz="8" w:space="0" w:color="FF0000"/>
          <w:bottom w:val="single" w:sz="8" w:space="0" w:color="FF0000"/>
          <w:right w:val="single" w:sz="8" w:space="0" w:color="FF0000"/>
        </w:pBdr>
        <w:shd w:val="clear" w:color="auto" w:fill="DAEEF3" w:themeFill="accent5" w:themeFillTint="33"/>
        <w:spacing w:line="0" w:lineRule="atLeast"/>
        <w:ind w:left="144" w:right="144"/>
        <w:jc w:val="center"/>
        <w:outlineLvl w:val="2"/>
        <w:rPr>
          <w:rFonts w:ascii="Sanskrit 2003" w:hAnsi="Sanskrit 2003" w:cs="Sanskrit 2003"/>
          <w:b/>
          <w:bCs/>
          <w:color w:val="FF0000"/>
          <w:sz w:val="36"/>
          <w:szCs w:val="36"/>
          <w:cs/>
          <w:lang w:bidi="sa-IN"/>
        </w:rPr>
      </w:pPr>
      <w:bookmarkStart w:id="33" w:name="_Toc455414260"/>
      <w:r w:rsidRPr="00AC4226">
        <w:rPr>
          <w:rFonts w:ascii="Sanskrit 2003" w:hAnsi="Sanskrit 2003" w:cs="Sanskrit 2003"/>
          <w:b/>
          <w:bCs/>
          <w:color w:val="FF0000"/>
          <w:sz w:val="36"/>
          <w:szCs w:val="32"/>
          <w:cs/>
          <w:lang w:bidi="sa-IN"/>
        </w:rPr>
        <w:t xml:space="preserve">षष्ठः </w:t>
      </w:r>
      <w:r w:rsidR="00EB7769" w:rsidRPr="00AC4226">
        <w:rPr>
          <w:rFonts w:ascii="Sanskrit 2003" w:hAnsi="Sanskrit 2003" w:cs="Sanskrit 2003"/>
          <w:b/>
          <w:bCs/>
          <w:color w:val="FF0000"/>
          <w:sz w:val="36"/>
          <w:szCs w:val="32"/>
          <w:cs/>
          <w:lang w:bidi="sa-IN"/>
        </w:rPr>
        <w:t xml:space="preserve"> सर्गः </w:t>
      </w:r>
      <w:r w:rsidRPr="00AC4226">
        <w:rPr>
          <w:rFonts w:ascii="Sanskrit 2003" w:hAnsi="Sanskrit 2003" w:cs="Sanskrit 2003"/>
          <w:b/>
          <w:bCs/>
          <w:color w:val="FF0000"/>
          <w:sz w:val="36"/>
          <w:szCs w:val="32"/>
          <w:cs/>
          <w:lang w:bidi="sa-IN"/>
        </w:rPr>
        <w:t>- [6-57]</w:t>
      </w:r>
      <w:bookmarkEnd w:id="33"/>
    </w:p>
    <w:p w14:paraId="27F37555" w14:textId="77777777" w:rsidR="00E9400C" w:rsidRPr="00AC4226" w:rsidRDefault="00B14A4E" w:rsidP="007C105A">
      <w:pPr>
        <w:pStyle w:val="S16S"/>
      </w:pPr>
      <w:r>
        <w:rPr>
          <w:cs/>
        </w:rPr>
        <w:t>ऐ</w:t>
      </w:r>
      <w:r>
        <w:rPr>
          <w:rFonts w:hint="cs"/>
          <w:cs/>
        </w:rPr>
        <w:t>त</w:t>
      </w:r>
      <w:r w:rsidR="00E9400C" w:rsidRPr="00AC4226">
        <w:rPr>
          <w:cs/>
        </w:rPr>
        <w:t>रेयमथ किञ्चन सूक्तं सूचयन् सदसि तत्र गरिष्ठः</w:t>
      </w:r>
      <w:r w:rsidR="00D766AC" w:rsidRPr="00AC4226">
        <w:rPr>
          <w:cs/>
        </w:rPr>
        <w:t>।</w:t>
      </w:r>
      <w:r w:rsidR="002A5300" w:rsidRPr="00AC4226">
        <w:rPr>
          <w:cs/>
        </w:rPr>
        <w:br/>
      </w:r>
      <w:r w:rsidR="00E9400C" w:rsidRPr="00AC4226">
        <w:rPr>
          <w:cs/>
        </w:rPr>
        <w:t>श्रोतुमिच्छति सभा भगवद्भ्यः सूक्त</w:t>
      </w:r>
      <w:r w:rsidR="00E9400C" w:rsidRPr="00AC4226">
        <w:t>-</w:t>
      </w:r>
      <w:r w:rsidR="00E9400C" w:rsidRPr="00AC4226">
        <w:rPr>
          <w:cs/>
        </w:rPr>
        <w:t>भावमिति तावदुवाच</w:t>
      </w:r>
      <w:r w:rsidR="00D766AC" w:rsidRPr="00AC4226">
        <w:rPr>
          <w:cs/>
        </w:rPr>
        <w:t>॥</w:t>
      </w:r>
      <w:r w:rsidR="00933E2E" w:rsidRPr="00AC4226">
        <w:t>6-</w:t>
      </w:r>
      <w:r w:rsidR="00E9400C" w:rsidRPr="00AC4226">
        <w:t>1</w:t>
      </w:r>
      <w:r w:rsidR="0051754E" w:rsidRPr="00AC4226">
        <w:rPr>
          <w:cs/>
        </w:rPr>
        <w:t>॥</w:t>
      </w:r>
    </w:p>
    <w:p w14:paraId="41E8FB8C" w14:textId="77777777" w:rsidR="00933E2E" w:rsidRPr="00AC4226" w:rsidRDefault="00933E2E" w:rsidP="00EC4553">
      <w:pPr>
        <w:pStyle w:val="EngText"/>
      </w:pPr>
      <w:r w:rsidRPr="00AC4226">
        <w:t xml:space="preserve">6-1. An elderly learned in the </w:t>
      </w:r>
      <w:r w:rsidR="00174D10" w:rsidRPr="00AC4226">
        <w:t>gathering</w:t>
      </w:r>
      <w:r w:rsidRPr="00AC4226">
        <w:t xml:space="preserve">, referring to a </w:t>
      </w:r>
      <w:r w:rsidR="00174D10" w:rsidRPr="00AC4226">
        <w:t>certain</w:t>
      </w:r>
      <w:r w:rsidRPr="00AC4226">
        <w:t xml:space="preserve"> Sukta in the Aitareya Shakha entreated the Acharya thus: ‘This assembly longs to know its real import from a celebrated person like you</w:t>
      </w:r>
      <w:r w:rsidR="00986BB2">
        <w:t>.’</w:t>
      </w:r>
    </w:p>
    <w:p w14:paraId="2206F025" w14:textId="77777777" w:rsidR="00933E2E" w:rsidRPr="00AC4226" w:rsidRDefault="00E9400C" w:rsidP="007C105A">
      <w:pPr>
        <w:pStyle w:val="S16S"/>
      </w:pPr>
      <w:r w:rsidRPr="00AC4226">
        <w:rPr>
          <w:cs/>
        </w:rPr>
        <w:lastRenderedPageBreak/>
        <w:t>वर्ण</w:t>
      </w:r>
      <w:r w:rsidRPr="00AC4226">
        <w:t>-</w:t>
      </w:r>
      <w:r w:rsidRPr="00AC4226">
        <w:rPr>
          <w:cs/>
        </w:rPr>
        <w:t>सौष्ठव</w:t>
      </w:r>
      <w:r w:rsidRPr="00AC4226">
        <w:t>-</w:t>
      </w:r>
      <w:r w:rsidRPr="00AC4226">
        <w:rPr>
          <w:cs/>
        </w:rPr>
        <w:t>गरिष्ठमतूर्णं तुल्य</w:t>
      </w:r>
      <w:r w:rsidRPr="00AC4226">
        <w:t>-</w:t>
      </w:r>
      <w:r w:rsidRPr="00AC4226">
        <w:rPr>
          <w:cs/>
        </w:rPr>
        <w:t>मात्रमति</w:t>
      </w:r>
      <w:r w:rsidRPr="00AC4226">
        <w:t>-</w:t>
      </w:r>
      <w:r w:rsidRPr="00AC4226">
        <w:rPr>
          <w:cs/>
        </w:rPr>
        <w:t>मात्र</w:t>
      </w:r>
      <w:r w:rsidRPr="00AC4226">
        <w:t>-</w:t>
      </w:r>
      <w:r w:rsidRPr="00AC4226">
        <w:rPr>
          <w:cs/>
        </w:rPr>
        <w:t>सु</w:t>
      </w:r>
      <w:r w:rsidRPr="00AC4226">
        <w:t>-</w:t>
      </w:r>
      <w:r w:rsidRPr="00AC4226">
        <w:rPr>
          <w:cs/>
        </w:rPr>
        <w:t>लक्ष्म</w:t>
      </w:r>
      <w:r w:rsidR="00D766AC" w:rsidRPr="00AC4226">
        <w:rPr>
          <w:cs/>
        </w:rPr>
        <w:t>।</w:t>
      </w:r>
      <w:r w:rsidR="002A5300" w:rsidRPr="00AC4226">
        <w:rPr>
          <w:cs/>
        </w:rPr>
        <w:br/>
      </w:r>
      <w:r w:rsidRPr="00AC4226">
        <w:rPr>
          <w:cs/>
        </w:rPr>
        <w:t>व्यूढ हृज्जलद</w:t>
      </w:r>
      <w:r w:rsidRPr="00AC4226">
        <w:t>-</w:t>
      </w:r>
      <w:r w:rsidRPr="00AC4226">
        <w:rPr>
          <w:cs/>
        </w:rPr>
        <w:t>घोषममुष्यो</w:t>
      </w:r>
      <w:r w:rsidRPr="00AC4226">
        <w:t>-</w:t>
      </w:r>
      <w:r w:rsidRPr="00AC4226">
        <w:rPr>
          <w:cs/>
        </w:rPr>
        <w:t>च्चारणं वि</w:t>
      </w:r>
      <w:r w:rsidRPr="00AC4226">
        <w:t>-</w:t>
      </w:r>
      <w:r w:rsidRPr="00AC4226">
        <w:rPr>
          <w:cs/>
        </w:rPr>
        <w:t>दधदभ्यधितार्थम्</w:t>
      </w:r>
      <w:r w:rsidR="00D766AC" w:rsidRPr="00AC4226">
        <w:rPr>
          <w:cs/>
        </w:rPr>
        <w:t>॥</w:t>
      </w:r>
      <w:r w:rsidR="00933E2E" w:rsidRPr="00AC4226">
        <w:t>6-</w:t>
      </w:r>
      <w:r w:rsidRPr="00AC4226">
        <w:t>2</w:t>
      </w:r>
      <w:r w:rsidR="0051754E" w:rsidRPr="00AC4226">
        <w:rPr>
          <w:cs/>
        </w:rPr>
        <w:t>॥</w:t>
      </w:r>
    </w:p>
    <w:p w14:paraId="7F377D73" w14:textId="77777777" w:rsidR="00933E2E" w:rsidRPr="00AC4226" w:rsidRDefault="00933E2E" w:rsidP="00EC4553">
      <w:pPr>
        <w:pStyle w:val="EngText"/>
      </w:pPr>
      <w:r w:rsidRPr="00AC4226">
        <w:rPr>
          <w:cs/>
        </w:rPr>
        <w:t>6-2</w:t>
      </w:r>
      <w:r w:rsidR="00637C3B" w:rsidRPr="00AC4226">
        <w:rPr>
          <w:cs/>
        </w:rPr>
        <w:t xml:space="preserve">. </w:t>
      </w:r>
      <w:r w:rsidR="00637C3B" w:rsidRPr="00AC4226">
        <w:t xml:space="preserve">Madhwacharya recited the </w:t>
      </w:r>
      <w:r w:rsidR="00174D10" w:rsidRPr="00AC4226">
        <w:t>Sukta</w:t>
      </w:r>
      <w:r w:rsidR="00637C3B" w:rsidRPr="00AC4226">
        <w:t xml:space="preserve"> with all its rare excellences like clarity of words, lack of speed and equal syllabic measure and elucidated its true meaning with a voice solemn like that of a cloud.</w:t>
      </w:r>
    </w:p>
    <w:p w14:paraId="0ED4A5F5" w14:textId="77777777" w:rsidR="00E9400C" w:rsidRPr="00AC4226" w:rsidRDefault="00E9400C" w:rsidP="007C105A">
      <w:pPr>
        <w:pStyle w:val="S16S"/>
      </w:pPr>
      <w:r w:rsidRPr="00AC4226">
        <w:rPr>
          <w:cs/>
        </w:rPr>
        <w:t>लक्षणान्वित</w:t>
      </w:r>
      <w:r w:rsidRPr="00AC4226">
        <w:t>-</w:t>
      </w:r>
      <w:r w:rsidRPr="00AC4226">
        <w:rPr>
          <w:cs/>
        </w:rPr>
        <w:t>तया वचने</w:t>
      </w:r>
      <w:r w:rsidR="007A4C1E" w:rsidRPr="00AC4226">
        <w:rPr>
          <w:cs/>
        </w:rPr>
        <w:t>ऽ</w:t>
      </w:r>
      <w:r w:rsidRPr="00AC4226">
        <w:rPr>
          <w:cs/>
        </w:rPr>
        <w:t>स्मिन् देवता</w:t>
      </w:r>
      <w:r w:rsidRPr="00AC4226">
        <w:t>-</w:t>
      </w:r>
      <w:r w:rsidRPr="00AC4226">
        <w:rPr>
          <w:cs/>
        </w:rPr>
        <w:t>गुरुमसावति</w:t>
      </w:r>
      <w:r w:rsidR="00B14A4E">
        <w:rPr>
          <w:rFonts w:cs="Tunga" w:hint="cs"/>
          <w:cs/>
          <w:lang w:bidi="kn-IN"/>
        </w:rPr>
        <w:t>-</w:t>
      </w:r>
      <w:r w:rsidRPr="00AC4226">
        <w:rPr>
          <w:cs/>
        </w:rPr>
        <w:t>शेते</w:t>
      </w:r>
      <w:r w:rsidR="002A5300" w:rsidRPr="00AC4226">
        <w:rPr>
          <w:cs/>
        </w:rPr>
        <w:t>।</w:t>
      </w:r>
      <w:r w:rsidR="002A5300" w:rsidRPr="00AC4226">
        <w:rPr>
          <w:cs/>
        </w:rPr>
        <w:br/>
      </w:r>
      <w:r w:rsidRPr="00AC4226">
        <w:rPr>
          <w:cs/>
        </w:rPr>
        <w:t>मानमित्यपि विधाय धिया ते तत् तु सूक्तमपरार्थमवोचन्</w:t>
      </w:r>
      <w:r w:rsidR="00D766AC" w:rsidRPr="00AC4226">
        <w:rPr>
          <w:cs/>
        </w:rPr>
        <w:t>॥</w:t>
      </w:r>
      <w:r w:rsidR="00933E2E" w:rsidRPr="00AC4226">
        <w:t>6-</w:t>
      </w:r>
      <w:r w:rsidRPr="00AC4226">
        <w:t>3</w:t>
      </w:r>
      <w:r w:rsidR="0051754E" w:rsidRPr="00AC4226">
        <w:rPr>
          <w:cs/>
        </w:rPr>
        <w:t>॥</w:t>
      </w:r>
    </w:p>
    <w:p w14:paraId="0EEF612D" w14:textId="77777777" w:rsidR="00637C3B" w:rsidRPr="00AC4226" w:rsidRDefault="00637C3B" w:rsidP="00EC4553">
      <w:pPr>
        <w:pStyle w:val="EngText"/>
      </w:pPr>
      <w:r w:rsidRPr="00AC4226">
        <w:t xml:space="preserve">6-3. Though these learned Brahmins </w:t>
      </w:r>
      <w:r w:rsidR="00174D10" w:rsidRPr="00AC4226">
        <w:t>realized</w:t>
      </w:r>
      <w:r w:rsidRPr="00AC4226">
        <w:t xml:space="preserve"> that Madhwacharya far excelled even the </w:t>
      </w:r>
      <w:r w:rsidR="00174D10" w:rsidRPr="00AC4226">
        <w:t>preceptor</w:t>
      </w:r>
      <w:r w:rsidRPr="00AC4226">
        <w:t xml:space="preserve"> of the Gods (</w:t>
      </w:r>
      <w:r w:rsidR="00174D10" w:rsidRPr="00AC4226">
        <w:t>Brihaspati</w:t>
      </w:r>
      <w:r w:rsidRPr="00AC4226">
        <w:t>) in pronouncing and interpreting the Vedas with all their exquisite marks and revered him in their own minds, yet (out of ill-will) they construed the Sukta in question in a different manner.</w:t>
      </w:r>
    </w:p>
    <w:p w14:paraId="106FC588" w14:textId="77777777" w:rsidR="00E9400C" w:rsidRPr="00AC4226" w:rsidRDefault="00E9400C" w:rsidP="007C105A">
      <w:pPr>
        <w:pStyle w:val="S16S"/>
      </w:pPr>
      <w:r w:rsidRPr="00AC4226">
        <w:rPr>
          <w:cs/>
        </w:rPr>
        <w:t>स्यात् तथेत्थमपि सं</w:t>
      </w:r>
      <w:r w:rsidRPr="00AC4226">
        <w:t>-</w:t>
      </w:r>
      <w:r w:rsidRPr="00AC4226">
        <w:rPr>
          <w:cs/>
        </w:rPr>
        <w:t>भविता</w:t>
      </w:r>
      <w:r w:rsidR="007A4C1E" w:rsidRPr="00AC4226">
        <w:rPr>
          <w:cs/>
        </w:rPr>
        <w:t>ऽ</w:t>
      </w:r>
      <w:r w:rsidRPr="00AC4226">
        <w:rPr>
          <w:cs/>
        </w:rPr>
        <w:t>र्थः त्र्यर्थतां श्रुतिषु वित्त दशार्थम्</w:t>
      </w:r>
      <w:r w:rsidR="00D766AC" w:rsidRPr="00AC4226">
        <w:rPr>
          <w:cs/>
        </w:rPr>
        <w:t>।</w:t>
      </w:r>
      <w:r w:rsidR="002A5300" w:rsidRPr="00AC4226">
        <w:rPr>
          <w:cs/>
        </w:rPr>
        <w:br/>
      </w:r>
      <w:r w:rsidRPr="00AC4226">
        <w:rPr>
          <w:cs/>
        </w:rPr>
        <w:t>भारतं ननु शतार्थमपि स्याद् वैष्णवं पद</w:t>
      </w:r>
      <w:r w:rsidRPr="00AC4226">
        <w:t>-</w:t>
      </w:r>
      <w:r w:rsidRPr="00AC4226">
        <w:rPr>
          <w:cs/>
        </w:rPr>
        <w:t>सहस्र</w:t>
      </w:r>
      <w:r w:rsidRPr="00AC4226">
        <w:t>-</w:t>
      </w:r>
      <w:r w:rsidRPr="00AC4226">
        <w:rPr>
          <w:cs/>
        </w:rPr>
        <w:t>तयं हि</w:t>
      </w:r>
      <w:r w:rsidR="00D766AC" w:rsidRPr="00AC4226">
        <w:rPr>
          <w:cs/>
        </w:rPr>
        <w:t>॥</w:t>
      </w:r>
      <w:r w:rsidR="00933E2E" w:rsidRPr="00AC4226">
        <w:t>6-</w:t>
      </w:r>
      <w:r w:rsidRPr="00AC4226">
        <w:t>4</w:t>
      </w:r>
      <w:r w:rsidR="0051754E" w:rsidRPr="00AC4226">
        <w:rPr>
          <w:cs/>
        </w:rPr>
        <w:t>॥</w:t>
      </w:r>
    </w:p>
    <w:p w14:paraId="2AF99F24" w14:textId="77777777" w:rsidR="00637C3B" w:rsidRPr="00AC4226" w:rsidRDefault="00637C3B" w:rsidP="00EC4553">
      <w:pPr>
        <w:pStyle w:val="EngText"/>
      </w:pPr>
      <w:r w:rsidRPr="00AC4226">
        <w:t>6-4. ‘Try to recognize that the Vedic hymns carry three meanings and the Mahabharata verses admit ten imports while Vishnusahasranama makes room for senses a hundred in measure;  so saying Madhwacharya ratified both the versions put forth for the Sukta in question.</w:t>
      </w:r>
      <w:r w:rsidR="00B15377">
        <w:t>’</w:t>
      </w:r>
      <w:r w:rsidRPr="00AC4226">
        <w:t xml:space="preserve"> </w:t>
      </w:r>
      <w:r w:rsidR="00174D10" w:rsidRPr="00AC4226">
        <w:t>(Your</w:t>
      </w:r>
      <w:r w:rsidRPr="00AC4226">
        <w:t xml:space="preserve"> version is also correct and mine too and even a third one is feasible</w:t>
      </w:r>
      <w:r w:rsidR="00B15377">
        <w:t>.</w:t>
      </w:r>
      <w:r w:rsidRPr="00AC4226">
        <w:t>)</w:t>
      </w:r>
    </w:p>
    <w:p w14:paraId="455AEC6A" w14:textId="77777777" w:rsidR="00E9400C" w:rsidRPr="00AC4226" w:rsidRDefault="00E9400C" w:rsidP="007C105A">
      <w:pPr>
        <w:pStyle w:val="S16S"/>
      </w:pPr>
      <w:r w:rsidRPr="00AC4226">
        <w:rPr>
          <w:cs/>
        </w:rPr>
        <w:t>इत्युदीरयति विस्तृत</w:t>
      </w:r>
      <w:r w:rsidRPr="00AC4226">
        <w:t>-</w:t>
      </w:r>
      <w:r w:rsidRPr="00AC4226">
        <w:rPr>
          <w:cs/>
        </w:rPr>
        <w:t>चित्ते भू</w:t>
      </w:r>
      <w:r w:rsidRPr="00AC4226">
        <w:t>-</w:t>
      </w:r>
      <w:r w:rsidRPr="00AC4226">
        <w:rPr>
          <w:cs/>
        </w:rPr>
        <w:t>सुरा इह जिगीषव एनम्</w:t>
      </w:r>
      <w:r w:rsidR="00D766AC" w:rsidRPr="00AC4226">
        <w:rPr>
          <w:cs/>
        </w:rPr>
        <w:t>।</w:t>
      </w:r>
      <w:r w:rsidR="002A5300" w:rsidRPr="00AC4226">
        <w:rPr>
          <w:cs/>
        </w:rPr>
        <w:br/>
      </w:r>
      <w:r w:rsidRPr="00AC4226">
        <w:rPr>
          <w:cs/>
        </w:rPr>
        <w:t>ऊचुरर्थ</w:t>
      </w:r>
      <w:r w:rsidRPr="00AC4226">
        <w:t>-</w:t>
      </w:r>
      <w:r w:rsidRPr="00AC4226">
        <w:rPr>
          <w:cs/>
        </w:rPr>
        <w:t>शतकं हरि</w:t>
      </w:r>
      <w:r w:rsidRPr="00AC4226">
        <w:t>-</w:t>
      </w:r>
      <w:r w:rsidRPr="00AC4226">
        <w:rPr>
          <w:cs/>
        </w:rPr>
        <w:t>नाम्नां वर्ण्यतामिति स</w:t>
      </w:r>
      <w:r w:rsidRPr="00AC4226">
        <w:t>-</w:t>
      </w:r>
      <w:r w:rsidRPr="00AC4226">
        <w:rPr>
          <w:cs/>
        </w:rPr>
        <w:t>हास</w:t>
      </w:r>
      <w:r w:rsidRPr="00AC4226">
        <w:t>-</w:t>
      </w:r>
      <w:r w:rsidRPr="00AC4226">
        <w:rPr>
          <w:cs/>
        </w:rPr>
        <w:t>मुखास्ते</w:t>
      </w:r>
      <w:r w:rsidR="00D766AC" w:rsidRPr="00AC4226">
        <w:rPr>
          <w:cs/>
        </w:rPr>
        <w:t>॥</w:t>
      </w:r>
      <w:r w:rsidR="00933E2E" w:rsidRPr="00AC4226">
        <w:t>6-</w:t>
      </w:r>
      <w:r w:rsidRPr="00AC4226">
        <w:t>5</w:t>
      </w:r>
      <w:r w:rsidR="0051754E" w:rsidRPr="00AC4226">
        <w:rPr>
          <w:cs/>
        </w:rPr>
        <w:t>॥</w:t>
      </w:r>
    </w:p>
    <w:p w14:paraId="4C2C6B29" w14:textId="77777777" w:rsidR="00637C3B" w:rsidRPr="00AC4226" w:rsidRDefault="00B15377" w:rsidP="00EC4553">
      <w:pPr>
        <w:pStyle w:val="EngText"/>
      </w:pPr>
      <w:r>
        <w:t xml:space="preserve">6-5. </w:t>
      </w:r>
      <w:r w:rsidR="00637C3B" w:rsidRPr="00AC4226">
        <w:t xml:space="preserve">When Poornaprajna was thus expatiating, the erudite Brahmins with a desire to vanquish him in confutation asked </w:t>
      </w:r>
      <w:r w:rsidR="00174D10" w:rsidRPr="00AC4226">
        <w:t>him with</w:t>
      </w:r>
      <w:r w:rsidR="00637C3B" w:rsidRPr="00AC4226">
        <w:t xml:space="preserve"> a sly smile to enumerate the hundred meanings of a word in Vishnusahasranama as avowed.</w:t>
      </w:r>
    </w:p>
    <w:p w14:paraId="5F17D6C3" w14:textId="77777777" w:rsidR="00E9400C" w:rsidRPr="00AC4226" w:rsidRDefault="00E9400C" w:rsidP="007C105A">
      <w:pPr>
        <w:pStyle w:val="S16S"/>
      </w:pPr>
      <w:r w:rsidRPr="00AC4226">
        <w:rPr>
          <w:cs/>
        </w:rPr>
        <w:t>वर्णयामि तदहं सकलं वः सौष्ठवादनु</w:t>
      </w:r>
      <w:r w:rsidRPr="00AC4226">
        <w:t>-</w:t>
      </w:r>
      <w:r w:rsidRPr="00AC4226">
        <w:rPr>
          <w:cs/>
        </w:rPr>
        <w:t>वदन्तु भवन्तः</w:t>
      </w:r>
      <w:r w:rsidR="00D766AC" w:rsidRPr="00AC4226">
        <w:rPr>
          <w:cs/>
        </w:rPr>
        <w:t>।</w:t>
      </w:r>
      <w:r w:rsidR="002A5300" w:rsidRPr="00AC4226">
        <w:rPr>
          <w:cs/>
        </w:rPr>
        <w:br/>
      </w:r>
      <w:r w:rsidRPr="00AC4226">
        <w:rPr>
          <w:cs/>
        </w:rPr>
        <w:t>तं वदन्तमिति ते</w:t>
      </w:r>
      <w:r w:rsidR="007A4C1E" w:rsidRPr="00AC4226">
        <w:rPr>
          <w:cs/>
        </w:rPr>
        <w:t>ऽ</w:t>
      </w:r>
      <w:r w:rsidRPr="00AC4226">
        <w:rPr>
          <w:cs/>
        </w:rPr>
        <w:t>थ वदन्तो बाढमित्यति</w:t>
      </w:r>
      <w:r w:rsidRPr="00AC4226">
        <w:t>-</w:t>
      </w:r>
      <w:r w:rsidRPr="00AC4226">
        <w:rPr>
          <w:cs/>
        </w:rPr>
        <w:t>दृढोद्यममापुः</w:t>
      </w:r>
      <w:r w:rsidR="00D766AC" w:rsidRPr="00AC4226">
        <w:rPr>
          <w:cs/>
        </w:rPr>
        <w:t>॥</w:t>
      </w:r>
      <w:r w:rsidR="00933E2E" w:rsidRPr="00AC4226">
        <w:t>6-</w:t>
      </w:r>
      <w:r w:rsidRPr="00AC4226">
        <w:t>6</w:t>
      </w:r>
      <w:r w:rsidR="0051754E" w:rsidRPr="00AC4226">
        <w:rPr>
          <w:cs/>
        </w:rPr>
        <w:t>॥</w:t>
      </w:r>
    </w:p>
    <w:p w14:paraId="3096F2FF" w14:textId="77777777" w:rsidR="00637C3B" w:rsidRPr="00AC4226" w:rsidRDefault="00637C3B" w:rsidP="00EC4553">
      <w:pPr>
        <w:pStyle w:val="EngText"/>
      </w:pPr>
      <w:r w:rsidRPr="00AC4226">
        <w:t>6-6. ‘Well, I shall give out all the hundred meanings of the word in Vishnusahasranama (on this condition); let all of them recounted by me be repeated by you in all their elegance</w:t>
      </w:r>
      <w:r w:rsidR="00B15377">
        <w:t>.</w:t>
      </w:r>
      <w:r w:rsidRPr="00AC4226">
        <w:t>’ The Brahmins accepted this challenge with a firm resolve.</w:t>
      </w:r>
    </w:p>
    <w:p w14:paraId="29F4F9A7" w14:textId="77777777" w:rsidR="00E9400C" w:rsidRPr="00AC4226" w:rsidRDefault="00E9400C" w:rsidP="007C105A">
      <w:pPr>
        <w:pStyle w:val="S16S"/>
      </w:pPr>
      <w:r w:rsidRPr="00AC4226">
        <w:rPr>
          <w:cs/>
        </w:rPr>
        <w:lastRenderedPageBreak/>
        <w:t>प्रत्यय</w:t>
      </w:r>
      <w:r w:rsidRPr="00AC4226">
        <w:t>-</w:t>
      </w:r>
      <w:r w:rsidRPr="00AC4226">
        <w:rPr>
          <w:cs/>
        </w:rPr>
        <w:t>प्रकृति</w:t>
      </w:r>
      <w:r w:rsidRPr="00AC4226">
        <w:t>-</w:t>
      </w:r>
      <w:r w:rsidRPr="00AC4226">
        <w:rPr>
          <w:cs/>
        </w:rPr>
        <w:t>सङ्गम</w:t>
      </w:r>
      <w:r w:rsidRPr="00AC4226">
        <w:t>-</w:t>
      </w:r>
      <w:r w:rsidRPr="00AC4226">
        <w:rPr>
          <w:cs/>
        </w:rPr>
        <w:t>भङ्गीं शब्द</w:t>
      </w:r>
      <w:r w:rsidRPr="00AC4226">
        <w:t>-</w:t>
      </w:r>
      <w:r w:rsidRPr="00AC4226">
        <w:rPr>
          <w:cs/>
        </w:rPr>
        <w:t>शास्त्र</w:t>
      </w:r>
      <w:r w:rsidRPr="00AC4226">
        <w:t>-</w:t>
      </w:r>
      <w:r w:rsidRPr="00AC4226">
        <w:rPr>
          <w:cs/>
        </w:rPr>
        <w:t>विहितां प्रतिदर्श्य</w:t>
      </w:r>
      <w:r w:rsidR="00D766AC" w:rsidRPr="00AC4226">
        <w:rPr>
          <w:cs/>
        </w:rPr>
        <w:t>।</w:t>
      </w:r>
      <w:r w:rsidR="002A5300" w:rsidRPr="00AC4226">
        <w:rPr>
          <w:cs/>
        </w:rPr>
        <w:br/>
      </w:r>
      <w:r w:rsidRPr="00AC4226">
        <w:rPr>
          <w:cs/>
        </w:rPr>
        <w:t>शुद्ध</w:t>
      </w:r>
      <w:r w:rsidRPr="00AC4226">
        <w:t>-</w:t>
      </w:r>
      <w:r w:rsidRPr="00AC4226">
        <w:rPr>
          <w:cs/>
        </w:rPr>
        <w:t>धीः श्रुति</w:t>
      </w:r>
      <w:r w:rsidRPr="00AC4226">
        <w:t>-</w:t>
      </w:r>
      <w:r w:rsidRPr="00AC4226">
        <w:rPr>
          <w:cs/>
        </w:rPr>
        <w:t>शिरः</w:t>
      </w:r>
      <w:r w:rsidRPr="00AC4226">
        <w:t>-</w:t>
      </w:r>
      <w:r w:rsidRPr="00AC4226">
        <w:rPr>
          <w:cs/>
        </w:rPr>
        <w:t>शत</w:t>
      </w:r>
      <w:r w:rsidRPr="00AC4226">
        <w:t>-</w:t>
      </w:r>
      <w:r w:rsidRPr="00AC4226">
        <w:rPr>
          <w:cs/>
        </w:rPr>
        <w:t>सिद्धान् अभ्यदात् सपदि विश्व</w:t>
      </w:r>
      <w:r w:rsidRPr="00AC4226">
        <w:t>-</w:t>
      </w:r>
      <w:r w:rsidRPr="00AC4226">
        <w:rPr>
          <w:cs/>
        </w:rPr>
        <w:t>पदार्थान्</w:t>
      </w:r>
      <w:r w:rsidR="00D766AC" w:rsidRPr="00AC4226">
        <w:rPr>
          <w:cs/>
        </w:rPr>
        <w:t>॥</w:t>
      </w:r>
      <w:r w:rsidR="00933E2E" w:rsidRPr="00AC4226">
        <w:t>6-</w:t>
      </w:r>
      <w:r w:rsidRPr="00AC4226">
        <w:t>7</w:t>
      </w:r>
      <w:r w:rsidR="0051754E" w:rsidRPr="00AC4226">
        <w:rPr>
          <w:cs/>
        </w:rPr>
        <w:t>॥</w:t>
      </w:r>
    </w:p>
    <w:p w14:paraId="361A4D6A" w14:textId="77777777" w:rsidR="00637C3B" w:rsidRPr="00AC4226" w:rsidRDefault="00436EAA" w:rsidP="00EC4553">
      <w:pPr>
        <w:pStyle w:val="EngText"/>
      </w:pPr>
      <w:r w:rsidRPr="00AC4226">
        <w:t>6-7. Madhwacharya of an immaculate mind began to narrate the varied meanings of Vis</w:t>
      </w:r>
      <w:r w:rsidR="00174D10" w:rsidRPr="00AC4226">
        <w:t>h</w:t>
      </w:r>
      <w:r w:rsidRPr="00AC4226">
        <w:t>wa, the first word of Vishnusahasranama on the solid basis of the code prescribed in the science of grammar, showing the methodology of the relation between the root of the word and the suffix, as determined in the diverse Upanishads.</w:t>
      </w:r>
    </w:p>
    <w:p w14:paraId="2A18BBDE" w14:textId="77777777" w:rsidR="00E9400C" w:rsidRPr="00AC4226" w:rsidRDefault="00E9400C" w:rsidP="007C105A">
      <w:pPr>
        <w:pStyle w:val="S16S"/>
      </w:pPr>
      <w:r w:rsidRPr="00AC4226">
        <w:rPr>
          <w:cs/>
        </w:rPr>
        <w:t>यावदर्थ</w:t>
      </w:r>
      <w:r w:rsidRPr="00AC4226">
        <w:t>-</w:t>
      </w:r>
      <w:r w:rsidRPr="00AC4226">
        <w:rPr>
          <w:cs/>
        </w:rPr>
        <w:t>शतकं न विशङ्कः सन्ततोक्ति</w:t>
      </w:r>
      <w:r w:rsidRPr="00AC4226">
        <w:t>-</w:t>
      </w:r>
      <w:r w:rsidRPr="00AC4226">
        <w:rPr>
          <w:cs/>
        </w:rPr>
        <w:t>कृदपूपुरदेषः</w:t>
      </w:r>
      <w:r w:rsidR="00D766AC" w:rsidRPr="00AC4226">
        <w:rPr>
          <w:cs/>
        </w:rPr>
        <w:t>।</w:t>
      </w:r>
      <w:r w:rsidR="002A5300" w:rsidRPr="00AC4226">
        <w:rPr>
          <w:cs/>
        </w:rPr>
        <w:br/>
      </w:r>
      <w:r w:rsidRPr="00AC4226">
        <w:rPr>
          <w:cs/>
        </w:rPr>
        <w:t>वर्णितावधृति</w:t>
      </w:r>
      <w:r w:rsidRPr="00AC4226">
        <w:t>-</w:t>
      </w:r>
      <w:r w:rsidRPr="00AC4226">
        <w:rPr>
          <w:cs/>
        </w:rPr>
        <w:t>दुर्बल</w:t>
      </w:r>
      <w:r w:rsidRPr="00AC4226">
        <w:t>-</w:t>
      </w:r>
      <w:r w:rsidRPr="00AC4226">
        <w:rPr>
          <w:cs/>
        </w:rPr>
        <w:t>चित्ताः तावदाकुल</w:t>
      </w:r>
      <w:r w:rsidRPr="00AC4226">
        <w:t>-</w:t>
      </w:r>
      <w:r w:rsidRPr="00AC4226">
        <w:rPr>
          <w:cs/>
        </w:rPr>
        <w:t>हृदो ह्यभवंस्ते</w:t>
      </w:r>
      <w:r w:rsidR="00D766AC" w:rsidRPr="00AC4226">
        <w:rPr>
          <w:cs/>
        </w:rPr>
        <w:t>॥</w:t>
      </w:r>
      <w:r w:rsidR="00933E2E" w:rsidRPr="00AC4226">
        <w:t>6-</w:t>
      </w:r>
      <w:r w:rsidRPr="00AC4226">
        <w:t>8</w:t>
      </w:r>
      <w:r w:rsidR="0051754E" w:rsidRPr="00AC4226">
        <w:rPr>
          <w:cs/>
        </w:rPr>
        <w:t>॥</w:t>
      </w:r>
    </w:p>
    <w:p w14:paraId="11EBFDC1" w14:textId="77777777" w:rsidR="00436EAA" w:rsidRPr="00AC4226" w:rsidRDefault="00436EAA" w:rsidP="00EC4553">
      <w:pPr>
        <w:pStyle w:val="EngText"/>
      </w:pPr>
      <w:r w:rsidRPr="00AC4226">
        <w:t>6-8. Before the Acharya could terminate the enumeration of the varied sense</w:t>
      </w:r>
      <w:r w:rsidR="00B15377">
        <w:t>s</w:t>
      </w:r>
      <w:r w:rsidRPr="00AC4226">
        <w:t xml:space="preserve"> of the word Viswa given out in quick succession with the least shade of </w:t>
      </w:r>
      <w:r w:rsidR="00174D10" w:rsidRPr="00AC4226">
        <w:t>doubt;</w:t>
      </w:r>
      <w:r w:rsidRPr="00AC4226">
        <w:t xml:space="preserve"> the Brahmins were heavily embarrassed as their weak minds proved incompetent to retain </w:t>
      </w:r>
      <w:r w:rsidR="00174D10" w:rsidRPr="00AC4226">
        <w:t>the manifold</w:t>
      </w:r>
      <w:r w:rsidRPr="00AC4226">
        <w:t xml:space="preserve"> meanings (gushing out of his mouth).</w:t>
      </w:r>
    </w:p>
    <w:p w14:paraId="2572A13E" w14:textId="77777777" w:rsidR="00E9400C" w:rsidRPr="00AC4226" w:rsidRDefault="00E9400C" w:rsidP="007C105A">
      <w:pPr>
        <w:pStyle w:val="S16S"/>
      </w:pPr>
      <w:r w:rsidRPr="00AC4226">
        <w:rPr>
          <w:cs/>
        </w:rPr>
        <w:t>साङ्ग</w:t>
      </w:r>
      <w:r w:rsidRPr="00AC4226">
        <w:t>-</w:t>
      </w:r>
      <w:r w:rsidRPr="00AC4226">
        <w:rPr>
          <w:cs/>
        </w:rPr>
        <w:t>वेद</w:t>
      </w:r>
      <w:r w:rsidRPr="00AC4226">
        <w:t>-</w:t>
      </w:r>
      <w:r w:rsidRPr="00AC4226">
        <w:rPr>
          <w:cs/>
        </w:rPr>
        <w:t>चतुरा इतिहासे शिक्षिताः सु</w:t>
      </w:r>
      <w:r w:rsidRPr="00AC4226">
        <w:t>-</w:t>
      </w:r>
      <w:r w:rsidRPr="00AC4226">
        <w:rPr>
          <w:cs/>
        </w:rPr>
        <w:t>बहवो</w:t>
      </w:r>
      <w:r w:rsidR="007A4C1E" w:rsidRPr="00AC4226">
        <w:rPr>
          <w:cs/>
        </w:rPr>
        <w:t>ऽ</w:t>
      </w:r>
      <w:r w:rsidRPr="00AC4226">
        <w:rPr>
          <w:cs/>
        </w:rPr>
        <w:t>प्यति</w:t>
      </w:r>
      <w:r w:rsidRPr="00AC4226">
        <w:t>-</w:t>
      </w:r>
      <w:r w:rsidRPr="00AC4226">
        <w:rPr>
          <w:cs/>
        </w:rPr>
        <w:t>धृष्टाः</w:t>
      </w:r>
      <w:r w:rsidR="00D766AC" w:rsidRPr="00AC4226">
        <w:rPr>
          <w:cs/>
        </w:rPr>
        <w:t>।</w:t>
      </w:r>
      <w:r w:rsidR="002A5300" w:rsidRPr="00AC4226">
        <w:rPr>
          <w:cs/>
        </w:rPr>
        <w:br/>
      </w:r>
      <w:r w:rsidRPr="00AC4226">
        <w:rPr>
          <w:cs/>
        </w:rPr>
        <w:t>नैतदीरितमहो जगृहुस्ते विश्व</w:t>
      </w:r>
      <w:r w:rsidRPr="00AC4226">
        <w:t>-</w:t>
      </w:r>
      <w:r w:rsidRPr="00AC4226">
        <w:rPr>
          <w:cs/>
        </w:rPr>
        <w:t>सङ्क्षय</w:t>
      </w:r>
      <w:r w:rsidRPr="00AC4226">
        <w:t>-</w:t>
      </w:r>
      <w:r w:rsidRPr="00AC4226">
        <w:rPr>
          <w:cs/>
        </w:rPr>
        <w:t>पयो</w:t>
      </w:r>
      <w:r w:rsidR="007A4C1E" w:rsidRPr="00AC4226">
        <w:rPr>
          <w:cs/>
        </w:rPr>
        <w:t>ऽ</w:t>
      </w:r>
      <w:r w:rsidR="003E55B8">
        <w:rPr>
          <w:cs/>
        </w:rPr>
        <w:t>न्धु</w:t>
      </w:r>
      <w:r w:rsidRPr="00AC4226">
        <w:t>-</w:t>
      </w:r>
      <w:r w:rsidRPr="00AC4226">
        <w:rPr>
          <w:cs/>
        </w:rPr>
        <w:t>गणा वा</w:t>
      </w:r>
      <w:r w:rsidR="00D766AC" w:rsidRPr="00AC4226">
        <w:rPr>
          <w:cs/>
        </w:rPr>
        <w:t>॥</w:t>
      </w:r>
      <w:r w:rsidR="00933E2E" w:rsidRPr="00AC4226">
        <w:t>6-</w:t>
      </w:r>
      <w:r w:rsidRPr="00AC4226">
        <w:t>9</w:t>
      </w:r>
      <w:r w:rsidR="0051754E" w:rsidRPr="00AC4226">
        <w:rPr>
          <w:cs/>
        </w:rPr>
        <w:t>॥</w:t>
      </w:r>
    </w:p>
    <w:p w14:paraId="39A08FFB" w14:textId="77777777" w:rsidR="00436EAA" w:rsidRPr="00AC4226" w:rsidRDefault="00436EAA" w:rsidP="00EC4553">
      <w:pPr>
        <w:pStyle w:val="EngText"/>
      </w:pPr>
      <w:r w:rsidRPr="00AC4226">
        <w:t>6-9. Those learned highly confident Brahmins, many in number though specialized in the Vedas with its auxiliaries, experts in the epics like Mahabharata, failed to chase th</w:t>
      </w:r>
      <w:r w:rsidR="00B15377">
        <w:t>e virile mind of Madhwacharya (</w:t>
      </w:r>
      <w:r w:rsidRPr="00AC4226">
        <w:t>the strength of his mind eluded their grasp) like flood of the deluge overflowing the numerous wells.</w:t>
      </w:r>
    </w:p>
    <w:p w14:paraId="5FC05C75" w14:textId="77777777" w:rsidR="00436EAA" w:rsidRPr="00AC4226" w:rsidRDefault="00174D10" w:rsidP="00EC4553">
      <w:pPr>
        <w:pStyle w:val="EngText"/>
      </w:pPr>
      <w:r w:rsidRPr="00AC4226">
        <w:t>(A</w:t>
      </w:r>
      <w:r w:rsidR="00436EAA" w:rsidRPr="00AC4226">
        <w:t xml:space="preserve"> fine instance of his profuse learning</w:t>
      </w:r>
      <w:r w:rsidR="00B15377">
        <w:t>.</w:t>
      </w:r>
      <w:r w:rsidR="00436EAA" w:rsidRPr="00AC4226">
        <w:t>)</w:t>
      </w:r>
    </w:p>
    <w:p w14:paraId="71A7F142" w14:textId="77777777" w:rsidR="00E9400C" w:rsidRPr="00AC4226" w:rsidRDefault="00E9400C" w:rsidP="007C105A">
      <w:pPr>
        <w:pStyle w:val="S16S"/>
      </w:pPr>
      <w:r w:rsidRPr="00AC4226">
        <w:rPr>
          <w:cs/>
        </w:rPr>
        <w:t>देवतास्वसुलभा प्रतिभा ते मानुषेषु चपलेषु कथा का</w:t>
      </w:r>
      <w:r w:rsidR="00D766AC" w:rsidRPr="00AC4226">
        <w:rPr>
          <w:cs/>
        </w:rPr>
        <w:t>।</w:t>
      </w:r>
      <w:r w:rsidR="002A5300" w:rsidRPr="00AC4226">
        <w:rPr>
          <w:cs/>
        </w:rPr>
        <w:br/>
      </w:r>
      <w:r w:rsidRPr="00AC4226">
        <w:rPr>
          <w:cs/>
        </w:rPr>
        <w:t>क्षाम्य सौम्य सकल</w:t>
      </w:r>
      <w:r w:rsidRPr="00AC4226">
        <w:t>-</w:t>
      </w:r>
      <w:r w:rsidRPr="00AC4226">
        <w:rPr>
          <w:cs/>
        </w:rPr>
        <w:t>ज्ञ नमस्ते ते ब्रुवन्त इति तं किल नेमुः</w:t>
      </w:r>
      <w:r w:rsidR="00D766AC" w:rsidRPr="00AC4226">
        <w:rPr>
          <w:cs/>
        </w:rPr>
        <w:t>॥</w:t>
      </w:r>
      <w:r w:rsidR="00933E2E" w:rsidRPr="00AC4226">
        <w:t>6-</w:t>
      </w:r>
      <w:r w:rsidRPr="00AC4226">
        <w:t>10</w:t>
      </w:r>
      <w:r w:rsidR="0051754E" w:rsidRPr="00AC4226">
        <w:rPr>
          <w:cs/>
        </w:rPr>
        <w:t>॥</w:t>
      </w:r>
    </w:p>
    <w:p w14:paraId="52DF5B60" w14:textId="77777777" w:rsidR="00436EAA" w:rsidRPr="00AC4226" w:rsidRDefault="00436EAA" w:rsidP="00EC4553">
      <w:pPr>
        <w:pStyle w:val="EngText"/>
      </w:pPr>
      <w:r w:rsidRPr="00AC4226">
        <w:t xml:space="preserve">6-10. ‘Oh omniscient </w:t>
      </w:r>
      <w:r w:rsidR="00174D10" w:rsidRPr="00AC4226">
        <w:t>Madhwacharya! Such</w:t>
      </w:r>
      <w:r w:rsidRPr="00AC4226">
        <w:t xml:space="preserve"> </w:t>
      </w:r>
      <w:r w:rsidR="00174D10" w:rsidRPr="00AC4226">
        <w:t>splendorous</w:t>
      </w:r>
      <w:r w:rsidRPr="00AC4226">
        <w:t xml:space="preserve"> talent is hard to </w:t>
      </w:r>
      <w:r w:rsidR="00B15377">
        <w:t>be t</w:t>
      </w:r>
      <w:r w:rsidRPr="00AC4226">
        <w:t xml:space="preserve">raced even in the Gods. </w:t>
      </w:r>
      <w:r w:rsidR="00174D10" w:rsidRPr="00AC4226">
        <w:t>Then</w:t>
      </w:r>
      <w:r w:rsidR="00B15377">
        <w:t xml:space="preserve"> why talk of fickle-</w:t>
      </w:r>
      <w:r w:rsidRPr="00AC4226">
        <w:t>minded human being</w:t>
      </w:r>
      <w:r w:rsidR="00B15377">
        <w:t>s? Oh, gentle one! p</w:t>
      </w:r>
      <w:r w:rsidRPr="00AC4226">
        <w:t>ardon us (for our presumptuousness) and accept our salutations. So saying they bowed to him in all reverence.</w:t>
      </w:r>
    </w:p>
    <w:p w14:paraId="5DC14904" w14:textId="77777777" w:rsidR="00E9400C" w:rsidRPr="00AC4226" w:rsidRDefault="00E9400C" w:rsidP="007C105A">
      <w:pPr>
        <w:pStyle w:val="S16S"/>
      </w:pPr>
      <w:r w:rsidRPr="00AC4226">
        <w:rPr>
          <w:cs/>
        </w:rPr>
        <w:t>वेद</w:t>
      </w:r>
      <w:r w:rsidRPr="00AC4226">
        <w:t>-</w:t>
      </w:r>
      <w:r w:rsidRPr="00AC4226">
        <w:rPr>
          <w:cs/>
        </w:rPr>
        <w:t>शास्त्र</w:t>
      </w:r>
      <w:r w:rsidRPr="00AC4226">
        <w:t>-</w:t>
      </w:r>
      <w:r w:rsidRPr="00AC4226">
        <w:rPr>
          <w:cs/>
        </w:rPr>
        <w:t>चतुरैरिह विद्या</w:t>
      </w:r>
      <w:r w:rsidRPr="00AC4226">
        <w:t>-</w:t>
      </w:r>
      <w:r w:rsidRPr="00AC4226">
        <w:rPr>
          <w:cs/>
        </w:rPr>
        <w:t>वित्त</w:t>
      </w:r>
      <w:r w:rsidRPr="00AC4226">
        <w:t>-</w:t>
      </w:r>
      <w:r w:rsidRPr="00AC4226">
        <w:rPr>
          <w:cs/>
        </w:rPr>
        <w:t>लिप्सुभिरवाप्तमशेषैः</w:t>
      </w:r>
      <w:r w:rsidR="00D766AC" w:rsidRPr="00AC4226">
        <w:rPr>
          <w:cs/>
        </w:rPr>
        <w:t>।</w:t>
      </w:r>
      <w:r w:rsidR="002A5300" w:rsidRPr="00AC4226">
        <w:rPr>
          <w:cs/>
        </w:rPr>
        <w:br/>
      </w:r>
      <w:r w:rsidRPr="00AC4226">
        <w:rPr>
          <w:cs/>
        </w:rPr>
        <w:t>प्राप केरळ</w:t>
      </w:r>
      <w:r w:rsidRPr="00AC4226">
        <w:t>-</w:t>
      </w:r>
      <w:r w:rsidRPr="00AC4226">
        <w:rPr>
          <w:cs/>
        </w:rPr>
        <w:t>सु</w:t>
      </w:r>
      <w:r w:rsidRPr="00AC4226">
        <w:t>-</w:t>
      </w:r>
      <w:r w:rsidRPr="00AC4226">
        <w:rPr>
          <w:cs/>
        </w:rPr>
        <w:t>मण्डल</w:t>
      </w:r>
      <w:r w:rsidRPr="00AC4226">
        <w:t>-</w:t>
      </w:r>
      <w:r w:rsidRPr="00AC4226">
        <w:rPr>
          <w:cs/>
        </w:rPr>
        <w:t>जातैः अन्यदायतनमायत</w:t>
      </w:r>
      <w:r w:rsidRPr="00AC4226">
        <w:t>-</w:t>
      </w:r>
      <w:r w:rsidRPr="00AC4226">
        <w:rPr>
          <w:cs/>
        </w:rPr>
        <w:t>चेताः</w:t>
      </w:r>
      <w:r w:rsidR="00D766AC" w:rsidRPr="00AC4226">
        <w:rPr>
          <w:cs/>
        </w:rPr>
        <w:t>॥</w:t>
      </w:r>
      <w:r w:rsidR="00933E2E" w:rsidRPr="00AC4226">
        <w:t>6-</w:t>
      </w:r>
      <w:r w:rsidRPr="00AC4226">
        <w:t>11</w:t>
      </w:r>
      <w:r w:rsidR="0051754E" w:rsidRPr="00AC4226">
        <w:rPr>
          <w:cs/>
        </w:rPr>
        <w:t>॥</w:t>
      </w:r>
    </w:p>
    <w:p w14:paraId="5B1B01CF" w14:textId="77777777" w:rsidR="00436EAA" w:rsidRPr="00AC4226" w:rsidRDefault="00436EAA" w:rsidP="00EC4553">
      <w:pPr>
        <w:pStyle w:val="EngText"/>
      </w:pPr>
      <w:r w:rsidRPr="00AC4226">
        <w:lastRenderedPageBreak/>
        <w:t xml:space="preserve">6-11. Poornaprajna approached another temple on the bank of the Payaswini river where assembled many men of learning who hailed from the chosen Kerala region, well-versed in the Vedas and </w:t>
      </w:r>
      <w:r w:rsidR="00B15377">
        <w:t>S</w:t>
      </w:r>
      <w:r w:rsidRPr="00AC4226">
        <w:t>criptures keen on securing consideration for their scholarship.</w:t>
      </w:r>
    </w:p>
    <w:p w14:paraId="3621367F" w14:textId="77777777" w:rsidR="00E9400C" w:rsidRPr="00AC4226" w:rsidRDefault="00E9400C" w:rsidP="007C105A">
      <w:pPr>
        <w:pStyle w:val="S16S"/>
      </w:pPr>
      <w:r w:rsidRPr="00AC4226">
        <w:rPr>
          <w:cs/>
        </w:rPr>
        <w:t>तर्क</w:t>
      </w:r>
      <w:r w:rsidRPr="00AC4226">
        <w:t>-</w:t>
      </w:r>
      <w:r w:rsidRPr="00AC4226">
        <w:rPr>
          <w:cs/>
        </w:rPr>
        <w:t>तन्त्र</w:t>
      </w:r>
      <w:r w:rsidRPr="00AC4226">
        <w:t>-</w:t>
      </w:r>
      <w:r w:rsidRPr="00AC4226">
        <w:rPr>
          <w:cs/>
        </w:rPr>
        <w:t>कुशलानपि पुंसः चर्करीति बत सो</w:t>
      </w:r>
      <w:r w:rsidR="007A4C1E" w:rsidRPr="00AC4226">
        <w:rPr>
          <w:cs/>
        </w:rPr>
        <w:t>ऽ</w:t>
      </w:r>
      <w:r w:rsidRPr="00AC4226">
        <w:rPr>
          <w:cs/>
        </w:rPr>
        <w:t>यममानान्</w:t>
      </w:r>
      <w:r w:rsidR="00D766AC" w:rsidRPr="00AC4226">
        <w:rPr>
          <w:cs/>
        </w:rPr>
        <w:t>।</w:t>
      </w:r>
      <w:r w:rsidR="002A5300" w:rsidRPr="00AC4226">
        <w:rPr>
          <w:cs/>
        </w:rPr>
        <w:br/>
      </w:r>
      <w:r w:rsidRPr="00AC4226">
        <w:rPr>
          <w:cs/>
        </w:rPr>
        <w:t>मानमानमयतीह कथं नो नैष मण्डल</w:t>
      </w:r>
      <w:r w:rsidRPr="00AC4226">
        <w:t>-</w:t>
      </w:r>
      <w:r w:rsidRPr="00AC4226">
        <w:rPr>
          <w:cs/>
        </w:rPr>
        <w:t>भुवां समितानाम्</w:t>
      </w:r>
      <w:r w:rsidR="00D766AC" w:rsidRPr="00AC4226">
        <w:rPr>
          <w:cs/>
        </w:rPr>
        <w:t>॥</w:t>
      </w:r>
      <w:r w:rsidR="00933E2E" w:rsidRPr="00AC4226">
        <w:t>6-</w:t>
      </w:r>
      <w:r w:rsidRPr="00AC4226">
        <w:t>12</w:t>
      </w:r>
      <w:r w:rsidR="0051754E" w:rsidRPr="00AC4226">
        <w:rPr>
          <w:cs/>
        </w:rPr>
        <w:t>॥</w:t>
      </w:r>
    </w:p>
    <w:p w14:paraId="333466E0" w14:textId="77777777" w:rsidR="00EE5C6D" w:rsidRPr="00AC4226" w:rsidRDefault="00EE5C6D" w:rsidP="00EC4553">
      <w:pPr>
        <w:pStyle w:val="EngText"/>
      </w:pPr>
      <w:r w:rsidRPr="00AC4226">
        <w:t xml:space="preserve">6-12. ‘Alas! This reputed Madhwacharya has purged the pride of even </w:t>
      </w:r>
      <w:r w:rsidR="00B15377">
        <w:t>pundits (highly) proficient in L</w:t>
      </w:r>
      <w:r w:rsidRPr="00AC4226">
        <w:t>ogic and Mimansa. Likewise he will refute us, who have gathered here from the Kerala land and destroy our self-esteem.</w:t>
      </w:r>
      <w:r w:rsidR="00B15377">
        <w:t>’</w:t>
      </w:r>
    </w:p>
    <w:p w14:paraId="7C5B76D0" w14:textId="77777777" w:rsidR="00E9400C" w:rsidRPr="00AC4226" w:rsidRDefault="00E9400C" w:rsidP="007C105A">
      <w:pPr>
        <w:pStyle w:val="S16S"/>
      </w:pPr>
      <w:r w:rsidRPr="00AC4226">
        <w:rPr>
          <w:cs/>
        </w:rPr>
        <w:t>मन्त्रयन्त इति ते द्विज</w:t>
      </w:r>
      <w:r w:rsidRPr="00AC4226">
        <w:t>-</w:t>
      </w:r>
      <w:r w:rsidRPr="00AC4226">
        <w:rPr>
          <w:cs/>
        </w:rPr>
        <w:t>वर्याः अन्य</w:t>
      </w:r>
      <w:r w:rsidRPr="00AC4226">
        <w:t>-</w:t>
      </w:r>
      <w:r w:rsidRPr="00AC4226">
        <w:rPr>
          <w:cs/>
        </w:rPr>
        <w:t>देशज</w:t>
      </w:r>
      <w:r w:rsidRPr="00AC4226">
        <w:t>-</w:t>
      </w:r>
      <w:r w:rsidRPr="00AC4226">
        <w:rPr>
          <w:cs/>
        </w:rPr>
        <w:t>मुखास्तमपृच्छन्</w:t>
      </w:r>
      <w:r w:rsidR="00D766AC" w:rsidRPr="00AC4226">
        <w:rPr>
          <w:cs/>
        </w:rPr>
        <w:t>।</w:t>
      </w:r>
      <w:r w:rsidR="002A5300" w:rsidRPr="00AC4226">
        <w:rPr>
          <w:cs/>
        </w:rPr>
        <w:br/>
      </w:r>
      <w:r w:rsidRPr="00AC4226">
        <w:rPr>
          <w:cs/>
        </w:rPr>
        <w:t>सद्</w:t>
      </w:r>
      <w:r w:rsidRPr="00AC4226">
        <w:t>-</w:t>
      </w:r>
      <w:r w:rsidRPr="00AC4226">
        <w:rPr>
          <w:cs/>
        </w:rPr>
        <w:t>ददादद</w:t>
      </w:r>
      <w:r w:rsidRPr="00AC4226">
        <w:t>-</w:t>
      </w:r>
      <w:r w:rsidRPr="00AC4226">
        <w:rPr>
          <w:cs/>
        </w:rPr>
        <w:t>सु</w:t>
      </w:r>
      <w:r w:rsidRPr="00AC4226">
        <w:t>-</w:t>
      </w:r>
      <w:r w:rsidRPr="00AC4226">
        <w:rPr>
          <w:cs/>
        </w:rPr>
        <w:t>शंसन</w:t>
      </w:r>
      <w:r w:rsidRPr="00AC4226">
        <w:t>-</w:t>
      </w:r>
      <w:r w:rsidRPr="00AC4226">
        <w:rPr>
          <w:cs/>
        </w:rPr>
        <w:t>निन्दा</w:t>
      </w:r>
      <w:r w:rsidRPr="00AC4226">
        <w:t>-</w:t>
      </w:r>
      <w:r w:rsidRPr="00AC4226">
        <w:rPr>
          <w:cs/>
        </w:rPr>
        <w:t>कारि</w:t>
      </w:r>
      <w:r w:rsidRPr="00AC4226">
        <w:t>-</w:t>
      </w:r>
      <w:r w:rsidRPr="00AC4226">
        <w:rPr>
          <w:cs/>
        </w:rPr>
        <w:t>सूक्त</w:t>
      </w:r>
      <w:r w:rsidRPr="00AC4226">
        <w:t>-</w:t>
      </w:r>
      <w:r w:rsidRPr="00AC4226">
        <w:rPr>
          <w:cs/>
        </w:rPr>
        <w:t>गतमर्थमुपेत्य</w:t>
      </w:r>
      <w:r w:rsidR="00D766AC" w:rsidRPr="00AC4226">
        <w:rPr>
          <w:cs/>
        </w:rPr>
        <w:t>॥</w:t>
      </w:r>
      <w:r w:rsidR="00933E2E" w:rsidRPr="00AC4226">
        <w:t>6-</w:t>
      </w:r>
      <w:r w:rsidRPr="00AC4226">
        <w:t>13</w:t>
      </w:r>
      <w:r w:rsidR="0051754E" w:rsidRPr="00AC4226">
        <w:rPr>
          <w:cs/>
        </w:rPr>
        <w:t>॥</w:t>
      </w:r>
    </w:p>
    <w:p w14:paraId="5BEA08CA" w14:textId="77777777" w:rsidR="00EE5C6D" w:rsidRPr="00AC4226" w:rsidRDefault="00EE5C6D" w:rsidP="00EC4553">
      <w:pPr>
        <w:pStyle w:val="EngText"/>
      </w:pPr>
      <w:r w:rsidRPr="00AC4226">
        <w:t xml:space="preserve">6-13. Contemplating thus, these eminent Brahmins (to save their faces) led the other group of Brahmins born in other places and urged them to question Madhwacharya the </w:t>
      </w:r>
      <w:r w:rsidR="00174D10" w:rsidRPr="00AC4226">
        <w:t>import</w:t>
      </w:r>
      <w:r w:rsidRPr="00AC4226">
        <w:t xml:space="preserve"> of the Vedic Sukta (Dan Sukta) in Rigveda (X-117-1) which extols those who are charitable to the righteous and slanders those that are not.</w:t>
      </w:r>
    </w:p>
    <w:p w14:paraId="3C6017B5" w14:textId="77777777" w:rsidR="00E9400C" w:rsidRPr="00AC4226" w:rsidRDefault="00E9400C" w:rsidP="007C105A">
      <w:pPr>
        <w:pStyle w:val="S16S"/>
      </w:pPr>
      <w:r w:rsidRPr="00AC4226">
        <w:rPr>
          <w:cs/>
        </w:rPr>
        <w:t>तं स्फुटं प्र</w:t>
      </w:r>
      <w:r w:rsidRPr="00AC4226">
        <w:t>-</w:t>
      </w:r>
      <w:r w:rsidRPr="00AC4226">
        <w:rPr>
          <w:cs/>
        </w:rPr>
        <w:t>कथयन् स पृणीया</w:t>
      </w:r>
      <w:r w:rsidRPr="00AC4226">
        <w:t>-</w:t>
      </w:r>
      <w:r w:rsidRPr="00AC4226">
        <w:rPr>
          <w:cs/>
        </w:rPr>
        <w:t>च्छब्द</w:t>
      </w:r>
      <w:r w:rsidRPr="00AC4226">
        <w:t>-</w:t>
      </w:r>
      <w:r w:rsidRPr="00AC4226">
        <w:rPr>
          <w:cs/>
        </w:rPr>
        <w:t>मूलमवदत् पृण</w:t>
      </w:r>
      <w:r w:rsidRPr="00AC4226">
        <w:t>-</w:t>
      </w:r>
      <w:r w:rsidRPr="00AC4226">
        <w:rPr>
          <w:cs/>
        </w:rPr>
        <w:t>धातुम्</w:t>
      </w:r>
      <w:r w:rsidR="00D766AC" w:rsidRPr="00AC4226">
        <w:rPr>
          <w:cs/>
        </w:rPr>
        <w:t>।</w:t>
      </w:r>
      <w:r w:rsidR="002A5300" w:rsidRPr="00AC4226">
        <w:rPr>
          <w:cs/>
        </w:rPr>
        <w:br/>
      </w:r>
      <w:r w:rsidRPr="00AC4226">
        <w:rPr>
          <w:cs/>
        </w:rPr>
        <w:t>तं जिगीषुमथ विप्र</w:t>
      </w:r>
      <w:r w:rsidRPr="00AC4226">
        <w:t>-</w:t>
      </w:r>
      <w:r w:rsidRPr="00AC4226">
        <w:rPr>
          <w:cs/>
        </w:rPr>
        <w:t>मदः प्री</w:t>
      </w:r>
      <w:r w:rsidRPr="00AC4226">
        <w:t>-</w:t>
      </w:r>
      <w:r w:rsidRPr="00AC4226">
        <w:rPr>
          <w:cs/>
        </w:rPr>
        <w:t>धातुमेष नि</w:t>
      </w:r>
      <w:r w:rsidRPr="00AC4226">
        <w:t>-</w:t>
      </w:r>
      <w:r w:rsidRPr="00AC4226">
        <w:rPr>
          <w:cs/>
        </w:rPr>
        <w:t>गदन्तमुवाच</w:t>
      </w:r>
      <w:r w:rsidR="00D766AC" w:rsidRPr="00AC4226">
        <w:rPr>
          <w:cs/>
        </w:rPr>
        <w:t>॥</w:t>
      </w:r>
      <w:r w:rsidR="00933E2E" w:rsidRPr="00AC4226">
        <w:t>6-</w:t>
      </w:r>
      <w:r w:rsidRPr="00AC4226">
        <w:t>14</w:t>
      </w:r>
      <w:r w:rsidR="0051754E" w:rsidRPr="00AC4226">
        <w:rPr>
          <w:cs/>
        </w:rPr>
        <w:t>॥</w:t>
      </w:r>
    </w:p>
    <w:p w14:paraId="4D7A4AED" w14:textId="77777777" w:rsidR="00EE5C6D" w:rsidRPr="00AC4226" w:rsidRDefault="00EE5C6D" w:rsidP="00EC4553">
      <w:pPr>
        <w:pStyle w:val="EngText"/>
      </w:pPr>
      <w:r w:rsidRPr="00AC4226">
        <w:t>6-14. Madhwacharya lucidly elucidating the meaning of the ‘Na V</w:t>
      </w:r>
      <w:r w:rsidR="00B15377">
        <w:t>a</w:t>
      </w:r>
      <w:r w:rsidRPr="00AC4226">
        <w:t xml:space="preserve"> U Deva’ gi</w:t>
      </w:r>
      <w:r w:rsidR="00B15377">
        <w:t>f</w:t>
      </w:r>
      <w:r w:rsidRPr="00AC4226">
        <w:t>t-hymn (Dan Sukta) told them that the word ‘Pruniyat’ is derived from the root (Pruna to pass a</w:t>
      </w:r>
      <w:r w:rsidR="00B15377">
        <w:t>s</w:t>
      </w:r>
      <w:r w:rsidRPr="00AC4226">
        <w:t xml:space="preserve"> gift). Then a pundit awaiting an opportunity to vanquish him retorted that the root word was Preeng-</w:t>
      </w:r>
      <w:r w:rsidR="00174D10" w:rsidRPr="00AC4226">
        <w:t>Prinane (and</w:t>
      </w:r>
      <w:r w:rsidRPr="00AC4226">
        <w:t xml:space="preserve"> not the one he had pointed out).</w:t>
      </w:r>
    </w:p>
    <w:p w14:paraId="67994D92" w14:textId="77777777" w:rsidR="00E9400C" w:rsidRPr="00AC4226" w:rsidRDefault="00E9400C" w:rsidP="007C105A">
      <w:pPr>
        <w:pStyle w:val="S16S"/>
      </w:pPr>
      <w:r w:rsidRPr="00AC4226">
        <w:rPr>
          <w:cs/>
        </w:rPr>
        <w:t>प्रादिभेदमविदन् गुणय त्वं मूढ पांसुषु लिखन् लिपि</w:t>
      </w:r>
      <w:r w:rsidRPr="00AC4226">
        <w:t>-</w:t>
      </w:r>
      <w:r w:rsidRPr="00AC4226">
        <w:rPr>
          <w:cs/>
        </w:rPr>
        <w:t>सङ्घम्</w:t>
      </w:r>
      <w:r w:rsidR="00D766AC" w:rsidRPr="00AC4226">
        <w:rPr>
          <w:cs/>
        </w:rPr>
        <w:t>।</w:t>
      </w:r>
      <w:r w:rsidR="002A5300" w:rsidRPr="00AC4226">
        <w:rPr>
          <w:cs/>
        </w:rPr>
        <w:br/>
      </w:r>
      <w:r w:rsidR="003E55B8">
        <w:rPr>
          <w:cs/>
        </w:rPr>
        <w:t>भत्सय</w:t>
      </w:r>
      <w:r w:rsidRPr="00AC4226">
        <w:rPr>
          <w:cs/>
        </w:rPr>
        <w:t>न्निति जहास सु</w:t>
      </w:r>
      <w:r w:rsidRPr="00AC4226">
        <w:t>-</w:t>
      </w:r>
      <w:r w:rsidRPr="00AC4226">
        <w:rPr>
          <w:cs/>
        </w:rPr>
        <w:t>हासो मत्सराकुल</w:t>
      </w:r>
      <w:r w:rsidRPr="00AC4226">
        <w:t>-</w:t>
      </w:r>
      <w:r w:rsidRPr="00AC4226">
        <w:rPr>
          <w:cs/>
        </w:rPr>
        <w:t>धियो जडयन् सः</w:t>
      </w:r>
      <w:r w:rsidR="00D766AC" w:rsidRPr="00AC4226">
        <w:rPr>
          <w:cs/>
        </w:rPr>
        <w:t>॥</w:t>
      </w:r>
      <w:r w:rsidR="00933E2E" w:rsidRPr="00AC4226">
        <w:t>6-</w:t>
      </w:r>
      <w:r w:rsidRPr="00AC4226">
        <w:t>15</w:t>
      </w:r>
      <w:r w:rsidR="0051754E" w:rsidRPr="00AC4226">
        <w:rPr>
          <w:cs/>
        </w:rPr>
        <w:t>॥</w:t>
      </w:r>
    </w:p>
    <w:p w14:paraId="7F41D452" w14:textId="77777777" w:rsidR="00EE5C6D" w:rsidRPr="00AC4226" w:rsidRDefault="00EE5C6D" w:rsidP="00EC4553">
      <w:pPr>
        <w:pStyle w:val="EngText"/>
      </w:pPr>
      <w:r w:rsidRPr="00AC4226">
        <w:t xml:space="preserve">6-15. </w:t>
      </w:r>
      <w:r w:rsidR="00B15377">
        <w:t>Acharya said thus to him, ‘Oh! u</w:t>
      </w:r>
      <w:r w:rsidRPr="00AC4226">
        <w:t>nenlightened one, you who are unaware of the divergence between Pra and Pree, study them by writing these letters on the sand repeatedly and thus frightening silenced them, and ridiculed the learned group burning with malice with his gentl</w:t>
      </w:r>
      <w:r w:rsidR="00B15377">
        <w:t>e</w:t>
      </w:r>
      <w:r w:rsidRPr="00AC4226">
        <w:t xml:space="preserve"> smile.</w:t>
      </w:r>
    </w:p>
    <w:p w14:paraId="1B7B386A" w14:textId="77777777" w:rsidR="00E9400C" w:rsidRPr="00AC4226" w:rsidRDefault="00E9400C" w:rsidP="007C105A">
      <w:pPr>
        <w:pStyle w:val="S16S"/>
      </w:pPr>
      <w:r w:rsidRPr="00AC4226">
        <w:rPr>
          <w:cs/>
        </w:rPr>
        <w:t>तत् प्रसङ्ग</w:t>
      </w:r>
      <w:r w:rsidRPr="00AC4226">
        <w:t>-</w:t>
      </w:r>
      <w:r w:rsidRPr="00AC4226">
        <w:rPr>
          <w:cs/>
        </w:rPr>
        <w:t>बलतो</w:t>
      </w:r>
      <w:r w:rsidR="007A4C1E" w:rsidRPr="00AC4226">
        <w:rPr>
          <w:cs/>
        </w:rPr>
        <w:t>ऽ</w:t>
      </w:r>
      <w:r w:rsidRPr="00AC4226">
        <w:rPr>
          <w:cs/>
        </w:rPr>
        <w:t>खिल</w:t>
      </w:r>
      <w:r w:rsidRPr="00AC4226">
        <w:t>-</w:t>
      </w:r>
      <w:r w:rsidRPr="00AC4226">
        <w:rPr>
          <w:cs/>
        </w:rPr>
        <w:t>विद्या</w:t>
      </w:r>
      <w:r w:rsidRPr="00AC4226">
        <w:t>-</w:t>
      </w:r>
      <w:r w:rsidRPr="00AC4226">
        <w:rPr>
          <w:cs/>
        </w:rPr>
        <w:t>पाटवं पृथु</w:t>
      </w:r>
      <w:r w:rsidRPr="00AC4226">
        <w:t>-</w:t>
      </w:r>
      <w:r w:rsidRPr="00AC4226">
        <w:rPr>
          <w:cs/>
        </w:rPr>
        <w:t>हृदः प्रतिबुद्ध्य</w:t>
      </w:r>
      <w:r w:rsidR="002A5300" w:rsidRPr="00AC4226">
        <w:rPr>
          <w:cs/>
        </w:rPr>
        <w:t>।</w:t>
      </w:r>
      <w:r w:rsidR="002A5300" w:rsidRPr="00AC4226">
        <w:rPr>
          <w:cs/>
        </w:rPr>
        <w:br/>
      </w:r>
      <w:r w:rsidRPr="00AC4226">
        <w:rPr>
          <w:cs/>
        </w:rPr>
        <w:t>आनमन् स</w:t>
      </w:r>
      <w:r w:rsidRPr="00AC4226">
        <w:t>-</w:t>
      </w:r>
      <w:r w:rsidRPr="00AC4226">
        <w:rPr>
          <w:cs/>
        </w:rPr>
        <w:t>बहु</w:t>
      </w:r>
      <w:r w:rsidRPr="00AC4226">
        <w:t>-</w:t>
      </w:r>
      <w:r w:rsidRPr="00AC4226">
        <w:rPr>
          <w:cs/>
        </w:rPr>
        <w:t>मानममी तं यं नमन्ति किल नाकि</w:t>
      </w:r>
      <w:r w:rsidRPr="00AC4226">
        <w:t>-</w:t>
      </w:r>
      <w:r w:rsidRPr="00AC4226">
        <w:rPr>
          <w:cs/>
        </w:rPr>
        <w:t>निकायाः</w:t>
      </w:r>
      <w:r w:rsidR="00D766AC" w:rsidRPr="00AC4226">
        <w:rPr>
          <w:cs/>
        </w:rPr>
        <w:t>॥</w:t>
      </w:r>
      <w:r w:rsidR="00933E2E" w:rsidRPr="00AC4226">
        <w:t>6-</w:t>
      </w:r>
      <w:r w:rsidRPr="00AC4226">
        <w:t>16</w:t>
      </w:r>
      <w:r w:rsidR="0051754E" w:rsidRPr="00AC4226">
        <w:rPr>
          <w:cs/>
        </w:rPr>
        <w:t>॥</w:t>
      </w:r>
    </w:p>
    <w:p w14:paraId="61300044" w14:textId="77777777" w:rsidR="00EE5C6D" w:rsidRPr="00AC4226" w:rsidRDefault="00EE5C6D" w:rsidP="00EC4553">
      <w:pPr>
        <w:pStyle w:val="EngText"/>
      </w:pPr>
      <w:r w:rsidRPr="00AC4226">
        <w:lastRenderedPageBreak/>
        <w:t xml:space="preserve">6-16. </w:t>
      </w:r>
      <w:r w:rsidR="009B2929" w:rsidRPr="00AC4226">
        <w:t xml:space="preserve">Having </w:t>
      </w:r>
      <w:r w:rsidR="00174D10" w:rsidRPr="00AC4226">
        <w:t>realized</w:t>
      </w:r>
      <w:r w:rsidR="009B2929" w:rsidRPr="00AC4226">
        <w:t xml:space="preserve"> the innate </w:t>
      </w:r>
      <w:r w:rsidR="00174D10" w:rsidRPr="00AC4226">
        <w:t>genius</w:t>
      </w:r>
      <w:r w:rsidR="009B2929" w:rsidRPr="00AC4226">
        <w:t xml:space="preserve"> and </w:t>
      </w:r>
      <w:r w:rsidR="00174D10" w:rsidRPr="00AC4226">
        <w:t>Omni</w:t>
      </w:r>
      <w:r w:rsidR="009B2929" w:rsidRPr="00AC4226">
        <w:t xml:space="preserve">-science of Poornaprajna when he explained the meaning of the hymn, they respectfully bowed to (Madhwacharya) who is highly </w:t>
      </w:r>
      <w:r w:rsidR="00174D10" w:rsidRPr="00AC4226">
        <w:t>revered</w:t>
      </w:r>
      <w:r w:rsidR="00886534">
        <w:t xml:space="preserve"> by the host</w:t>
      </w:r>
      <w:r w:rsidR="009B2929" w:rsidRPr="00AC4226">
        <w:t xml:space="preserve"> of Gods.</w:t>
      </w:r>
    </w:p>
    <w:p w14:paraId="09870EAB" w14:textId="77777777" w:rsidR="00E9400C" w:rsidRPr="00AC4226" w:rsidRDefault="00E9400C" w:rsidP="007C105A">
      <w:pPr>
        <w:pStyle w:val="S16S"/>
      </w:pPr>
      <w:r w:rsidRPr="00AC4226">
        <w:rPr>
          <w:cs/>
        </w:rPr>
        <w:t>कन्यकादृत</w:t>
      </w:r>
      <w:r w:rsidRPr="00AC4226">
        <w:t>-</w:t>
      </w:r>
      <w:r w:rsidRPr="00AC4226">
        <w:rPr>
          <w:cs/>
        </w:rPr>
        <w:t>सुरेन्द्र</w:t>
      </w:r>
      <w:r w:rsidRPr="00AC4226">
        <w:t>-</w:t>
      </w:r>
      <w:r w:rsidRPr="00AC4226">
        <w:rPr>
          <w:cs/>
        </w:rPr>
        <w:t>वपुः</w:t>
      </w:r>
      <w:r w:rsidRPr="00AC4226">
        <w:t>-</w:t>
      </w:r>
      <w:r w:rsidRPr="00AC4226">
        <w:rPr>
          <w:cs/>
        </w:rPr>
        <w:t>श्री</w:t>
      </w:r>
      <w:r w:rsidRPr="00AC4226">
        <w:t>-</w:t>
      </w:r>
      <w:r w:rsidRPr="00AC4226">
        <w:rPr>
          <w:cs/>
        </w:rPr>
        <w:t>दान</w:t>
      </w:r>
      <w:r w:rsidRPr="00AC4226">
        <w:t>-</w:t>
      </w:r>
      <w:r w:rsidRPr="00AC4226">
        <w:rPr>
          <w:cs/>
        </w:rPr>
        <w:t>वाचि</w:t>
      </w:r>
      <w:r w:rsidRPr="00AC4226">
        <w:t>-</w:t>
      </w:r>
      <w:r w:rsidRPr="00AC4226">
        <w:rPr>
          <w:cs/>
        </w:rPr>
        <w:t>वर</w:t>
      </w:r>
      <w:r w:rsidRPr="00AC4226">
        <w:t>-</w:t>
      </w:r>
      <w:r w:rsidRPr="00AC4226">
        <w:rPr>
          <w:cs/>
        </w:rPr>
        <w:t>सूक्त</w:t>
      </w:r>
      <w:r w:rsidRPr="00AC4226">
        <w:t>-</w:t>
      </w:r>
      <w:r w:rsidRPr="00AC4226">
        <w:rPr>
          <w:cs/>
        </w:rPr>
        <w:t>हृदुक्तौ</w:t>
      </w:r>
      <w:r w:rsidR="002A5300" w:rsidRPr="00AC4226">
        <w:rPr>
          <w:cs/>
        </w:rPr>
        <w:t>।</w:t>
      </w:r>
      <w:r w:rsidR="002A5300" w:rsidRPr="00AC4226">
        <w:rPr>
          <w:cs/>
        </w:rPr>
        <w:br/>
      </w:r>
      <w:r w:rsidRPr="00AC4226">
        <w:rPr>
          <w:cs/>
        </w:rPr>
        <w:t>कुत्रचित् सदसि तावदपाला कीर्तिता</w:t>
      </w:r>
      <w:r w:rsidR="007A4C1E" w:rsidRPr="00AC4226">
        <w:rPr>
          <w:cs/>
        </w:rPr>
        <w:t>ऽ</w:t>
      </w:r>
      <w:r w:rsidRPr="00AC4226">
        <w:rPr>
          <w:cs/>
        </w:rPr>
        <w:t>ति तरुणीत्ययमूचे</w:t>
      </w:r>
      <w:r w:rsidR="00D766AC" w:rsidRPr="00AC4226">
        <w:rPr>
          <w:cs/>
        </w:rPr>
        <w:t>॥</w:t>
      </w:r>
      <w:r w:rsidR="00933E2E" w:rsidRPr="00AC4226">
        <w:t>6-</w:t>
      </w:r>
      <w:r w:rsidRPr="00AC4226">
        <w:t>17</w:t>
      </w:r>
      <w:r w:rsidR="0051754E" w:rsidRPr="00AC4226">
        <w:rPr>
          <w:cs/>
        </w:rPr>
        <w:t>॥</w:t>
      </w:r>
    </w:p>
    <w:p w14:paraId="1D4A610F" w14:textId="77777777" w:rsidR="009B2929" w:rsidRPr="00AC4226" w:rsidRDefault="009B2929" w:rsidP="00EC4553">
      <w:pPr>
        <w:pStyle w:val="EngText"/>
      </w:pPr>
      <w:r w:rsidRPr="00AC4226">
        <w:t>6-17. Discoursing on the famous hymn in Rig-Veda (VIII-91-7) in another assembly which narrates how Devendra, being pleased with the devotion of a maiden favoured her w</w:t>
      </w:r>
      <w:r w:rsidR="00886534">
        <w:t>ith a form similar in shine to t</w:t>
      </w:r>
      <w:r w:rsidRPr="00AC4226">
        <w:t>hat of the sun Madhwacharya revealed its real import and interpreted the word ‘Apala’ in the Sukta to mean a young Damsel.</w:t>
      </w:r>
    </w:p>
    <w:p w14:paraId="497A32FF" w14:textId="77777777" w:rsidR="00E9400C" w:rsidRPr="00AC4226" w:rsidRDefault="00E9400C" w:rsidP="007C105A">
      <w:pPr>
        <w:pStyle w:val="S16S"/>
      </w:pPr>
      <w:r w:rsidRPr="00AC4226">
        <w:rPr>
          <w:cs/>
        </w:rPr>
        <w:t>श्वित्रिणी भवति तत्</w:t>
      </w:r>
      <w:r w:rsidRPr="00AC4226">
        <w:t>-</w:t>
      </w:r>
      <w:r w:rsidRPr="00AC4226">
        <w:rPr>
          <w:cs/>
        </w:rPr>
        <w:t>पद</w:t>
      </w:r>
      <w:r w:rsidRPr="00AC4226">
        <w:t>-</w:t>
      </w:r>
      <w:r w:rsidRPr="00AC4226">
        <w:rPr>
          <w:cs/>
        </w:rPr>
        <w:t>वाच्ये</w:t>
      </w:r>
      <w:r w:rsidRPr="00AC4226">
        <w:t>-</w:t>
      </w:r>
      <w:r w:rsidRPr="00AC4226">
        <w:rPr>
          <w:cs/>
        </w:rPr>
        <w:t>त्याग्रहेण वदतो</w:t>
      </w:r>
      <w:r w:rsidR="007A4C1E" w:rsidRPr="00AC4226">
        <w:rPr>
          <w:cs/>
        </w:rPr>
        <w:t>ऽ</w:t>
      </w:r>
      <w:r w:rsidRPr="00AC4226">
        <w:rPr>
          <w:cs/>
        </w:rPr>
        <w:t>विदुषोत्र</w:t>
      </w:r>
      <w:r w:rsidR="002A5300" w:rsidRPr="00AC4226">
        <w:rPr>
          <w:cs/>
        </w:rPr>
        <w:t>।</w:t>
      </w:r>
      <w:r w:rsidR="002A5300" w:rsidRPr="00AC4226">
        <w:rPr>
          <w:cs/>
        </w:rPr>
        <w:br/>
      </w:r>
      <w:r w:rsidRPr="00AC4226">
        <w:rPr>
          <w:cs/>
        </w:rPr>
        <w:t>कश्चिदेष्यति विपश्चिदिहैनं पृच्छतेत्ययमगच्छदथोक्त्वा</w:t>
      </w:r>
      <w:r w:rsidR="00D766AC" w:rsidRPr="00AC4226">
        <w:rPr>
          <w:cs/>
        </w:rPr>
        <w:t>॥</w:t>
      </w:r>
      <w:r w:rsidR="00933E2E" w:rsidRPr="00AC4226">
        <w:t>6-</w:t>
      </w:r>
      <w:r w:rsidRPr="00AC4226">
        <w:t>18</w:t>
      </w:r>
      <w:r w:rsidR="0051754E" w:rsidRPr="00AC4226">
        <w:rPr>
          <w:cs/>
        </w:rPr>
        <w:t>॥</w:t>
      </w:r>
    </w:p>
    <w:p w14:paraId="70034377" w14:textId="77777777" w:rsidR="009B2929" w:rsidRPr="00AC4226" w:rsidRDefault="009B2929" w:rsidP="00EC4553">
      <w:pPr>
        <w:pStyle w:val="EngText"/>
      </w:pPr>
      <w:r w:rsidRPr="00AC4226">
        <w:t xml:space="preserve">6-18. Retorting to the persistence of the (so-called) learned without any valid </w:t>
      </w:r>
      <w:r w:rsidR="00174D10" w:rsidRPr="00AC4226">
        <w:t>reasoning</w:t>
      </w:r>
      <w:r w:rsidR="00886534">
        <w:t>s</w:t>
      </w:r>
      <w:r w:rsidRPr="00AC4226">
        <w:t xml:space="preserve"> in regard to the meaning of the world ‘Apala’ which to him connoted ‘a leper’, Madhwacharya advised to await the arrival of another erudite there and get his interpretation verified (enquire of him the meaning of the word in question) and so saying, moved ahead.</w:t>
      </w:r>
    </w:p>
    <w:p w14:paraId="48401C79" w14:textId="77777777" w:rsidR="00E9400C" w:rsidRPr="00AC4226" w:rsidRDefault="00E9400C" w:rsidP="007C105A">
      <w:pPr>
        <w:pStyle w:val="S16S"/>
      </w:pPr>
      <w:r w:rsidRPr="00AC4226">
        <w:rPr>
          <w:cs/>
        </w:rPr>
        <w:t>देशमेन</w:t>
      </w:r>
      <w:r w:rsidR="003E55B8">
        <w:rPr>
          <w:rFonts w:hint="cs"/>
          <w:cs/>
        </w:rPr>
        <w:t>म</w:t>
      </w:r>
      <w:r w:rsidRPr="00AC4226">
        <w:rPr>
          <w:cs/>
        </w:rPr>
        <w:t>चिर</w:t>
      </w:r>
      <w:r w:rsidR="003E55B8">
        <w:rPr>
          <w:rFonts w:hint="cs"/>
          <w:cs/>
        </w:rPr>
        <w:t>ा</w:t>
      </w:r>
      <w:r w:rsidRPr="00AC4226">
        <w:rPr>
          <w:cs/>
        </w:rPr>
        <w:t>दुप</w:t>
      </w:r>
      <w:r w:rsidRPr="00AC4226">
        <w:t>-</w:t>
      </w:r>
      <w:r w:rsidRPr="00AC4226">
        <w:rPr>
          <w:cs/>
        </w:rPr>
        <w:t>यातः तादृशाकृतिरहो कृत</w:t>
      </w:r>
      <w:r w:rsidR="003E55B8">
        <w:rPr>
          <w:rFonts w:hint="cs"/>
          <w:cs/>
        </w:rPr>
        <w:t>-</w:t>
      </w:r>
      <w:r w:rsidRPr="00AC4226">
        <w:rPr>
          <w:cs/>
        </w:rPr>
        <w:t>बुद्धिः</w:t>
      </w:r>
      <w:r w:rsidR="00D766AC" w:rsidRPr="00AC4226">
        <w:rPr>
          <w:cs/>
        </w:rPr>
        <w:t>।</w:t>
      </w:r>
      <w:r w:rsidR="002A5300" w:rsidRPr="00AC4226">
        <w:rPr>
          <w:cs/>
        </w:rPr>
        <w:br/>
      </w:r>
      <w:r w:rsidRPr="00AC4226">
        <w:rPr>
          <w:cs/>
        </w:rPr>
        <w:t>तांस्तथा</w:t>
      </w:r>
      <w:r w:rsidR="007A4C1E" w:rsidRPr="00AC4226">
        <w:rPr>
          <w:cs/>
        </w:rPr>
        <w:t>ऽ</w:t>
      </w:r>
      <w:r w:rsidRPr="00AC4226">
        <w:rPr>
          <w:cs/>
        </w:rPr>
        <w:t>भ्यधित तत्पद</w:t>
      </w:r>
      <w:r w:rsidRPr="00AC4226">
        <w:t>-</w:t>
      </w:r>
      <w:r w:rsidRPr="00AC4226">
        <w:rPr>
          <w:cs/>
        </w:rPr>
        <w:t>भावं सूरि</w:t>
      </w:r>
      <w:r w:rsidRPr="00AC4226">
        <w:t>-</w:t>
      </w:r>
      <w:r w:rsidRPr="00AC4226">
        <w:rPr>
          <w:cs/>
        </w:rPr>
        <w:t>मौलि</w:t>
      </w:r>
      <w:r w:rsidRPr="00AC4226">
        <w:t>-</w:t>
      </w:r>
      <w:r w:rsidRPr="00AC4226">
        <w:rPr>
          <w:cs/>
        </w:rPr>
        <w:t>मणिना</w:t>
      </w:r>
      <w:r w:rsidR="007A4C1E" w:rsidRPr="00AC4226">
        <w:rPr>
          <w:cs/>
        </w:rPr>
        <w:t>ऽ</w:t>
      </w:r>
      <w:r w:rsidRPr="00AC4226">
        <w:rPr>
          <w:cs/>
        </w:rPr>
        <w:t>त्र यथोचे</w:t>
      </w:r>
      <w:r w:rsidR="00D766AC" w:rsidRPr="00AC4226">
        <w:rPr>
          <w:cs/>
        </w:rPr>
        <w:t>॥</w:t>
      </w:r>
      <w:r w:rsidR="00933E2E" w:rsidRPr="00AC4226">
        <w:t>6-</w:t>
      </w:r>
      <w:r w:rsidRPr="00AC4226">
        <w:t>19</w:t>
      </w:r>
      <w:r w:rsidR="0051754E" w:rsidRPr="00AC4226">
        <w:rPr>
          <w:cs/>
        </w:rPr>
        <w:t>॥</w:t>
      </w:r>
    </w:p>
    <w:p w14:paraId="5E912BB1" w14:textId="77777777" w:rsidR="009B2929" w:rsidRPr="00AC4226" w:rsidRDefault="009B2929" w:rsidP="00EC4553">
      <w:pPr>
        <w:pStyle w:val="EngText"/>
      </w:pPr>
      <w:r w:rsidRPr="00AC4226">
        <w:t>6-19. Verily it is startling to know that there came on the scene the scholar as foretold bearing the very marks of physical excellence who (when asked) gave out the same meaning as  was decided on by Madhwacharya, the crest-jewel among the learned.</w:t>
      </w:r>
    </w:p>
    <w:p w14:paraId="0246080F" w14:textId="77777777" w:rsidR="00E9400C" w:rsidRPr="00AC4226" w:rsidRDefault="00E9400C" w:rsidP="007C105A">
      <w:pPr>
        <w:pStyle w:val="S16S"/>
      </w:pPr>
      <w:r w:rsidRPr="00AC4226">
        <w:rPr>
          <w:cs/>
        </w:rPr>
        <w:t>केवलं न सकलाः श्रुति</w:t>
      </w:r>
      <w:r w:rsidR="003E55B8">
        <w:rPr>
          <w:rFonts w:hint="cs"/>
          <w:cs/>
        </w:rPr>
        <w:t>-</w:t>
      </w:r>
      <w:r w:rsidRPr="00AC4226">
        <w:rPr>
          <w:cs/>
        </w:rPr>
        <w:t>विद्याः मान</w:t>
      </w:r>
      <w:r w:rsidRPr="00AC4226">
        <w:t>-</w:t>
      </w:r>
      <w:r w:rsidRPr="00AC4226">
        <w:rPr>
          <w:cs/>
        </w:rPr>
        <w:t>पूर्वक</w:t>
      </w:r>
      <w:r w:rsidRPr="00AC4226">
        <w:t>-</w:t>
      </w:r>
      <w:r w:rsidRPr="00AC4226">
        <w:rPr>
          <w:cs/>
        </w:rPr>
        <w:t>समस्त</w:t>
      </w:r>
      <w:r w:rsidRPr="00AC4226">
        <w:t>-</w:t>
      </w:r>
      <w:r w:rsidRPr="00AC4226">
        <w:rPr>
          <w:cs/>
        </w:rPr>
        <w:t>गिरो</w:t>
      </w:r>
      <w:r w:rsidR="007A4C1E" w:rsidRPr="00AC4226">
        <w:rPr>
          <w:cs/>
        </w:rPr>
        <w:t>ऽ</w:t>
      </w:r>
      <w:r w:rsidRPr="00AC4226">
        <w:rPr>
          <w:cs/>
        </w:rPr>
        <w:t>स्य</w:t>
      </w:r>
      <w:r w:rsidR="002A5300" w:rsidRPr="00AC4226">
        <w:rPr>
          <w:cs/>
        </w:rPr>
        <w:t>।</w:t>
      </w:r>
      <w:r w:rsidR="002A5300" w:rsidRPr="00AC4226">
        <w:rPr>
          <w:cs/>
        </w:rPr>
        <w:br/>
      </w:r>
      <w:r w:rsidRPr="00AC4226">
        <w:rPr>
          <w:cs/>
        </w:rPr>
        <w:t>अप्यनागत</w:t>
      </w:r>
      <w:r w:rsidRPr="00AC4226">
        <w:t>-</w:t>
      </w:r>
      <w:r w:rsidRPr="00AC4226">
        <w:rPr>
          <w:cs/>
        </w:rPr>
        <w:t>गत</w:t>
      </w:r>
      <w:r w:rsidRPr="00AC4226">
        <w:t>-</w:t>
      </w:r>
      <w:r w:rsidRPr="00AC4226">
        <w:rPr>
          <w:cs/>
        </w:rPr>
        <w:t>प्रतिपत्तिं श्रद् दधुः पृथुल</w:t>
      </w:r>
      <w:r w:rsidRPr="00AC4226">
        <w:t>-</w:t>
      </w:r>
      <w:r w:rsidRPr="00AC4226">
        <w:rPr>
          <w:cs/>
        </w:rPr>
        <w:t>चेतस एते</w:t>
      </w:r>
      <w:r w:rsidR="00D766AC" w:rsidRPr="00AC4226">
        <w:rPr>
          <w:cs/>
        </w:rPr>
        <w:t>॥</w:t>
      </w:r>
      <w:r w:rsidR="00933E2E" w:rsidRPr="00AC4226">
        <w:t>6-</w:t>
      </w:r>
      <w:r w:rsidRPr="00AC4226">
        <w:t>20</w:t>
      </w:r>
      <w:r w:rsidR="0051754E" w:rsidRPr="00AC4226">
        <w:rPr>
          <w:cs/>
        </w:rPr>
        <w:t>॥</w:t>
      </w:r>
    </w:p>
    <w:p w14:paraId="53AFEA5C" w14:textId="77777777" w:rsidR="009B2929" w:rsidRPr="00AC4226" w:rsidRDefault="009B2929" w:rsidP="00EC4553">
      <w:pPr>
        <w:pStyle w:val="EngText"/>
      </w:pPr>
      <w:r w:rsidRPr="00AC4226">
        <w:t xml:space="preserve">6-20. The learned Brahmins not </w:t>
      </w:r>
      <w:r w:rsidR="00174D10" w:rsidRPr="00AC4226">
        <w:t>only</w:t>
      </w:r>
      <w:r w:rsidRPr="00AC4226">
        <w:t xml:space="preserve"> realised that Poornaprajna was </w:t>
      </w:r>
      <w:r w:rsidR="00174D10" w:rsidRPr="00AC4226">
        <w:t>highly</w:t>
      </w:r>
      <w:r w:rsidRPr="00AC4226">
        <w:t xml:space="preserve"> proficient in all Vedic learning but in faith believed that he was omniscient and could verily peep into the past and future.</w:t>
      </w:r>
    </w:p>
    <w:p w14:paraId="1EBEAD22" w14:textId="77777777" w:rsidR="00E9400C" w:rsidRPr="00AC4226" w:rsidRDefault="00E9400C" w:rsidP="007C105A">
      <w:pPr>
        <w:pStyle w:val="S16S"/>
      </w:pPr>
      <w:r w:rsidRPr="00AC4226">
        <w:rPr>
          <w:cs/>
        </w:rPr>
        <w:t>यद्</w:t>
      </w:r>
      <w:r w:rsidRPr="00AC4226">
        <w:t>-</w:t>
      </w:r>
      <w:r w:rsidRPr="00AC4226">
        <w:rPr>
          <w:cs/>
        </w:rPr>
        <w:t>यदेव सपदि प्रकृतं स्यात्  तत्</w:t>
      </w:r>
      <w:r w:rsidRPr="00AC4226">
        <w:t>-</w:t>
      </w:r>
      <w:r w:rsidRPr="00AC4226">
        <w:rPr>
          <w:cs/>
        </w:rPr>
        <w:t>तदेष यदवेदखिलं च</w:t>
      </w:r>
      <w:r w:rsidR="00D766AC" w:rsidRPr="00AC4226">
        <w:rPr>
          <w:cs/>
        </w:rPr>
        <w:t>।</w:t>
      </w:r>
      <w:r w:rsidR="002A5300" w:rsidRPr="00AC4226">
        <w:rPr>
          <w:cs/>
        </w:rPr>
        <w:br/>
      </w:r>
      <w:r w:rsidRPr="00AC4226">
        <w:rPr>
          <w:cs/>
        </w:rPr>
        <w:t>सर्वदा सदसि सर्व</w:t>
      </w:r>
      <w:r w:rsidRPr="00AC4226">
        <w:t>-</w:t>
      </w:r>
      <w:r w:rsidRPr="00AC4226">
        <w:rPr>
          <w:cs/>
        </w:rPr>
        <w:t>बुधानां सर्वविद्</w:t>
      </w:r>
      <w:r w:rsidRPr="00AC4226">
        <w:t>-</w:t>
      </w:r>
      <w:r w:rsidRPr="00AC4226">
        <w:rPr>
          <w:cs/>
        </w:rPr>
        <w:t>यतिरिति प्रथितो</w:t>
      </w:r>
      <w:r w:rsidR="007A4C1E" w:rsidRPr="00AC4226">
        <w:rPr>
          <w:cs/>
        </w:rPr>
        <w:t>ऽ</w:t>
      </w:r>
      <w:r w:rsidRPr="00AC4226">
        <w:rPr>
          <w:cs/>
        </w:rPr>
        <w:t>भूत्</w:t>
      </w:r>
      <w:r w:rsidR="00D766AC" w:rsidRPr="00AC4226">
        <w:rPr>
          <w:cs/>
        </w:rPr>
        <w:t>॥</w:t>
      </w:r>
      <w:r w:rsidR="00933E2E" w:rsidRPr="00AC4226">
        <w:t>6-</w:t>
      </w:r>
      <w:r w:rsidRPr="00AC4226">
        <w:t>21</w:t>
      </w:r>
      <w:r w:rsidR="0051754E" w:rsidRPr="00AC4226">
        <w:rPr>
          <w:cs/>
        </w:rPr>
        <w:t>॥</w:t>
      </w:r>
    </w:p>
    <w:p w14:paraId="1404B670" w14:textId="77777777" w:rsidR="009B2929" w:rsidRPr="00AC4226" w:rsidRDefault="009B2929" w:rsidP="00EC4553">
      <w:pPr>
        <w:pStyle w:val="EngText"/>
      </w:pPr>
      <w:r w:rsidRPr="00AC4226">
        <w:lastRenderedPageBreak/>
        <w:t>6-21. Madhwacharya who could not with competence and courage expatiate on any topic that came for discussion in any assembly in all its thoroughness earned enough repute and was highly esteemed as Sarvajnacharya (the all-knowing yati) in all places.</w:t>
      </w:r>
    </w:p>
    <w:p w14:paraId="13D7AC4D" w14:textId="77777777" w:rsidR="00E9400C" w:rsidRPr="00AC4226" w:rsidRDefault="00E9400C" w:rsidP="007C105A">
      <w:pPr>
        <w:pStyle w:val="S16S"/>
      </w:pPr>
      <w:r w:rsidRPr="00AC4226">
        <w:rPr>
          <w:cs/>
        </w:rPr>
        <w:t>अप्रयातमपि देशमशेषं व्यानशे सु</w:t>
      </w:r>
      <w:r w:rsidRPr="00AC4226">
        <w:t>-</w:t>
      </w:r>
      <w:r w:rsidRPr="00AC4226">
        <w:rPr>
          <w:cs/>
        </w:rPr>
        <w:t>जन</w:t>
      </w:r>
      <w:r w:rsidRPr="00AC4226">
        <w:t>-</w:t>
      </w:r>
      <w:r w:rsidRPr="00AC4226">
        <w:rPr>
          <w:cs/>
        </w:rPr>
        <w:t>क</w:t>
      </w:r>
      <w:r w:rsidR="003E55B8">
        <w:rPr>
          <w:rFonts w:hint="cs"/>
          <w:cs/>
        </w:rPr>
        <w:t>ै</w:t>
      </w:r>
      <w:r w:rsidR="003E55B8">
        <w:rPr>
          <w:cs/>
        </w:rPr>
        <w:t>र</w:t>
      </w:r>
      <w:r w:rsidRPr="00AC4226">
        <w:rPr>
          <w:cs/>
        </w:rPr>
        <w:t>व</w:t>
      </w:r>
      <w:r w:rsidRPr="00AC4226">
        <w:t>-</w:t>
      </w:r>
      <w:r w:rsidRPr="00AC4226">
        <w:rPr>
          <w:cs/>
        </w:rPr>
        <w:t>बन्धुः</w:t>
      </w:r>
      <w:r w:rsidR="00D766AC" w:rsidRPr="00AC4226">
        <w:rPr>
          <w:cs/>
        </w:rPr>
        <w:t>।</w:t>
      </w:r>
      <w:r w:rsidR="002A5300" w:rsidRPr="00AC4226">
        <w:rPr>
          <w:cs/>
        </w:rPr>
        <w:br/>
      </w:r>
      <w:r w:rsidRPr="00AC4226">
        <w:rPr>
          <w:cs/>
        </w:rPr>
        <w:t>पूर्ण</w:t>
      </w:r>
      <w:r w:rsidRPr="00AC4226">
        <w:t>-</w:t>
      </w:r>
      <w:r w:rsidRPr="00AC4226">
        <w:rPr>
          <w:cs/>
        </w:rPr>
        <w:t>दृक् प्र</w:t>
      </w:r>
      <w:r w:rsidRPr="00AC4226">
        <w:t>-</w:t>
      </w:r>
      <w:r w:rsidRPr="00AC4226">
        <w:rPr>
          <w:cs/>
        </w:rPr>
        <w:t>ततया निज</w:t>
      </w:r>
      <w:r w:rsidRPr="00AC4226">
        <w:t>-</w:t>
      </w:r>
      <w:r w:rsidRPr="00AC4226">
        <w:rPr>
          <w:cs/>
        </w:rPr>
        <w:t>कीर्त्या पूर्ण</w:t>
      </w:r>
      <w:r w:rsidRPr="00AC4226">
        <w:t>-</w:t>
      </w:r>
      <w:r w:rsidRPr="00AC4226">
        <w:rPr>
          <w:cs/>
        </w:rPr>
        <w:t>चन्द्र इव चन्द्रिकया</w:t>
      </w:r>
      <w:r w:rsidR="007A4C1E" w:rsidRPr="00AC4226">
        <w:rPr>
          <w:cs/>
        </w:rPr>
        <w:t>ऽ</w:t>
      </w:r>
      <w:r w:rsidRPr="00AC4226">
        <w:rPr>
          <w:cs/>
        </w:rPr>
        <w:t>लम्</w:t>
      </w:r>
      <w:r w:rsidR="00D766AC" w:rsidRPr="00AC4226">
        <w:rPr>
          <w:cs/>
        </w:rPr>
        <w:t>॥</w:t>
      </w:r>
      <w:r w:rsidR="00933E2E" w:rsidRPr="00AC4226">
        <w:t>6-</w:t>
      </w:r>
      <w:r w:rsidRPr="00AC4226">
        <w:t>22</w:t>
      </w:r>
      <w:r w:rsidR="0051754E" w:rsidRPr="00AC4226">
        <w:rPr>
          <w:cs/>
        </w:rPr>
        <w:t>॥</w:t>
      </w:r>
    </w:p>
    <w:p w14:paraId="53F9AFA2" w14:textId="77777777" w:rsidR="009B2929" w:rsidRPr="00AC4226" w:rsidRDefault="009B2929" w:rsidP="00EC4553">
      <w:pPr>
        <w:pStyle w:val="EngText"/>
      </w:pPr>
      <w:r w:rsidRPr="00AC4226">
        <w:t>6-22. Even though Poornaprajna, the well-</w:t>
      </w:r>
      <w:r w:rsidR="00174D10" w:rsidRPr="00AC4226">
        <w:t>wisher</w:t>
      </w:r>
      <w:r w:rsidRPr="00AC4226">
        <w:t xml:space="preserve"> of the </w:t>
      </w:r>
      <w:r w:rsidR="00174D10" w:rsidRPr="00AC4226">
        <w:t>virtuous</w:t>
      </w:r>
      <w:r w:rsidRPr="00AC4226">
        <w:t xml:space="preserve"> could not visit all places during his extensive journey through the country, his fame as the ‘all-knower’ spread far and wide like the effulgence of the moon lighting the entire land.</w:t>
      </w:r>
    </w:p>
    <w:p w14:paraId="2CD3B364" w14:textId="77777777" w:rsidR="00E9400C" w:rsidRPr="00AC4226" w:rsidRDefault="00E9400C" w:rsidP="007C105A">
      <w:pPr>
        <w:pStyle w:val="S16S"/>
      </w:pPr>
      <w:r w:rsidRPr="00AC4226">
        <w:rPr>
          <w:cs/>
        </w:rPr>
        <w:t>सुन्दरेषु सुर</w:t>
      </w:r>
      <w:r w:rsidRPr="00AC4226">
        <w:t>-</w:t>
      </w:r>
      <w:r w:rsidRPr="00AC4226">
        <w:rPr>
          <w:cs/>
        </w:rPr>
        <w:t>मन्दिर</w:t>
      </w:r>
      <w:r w:rsidRPr="00AC4226">
        <w:t>-</w:t>
      </w:r>
      <w:r w:rsidRPr="00AC4226">
        <w:rPr>
          <w:cs/>
        </w:rPr>
        <w:t>वृन्दे</w:t>
      </w:r>
      <w:r w:rsidRPr="00AC4226">
        <w:t>-</w:t>
      </w:r>
      <w:r w:rsidRPr="00AC4226">
        <w:rPr>
          <w:cs/>
        </w:rPr>
        <w:t>ष्विन्दिरा</w:t>
      </w:r>
      <w:r w:rsidRPr="00AC4226">
        <w:t>-</w:t>
      </w:r>
      <w:r w:rsidRPr="00AC4226">
        <w:rPr>
          <w:cs/>
        </w:rPr>
        <w:t>रमण</w:t>
      </w:r>
      <w:r w:rsidRPr="00AC4226">
        <w:t>-</w:t>
      </w:r>
      <w:r w:rsidRPr="00AC4226">
        <w:rPr>
          <w:cs/>
        </w:rPr>
        <w:t>वन्दन</w:t>
      </w:r>
      <w:r w:rsidRPr="00AC4226">
        <w:t>-</w:t>
      </w:r>
      <w:r w:rsidRPr="00AC4226">
        <w:rPr>
          <w:cs/>
        </w:rPr>
        <w:t>कृत्यम्</w:t>
      </w:r>
      <w:r w:rsidR="002A5300" w:rsidRPr="00AC4226">
        <w:rPr>
          <w:cs/>
        </w:rPr>
        <w:t>।</w:t>
      </w:r>
      <w:r w:rsidR="002A5300" w:rsidRPr="00AC4226">
        <w:rPr>
          <w:cs/>
        </w:rPr>
        <w:br/>
      </w:r>
      <w:r w:rsidRPr="00AC4226">
        <w:rPr>
          <w:cs/>
        </w:rPr>
        <w:t>आ</w:t>
      </w:r>
      <w:r w:rsidRPr="00AC4226">
        <w:t>-</w:t>
      </w:r>
      <w:r w:rsidR="003E55B8">
        <w:rPr>
          <w:cs/>
        </w:rPr>
        <w:t>चरन्नसुचिरात्</w:t>
      </w:r>
      <w:r w:rsidR="003E55B8">
        <w:rPr>
          <w:rFonts w:hint="cs"/>
          <w:cs/>
        </w:rPr>
        <w:t xml:space="preserve"> सु</w:t>
      </w:r>
      <w:r w:rsidRPr="00AC4226">
        <w:t>-</w:t>
      </w:r>
      <w:r w:rsidRPr="00AC4226">
        <w:rPr>
          <w:cs/>
        </w:rPr>
        <w:t>विचारो रूप्य</w:t>
      </w:r>
      <w:r w:rsidRPr="00AC4226">
        <w:t>-</w:t>
      </w:r>
      <w:r w:rsidRPr="00AC4226">
        <w:rPr>
          <w:cs/>
        </w:rPr>
        <w:t>पीठ</w:t>
      </w:r>
      <w:r w:rsidRPr="00AC4226">
        <w:t>-</w:t>
      </w:r>
      <w:r w:rsidRPr="00AC4226">
        <w:rPr>
          <w:cs/>
        </w:rPr>
        <w:t>पतिमाप मुकुन्दम्</w:t>
      </w:r>
      <w:r w:rsidR="00D766AC" w:rsidRPr="00AC4226">
        <w:rPr>
          <w:cs/>
        </w:rPr>
        <w:t>॥</w:t>
      </w:r>
      <w:r w:rsidR="00933E2E" w:rsidRPr="00AC4226">
        <w:t>6-</w:t>
      </w:r>
      <w:r w:rsidRPr="00AC4226">
        <w:t>23</w:t>
      </w:r>
      <w:r w:rsidR="0051754E" w:rsidRPr="00AC4226">
        <w:rPr>
          <w:cs/>
        </w:rPr>
        <w:t>॥</w:t>
      </w:r>
    </w:p>
    <w:p w14:paraId="5095DF7D" w14:textId="77777777" w:rsidR="009B2929" w:rsidRPr="00AC4226" w:rsidRDefault="009B2929" w:rsidP="00EC4553">
      <w:pPr>
        <w:pStyle w:val="EngText"/>
      </w:pPr>
      <w:r w:rsidRPr="00AC4226">
        <w:t xml:space="preserve">6-23. Paying obeisance to Lord Narayana (consort of Goddess Mahalakshmi) in all the lovely temples he came across during his whirlwind </w:t>
      </w:r>
      <w:r w:rsidR="00174D10" w:rsidRPr="00AC4226">
        <w:t>tour</w:t>
      </w:r>
      <w:r w:rsidRPr="00AC4226">
        <w:t>, Madhwacharya of exemplary thought returned to Udupi and bowed to Lord Ananteshwara.</w:t>
      </w:r>
    </w:p>
    <w:p w14:paraId="20ABA849" w14:textId="77777777" w:rsidR="009B2929" w:rsidRPr="00AC4226" w:rsidRDefault="009B2929" w:rsidP="00EC4553">
      <w:pPr>
        <w:pStyle w:val="EngText"/>
      </w:pPr>
      <w:r w:rsidRPr="00AC4226">
        <w:t>(Verse</w:t>
      </w:r>
      <w:r w:rsidR="00886534">
        <w:t>s</w:t>
      </w:r>
      <w:r w:rsidRPr="00AC4226">
        <w:t xml:space="preserve"> from 24 to 31 (that have to be read at one stretch)</w:t>
      </w:r>
      <w:r w:rsidR="00174D10" w:rsidRPr="00AC4226">
        <w:t xml:space="preserve"> </w:t>
      </w:r>
      <w:r w:rsidRPr="00AC4226">
        <w:t>form a Kulaka and yield a double meaning one pertaining the heap of Vedas and the other to Goddess Bharati, the presiding deity of the Vedas manifesting herself a</w:t>
      </w:r>
      <w:r w:rsidR="00512F08">
        <w:t>s Droupadi. They are strung in s</w:t>
      </w:r>
      <w:r w:rsidRPr="00AC4226">
        <w:t>tanzas with a set of words so selected as to suit both contexts: Indeed it is a delectable intellectual excise.</w:t>
      </w:r>
      <w:r w:rsidR="00CA0032">
        <w:t xml:space="preserve"> </w:t>
      </w:r>
    </w:p>
    <w:p w14:paraId="7463C53E" w14:textId="77777777" w:rsidR="00E9400C" w:rsidRPr="00AC4226" w:rsidRDefault="00E9400C" w:rsidP="007C105A">
      <w:pPr>
        <w:pStyle w:val="S16S"/>
      </w:pPr>
      <w:r w:rsidRPr="00AC4226">
        <w:rPr>
          <w:cs/>
        </w:rPr>
        <w:t>भू</w:t>
      </w:r>
      <w:r w:rsidRPr="00AC4226">
        <w:t>-</w:t>
      </w:r>
      <w:r w:rsidRPr="00AC4226">
        <w:rPr>
          <w:cs/>
        </w:rPr>
        <w:t>सुर</w:t>
      </w:r>
      <w:r w:rsidRPr="00AC4226">
        <w:t>-</w:t>
      </w:r>
      <w:r w:rsidRPr="00AC4226">
        <w:rPr>
          <w:cs/>
        </w:rPr>
        <w:t>प्रवर</w:t>
      </w:r>
      <w:r w:rsidRPr="00AC4226">
        <w:t>-</w:t>
      </w:r>
      <w:r w:rsidRPr="00AC4226">
        <w:rPr>
          <w:cs/>
        </w:rPr>
        <w:t>बुद्धि</w:t>
      </w:r>
      <w:r w:rsidRPr="00AC4226">
        <w:t>-</w:t>
      </w:r>
      <w:r w:rsidRPr="00AC4226">
        <w:rPr>
          <w:cs/>
        </w:rPr>
        <w:t>समृद्धि</w:t>
      </w:r>
      <w:r w:rsidRPr="00AC4226">
        <w:t>-</w:t>
      </w:r>
      <w:r w:rsidRPr="00AC4226">
        <w:rPr>
          <w:cs/>
        </w:rPr>
        <w:t>व्यक्त</w:t>
      </w:r>
      <w:r w:rsidRPr="00AC4226">
        <w:t>-</w:t>
      </w:r>
      <w:r w:rsidRPr="00AC4226">
        <w:rPr>
          <w:cs/>
        </w:rPr>
        <w:t>युक्त</w:t>
      </w:r>
      <w:r w:rsidRPr="00AC4226">
        <w:t>-</w:t>
      </w:r>
      <w:r w:rsidRPr="00AC4226">
        <w:rPr>
          <w:cs/>
        </w:rPr>
        <w:t>वपुषं रुचिराङ्गीम्</w:t>
      </w:r>
      <w:r w:rsidR="00D766AC" w:rsidRPr="00AC4226">
        <w:rPr>
          <w:cs/>
        </w:rPr>
        <w:t>।</w:t>
      </w:r>
      <w:r w:rsidR="002A5300" w:rsidRPr="00AC4226">
        <w:rPr>
          <w:cs/>
        </w:rPr>
        <w:br/>
      </w:r>
      <w:r w:rsidRPr="00AC4226">
        <w:rPr>
          <w:cs/>
        </w:rPr>
        <w:t>सूत्र</w:t>
      </w:r>
      <w:r w:rsidRPr="00AC4226">
        <w:t>-</w:t>
      </w:r>
      <w:r w:rsidRPr="00AC4226">
        <w:rPr>
          <w:cs/>
        </w:rPr>
        <w:t>दीप्त</w:t>
      </w:r>
      <w:r w:rsidRPr="00AC4226">
        <w:t>-</w:t>
      </w:r>
      <w:r w:rsidRPr="00AC4226">
        <w:rPr>
          <w:cs/>
        </w:rPr>
        <w:t>मणि</w:t>
      </w:r>
      <w:r w:rsidRPr="00AC4226">
        <w:t>-</w:t>
      </w:r>
      <w:r w:rsidRPr="00AC4226">
        <w:rPr>
          <w:cs/>
        </w:rPr>
        <w:t>मालिकया</w:t>
      </w:r>
      <w:r w:rsidR="007A4C1E" w:rsidRPr="00AC4226">
        <w:rPr>
          <w:cs/>
        </w:rPr>
        <w:t>ऽ</w:t>
      </w:r>
      <w:r w:rsidRPr="00AC4226">
        <w:rPr>
          <w:cs/>
        </w:rPr>
        <w:t>लं भूषितां भुवन</w:t>
      </w:r>
      <w:r w:rsidRPr="00AC4226">
        <w:t>-</w:t>
      </w:r>
      <w:r w:rsidRPr="00AC4226">
        <w:rPr>
          <w:cs/>
        </w:rPr>
        <w:t>भूषण</w:t>
      </w:r>
      <w:r w:rsidRPr="00AC4226">
        <w:t>-</w:t>
      </w:r>
      <w:r w:rsidRPr="00AC4226">
        <w:rPr>
          <w:cs/>
        </w:rPr>
        <w:t>भूताम्</w:t>
      </w:r>
      <w:r w:rsidR="00D766AC" w:rsidRPr="00AC4226">
        <w:rPr>
          <w:cs/>
        </w:rPr>
        <w:t>॥</w:t>
      </w:r>
      <w:r w:rsidR="00933E2E" w:rsidRPr="00AC4226">
        <w:t>6-</w:t>
      </w:r>
      <w:r w:rsidRPr="00AC4226">
        <w:t>24</w:t>
      </w:r>
      <w:r w:rsidR="0051754E" w:rsidRPr="00AC4226">
        <w:rPr>
          <w:cs/>
        </w:rPr>
        <w:t>॥</w:t>
      </w:r>
    </w:p>
    <w:p w14:paraId="3292DBBA" w14:textId="77777777" w:rsidR="009B2929" w:rsidRPr="00AC4226" w:rsidRDefault="009B2929" w:rsidP="00EC4553">
      <w:pPr>
        <w:pStyle w:val="EngText"/>
      </w:pPr>
      <w:r w:rsidRPr="00AC4226">
        <w:t>6-24. The Vedas manifested in the mighty illumined minds of the meri</w:t>
      </w:r>
      <w:r w:rsidR="00174D10" w:rsidRPr="00AC4226">
        <w:t>torious sages (like Va</w:t>
      </w:r>
      <w:r w:rsidRPr="00AC4226">
        <w:t xml:space="preserve">sistha and Vamadeva) with its salient adjuncts (like Shiksha, Vyakarana) decked with a rich garland of resplendent Sutra-pearls, worthy of worship in all the three worlds, like </w:t>
      </w:r>
      <w:r w:rsidR="00174D10" w:rsidRPr="00AC4226">
        <w:t>Goddess</w:t>
      </w:r>
      <w:r w:rsidRPr="00AC4226">
        <w:t xml:space="preserve"> Bharati, (</w:t>
      </w:r>
      <w:r w:rsidR="00CA0032">
        <w:t xml:space="preserve">the </w:t>
      </w:r>
      <w:r w:rsidRPr="00AC4226">
        <w:t>presiding deity of the Vedas) revealing  herself in the sacrifice performed</w:t>
      </w:r>
      <w:r w:rsidR="00174D10" w:rsidRPr="00AC4226">
        <w:t xml:space="preserve"> by Brahmajnanis like Yaja and U</w:t>
      </w:r>
      <w:r w:rsidRPr="00AC4226">
        <w:t xml:space="preserve">payaja, in her </w:t>
      </w:r>
      <w:r w:rsidR="00174D10" w:rsidRPr="00AC4226">
        <w:t>splendorous</w:t>
      </w:r>
      <w:r w:rsidRPr="00AC4226">
        <w:t xml:space="preserve"> form with charming limbs as Droupadi, the embellishment of the universe glowing with a necklace of glistening gems.</w:t>
      </w:r>
    </w:p>
    <w:p w14:paraId="47044051" w14:textId="77777777" w:rsidR="00E9400C" w:rsidRPr="00AC4226" w:rsidRDefault="00E9400C" w:rsidP="007C105A">
      <w:pPr>
        <w:pStyle w:val="S16S"/>
      </w:pPr>
      <w:r w:rsidRPr="00AC4226">
        <w:rPr>
          <w:cs/>
        </w:rPr>
        <w:lastRenderedPageBreak/>
        <w:t>पाद</w:t>
      </w:r>
      <w:r w:rsidRPr="00AC4226">
        <w:t>-</w:t>
      </w:r>
      <w:r w:rsidRPr="00AC4226">
        <w:rPr>
          <w:cs/>
        </w:rPr>
        <w:t>सुन्दर</w:t>
      </w:r>
      <w:r w:rsidRPr="00AC4226">
        <w:t>-</w:t>
      </w:r>
      <w:r w:rsidRPr="00AC4226">
        <w:rPr>
          <w:cs/>
        </w:rPr>
        <w:t>पद</w:t>
      </w:r>
      <w:r w:rsidRPr="00AC4226">
        <w:t>-</w:t>
      </w:r>
      <w:r w:rsidRPr="00AC4226">
        <w:rPr>
          <w:cs/>
        </w:rPr>
        <w:t>क्रम</w:t>
      </w:r>
      <w:r w:rsidRPr="00AC4226">
        <w:t>-</w:t>
      </w:r>
      <w:r w:rsidRPr="00AC4226">
        <w:rPr>
          <w:cs/>
        </w:rPr>
        <w:t>भावैः भासितां प्रकट</w:t>
      </w:r>
      <w:r w:rsidRPr="00AC4226">
        <w:t>-</w:t>
      </w:r>
      <w:r w:rsidRPr="00AC4226">
        <w:rPr>
          <w:cs/>
        </w:rPr>
        <w:t>वर्ण</w:t>
      </w:r>
      <w:r w:rsidRPr="00AC4226">
        <w:t>-</w:t>
      </w:r>
      <w:r w:rsidRPr="00AC4226">
        <w:rPr>
          <w:cs/>
        </w:rPr>
        <w:t>गुणाढ्याम्</w:t>
      </w:r>
      <w:r w:rsidR="00D766AC" w:rsidRPr="00AC4226">
        <w:rPr>
          <w:cs/>
        </w:rPr>
        <w:t>।</w:t>
      </w:r>
      <w:r w:rsidR="002A5300" w:rsidRPr="00AC4226">
        <w:rPr>
          <w:cs/>
        </w:rPr>
        <w:br/>
      </w:r>
      <w:r w:rsidRPr="00AC4226">
        <w:rPr>
          <w:cs/>
        </w:rPr>
        <w:t>भारतोत्तम</w:t>
      </w:r>
      <w:r w:rsidRPr="00AC4226">
        <w:t>-</w:t>
      </w:r>
      <w:r w:rsidRPr="00AC4226">
        <w:rPr>
          <w:cs/>
        </w:rPr>
        <w:t>भृतामनुरूपा</w:t>
      </w:r>
      <w:r w:rsidRPr="00AC4226">
        <w:t>-</w:t>
      </w:r>
      <w:r w:rsidRPr="00AC4226">
        <w:rPr>
          <w:cs/>
        </w:rPr>
        <w:t>च्छादनां समधिक</w:t>
      </w:r>
      <w:r w:rsidRPr="00AC4226">
        <w:t>-</w:t>
      </w:r>
      <w:r w:rsidRPr="00AC4226">
        <w:rPr>
          <w:cs/>
        </w:rPr>
        <w:t>स्वर</w:t>
      </w:r>
      <w:r w:rsidRPr="00AC4226">
        <w:t>-</w:t>
      </w:r>
      <w:r w:rsidR="003E55B8">
        <w:rPr>
          <w:cs/>
        </w:rPr>
        <w:t>शो</w:t>
      </w:r>
      <w:r w:rsidR="003E55B8">
        <w:rPr>
          <w:rFonts w:hint="cs"/>
          <w:cs/>
        </w:rPr>
        <w:t>भा</w:t>
      </w:r>
      <w:r w:rsidRPr="00AC4226">
        <w:rPr>
          <w:cs/>
        </w:rPr>
        <w:t>म्</w:t>
      </w:r>
      <w:r w:rsidR="00D766AC" w:rsidRPr="00AC4226">
        <w:rPr>
          <w:cs/>
        </w:rPr>
        <w:t>।</w:t>
      </w:r>
      <w:r w:rsidRPr="00AC4226">
        <w:rPr>
          <w:cs/>
        </w:rPr>
        <w:t xml:space="preserve"> </w:t>
      </w:r>
      <w:r w:rsidR="00933E2E" w:rsidRPr="00AC4226">
        <w:t>6-</w:t>
      </w:r>
      <w:r w:rsidRPr="00AC4226">
        <w:t>25</w:t>
      </w:r>
      <w:r w:rsidR="0051754E" w:rsidRPr="00AC4226">
        <w:rPr>
          <w:cs/>
        </w:rPr>
        <w:t>॥</w:t>
      </w:r>
    </w:p>
    <w:p w14:paraId="092443CA" w14:textId="77777777" w:rsidR="00716021" w:rsidRPr="00AC4226" w:rsidRDefault="00716021" w:rsidP="00EC4553">
      <w:pPr>
        <w:pStyle w:val="EngText"/>
      </w:pPr>
      <w:r w:rsidRPr="00AC4226">
        <w:t xml:space="preserve">6-25. The heap of Vedas glistening with the beautiful word-order and deep import of the fourth part of the Rk, enriched with the clarity of the words and the like, containing rich content as elucidated in celebrated </w:t>
      </w:r>
      <w:r w:rsidR="00174D10" w:rsidRPr="00AC4226">
        <w:t>e</w:t>
      </w:r>
      <w:r w:rsidRPr="00AC4226">
        <w:t>pics like Bharata masked in meaning (un</w:t>
      </w:r>
      <w:r w:rsidR="00174D10" w:rsidRPr="00AC4226">
        <w:t>-</w:t>
      </w:r>
      <w:r w:rsidRPr="00AC4226">
        <w:t>understandable by the ineligibles) decked with classic tunes like udatta, resembled Droupadi fascinating with the graceful movements of her lovely feet and tripping gait, endowed with precious qualities like devotion to Lord Hari, wedded to the Pandavas the pick of the Bharat</w:t>
      </w:r>
      <w:r w:rsidR="00102E45">
        <w:t>a</w:t>
      </w:r>
      <w:r w:rsidRPr="00AC4226">
        <w:t xml:space="preserve"> clan, draped in rich </w:t>
      </w:r>
      <w:r w:rsidR="00174D10" w:rsidRPr="00AC4226">
        <w:t>raiment</w:t>
      </w:r>
      <w:r w:rsidR="00102E45">
        <w:t>s</w:t>
      </w:r>
      <w:r w:rsidRPr="00AC4226">
        <w:t xml:space="preserve"> and gifted with a sonorous throat (voice).</w:t>
      </w:r>
    </w:p>
    <w:p w14:paraId="4F49401F" w14:textId="77777777" w:rsidR="00E9400C" w:rsidRPr="00AC4226" w:rsidRDefault="00E9400C" w:rsidP="007C105A">
      <w:pPr>
        <w:pStyle w:val="S16S"/>
      </w:pPr>
      <w:r w:rsidRPr="00AC4226">
        <w:rPr>
          <w:cs/>
        </w:rPr>
        <w:t>राजसूय</w:t>
      </w:r>
      <w:r w:rsidRPr="00AC4226">
        <w:t>-</w:t>
      </w:r>
      <w:r w:rsidRPr="00AC4226">
        <w:rPr>
          <w:cs/>
        </w:rPr>
        <w:t>मुख</w:t>
      </w:r>
      <w:r w:rsidRPr="00AC4226">
        <w:t>-</w:t>
      </w:r>
      <w:r w:rsidRPr="00AC4226">
        <w:rPr>
          <w:cs/>
        </w:rPr>
        <w:t>सन्मख</w:t>
      </w:r>
      <w:r w:rsidRPr="00AC4226">
        <w:t>-</w:t>
      </w:r>
      <w:r w:rsidRPr="00AC4226">
        <w:rPr>
          <w:cs/>
        </w:rPr>
        <w:t>वृत्तां वासुदेव</w:t>
      </w:r>
      <w:r w:rsidRPr="00AC4226">
        <w:t>-</w:t>
      </w:r>
      <w:r w:rsidRPr="00AC4226">
        <w:rPr>
          <w:cs/>
        </w:rPr>
        <w:t>गुण</w:t>
      </w:r>
      <w:r w:rsidRPr="00AC4226">
        <w:t>-</w:t>
      </w:r>
      <w:r w:rsidRPr="00AC4226">
        <w:rPr>
          <w:cs/>
        </w:rPr>
        <w:t>निष्ठित</w:t>
      </w:r>
      <w:r w:rsidRPr="00AC4226">
        <w:t>-</w:t>
      </w:r>
      <w:r w:rsidRPr="00AC4226">
        <w:rPr>
          <w:cs/>
        </w:rPr>
        <w:t>भावाम्</w:t>
      </w:r>
      <w:r w:rsidR="00D766AC" w:rsidRPr="00AC4226">
        <w:rPr>
          <w:cs/>
        </w:rPr>
        <w:t>।</w:t>
      </w:r>
      <w:r w:rsidR="002A5300" w:rsidRPr="00AC4226">
        <w:rPr>
          <w:cs/>
        </w:rPr>
        <w:br/>
      </w:r>
      <w:r w:rsidRPr="00AC4226">
        <w:rPr>
          <w:cs/>
        </w:rPr>
        <w:t>सर्व</w:t>
      </w:r>
      <w:r w:rsidRPr="00AC4226">
        <w:t>-</w:t>
      </w:r>
      <w:r w:rsidRPr="00AC4226">
        <w:rPr>
          <w:cs/>
        </w:rPr>
        <w:t>धर्म</w:t>
      </w:r>
      <w:r w:rsidRPr="00AC4226">
        <w:t>-</w:t>
      </w:r>
      <w:r w:rsidRPr="00AC4226">
        <w:rPr>
          <w:cs/>
        </w:rPr>
        <w:t>परि</w:t>
      </w:r>
      <w:r w:rsidRPr="00AC4226">
        <w:t>-</w:t>
      </w:r>
      <w:r w:rsidRPr="00AC4226">
        <w:rPr>
          <w:cs/>
        </w:rPr>
        <w:t>शिक्षण</w:t>
      </w:r>
      <w:r w:rsidRPr="00AC4226">
        <w:t>-</w:t>
      </w:r>
      <w:r w:rsidRPr="00AC4226">
        <w:rPr>
          <w:cs/>
        </w:rPr>
        <w:t>दक्षां वन्दितां जनतया जननीवत्</w:t>
      </w:r>
      <w:r w:rsidR="00D766AC" w:rsidRPr="00AC4226">
        <w:rPr>
          <w:cs/>
        </w:rPr>
        <w:t>॥</w:t>
      </w:r>
      <w:r w:rsidR="00933E2E" w:rsidRPr="00AC4226">
        <w:t>6-</w:t>
      </w:r>
      <w:r w:rsidRPr="00AC4226">
        <w:t>26</w:t>
      </w:r>
      <w:r w:rsidR="0051754E" w:rsidRPr="00AC4226">
        <w:rPr>
          <w:cs/>
        </w:rPr>
        <w:t>॥</w:t>
      </w:r>
    </w:p>
    <w:p w14:paraId="482DD7C1" w14:textId="77777777" w:rsidR="00716021" w:rsidRPr="00AC4226" w:rsidRDefault="00716021" w:rsidP="00EC4553">
      <w:pPr>
        <w:pStyle w:val="EngText"/>
      </w:pPr>
      <w:r w:rsidRPr="00AC4226">
        <w:t xml:space="preserve">6-26. The hymns (collection) in the Vedas recited </w:t>
      </w:r>
      <w:r w:rsidR="00174D10" w:rsidRPr="00AC4226">
        <w:t>with respect</w:t>
      </w:r>
      <w:r w:rsidRPr="00AC4226">
        <w:t xml:space="preserve"> in all celebrated sacrifices like Rajasuya, audaciously affirming the ascendency of Lord Vishnu, able to educate the adherents, </w:t>
      </w:r>
      <w:r w:rsidR="00174D10" w:rsidRPr="00AC4226">
        <w:t>adored</w:t>
      </w:r>
      <w:r w:rsidRPr="00AC4226">
        <w:t xml:space="preserve"> by all as their divine Mother appeared similar to Droupadi participating in all several sacrifices like Rajasuya as the partner of Dharmaraja with a firm </w:t>
      </w:r>
      <w:r w:rsidR="00174D10" w:rsidRPr="00AC4226">
        <w:t>faith in</w:t>
      </w:r>
      <w:r w:rsidRPr="00AC4226">
        <w:t xml:space="preserve"> the auspicious </w:t>
      </w:r>
      <w:r w:rsidR="00174D10" w:rsidRPr="00AC4226">
        <w:t xml:space="preserve">attributes </w:t>
      </w:r>
      <w:r w:rsidR="00102E45">
        <w:t>of</w:t>
      </w:r>
      <w:r w:rsidR="00174D10" w:rsidRPr="00AC4226">
        <w:t xml:space="preserve"> Lord Krishna, dexterous</w:t>
      </w:r>
      <w:r w:rsidRPr="00AC4226">
        <w:t xml:space="preserve"> in delivering the dharmic discipline, saluted by </w:t>
      </w:r>
      <w:r w:rsidR="00174D10" w:rsidRPr="00AC4226">
        <w:t>her</w:t>
      </w:r>
      <w:r w:rsidRPr="00AC4226">
        <w:t xml:space="preserve"> subjects as their mother.</w:t>
      </w:r>
    </w:p>
    <w:p w14:paraId="21BACF92" w14:textId="77777777" w:rsidR="00E9400C" w:rsidRPr="00AC4226" w:rsidRDefault="00E9400C" w:rsidP="007C105A">
      <w:pPr>
        <w:pStyle w:val="S16S"/>
      </w:pPr>
      <w:r w:rsidRPr="00AC4226">
        <w:rPr>
          <w:cs/>
        </w:rPr>
        <w:t>मौलि</w:t>
      </w:r>
      <w:r w:rsidRPr="00AC4226">
        <w:t>-</w:t>
      </w:r>
      <w:r w:rsidRPr="00AC4226">
        <w:rPr>
          <w:cs/>
        </w:rPr>
        <w:t>सङ्ग्रह</w:t>
      </w:r>
      <w:r w:rsidRPr="00AC4226">
        <w:t>-</w:t>
      </w:r>
      <w:r w:rsidRPr="00AC4226">
        <w:rPr>
          <w:cs/>
        </w:rPr>
        <w:t>वि</w:t>
      </w:r>
      <w:r w:rsidRPr="00AC4226">
        <w:t>-</w:t>
      </w:r>
      <w:r w:rsidRPr="00AC4226">
        <w:rPr>
          <w:cs/>
        </w:rPr>
        <w:t>कर्षण</w:t>
      </w:r>
      <w:r w:rsidRPr="00AC4226">
        <w:t>-</w:t>
      </w:r>
      <w:r w:rsidRPr="00AC4226">
        <w:rPr>
          <w:cs/>
        </w:rPr>
        <w:t>दूनां मायिना सदसि दुष्ट</w:t>
      </w:r>
      <w:r w:rsidRPr="00AC4226">
        <w:t>-</w:t>
      </w:r>
      <w:r w:rsidRPr="00AC4226">
        <w:rPr>
          <w:cs/>
        </w:rPr>
        <w:t>जनेन</w:t>
      </w:r>
      <w:r w:rsidR="00D766AC" w:rsidRPr="00AC4226">
        <w:rPr>
          <w:cs/>
        </w:rPr>
        <w:t>।</w:t>
      </w:r>
      <w:r w:rsidR="002A5300" w:rsidRPr="00AC4226">
        <w:rPr>
          <w:cs/>
        </w:rPr>
        <w:br/>
      </w:r>
      <w:r w:rsidRPr="00AC4226">
        <w:rPr>
          <w:cs/>
        </w:rPr>
        <w:t>न्याय</w:t>
      </w:r>
      <w:r w:rsidRPr="00AC4226">
        <w:t>-</w:t>
      </w:r>
      <w:r w:rsidRPr="00AC4226">
        <w:rPr>
          <w:cs/>
        </w:rPr>
        <w:t>मार्गमप</w:t>
      </w:r>
      <w:r w:rsidRPr="00AC4226">
        <w:t>-</w:t>
      </w:r>
      <w:r w:rsidRPr="00AC4226">
        <w:rPr>
          <w:cs/>
        </w:rPr>
        <w:t>हाय महान्तं स्वेश्वरत्वमपि साधयता</w:t>
      </w:r>
      <w:r w:rsidR="007A4C1E" w:rsidRPr="00AC4226">
        <w:rPr>
          <w:cs/>
        </w:rPr>
        <w:t>ऽ</w:t>
      </w:r>
      <w:r w:rsidRPr="00AC4226">
        <w:rPr>
          <w:cs/>
        </w:rPr>
        <w:t>लम्</w:t>
      </w:r>
      <w:r w:rsidR="00D766AC" w:rsidRPr="00AC4226">
        <w:rPr>
          <w:cs/>
        </w:rPr>
        <w:t>॥</w:t>
      </w:r>
      <w:r w:rsidR="00933E2E" w:rsidRPr="00AC4226">
        <w:t>6-</w:t>
      </w:r>
      <w:r w:rsidRPr="00AC4226">
        <w:t>27</w:t>
      </w:r>
      <w:r w:rsidR="0051754E" w:rsidRPr="00AC4226">
        <w:rPr>
          <w:cs/>
        </w:rPr>
        <w:t>॥</w:t>
      </w:r>
    </w:p>
    <w:p w14:paraId="16B9E052" w14:textId="77777777" w:rsidR="00242E9D" w:rsidRPr="00AC4226" w:rsidRDefault="003B066C" w:rsidP="00EC4553">
      <w:pPr>
        <w:pStyle w:val="EngText"/>
      </w:pPr>
      <w:r w:rsidRPr="00AC4226">
        <w:t>6-27. The cluster</w:t>
      </w:r>
      <w:r w:rsidR="00A10E1B" w:rsidRPr="00AC4226">
        <w:t xml:space="preserve"> of Vedas accepted in </w:t>
      </w:r>
      <w:r w:rsidR="00174D10" w:rsidRPr="00AC4226">
        <w:t>the</w:t>
      </w:r>
      <w:r w:rsidR="00A10E1B" w:rsidRPr="00AC4226">
        <w:t xml:space="preserve"> assembly of the erudites as authoritative but aggrieved being abused by the Adwaitins (Maya</w:t>
      </w:r>
      <w:r w:rsidR="00174D10" w:rsidRPr="00AC4226">
        <w:t>v</w:t>
      </w:r>
      <w:r w:rsidR="00A10E1B" w:rsidRPr="00AC4226">
        <w:t xml:space="preserve">adins) by their forced interpretations, who unabashed asserted ‘I am Brahman’ appeared like Droupadi being distressed, dragged by the </w:t>
      </w:r>
      <w:r w:rsidR="00174D10" w:rsidRPr="00AC4226">
        <w:t>devilish</w:t>
      </w:r>
      <w:r w:rsidR="00102E45">
        <w:t xml:space="preserve"> Dush</w:t>
      </w:r>
      <w:r w:rsidR="00A10E1B" w:rsidRPr="00AC4226">
        <w:t>asana, claiming himself as her master, discarding the decisive dictates of Dharma.</w:t>
      </w:r>
    </w:p>
    <w:p w14:paraId="73DF59D1" w14:textId="77777777" w:rsidR="00E9400C" w:rsidRPr="00AC4226" w:rsidRDefault="00E9400C" w:rsidP="007C105A">
      <w:pPr>
        <w:pStyle w:val="S16S"/>
      </w:pPr>
      <w:r w:rsidRPr="00AC4226">
        <w:rPr>
          <w:cs/>
        </w:rPr>
        <w:t>सज्जनैः कतिपयैरति</w:t>
      </w:r>
      <w:r w:rsidRPr="00AC4226">
        <w:t>-</w:t>
      </w:r>
      <w:r w:rsidRPr="00AC4226">
        <w:rPr>
          <w:cs/>
        </w:rPr>
        <w:t>दीनैः चालितैः कलि</w:t>
      </w:r>
      <w:r w:rsidRPr="00AC4226">
        <w:t>-</w:t>
      </w:r>
      <w:r w:rsidRPr="00AC4226">
        <w:rPr>
          <w:cs/>
        </w:rPr>
        <w:t>बलाच्छुभ</w:t>
      </w:r>
      <w:r w:rsidRPr="00AC4226">
        <w:t>-</w:t>
      </w:r>
      <w:r w:rsidRPr="00AC4226">
        <w:rPr>
          <w:cs/>
        </w:rPr>
        <w:t>मार्गात्</w:t>
      </w:r>
      <w:r w:rsidR="002A5300" w:rsidRPr="00AC4226">
        <w:rPr>
          <w:cs/>
        </w:rPr>
        <w:t>।</w:t>
      </w:r>
      <w:r w:rsidR="002A5300" w:rsidRPr="00AC4226">
        <w:rPr>
          <w:cs/>
        </w:rPr>
        <w:br/>
      </w:r>
      <w:r w:rsidRPr="00AC4226">
        <w:rPr>
          <w:cs/>
        </w:rPr>
        <w:t>अप्युपेक्षित</w:t>
      </w:r>
      <w:r w:rsidRPr="00AC4226">
        <w:t>-</w:t>
      </w:r>
      <w:r w:rsidRPr="00AC4226">
        <w:rPr>
          <w:cs/>
        </w:rPr>
        <w:t>विकर्षण</w:t>
      </w:r>
      <w:r w:rsidRPr="00AC4226">
        <w:t>-</w:t>
      </w:r>
      <w:r w:rsidRPr="00AC4226">
        <w:rPr>
          <w:cs/>
        </w:rPr>
        <w:t>दुःखां साति</w:t>
      </w:r>
      <w:r w:rsidRPr="00AC4226">
        <w:t>-</w:t>
      </w:r>
      <w:r w:rsidRPr="00AC4226">
        <w:rPr>
          <w:cs/>
        </w:rPr>
        <w:t>शोकमपि कैश्चन दृष्टाम्</w:t>
      </w:r>
      <w:r w:rsidR="00D766AC" w:rsidRPr="00AC4226">
        <w:rPr>
          <w:cs/>
        </w:rPr>
        <w:t>॥</w:t>
      </w:r>
      <w:r w:rsidR="00933E2E" w:rsidRPr="00AC4226">
        <w:t>6-</w:t>
      </w:r>
      <w:r w:rsidRPr="00AC4226">
        <w:t>28</w:t>
      </w:r>
      <w:r w:rsidR="0051754E" w:rsidRPr="00AC4226">
        <w:rPr>
          <w:cs/>
        </w:rPr>
        <w:t>॥</w:t>
      </w:r>
    </w:p>
    <w:p w14:paraId="5A859153" w14:textId="77777777" w:rsidR="00A10E1B" w:rsidRPr="00AC4226" w:rsidRDefault="00A10E1B" w:rsidP="00EC4553">
      <w:pPr>
        <w:pStyle w:val="EngText"/>
      </w:pPr>
      <w:r w:rsidRPr="00AC4226">
        <w:t xml:space="preserve">6-28. The collection of Vedas misconstrued by the Mayavadins was discerned with apathy by the feeble righteous, faltered from the pious path </w:t>
      </w:r>
      <w:r w:rsidRPr="00AC4226">
        <w:lastRenderedPageBreak/>
        <w:t xml:space="preserve">due to the influence of the Kali age, while some sages simply </w:t>
      </w:r>
      <w:r w:rsidR="00102E45">
        <w:t>s</w:t>
      </w:r>
      <w:r w:rsidRPr="00AC4226">
        <w:t xml:space="preserve">aw with severe sufferance like Droupadi while being </w:t>
      </w:r>
      <w:r w:rsidR="00102E45">
        <w:t>maltreated by the malicious Dush</w:t>
      </w:r>
      <w:r w:rsidRPr="00AC4226">
        <w:t>asana being gazed upon with non-chalance by the noble like Bhis</w:t>
      </w:r>
      <w:r w:rsidR="00102E45">
        <w:t>h</w:t>
      </w:r>
      <w:r w:rsidRPr="00AC4226">
        <w:t>ma and others who were de</w:t>
      </w:r>
      <w:r w:rsidR="00102E45">
        <w:t>bil</w:t>
      </w:r>
      <w:r w:rsidRPr="00AC4226">
        <w:t>i</w:t>
      </w:r>
      <w:r w:rsidR="00102E45">
        <w:t>t</w:t>
      </w:r>
      <w:r w:rsidRPr="00AC4226">
        <w:t>ated (disheartened) and had deviated from the righteous path due to the  sway of cruel Kali while the virtuous like Vidura and the Karma-sakshi Gods like Surya, shed tears.</w:t>
      </w:r>
    </w:p>
    <w:p w14:paraId="5124F44B" w14:textId="77777777" w:rsidR="00E9400C" w:rsidRPr="00AC4226" w:rsidRDefault="00E9400C" w:rsidP="007C105A">
      <w:pPr>
        <w:pStyle w:val="S16S"/>
      </w:pPr>
      <w:r w:rsidRPr="00AC4226">
        <w:rPr>
          <w:cs/>
        </w:rPr>
        <w:t>वासुदेव धरणीधर नाथे</w:t>
      </w:r>
      <w:r w:rsidRPr="00AC4226">
        <w:t>-</w:t>
      </w:r>
      <w:r w:rsidRPr="00AC4226">
        <w:rPr>
          <w:cs/>
        </w:rPr>
        <w:t>त्युच्चकैरपि मुहुः प्र</w:t>
      </w:r>
      <w:r w:rsidRPr="00AC4226">
        <w:t>-</w:t>
      </w:r>
      <w:r w:rsidRPr="00AC4226">
        <w:rPr>
          <w:cs/>
        </w:rPr>
        <w:t>वदन्तीम्</w:t>
      </w:r>
      <w:r w:rsidR="00D766AC" w:rsidRPr="00AC4226">
        <w:rPr>
          <w:cs/>
        </w:rPr>
        <w:t>।</w:t>
      </w:r>
      <w:r w:rsidR="002A5300" w:rsidRPr="00AC4226">
        <w:rPr>
          <w:cs/>
        </w:rPr>
        <w:br/>
      </w:r>
      <w:r w:rsidRPr="00AC4226">
        <w:rPr>
          <w:cs/>
        </w:rPr>
        <w:t>पूर्ण</w:t>
      </w:r>
      <w:r w:rsidRPr="00AC4226">
        <w:t>-</w:t>
      </w:r>
      <w:r w:rsidRPr="00AC4226">
        <w:rPr>
          <w:cs/>
        </w:rPr>
        <w:t>सद्</w:t>
      </w:r>
      <w:r w:rsidRPr="00AC4226">
        <w:t>-</w:t>
      </w:r>
      <w:r w:rsidRPr="00AC4226">
        <w:rPr>
          <w:cs/>
        </w:rPr>
        <w:t>गुणमजं गत</w:t>
      </w:r>
      <w:r w:rsidR="004224EB">
        <w:rPr>
          <w:rFonts w:hint="cs"/>
          <w:cs/>
        </w:rPr>
        <w:t>-</w:t>
      </w:r>
      <w:r w:rsidRPr="00AC4226">
        <w:rPr>
          <w:cs/>
        </w:rPr>
        <w:t>दोषं बिभ्रतीं हृदि विविक्तमशेषात्</w:t>
      </w:r>
      <w:r w:rsidR="00D766AC" w:rsidRPr="00AC4226">
        <w:rPr>
          <w:cs/>
        </w:rPr>
        <w:t>॥</w:t>
      </w:r>
      <w:r w:rsidR="00933E2E" w:rsidRPr="00AC4226">
        <w:t>6-</w:t>
      </w:r>
      <w:r w:rsidRPr="00AC4226">
        <w:t>29</w:t>
      </w:r>
      <w:r w:rsidR="0051754E" w:rsidRPr="00AC4226">
        <w:rPr>
          <w:cs/>
        </w:rPr>
        <w:t>॥</w:t>
      </w:r>
    </w:p>
    <w:p w14:paraId="11BCC49B" w14:textId="77777777" w:rsidR="00AF4746" w:rsidRPr="00AC4226" w:rsidRDefault="00AF4746" w:rsidP="00EC4553">
      <w:pPr>
        <w:pStyle w:val="EngText"/>
      </w:pPr>
      <w:r w:rsidRPr="00AC4226">
        <w:t>6-29. The heap of Vedas propagating times without number the supremacy of Lord Narayana at the top of its voice, claiming him as Vasudeva, bearer of the cosmos, lord of the world, replete with propitious qualities and untouched by blemishes, the unborn, strange and entirely distinct from the universe bore resemblance to Droupadi screaming aloud in distraction praying Lord Krishna incessantly, contemplating him as Vasudeva, master and bearer of creation full of auspicious attributes, free from faults, unique and totally different from existence.</w:t>
      </w:r>
    </w:p>
    <w:p w14:paraId="11CF1C3E" w14:textId="77777777" w:rsidR="00E9400C" w:rsidRPr="00AC4226" w:rsidRDefault="00E9400C" w:rsidP="007C105A">
      <w:pPr>
        <w:pStyle w:val="S16S"/>
      </w:pPr>
      <w:r w:rsidRPr="00AC4226">
        <w:rPr>
          <w:cs/>
        </w:rPr>
        <w:t>वार्यतां बुध</w:t>
      </w:r>
      <w:r w:rsidRPr="00AC4226">
        <w:t>-</w:t>
      </w:r>
      <w:r w:rsidRPr="00AC4226">
        <w:rPr>
          <w:cs/>
        </w:rPr>
        <w:t>जनैर्ननु हाहा नैष धर्म इति चाभि</w:t>
      </w:r>
      <w:r w:rsidRPr="00AC4226">
        <w:t>-</w:t>
      </w:r>
      <w:r w:rsidRPr="00AC4226">
        <w:rPr>
          <w:cs/>
        </w:rPr>
        <w:t>दधानाम्</w:t>
      </w:r>
      <w:r w:rsidR="00D766AC" w:rsidRPr="00AC4226">
        <w:rPr>
          <w:cs/>
        </w:rPr>
        <w:t>।</w:t>
      </w:r>
      <w:r w:rsidR="002A5300" w:rsidRPr="00AC4226">
        <w:rPr>
          <w:cs/>
        </w:rPr>
        <w:br/>
      </w:r>
      <w:r w:rsidRPr="00AC4226">
        <w:rPr>
          <w:cs/>
        </w:rPr>
        <w:t>कृष्ण</w:t>
      </w:r>
      <w:r w:rsidR="004224EB">
        <w:rPr>
          <w:rFonts w:hint="cs"/>
          <w:cs/>
        </w:rPr>
        <w:t>-</w:t>
      </w:r>
      <w:r w:rsidRPr="00AC4226">
        <w:rPr>
          <w:cs/>
        </w:rPr>
        <w:t>लाळित</w:t>
      </w:r>
      <w:r w:rsidRPr="00AC4226">
        <w:t>-</w:t>
      </w:r>
      <w:r w:rsidRPr="00AC4226">
        <w:rPr>
          <w:cs/>
        </w:rPr>
        <w:t>तमामनवद्यां अप्यनन्य</w:t>
      </w:r>
      <w:r w:rsidRPr="00AC4226">
        <w:t>-</w:t>
      </w:r>
      <w:r w:rsidRPr="00AC4226">
        <w:rPr>
          <w:cs/>
        </w:rPr>
        <w:t>शरणां शरणोत्कां</w:t>
      </w:r>
      <w:r w:rsidR="00D766AC" w:rsidRPr="00AC4226">
        <w:rPr>
          <w:cs/>
        </w:rPr>
        <w:t>॥</w:t>
      </w:r>
      <w:r w:rsidR="00933E2E" w:rsidRPr="00AC4226">
        <w:t>6-</w:t>
      </w:r>
      <w:r w:rsidRPr="00AC4226">
        <w:t>30</w:t>
      </w:r>
      <w:r w:rsidR="0051754E" w:rsidRPr="00AC4226">
        <w:rPr>
          <w:cs/>
        </w:rPr>
        <w:t>॥</w:t>
      </w:r>
    </w:p>
    <w:p w14:paraId="517B3743" w14:textId="77777777" w:rsidR="00AF4746" w:rsidRPr="00AC4226" w:rsidRDefault="00102E45" w:rsidP="00EC4553">
      <w:pPr>
        <w:pStyle w:val="EngText"/>
      </w:pPr>
      <w:r>
        <w:t xml:space="preserve">6-30. </w:t>
      </w:r>
      <w:r w:rsidR="00AF4746" w:rsidRPr="00AC4226">
        <w:t>The aggregate of faultless (Apour</w:t>
      </w:r>
      <w:r w:rsidR="00174D10" w:rsidRPr="00AC4226">
        <w:t>u</w:t>
      </w:r>
      <w:r w:rsidR="00AF4746" w:rsidRPr="00AC4226">
        <w:t xml:space="preserve">sheya) Vedas lauded by Lord Vedavyasa, longing for </w:t>
      </w:r>
      <w:r w:rsidR="004916BD" w:rsidRPr="00AC4226">
        <w:t>defence</w:t>
      </w:r>
      <w:r w:rsidR="00AF4746" w:rsidRPr="00AC4226">
        <w:t xml:space="preserve"> from Madhwacharya who alone could guard them, agitated in agony against their aspersers and asked their adherents to avert their assailants: ‘alas, this asseveration of identity of the Atma (Jiva) and</w:t>
      </w:r>
      <w:r w:rsidR="00174D10" w:rsidRPr="00AC4226">
        <w:t xml:space="preserve"> </w:t>
      </w:r>
      <w:r w:rsidR="00AF4746" w:rsidRPr="00AC4226">
        <w:t>Paramatma is inauspicious’ like Droupadi devoid of defects, declaiming in distress to the dauntless like Bhis</w:t>
      </w:r>
      <w:r>
        <w:t>h</w:t>
      </w:r>
      <w:r w:rsidR="00AF4746" w:rsidRPr="00AC4226">
        <w:t>macharya to deter the devil (Dus</w:t>
      </w:r>
      <w:r>
        <w:t>h</w:t>
      </w:r>
      <w:r w:rsidR="00AF4746" w:rsidRPr="00AC4226">
        <w:t>asana) from the despicable disrobing, yearning protection from Lord Krishna: ‘Alas, this dice-play is dishonest: Bhimasena alone can defend.’</w:t>
      </w:r>
    </w:p>
    <w:p w14:paraId="7F03DCC7" w14:textId="77777777" w:rsidR="00E9400C" w:rsidRPr="00AC4226" w:rsidRDefault="00E9400C" w:rsidP="007C105A">
      <w:pPr>
        <w:pStyle w:val="S16S"/>
      </w:pPr>
      <w:r w:rsidRPr="00AC4226">
        <w:rPr>
          <w:cs/>
        </w:rPr>
        <w:t>वेदिजामिव पुरा भरताग्र्यः स स्वयं श्रुति</w:t>
      </w:r>
      <w:r w:rsidRPr="00AC4226">
        <w:t>-</w:t>
      </w:r>
      <w:r w:rsidRPr="00AC4226">
        <w:rPr>
          <w:cs/>
        </w:rPr>
        <w:t>ततिं खलु दृष्ट्वा</w:t>
      </w:r>
      <w:r w:rsidR="00D766AC" w:rsidRPr="00AC4226">
        <w:rPr>
          <w:cs/>
        </w:rPr>
        <w:t>।</w:t>
      </w:r>
      <w:r w:rsidR="002A5300" w:rsidRPr="00AC4226">
        <w:rPr>
          <w:cs/>
        </w:rPr>
        <w:br/>
      </w:r>
      <w:r w:rsidR="004224EB">
        <w:rPr>
          <w:cs/>
        </w:rPr>
        <w:t>पुष्ट</w:t>
      </w:r>
      <w:r w:rsidRPr="00AC4226">
        <w:t>-</w:t>
      </w:r>
      <w:r w:rsidRPr="00AC4226">
        <w:rPr>
          <w:cs/>
        </w:rPr>
        <w:t>बुद्धिरकरोत् करुणाब्धिः दुष्ट</w:t>
      </w:r>
      <w:r w:rsidRPr="00AC4226">
        <w:t>-</w:t>
      </w:r>
      <w:r w:rsidRPr="00AC4226">
        <w:rPr>
          <w:cs/>
        </w:rPr>
        <w:t>पक्ष</w:t>
      </w:r>
      <w:r w:rsidRPr="00AC4226">
        <w:t>-</w:t>
      </w:r>
      <w:r w:rsidRPr="00AC4226">
        <w:rPr>
          <w:cs/>
        </w:rPr>
        <w:t>दमन</w:t>
      </w:r>
      <w:r w:rsidRPr="00AC4226">
        <w:t>-</w:t>
      </w:r>
      <w:r w:rsidRPr="00AC4226">
        <w:rPr>
          <w:cs/>
        </w:rPr>
        <w:t>स्थिर</w:t>
      </w:r>
      <w:r w:rsidRPr="00AC4226">
        <w:t>-</w:t>
      </w:r>
      <w:r w:rsidRPr="00AC4226">
        <w:rPr>
          <w:cs/>
        </w:rPr>
        <w:t>सन्धाम्</w:t>
      </w:r>
      <w:r w:rsidR="00D766AC" w:rsidRPr="00AC4226">
        <w:rPr>
          <w:cs/>
        </w:rPr>
        <w:t>॥</w:t>
      </w:r>
      <w:r w:rsidR="00933E2E" w:rsidRPr="00AC4226">
        <w:t>6-</w:t>
      </w:r>
      <w:r w:rsidRPr="00AC4226">
        <w:t>31</w:t>
      </w:r>
      <w:r w:rsidR="0051754E" w:rsidRPr="00AC4226">
        <w:rPr>
          <w:cs/>
        </w:rPr>
        <w:t>॥</w:t>
      </w:r>
    </w:p>
    <w:p w14:paraId="5239BD85" w14:textId="77777777" w:rsidR="0039445C" w:rsidRPr="00AC4226" w:rsidRDefault="0039445C" w:rsidP="00EC4553">
      <w:pPr>
        <w:pStyle w:val="EngText"/>
      </w:pPr>
      <w:r w:rsidRPr="00AC4226">
        <w:t xml:space="preserve">6-31. Poornaprajna plenteous in mercy who discerned the merciless Mayavadins desecrating the sacred Vedas took a solemn vow to controvert the Adwaita doctrine like </w:t>
      </w:r>
      <w:r w:rsidR="00174D10" w:rsidRPr="00AC4226">
        <w:t>Bhimasena</w:t>
      </w:r>
      <w:r w:rsidRPr="00AC4226">
        <w:t xml:space="preserve"> in days of yore seeing the ruthless </w:t>
      </w:r>
      <w:r w:rsidRPr="00AC4226">
        <w:lastRenderedPageBreak/>
        <w:t>Dus</w:t>
      </w:r>
      <w:r w:rsidR="00102E45">
        <w:t>h</w:t>
      </w:r>
      <w:r w:rsidRPr="00AC4226">
        <w:t>asana pulling the holy hair of Droupadi, the presiding deity of the Vedas, making a firm resolve to destroy the rival-demons.</w:t>
      </w:r>
    </w:p>
    <w:p w14:paraId="0C2881A5" w14:textId="77777777" w:rsidR="00E9400C" w:rsidRPr="00AC4226" w:rsidRDefault="00E9400C" w:rsidP="007C105A">
      <w:pPr>
        <w:pStyle w:val="S16S"/>
      </w:pPr>
      <w:r w:rsidRPr="00AC4226">
        <w:rPr>
          <w:cs/>
        </w:rPr>
        <w:t>अव्ययं सततमप्युप</w:t>
      </w:r>
      <w:r w:rsidRPr="00AC4226">
        <w:t>-</w:t>
      </w:r>
      <w:r w:rsidRPr="00AC4226">
        <w:rPr>
          <w:cs/>
        </w:rPr>
        <w:t>भुक्त्या वित्तमग्र्यमिव दूर</w:t>
      </w:r>
      <w:r w:rsidRPr="00AC4226">
        <w:t>-</w:t>
      </w:r>
      <w:r w:rsidRPr="00AC4226">
        <w:rPr>
          <w:cs/>
        </w:rPr>
        <w:t>यियासुः</w:t>
      </w:r>
      <w:r w:rsidR="00D766AC" w:rsidRPr="00AC4226">
        <w:rPr>
          <w:cs/>
        </w:rPr>
        <w:t>।</w:t>
      </w:r>
      <w:r w:rsidR="002A5300" w:rsidRPr="00AC4226">
        <w:rPr>
          <w:cs/>
        </w:rPr>
        <w:br/>
      </w:r>
      <w:r w:rsidRPr="00AC4226">
        <w:rPr>
          <w:cs/>
        </w:rPr>
        <w:t>ज्यायसे स</w:t>
      </w:r>
      <w:r w:rsidRPr="00AC4226">
        <w:t>-</w:t>
      </w:r>
      <w:r w:rsidRPr="00AC4226">
        <w:rPr>
          <w:cs/>
        </w:rPr>
        <w:t>गुरवे हरि</w:t>
      </w:r>
      <w:r w:rsidRPr="00AC4226">
        <w:t>-</w:t>
      </w:r>
      <w:r w:rsidRPr="00AC4226">
        <w:rPr>
          <w:cs/>
        </w:rPr>
        <w:t>गीता</w:t>
      </w:r>
      <w:r w:rsidRPr="00AC4226">
        <w:t>-</w:t>
      </w:r>
      <w:r w:rsidRPr="00AC4226">
        <w:rPr>
          <w:cs/>
        </w:rPr>
        <w:t>भाष्यमेष वि</w:t>
      </w:r>
      <w:r w:rsidRPr="00AC4226">
        <w:t>-</w:t>
      </w:r>
      <w:r w:rsidRPr="00AC4226">
        <w:rPr>
          <w:cs/>
        </w:rPr>
        <w:t>रचय्य तदा</w:t>
      </w:r>
      <w:r w:rsidR="007A4C1E" w:rsidRPr="00AC4226">
        <w:rPr>
          <w:cs/>
        </w:rPr>
        <w:t>ऽ</w:t>
      </w:r>
      <w:r w:rsidRPr="00AC4226">
        <w:rPr>
          <w:cs/>
        </w:rPr>
        <w:t>दात्</w:t>
      </w:r>
      <w:r w:rsidR="00D766AC" w:rsidRPr="00AC4226">
        <w:rPr>
          <w:cs/>
        </w:rPr>
        <w:t>॥</w:t>
      </w:r>
      <w:r w:rsidR="00933E2E" w:rsidRPr="00AC4226">
        <w:t>6-</w:t>
      </w:r>
      <w:r w:rsidRPr="00AC4226">
        <w:t>32</w:t>
      </w:r>
      <w:r w:rsidR="0051754E" w:rsidRPr="00AC4226">
        <w:rPr>
          <w:cs/>
        </w:rPr>
        <w:t>॥</w:t>
      </w:r>
    </w:p>
    <w:p w14:paraId="090240C1" w14:textId="77777777" w:rsidR="0039445C" w:rsidRPr="00AC4226" w:rsidRDefault="0039445C" w:rsidP="00EC4553">
      <w:pPr>
        <w:pStyle w:val="EngText"/>
      </w:pPr>
      <w:r w:rsidRPr="00AC4226">
        <w:t xml:space="preserve">6-32. Madhwacharya intending to proceed to Badarikashrama composed a commentary of Srimad Bhagwadgita and gave it to his affectionate preceptor </w:t>
      </w:r>
      <w:r w:rsidR="00174D10" w:rsidRPr="00AC4226">
        <w:t>Achuthapreksha</w:t>
      </w:r>
      <w:r w:rsidRPr="00AC4226">
        <w:t xml:space="preserve"> the elderly ascetic (to muse on) as a (substitute) in his absence like a rich man desirous </w:t>
      </w:r>
      <w:r w:rsidR="00174D10" w:rsidRPr="00AC4226">
        <w:t>of a</w:t>
      </w:r>
      <w:r w:rsidRPr="00AC4226">
        <w:t xml:space="preserve"> distant tour, handing over a huge sum to his dear ones that will never drain even when put to maximum use.</w:t>
      </w:r>
    </w:p>
    <w:p w14:paraId="367AED3A" w14:textId="77777777" w:rsidR="0039445C" w:rsidRPr="00AC4226" w:rsidRDefault="0039445C" w:rsidP="00EC4553">
      <w:pPr>
        <w:pStyle w:val="EngText"/>
      </w:pPr>
      <w:r w:rsidRPr="00AC4226">
        <w:t>(The inexhaustibility and the richness of the contents of the commentary on the Song-Divine is highlighted. It contains a mine of meaning and is ever a target for the research scholars.)</w:t>
      </w:r>
    </w:p>
    <w:p w14:paraId="24EB9DFE" w14:textId="77777777" w:rsidR="00E9400C" w:rsidRPr="00AC4226" w:rsidRDefault="00E9400C" w:rsidP="007C105A">
      <w:pPr>
        <w:pStyle w:val="S16S"/>
      </w:pPr>
      <w:r w:rsidRPr="00AC4226">
        <w:rPr>
          <w:cs/>
        </w:rPr>
        <w:t>हेतु</w:t>
      </w:r>
      <w:r w:rsidRPr="00AC4226">
        <w:t>-</w:t>
      </w:r>
      <w:r w:rsidRPr="00AC4226">
        <w:rPr>
          <w:cs/>
        </w:rPr>
        <w:t>वादिनि विशङ्कट</w:t>
      </w:r>
      <w:r w:rsidRPr="00AC4226">
        <w:t>-</w:t>
      </w:r>
      <w:r w:rsidRPr="00AC4226">
        <w:rPr>
          <w:cs/>
        </w:rPr>
        <w:t>बुद्धौ तीर्थमर्थयति गन्तुमनुज्ञाम्</w:t>
      </w:r>
      <w:r w:rsidR="00D766AC" w:rsidRPr="00AC4226">
        <w:rPr>
          <w:cs/>
        </w:rPr>
        <w:t>।</w:t>
      </w:r>
      <w:r w:rsidR="002A5300" w:rsidRPr="00AC4226">
        <w:rPr>
          <w:cs/>
        </w:rPr>
        <w:br/>
      </w:r>
      <w:r w:rsidRPr="00AC4226">
        <w:rPr>
          <w:cs/>
        </w:rPr>
        <w:t>तां दिदेश पुरुशोत्तम</w:t>
      </w:r>
      <w:r w:rsidRPr="00AC4226">
        <w:t>-</w:t>
      </w:r>
      <w:r w:rsidRPr="00AC4226">
        <w:rPr>
          <w:cs/>
        </w:rPr>
        <w:t>तीर्थः चिन्तयन् स पुरुशोत्तम</w:t>
      </w:r>
      <w:r w:rsidRPr="00AC4226">
        <w:t>-</w:t>
      </w:r>
      <w:r w:rsidRPr="00AC4226">
        <w:rPr>
          <w:cs/>
        </w:rPr>
        <w:t>रक्षाम्</w:t>
      </w:r>
      <w:r w:rsidR="00D766AC" w:rsidRPr="00AC4226">
        <w:rPr>
          <w:cs/>
        </w:rPr>
        <w:t>॥</w:t>
      </w:r>
      <w:r w:rsidR="00933E2E" w:rsidRPr="00AC4226">
        <w:t>6-</w:t>
      </w:r>
      <w:r w:rsidRPr="00AC4226">
        <w:t>33</w:t>
      </w:r>
      <w:r w:rsidR="0051754E" w:rsidRPr="00AC4226">
        <w:rPr>
          <w:cs/>
        </w:rPr>
        <w:t>॥</w:t>
      </w:r>
    </w:p>
    <w:p w14:paraId="7E18DD88" w14:textId="77777777" w:rsidR="0039445C" w:rsidRPr="00AC4226" w:rsidRDefault="0039445C" w:rsidP="00EC4553">
      <w:pPr>
        <w:pStyle w:val="EngText"/>
      </w:pPr>
      <w:r w:rsidRPr="00AC4226">
        <w:t xml:space="preserve">6-33. </w:t>
      </w:r>
      <w:r w:rsidR="00174D10" w:rsidRPr="00AC4226">
        <w:t>Achuthapreksha</w:t>
      </w:r>
      <w:r w:rsidRPr="00AC4226">
        <w:t xml:space="preserve"> gave his assent to his disciple Poornaprajna who sought his consent to go on a sacred pilgrimage putting forth spacious reasons (to </w:t>
      </w:r>
      <w:r w:rsidR="00174D10" w:rsidRPr="00AC4226">
        <w:t>fulfil</w:t>
      </w:r>
      <w:r w:rsidRPr="00AC4226">
        <w:t xml:space="preserve"> a divine mission), invoking divine blessings to shield him during his holy journey.</w:t>
      </w:r>
    </w:p>
    <w:p w14:paraId="1AF79675" w14:textId="77777777" w:rsidR="00E9400C" w:rsidRPr="00AC4226" w:rsidRDefault="00E9400C" w:rsidP="007C105A">
      <w:pPr>
        <w:pStyle w:val="S16S"/>
      </w:pPr>
      <w:r w:rsidRPr="00AC4226">
        <w:rPr>
          <w:cs/>
        </w:rPr>
        <w:t>नीरजा मलय</w:t>
      </w:r>
      <w:r w:rsidRPr="00AC4226">
        <w:t>-</w:t>
      </w:r>
      <w:r w:rsidRPr="00AC4226">
        <w:rPr>
          <w:cs/>
        </w:rPr>
        <w:t>मण्डल</w:t>
      </w:r>
      <w:r w:rsidRPr="00AC4226">
        <w:t>-</w:t>
      </w:r>
      <w:r w:rsidRPr="00AC4226">
        <w:rPr>
          <w:cs/>
        </w:rPr>
        <w:t>वृत्त्या श्लाघितो भुवि सदाळ्यनु</w:t>
      </w:r>
      <w:r w:rsidRPr="00AC4226">
        <w:t>-</w:t>
      </w:r>
      <w:r w:rsidRPr="00AC4226">
        <w:rPr>
          <w:cs/>
        </w:rPr>
        <w:t>यातः</w:t>
      </w:r>
      <w:r w:rsidR="00D766AC" w:rsidRPr="00AC4226">
        <w:rPr>
          <w:cs/>
        </w:rPr>
        <w:t>।</w:t>
      </w:r>
      <w:r w:rsidR="002A5300" w:rsidRPr="00AC4226">
        <w:rPr>
          <w:cs/>
        </w:rPr>
        <w:br/>
      </w:r>
      <w:r w:rsidRPr="00AC4226">
        <w:rPr>
          <w:cs/>
        </w:rPr>
        <w:t>साधु</w:t>
      </w:r>
      <w:r w:rsidRPr="00AC4226">
        <w:t>-</w:t>
      </w:r>
      <w:r w:rsidRPr="00AC4226">
        <w:rPr>
          <w:cs/>
        </w:rPr>
        <w:t>पान्थ</w:t>
      </w:r>
      <w:r w:rsidRPr="00AC4226">
        <w:t>-</w:t>
      </w:r>
      <w:r w:rsidRPr="00AC4226">
        <w:rPr>
          <w:cs/>
        </w:rPr>
        <w:t>परि</w:t>
      </w:r>
      <w:r w:rsidRPr="00AC4226">
        <w:t>-</w:t>
      </w:r>
      <w:r w:rsidRPr="00AC4226">
        <w:rPr>
          <w:cs/>
        </w:rPr>
        <w:t>तापमपास्यन् उत्तरां दिशमयान्मरुदंशः</w:t>
      </w:r>
      <w:r w:rsidR="00D766AC" w:rsidRPr="00AC4226">
        <w:rPr>
          <w:cs/>
        </w:rPr>
        <w:t>॥</w:t>
      </w:r>
      <w:r w:rsidR="00933E2E" w:rsidRPr="00AC4226">
        <w:t>6-</w:t>
      </w:r>
      <w:r w:rsidRPr="00AC4226">
        <w:t>34</w:t>
      </w:r>
      <w:r w:rsidR="0051754E" w:rsidRPr="00AC4226">
        <w:rPr>
          <w:cs/>
        </w:rPr>
        <w:t>॥</w:t>
      </w:r>
    </w:p>
    <w:p w14:paraId="2753B749" w14:textId="77777777" w:rsidR="0039445C" w:rsidRPr="00AC4226" w:rsidRDefault="0039445C" w:rsidP="00EC4553">
      <w:pPr>
        <w:pStyle w:val="EngText"/>
      </w:pPr>
      <w:r w:rsidRPr="00AC4226">
        <w:t xml:space="preserve">6-34. Like the dust-free, </w:t>
      </w:r>
      <w:r w:rsidR="00174D10" w:rsidRPr="00AC4226">
        <w:t>scented</w:t>
      </w:r>
      <w:r w:rsidRPr="00AC4226">
        <w:t xml:space="preserve"> wind blowing on the sandal trees in the Malaya mountains in the northern direction (followed by the bees) for the benefit (happiness)</w:t>
      </w:r>
      <w:r w:rsidR="00650907">
        <w:t xml:space="preserve"> </w:t>
      </w:r>
      <w:r w:rsidRPr="00AC4226">
        <w:t xml:space="preserve">of the tourists alleviating their agony of heat, Madhwacharya, the incarnation of Lord Vayu, untouched by the Rajasic quality, accompanied by his worthy disciples, highly esteemed on earth for controverting the vile confutants, travelled to the North dispelling the ignorance of the </w:t>
      </w:r>
      <w:r w:rsidR="00174D10" w:rsidRPr="00AC4226">
        <w:t>virtuous</w:t>
      </w:r>
      <w:r w:rsidRPr="00AC4226">
        <w:t xml:space="preserve"> </w:t>
      </w:r>
      <w:r w:rsidR="00174D10" w:rsidRPr="00AC4226">
        <w:t>wayfarers</w:t>
      </w:r>
      <w:r w:rsidRPr="00AC4226">
        <w:t xml:space="preserve"> (with the nectar of his advice).</w:t>
      </w:r>
    </w:p>
    <w:p w14:paraId="51AB2883" w14:textId="77777777" w:rsidR="00E9400C" w:rsidRPr="00AC4226" w:rsidRDefault="00E9400C" w:rsidP="007C105A">
      <w:pPr>
        <w:pStyle w:val="S16S"/>
      </w:pPr>
      <w:r w:rsidRPr="00AC4226">
        <w:rPr>
          <w:cs/>
        </w:rPr>
        <w:t>बुद्धि</w:t>
      </w:r>
      <w:r w:rsidRPr="00AC4226">
        <w:t>-</w:t>
      </w:r>
      <w:r w:rsidRPr="00AC4226">
        <w:rPr>
          <w:cs/>
        </w:rPr>
        <w:t>शुद्धि</w:t>
      </w:r>
      <w:r w:rsidRPr="00AC4226">
        <w:t>-</w:t>
      </w:r>
      <w:r w:rsidRPr="00AC4226">
        <w:rPr>
          <w:cs/>
        </w:rPr>
        <w:t>कर</w:t>
      </w:r>
      <w:r w:rsidRPr="00AC4226">
        <w:t>-</w:t>
      </w:r>
      <w:r w:rsidRPr="00AC4226">
        <w:rPr>
          <w:cs/>
        </w:rPr>
        <w:t>गो</w:t>
      </w:r>
      <w:r w:rsidRPr="00AC4226">
        <w:t>-</w:t>
      </w:r>
      <w:r w:rsidRPr="00AC4226">
        <w:rPr>
          <w:cs/>
        </w:rPr>
        <w:t>निकराढ्यं तीर्थ</w:t>
      </w:r>
      <w:r w:rsidRPr="00AC4226">
        <w:t>-</w:t>
      </w:r>
      <w:r w:rsidR="00A14E49">
        <w:rPr>
          <w:rFonts w:hint="cs"/>
          <w:cs/>
        </w:rPr>
        <w:t>जा</w:t>
      </w:r>
      <w:r w:rsidRPr="00AC4226">
        <w:rPr>
          <w:cs/>
        </w:rPr>
        <w:t>तमुभयं च धरण्याम्</w:t>
      </w:r>
      <w:r w:rsidR="00D766AC" w:rsidRPr="00AC4226">
        <w:rPr>
          <w:cs/>
        </w:rPr>
        <w:t>।</w:t>
      </w:r>
      <w:r w:rsidR="002A5300" w:rsidRPr="00AC4226">
        <w:rPr>
          <w:cs/>
        </w:rPr>
        <w:br/>
      </w:r>
      <w:r w:rsidRPr="00AC4226">
        <w:rPr>
          <w:cs/>
        </w:rPr>
        <w:t>आत्म</w:t>
      </w:r>
      <w:r w:rsidRPr="00AC4226">
        <w:t>-</w:t>
      </w:r>
      <w:r w:rsidRPr="00AC4226">
        <w:rPr>
          <w:cs/>
        </w:rPr>
        <w:t>मज्जनत एव निकामं पर्यशोधयदमन्द</w:t>
      </w:r>
      <w:r w:rsidRPr="00AC4226">
        <w:t>-</w:t>
      </w:r>
      <w:r w:rsidRPr="00AC4226">
        <w:rPr>
          <w:cs/>
        </w:rPr>
        <w:t>मनीषः</w:t>
      </w:r>
      <w:r w:rsidR="00D766AC" w:rsidRPr="00AC4226">
        <w:rPr>
          <w:cs/>
        </w:rPr>
        <w:t>॥</w:t>
      </w:r>
      <w:r w:rsidR="00933E2E" w:rsidRPr="00AC4226">
        <w:t>6-</w:t>
      </w:r>
      <w:r w:rsidRPr="00AC4226">
        <w:t>35</w:t>
      </w:r>
      <w:r w:rsidR="0051754E" w:rsidRPr="00AC4226">
        <w:rPr>
          <w:cs/>
        </w:rPr>
        <w:t>॥</w:t>
      </w:r>
    </w:p>
    <w:p w14:paraId="2E3DFDE3" w14:textId="77777777" w:rsidR="0039445C" w:rsidRPr="00AC4226" w:rsidRDefault="0039445C" w:rsidP="00EC4553">
      <w:pPr>
        <w:pStyle w:val="EngText"/>
      </w:pPr>
      <w:r w:rsidRPr="00AC4226">
        <w:t>6-35. Poornaprajna purified the two types of Tirthas on earth</w:t>
      </w:r>
      <w:r w:rsidR="00650907">
        <w:t>:</w:t>
      </w:r>
      <w:r w:rsidRPr="00AC4226">
        <w:t xml:space="preserve"> (1) the wealth of words contained in the sacred scriptures (purging them of the impurities </w:t>
      </w:r>
      <w:r w:rsidRPr="00AC4226">
        <w:lastRenderedPageBreak/>
        <w:t>like interpolations and misinterpretations) and (2) the holy rivers and lakes by his pious dips that sanctify the minds of the devout.</w:t>
      </w:r>
    </w:p>
    <w:p w14:paraId="1B41AE35" w14:textId="77777777" w:rsidR="0039445C" w:rsidRPr="00AC4226" w:rsidRDefault="0039445C" w:rsidP="00EC4553">
      <w:pPr>
        <w:pStyle w:val="EngText"/>
      </w:pPr>
      <w:r w:rsidRPr="00AC4226">
        <w:t>(Tirth</w:t>
      </w:r>
      <w:r w:rsidR="00174D10" w:rsidRPr="00AC4226">
        <w:t>a</w:t>
      </w:r>
      <w:r w:rsidRPr="00AC4226">
        <w:t xml:space="preserve"> means holy waters. It also connotes the sacred scriptures. Madhwacharya consecrated both by his plunge and deep study respectively</w:t>
      </w:r>
      <w:r w:rsidR="00650907">
        <w:t>.</w:t>
      </w:r>
      <w:r w:rsidRPr="00AC4226">
        <w:t>)</w:t>
      </w:r>
    </w:p>
    <w:p w14:paraId="41C4D855" w14:textId="77777777" w:rsidR="00E9400C" w:rsidRPr="00AC4226" w:rsidRDefault="00E9400C" w:rsidP="007C105A">
      <w:pPr>
        <w:pStyle w:val="S16S"/>
      </w:pPr>
      <w:r w:rsidRPr="00AC4226">
        <w:rPr>
          <w:cs/>
        </w:rPr>
        <w:t>वासुदेव</w:t>
      </w:r>
      <w:r w:rsidRPr="00AC4226">
        <w:t>-</w:t>
      </w:r>
      <w:r w:rsidRPr="00AC4226">
        <w:rPr>
          <w:cs/>
        </w:rPr>
        <w:t>पद</w:t>
      </w:r>
      <w:r w:rsidRPr="00AC4226">
        <w:t>-</w:t>
      </w:r>
      <w:r w:rsidRPr="00AC4226">
        <w:rPr>
          <w:cs/>
        </w:rPr>
        <w:t>सन्तत</w:t>
      </w:r>
      <w:r w:rsidRPr="00AC4226">
        <w:t>-</w:t>
      </w:r>
      <w:r w:rsidRPr="00AC4226">
        <w:rPr>
          <w:cs/>
        </w:rPr>
        <w:t>सङ्गी तेजसा</w:t>
      </w:r>
      <w:r w:rsidR="007A4C1E" w:rsidRPr="00AC4226">
        <w:rPr>
          <w:cs/>
        </w:rPr>
        <w:t>ऽ</w:t>
      </w:r>
      <w:r w:rsidRPr="00AC4226">
        <w:rPr>
          <w:cs/>
        </w:rPr>
        <w:t>प्यलमधः</w:t>
      </w:r>
      <w:r w:rsidRPr="00AC4226">
        <w:t>-</w:t>
      </w:r>
      <w:r w:rsidRPr="00AC4226">
        <w:rPr>
          <w:cs/>
        </w:rPr>
        <w:t>कृत</w:t>
      </w:r>
      <w:r w:rsidRPr="00AC4226">
        <w:t>-</w:t>
      </w:r>
      <w:r w:rsidRPr="00AC4226">
        <w:rPr>
          <w:cs/>
        </w:rPr>
        <w:t>शर्वः</w:t>
      </w:r>
      <w:r w:rsidR="00D766AC" w:rsidRPr="00AC4226">
        <w:rPr>
          <w:cs/>
        </w:rPr>
        <w:t>।</w:t>
      </w:r>
      <w:r w:rsidR="002A5300" w:rsidRPr="00AC4226">
        <w:rPr>
          <w:cs/>
        </w:rPr>
        <w:br/>
      </w:r>
      <w:r w:rsidRPr="00AC4226">
        <w:rPr>
          <w:cs/>
        </w:rPr>
        <w:t>अत्यवर्तत नितान्तमथासौ गाङ्गमोघमघ</w:t>
      </w:r>
      <w:r w:rsidRPr="00AC4226">
        <w:t>-</w:t>
      </w:r>
      <w:r w:rsidRPr="00AC4226">
        <w:rPr>
          <w:cs/>
        </w:rPr>
        <w:t>नाशन</w:t>
      </w:r>
      <w:r w:rsidRPr="00AC4226">
        <w:t>-</w:t>
      </w:r>
      <w:r w:rsidRPr="00AC4226">
        <w:rPr>
          <w:cs/>
        </w:rPr>
        <w:t>कीर्तिः</w:t>
      </w:r>
      <w:r w:rsidR="00D766AC" w:rsidRPr="00AC4226">
        <w:rPr>
          <w:cs/>
        </w:rPr>
        <w:t>॥</w:t>
      </w:r>
      <w:r w:rsidR="00933E2E" w:rsidRPr="00AC4226">
        <w:t>6-</w:t>
      </w:r>
      <w:r w:rsidRPr="00AC4226">
        <w:t>36</w:t>
      </w:r>
      <w:r w:rsidR="0051754E" w:rsidRPr="00AC4226">
        <w:rPr>
          <w:cs/>
        </w:rPr>
        <w:t>॥</w:t>
      </w:r>
    </w:p>
    <w:p w14:paraId="37AC0DBF" w14:textId="77777777" w:rsidR="00313C0B" w:rsidRPr="00AC4226" w:rsidRDefault="00313C0B" w:rsidP="00EC4553">
      <w:pPr>
        <w:pStyle w:val="EngText"/>
      </w:pPr>
      <w:r w:rsidRPr="00AC4226">
        <w:t>6-36. Madhwacharya (incarnation of Lord Vayu) higher in cadre and greater in prowess compared to Maheshwara, eternally devoted to the sublime feet of Lord Narayana, extirpating the sins of those that just listen to his glory, crossed the river Ganges on his way far excelling her by  his innate majesty. (</w:t>
      </w:r>
      <w:r w:rsidR="00174D10" w:rsidRPr="00AC4226">
        <w:t>The</w:t>
      </w:r>
      <w:r w:rsidRPr="00AC4226">
        <w:t xml:space="preserve"> holy Ganges is sanctimonious because of her contact with one foot of Lord Narayana once and her being willingly borne by Mahesha on his head</w:t>
      </w:r>
      <w:r w:rsidR="00650907">
        <w:t>.</w:t>
      </w:r>
      <w:r w:rsidRPr="00AC4226">
        <w:t>)</w:t>
      </w:r>
    </w:p>
    <w:p w14:paraId="5E981C32" w14:textId="77777777" w:rsidR="00E9400C" w:rsidRPr="00AC4226" w:rsidRDefault="00E9400C" w:rsidP="007C105A">
      <w:pPr>
        <w:pStyle w:val="S16S"/>
      </w:pPr>
      <w:r w:rsidRPr="00AC4226">
        <w:rPr>
          <w:cs/>
        </w:rPr>
        <w:t>तत्र</w:t>
      </w:r>
      <w:r w:rsidRPr="00AC4226">
        <w:t>-</w:t>
      </w:r>
      <w:r w:rsidRPr="00AC4226">
        <w:rPr>
          <w:cs/>
        </w:rPr>
        <w:t>तत्र स जगत्</w:t>
      </w:r>
      <w:r w:rsidRPr="00AC4226">
        <w:t>-</w:t>
      </w:r>
      <w:r w:rsidRPr="00AC4226">
        <w:rPr>
          <w:cs/>
        </w:rPr>
        <w:t>त्रय</w:t>
      </w:r>
      <w:r w:rsidRPr="00AC4226">
        <w:t>-</w:t>
      </w:r>
      <w:r w:rsidRPr="00AC4226">
        <w:rPr>
          <w:cs/>
        </w:rPr>
        <w:t>चित्रं कर्म शर्म</w:t>
      </w:r>
      <w:r w:rsidRPr="00AC4226">
        <w:t>-</w:t>
      </w:r>
      <w:r w:rsidRPr="00AC4226">
        <w:rPr>
          <w:cs/>
        </w:rPr>
        <w:t>दमनु</w:t>
      </w:r>
      <w:r w:rsidRPr="00AC4226">
        <w:t>-</w:t>
      </w:r>
      <w:r w:rsidRPr="00AC4226">
        <w:rPr>
          <w:cs/>
        </w:rPr>
        <w:t>स्मृति</w:t>
      </w:r>
      <w:r w:rsidRPr="00AC4226">
        <w:t>-</w:t>
      </w:r>
      <w:r w:rsidRPr="00AC4226">
        <w:rPr>
          <w:cs/>
        </w:rPr>
        <w:t>मात्रात्</w:t>
      </w:r>
      <w:r w:rsidR="00D766AC" w:rsidRPr="00AC4226">
        <w:rPr>
          <w:cs/>
        </w:rPr>
        <w:t>।</w:t>
      </w:r>
      <w:r w:rsidR="002A5300" w:rsidRPr="00AC4226">
        <w:rPr>
          <w:cs/>
        </w:rPr>
        <w:br/>
      </w:r>
      <w:r w:rsidRPr="00AC4226">
        <w:rPr>
          <w:cs/>
        </w:rPr>
        <w:t>सं</w:t>
      </w:r>
      <w:r w:rsidRPr="00AC4226">
        <w:t>-</w:t>
      </w:r>
      <w:r w:rsidRPr="00AC4226">
        <w:rPr>
          <w:cs/>
        </w:rPr>
        <w:t>चरन् वि</w:t>
      </w:r>
      <w:r w:rsidRPr="00AC4226">
        <w:t>-</w:t>
      </w:r>
      <w:r w:rsidR="0090008C">
        <w:rPr>
          <w:cs/>
        </w:rPr>
        <w:t>दधदाप न</w:t>
      </w:r>
      <w:r w:rsidRPr="00AC4226">
        <w:rPr>
          <w:cs/>
        </w:rPr>
        <w:t>राणां गोचरं बदरिकाश्रम</w:t>
      </w:r>
      <w:r w:rsidR="0090008C">
        <w:rPr>
          <w:rFonts w:cstheme="minorBidi" w:hint="cs"/>
          <w:szCs w:val="29"/>
          <w:cs/>
        </w:rPr>
        <w:t>-</w:t>
      </w:r>
      <w:r w:rsidRPr="00AC4226">
        <w:rPr>
          <w:cs/>
        </w:rPr>
        <w:t>पार्श्वम्</w:t>
      </w:r>
      <w:r w:rsidR="00D766AC" w:rsidRPr="00AC4226">
        <w:rPr>
          <w:cs/>
        </w:rPr>
        <w:t>॥</w:t>
      </w:r>
      <w:r w:rsidR="00933E2E" w:rsidRPr="00AC4226">
        <w:t>6-</w:t>
      </w:r>
      <w:r w:rsidRPr="00AC4226">
        <w:t>37</w:t>
      </w:r>
      <w:r w:rsidR="0051754E" w:rsidRPr="00AC4226">
        <w:rPr>
          <w:cs/>
        </w:rPr>
        <w:t>॥</w:t>
      </w:r>
    </w:p>
    <w:p w14:paraId="0C7E92C4" w14:textId="77777777" w:rsidR="00313C0B" w:rsidRPr="00AC4226" w:rsidRDefault="00313C0B" w:rsidP="00EC4553">
      <w:pPr>
        <w:pStyle w:val="EngText"/>
      </w:pPr>
      <w:r w:rsidRPr="00AC4226">
        <w:t xml:space="preserve">6-37. Madhwacharya performing such extraordinary feats </w:t>
      </w:r>
      <w:r w:rsidR="00174D10" w:rsidRPr="00AC4226">
        <w:t>that</w:t>
      </w:r>
      <w:r w:rsidRPr="00AC4226">
        <w:t xml:space="preserve"> excited the wonder of the three worlds in the sacred places that came across during his long journey, a recollection of which yields immense delight, at last arrived near the (lower) Badarikashrama which is visited by the devotees.</w:t>
      </w:r>
    </w:p>
    <w:p w14:paraId="6ED1328E" w14:textId="77777777" w:rsidR="00E9400C" w:rsidRPr="00AC4226" w:rsidRDefault="00E9400C" w:rsidP="007C105A">
      <w:pPr>
        <w:pStyle w:val="S16S"/>
      </w:pPr>
      <w:r w:rsidRPr="00AC4226">
        <w:rPr>
          <w:cs/>
        </w:rPr>
        <w:t>मण्डयन् भरत</w:t>
      </w:r>
      <w:r w:rsidRPr="00AC4226">
        <w:t>-</w:t>
      </w:r>
      <w:r w:rsidRPr="00AC4226">
        <w:rPr>
          <w:cs/>
        </w:rPr>
        <w:t>खण्डमखण्डं नादिरायण</w:t>
      </w:r>
      <w:r w:rsidRPr="00AC4226">
        <w:t>-</w:t>
      </w:r>
      <w:r w:rsidRPr="00AC4226">
        <w:rPr>
          <w:cs/>
        </w:rPr>
        <w:t>पदो</w:t>
      </w:r>
      <w:r w:rsidR="007A4C1E" w:rsidRPr="00AC4226">
        <w:rPr>
          <w:cs/>
        </w:rPr>
        <w:t>ऽ</w:t>
      </w:r>
      <w:r w:rsidRPr="00AC4226">
        <w:rPr>
          <w:cs/>
        </w:rPr>
        <w:t>त्र परो यः</w:t>
      </w:r>
      <w:r w:rsidR="00D766AC" w:rsidRPr="00AC4226">
        <w:rPr>
          <w:cs/>
        </w:rPr>
        <w:t>।</w:t>
      </w:r>
      <w:r w:rsidR="002A5300" w:rsidRPr="00AC4226">
        <w:rPr>
          <w:cs/>
        </w:rPr>
        <w:br/>
      </w:r>
      <w:r w:rsidRPr="00AC4226">
        <w:rPr>
          <w:cs/>
        </w:rPr>
        <w:t>तं नमन् प्रचुर</w:t>
      </w:r>
      <w:r w:rsidRPr="00AC4226">
        <w:t>-</w:t>
      </w:r>
      <w:r w:rsidRPr="00AC4226">
        <w:rPr>
          <w:cs/>
        </w:rPr>
        <w:t>धीर्हरि</w:t>
      </w:r>
      <w:r w:rsidRPr="00AC4226">
        <w:t>-</w:t>
      </w:r>
      <w:r w:rsidRPr="00AC4226">
        <w:rPr>
          <w:cs/>
        </w:rPr>
        <w:t>गीता</w:t>
      </w:r>
      <w:r w:rsidRPr="00AC4226">
        <w:t>-</w:t>
      </w:r>
      <w:r w:rsidRPr="00AC4226">
        <w:rPr>
          <w:cs/>
        </w:rPr>
        <w:t>भाष्यमार्पयदुपायनमस्मै</w:t>
      </w:r>
      <w:r w:rsidR="00D766AC" w:rsidRPr="00AC4226">
        <w:rPr>
          <w:cs/>
        </w:rPr>
        <w:t>॥</w:t>
      </w:r>
      <w:r w:rsidR="00933E2E" w:rsidRPr="00AC4226">
        <w:t>6-</w:t>
      </w:r>
      <w:r w:rsidRPr="00AC4226">
        <w:t>38</w:t>
      </w:r>
      <w:r w:rsidR="0051754E" w:rsidRPr="00AC4226">
        <w:rPr>
          <w:cs/>
        </w:rPr>
        <w:t>॥</w:t>
      </w:r>
    </w:p>
    <w:p w14:paraId="6A8D6B1E" w14:textId="77777777" w:rsidR="00313C0B" w:rsidRPr="00AC4226" w:rsidRDefault="00313C0B" w:rsidP="00EC4553">
      <w:pPr>
        <w:pStyle w:val="EngText"/>
      </w:pPr>
      <w:r w:rsidRPr="00AC4226">
        <w:t xml:space="preserve">6-38. Poornaprajna paid his obeisance to the supreme Lord Narayana full of infinite auspicious attributes, the embellishment of </w:t>
      </w:r>
      <w:r w:rsidR="00174D10" w:rsidRPr="00AC4226">
        <w:t>Bharatdesa</w:t>
      </w:r>
      <w:r w:rsidRPr="00AC4226">
        <w:t xml:space="preserve"> and presented him a pleasing gift – his commentary on Srimad </w:t>
      </w:r>
      <w:r w:rsidR="00174D10" w:rsidRPr="00AC4226">
        <w:t>Bhagavad-Gita</w:t>
      </w:r>
      <w:r w:rsidRPr="00AC4226">
        <w:t>.</w:t>
      </w:r>
    </w:p>
    <w:p w14:paraId="4E534FB7" w14:textId="77777777" w:rsidR="00313C0B" w:rsidRPr="00AC4226" w:rsidRDefault="00313C0B" w:rsidP="00EC4553">
      <w:pPr>
        <w:pStyle w:val="EngText"/>
      </w:pPr>
      <w:r w:rsidRPr="00AC4226">
        <w:t>(</w:t>
      </w:r>
      <w:r w:rsidR="00174D10" w:rsidRPr="00AC4226">
        <w:t>Bare-handed</w:t>
      </w:r>
      <w:r w:rsidRPr="00AC4226">
        <w:t xml:space="preserve"> one must not visit the temple or see the preceptor. The Lord loves those who are engaged in </w:t>
      </w:r>
      <w:r w:rsidR="00174D10" w:rsidRPr="00AC4226">
        <w:t>disseminating</w:t>
      </w:r>
      <w:r w:rsidRPr="00AC4226">
        <w:t xml:space="preserve"> knowledge divine.)</w:t>
      </w:r>
    </w:p>
    <w:p w14:paraId="6D25F5F2" w14:textId="77777777" w:rsidR="00E9400C" w:rsidRPr="00AC4226" w:rsidRDefault="00E9400C" w:rsidP="007C105A">
      <w:pPr>
        <w:pStyle w:val="S16S"/>
      </w:pPr>
      <w:r w:rsidRPr="00AC4226">
        <w:rPr>
          <w:cs/>
        </w:rPr>
        <w:t>प्रीतये</w:t>
      </w:r>
      <w:r w:rsidR="007A4C1E" w:rsidRPr="00AC4226">
        <w:rPr>
          <w:cs/>
        </w:rPr>
        <w:t>ऽ</w:t>
      </w:r>
      <w:r w:rsidRPr="00AC4226">
        <w:rPr>
          <w:cs/>
        </w:rPr>
        <w:t>स्य पुरतो वर</w:t>
      </w:r>
      <w:r w:rsidRPr="00AC4226">
        <w:t>-</w:t>
      </w:r>
      <w:r w:rsidRPr="00AC4226">
        <w:rPr>
          <w:cs/>
        </w:rPr>
        <w:t>भाष्यं वाचयन् स जनतामप</w:t>
      </w:r>
      <w:r w:rsidRPr="00AC4226">
        <w:t>-</w:t>
      </w:r>
      <w:r w:rsidRPr="00AC4226">
        <w:rPr>
          <w:cs/>
        </w:rPr>
        <w:t xml:space="preserve">सार्य। </w:t>
      </w:r>
      <w:r w:rsidR="00313C0B" w:rsidRPr="00AC4226">
        <w:br/>
      </w:r>
      <w:r w:rsidRPr="00AC4226">
        <w:rPr>
          <w:cs/>
        </w:rPr>
        <w:t>वच्मि शक्तित उरु</w:t>
      </w:r>
      <w:r w:rsidRPr="00AC4226">
        <w:t>-</w:t>
      </w:r>
      <w:r w:rsidRPr="00AC4226">
        <w:rPr>
          <w:cs/>
        </w:rPr>
        <w:t>क्रम</w:t>
      </w:r>
      <w:r w:rsidRPr="00AC4226">
        <w:t>-</w:t>
      </w:r>
      <w:r w:rsidRPr="00AC4226">
        <w:rPr>
          <w:cs/>
        </w:rPr>
        <w:t>गीता</w:t>
      </w:r>
      <w:r w:rsidRPr="00AC4226">
        <w:t>-</w:t>
      </w:r>
      <w:r w:rsidRPr="00AC4226">
        <w:rPr>
          <w:cs/>
        </w:rPr>
        <w:t>भाष्यमित्यकथयत् पुरु</w:t>
      </w:r>
      <w:r w:rsidR="0090008C">
        <w:rPr>
          <w:rFonts w:hint="cs"/>
          <w:cs/>
        </w:rPr>
        <w:t>-</w:t>
      </w:r>
      <w:r w:rsidRPr="00AC4226">
        <w:rPr>
          <w:cs/>
        </w:rPr>
        <w:t>सङ्ख्यः</w:t>
      </w:r>
      <w:r w:rsidR="00D766AC" w:rsidRPr="00AC4226">
        <w:rPr>
          <w:cs/>
        </w:rPr>
        <w:t>॥</w:t>
      </w:r>
      <w:r w:rsidR="00933E2E" w:rsidRPr="00AC4226">
        <w:t>6-</w:t>
      </w:r>
      <w:r w:rsidRPr="00AC4226">
        <w:t>39</w:t>
      </w:r>
      <w:r w:rsidR="0051754E" w:rsidRPr="00AC4226">
        <w:rPr>
          <w:cs/>
        </w:rPr>
        <w:t>॥</w:t>
      </w:r>
    </w:p>
    <w:p w14:paraId="64593647" w14:textId="77777777" w:rsidR="00313C0B" w:rsidRPr="00AC4226" w:rsidRDefault="00313C0B" w:rsidP="00EC4553">
      <w:pPr>
        <w:pStyle w:val="EngText"/>
      </w:pPr>
      <w:r w:rsidRPr="00AC4226">
        <w:t xml:space="preserve">6-39. Warding off the public, Poornaprajna discoursing on his </w:t>
      </w:r>
      <w:r w:rsidR="00174D10" w:rsidRPr="00AC4226">
        <w:t>exquisite</w:t>
      </w:r>
      <w:r w:rsidRPr="00AC4226">
        <w:t xml:space="preserve"> commentary on Srimad Bhagwadgita, for the pleasure of Lord Narayana said ‘I will expound the text ‘Shaktitah’ – according to my ability</w:t>
      </w:r>
      <w:r w:rsidR="00385518" w:rsidRPr="00AC4226">
        <w:t>’.</w:t>
      </w:r>
    </w:p>
    <w:p w14:paraId="4D843B40" w14:textId="77777777" w:rsidR="00E9400C" w:rsidRPr="00AC4226" w:rsidRDefault="00E9400C" w:rsidP="007C105A">
      <w:pPr>
        <w:pStyle w:val="S16S"/>
      </w:pPr>
      <w:r w:rsidRPr="00AC4226">
        <w:rPr>
          <w:cs/>
        </w:rPr>
        <w:lastRenderedPageBreak/>
        <w:t>एतद</w:t>
      </w:r>
      <w:r w:rsidR="0090008C">
        <w:rPr>
          <w:rFonts w:hint="cs"/>
          <w:cs/>
        </w:rPr>
        <w:t>र्थ</w:t>
      </w:r>
      <w:r w:rsidRPr="00AC4226">
        <w:rPr>
          <w:cs/>
        </w:rPr>
        <w:t>मति</w:t>
      </w:r>
      <w:r w:rsidRPr="00AC4226">
        <w:t>-</w:t>
      </w:r>
      <w:r w:rsidRPr="00AC4226">
        <w:rPr>
          <w:cs/>
        </w:rPr>
        <w:t>सूक्ष्ममपि त्वं शक्त एव न यदात्थ समस्तम्</w:t>
      </w:r>
      <w:r w:rsidR="00D766AC" w:rsidRPr="00AC4226">
        <w:rPr>
          <w:cs/>
        </w:rPr>
        <w:t>।</w:t>
      </w:r>
      <w:r w:rsidR="002A5300" w:rsidRPr="00AC4226">
        <w:rPr>
          <w:cs/>
        </w:rPr>
        <w:br/>
      </w:r>
      <w:r w:rsidRPr="00AC4226">
        <w:rPr>
          <w:cs/>
        </w:rPr>
        <w:t>तेन लेशत इतीह पदं स्याद् इत्यगद्यत जगज्जनकेन</w:t>
      </w:r>
      <w:r w:rsidR="00D766AC" w:rsidRPr="00AC4226">
        <w:rPr>
          <w:cs/>
        </w:rPr>
        <w:t>॥</w:t>
      </w:r>
      <w:r w:rsidR="00933E2E" w:rsidRPr="00AC4226">
        <w:t>6-</w:t>
      </w:r>
      <w:r w:rsidRPr="00AC4226">
        <w:t>40</w:t>
      </w:r>
      <w:r w:rsidR="0051754E" w:rsidRPr="00AC4226">
        <w:rPr>
          <w:cs/>
        </w:rPr>
        <w:t>॥</w:t>
      </w:r>
    </w:p>
    <w:p w14:paraId="64E1F0F2" w14:textId="77777777" w:rsidR="00385518" w:rsidRPr="00AC4226" w:rsidRDefault="00385518" w:rsidP="00EC4553">
      <w:pPr>
        <w:pStyle w:val="EngText"/>
      </w:pPr>
      <w:r w:rsidRPr="00AC4226">
        <w:t xml:space="preserve">6-40. Lord Narayana, the creator of the cosmos, only suggested a suitable substitute ‘Leshatah’ for the word ‘Shaktitah’ in the </w:t>
      </w:r>
      <w:r w:rsidR="00174D10" w:rsidRPr="00AC4226">
        <w:t>benedictory</w:t>
      </w:r>
      <w:r w:rsidRPr="00AC4226">
        <w:t xml:space="preserve"> verse (towards the end) as Poornaprajna though fully informed of the subtlest meanings of the </w:t>
      </w:r>
      <w:r w:rsidR="00174D10" w:rsidRPr="00AC4226">
        <w:t>texts</w:t>
      </w:r>
      <w:r w:rsidRPr="00AC4226">
        <w:t xml:space="preserve"> had put in only a part of it (in his text) to size up human understanding.</w:t>
      </w:r>
    </w:p>
    <w:p w14:paraId="4AE566EE" w14:textId="77777777" w:rsidR="00E9400C" w:rsidRPr="00AC4226" w:rsidRDefault="00E9400C" w:rsidP="007C105A">
      <w:pPr>
        <w:pStyle w:val="S16S"/>
      </w:pPr>
      <w:r w:rsidRPr="00AC4226">
        <w:rPr>
          <w:cs/>
        </w:rPr>
        <w:t>तेन तत्</w:t>
      </w:r>
      <w:r w:rsidRPr="00AC4226">
        <w:t>-</w:t>
      </w:r>
      <w:r w:rsidRPr="00AC4226">
        <w:rPr>
          <w:cs/>
        </w:rPr>
        <w:t>प्रवचने विहिते</w:t>
      </w:r>
      <w:r w:rsidR="007A4C1E" w:rsidRPr="00AC4226">
        <w:rPr>
          <w:cs/>
        </w:rPr>
        <w:t>ऽ</w:t>
      </w:r>
      <w:r w:rsidRPr="00AC4226">
        <w:rPr>
          <w:cs/>
        </w:rPr>
        <w:t>लं शुश्र</w:t>
      </w:r>
      <w:r w:rsidR="0090008C">
        <w:rPr>
          <w:rFonts w:hint="cs"/>
          <w:cs/>
        </w:rPr>
        <w:t>ु</w:t>
      </w:r>
      <w:r w:rsidRPr="00AC4226">
        <w:rPr>
          <w:cs/>
        </w:rPr>
        <w:t>वुः प्र</w:t>
      </w:r>
      <w:r w:rsidRPr="00AC4226">
        <w:t>-</w:t>
      </w:r>
      <w:r w:rsidRPr="00AC4226">
        <w:rPr>
          <w:cs/>
        </w:rPr>
        <w:t>शयिता अपि शिष्याः</w:t>
      </w:r>
      <w:r w:rsidR="00D766AC" w:rsidRPr="00AC4226">
        <w:rPr>
          <w:cs/>
        </w:rPr>
        <w:t>।</w:t>
      </w:r>
      <w:r w:rsidR="002A5300" w:rsidRPr="00AC4226">
        <w:rPr>
          <w:cs/>
        </w:rPr>
        <w:br/>
      </w:r>
      <w:r w:rsidRPr="00AC4226">
        <w:rPr>
          <w:cs/>
        </w:rPr>
        <w:t>उच्यतामिति मुहुः स</w:t>
      </w:r>
      <w:r w:rsidRPr="00AC4226">
        <w:t>-</w:t>
      </w:r>
      <w:r w:rsidRPr="00AC4226">
        <w:rPr>
          <w:cs/>
        </w:rPr>
        <w:t>पृथिव्या</w:t>
      </w:r>
      <w:r w:rsidRPr="00AC4226">
        <w:t>-</w:t>
      </w:r>
      <w:r w:rsidRPr="00AC4226">
        <w:rPr>
          <w:cs/>
        </w:rPr>
        <w:t>स्फालनं पदमहो हरिणोक्तम्</w:t>
      </w:r>
      <w:r w:rsidR="00D766AC" w:rsidRPr="00AC4226">
        <w:rPr>
          <w:cs/>
        </w:rPr>
        <w:t>॥</w:t>
      </w:r>
      <w:r w:rsidR="00933E2E" w:rsidRPr="00AC4226">
        <w:t>6-</w:t>
      </w:r>
      <w:r w:rsidRPr="00AC4226">
        <w:t>41</w:t>
      </w:r>
      <w:r w:rsidR="0051754E" w:rsidRPr="00AC4226">
        <w:rPr>
          <w:cs/>
        </w:rPr>
        <w:t>॥</w:t>
      </w:r>
    </w:p>
    <w:p w14:paraId="5DAA8B55" w14:textId="77777777" w:rsidR="00385518" w:rsidRPr="00AC4226" w:rsidRDefault="00385518" w:rsidP="00EC4553">
      <w:pPr>
        <w:pStyle w:val="EngText"/>
      </w:pPr>
      <w:r w:rsidRPr="00AC4226">
        <w:t xml:space="preserve">6-41. Madhwacharya made the needed correction and completed the exposition and while the </w:t>
      </w:r>
      <w:r w:rsidR="00174D10" w:rsidRPr="00AC4226">
        <w:t>students</w:t>
      </w:r>
      <w:r w:rsidRPr="00AC4226">
        <w:t xml:space="preserve"> were sleeping Lord Narayana who arrived there, thumped the ground (which was distinctly heard by the awakened disciples) and bid the Acharya to discourse again.</w:t>
      </w:r>
    </w:p>
    <w:p w14:paraId="72B011AB" w14:textId="77777777" w:rsidR="00385518" w:rsidRPr="00AC4226" w:rsidRDefault="00385518" w:rsidP="00EC4553">
      <w:pPr>
        <w:pStyle w:val="EngText"/>
      </w:pPr>
      <w:r w:rsidRPr="00AC4226">
        <w:t xml:space="preserve">(This Geetabhashya is approved by Lord Narayana. As it pleased him </w:t>
      </w:r>
      <w:r w:rsidR="00174D10" w:rsidRPr="00AC4226">
        <w:t>intensely</w:t>
      </w:r>
      <w:r w:rsidRPr="00AC4226">
        <w:t xml:space="preserve"> it is regarded as highly authoritative.)</w:t>
      </w:r>
    </w:p>
    <w:p w14:paraId="67A2CC7F" w14:textId="77777777" w:rsidR="00E9400C" w:rsidRPr="00AC4226" w:rsidRDefault="00E9400C" w:rsidP="007C105A">
      <w:pPr>
        <w:pStyle w:val="S16S"/>
      </w:pPr>
      <w:r w:rsidRPr="00AC4226">
        <w:rPr>
          <w:cs/>
        </w:rPr>
        <w:t>शब्ध</w:t>
      </w:r>
      <w:r w:rsidRPr="00AC4226">
        <w:t>-</w:t>
      </w:r>
      <w:r w:rsidRPr="00AC4226">
        <w:rPr>
          <w:cs/>
        </w:rPr>
        <w:t>भेदमवधार्य तमर्चा</w:t>
      </w:r>
      <w:r w:rsidRPr="00AC4226">
        <w:t>-</w:t>
      </w:r>
      <w:r w:rsidRPr="00AC4226">
        <w:rPr>
          <w:cs/>
        </w:rPr>
        <w:t>सन्निषण्ण</w:t>
      </w:r>
      <w:r w:rsidRPr="00AC4226">
        <w:t>-</w:t>
      </w:r>
      <w:r w:rsidRPr="00AC4226">
        <w:rPr>
          <w:cs/>
        </w:rPr>
        <w:t>वपुषः परमस्य</w:t>
      </w:r>
      <w:r w:rsidR="00D766AC" w:rsidRPr="00AC4226">
        <w:rPr>
          <w:cs/>
        </w:rPr>
        <w:t>।</w:t>
      </w:r>
      <w:r w:rsidR="002A5300" w:rsidRPr="00AC4226">
        <w:rPr>
          <w:cs/>
        </w:rPr>
        <w:br/>
      </w:r>
      <w:r w:rsidRPr="00AC4226">
        <w:rPr>
          <w:cs/>
        </w:rPr>
        <w:t>तस्य भाव</w:t>
      </w:r>
      <w:r w:rsidRPr="00AC4226">
        <w:t>-</w:t>
      </w:r>
      <w:r w:rsidRPr="00AC4226">
        <w:rPr>
          <w:cs/>
        </w:rPr>
        <w:t>विदमन्द</w:t>
      </w:r>
      <w:r w:rsidRPr="00AC4226">
        <w:t>-</w:t>
      </w:r>
      <w:r w:rsidRPr="00AC4226">
        <w:rPr>
          <w:cs/>
        </w:rPr>
        <w:t>मनीषः प्रोत्थितः प्रवचनं व्यधितैभ्यः</w:t>
      </w:r>
      <w:r w:rsidR="00D766AC" w:rsidRPr="00AC4226">
        <w:rPr>
          <w:cs/>
        </w:rPr>
        <w:t>॥</w:t>
      </w:r>
      <w:r w:rsidR="00933E2E" w:rsidRPr="00AC4226">
        <w:t>6-</w:t>
      </w:r>
      <w:r w:rsidRPr="00AC4226">
        <w:t>42</w:t>
      </w:r>
      <w:r w:rsidR="0051754E" w:rsidRPr="00AC4226">
        <w:rPr>
          <w:cs/>
        </w:rPr>
        <w:t>॥</w:t>
      </w:r>
    </w:p>
    <w:p w14:paraId="6B8C1C3F" w14:textId="77777777" w:rsidR="00385518" w:rsidRPr="00AC4226" w:rsidRDefault="00385518" w:rsidP="00EC4553">
      <w:pPr>
        <w:pStyle w:val="EngText"/>
      </w:pPr>
      <w:r w:rsidRPr="00AC4226">
        <w:t xml:space="preserve">6-42. Hearkening to the significant words ‘discourse </w:t>
      </w:r>
      <w:r w:rsidR="00174D10" w:rsidRPr="00AC4226">
        <w:t>again</w:t>
      </w:r>
      <w:r w:rsidRPr="00AC4226">
        <w:t>’ (emphatically uttered) by the suprem</w:t>
      </w:r>
      <w:r w:rsidR="00650907">
        <w:t>e Lord Narayana present in the image,</w:t>
      </w:r>
      <w:r w:rsidRPr="00AC4226">
        <w:t xml:space="preserve"> Poornaprajna realizing His purport, got up and expounded his Geetabhashya to his devoted disciples again </w:t>
      </w:r>
      <w:r w:rsidR="00174D10" w:rsidRPr="00AC4226">
        <w:t>for</w:t>
      </w:r>
      <w:r w:rsidRPr="00AC4226">
        <w:t xml:space="preserve"> his delectation.</w:t>
      </w:r>
    </w:p>
    <w:p w14:paraId="79247D3E" w14:textId="77777777" w:rsidR="00E9400C" w:rsidRPr="00AC4226" w:rsidRDefault="00E9400C" w:rsidP="007C105A">
      <w:pPr>
        <w:pStyle w:val="S16S"/>
      </w:pPr>
      <w:r w:rsidRPr="00AC4226">
        <w:rPr>
          <w:cs/>
        </w:rPr>
        <w:t>मज्जनं व्यधित शीतळ</w:t>
      </w:r>
      <w:r w:rsidRPr="00AC4226">
        <w:t>-</w:t>
      </w:r>
      <w:r w:rsidRPr="00AC4226">
        <w:rPr>
          <w:cs/>
        </w:rPr>
        <w:t>गङ्गा</w:t>
      </w:r>
      <w:r w:rsidRPr="00AC4226">
        <w:t>-</w:t>
      </w:r>
      <w:r w:rsidRPr="00AC4226">
        <w:rPr>
          <w:cs/>
        </w:rPr>
        <w:t>वारि नित्यमरुणोदय</w:t>
      </w:r>
      <w:r w:rsidRPr="00AC4226">
        <w:t>-</w:t>
      </w:r>
      <w:r w:rsidRPr="00AC4226">
        <w:rPr>
          <w:cs/>
        </w:rPr>
        <w:t>काले</w:t>
      </w:r>
      <w:r w:rsidR="002A5300" w:rsidRPr="00AC4226">
        <w:rPr>
          <w:cs/>
        </w:rPr>
        <w:t>।</w:t>
      </w:r>
      <w:r w:rsidR="002A5300" w:rsidRPr="00AC4226">
        <w:rPr>
          <w:cs/>
        </w:rPr>
        <w:br/>
      </w:r>
      <w:r w:rsidRPr="00AC4226">
        <w:rPr>
          <w:cs/>
        </w:rPr>
        <w:t>यत् स्पृशन्ति न नरा हिम</w:t>
      </w:r>
      <w:r w:rsidRPr="00AC4226">
        <w:t>-</w:t>
      </w:r>
      <w:r w:rsidRPr="00AC4226">
        <w:rPr>
          <w:cs/>
        </w:rPr>
        <w:t>भीता अंश एष पृषतामधिपस्य</w:t>
      </w:r>
      <w:r w:rsidR="00D766AC" w:rsidRPr="00AC4226">
        <w:rPr>
          <w:cs/>
        </w:rPr>
        <w:t>॥</w:t>
      </w:r>
      <w:r w:rsidR="00933E2E" w:rsidRPr="00AC4226">
        <w:t>6-</w:t>
      </w:r>
      <w:r w:rsidRPr="00AC4226">
        <w:t>43</w:t>
      </w:r>
      <w:r w:rsidR="0051754E" w:rsidRPr="00AC4226">
        <w:rPr>
          <w:cs/>
        </w:rPr>
        <w:t>॥</w:t>
      </w:r>
    </w:p>
    <w:p w14:paraId="07E5A425" w14:textId="77777777" w:rsidR="00385518" w:rsidRPr="00AC4226" w:rsidRDefault="00385518" w:rsidP="00EC4553">
      <w:pPr>
        <w:pStyle w:val="EngText"/>
      </w:pPr>
      <w:r w:rsidRPr="00AC4226">
        <w:t>6-43. Madhwacharya the incarnation of Mukhyaprana, the Lord of winds, had every day a plunge in the snow-cold waters of the Ganges which frights the residents of Holy Badari even to touch it, in the early hours of the morning at the rise of Aruna (the charioteer of the Sun-God).</w:t>
      </w:r>
    </w:p>
    <w:p w14:paraId="0FD6D338" w14:textId="77777777" w:rsidR="00E9400C" w:rsidRPr="00AC4226" w:rsidRDefault="00E9400C" w:rsidP="007C105A">
      <w:pPr>
        <w:pStyle w:val="S16S"/>
      </w:pPr>
      <w:r w:rsidRPr="00AC4226">
        <w:rPr>
          <w:cs/>
        </w:rPr>
        <w:t>काष्ठ</w:t>
      </w:r>
      <w:r w:rsidRPr="00AC4226">
        <w:t>-</w:t>
      </w:r>
      <w:r w:rsidRPr="00AC4226">
        <w:rPr>
          <w:cs/>
        </w:rPr>
        <w:t>मौनमदधादुपवासं शुद्ध</w:t>
      </w:r>
      <w:r w:rsidRPr="00AC4226">
        <w:t>-</w:t>
      </w:r>
      <w:r w:rsidRPr="00AC4226">
        <w:rPr>
          <w:cs/>
        </w:rPr>
        <w:t>मप्यकृत शुद्ध</w:t>
      </w:r>
      <w:r w:rsidRPr="00AC4226">
        <w:t>-</w:t>
      </w:r>
      <w:r w:rsidRPr="00AC4226">
        <w:rPr>
          <w:cs/>
        </w:rPr>
        <w:t>हृदि</w:t>
      </w:r>
      <w:r w:rsidRPr="00AC4226">
        <w:t>-</w:t>
      </w:r>
      <w:r w:rsidRPr="00AC4226">
        <w:rPr>
          <w:cs/>
        </w:rPr>
        <w:t>च्छन्</w:t>
      </w:r>
      <w:r w:rsidR="00D766AC" w:rsidRPr="00AC4226">
        <w:rPr>
          <w:cs/>
        </w:rPr>
        <w:t>।</w:t>
      </w:r>
      <w:r w:rsidR="002A5300" w:rsidRPr="00AC4226">
        <w:rPr>
          <w:cs/>
        </w:rPr>
        <w:br/>
      </w:r>
      <w:r w:rsidRPr="00AC4226">
        <w:rPr>
          <w:cs/>
        </w:rPr>
        <w:t>नित्यतुष्ट</w:t>
      </w:r>
      <w:r w:rsidRPr="00AC4226">
        <w:t>-</w:t>
      </w:r>
      <w:r w:rsidRPr="00AC4226">
        <w:rPr>
          <w:cs/>
        </w:rPr>
        <w:t>हरितोष</w:t>
      </w:r>
      <w:r w:rsidRPr="00AC4226">
        <w:t>-</w:t>
      </w:r>
      <w:r w:rsidRPr="00AC4226">
        <w:rPr>
          <w:cs/>
        </w:rPr>
        <w:t>विशेषं चिन्तयन् प्रभुमनन्त</w:t>
      </w:r>
      <w:r w:rsidRPr="00AC4226">
        <w:t>-</w:t>
      </w:r>
      <w:r w:rsidRPr="00AC4226">
        <w:rPr>
          <w:cs/>
        </w:rPr>
        <w:t>मठान्तः</w:t>
      </w:r>
      <w:r w:rsidR="00D766AC" w:rsidRPr="00AC4226">
        <w:rPr>
          <w:cs/>
        </w:rPr>
        <w:t>॥</w:t>
      </w:r>
      <w:r w:rsidR="00933E2E" w:rsidRPr="00AC4226">
        <w:t>6-</w:t>
      </w:r>
      <w:r w:rsidRPr="00AC4226">
        <w:t>44</w:t>
      </w:r>
      <w:r w:rsidR="0051754E" w:rsidRPr="00AC4226">
        <w:rPr>
          <w:cs/>
        </w:rPr>
        <w:t>॥</w:t>
      </w:r>
    </w:p>
    <w:p w14:paraId="3F71D287" w14:textId="77777777" w:rsidR="00385518" w:rsidRPr="00AC4226" w:rsidRDefault="00385518" w:rsidP="00EC4553">
      <w:pPr>
        <w:pStyle w:val="EngText"/>
      </w:pPr>
      <w:r w:rsidRPr="00AC4226">
        <w:t xml:space="preserve">6-44. Madhwacharya, pious by nature, ardently wishing to placate still more the supreme Lord ever-pleased with him, meditated on Lord Narayana inside </w:t>
      </w:r>
      <w:r w:rsidRPr="00AC4226">
        <w:lastRenderedPageBreak/>
        <w:t>the Badari temple and observed the vow of utter silence on an empty stomach.</w:t>
      </w:r>
    </w:p>
    <w:p w14:paraId="0CA64DF4" w14:textId="77777777" w:rsidR="00E9400C" w:rsidRPr="00AC4226" w:rsidRDefault="00E9400C" w:rsidP="007C105A">
      <w:pPr>
        <w:pStyle w:val="S16S"/>
      </w:pPr>
      <w:r w:rsidRPr="00AC4226">
        <w:rPr>
          <w:cs/>
        </w:rPr>
        <w:t>प्रैरयत्</w:t>
      </w:r>
      <w:r w:rsidRPr="00AC4226">
        <w:t>-</w:t>
      </w:r>
      <w:r w:rsidRPr="00AC4226">
        <w:rPr>
          <w:cs/>
        </w:rPr>
        <w:t>स्व</w:t>
      </w:r>
      <w:r w:rsidRPr="00AC4226">
        <w:t>-</w:t>
      </w:r>
      <w:r w:rsidRPr="00AC4226">
        <w:rPr>
          <w:cs/>
        </w:rPr>
        <w:t>चरणे रत</w:t>
      </w:r>
      <w:r w:rsidRPr="00AC4226">
        <w:t>-</w:t>
      </w:r>
      <w:r w:rsidRPr="00AC4226">
        <w:rPr>
          <w:cs/>
        </w:rPr>
        <w:t>चित्तं मध्वमत्र दिन</w:t>
      </w:r>
      <w:r w:rsidRPr="00AC4226">
        <w:t>-</w:t>
      </w:r>
      <w:r w:rsidRPr="00AC4226">
        <w:rPr>
          <w:cs/>
        </w:rPr>
        <w:t>मण्डलमेनम्</w:t>
      </w:r>
      <w:r w:rsidR="00D766AC" w:rsidRPr="00AC4226">
        <w:rPr>
          <w:cs/>
        </w:rPr>
        <w:t>।</w:t>
      </w:r>
      <w:r w:rsidR="002A5300" w:rsidRPr="00AC4226">
        <w:rPr>
          <w:cs/>
        </w:rPr>
        <w:br/>
      </w:r>
      <w:r w:rsidR="0090008C">
        <w:rPr>
          <w:cs/>
        </w:rPr>
        <w:t>स्वाश्रमोप</w:t>
      </w:r>
      <w:r w:rsidR="0090008C">
        <w:rPr>
          <w:rFonts w:hint="cs"/>
          <w:cs/>
        </w:rPr>
        <w:t>-</w:t>
      </w:r>
      <w:r w:rsidRPr="00AC4226">
        <w:rPr>
          <w:cs/>
        </w:rPr>
        <w:t>गमनाय मुकुन्दो दीप्ति-दृष्टि-विदितागतिरन्यैः</w:t>
      </w:r>
      <w:r w:rsidR="00D766AC" w:rsidRPr="00AC4226">
        <w:rPr>
          <w:cs/>
        </w:rPr>
        <w:t>॥</w:t>
      </w:r>
      <w:r w:rsidR="00933E2E" w:rsidRPr="00AC4226">
        <w:t>6-</w:t>
      </w:r>
      <w:r w:rsidRPr="00AC4226">
        <w:t>45</w:t>
      </w:r>
      <w:r w:rsidR="0051754E" w:rsidRPr="00AC4226">
        <w:rPr>
          <w:cs/>
        </w:rPr>
        <w:t>॥</w:t>
      </w:r>
    </w:p>
    <w:p w14:paraId="63093300" w14:textId="77777777" w:rsidR="00385518" w:rsidRPr="00AC4226" w:rsidRDefault="00385518" w:rsidP="00EC4553">
      <w:pPr>
        <w:pStyle w:val="EngText"/>
      </w:pPr>
      <w:r w:rsidRPr="00AC4226">
        <w:t xml:space="preserve">6-45. Lord Vedavyasa, another embodiment of the supreme hied to the temple of Narayana, recognized by  his disciples by the </w:t>
      </w:r>
      <w:r w:rsidR="00174D10" w:rsidRPr="00AC4226">
        <w:t>intense</w:t>
      </w:r>
      <w:r w:rsidRPr="00AC4226">
        <w:t xml:space="preserve"> dazzle of his resplendence and prompted Madhwacharya, being gratified by his dedicated austerities for one Mandala (forty days), to go to his hermitage at Uttar</w:t>
      </w:r>
      <w:r w:rsidR="00650907">
        <w:t>a</w:t>
      </w:r>
      <w:r w:rsidRPr="00AC4226">
        <w:t>-Badari.</w:t>
      </w:r>
    </w:p>
    <w:p w14:paraId="72F66B07" w14:textId="77777777" w:rsidR="00E9400C" w:rsidRPr="00AC4226" w:rsidRDefault="00E9400C" w:rsidP="007C105A">
      <w:pPr>
        <w:pStyle w:val="S16S"/>
      </w:pPr>
      <w:r w:rsidRPr="00AC4226">
        <w:rPr>
          <w:cs/>
        </w:rPr>
        <w:t>नक्तमेव भगवत्युप</w:t>
      </w:r>
      <w:r w:rsidRPr="00AC4226">
        <w:t>-</w:t>
      </w:r>
      <w:r w:rsidRPr="00AC4226">
        <w:rPr>
          <w:cs/>
        </w:rPr>
        <w:t>याते प्रोदिते सति सहस्र</w:t>
      </w:r>
      <w:r w:rsidRPr="00AC4226">
        <w:t>-</w:t>
      </w:r>
      <w:r w:rsidRPr="00AC4226">
        <w:rPr>
          <w:cs/>
        </w:rPr>
        <w:t>मरीचौ</w:t>
      </w:r>
      <w:r w:rsidR="00D766AC" w:rsidRPr="00AC4226">
        <w:rPr>
          <w:cs/>
        </w:rPr>
        <w:t>।</w:t>
      </w:r>
      <w:r w:rsidR="002A5300" w:rsidRPr="00AC4226">
        <w:rPr>
          <w:cs/>
        </w:rPr>
        <w:br/>
      </w:r>
      <w:r w:rsidRPr="00AC4226">
        <w:rPr>
          <w:cs/>
        </w:rPr>
        <w:t>मौनवानलिखदुत्तम</w:t>
      </w:r>
      <w:r w:rsidRPr="00AC4226">
        <w:t>-</w:t>
      </w:r>
      <w:r w:rsidRPr="00AC4226">
        <w:rPr>
          <w:cs/>
        </w:rPr>
        <w:t>चित्तः शिष्य</w:t>
      </w:r>
      <w:r w:rsidRPr="00AC4226">
        <w:t>-</w:t>
      </w:r>
      <w:r w:rsidRPr="00AC4226">
        <w:rPr>
          <w:cs/>
        </w:rPr>
        <w:t>शिक्षण</w:t>
      </w:r>
      <w:r w:rsidRPr="00AC4226">
        <w:t>-</w:t>
      </w:r>
      <w:r w:rsidRPr="00AC4226">
        <w:rPr>
          <w:cs/>
        </w:rPr>
        <w:t>परः करुणावान्</w:t>
      </w:r>
      <w:r w:rsidR="00D766AC" w:rsidRPr="00AC4226">
        <w:rPr>
          <w:cs/>
        </w:rPr>
        <w:t>॥</w:t>
      </w:r>
      <w:r w:rsidR="001E4C97" w:rsidRPr="00AC4226">
        <w:t>6-</w:t>
      </w:r>
      <w:r w:rsidRPr="00AC4226">
        <w:t>46</w:t>
      </w:r>
      <w:r w:rsidR="0051754E" w:rsidRPr="00AC4226">
        <w:rPr>
          <w:cs/>
        </w:rPr>
        <w:t>॥</w:t>
      </w:r>
    </w:p>
    <w:p w14:paraId="7274D830" w14:textId="77777777" w:rsidR="001E4C97" w:rsidRPr="00AC4226" w:rsidRDefault="001E4C97" w:rsidP="00EC4553">
      <w:pPr>
        <w:pStyle w:val="EngText"/>
      </w:pPr>
      <w:r w:rsidRPr="00AC4226">
        <w:t xml:space="preserve">6-46. The venerable Lord Vedavyasa returned the same night to his sanctum and at sun-rise the illustrious Madhwacharya, adhering to the vow of </w:t>
      </w:r>
      <w:r w:rsidR="00174D10" w:rsidRPr="00AC4226">
        <w:t>ta</w:t>
      </w:r>
      <w:r w:rsidR="00650907">
        <w:t>nc</w:t>
      </w:r>
      <w:r w:rsidR="00174D10" w:rsidRPr="00AC4226">
        <w:t>iturnity</w:t>
      </w:r>
      <w:r w:rsidRPr="00AC4226">
        <w:t xml:space="preserve"> wrote thus out of kindness to apprise his devout disciples of his trip to Uttar</w:t>
      </w:r>
      <w:r w:rsidR="00813AE8">
        <w:t>a</w:t>
      </w:r>
      <w:r w:rsidRPr="00AC4226">
        <w:t>-Badari.</w:t>
      </w:r>
    </w:p>
    <w:p w14:paraId="079691F7" w14:textId="77777777" w:rsidR="00E9400C" w:rsidRPr="00AC4226" w:rsidRDefault="00E9400C" w:rsidP="007C105A">
      <w:pPr>
        <w:pStyle w:val="S16S"/>
      </w:pPr>
      <w:r w:rsidRPr="00AC4226">
        <w:rPr>
          <w:cs/>
        </w:rPr>
        <w:t>नेदृशं स्थळमलं शमल</w:t>
      </w:r>
      <w:r w:rsidRPr="00AC4226">
        <w:t>-</w:t>
      </w:r>
      <w:r w:rsidRPr="00AC4226">
        <w:rPr>
          <w:cs/>
        </w:rPr>
        <w:t>घ्नं नास्य तीर्थ</w:t>
      </w:r>
      <w:r w:rsidRPr="00AC4226">
        <w:t>-</w:t>
      </w:r>
      <w:r w:rsidRPr="00AC4226">
        <w:rPr>
          <w:cs/>
        </w:rPr>
        <w:t>सलिलस्य समं वाः</w:t>
      </w:r>
      <w:r w:rsidR="00D766AC" w:rsidRPr="00AC4226">
        <w:rPr>
          <w:cs/>
        </w:rPr>
        <w:t>।</w:t>
      </w:r>
      <w:r w:rsidR="002A5300" w:rsidRPr="00AC4226">
        <w:rPr>
          <w:cs/>
        </w:rPr>
        <w:br/>
      </w:r>
      <w:r w:rsidRPr="00AC4226">
        <w:rPr>
          <w:cs/>
        </w:rPr>
        <w:t>नास्मदुक्ति</w:t>
      </w:r>
      <w:r w:rsidRPr="00AC4226">
        <w:t>-</w:t>
      </w:r>
      <w:r w:rsidRPr="00AC4226">
        <w:rPr>
          <w:cs/>
        </w:rPr>
        <w:t>सदृशं हित</w:t>
      </w:r>
      <w:r w:rsidRPr="00AC4226">
        <w:t>-</w:t>
      </w:r>
      <w:r w:rsidRPr="00AC4226">
        <w:rPr>
          <w:cs/>
        </w:rPr>
        <w:t>रूपं नास्ति विष्णु</w:t>
      </w:r>
      <w:r w:rsidRPr="00AC4226">
        <w:t>-</w:t>
      </w:r>
      <w:r w:rsidRPr="00AC4226">
        <w:rPr>
          <w:cs/>
        </w:rPr>
        <w:t>सदृशं ननु दैवम्</w:t>
      </w:r>
      <w:r w:rsidR="00D766AC" w:rsidRPr="00AC4226">
        <w:rPr>
          <w:cs/>
        </w:rPr>
        <w:t>॥</w:t>
      </w:r>
      <w:r w:rsidR="00933E2E" w:rsidRPr="00AC4226">
        <w:t>6-</w:t>
      </w:r>
      <w:r w:rsidRPr="00AC4226">
        <w:t>47</w:t>
      </w:r>
      <w:r w:rsidR="0051754E" w:rsidRPr="00AC4226">
        <w:rPr>
          <w:cs/>
        </w:rPr>
        <w:t>॥</w:t>
      </w:r>
    </w:p>
    <w:p w14:paraId="366A7331" w14:textId="77777777" w:rsidR="001E4C97" w:rsidRPr="00AC4226" w:rsidRDefault="001E4C97" w:rsidP="00EC4553">
      <w:pPr>
        <w:pStyle w:val="EngText"/>
      </w:pPr>
      <w:r w:rsidRPr="00AC4226">
        <w:t xml:space="preserve">6-47. ‘There is not place holier than Badari that can totally annihilate our sins: no water more sanctimonious </w:t>
      </w:r>
      <w:r w:rsidR="00174D10" w:rsidRPr="00AC4226">
        <w:t>compared</w:t>
      </w:r>
      <w:r w:rsidRPr="00AC4226">
        <w:t xml:space="preserve"> to the holy waters of the Ganges; no deity to equal the excellence of supreme Narayana nor any advice more congenial than our salutary statements</w:t>
      </w:r>
      <w:r w:rsidR="00813AE8">
        <w:t>.’</w:t>
      </w:r>
    </w:p>
    <w:p w14:paraId="2CD1FD10" w14:textId="77777777" w:rsidR="00E9400C" w:rsidRPr="00AC4226" w:rsidRDefault="00E9400C" w:rsidP="007C105A">
      <w:pPr>
        <w:pStyle w:val="S16S"/>
      </w:pPr>
      <w:r w:rsidRPr="00AC4226">
        <w:rPr>
          <w:cs/>
        </w:rPr>
        <w:t>याति तावदधुनैव जनो</w:t>
      </w:r>
      <w:r w:rsidR="007A4C1E" w:rsidRPr="00AC4226">
        <w:rPr>
          <w:cs/>
        </w:rPr>
        <w:t>ऽ</w:t>
      </w:r>
      <w:r w:rsidRPr="00AC4226">
        <w:rPr>
          <w:cs/>
        </w:rPr>
        <w:t>यं व्यास</w:t>
      </w:r>
      <w:r w:rsidRPr="00AC4226">
        <w:t>-</w:t>
      </w:r>
      <w:r w:rsidRPr="00AC4226">
        <w:rPr>
          <w:cs/>
        </w:rPr>
        <w:t>रूपमजितं प्र</w:t>
      </w:r>
      <w:r w:rsidRPr="00AC4226">
        <w:t>-</w:t>
      </w:r>
      <w:r w:rsidRPr="00AC4226">
        <w:rPr>
          <w:cs/>
        </w:rPr>
        <w:t>दिदृक्षुः</w:t>
      </w:r>
      <w:r w:rsidR="00D766AC" w:rsidRPr="00AC4226">
        <w:rPr>
          <w:cs/>
        </w:rPr>
        <w:t>।</w:t>
      </w:r>
      <w:r w:rsidR="002A5300" w:rsidRPr="00AC4226">
        <w:rPr>
          <w:cs/>
        </w:rPr>
        <w:br/>
      </w:r>
      <w:r w:rsidRPr="00AC4226">
        <w:rPr>
          <w:cs/>
        </w:rPr>
        <w:t>आ</w:t>
      </w:r>
      <w:r w:rsidRPr="00AC4226">
        <w:t>-</w:t>
      </w:r>
      <w:r w:rsidRPr="00AC4226">
        <w:rPr>
          <w:cs/>
        </w:rPr>
        <w:t>व्रजेद</w:t>
      </w:r>
      <w:r w:rsidR="0090008C">
        <w:rPr>
          <w:rFonts w:hint="cs"/>
          <w:cs/>
        </w:rPr>
        <w:t>ि</w:t>
      </w:r>
      <w:r w:rsidRPr="00AC4226">
        <w:rPr>
          <w:cs/>
        </w:rPr>
        <w:t>ह न वा स हि वेद स्वस्ति वो</w:t>
      </w:r>
      <w:r w:rsidR="007A4C1E" w:rsidRPr="00AC4226">
        <w:rPr>
          <w:cs/>
        </w:rPr>
        <w:t>ऽ</w:t>
      </w:r>
      <w:r w:rsidRPr="00AC4226">
        <w:rPr>
          <w:cs/>
        </w:rPr>
        <w:t>स्त्विति ययावथ मध्वः</w:t>
      </w:r>
      <w:r w:rsidR="00933E2E" w:rsidRPr="00AC4226">
        <w:rPr>
          <w:cs/>
        </w:rPr>
        <w:t>॥</w:t>
      </w:r>
      <w:r w:rsidR="00933E2E" w:rsidRPr="00AC4226">
        <w:t>6-48</w:t>
      </w:r>
      <w:r w:rsidR="00933E2E" w:rsidRPr="00AC4226">
        <w:rPr>
          <w:cs/>
        </w:rPr>
        <w:t>॥</w:t>
      </w:r>
    </w:p>
    <w:p w14:paraId="0EE615A0" w14:textId="77777777" w:rsidR="001E4C97" w:rsidRPr="00AC4226" w:rsidRDefault="001E4C97" w:rsidP="00EC4553">
      <w:pPr>
        <w:pStyle w:val="EngText"/>
      </w:pPr>
      <w:r w:rsidRPr="00AC4226">
        <w:t>6-48. ‘Eag</w:t>
      </w:r>
      <w:r w:rsidR="00813AE8">
        <w:t>er to see Lord Narayana in his f</w:t>
      </w:r>
      <w:r w:rsidRPr="00AC4226">
        <w:t>orm as Lord Vedavyasa I will proceed forthwith to his abode at Uttar</w:t>
      </w:r>
      <w:r w:rsidR="00813AE8">
        <w:t>a</w:t>
      </w:r>
      <w:r w:rsidRPr="00AC4226">
        <w:t xml:space="preserve"> Badari. Only He knows whether I will return to this place or not. So farewell, God bless you all’ Writing thus on a broad leaf, Madhwacharya moved on (to Badarikashrama).</w:t>
      </w:r>
    </w:p>
    <w:p w14:paraId="2BD84131" w14:textId="77777777" w:rsidR="00E9400C" w:rsidRPr="00AC4226" w:rsidRDefault="00E9400C" w:rsidP="007C105A">
      <w:pPr>
        <w:pStyle w:val="S16S"/>
      </w:pPr>
      <w:r w:rsidRPr="00AC4226">
        <w:rPr>
          <w:cs/>
        </w:rPr>
        <w:t>नाथ नाथ बत नो</w:t>
      </w:r>
      <w:r w:rsidR="007A4C1E" w:rsidRPr="00AC4226">
        <w:rPr>
          <w:cs/>
        </w:rPr>
        <w:t>ऽ</w:t>
      </w:r>
      <w:r w:rsidRPr="00AC4226">
        <w:rPr>
          <w:cs/>
        </w:rPr>
        <w:t>त्र विनाथान् मा त्यजोरु</w:t>
      </w:r>
      <w:r w:rsidRPr="00AC4226">
        <w:t>-</w:t>
      </w:r>
      <w:r w:rsidRPr="00AC4226">
        <w:rPr>
          <w:cs/>
        </w:rPr>
        <w:t>करुणो भगवंस्त्वम्</w:t>
      </w:r>
      <w:r w:rsidR="00D766AC" w:rsidRPr="00AC4226">
        <w:rPr>
          <w:cs/>
        </w:rPr>
        <w:t>।</w:t>
      </w:r>
      <w:r w:rsidR="002A5300" w:rsidRPr="00AC4226">
        <w:rPr>
          <w:cs/>
        </w:rPr>
        <w:br/>
      </w:r>
      <w:r w:rsidRPr="00AC4226">
        <w:rPr>
          <w:cs/>
        </w:rPr>
        <w:t>नोदितं स्मृतमपीति हि शिष्यैः स्वामिनो</w:t>
      </w:r>
      <w:r w:rsidR="007A4C1E" w:rsidRPr="00AC4226">
        <w:rPr>
          <w:cs/>
        </w:rPr>
        <w:t>ऽ</w:t>
      </w:r>
      <w:r w:rsidRPr="00AC4226">
        <w:rPr>
          <w:cs/>
        </w:rPr>
        <w:t>भि</w:t>
      </w:r>
      <w:r w:rsidRPr="00AC4226">
        <w:t>-</w:t>
      </w:r>
      <w:r w:rsidRPr="00AC4226">
        <w:rPr>
          <w:cs/>
        </w:rPr>
        <w:t>मत</w:t>
      </w:r>
      <w:r w:rsidRPr="00AC4226">
        <w:t>-</w:t>
      </w:r>
      <w:r w:rsidRPr="00AC4226">
        <w:rPr>
          <w:cs/>
        </w:rPr>
        <w:t>भङ्ग</w:t>
      </w:r>
      <w:r w:rsidRPr="00AC4226">
        <w:t>-</w:t>
      </w:r>
      <w:r w:rsidRPr="00AC4226">
        <w:rPr>
          <w:cs/>
        </w:rPr>
        <w:t>भयेन</w:t>
      </w:r>
      <w:r w:rsidR="00D766AC" w:rsidRPr="00AC4226">
        <w:rPr>
          <w:cs/>
        </w:rPr>
        <w:t>॥</w:t>
      </w:r>
      <w:r w:rsidR="00933E2E" w:rsidRPr="00AC4226">
        <w:t>6-</w:t>
      </w:r>
      <w:r w:rsidRPr="00AC4226">
        <w:t>49</w:t>
      </w:r>
      <w:r w:rsidR="0051754E" w:rsidRPr="00AC4226">
        <w:rPr>
          <w:cs/>
        </w:rPr>
        <w:t>॥</w:t>
      </w:r>
    </w:p>
    <w:p w14:paraId="2249B2C5" w14:textId="77777777" w:rsidR="001E4C97" w:rsidRPr="00AC4226" w:rsidRDefault="001E4C97" w:rsidP="00EC4553">
      <w:pPr>
        <w:pStyle w:val="EngText"/>
      </w:pPr>
      <w:r w:rsidRPr="00AC4226">
        <w:t>6-49. ‘Oh! Benevolent master, oh! Beloved preceptor! O</w:t>
      </w:r>
      <w:r w:rsidR="00813AE8">
        <w:t>h</w:t>
      </w:r>
      <w:r w:rsidRPr="00AC4226">
        <w:t xml:space="preserve"> the ocean of Mercy! Oh Worshipful one! In this desolate place desert not us who are </w:t>
      </w:r>
      <w:r w:rsidRPr="00AC4226">
        <w:lastRenderedPageBreak/>
        <w:t>(orphans) void of resort.’ Alas, though thus aggrieved, they could not voice it aloud, lest it might impede the intended journey of their master.</w:t>
      </w:r>
    </w:p>
    <w:p w14:paraId="005BEB5D" w14:textId="77777777" w:rsidR="00E9400C" w:rsidRPr="00AC4226" w:rsidRDefault="00E9400C" w:rsidP="007C105A">
      <w:pPr>
        <w:pStyle w:val="S16S"/>
      </w:pPr>
      <w:r w:rsidRPr="00AC4226">
        <w:rPr>
          <w:cs/>
        </w:rPr>
        <w:t>सद्</w:t>
      </w:r>
      <w:r w:rsidRPr="00AC4226">
        <w:t>-</w:t>
      </w:r>
      <w:r w:rsidRPr="00AC4226">
        <w:rPr>
          <w:cs/>
        </w:rPr>
        <w:t>गुरोर्न विरहं सहमानः सत्य</w:t>
      </w:r>
      <w:r w:rsidRPr="00AC4226">
        <w:t>-</w:t>
      </w:r>
      <w:r w:rsidRPr="00AC4226">
        <w:rPr>
          <w:cs/>
        </w:rPr>
        <w:t>तीर्थ</w:t>
      </w:r>
      <w:r w:rsidRPr="00AC4226">
        <w:t>-</w:t>
      </w:r>
      <w:r w:rsidRPr="00AC4226">
        <w:rPr>
          <w:cs/>
        </w:rPr>
        <w:t>यतिरन्वगमत् तम्</w:t>
      </w:r>
      <w:r w:rsidR="00D766AC" w:rsidRPr="00AC4226">
        <w:rPr>
          <w:cs/>
        </w:rPr>
        <w:t>।</w:t>
      </w:r>
      <w:r w:rsidR="002A5300" w:rsidRPr="00AC4226">
        <w:rPr>
          <w:cs/>
        </w:rPr>
        <w:br/>
      </w:r>
      <w:r w:rsidRPr="00AC4226">
        <w:rPr>
          <w:cs/>
        </w:rPr>
        <w:t>यस्त्रिवारमितरा</w:t>
      </w:r>
      <w:r w:rsidRPr="00AC4226">
        <w:t>-</w:t>
      </w:r>
      <w:r w:rsidRPr="00AC4226">
        <w:rPr>
          <w:cs/>
        </w:rPr>
        <w:t>सुत</w:t>
      </w:r>
      <w:r w:rsidRPr="00AC4226">
        <w:t>-</w:t>
      </w:r>
      <w:r w:rsidRPr="00AC4226">
        <w:rPr>
          <w:cs/>
        </w:rPr>
        <w:t>शाखा</w:t>
      </w:r>
      <w:r w:rsidRPr="00AC4226">
        <w:t>-</w:t>
      </w:r>
      <w:r w:rsidRPr="00AC4226">
        <w:rPr>
          <w:cs/>
        </w:rPr>
        <w:t>स्वर्थमग्र्यमशृणोत् पुरु</w:t>
      </w:r>
      <w:r w:rsidRPr="00AC4226">
        <w:t>-</w:t>
      </w:r>
      <w:r w:rsidRPr="00AC4226">
        <w:rPr>
          <w:cs/>
        </w:rPr>
        <w:t>सङ्ख्यात्</w:t>
      </w:r>
      <w:r w:rsidR="00D766AC" w:rsidRPr="00AC4226">
        <w:rPr>
          <w:cs/>
        </w:rPr>
        <w:t>॥</w:t>
      </w:r>
      <w:r w:rsidR="00933E2E" w:rsidRPr="00AC4226">
        <w:t>6-</w:t>
      </w:r>
      <w:r w:rsidRPr="00AC4226">
        <w:t>50</w:t>
      </w:r>
      <w:r w:rsidR="0051754E" w:rsidRPr="00AC4226">
        <w:rPr>
          <w:cs/>
        </w:rPr>
        <w:t>॥</w:t>
      </w:r>
    </w:p>
    <w:p w14:paraId="61610050" w14:textId="77777777" w:rsidR="001E4C97" w:rsidRPr="00AC4226" w:rsidRDefault="001E4C97" w:rsidP="00EC4553">
      <w:pPr>
        <w:pStyle w:val="EngText"/>
      </w:pPr>
      <w:r w:rsidRPr="00AC4226">
        <w:t>6-50. The saint Satyatirtha who had the good fortune to listen to the delightful discourses of Poornaprajna expounding the profound purport of the Aitareya Shakha, unable to bear his parting with his pre-eminent preceptor, out of deep devotion followed him without forethought.</w:t>
      </w:r>
    </w:p>
    <w:p w14:paraId="6155D960" w14:textId="77777777" w:rsidR="00E9400C" w:rsidRPr="00AC4226" w:rsidRDefault="00E9400C" w:rsidP="007C105A">
      <w:pPr>
        <w:pStyle w:val="S16S"/>
      </w:pPr>
      <w:r w:rsidRPr="00AC4226">
        <w:rPr>
          <w:cs/>
        </w:rPr>
        <w:t>दुर्ग</w:t>
      </w:r>
      <w:r w:rsidRPr="00AC4226">
        <w:t>-</w:t>
      </w:r>
      <w:r w:rsidRPr="00AC4226">
        <w:rPr>
          <w:cs/>
        </w:rPr>
        <w:t>मार्ग</w:t>
      </w:r>
      <w:r w:rsidRPr="00AC4226">
        <w:t>-</w:t>
      </w:r>
      <w:r w:rsidRPr="00AC4226">
        <w:rPr>
          <w:cs/>
        </w:rPr>
        <w:t>गतमप्यनु</w:t>
      </w:r>
      <w:r w:rsidRPr="00AC4226">
        <w:t>-</w:t>
      </w:r>
      <w:r w:rsidRPr="00AC4226">
        <w:rPr>
          <w:cs/>
        </w:rPr>
        <w:t>धावन् ना</w:t>
      </w:r>
      <w:r w:rsidR="007A4C1E" w:rsidRPr="00AC4226">
        <w:rPr>
          <w:cs/>
        </w:rPr>
        <w:t>ऽ</w:t>
      </w:r>
      <w:r w:rsidRPr="00AC4226">
        <w:rPr>
          <w:cs/>
        </w:rPr>
        <w:t>प सो</w:t>
      </w:r>
      <w:r w:rsidR="007A4C1E" w:rsidRPr="00AC4226">
        <w:rPr>
          <w:cs/>
        </w:rPr>
        <w:t>ऽ</w:t>
      </w:r>
      <w:r w:rsidRPr="00AC4226">
        <w:rPr>
          <w:cs/>
        </w:rPr>
        <w:t>यमरुणीभवतीने</w:t>
      </w:r>
      <w:r w:rsidR="00D766AC" w:rsidRPr="00AC4226">
        <w:rPr>
          <w:cs/>
        </w:rPr>
        <w:t>।</w:t>
      </w:r>
      <w:r w:rsidR="002A5300" w:rsidRPr="00AC4226">
        <w:rPr>
          <w:cs/>
        </w:rPr>
        <w:br/>
      </w:r>
      <w:r w:rsidRPr="00AC4226">
        <w:rPr>
          <w:cs/>
        </w:rPr>
        <w:t>लीलया स जवमा</w:t>
      </w:r>
      <w:r w:rsidRPr="00AC4226">
        <w:t>-</w:t>
      </w:r>
      <w:r w:rsidRPr="00AC4226">
        <w:rPr>
          <w:cs/>
        </w:rPr>
        <w:t>क्रममाणं व्याश्रयान्तर</w:t>
      </w:r>
      <w:r w:rsidRPr="00AC4226">
        <w:t>-</w:t>
      </w:r>
      <w:r w:rsidRPr="00AC4226">
        <w:rPr>
          <w:cs/>
        </w:rPr>
        <w:t>सु</w:t>
      </w:r>
      <w:r w:rsidRPr="00AC4226">
        <w:t>-</w:t>
      </w:r>
      <w:r w:rsidRPr="00AC4226">
        <w:rPr>
          <w:cs/>
        </w:rPr>
        <w:t>दूर</w:t>
      </w:r>
      <w:r w:rsidRPr="00AC4226">
        <w:t>-</w:t>
      </w:r>
      <w:r w:rsidRPr="00AC4226">
        <w:rPr>
          <w:cs/>
        </w:rPr>
        <w:t>शिलासु</w:t>
      </w:r>
      <w:r w:rsidR="00D766AC" w:rsidRPr="00AC4226">
        <w:rPr>
          <w:cs/>
        </w:rPr>
        <w:t>॥</w:t>
      </w:r>
      <w:r w:rsidR="00933E2E" w:rsidRPr="00AC4226">
        <w:t>6-</w:t>
      </w:r>
      <w:r w:rsidRPr="00AC4226">
        <w:t>51</w:t>
      </w:r>
      <w:r w:rsidR="0051754E" w:rsidRPr="00AC4226">
        <w:rPr>
          <w:cs/>
        </w:rPr>
        <w:t>॥</w:t>
      </w:r>
    </w:p>
    <w:p w14:paraId="358117B6" w14:textId="77777777" w:rsidR="001E4C97" w:rsidRPr="00AC4226" w:rsidRDefault="001E4C97" w:rsidP="00EC4553">
      <w:pPr>
        <w:pStyle w:val="EngText"/>
      </w:pPr>
      <w:r w:rsidRPr="00AC4226">
        <w:t xml:space="preserve">6-51. Satyatirtha exerting hard to pursue Madhwacharya with all his might unmindful of the hard, </w:t>
      </w:r>
      <w:r w:rsidR="00174D10" w:rsidRPr="00AC4226">
        <w:t>tortuous</w:t>
      </w:r>
      <w:r w:rsidRPr="00AC4226">
        <w:t xml:space="preserve"> untrodden path till sunset, could not gain him who fleeted fast striding over big unlinked boulders with extreme ease.</w:t>
      </w:r>
    </w:p>
    <w:p w14:paraId="347760CF" w14:textId="77777777" w:rsidR="00E9400C" w:rsidRPr="00AC4226" w:rsidRDefault="00E9400C" w:rsidP="007C105A">
      <w:pPr>
        <w:pStyle w:val="S16S"/>
      </w:pPr>
      <w:r w:rsidRPr="00AC4226">
        <w:rPr>
          <w:cs/>
        </w:rPr>
        <w:t>आ</w:t>
      </w:r>
      <w:r w:rsidRPr="00AC4226">
        <w:t>-</w:t>
      </w:r>
      <w:r w:rsidRPr="00AC4226">
        <w:rPr>
          <w:cs/>
        </w:rPr>
        <w:t>निवृत्त</w:t>
      </w:r>
      <w:r w:rsidRPr="00AC4226">
        <w:t>-</w:t>
      </w:r>
      <w:r w:rsidRPr="00AC4226">
        <w:rPr>
          <w:cs/>
        </w:rPr>
        <w:t>वपुषा गुरुणा</w:t>
      </w:r>
      <w:r w:rsidR="007A4C1E" w:rsidRPr="00AC4226">
        <w:rPr>
          <w:cs/>
        </w:rPr>
        <w:t>ऽऽ</w:t>
      </w:r>
      <w:r w:rsidRPr="00AC4226">
        <w:rPr>
          <w:cs/>
        </w:rPr>
        <w:t>रात् प्राणिना ह्यभि</w:t>
      </w:r>
      <w:r w:rsidRPr="00AC4226">
        <w:t>-</w:t>
      </w:r>
      <w:r w:rsidRPr="00AC4226">
        <w:rPr>
          <w:cs/>
        </w:rPr>
        <w:t>नयेन सु</w:t>
      </w:r>
      <w:r w:rsidRPr="00AC4226">
        <w:t>-</w:t>
      </w:r>
      <w:r w:rsidRPr="00AC4226">
        <w:rPr>
          <w:cs/>
        </w:rPr>
        <w:t>नुन्नः</w:t>
      </w:r>
      <w:r w:rsidR="00D766AC" w:rsidRPr="00AC4226">
        <w:rPr>
          <w:cs/>
        </w:rPr>
        <w:t>।</w:t>
      </w:r>
      <w:r w:rsidR="002A5300" w:rsidRPr="00AC4226">
        <w:rPr>
          <w:cs/>
        </w:rPr>
        <w:br/>
      </w:r>
      <w:r w:rsidRPr="00AC4226">
        <w:rPr>
          <w:cs/>
        </w:rPr>
        <w:t>त्रस्त</w:t>
      </w:r>
      <w:r w:rsidRPr="00AC4226">
        <w:t>-</w:t>
      </w:r>
      <w:r w:rsidRPr="00AC4226">
        <w:rPr>
          <w:cs/>
        </w:rPr>
        <w:t>धीरति</w:t>
      </w:r>
      <w:r w:rsidRPr="00AC4226">
        <w:t>-</w:t>
      </w:r>
      <w:r w:rsidRPr="00AC4226">
        <w:rPr>
          <w:cs/>
        </w:rPr>
        <w:t>ययौ स मुहूर्तात् तद्</w:t>
      </w:r>
      <w:r w:rsidRPr="00AC4226">
        <w:t>-</w:t>
      </w:r>
      <w:r w:rsidRPr="00AC4226">
        <w:rPr>
          <w:cs/>
        </w:rPr>
        <w:t>दिनोप</w:t>
      </w:r>
      <w:r w:rsidRPr="00AC4226">
        <w:t>-</w:t>
      </w:r>
      <w:r w:rsidRPr="00AC4226">
        <w:rPr>
          <w:cs/>
        </w:rPr>
        <w:t>गत</w:t>
      </w:r>
      <w:r w:rsidRPr="00AC4226">
        <w:t>-</w:t>
      </w:r>
      <w:r w:rsidRPr="00AC4226">
        <w:rPr>
          <w:cs/>
        </w:rPr>
        <w:t>मार्गमशेषम्</w:t>
      </w:r>
      <w:r w:rsidR="00D766AC" w:rsidRPr="00AC4226">
        <w:rPr>
          <w:cs/>
        </w:rPr>
        <w:t>॥</w:t>
      </w:r>
      <w:r w:rsidR="00933E2E" w:rsidRPr="00AC4226">
        <w:t>6-</w:t>
      </w:r>
      <w:r w:rsidRPr="00AC4226">
        <w:t>52</w:t>
      </w:r>
      <w:r w:rsidR="0051754E" w:rsidRPr="00AC4226">
        <w:rPr>
          <w:cs/>
        </w:rPr>
        <w:t>॥</w:t>
      </w:r>
    </w:p>
    <w:p w14:paraId="62C9A7CF" w14:textId="77777777" w:rsidR="001E4C97" w:rsidRPr="00AC4226" w:rsidRDefault="006D7D5E" w:rsidP="00EC4553">
      <w:pPr>
        <w:pStyle w:val="EngText"/>
      </w:pPr>
      <w:r w:rsidRPr="00AC4226">
        <w:t>6-52. When Guru Madhwacharya looked back and saw (his disciple) Satyatirtha plodding his perilous path fraught with fear, with a signal of his palm (propelled from a distance) made him return to Anantmath traversing the whole track covered during the course of the day, in no time, with the least exertion.</w:t>
      </w:r>
    </w:p>
    <w:p w14:paraId="6D379C65" w14:textId="77777777" w:rsidR="00E9400C" w:rsidRPr="00AC4226" w:rsidRDefault="00E9400C" w:rsidP="007C105A">
      <w:pPr>
        <w:pStyle w:val="S16S"/>
      </w:pPr>
      <w:r w:rsidRPr="00AC4226">
        <w:rPr>
          <w:cs/>
        </w:rPr>
        <w:t>आश्रमे निज</w:t>
      </w:r>
      <w:r w:rsidRPr="00AC4226">
        <w:t>-</w:t>
      </w:r>
      <w:r w:rsidRPr="00AC4226">
        <w:rPr>
          <w:cs/>
        </w:rPr>
        <w:t>जनानिह दृष्ट्वा तं प्रसाद</w:t>
      </w:r>
      <w:r w:rsidRPr="00AC4226">
        <w:t>-</w:t>
      </w:r>
      <w:r w:rsidRPr="00AC4226">
        <w:rPr>
          <w:cs/>
        </w:rPr>
        <w:t>महिमानममुष्य</w:t>
      </w:r>
      <w:r w:rsidR="00D766AC" w:rsidRPr="00AC4226">
        <w:rPr>
          <w:cs/>
        </w:rPr>
        <w:t>।</w:t>
      </w:r>
      <w:r w:rsidR="002A5300" w:rsidRPr="00AC4226">
        <w:rPr>
          <w:cs/>
        </w:rPr>
        <w:br/>
      </w:r>
      <w:r w:rsidRPr="00AC4226">
        <w:rPr>
          <w:cs/>
        </w:rPr>
        <w:t>प्रोच्य तत्</w:t>
      </w:r>
      <w:r w:rsidRPr="00AC4226">
        <w:t>-</w:t>
      </w:r>
      <w:r w:rsidRPr="00AC4226">
        <w:rPr>
          <w:cs/>
        </w:rPr>
        <w:t>प्लवनमप्यति</w:t>
      </w:r>
      <w:r w:rsidRPr="00AC4226">
        <w:t>-</w:t>
      </w:r>
      <w:r w:rsidRPr="00AC4226">
        <w:rPr>
          <w:cs/>
        </w:rPr>
        <w:t>चित्रं तस्य तैः सह सदा</w:t>
      </w:r>
      <w:r w:rsidR="007A4C1E" w:rsidRPr="00AC4226">
        <w:rPr>
          <w:cs/>
        </w:rPr>
        <w:t>ऽ</w:t>
      </w:r>
      <w:r w:rsidRPr="00AC4226">
        <w:rPr>
          <w:cs/>
        </w:rPr>
        <w:t>स्मरदेषः</w:t>
      </w:r>
      <w:r w:rsidR="00D766AC" w:rsidRPr="00AC4226">
        <w:rPr>
          <w:cs/>
        </w:rPr>
        <w:t>॥</w:t>
      </w:r>
      <w:r w:rsidR="00933E2E" w:rsidRPr="00AC4226">
        <w:t>6-</w:t>
      </w:r>
      <w:r w:rsidRPr="00AC4226">
        <w:t>53</w:t>
      </w:r>
      <w:r w:rsidR="0051754E" w:rsidRPr="00AC4226">
        <w:rPr>
          <w:cs/>
        </w:rPr>
        <w:t>॥</w:t>
      </w:r>
    </w:p>
    <w:p w14:paraId="0977B3A0" w14:textId="77777777" w:rsidR="006D7D5E" w:rsidRPr="00AC4226" w:rsidRDefault="006D7D5E" w:rsidP="00EC4553">
      <w:pPr>
        <w:pStyle w:val="EngText"/>
      </w:pPr>
      <w:r w:rsidRPr="00AC4226">
        <w:t xml:space="preserve">6-53. Delighted to discern his dear associates in the hermitage at (Badari), Satyatirtha described time and again, the majestic grace and the exciting (jumps) over the big rocks during his </w:t>
      </w:r>
      <w:r w:rsidR="00174D10" w:rsidRPr="00AC4226">
        <w:t>surprising</w:t>
      </w:r>
      <w:r w:rsidRPr="00AC4226">
        <w:t xml:space="preserve"> swift </w:t>
      </w:r>
      <w:r w:rsidR="00174D10" w:rsidRPr="00AC4226">
        <w:t>journey</w:t>
      </w:r>
      <w:r w:rsidRPr="00AC4226">
        <w:t xml:space="preserve"> and abided there recollecting on these (animating) reminiscences.</w:t>
      </w:r>
    </w:p>
    <w:p w14:paraId="5032A803" w14:textId="77777777" w:rsidR="00E9400C" w:rsidRPr="00AC4226" w:rsidRDefault="00E9400C" w:rsidP="007C105A">
      <w:pPr>
        <w:pStyle w:val="S16S"/>
      </w:pPr>
      <w:r w:rsidRPr="00AC4226">
        <w:rPr>
          <w:cs/>
        </w:rPr>
        <w:t>वानरेन्द्र  इव वायु</w:t>
      </w:r>
      <w:r w:rsidRPr="00AC4226">
        <w:t>-</w:t>
      </w:r>
      <w:r w:rsidRPr="00AC4226">
        <w:rPr>
          <w:cs/>
        </w:rPr>
        <w:t>जवो</w:t>
      </w:r>
      <w:r w:rsidR="007A4C1E" w:rsidRPr="00AC4226">
        <w:rPr>
          <w:cs/>
        </w:rPr>
        <w:t>ऽ</w:t>
      </w:r>
      <w:r w:rsidR="0090008C">
        <w:rPr>
          <w:cs/>
        </w:rPr>
        <w:t>सौ भी</w:t>
      </w:r>
      <w:r w:rsidR="0090008C">
        <w:rPr>
          <w:rFonts w:hint="cs"/>
          <w:cs/>
        </w:rPr>
        <w:t>म</w:t>
      </w:r>
      <w:r w:rsidRPr="00AC4226">
        <w:rPr>
          <w:cs/>
        </w:rPr>
        <w:t>सेन इव दानव</w:t>
      </w:r>
      <w:r w:rsidRPr="00AC4226">
        <w:t>-</w:t>
      </w:r>
      <w:r w:rsidRPr="00AC4226">
        <w:rPr>
          <w:cs/>
        </w:rPr>
        <w:t>भीमः</w:t>
      </w:r>
      <w:r w:rsidR="00D766AC" w:rsidRPr="00AC4226">
        <w:rPr>
          <w:cs/>
        </w:rPr>
        <w:t>।</w:t>
      </w:r>
      <w:r w:rsidR="002A5300" w:rsidRPr="00AC4226">
        <w:rPr>
          <w:cs/>
        </w:rPr>
        <w:br/>
      </w:r>
      <w:r w:rsidRPr="00AC4226">
        <w:rPr>
          <w:cs/>
        </w:rPr>
        <w:t>उल्ललास गिरि</w:t>
      </w:r>
      <w:r w:rsidRPr="00AC4226">
        <w:t>-</w:t>
      </w:r>
      <w:r w:rsidRPr="00AC4226">
        <w:rPr>
          <w:cs/>
        </w:rPr>
        <w:t>पुङ्गव</w:t>
      </w:r>
      <w:r w:rsidRPr="00AC4226">
        <w:t>-</w:t>
      </w:r>
      <w:r w:rsidRPr="00AC4226">
        <w:rPr>
          <w:cs/>
        </w:rPr>
        <w:t>शृङ्गे स व्रजन् व्रजिन</w:t>
      </w:r>
      <w:r w:rsidRPr="00AC4226">
        <w:t>-</w:t>
      </w:r>
      <w:r w:rsidRPr="00AC4226">
        <w:rPr>
          <w:cs/>
        </w:rPr>
        <w:t>नाशन</w:t>
      </w:r>
      <w:r w:rsidRPr="00AC4226">
        <w:t>-</w:t>
      </w:r>
      <w:r w:rsidRPr="00AC4226">
        <w:rPr>
          <w:cs/>
        </w:rPr>
        <w:t>नामा</w:t>
      </w:r>
      <w:r w:rsidR="00D766AC" w:rsidRPr="00AC4226">
        <w:rPr>
          <w:cs/>
        </w:rPr>
        <w:t>॥</w:t>
      </w:r>
      <w:r w:rsidR="00933E2E" w:rsidRPr="00AC4226">
        <w:t>6-</w:t>
      </w:r>
      <w:r w:rsidRPr="00AC4226">
        <w:t>54</w:t>
      </w:r>
      <w:r w:rsidR="0051754E" w:rsidRPr="00AC4226">
        <w:rPr>
          <w:cs/>
        </w:rPr>
        <w:t>॥</w:t>
      </w:r>
    </w:p>
    <w:p w14:paraId="42645F58" w14:textId="77777777" w:rsidR="006D7D5E" w:rsidRPr="00AC4226" w:rsidRDefault="006D7D5E" w:rsidP="00EC4553">
      <w:pPr>
        <w:pStyle w:val="EngText"/>
      </w:pPr>
      <w:r w:rsidRPr="00AC4226">
        <w:t xml:space="preserve">6-54. Skipping on the sublime summits of the Himalaya mountains the meritorious Madhwacharya, the scorcher of sins of those who serve him </w:t>
      </w:r>
      <w:r w:rsidRPr="00AC4226">
        <w:lastRenderedPageBreak/>
        <w:t>shone like the eminent monkey-chief crossing the sea with the speed of wind and Bhimasena looking like a terror to the demons.</w:t>
      </w:r>
    </w:p>
    <w:p w14:paraId="1FAA8E29" w14:textId="77777777" w:rsidR="00E9400C" w:rsidRPr="00AC4226" w:rsidRDefault="00E9400C" w:rsidP="007C105A">
      <w:pPr>
        <w:pStyle w:val="S16S"/>
      </w:pPr>
      <w:r w:rsidRPr="00AC4226">
        <w:rPr>
          <w:cs/>
        </w:rPr>
        <w:t>बहु</w:t>
      </w:r>
      <w:r w:rsidR="0090008C">
        <w:rPr>
          <w:rFonts w:hint="cs"/>
          <w:cs/>
        </w:rPr>
        <w:t>-</w:t>
      </w:r>
      <w:r w:rsidRPr="00AC4226">
        <w:rPr>
          <w:cs/>
        </w:rPr>
        <w:t>सत्त्व</w:t>
      </w:r>
      <w:r w:rsidRPr="00AC4226">
        <w:t>-</w:t>
      </w:r>
      <w:r w:rsidRPr="00AC4226">
        <w:rPr>
          <w:cs/>
        </w:rPr>
        <w:t>गणं स विकं स</w:t>
      </w:r>
      <w:r w:rsidRPr="00AC4226">
        <w:t>-</w:t>
      </w:r>
      <w:r w:rsidRPr="00AC4226">
        <w:rPr>
          <w:cs/>
        </w:rPr>
        <w:t>महा</w:t>
      </w:r>
      <w:r w:rsidRPr="00AC4226">
        <w:t>-</w:t>
      </w:r>
      <w:r w:rsidRPr="00AC4226">
        <w:rPr>
          <w:cs/>
        </w:rPr>
        <w:t>विष</w:t>
      </w:r>
      <w:r w:rsidRPr="00AC4226">
        <w:t>-</w:t>
      </w:r>
      <w:r w:rsidRPr="00AC4226">
        <w:rPr>
          <w:cs/>
        </w:rPr>
        <w:t>मोक्ष</w:t>
      </w:r>
      <w:r w:rsidRPr="00AC4226">
        <w:t>-</w:t>
      </w:r>
      <w:r w:rsidRPr="00AC4226">
        <w:rPr>
          <w:cs/>
        </w:rPr>
        <w:t>महाहिमवन्तमयम्</w:t>
      </w:r>
      <w:r w:rsidR="00D766AC" w:rsidRPr="00AC4226">
        <w:rPr>
          <w:cs/>
        </w:rPr>
        <w:t>।</w:t>
      </w:r>
      <w:r w:rsidR="002A5300" w:rsidRPr="00AC4226">
        <w:rPr>
          <w:cs/>
        </w:rPr>
        <w:br/>
      </w:r>
      <w:r w:rsidRPr="00AC4226">
        <w:rPr>
          <w:cs/>
        </w:rPr>
        <w:t>विषमोक्ष</w:t>
      </w:r>
      <w:r w:rsidRPr="00AC4226">
        <w:t>-</w:t>
      </w:r>
      <w:r w:rsidRPr="00AC4226">
        <w:rPr>
          <w:cs/>
        </w:rPr>
        <w:t>महा</w:t>
      </w:r>
      <w:r w:rsidRPr="00AC4226">
        <w:t>-</w:t>
      </w:r>
      <w:r w:rsidRPr="00AC4226">
        <w:rPr>
          <w:cs/>
        </w:rPr>
        <w:t>हिमवन्तमयन् नगमैक्षत पुल्ल</w:t>
      </w:r>
      <w:r w:rsidRPr="00AC4226">
        <w:t>-</w:t>
      </w:r>
      <w:r w:rsidRPr="00AC4226">
        <w:rPr>
          <w:cs/>
        </w:rPr>
        <w:t>दृगस्त</w:t>
      </w:r>
      <w:r w:rsidRPr="00AC4226">
        <w:t>-</w:t>
      </w:r>
      <w:r w:rsidRPr="00AC4226">
        <w:rPr>
          <w:cs/>
        </w:rPr>
        <w:t>भयः</w:t>
      </w:r>
      <w:r w:rsidR="00D766AC" w:rsidRPr="00AC4226">
        <w:rPr>
          <w:cs/>
        </w:rPr>
        <w:t>॥</w:t>
      </w:r>
      <w:r w:rsidR="00933E2E" w:rsidRPr="00AC4226">
        <w:t>6-</w:t>
      </w:r>
      <w:r w:rsidRPr="00AC4226">
        <w:t>55</w:t>
      </w:r>
      <w:r w:rsidR="0051754E" w:rsidRPr="00AC4226">
        <w:rPr>
          <w:cs/>
        </w:rPr>
        <w:t>॥</w:t>
      </w:r>
    </w:p>
    <w:p w14:paraId="6D1C708A" w14:textId="77777777" w:rsidR="006D7D5E" w:rsidRPr="00AC4226" w:rsidRDefault="006D7D5E" w:rsidP="00EC4553">
      <w:pPr>
        <w:pStyle w:val="EngText"/>
      </w:pPr>
      <w:r w:rsidRPr="00AC4226">
        <w:t xml:space="preserve">6-55. The fearless Madhwacharya potent like the powerful sturdy bull, with full-blown eyes moving ahead saw the Himalaya mountain, the refuge of fearful animals like lions </w:t>
      </w:r>
      <w:r w:rsidR="00174D10" w:rsidRPr="00AC4226">
        <w:t>and tigers</w:t>
      </w:r>
      <w:r w:rsidRPr="00AC4226">
        <w:t xml:space="preserve">, virulent (venom-spitting) serpents along with the beautiful birds. </w:t>
      </w:r>
    </w:p>
    <w:p w14:paraId="7716606E" w14:textId="77777777" w:rsidR="006D7D5E" w:rsidRPr="00AC4226" w:rsidRDefault="006D7D5E" w:rsidP="00EC4553">
      <w:pPr>
        <w:pStyle w:val="EngText"/>
      </w:pPr>
      <w:r w:rsidRPr="00AC4226">
        <w:t>(</w:t>
      </w:r>
      <w:r w:rsidR="00174D10" w:rsidRPr="00AC4226">
        <w:t>Verses</w:t>
      </w:r>
      <w:r w:rsidRPr="00AC4226">
        <w:t xml:space="preserve"> 56 and 57 are to be read together as they form an antya-yugma</w:t>
      </w:r>
      <w:r w:rsidR="00813AE8">
        <w:t>.)</w:t>
      </w:r>
    </w:p>
    <w:p w14:paraId="307E575E" w14:textId="77777777" w:rsidR="00E9400C" w:rsidRPr="00AC4226" w:rsidRDefault="00E9400C" w:rsidP="007C105A">
      <w:pPr>
        <w:pStyle w:val="S16S"/>
      </w:pPr>
      <w:r w:rsidRPr="00AC4226">
        <w:rPr>
          <w:cs/>
        </w:rPr>
        <w:t>सु</w:t>
      </w:r>
      <w:r w:rsidRPr="00AC4226">
        <w:t>-</w:t>
      </w:r>
      <w:r w:rsidRPr="00AC4226">
        <w:rPr>
          <w:cs/>
        </w:rPr>
        <w:t>हसित</w:t>
      </w:r>
      <w:r w:rsidRPr="00AC4226">
        <w:t>-</w:t>
      </w:r>
      <w:r w:rsidRPr="00AC4226">
        <w:rPr>
          <w:cs/>
        </w:rPr>
        <w:t>कमल</w:t>
      </w:r>
      <w:r w:rsidRPr="00AC4226">
        <w:t>-</w:t>
      </w:r>
      <w:r w:rsidRPr="00AC4226">
        <w:rPr>
          <w:cs/>
        </w:rPr>
        <w:t>करोप</w:t>
      </w:r>
      <w:r w:rsidRPr="00AC4226">
        <w:t>-</w:t>
      </w:r>
      <w:r w:rsidRPr="00AC4226">
        <w:rPr>
          <w:cs/>
        </w:rPr>
        <w:t>गूढं स</w:t>
      </w:r>
      <w:r w:rsidR="003C6BC0">
        <w:rPr>
          <w:rFonts w:hint="cs"/>
          <w:cs/>
        </w:rPr>
        <w:t>ु</w:t>
      </w:r>
      <w:r w:rsidRPr="00AC4226">
        <w:t>-</w:t>
      </w:r>
      <w:r w:rsidRPr="00AC4226">
        <w:rPr>
          <w:cs/>
        </w:rPr>
        <w:t>जन</w:t>
      </w:r>
      <w:r w:rsidRPr="00AC4226">
        <w:t>-</w:t>
      </w:r>
      <w:r w:rsidRPr="00AC4226">
        <w:rPr>
          <w:cs/>
        </w:rPr>
        <w:t>सुखार्थमनन्त</w:t>
      </w:r>
      <w:r w:rsidRPr="00AC4226">
        <w:t>-</w:t>
      </w:r>
      <w:r w:rsidRPr="00AC4226">
        <w:rPr>
          <w:cs/>
        </w:rPr>
        <w:t>भोग</w:t>
      </w:r>
      <w:r w:rsidRPr="00AC4226">
        <w:t>-</w:t>
      </w:r>
      <w:r w:rsidRPr="00AC4226">
        <w:rPr>
          <w:cs/>
        </w:rPr>
        <w:t>शय्यम्</w:t>
      </w:r>
      <w:r w:rsidR="00D766AC" w:rsidRPr="00AC4226">
        <w:rPr>
          <w:cs/>
        </w:rPr>
        <w:t>।</w:t>
      </w:r>
      <w:r w:rsidR="002A5300" w:rsidRPr="00AC4226">
        <w:rPr>
          <w:cs/>
        </w:rPr>
        <w:br/>
      </w:r>
      <w:r w:rsidRPr="00AC4226">
        <w:rPr>
          <w:cs/>
        </w:rPr>
        <w:t>विकसित</w:t>
      </w:r>
      <w:r w:rsidRPr="00AC4226">
        <w:t>-</w:t>
      </w:r>
      <w:r w:rsidRPr="00AC4226">
        <w:rPr>
          <w:cs/>
        </w:rPr>
        <w:t>सुमनो</w:t>
      </w:r>
      <w:r w:rsidRPr="00AC4226">
        <w:t>-</w:t>
      </w:r>
      <w:r w:rsidRPr="00AC4226">
        <w:rPr>
          <w:cs/>
        </w:rPr>
        <w:t>घटागमुच्चं मरतक</w:t>
      </w:r>
      <w:r w:rsidRPr="00AC4226">
        <w:t>-</w:t>
      </w:r>
      <w:r w:rsidRPr="00AC4226">
        <w:rPr>
          <w:cs/>
        </w:rPr>
        <w:t>रत्न</w:t>
      </w:r>
      <w:r w:rsidRPr="00AC4226">
        <w:t>-</w:t>
      </w:r>
      <w:r w:rsidRPr="00AC4226">
        <w:rPr>
          <w:cs/>
        </w:rPr>
        <w:t>मय</w:t>
      </w:r>
      <w:r w:rsidRPr="00AC4226">
        <w:t>-</w:t>
      </w:r>
      <w:r w:rsidRPr="00AC4226">
        <w:rPr>
          <w:cs/>
        </w:rPr>
        <w:t>स्थलाग्र्य</w:t>
      </w:r>
      <w:r w:rsidRPr="00AC4226">
        <w:t>-</w:t>
      </w:r>
      <w:r w:rsidRPr="00AC4226">
        <w:rPr>
          <w:cs/>
        </w:rPr>
        <w:t>शोभम्</w:t>
      </w:r>
      <w:r w:rsidR="00D766AC" w:rsidRPr="00AC4226">
        <w:rPr>
          <w:cs/>
        </w:rPr>
        <w:t>॥</w:t>
      </w:r>
      <w:r w:rsidR="00933E2E" w:rsidRPr="00AC4226">
        <w:t>6-</w:t>
      </w:r>
      <w:r w:rsidRPr="00AC4226">
        <w:t>56</w:t>
      </w:r>
      <w:r w:rsidR="0051754E" w:rsidRPr="00AC4226">
        <w:rPr>
          <w:cs/>
        </w:rPr>
        <w:t>॥</w:t>
      </w:r>
    </w:p>
    <w:p w14:paraId="79EA9147" w14:textId="77777777" w:rsidR="006D7D5E" w:rsidRPr="00AC4226" w:rsidRDefault="009B4975" w:rsidP="00EC4553">
      <w:pPr>
        <w:pStyle w:val="EngText"/>
      </w:pPr>
      <w:r w:rsidRPr="00AC4226">
        <w:t>6-56. (as applied to) Madhwacharya, the composer of the bliss-yielding Shastra, gazing on the majestic snow-clad mountains, remembered the supreme resplendent Lord Narayana, closely clasped by Goddess Mahalakshmi with h</w:t>
      </w:r>
      <w:r w:rsidR="00813AE8">
        <w:t>er</w:t>
      </w:r>
      <w:r w:rsidRPr="00AC4226">
        <w:t xml:space="preserve"> lovely hands and her pleasing smile, sleeping on the soft bed of Shesha for the benefit of the </w:t>
      </w:r>
      <w:r w:rsidR="00174D10" w:rsidRPr="00AC4226">
        <w:t>virtuous</w:t>
      </w:r>
      <w:r w:rsidRPr="00AC4226">
        <w:t xml:space="preserve">, abiding in the galaxy of gay Gods, glistening with the glowing </w:t>
      </w:r>
      <w:r w:rsidR="00813AE8">
        <w:t>c</w:t>
      </w:r>
      <w:r w:rsidRPr="00AC4226">
        <w:t xml:space="preserve">harm of </w:t>
      </w:r>
      <w:r w:rsidR="00174D10" w:rsidRPr="00AC4226">
        <w:t>emeralds</w:t>
      </w:r>
      <w:r w:rsidRPr="00AC4226">
        <w:t>.</w:t>
      </w:r>
    </w:p>
    <w:p w14:paraId="36D452B8" w14:textId="77777777" w:rsidR="00E9400C" w:rsidRPr="00AC4226" w:rsidRDefault="00E9400C" w:rsidP="007C105A">
      <w:pPr>
        <w:pStyle w:val="S16S"/>
      </w:pPr>
      <w:r w:rsidRPr="00AC4226">
        <w:rPr>
          <w:cs/>
        </w:rPr>
        <w:t>पादोपान्त</w:t>
      </w:r>
      <w:r w:rsidRPr="00AC4226">
        <w:t>-</w:t>
      </w:r>
      <w:r w:rsidRPr="00AC4226">
        <w:rPr>
          <w:cs/>
        </w:rPr>
        <w:t>नमन्महा</w:t>
      </w:r>
      <w:r w:rsidRPr="00AC4226">
        <w:t>-</w:t>
      </w:r>
      <w:r w:rsidRPr="00AC4226">
        <w:rPr>
          <w:cs/>
        </w:rPr>
        <w:t>मुनि</w:t>
      </w:r>
      <w:r w:rsidRPr="00AC4226">
        <w:t>-</w:t>
      </w:r>
      <w:r w:rsidRPr="00AC4226">
        <w:rPr>
          <w:cs/>
        </w:rPr>
        <w:t>गणं हेम</w:t>
      </w:r>
      <w:r w:rsidRPr="00AC4226">
        <w:t>-</w:t>
      </w:r>
      <w:r w:rsidRPr="00AC4226">
        <w:rPr>
          <w:cs/>
        </w:rPr>
        <w:t>प्र</w:t>
      </w:r>
      <w:r w:rsidRPr="00AC4226">
        <w:t>-</w:t>
      </w:r>
      <w:r w:rsidR="00933E2E" w:rsidRPr="00AC4226">
        <w:rPr>
          <w:cs/>
        </w:rPr>
        <w:t>दीप्ताम्बरम</w:t>
      </w:r>
      <w:r w:rsidR="003C6BC0">
        <w:rPr>
          <w:rFonts w:hint="cs"/>
          <w:cs/>
        </w:rPr>
        <w:t>्</w:t>
      </w:r>
      <w:r w:rsidR="00933E2E" w:rsidRPr="00AC4226">
        <w:br/>
      </w:r>
      <w:r w:rsidRPr="00AC4226">
        <w:rPr>
          <w:cs/>
        </w:rPr>
        <w:t>श्रीमद्</w:t>
      </w:r>
      <w:r w:rsidRPr="00AC4226">
        <w:t>-</w:t>
      </w:r>
      <w:r w:rsidRPr="00AC4226">
        <w:rPr>
          <w:cs/>
        </w:rPr>
        <w:t>रत्न कलापमग्र्य</w:t>
      </w:r>
      <w:r w:rsidRPr="00AC4226">
        <w:t>-</w:t>
      </w:r>
      <w:r w:rsidRPr="00AC4226">
        <w:rPr>
          <w:cs/>
        </w:rPr>
        <w:t>कटकैर्वि</w:t>
      </w:r>
      <w:r w:rsidRPr="00AC4226">
        <w:t>-</w:t>
      </w:r>
      <w:r w:rsidRPr="00AC4226">
        <w:rPr>
          <w:cs/>
        </w:rPr>
        <w:t>भ्राजितं हाटकैः</w:t>
      </w:r>
      <w:r w:rsidR="002A5300" w:rsidRPr="00AC4226">
        <w:rPr>
          <w:cs/>
        </w:rPr>
        <w:t>।</w:t>
      </w:r>
      <w:r w:rsidR="002A5300" w:rsidRPr="00AC4226">
        <w:rPr>
          <w:cs/>
        </w:rPr>
        <w:br/>
      </w:r>
      <w:r w:rsidRPr="00AC4226">
        <w:rPr>
          <w:cs/>
        </w:rPr>
        <w:t>दृष्ट्वातं धरणी</w:t>
      </w:r>
      <w:r w:rsidRPr="00AC4226">
        <w:t>-</w:t>
      </w:r>
      <w:r w:rsidRPr="00AC4226">
        <w:rPr>
          <w:cs/>
        </w:rPr>
        <w:t>धरं सु</w:t>
      </w:r>
      <w:r w:rsidRPr="00AC4226">
        <w:t>-</w:t>
      </w:r>
      <w:r w:rsidRPr="00AC4226">
        <w:rPr>
          <w:cs/>
        </w:rPr>
        <w:t>वन</w:t>
      </w:r>
      <w:r w:rsidRPr="00AC4226">
        <w:t>-</w:t>
      </w:r>
      <w:r w:rsidRPr="00AC4226">
        <w:rPr>
          <w:cs/>
        </w:rPr>
        <w:t>मालोल्लासिनं सुन्दरं</w:t>
      </w:r>
      <w:r w:rsidR="00933E2E" w:rsidRPr="00AC4226">
        <w:br/>
      </w:r>
      <w:r w:rsidRPr="00AC4226">
        <w:rPr>
          <w:cs/>
        </w:rPr>
        <w:t>स्वानन्दाकृतिमस्मरन्मुर</w:t>
      </w:r>
      <w:r w:rsidRPr="00AC4226">
        <w:t>-</w:t>
      </w:r>
      <w:r w:rsidRPr="00AC4226">
        <w:rPr>
          <w:cs/>
        </w:rPr>
        <w:t>रिपुं स्वानन्द</w:t>
      </w:r>
      <w:r w:rsidRPr="00AC4226">
        <w:t>-</w:t>
      </w:r>
      <w:r w:rsidRPr="00AC4226">
        <w:rPr>
          <w:cs/>
        </w:rPr>
        <w:t>तीर्थस्तदा</w:t>
      </w:r>
      <w:r w:rsidR="00D766AC" w:rsidRPr="00AC4226">
        <w:rPr>
          <w:cs/>
        </w:rPr>
        <w:t>॥</w:t>
      </w:r>
      <w:r w:rsidR="00933E2E" w:rsidRPr="00AC4226">
        <w:t>6-</w:t>
      </w:r>
      <w:r w:rsidRPr="00AC4226">
        <w:t>57</w:t>
      </w:r>
      <w:r w:rsidR="0051754E" w:rsidRPr="00AC4226">
        <w:rPr>
          <w:cs/>
        </w:rPr>
        <w:t>॥</w:t>
      </w:r>
    </w:p>
    <w:p w14:paraId="0A76357D" w14:textId="77777777" w:rsidR="009B4975" w:rsidRPr="00AC4226" w:rsidRDefault="009B4975" w:rsidP="00EC4553">
      <w:pPr>
        <w:pStyle w:val="EngText"/>
      </w:pPr>
      <w:r w:rsidRPr="00AC4226">
        <w:t xml:space="preserve">6-57. Having a multitude of eminent saints saluting his feet, dressed in yellow garments glistening like gold, embellished with sparkling </w:t>
      </w:r>
      <w:r w:rsidR="004916BD" w:rsidRPr="00AC4226">
        <w:t>multi-coloured</w:t>
      </w:r>
      <w:r w:rsidRPr="00AC4226">
        <w:t xml:space="preserve"> pearl ornaments glimmering with precious golden bracelets, beautified by the garland of lustrous flowers, bearing a body constituted of innate knowledge and bliss.</w:t>
      </w:r>
    </w:p>
    <w:p w14:paraId="73EEAB50" w14:textId="77777777" w:rsidR="009B4975" w:rsidRPr="00AC4226" w:rsidRDefault="009B4975" w:rsidP="00EC4553">
      <w:pPr>
        <w:pStyle w:val="EngText"/>
      </w:pPr>
      <w:r w:rsidRPr="00AC4226">
        <w:t xml:space="preserve">56-57. (as applied to Himalayas) Madhwacharya, seeing the </w:t>
      </w:r>
      <w:r w:rsidR="004916BD" w:rsidRPr="00AC4226">
        <w:t>splendour</w:t>
      </w:r>
      <w:r w:rsidRPr="00AC4226">
        <w:t xml:space="preserve"> of the sublime snow-capped Himalaya mountains containing full-bloomed lotus-lakes and countless flower couches for</w:t>
      </w:r>
      <w:r w:rsidR="00B14A4E">
        <w:t xml:space="preserve"> </w:t>
      </w:r>
      <w:r w:rsidRPr="00AC4226">
        <w:t>the delight of the righteous and myriad trees with variegated flowers majestically tall, gleaming with r</w:t>
      </w:r>
      <w:r w:rsidR="00B14A4E">
        <w:t>idges replete with marakat gems.</w:t>
      </w:r>
    </w:p>
    <w:p w14:paraId="262F1107" w14:textId="77777777" w:rsidR="009B4975" w:rsidRPr="00AC4226" w:rsidRDefault="009B4975" w:rsidP="00EC4553">
      <w:pPr>
        <w:pStyle w:val="EngText"/>
      </w:pPr>
      <w:r w:rsidRPr="00AC4226">
        <w:lastRenderedPageBreak/>
        <w:t>With a host of eminent Sages in its groves adoring the Lord, blazing the heavens with its golden peaks, teeming with variegated lustrous diamonds, with radiant patches of ground lying in the midst and decked with the charming range of flourishing forests, remembered Lord Narayana (its sublime creator).</w:t>
      </w:r>
    </w:p>
    <w:p w14:paraId="76AD01D9" w14:textId="77777777" w:rsidR="00E9400C" w:rsidRPr="00AC4226" w:rsidRDefault="00E9400C" w:rsidP="00AC4226">
      <w:pPr>
        <w:pStyle w:val="SF2"/>
        <w:rPr>
          <w:sz w:val="36"/>
          <w:szCs w:val="36"/>
        </w:rPr>
      </w:pPr>
      <w:r w:rsidRPr="00AC4226">
        <w:rPr>
          <w:cs/>
        </w:rPr>
        <w:t>इति श्रीमत्कवि</w:t>
      </w:r>
      <w:r w:rsidRPr="00AC4226">
        <w:t>-</w:t>
      </w:r>
      <w:r w:rsidRPr="00AC4226">
        <w:rPr>
          <w:cs/>
        </w:rPr>
        <w:t>कुल</w:t>
      </w:r>
      <w:r w:rsidRPr="00AC4226">
        <w:t>-</w:t>
      </w:r>
      <w:r w:rsidRPr="00AC4226">
        <w:rPr>
          <w:cs/>
        </w:rPr>
        <w:t>तिलक</w:t>
      </w:r>
      <w:r w:rsidRPr="00AC4226">
        <w:t>-</w:t>
      </w:r>
      <w:r w:rsidR="00E12771" w:rsidRPr="00AC4226">
        <w:rPr>
          <w:cs/>
        </w:rPr>
        <w:t>त्रिविक्रम</w:t>
      </w:r>
      <w:r w:rsidRPr="00AC4226">
        <w:t>-</w:t>
      </w:r>
      <w:r w:rsidRPr="00AC4226">
        <w:rPr>
          <w:cs/>
        </w:rPr>
        <w:t>पण्डिताचार्य</w:t>
      </w:r>
      <w:r w:rsidRPr="00AC4226">
        <w:t>-</w:t>
      </w:r>
      <w:r w:rsidRPr="00AC4226">
        <w:rPr>
          <w:cs/>
        </w:rPr>
        <w:t>सुत</w:t>
      </w:r>
      <w:r w:rsidR="00933E2E" w:rsidRPr="00AC4226">
        <w:t xml:space="preserve"> </w:t>
      </w:r>
      <w:r w:rsidRPr="00AC4226">
        <w:rPr>
          <w:sz w:val="36"/>
          <w:cs/>
        </w:rPr>
        <w:t>श्री</w:t>
      </w:r>
      <w:r w:rsidRPr="00AC4226">
        <w:rPr>
          <w:sz w:val="36"/>
        </w:rPr>
        <w:t>-</w:t>
      </w:r>
      <w:r w:rsidRPr="00AC4226">
        <w:rPr>
          <w:sz w:val="36"/>
          <w:cs/>
        </w:rPr>
        <w:t>नारायण</w:t>
      </w:r>
      <w:r w:rsidRPr="00AC4226">
        <w:rPr>
          <w:sz w:val="36"/>
        </w:rPr>
        <w:t>-</w:t>
      </w:r>
      <w:r w:rsidRPr="00AC4226">
        <w:rPr>
          <w:sz w:val="36"/>
          <w:cs/>
        </w:rPr>
        <w:t>पण्डिताचार्य</w:t>
      </w:r>
      <w:r w:rsidRPr="00AC4226">
        <w:rPr>
          <w:sz w:val="36"/>
        </w:rPr>
        <w:t>-</w:t>
      </w:r>
      <w:r w:rsidRPr="00AC4226">
        <w:rPr>
          <w:sz w:val="36"/>
          <w:cs/>
        </w:rPr>
        <w:t>विरचिते</w:t>
      </w:r>
      <w:r w:rsidR="00933E2E" w:rsidRPr="00AC4226">
        <w:rPr>
          <w:sz w:val="36"/>
        </w:rPr>
        <w:t xml:space="preserve"> </w:t>
      </w:r>
      <w:r w:rsidRPr="00AC4226">
        <w:rPr>
          <w:cs/>
        </w:rPr>
        <w:t>श्री</w:t>
      </w:r>
      <w:r w:rsidRPr="00AC4226">
        <w:t>-</w:t>
      </w:r>
      <w:r w:rsidRPr="00AC4226">
        <w:rPr>
          <w:cs/>
        </w:rPr>
        <w:t>मध्व</w:t>
      </w:r>
      <w:r w:rsidRPr="00AC4226">
        <w:t>-</w:t>
      </w:r>
      <w:r w:rsidRPr="00AC4226">
        <w:rPr>
          <w:cs/>
        </w:rPr>
        <w:t>विजये महा</w:t>
      </w:r>
      <w:r w:rsidRPr="00AC4226">
        <w:t>-</w:t>
      </w:r>
      <w:r w:rsidRPr="00AC4226">
        <w:rPr>
          <w:cs/>
        </w:rPr>
        <w:t>काव्ये</w:t>
      </w:r>
      <w:r w:rsidRPr="00AC4226">
        <w:t>-</w:t>
      </w:r>
      <w:r w:rsidR="00933E2E" w:rsidRPr="00AC4226">
        <w:rPr>
          <w:cs/>
        </w:rPr>
        <w:t>आनन्दाङ्कित</w:t>
      </w:r>
      <w:r w:rsidR="00933E2E" w:rsidRPr="00AC4226">
        <w:t xml:space="preserve"> </w:t>
      </w:r>
      <w:r w:rsidRPr="00AC4226">
        <w:rPr>
          <w:sz w:val="36"/>
          <w:cs/>
        </w:rPr>
        <w:t>षष्ठ सर्गः</w:t>
      </w:r>
    </w:p>
    <w:p w14:paraId="662CC689" w14:textId="77777777" w:rsidR="00E9400C" w:rsidRPr="00AC4226" w:rsidRDefault="009B4975" w:rsidP="00225570">
      <w:pPr>
        <w:pStyle w:val="SH2"/>
        <w:rPr>
          <w:szCs w:val="36"/>
        </w:rPr>
      </w:pPr>
      <w:bookmarkStart w:id="34" w:name="_Toc455414261"/>
      <w:r w:rsidRPr="00AC4226">
        <w:rPr>
          <w:cs/>
        </w:rPr>
        <w:t xml:space="preserve">सप्तमः </w:t>
      </w:r>
      <w:r w:rsidR="00E9400C" w:rsidRPr="00AC4226">
        <w:rPr>
          <w:cs/>
        </w:rPr>
        <w:t>सर्ग</w:t>
      </w:r>
      <w:r w:rsidRPr="00AC4226">
        <w:t>:</w:t>
      </w:r>
      <w:r w:rsidRPr="00AC4226">
        <w:rPr>
          <w:cs/>
        </w:rPr>
        <w:t xml:space="preserve"> - [7-</w:t>
      </w:r>
      <w:r w:rsidR="00174D10" w:rsidRPr="00AC4226">
        <w:rPr>
          <w:cs/>
        </w:rPr>
        <w:t>59]</w:t>
      </w:r>
      <w:bookmarkEnd w:id="34"/>
    </w:p>
    <w:p w14:paraId="5EC95467" w14:textId="77777777" w:rsidR="00E9400C" w:rsidRPr="00AC4226" w:rsidRDefault="005B59F9" w:rsidP="007C105A">
      <w:pPr>
        <w:pStyle w:val="S16S"/>
      </w:pPr>
      <w:r>
        <w:rPr>
          <w:rFonts w:hint="cs"/>
          <w:cs/>
        </w:rPr>
        <w:t>अ</w:t>
      </w:r>
      <w:r w:rsidR="00E9400C" w:rsidRPr="00AC4226">
        <w:rPr>
          <w:cs/>
        </w:rPr>
        <w:t>थ हैमवते तटान्तरे बदरी</w:t>
      </w:r>
      <w:r w:rsidR="00E9400C" w:rsidRPr="00AC4226">
        <w:t>-</w:t>
      </w:r>
      <w:r w:rsidR="00E9400C" w:rsidRPr="00AC4226">
        <w:rPr>
          <w:cs/>
        </w:rPr>
        <w:t>षण्ड</w:t>
      </w:r>
      <w:r w:rsidR="00E9400C" w:rsidRPr="00AC4226">
        <w:t>-</w:t>
      </w:r>
      <w:r w:rsidR="00E9400C" w:rsidRPr="00AC4226">
        <w:rPr>
          <w:cs/>
        </w:rPr>
        <w:t>विशेष</w:t>
      </w:r>
      <w:r w:rsidR="00E9400C" w:rsidRPr="00AC4226">
        <w:t>-</w:t>
      </w:r>
      <w:r w:rsidR="00E9400C" w:rsidRPr="00AC4226">
        <w:rPr>
          <w:cs/>
        </w:rPr>
        <w:t>मण्डितम्</w:t>
      </w:r>
      <w:r w:rsidR="00D766AC" w:rsidRPr="00AC4226">
        <w:rPr>
          <w:cs/>
        </w:rPr>
        <w:t>।</w:t>
      </w:r>
      <w:r w:rsidR="002A5300" w:rsidRPr="00AC4226">
        <w:rPr>
          <w:cs/>
        </w:rPr>
        <w:br/>
      </w:r>
      <w:r w:rsidR="002D4666">
        <w:rPr>
          <w:cs/>
        </w:rPr>
        <w:t>परमाश्रममाश्रयं श</w:t>
      </w:r>
      <w:r w:rsidR="002D4666">
        <w:rPr>
          <w:rFonts w:hint="cs"/>
          <w:cs/>
        </w:rPr>
        <w:t>्रि</w:t>
      </w:r>
      <w:r w:rsidR="00E9400C" w:rsidRPr="00AC4226">
        <w:rPr>
          <w:cs/>
        </w:rPr>
        <w:t>यः सकल</w:t>
      </w:r>
      <w:r w:rsidR="00E9400C" w:rsidRPr="00AC4226">
        <w:t>-</w:t>
      </w:r>
      <w:r w:rsidR="00E9400C" w:rsidRPr="00AC4226">
        <w:rPr>
          <w:cs/>
        </w:rPr>
        <w:t>ज्ञः स ददर्श वि</w:t>
      </w:r>
      <w:r w:rsidR="00E9400C" w:rsidRPr="00AC4226">
        <w:t>-</w:t>
      </w:r>
      <w:r w:rsidR="00E9400C" w:rsidRPr="00AC4226">
        <w:rPr>
          <w:cs/>
        </w:rPr>
        <w:t>श्रुतम्</w:t>
      </w:r>
      <w:r w:rsidR="00D766AC" w:rsidRPr="00AC4226">
        <w:rPr>
          <w:cs/>
        </w:rPr>
        <w:t>॥</w:t>
      </w:r>
      <w:r w:rsidR="002977D7" w:rsidRPr="00AC4226">
        <w:t>7-</w:t>
      </w:r>
      <w:r w:rsidR="00E9400C" w:rsidRPr="00AC4226">
        <w:t>1</w:t>
      </w:r>
      <w:r w:rsidR="0051754E" w:rsidRPr="00AC4226">
        <w:rPr>
          <w:cs/>
        </w:rPr>
        <w:t>॥</w:t>
      </w:r>
    </w:p>
    <w:p w14:paraId="6CB7DD11" w14:textId="77777777" w:rsidR="002977D7" w:rsidRPr="00AC4226" w:rsidRDefault="00857C98" w:rsidP="00EC4553">
      <w:pPr>
        <w:pStyle w:val="EngText"/>
      </w:pPr>
      <w:r>
        <w:t>7-1</w:t>
      </w:r>
      <w:r w:rsidR="00F132C5" w:rsidRPr="00AC4226">
        <w:rPr>
          <w:cs/>
        </w:rPr>
        <w:t xml:space="preserve">. </w:t>
      </w:r>
      <w:r w:rsidR="00D975C3" w:rsidRPr="00AC4226">
        <w:t>Poornaprajna</w:t>
      </w:r>
      <w:r w:rsidR="00F132C5" w:rsidRPr="00AC4226">
        <w:t xml:space="preserve"> thus moving on, discerned in the northern region of the Himalayan range the highly celebrated choice hermitage, greatly embellished by the group of jujube trees, the abode of Lord Vedavyasa, the heaven of Goddess Lakshmi (the source of wealth).</w:t>
      </w:r>
    </w:p>
    <w:p w14:paraId="64A8B35C" w14:textId="77777777" w:rsidR="00E9400C" w:rsidRPr="00AC4226" w:rsidRDefault="00E9400C" w:rsidP="007C105A">
      <w:pPr>
        <w:pStyle w:val="S16S"/>
      </w:pPr>
      <w:r w:rsidRPr="00AC4226">
        <w:rPr>
          <w:cs/>
        </w:rPr>
        <w:t>हिम</w:t>
      </w:r>
      <w:r w:rsidRPr="00AC4226">
        <w:t>-</w:t>
      </w:r>
      <w:r w:rsidRPr="00AC4226">
        <w:rPr>
          <w:cs/>
        </w:rPr>
        <w:t>वर्ष</w:t>
      </w:r>
      <w:r w:rsidRPr="00AC4226">
        <w:t>-</w:t>
      </w:r>
      <w:r w:rsidRPr="00AC4226">
        <w:rPr>
          <w:cs/>
        </w:rPr>
        <w:t>रवि</w:t>
      </w:r>
      <w:r w:rsidRPr="00AC4226">
        <w:t>-</w:t>
      </w:r>
      <w:r w:rsidRPr="00AC4226">
        <w:rPr>
          <w:cs/>
        </w:rPr>
        <w:t>प्रभा</w:t>
      </w:r>
      <w:r w:rsidRPr="00AC4226">
        <w:t>-</w:t>
      </w:r>
      <w:r w:rsidRPr="00AC4226">
        <w:rPr>
          <w:cs/>
        </w:rPr>
        <w:t>सहाः पृथु</w:t>
      </w:r>
      <w:r w:rsidRPr="00AC4226">
        <w:t>-</w:t>
      </w:r>
      <w:r w:rsidRPr="00AC4226">
        <w:rPr>
          <w:cs/>
        </w:rPr>
        <w:t>सत्र</w:t>
      </w:r>
      <w:r w:rsidRPr="00AC4226">
        <w:t>-</w:t>
      </w:r>
      <w:r w:rsidRPr="00AC4226">
        <w:rPr>
          <w:cs/>
        </w:rPr>
        <w:t>प्रथिता द्विजाश्रयाः</w:t>
      </w:r>
      <w:r w:rsidR="002A5300" w:rsidRPr="00AC4226">
        <w:rPr>
          <w:cs/>
        </w:rPr>
        <w:t>।</w:t>
      </w:r>
      <w:r w:rsidR="002A5300" w:rsidRPr="00AC4226">
        <w:rPr>
          <w:cs/>
        </w:rPr>
        <w:br/>
      </w:r>
      <w:r w:rsidRPr="00AC4226">
        <w:rPr>
          <w:cs/>
        </w:rPr>
        <w:t>अपि विष्णु</w:t>
      </w:r>
      <w:r w:rsidRPr="00AC4226">
        <w:t>-</w:t>
      </w:r>
      <w:r w:rsidRPr="00AC4226">
        <w:rPr>
          <w:cs/>
        </w:rPr>
        <w:t>पद</w:t>
      </w:r>
      <w:r w:rsidRPr="00AC4226">
        <w:t>-</w:t>
      </w:r>
      <w:r w:rsidRPr="00AC4226">
        <w:rPr>
          <w:cs/>
        </w:rPr>
        <w:t>स्पृषो</w:t>
      </w:r>
      <w:r w:rsidR="007A4C1E" w:rsidRPr="00AC4226">
        <w:rPr>
          <w:cs/>
        </w:rPr>
        <w:t>ऽ</w:t>
      </w:r>
      <w:r w:rsidRPr="00AC4226">
        <w:rPr>
          <w:cs/>
        </w:rPr>
        <w:t>लसन् उभये यत्र विचित्र</w:t>
      </w:r>
      <w:r w:rsidRPr="00AC4226">
        <w:t>-</w:t>
      </w:r>
      <w:r w:rsidRPr="00AC4226">
        <w:rPr>
          <w:cs/>
        </w:rPr>
        <w:t>शाखिनः</w:t>
      </w:r>
      <w:r w:rsidR="00D766AC" w:rsidRPr="00AC4226">
        <w:rPr>
          <w:cs/>
        </w:rPr>
        <w:t>॥</w:t>
      </w:r>
      <w:r w:rsidR="002977D7" w:rsidRPr="00AC4226">
        <w:t>7-</w:t>
      </w:r>
      <w:r w:rsidRPr="00AC4226">
        <w:t>2</w:t>
      </w:r>
      <w:r w:rsidR="0051754E" w:rsidRPr="00AC4226">
        <w:rPr>
          <w:cs/>
        </w:rPr>
        <w:t>॥</w:t>
      </w:r>
    </w:p>
    <w:p w14:paraId="36F5B6B3" w14:textId="77777777" w:rsidR="00F132C5" w:rsidRPr="00AC4226" w:rsidRDefault="00F132C5" w:rsidP="00EC4553">
      <w:pPr>
        <w:pStyle w:val="EngText"/>
      </w:pPr>
      <w:r w:rsidRPr="00AC4226">
        <w:t>7-2. There (in the retreat of the Badari precincts) scintillated, the celebrated sages specialized in separate Vedic sections, sheltered under the feet of Lord Vishnu, reputed for their glorious sacrifice</w:t>
      </w:r>
      <w:r w:rsidR="00857C98">
        <w:t>s</w:t>
      </w:r>
      <w:r w:rsidRPr="00AC4226">
        <w:t>, unmindful of the snow, showers and heat, in the thick woods of ra</w:t>
      </w:r>
      <w:r w:rsidR="00857C98">
        <w:t>r</w:t>
      </w:r>
      <w:r w:rsidRPr="00AC4226">
        <w:t>e tall, branchy trees touching the sky, the refuge of birds, proof against cold, rain and heat.</w:t>
      </w:r>
    </w:p>
    <w:p w14:paraId="0B6EC88C" w14:textId="77777777" w:rsidR="00E9400C" w:rsidRPr="00AC4226" w:rsidRDefault="00E9400C" w:rsidP="007C105A">
      <w:pPr>
        <w:pStyle w:val="S16S"/>
      </w:pPr>
      <w:r w:rsidRPr="00AC4226">
        <w:rPr>
          <w:cs/>
        </w:rPr>
        <w:t>श्रवणामृत</w:t>
      </w:r>
      <w:r w:rsidRPr="00AC4226">
        <w:t>-</w:t>
      </w:r>
      <w:r w:rsidRPr="00AC4226">
        <w:rPr>
          <w:cs/>
        </w:rPr>
        <w:t>गीर्गणैर्द्विजैः शुक</w:t>
      </w:r>
      <w:r w:rsidRPr="00AC4226">
        <w:t>-</w:t>
      </w:r>
      <w:r w:rsidRPr="00AC4226">
        <w:rPr>
          <w:cs/>
        </w:rPr>
        <w:t>मुख्यैःशुभ</w:t>
      </w:r>
      <w:r w:rsidRPr="00AC4226">
        <w:t>-</w:t>
      </w:r>
      <w:r w:rsidRPr="00AC4226">
        <w:rPr>
          <w:cs/>
        </w:rPr>
        <w:t>पक्षिभिर्वृतम्</w:t>
      </w:r>
      <w:r w:rsidR="00D766AC" w:rsidRPr="00AC4226">
        <w:rPr>
          <w:cs/>
        </w:rPr>
        <w:t>।</w:t>
      </w:r>
      <w:r w:rsidR="002A5300" w:rsidRPr="00AC4226">
        <w:rPr>
          <w:cs/>
        </w:rPr>
        <w:br/>
      </w:r>
      <w:r w:rsidRPr="00AC4226">
        <w:rPr>
          <w:cs/>
        </w:rPr>
        <w:t>कमलेष्टतम</w:t>
      </w:r>
      <w:r w:rsidRPr="00AC4226">
        <w:t>-</w:t>
      </w:r>
      <w:r w:rsidRPr="00AC4226">
        <w:rPr>
          <w:cs/>
        </w:rPr>
        <w:t>स्थिरान्तरैः अपि हंसैः परमैरमेचकैः</w:t>
      </w:r>
      <w:r w:rsidR="00D766AC" w:rsidRPr="00AC4226">
        <w:rPr>
          <w:cs/>
        </w:rPr>
        <w:t>॥</w:t>
      </w:r>
      <w:r w:rsidR="002977D7" w:rsidRPr="00AC4226">
        <w:t>7-</w:t>
      </w:r>
      <w:r w:rsidRPr="00AC4226">
        <w:t>3</w:t>
      </w:r>
      <w:r w:rsidR="0051754E" w:rsidRPr="00AC4226">
        <w:rPr>
          <w:cs/>
        </w:rPr>
        <w:t>॥</w:t>
      </w:r>
    </w:p>
    <w:p w14:paraId="34105C55" w14:textId="77777777" w:rsidR="00F132C5" w:rsidRPr="00AC4226" w:rsidRDefault="00F132C5" w:rsidP="00EC4553">
      <w:pPr>
        <w:pStyle w:val="EngText"/>
      </w:pPr>
      <w:r w:rsidRPr="00AC4226">
        <w:t>7-3. There dwelt renowned saints like Shukacharya propounding the Vais</w:t>
      </w:r>
      <w:r w:rsidR="00D975C3" w:rsidRPr="00AC4226">
        <w:t>h</w:t>
      </w:r>
      <w:r w:rsidRPr="00AC4226">
        <w:t xml:space="preserve">nava Siddhanta in words sweet like nectar to the ear, learned Brahmins deeply meditating on Lord Narayana, the beloved of Goddess Lakshmi and birds with radiant white wings and pleasant swans sucking the lotus, chirping </w:t>
      </w:r>
      <w:r w:rsidR="00D975C3" w:rsidRPr="00AC4226">
        <w:t>honeyed</w:t>
      </w:r>
      <w:r w:rsidRPr="00AC4226">
        <w:t xml:space="preserve"> sounds.</w:t>
      </w:r>
    </w:p>
    <w:p w14:paraId="72B2E891" w14:textId="77777777" w:rsidR="00E9400C" w:rsidRPr="00AC4226" w:rsidRDefault="00E9400C" w:rsidP="007C105A">
      <w:pPr>
        <w:pStyle w:val="S16S"/>
      </w:pPr>
      <w:r w:rsidRPr="00AC4226">
        <w:rPr>
          <w:cs/>
        </w:rPr>
        <w:t>सुमनो</w:t>
      </w:r>
      <w:r w:rsidRPr="00AC4226">
        <w:t>-</w:t>
      </w:r>
      <w:r w:rsidRPr="00AC4226">
        <w:rPr>
          <w:cs/>
        </w:rPr>
        <w:t>निकरेण पूरितं स्व</w:t>
      </w:r>
      <w:r w:rsidRPr="00AC4226">
        <w:t>-</w:t>
      </w:r>
      <w:r w:rsidRPr="00AC4226">
        <w:rPr>
          <w:cs/>
        </w:rPr>
        <w:t>मनो</w:t>
      </w:r>
      <w:r w:rsidR="007A4C1E" w:rsidRPr="00AC4226">
        <w:rPr>
          <w:cs/>
        </w:rPr>
        <w:t>ऽ</w:t>
      </w:r>
      <w:r w:rsidRPr="00AC4226">
        <w:rPr>
          <w:cs/>
        </w:rPr>
        <w:t>भीष्टदमल्प</w:t>
      </w:r>
      <w:r w:rsidRPr="00AC4226">
        <w:t>-</w:t>
      </w:r>
      <w:r w:rsidRPr="00AC4226">
        <w:rPr>
          <w:cs/>
        </w:rPr>
        <w:t>दुर्गमम्</w:t>
      </w:r>
      <w:r w:rsidR="00D766AC" w:rsidRPr="00AC4226">
        <w:rPr>
          <w:cs/>
        </w:rPr>
        <w:t>।</w:t>
      </w:r>
      <w:r w:rsidR="002A5300" w:rsidRPr="00AC4226">
        <w:rPr>
          <w:cs/>
        </w:rPr>
        <w:br/>
      </w:r>
      <w:r w:rsidRPr="00AC4226">
        <w:rPr>
          <w:cs/>
        </w:rPr>
        <w:t>अपरस्पर</w:t>
      </w:r>
      <w:r w:rsidRPr="00AC4226">
        <w:t>-</w:t>
      </w:r>
      <w:r w:rsidRPr="00AC4226">
        <w:rPr>
          <w:cs/>
        </w:rPr>
        <w:t>मत्सर</w:t>
      </w:r>
      <w:r w:rsidRPr="00AC4226">
        <w:t>-</w:t>
      </w:r>
      <w:r w:rsidRPr="00AC4226">
        <w:rPr>
          <w:cs/>
        </w:rPr>
        <w:t>प्रजं ननु वैकुण्ठमिवाच्युतालयम्</w:t>
      </w:r>
      <w:r w:rsidR="00D766AC" w:rsidRPr="00AC4226">
        <w:rPr>
          <w:cs/>
        </w:rPr>
        <w:t>॥</w:t>
      </w:r>
      <w:r w:rsidR="002977D7" w:rsidRPr="00AC4226">
        <w:t>7-</w:t>
      </w:r>
      <w:r w:rsidRPr="00AC4226">
        <w:t>4</w:t>
      </w:r>
      <w:r w:rsidR="0051754E" w:rsidRPr="00AC4226">
        <w:rPr>
          <w:cs/>
        </w:rPr>
        <w:t>॥</w:t>
      </w:r>
    </w:p>
    <w:p w14:paraId="5490EBA6" w14:textId="77777777" w:rsidR="001154C8" w:rsidRPr="00AC4226" w:rsidRDefault="001154C8" w:rsidP="00EC4553">
      <w:pPr>
        <w:pStyle w:val="EngText"/>
      </w:pPr>
      <w:r w:rsidRPr="00AC4226">
        <w:lastRenderedPageBreak/>
        <w:t xml:space="preserve">7-4. Madhwacharya saw at Badari the dwelling of Lord Vedavyasa, full of blossomed flowers with many hermits bereft of </w:t>
      </w:r>
      <w:r w:rsidR="00D975C3" w:rsidRPr="00AC4226">
        <w:t>mutual</w:t>
      </w:r>
      <w:r w:rsidRPr="00AC4226">
        <w:t xml:space="preserve"> jealousy satisfying the desires of the devout, unattainable by others bereft of knowledge and devotion, glowing like the celestial Vaikunta inhabited by the released souls free from mutual ill-will, with their wishes fulfilled at will but inaccessible to the ineligibles.</w:t>
      </w:r>
    </w:p>
    <w:p w14:paraId="56AD2B93" w14:textId="77777777" w:rsidR="00E9400C" w:rsidRPr="00AC4226" w:rsidRDefault="00E9400C" w:rsidP="007C105A">
      <w:pPr>
        <w:pStyle w:val="S16S"/>
      </w:pPr>
      <w:r w:rsidRPr="00AC4226">
        <w:rPr>
          <w:cs/>
        </w:rPr>
        <w:t>तमिहं प्र</w:t>
      </w:r>
      <w:r w:rsidRPr="00AC4226">
        <w:t>-</w:t>
      </w:r>
      <w:r w:rsidR="002D4666">
        <w:rPr>
          <w:cs/>
        </w:rPr>
        <w:t>विश</w:t>
      </w:r>
      <w:r w:rsidRPr="00AC4226">
        <w:rPr>
          <w:cs/>
        </w:rPr>
        <w:t>न्तमाश्रमं  द्व्यधिक</w:t>
      </w:r>
      <w:r w:rsidRPr="00AC4226">
        <w:t>-</w:t>
      </w:r>
      <w:r w:rsidRPr="00AC4226">
        <w:rPr>
          <w:cs/>
        </w:rPr>
        <w:t>त्रिंशदुदार</w:t>
      </w:r>
      <w:r w:rsidR="002D4666">
        <w:rPr>
          <w:rFonts w:hint="cs"/>
          <w:cs/>
        </w:rPr>
        <w:t>-</w:t>
      </w:r>
      <w:r w:rsidRPr="00AC4226">
        <w:rPr>
          <w:cs/>
        </w:rPr>
        <w:t>लक्षणम्</w:t>
      </w:r>
      <w:r w:rsidR="00D766AC" w:rsidRPr="00AC4226">
        <w:rPr>
          <w:cs/>
        </w:rPr>
        <w:t>।</w:t>
      </w:r>
      <w:r w:rsidR="002A5300" w:rsidRPr="00AC4226">
        <w:rPr>
          <w:cs/>
        </w:rPr>
        <w:br/>
      </w:r>
      <w:r w:rsidRPr="00AC4226">
        <w:rPr>
          <w:cs/>
        </w:rPr>
        <w:t>गुण</w:t>
      </w:r>
      <w:r w:rsidRPr="00AC4226">
        <w:t>-</w:t>
      </w:r>
      <w:r w:rsidRPr="00AC4226">
        <w:rPr>
          <w:cs/>
        </w:rPr>
        <w:t>सार</w:t>
      </w:r>
      <w:r w:rsidR="002D4666">
        <w:rPr>
          <w:rFonts w:hint="cs"/>
          <w:cs/>
        </w:rPr>
        <w:t>-</w:t>
      </w:r>
      <w:r w:rsidRPr="00AC4226">
        <w:rPr>
          <w:cs/>
        </w:rPr>
        <w:t>विदः कुतूहलाद् अव-लोक्यर्षय इत्यचिन्तयन्</w:t>
      </w:r>
      <w:r w:rsidR="00D766AC" w:rsidRPr="00AC4226">
        <w:rPr>
          <w:cs/>
        </w:rPr>
        <w:t>॥</w:t>
      </w:r>
      <w:r w:rsidR="002977D7" w:rsidRPr="00AC4226">
        <w:t>7-</w:t>
      </w:r>
      <w:r w:rsidRPr="00AC4226">
        <w:t>5</w:t>
      </w:r>
      <w:r w:rsidR="0051754E" w:rsidRPr="00AC4226">
        <w:rPr>
          <w:cs/>
        </w:rPr>
        <w:t>॥</w:t>
      </w:r>
    </w:p>
    <w:p w14:paraId="4C6D924C" w14:textId="77777777" w:rsidR="001154C8" w:rsidRPr="00AC4226" w:rsidRDefault="001154C8" w:rsidP="00EC4553">
      <w:pPr>
        <w:pStyle w:val="EngText"/>
      </w:pPr>
      <w:r w:rsidRPr="00AC4226">
        <w:t>7-5. The anchorites, experts in comprehending the depth of human virtues discerning the eminent Madhwacharya endowed with all thirty-two bodily excellences entering the hermitage out of curiosity, deliberated thus:</w:t>
      </w:r>
    </w:p>
    <w:p w14:paraId="22925D08" w14:textId="77777777" w:rsidR="001154C8" w:rsidRPr="009D2C4C" w:rsidRDefault="006F0785" w:rsidP="00EC4553">
      <w:pPr>
        <w:pStyle w:val="EngText"/>
        <w:numPr>
          <w:ilvl w:val="0"/>
          <w:numId w:val="13"/>
        </w:numPr>
      </w:pPr>
      <w:r w:rsidRPr="009D2C4C">
        <w:rPr>
          <w:cs/>
        </w:rPr>
        <w:t xml:space="preserve"> षण्णवत्यङ्गुलो यस्तु न्यग्रोध परिमण्डलः सप्तपादश्चतुर्हस्तो दात्रिशंल्लक्षणैर्युतः। महाभारत तात्पर्य निर्णय 1-122. (</w:t>
      </w:r>
      <w:r w:rsidRPr="009D2C4C">
        <w:t xml:space="preserve">b) </w:t>
      </w:r>
      <w:r w:rsidRPr="009D2C4C">
        <w:rPr>
          <w:cs/>
        </w:rPr>
        <w:t xml:space="preserve"> पञ्चतीर</w:t>
      </w:r>
      <w:r w:rsidR="002D4666">
        <w:rPr>
          <w:cs/>
        </w:rPr>
        <w:t>्घ पञ्चसूक्ष्मः सप्तरक्तः षडु</w:t>
      </w:r>
      <w:r w:rsidR="002D4666">
        <w:rPr>
          <w:rFonts w:hint="cs"/>
          <w:cs/>
        </w:rPr>
        <w:t>न्न</w:t>
      </w:r>
      <w:r w:rsidRPr="009D2C4C">
        <w:rPr>
          <w:cs/>
        </w:rPr>
        <w:t xml:space="preserve">तः त्रियुथुस्त्रिषु गम्भीरो द्वात्रिशल्लक्षणस्तिति। लक्षण ग्रन्थ </w:t>
      </w:r>
      <w:r w:rsidRPr="009D2C4C">
        <w:t xml:space="preserve"> cited in Vadiraja Swamiji in his commentary on </w:t>
      </w:r>
      <w:r w:rsidRPr="009D2C4C">
        <w:rPr>
          <w:cs/>
        </w:rPr>
        <w:t>महाभारत तात्पर्य निर्णय</w:t>
      </w:r>
    </w:p>
    <w:p w14:paraId="6407B334" w14:textId="77777777" w:rsidR="00E9400C" w:rsidRPr="00AC4226" w:rsidRDefault="00E9400C" w:rsidP="007C105A">
      <w:pPr>
        <w:pStyle w:val="S16S"/>
      </w:pPr>
      <w:r w:rsidRPr="00AC4226">
        <w:rPr>
          <w:cs/>
        </w:rPr>
        <w:t>कनकातुल</w:t>
      </w:r>
      <w:r w:rsidRPr="00AC4226">
        <w:t>-</w:t>
      </w:r>
      <w:r w:rsidRPr="00AC4226">
        <w:rPr>
          <w:cs/>
        </w:rPr>
        <w:t>ताल</w:t>
      </w:r>
      <w:r w:rsidRPr="00AC4226">
        <w:t>-</w:t>
      </w:r>
      <w:r w:rsidRPr="00AC4226">
        <w:rPr>
          <w:cs/>
        </w:rPr>
        <w:t>सन्निभः कमलाक्षो विमलेन्दु</w:t>
      </w:r>
      <w:r w:rsidRPr="00AC4226">
        <w:t>-</w:t>
      </w:r>
      <w:r w:rsidRPr="00AC4226">
        <w:rPr>
          <w:cs/>
        </w:rPr>
        <w:t>सन्मुखः</w:t>
      </w:r>
      <w:r w:rsidR="00D766AC" w:rsidRPr="00AC4226">
        <w:rPr>
          <w:cs/>
        </w:rPr>
        <w:t>।</w:t>
      </w:r>
      <w:r w:rsidR="002A5300" w:rsidRPr="00AC4226">
        <w:rPr>
          <w:cs/>
        </w:rPr>
        <w:br/>
      </w:r>
      <w:r w:rsidRPr="00AC4226">
        <w:rPr>
          <w:cs/>
        </w:rPr>
        <w:t>गज</w:t>
      </w:r>
      <w:r w:rsidRPr="00AC4226">
        <w:t>-</w:t>
      </w:r>
      <w:r w:rsidRPr="00AC4226">
        <w:rPr>
          <w:cs/>
        </w:rPr>
        <w:t>राज</w:t>
      </w:r>
      <w:r w:rsidRPr="00AC4226">
        <w:t>-</w:t>
      </w:r>
      <w:r w:rsidRPr="00AC4226">
        <w:rPr>
          <w:cs/>
        </w:rPr>
        <w:t>गतिर्महा</w:t>
      </w:r>
      <w:r w:rsidRPr="00AC4226">
        <w:t>-</w:t>
      </w:r>
      <w:r w:rsidRPr="00AC4226">
        <w:rPr>
          <w:cs/>
        </w:rPr>
        <w:t>भुजः प्रतियान् को</w:t>
      </w:r>
      <w:r w:rsidR="007A4C1E" w:rsidRPr="00AC4226">
        <w:rPr>
          <w:cs/>
        </w:rPr>
        <w:t>ऽ</w:t>
      </w:r>
      <w:r w:rsidRPr="00AC4226">
        <w:rPr>
          <w:cs/>
        </w:rPr>
        <w:t>यमपूर्व</w:t>
      </w:r>
      <w:r w:rsidRPr="00AC4226">
        <w:t>-</w:t>
      </w:r>
      <w:r w:rsidRPr="00AC4226">
        <w:rPr>
          <w:cs/>
        </w:rPr>
        <w:t>पूरुषः॥</w:t>
      </w:r>
      <w:r w:rsidR="002977D7" w:rsidRPr="00AC4226">
        <w:t>7-</w:t>
      </w:r>
      <w:r w:rsidRPr="00AC4226">
        <w:t>6</w:t>
      </w:r>
      <w:r w:rsidR="0051754E" w:rsidRPr="00AC4226">
        <w:rPr>
          <w:cs/>
        </w:rPr>
        <w:t>॥</w:t>
      </w:r>
    </w:p>
    <w:p w14:paraId="1672ADAE" w14:textId="77777777" w:rsidR="001154C8" w:rsidRPr="00AC4226" w:rsidRDefault="001154C8" w:rsidP="00EC4553">
      <w:pPr>
        <w:pStyle w:val="EngText"/>
      </w:pPr>
      <w:r w:rsidRPr="00AC4226">
        <w:t>7-6. Who is this unique person approaching Lord Vedavyasa statusque (stout and tall) in statu</w:t>
      </w:r>
      <w:r w:rsidR="00857C98">
        <w:t>r</w:t>
      </w:r>
      <w:r w:rsidRPr="00AC4226">
        <w:t xml:space="preserve">e like the </w:t>
      </w:r>
      <w:r w:rsidR="00D975C3" w:rsidRPr="00AC4226">
        <w:t>golden</w:t>
      </w:r>
      <w:r w:rsidRPr="00AC4226">
        <w:t xml:space="preserve"> Sal tree having long arms, charming bright eyes like </w:t>
      </w:r>
      <w:r w:rsidR="00D975C3" w:rsidRPr="00AC4226">
        <w:t>that</w:t>
      </w:r>
      <w:r w:rsidRPr="00AC4226">
        <w:t xml:space="preserve"> of a lotus, a glowing face like the spotless moon and a majestic gait in the manner of an elephant?</w:t>
      </w:r>
    </w:p>
    <w:p w14:paraId="487DB33E" w14:textId="77777777" w:rsidR="00E9400C" w:rsidRPr="00AC4226" w:rsidRDefault="00E9400C" w:rsidP="007C105A">
      <w:pPr>
        <w:pStyle w:val="S16S"/>
      </w:pPr>
      <w:r w:rsidRPr="00AC4226">
        <w:rPr>
          <w:cs/>
        </w:rPr>
        <w:t>अति</w:t>
      </w:r>
      <w:r w:rsidRPr="00AC4226">
        <w:t>-</w:t>
      </w:r>
      <w:r w:rsidRPr="00AC4226">
        <w:rPr>
          <w:cs/>
        </w:rPr>
        <w:t>शान्त</w:t>
      </w:r>
      <w:r w:rsidRPr="00AC4226">
        <w:t>-</w:t>
      </w:r>
      <w:r w:rsidRPr="00AC4226">
        <w:rPr>
          <w:cs/>
        </w:rPr>
        <w:t>वपुर्निशा</w:t>
      </w:r>
      <w:r w:rsidRPr="00AC4226">
        <w:t>-</w:t>
      </w:r>
      <w:r w:rsidRPr="00AC4226">
        <w:rPr>
          <w:cs/>
        </w:rPr>
        <w:t>करः स्वयमेकान्त</w:t>
      </w:r>
      <w:r w:rsidRPr="00AC4226">
        <w:t>-</w:t>
      </w:r>
      <w:r w:rsidRPr="00AC4226">
        <w:rPr>
          <w:cs/>
        </w:rPr>
        <w:t>खरो दिवा</w:t>
      </w:r>
      <w:r w:rsidRPr="00AC4226">
        <w:t>-</w:t>
      </w:r>
      <w:r w:rsidRPr="00AC4226">
        <w:rPr>
          <w:cs/>
        </w:rPr>
        <w:t>करः</w:t>
      </w:r>
      <w:r w:rsidR="00D766AC" w:rsidRPr="00AC4226">
        <w:rPr>
          <w:cs/>
        </w:rPr>
        <w:t>।</w:t>
      </w:r>
      <w:r w:rsidR="002A5300" w:rsidRPr="00AC4226">
        <w:rPr>
          <w:cs/>
        </w:rPr>
        <w:br/>
      </w:r>
      <w:r w:rsidRPr="00AC4226">
        <w:rPr>
          <w:cs/>
        </w:rPr>
        <w:t>इति नास्य गुणार्णवाकृतेः उपमानं भुवनेषु लभ्यते</w:t>
      </w:r>
      <w:r w:rsidR="00D766AC" w:rsidRPr="00AC4226">
        <w:rPr>
          <w:cs/>
        </w:rPr>
        <w:t>॥</w:t>
      </w:r>
      <w:r w:rsidR="002977D7" w:rsidRPr="00AC4226">
        <w:t>7-</w:t>
      </w:r>
      <w:r w:rsidRPr="00AC4226">
        <w:t>7</w:t>
      </w:r>
      <w:r w:rsidR="0051754E" w:rsidRPr="00AC4226">
        <w:rPr>
          <w:cs/>
        </w:rPr>
        <w:t>॥</w:t>
      </w:r>
    </w:p>
    <w:p w14:paraId="195232DC" w14:textId="77777777" w:rsidR="001154C8" w:rsidRPr="00AC4226" w:rsidRDefault="001154C8" w:rsidP="00EC4553">
      <w:pPr>
        <w:pStyle w:val="EngText"/>
      </w:pPr>
      <w:r w:rsidRPr="00AC4226">
        <w:t>7-7</w:t>
      </w:r>
      <w:r w:rsidR="004916BD" w:rsidRPr="00AC4226">
        <w:t>. He</w:t>
      </w:r>
      <w:r w:rsidR="006F0785" w:rsidRPr="00AC4226">
        <w:t xml:space="preserve"> cannot be the glistening moon because he is not icy-cold, nor </w:t>
      </w:r>
      <w:r w:rsidR="00D975C3" w:rsidRPr="00AC4226">
        <w:t>can he</w:t>
      </w:r>
      <w:r w:rsidR="006F0785" w:rsidRPr="00AC4226">
        <w:t xml:space="preserve"> be the dazzling sun with scorching heat: a like of him, who </w:t>
      </w:r>
      <w:r w:rsidR="00D975C3" w:rsidRPr="00AC4226">
        <w:t>possesses</w:t>
      </w:r>
      <w:r w:rsidR="006F0785" w:rsidRPr="00AC4226">
        <w:t xml:space="preserve"> a form full of precious </w:t>
      </w:r>
      <w:r w:rsidR="00D975C3" w:rsidRPr="00AC4226">
        <w:t>qualities,</w:t>
      </w:r>
      <w:r w:rsidR="006F0785" w:rsidRPr="00AC4226">
        <w:t xml:space="preserve"> is never to be found in the whole universe.</w:t>
      </w:r>
    </w:p>
    <w:p w14:paraId="0175D387" w14:textId="77777777" w:rsidR="00E9400C" w:rsidRPr="00AC4226" w:rsidRDefault="00E9400C" w:rsidP="007C105A">
      <w:pPr>
        <w:pStyle w:val="S16S"/>
      </w:pPr>
      <w:r w:rsidRPr="00AC4226">
        <w:rPr>
          <w:cs/>
        </w:rPr>
        <w:t>परमाश्रमिणां गत</w:t>
      </w:r>
      <w:r w:rsidRPr="00AC4226">
        <w:t>-</w:t>
      </w:r>
      <w:r w:rsidRPr="00AC4226">
        <w:rPr>
          <w:cs/>
        </w:rPr>
        <w:t>श्रमो ननु चिह्नानि ब</w:t>
      </w:r>
      <w:r w:rsidR="002D4666">
        <w:rPr>
          <w:rFonts w:hint="cs"/>
          <w:cs/>
        </w:rPr>
        <w:t>ि</w:t>
      </w:r>
      <w:r w:rsidRPr="00AC4226">
        <w:rPr>
          <w:cs/>
        </w:rPr>
        <w:t>भर्ति धीर</w:t>
      </w:r>
      <w:r w:rsidRPr="00AC4226">
        <w:t>-</w:t>
      </w:r>
      <w:r w:rsidRPr="00AC4226">
        <w:rPr>
          <w:cs/>
        </w:rPr>
        <w:t>धीः</w:t>
      </w:r>
      <w:r w:rsidR="002A5300" w:rsidRPr="00AC4226">
        <w:rPr>
          <w:cs/>
        </w:rPr>
        <w:t>।</w:t>
      </w:r>
      <w:r w:rsidR="002A5300" w:rsidRPr="00AC4226">
        <w:rPr>
          <w:cs/>
        </w:rPr>
        <w:br/>
      </w:r>
      <w:r w:rsidRPr="00AC4226">
        <w:rPr>
          <w:cs/>
        </w:rPr>
        <w:t>अपि मानुष</w:t>
      </w:r>
      <w:r w:rsidRPr="00AC4226">
        <w:t>-</w:t>
      </w:r>
      <w:r w:rsidRPr="00AC4226">
        <w:rPr>
          <w:cs/>
        </w:rPr>
        <w:t>भाव</w:t>
      </w:r>
      <w:r w:rsidRPr="00AC4226">
        <w:t>-</w:t>
      </w:r>
      <w:r w:rsidRPr="00AC4226">
        <w:rPr>
          <w:cs/>
        </w:rPr>
        <w:t>विग्रहो विपुलं विस्मयमातनोति नः</w:t>
      </w:r>
      <w:r w:rsidR="00D766AC" w:rsidRPr="00AC4226">
        <w:rPr>
          <w:cs/>
        </w:rPr>
        <w:t>॥</w:t>
      </w:r>
      <w:r w:rsidR="006F0785" w:rsidRPr="00AC4226">
        <w:t>7-</w:t>
      </w:r>
      <w:r w:rsidRPr="00AC4226">
        <w:t>8</w:t>
      </w:r>
      <w:r w:rsidR="0051754E" w:rsidRPr="00AC4226">
        <w:rPr>
          <w:cs/>
        </w:rPr>
        <w:t>॥</w:t>
      </w:r>
    </w:p>
    <w:p w14:paraId="20409EF6" w14:textId="77777777" w:rsidR="006F0785" w:rsidRPr="00AC4226" w:rsidRDefault="006F0785" w:rsidP="00EC4553">
      <w:pPr>
        <w:pStyle w:val="EngText"/>
      </w:pPr>
      <w:r w:rsidRPr="00AC4226">
        <w:t xml:space="preserve">7-8. Indeed, this </w:t>
      </w:r>
      <w:r w:rsidR="00D975C3" w:rsidRPr="00AC4226">
        <w:t>indefatigable</w:t>
      </w:r>
      <w:r w:rsidRPr="00AC4226">
        <w:t xml:space="preserve"> undaunted individual bearing the marks of the excellent ascetic order, though embodied in human form appears surprisingly strange.</w:t>
      </w:r>
    </w:p>
    <w:p w14:paraId="6A1F10B1" w14:textId="77777777" w:rsidR="00E9400C" w:rsidRPr="00AC4226" w:rsidRDefault="00E9400C" w:rsidP="007C105A">
      <w:pPr>
        <w:pStyle w:val="S16S"/>
      </w:pPr>
      <w:r w:rsidRPr="00AC4226">
        <w:rPr>
          <w:cs/>
        </w:rPr>
        <w:lastRenderedPageBreak/>
        <w:t>चतुरश्चतुराननः स्वयं पवनो  वा व्रतिरूप आव्रजन्</w:t>
      </w:r>
      <w:r w:rsidR="00D766AC" w:rsidRPr="00AC4226">
        <w:rPr>
          <w:cs/>
        </w:rPr>
        <w:t>।</w:t>
      </w:r>
      <w:r w:rsidR="002A5300" w:rsidRPr="00AC4226">
        <w:rPr>
          <w:cs/>
        </w:rPr>
        <w:br/>
      </w:r>
      <w:r w:rsidRPr="00AC4226">
        <w:rPr>
          <w:cs/>
        </w:rPr>
        <w:t>श्रुति</w:t>
      </w:r>
      <w:r w:rsidRPr="00AC4226">
        <w:t>-</w:t>
      </w:r>
      <w:r w:rsidRPr="00AC4226">
        <w:rPr>
          <w:cs/>
        </w:rPr>
        <w:t>नाथ</w:t>
      </w:r>
      <w:r w:rsidRPr="00AC4226">
        <w:t>-</w:t>
      </w:r>
      <w:r w:rsidRPr="00AC4226">
        <w:rPr>
          <w:cs/>
        </w:rPr>
        <w:t>दिदृक्षया</w:t>
      </w:r>
      <w:r w:rsidR="007A4C1E" w:rsidRPr="00AC4226">
        <w:rPr>
          <w:cs/>
        </w:rPr>
        <w:t>ऽ</w:t>
      </w:r>
      <w:r w:rsidRPr="00AC4226">
        <w:rPr>
          <w:cs/>
        </w:rPr>
        <w:t>न्यथा न खलु स्यान्निखिलाग्र्य</w:t>
      </w:r>
      <w:r w:rsidRPr="00AC4226">
        <w:t>-</w:t>
      </w:r>
      <w:r w:rsidRPr="00AC4226">
        <w:rPr>
          <w:cs/>
        </w:rPr>
        <w:t>लक्ष्मवान्</w:t>
      </w:r>
      <w:r w:rsidR="00D766AC" w:rsidRPr="00AC4226">
        <w:rPr>
          <w:cs/>
        </w:rPr>
        <w:t>॥</w:t>
      </w:r>
      <w:r w:rsidR="002977D7" w:rsidRPr="00AC4226">
        <w:t>7-</w:t>
      </w:r>
      <w:r w:rsidRPr="00AC4226">
        <w:t>9</w:t>
      </w:r>
      <w:r w:rsidR="0051754E" w:rsidRPr="00AC4226">
        <w:rPr>
          <w:cs/>
        </w:rPr>
        <w:t>॥</w:t>
      </w:r>
    </w:p>
    <w:p w14:paraId="44D04D06" w14:textId="77777777" w:rsidR="006F0785" w:rsidRPr="00AC4226" w:rsidRDefault="006F0785" w:rsidP="00EC4553">
      <w:pPr>
        <w:pStyle w:val="EngText"/>
      </w:pPr>
      <w:r w:rsidRPr="00AC4226">
        <w:t xml:space="preserve">7-9. Can he be the </w:t>
      </w:r>
      <w:r w:rsidR="00D975C3" w:rsidRPr="00AC4226">
        <w:t>wis</w:t>
      </w:r>
      <w:r w:rsidRPr="00AC4226">
        <w:t xml:space="preserve">e four-faced Brahma or Lord Vayu approaching in person, in the guise of a monk with </w:t>
      </w:r>
      <w:r w:rsidR="00E7450F">
        <w:t xml:space="preserve">a </w:t>
      </w:r>
      <w:r w:rsidRPr="00AC4226">
        <w:t>longing to meet their master Lord Vedavyasa? If not so, how can he possess all the exquisite (thirty-two) marks?</w:t>
      </w:r>
    </w:p>
    <w:p w14:paraId="0627C4F0" w14:textId="77777777" w:rsidR="00E9400C" w:rsidRPr="00AC4226" w:rsidRDefault="00E9400C" w:rsidP="007C105A">
      <w:pPr>
        <w:pStyle w:val="S16S"/>
      </w:pPr>
      <w:r w:rsidRPr="00AC4226">
        <w:rPr>
          <w:cs/>
        </w:rPr>
        <w:t>अवलोकित</w:t>
      </w:r>
      <w:r w:rsidRPr="00AC4226">
        <w:t>-</w:t>
      </w:r>
      <w:r w:rsidRPr="00AC4226">
        <w:rPr>
          <w:cs/>
        </w:rPr>
        <w:t>लक्षणः स तैः इति सञ्चिन्त्य कुतूहलाकुलैः</w:t>
      </w:r>
      <w:r w:rsidR="00D766AC" w:rsidRPr="00AC4226">
        <w:rPr>
          <w:cs/>
        </w:rPr>
        <w:t>।</w:t>
      </w:r>
      <w:r w:rsidR="002A5300" w:rsidRPr="00AC4226">
        <w:rPr>
          <w:cs/>
        </w:rPr>
        <w:br/>
      </w:r>
      <w:r w:rsidRPr="00AC4226">
        <w:rPr>
          <w:cs/>
        </w:rPr>
        <w:t>अविळम्ब</w:t>
      </w:r>
      <w:r w:rsidRPr="00AC4226">
        <w:t>-</w:t>
      </w:r>
      <w:r w:rsidRPr="00AC4226">
        <w:rPr>
          <w:cs/>
        </w:rPr>
        <w:t>गतिर्न्यशामयत् तरुमारात् सुर</w:t>
      </w:r>
      <w:r w:rsidRPr="00AC4226">
        <w:t>-</w:t>
      </w:r>
      <w:r w:rsidRPr="00AC4226">
        <w:rPr>
          <w:cs/>
        </w:rPr>
        <w:t>पादपोत्तमम्</w:t>
      </w:r>
      <w:r w:rsidR="00D766AC" w:rsidRPr="00AC4226">
        <w:rPr>
          <w:cs/>
        </w:rPr>
        <w:t>॥</w:t>
      </w:r>
      <w:r w:rsidR="002977D7" w:rsidRPr="00AC4226">
        <w:t>7-</w:t>
      </w:r>
      <w:r w:rsidRPr="00AC4226">
        <w:t>10</w:t>
      </w:r>
      <w:r w:rsidR="0051754E" w:rsidRPr="00AC4226">
        <w:rPr>
          <w:cs/>
        </w:rPr>
        <w:t>॥</w:t>
      </w:r>
    </w:p>
    <w:p w14:paraId="3EBAD1ED" w14:textId="77777777" w:rsidR="00AA03B4" w:rsidRPr="00AC4226" w:rsidRDefault="00AA03B4" w:rsidP="00EC4553">
      <w:pPr>
        <w:pStyle w:val="EngText"/>
      </w:pPr>
      <w:r w:rsidRPr="00AC4226">
        <w:t xml:space="preserve">7-10. Madhwacharya, whose human </w:t>
      </w:r>
      <w:r w:rsidR="00D975C3" w:rsidRPr="00AC4226">
        <w:t>excellences</w:t>
      </w:r>
      <w:r w:rsidRPr="00AC4226">
        <w:t xml:space="preserve"> were so scrutinized by the inquisitive saints and sages hastening ahead, </w:t>
      </w:r>
      <w:r w:rsidR="00D975C3" w:rsidRPr="00AC4226">
        <w:t>discerned</w:t>
      </w:r>
      <w:r w:rsidRPr="00AC4226">
        <w:t xml:space="preserve"> at a distance (in the vicinity) the choice Badari tree esteemed like the celestial trees in heaven (Parijat, Kalpavriksha).</w:t>
      </w:r>
    </w:p>
    <w:p w14:paraId="2014476B" w14:textId="77777777" w:rsidR="00E9400C" w:rsidRPr="00AC4226" w:rsidRDefault="00E9400C" w:rsidP="007C105A">
      <w:pPr>
        <w:pStyle w:val="S16S"/>
      </w:pPr>
      <w:r w:rsidRPr="00AC4226">
        <w:rPr>
          <w:cs/>
        </w:rPr>
        <w:t>मसृण</w:t>
      </w:r>
      <w:r w:rsidRPr="00AC4226">
        <w:t>-</w:t>
      </w:r>
      <w:r w:rsidRPr="00AC4226">
        <w:rPr>
          <w:cs/>
        </w:rPr>
        <w:t>त्वचमुन्नतं ततं बहु</w:t>
      </w:r>
      <w:r w:rsidRPr="00AC4226">
        <w:t>-</w:t>
      </w:r>
      <w:r w:rsidRPr="00AC4226">
        <w:rPr>
          <w:cs/>
        </w:rPr>
        <w:t>शाखा</w:t>
      </w:r>
      <w:r w:rsidRPr="00AC4226">
        <w:t>-</w:t>
      </w:r>
      <w:r w:rsidRPr="00AC4226">
        <w:rPr>
          <w:cs/>
        </w:rPr>
        <w:t>फण</w:t>
      </w:r>
      <w:r w:rsidRPr="00AC4226">
        <w:t>-</w:t>
      </w:r>
      <w:r w:rsidR="002D4666">
        <w:rPr>
          <w:cs/>
        </w:rPr>
        <w:t>सून</w:t>
      </w:r>
      <w:r w:rsidRPr="00AC4226">
        <w:t>-</w:t>
      </w:r>
      <w:r w:rsidRPr="00AC4226">
        <w:rPr>
          <w:cs/>
        </w:rPr>
        <w:t>रत्नकम्</w:t>
      </w:r>
      <w:r w:rsidR="002A5300" w:rsidRPr="00AC4226">
        <w:rPr>
          <w:cs/>
        </w:rPr>
        <w:t>।</w:t>
      </w:r>
      <w:r w:rsidR="002A5300" w:rsidRPr="00AC4226">
        <w:rPr>
          <w:cs/>
        </w:rPr>
        <w:br/>
      </w:r>
      <w:r w:rsidRPr="00AC4226">
        <w:rPr>
          <w:cs/>
        </w:rPr>
        <w:t>भगवन्तमनन्तमन्तिके स्थितमीशस्य निषेवणाय वा</w:t>
      </w:r>
      <w:r w:rsidR="00D766AC" w:rsidRPr="00AC4226">
        <w:rPr>
          <w:cs/>
        </w:rPr>
        <w:t>॥</w:t>
      </w:r>
      <w:r w:rsidR="002977D7" w:rsidRPr="00AC4226">
        <w:t>7-</w:t>
      </w:r>
      <w:r w:rsidRPr="00AC4226">
        <w:t>11</w:t>
      </w:r>
      <w:r w:rsidR="0051754E" w:rsidRPr="00AC4226">
        <w:rPr>
          <w:cs/>
        </w:rPr>
        <w:t>॥</w:t>
      </w:r>
    </w:p>
    <w:p w14:paraId="450490F0" w14:textId="77777777" w:rsidR="00AA03B4" w:rsidRPr="00AC4226" w:rsidRDefault="00AA03B4" w:rsidP="00EC4553">
      <w:pPr>
        <w:pStyle w:val="EngText"/>
      </w:pPr>
      <w:r w:rsidRPr="00AC4226">
        <w:t xml:space="preserve">7-11. The lofty Badari tree with its soft bark, stretching its branches all around sprouted into beaming </w:t>
      </w:r>
      <w:r w:rsidR="00D975C3" w:rsidRPr="00AC4226">
        <w:t>blossoms</w:t>
      </w:r>
      <w:r w:rsidRPr="00AC4226">
        <w:t xml:space="preserve"> appeared like Lord Shesha with his </w:t>
      </w:r>
      <w:r w:rsidR="00D975C3" w:rsidRPr="00AC4226">
        <w:t>sleek</w:t>
      </w:r>
      <w:r w:rsidRPr="00AC4226">
        <w:t xml:space="preserve"> skin spreading his thousand lifted hoods, dazzling with diamonds in their crests, standing in the </w:t>
      </w:r>
      <w:r w:rsidR="004916BD" w:rsidRPr="00AC4226">
        <w:t>neighbourhood</w:t>
      </w:r>
      <w:r w:rsidRPr="00AC4226">
        <w:t xml:space="preserve"> to serve his master Lord Vedavyasa.</w:t>
      </w:r>
    </w:p>
    <w:p w14:paraId="5B392273" w14:textId="77777777" w:rsidR="00E9400C" w:rsidRPr="00AC4226" w:rsidRDefault="00E9400C" w:rsidP="007C105A">
      <w:pPr>
        <w:pStyle w:val="S16S"/>
      </w:pPr>
      <w:r w:rsidRPr="00AC4226">
        <w:rPr>
          <w:cs/>
        </w:rPr>
        <w:t>अतिचित्र</w:t>
      </w:r>
      <w:r w:rsidRPr="00AC4226">
        <w:t>-</w:t>
      </w:r>
      <w:r w:rsidRPr="00AC4226">
        <w:rPr>
          <w:cs/>
        </w:rPr>
        <w:t>विचित्र पत्रिणं बहु</w:t>
      </w:r>
      <w:r w:rsidRPr="00AC4226">
        <w:t>-</w:t>
      </w:r>
      <w:r w:rsidRPr="00AC4226">
        <w:rPr>
          <w:cs/>
        </w:rPr>
        <w:t>वर्णं हरि</w:t>
      </w:r>
      <w:r w:rsidRPr="00AC4226">
        <w:t>-</w:t>
      </w:r>
      <w:r w:rsidRPr="00AC4226">
        <w:rPr>
          <w:cs/>
        </w:rPr>
        <w:t>गो</w:t>
      </w:r>
      <w:r w:rsidRPr="00AC4226">
        <w:t>-</w:t>
      </w:r>
      <w:r w:rsidRPr="00AC4226">
        <w:rPr>
          <w:cs/>
        </w:rPr>
        <w:t>निवारकम्</w:t>
      </w:r>
      <w:r w:rsidR="00D766AC" w:rsidRPr="00AC4226">
        <w:rPr>
          <w:cs/>
        </w:rPr>
        <w:t>।</w:t>
      </w:r>
      <w:r w:rsidR="002A5300" w:rsidRPr="00AC4226">
        <w:rPr>
          <w:cs/>
        </w:rPr>
        <w:br/>
      </w:r>
      <w:r w:rsidRPr="00AC4226">
        <w:rPr>
          <w:cs/>
        </w:rPr>
        <w:t>मुनि</w:t>
      </w:r>
      <w:r w:rsidRPr="00AC4226">
        <w:t>-</w:t>
      </w:r>
      <w:r w:rsidRPr="00AC4226">
        <w:rPr>
          <w:cs/>
        </w:rPr>
        <w:t>नन्दनमिन्दिरा</w:t>
      </w:r>
      <w:r w:rsidRPr="00AC4226">
        <w:t>-</w:t>
      </w:r>
      <w:r w:rsidRPr="00AC4226">
        <w:rPr>
          <w:cs/>
        </w:rPr>
        <w:t>पतेः अथिकेष्टं पततामिवाधिपम्</w:t>
      </w:r>
      <w:r w:rsidR="00D766AC" w:rsidRPr="00AC4226">
        <w:rPr>
          <w:cs/>
        </w:rPr>
        <w:t>॥</w:t>
      </w:r>
      <w:r w:rsidR="002977D7" w:rsidRPr="00AC4226">
        <w:t>7-</w:t>
      </w:r>
      <w:r w:rsidRPr="00AC4226">
        <w:t>12</w:t>
      </w:r>
      <w:r w:rsidR="0051754E" w:rsidRPr="00AC4226">
        <w:rPr>
          <w:cs/>
        </w:rPr>
        <w:t>॥</w:t>
      </w:r>
    </w:p>
    <w:p w14:paraId="39EB78C2" w14:textId="77777777" w:rsidR="00AA03B4" w:rsidRPr="00AC4226" w:rsidRDefault="00AA03B4" w:rsidP="00EC4553">
      <w:pPr>
        <w:pStyle w:val="EngText"/>
      </w:pPr>
      <w:r w:rsidRPr="00AC4226">
        <w:t>7-12. The Badari tree very dear to Lord Vedavyasa, enriched with variegated strange leaves of varie</w:t>
      </w:r>
      <w:r w:rsidR="00E7450F">
        <w:t>d</w:t>
      </w:r>
      <w:r w:rsidRPr="00AC4226">
        <w:t xml:space="preserve"> shapes (big and small) shadowing the rays of the sun and rendering happiness to the </w:t>
      </w:r>
      <w:r w:rsidR="00D975C3" w:rsidRPr="00AC4226">
        <w:t>hermits</w:t>
      </w:r>
      <w:r w:rsidRPr="00AC4226">
        <w:t xml:space="preserve">, glistened like Garuda, the king of birds with his blazing wings, the blessed carrier (most dear to) of Lord Narayana consort of Goddess </w:t>
      </w:r>
      <w:r w:rsidR="00D975C3" w:rsidRPr="00AC4226">
        <w:t>Lakshmi</w:t>
      </w:r>
      <w:r w:rsidRPr="00AC4226">
        <w:t>, the delight of his father Kas</w:t>
      </w:r>
      <w:r w:rsidR="00E7450F">
        <w:t>h</w:t>
      </w:r>
      <w:r w:rsidRPr="00AC4226">
        <w:t xml:space="preserve">yapa, </w:t>
      </w:r>
      <w:r w:rsidR="00D975C3" w:rsidRPr="00AC4226">
        <w:t>impeding</w:t>
      </w:r>
      <w:r w:rsidRPr="00AC4226">
        <w:t xml:space="preserve"> Indra’s thunderbolt.</w:t>
      </w:r>
    </w:p>
    <w:p w14:paraId="1984824C" w14:textId="77777777" w:rsidR="00E9400C" w:rsidRPr="00AC4226" w:rsidRDefault="00E9400C" w:rsidP="007C105A">
      <w:pPr>
        <w:pStyle w:val="S16S"/>
      </w:pPr>
      <w:r w:rsidRPr="00AC4226">
        <w:rPr>
          <w:cs/>
        </w:rPr>
        <w:t>अमृतात्म</w:t>
      </w:r>
      <w:r w:rsidRPr="00AC4226">
        <w:t>-</w:t>
      </w:r>
      <w:r w:rsidRPr="00AC4226">
        <w:rPr>
          <w:cs/>
        </w:rPr>
        <w:t>मह</w:t>
      </w:r>
      <w:r w:rsidR="002D4666">
        <w:rPr>
          <w:rFonts w:hint="cs"/>
          <w:cs/>
        </w:rPr>
        <w:t>ा</w:t>
      </w:r>
      <w:r w:rsidRPr="00AC4226">
        <w:t>-</w:t>
      </w:r>
      <w:r w:rsidRPr="00AC4226">
        <w:rPr>
          <w:cs/>
        </w:rPr>
        <w:t>फल</w:t>
      </w:r>
      <w:r w:rsidRPr="00AC4226">
        <w:t>-</w:t>
      </w:r>
      <w:r w:rsidRPr="00AC4226">
        <w:rPr>
          <w:cs/>
        </w:rPr>
        <w:t>प्रदं दुरवापं हरि</w:t>
      </w:r>
      <w:r w:rsidRPr="00AC4226">
        <w:t>-</w:t>
      </w:r>
      <w:r w:rsidRPr="00AC4226">
        <w:rPr>
          <w:cs/>
        </w:rPr>
        <w:t>भक्ति</w:t>
      </w:r>
      <w:r w:rsidRPr="00AC4226">
        <w:t>-</w:t>
      </w:r>
      <w:r w:rsidRPr="00AC4226">
        <w:rPr>
          <w:cs/>
        </w:rPr>
        <w:t>वर्जितैः</w:t>
      </w:r>
      <w:r w:rsidR="00AA03B4" w:rsidRPr="00AC4226">
        <w:rPr>
          <w:cs/>
        </w:rPr>
        <w:t>।</w:t>
      </w:r>
      <w:r w:rsidR="00AA03B4" w:rsidRPr="00AC4226">
        <w:br/>
      </w:r>
      <w:r w:rsidRPr="00AC4226">
        <w:rPr>
          <w:cs/>
        </w:rPr>
        <w:t>श्रित</w:t>
      </w:r>
      <w:r w:rsidRPr="00AC4226">
        <w:t>-</w:t>
      </w:r>
      <w:r w:rsidRPr="00AC4226">
        <w:rPr>
          <w:cs/>
        </w:rPr>
        <w:t>साधु</w:t>
      </w:r>
      <w:r w:rsidRPr="00AC4226">
        <w:t>-</w:t>
      </w:r>
      <w:r w:rsidRPr="00AC4226">
        <w:rPr>
          <w:cs/>
        </w:rPr>
        <w:t>पुराण</w:t>
      </w:r>
      <w:r w:rsidRPr="00AC4226">
        <w:t>-</w:t>
      </w:r>
      <w:r w:rsidRPr="00AC4226">
        <w:rPr>
          <w:cs/>
        </w:rPr>
        <w:t>भारतं निगमं मूर्तमिवोरु</w:t>
      </w:r>
      <w:r w:rsidRPr="00AC4226">
        <w:t>-</w:t>
      </w:r>
      <w:r w:rsidRPr="00AC4226">
        <w:rPr>
          <w:cs/>
        </w:rPr>
        <w:t>शाखिनम्</w:t>
      </w:r>
      <w:r w:rsidR="00D766AC" w:rsidRPr="00AC4226">
        <w:rPr>
          <w:cs/>
        </w:rPr>
        <w:t>॥</w:t>
      </w:r>
      <w:r w:rsidR="002977D7" w:rsidRPr="00AC4226">
        <w:t>7-</w:t>
      </w:r>
      <w:r w:rsidRPr="00AC4226">
        <w:t>13</w:t>
      </w:r>
      <w:r w:rsidR="0051754E" w:rsidRPr="00AC4226">
        <w:rPr>
          <w:cs/>
        </w:rPr>
        <w:t>॥</w:t>
      </w:r>
    </w:p>
    <w:p w14:paraId="0B874C98" w14:textId="77777777" w:rsidR="00AA03B4" w:rsidRPr="00AC4226" w:rsidRDefault="00AA03B4" w:rsidP="00EC4553">
      <w:pPr>
        <w:pStyle w:val="EngText"/>
      </w:pPr>
      <w:r w:rsidRPr="00AC4226">
        <w:t xml:space="preserve">7-13. Madhwacharya saw that tall branched-out Badari tree, yielding delicious fruits inaccessible to the ineligible Avaishnavas, the seat of </w:t>
      </w:r>
      <w:r w:rsidRPr="00AC4226">
        <w:lastRenderedPageBreak/>
        <w:t>discourses on Bharata and Satwik Puranas that appeared like the Vedas incarnate with their</w:t>
      </w:r>
      <w:r w:rsidR="00F13D19" w:rsidRPr="00AC4226">
        <w:t xml:space="preserve"> varied sections, leading its devotees to salvation impossible to be attained by the undeserving, with the Satwik Puranas and epics based on it.</w:t>
      </w:r>
    </w:p>
    <w:p w14:paraId="6092126C" w14:textId="77777777" w:rsidR="00E9400C" w:rsidRPr="00AC4226" w:rsidRDefault="00E9400C" w:rsidP="007C105A">
      <w:pPr>
        <w:pStyle w:val="S16S"/>
      </w:pPr>
      <w:r w:rsidRPr="00AC4226">
        <w:rPr>
          <w:cs/>
        </w:rPr>
        <w:t xml:space="preserve">अथ तस्य </w:t>
      </w:r>
      <w:r w:rsidR="002D4666">
        <w:rPr>
          <w:rFonts w:hint="cs"/>
          <w:cs/>
        </w:rPr>
        <w:t>स</w:t>
      </w:r>
      <w:r w:rsidRPr="00AC4226">
        <w:rPr>
          <w:cs/>
        </w:rPr>
        <w:t xml:space="preserve"> वेदिकान्तरे सु</w:t>
      </w:r>
      <w:r w:rsidRPr="00AC4226">
        <w:t>-</w:t>
      </w:r>
      <w:r w:rsidRPr="00AC4226">
        <w:rPr>
          <w:cs/>
        </w:rPr>
        <w:t>विशाले विमले मनो</w:t>
      </w:r>
      <w:r w:rsidRPr="00AC4226">
        <w:t>-</w:t>
      </w:r>
      <w:r w:rsidRPr="00AC4226">
        <w:rPr>
          <w:cs/>
        </w:rPr>
        <w:t>हरे</w:t>
      </w:r>
      <w:r w:rsidR="00D766AC" w:rsidRPr="00AC4226">
        <w:rPr>
          <w:cs/>
        </w:rPr>
        <w:t>।</w:t>
      </w:r>
      <w:r w:rsidR="002A5300" w:rsidRPr="00AC4226">
        <w:rPr>
          <w:cs/>
        </w:rPr>
        <w:br/>
      </w:r>
      <w:r w:rsidRPr="00AC4226">
        <w:rPr>
          <w:cs/>
        </w:rPr>
        <w:t>अवलोकितवाननन्त</w:t>
      </w:r>
      <w:r w:rsidRPr="00AC4226">
        <w:t>-</w:t>
      </w:r>
      <w:r w:rsidRPr="00AC4226">
        <w:rPr>
          <w:cs/>
        </w:rPr>
        <w:t>धीः दिवि देवानिव तापसोत्तमान्</w:t>
      </w:r>
      <w:r w:rsidR="00D766AC" w:rsidRPr="00AC4226">
        <w:rPr>
          <w:cs/>
        </w:rPr>
        <w:t>॥</w:t>
      </w:r>
      <w:r w:rsidR="002977D7" w:rsidRPr="00AC4226">
        <w:t>7-</w:t>
      </w:r>
      <w:r w:rsidRPr="00AC4226">
        <w:t>14</w:t>
      </w:r>
      <w:r w:rsidR="0051754E" w:rsidRPr="00AC4226">
        <w:rPr>
          <w:cs/>
        </w:rPr>
        <w:t>॥</w:t>
      </w:r>
    </w:p>
    <w:p w14:paraId="5ED9A3B5" w14:textId="77777777" w:rsidR="00F13D19" w:rsidRPr="00AC4226" w:rsidRDefault="00F13D19" w:rsidP="00EC4553">
      <w:pPr>
        <w:pStyle w:val="EngText"/>
      </w:pPr>
      <w:r w:rsidRPr="00AC4226">
        <w:t xml:space="preserve">7-14. Poornaprajna then observed the broad, pure and charming </w:t>
      </w:r>
      <w:r w:rsidR="00D975C3" w:rsidRPr="00AC4226">
        <w:t>dais</w:t>
      </w:r>
      <w:r w:rsidRPr="00AC4226">
        <w:t xml:space="preserve"> (formed by the roots of </w:t>
      </w:r>
      <w:r w:rsidR="00D975C3" w:rsidRPr="00AC4226">
        <w:t>the)</w:t>
      </w:r>
      <w:r w:rsidRPr="00AC4226">
        <w:t xml:space="preserve"> Badari tree where squatted the distinguished monks glistening like Gods in heaven.</w:t>
      </w:r>
    </w:p>
    <w:p w14:paraId="5E6A34DD" w14:textId="77777777" w:rsidR="00E9400C" w:rsidRPr="00AC4226" w:rsidRDefault="00E9400C" w:rsidP="007C105A">
      <w:pPr>
        <w:pStyle w:val="S16S"/>
      </w:pPr>
      <w:r w:rsidRPr="00AC4226">
        <w:rPr>
          <w:cs/>
        </w:rPr>
        <w:t>अपि सप्त</w:t>
      </w:r>
      <w:r w:rsidRPr="00AC4226">
        <w:t>-</w:t>
      </w:r>
      <w:r w:rsidRPr="00AC4226">
        <w:rPr>
          <w:cs/>
        </w:rPr>
        <w:t>तया विराजितान् गत</w:t>
      </w:r>
      <w:r w:rsidRPr="00AC4226">
        <w:t>-</w:t>
      </w:r>
      <w:r w:rsidRPr="00AC4226">
        <w:rPr>
          <w:cs/>
        </w:rPr>
        <w:t>सङ्ख्यान् गुणिनो गुणोज्झितान्</w:t>
      </w:r>
      <w:r w:rsidR="00D766AC" w:rsidRPr="00AC4226">
        <w:rPr>
          <w:cs/>
        </w:rPr>
        <w:t>।</w:t>
      </w:r>
      <w:r w:rsidR="002A5300" w:rsidRPr="00AC4226">
        <w:rPr>
          <w:cs/>
        </w:rPr>
        <w:br/>
      </w:r>
      <w:r w:rsidRPr="00AC4226">
        <w:rPr>
          <w:cs/>
        </w:rPr>
        <w:t>अपि मन्यु</w:t>
      </w:r>
      <w:r w:rsidRPr="00AC4226">
        <w:t>-</w:t>
      </w:r>
      <w:r w:rsidRPr="00AC4226">
        <w:rPr>
          <w:cs/>
        </w:rPr>
        <w:t>मदादि</w:t>
      </w:r>
      <w:r w:rsidRPr="00AC4226">
        <w:t>-</w:t>
      </w:r>
      <w:r w:rsidRPr="00AC4226">
        <w:rPr>
          <w:cs/>
        </w:rPr>
        <w:t>वर्जितान् गत</w:t>
      </w:r>
      <w:r w:rsidR="00D449DE">
        <w:rPr>
          <w:rFonts w:cs="Tunga" w:hint="cs"/>
          <w:cs/>
          <w:lang w:bidi="kn-IN"/>
        </w:rPr>
        <w:t>-</w:t>
      </w:r>
      <w:r w:rsidRPr="00AC4226">
        <w:rPr>
          <w:cs/>
        </w:rPr>
        <w:t>भोगान् पवनाशनान् सदा</w:t>
      </w:r>
      <w:r w:rsidR="00D766AC" w:rsidRPr="00AC4226">
        <w:rPr>
          <w:cs/>
        </w:rPr>
        <w:t>॥</w:t>
      </w:r>
      <w:r w:rsidR="002977D7" w:rsidRPr="00AC4226">
        <w:t>7-</w:t>
      </w:r>
      <w:r w:rsidRPr="00AC4226">
        <w:t>15</w:t>
      </w:r>
      <w:r w:rsidR="0051754E" w:rsidRPr="00AC4226">
        <w:rPr>
          <w:cs/>
        </w:rPr>
        <w:t>॥</w:t>
      </w:r>
    </w:p>
    <w:p w14:paraId="2B7AE185" w14:textId="77777777" w:rsidR="00F13D19" w:rsidRPr="00AC4226" w:rsidRDefault="00F13D19" w:rsidP="00EC4553">
      <w:pPr>
        <w:pStyle w:val="EngText"/>
      </w:pPr>
      <w:r w:rsidRPr="00AC4226">
        <w:t>7-15. These meritorious impeccable ascetics with matted locks of hair, many</w:t>
      </w:r>
      <w:r w:rsidR="00E7450F">
        <w:t xml:space="preserve"> many</w:t>
      </w:r>
      <w:r w:rsidRPr="00AC4226">
        <w:t xml:space="preserve"> in number who had renounced the </w:t>
      </w:r>
      <w:r w:rsidR="00D975C3" w:rsidRPr="00AC4226">
        <w:t>worldly</w:t>
      </w:r>
      <w:r w:rsidRPr="00AC4226">
        <w:t xml:space="preserve"> enjoyments and vanquished the six human infirmities (like anger), while some having no sacred thread on their bodies, subsisted on air like the serpents.</w:t>
      </w:r>
    </w:p>
    <w:p w14:paraId="242A7FFD" w14:textId="77777777" w:rsidR="00E9400C" w:rsidRPr="00AC4226" w:rsidRDefault="00E9400C" w:rsidP="007C105A">
      <w:pPr>
        <w:pStyle w:val="S16S"/>
      </w:pPr>
      <w:r w:rsidRPr="00AC4226">
        <w:rPr>
          <w:cs/>
        </w:rPr>
        <w:t>मुनि</w:t>
      </w:r>
      <w:r w:rsidRPr="00AC4226">
        <w:t>-</w:t>
      </w:r>
      <w:r w:rsidRPr="00AC4226">
        <w:rPr>
          <w:cs/>
        </w:rPr>
        <w:t>मण्डल</w:t>
      </w:r>
      <w:r w:rsidRPr="00AC4226">
        <w:t>-</w:t>
      </w:r>
      <w:r w:rsidRPr="00AC4226">
        <w:rPr>
          <w:cs/>
        </w:rPr>
        <w:t>मध्य</w:t>
      </w:r>
      <w:r w:rsidRPr="00AC4226">
        <w:t>-</w:t>
      </w:r>
      <w:r w:rsidRPr="00AC4226">
        <w:rPr>
          <w:cs/>
        </w:rPr>
        <w:t>वर्तिनं त्रि</w:t>
      </w:r>
      <w:r w:rsidRPr="00AC4226">
        <w:t>-</w:t>
      </w:r>
      <w:r w:rsidRPr="00AC4226">
        <w:rPr>
          <w:cs/>
        </w:rPr>
        <w:t>जगन्मण्डल</w:t>
      </w:r>
      <w:r w:rsidRPr="00AC4226">
        <w:t>-</w:t>
      </w:r>
      <w:r w:rsidRPr="00AC4226">
        <w:rPr>
          <w:cs/>
        </w:rPr>
        <w:t>मण्डनायितम्</w:t>
      </w:r>
      <w:r w:rsidR="00D766AC" w:rsidRPr="00AC4226">
        <w:rPr>
          <w:cs/>
        </w:rPr>
        <w:t>।</w:t>
      </w:r>
      <w:r w:rsidR="002A5300" w:rsidRPr="00AC4226">
        <w:rPr>
          <w:cs/>
        </w:rPr>
        <w:br/>
      </w:r>
      <w:r w:rsidRPr="00AC4226">
        <w:rPr>
          <w:cs/>
        </w:rPr>
        <w:t>इह सत्यवती</w:t>
      </w:r>
      <w:r w:rsidRPr="00AC4226">
        <w:t>-</w:t>
      </w:r>
      <w:r w:rsidRPr="00AC4226">
        <w:rPr>
          <w:cs/>
        </w:rPr>
        <w:t>सुतं हरिं परि</w:t>
      </w:r>
      <w:r w:rsidRPr="00AC4226">
        <w:t>-</w:t>
      </w:r>
      <w:r w:rsidRPr="00AC4226">
        <w:rPr>
          <w:cs/>
        </w:rPr>
        <w:t>पूर्ण</w:t>
      </w:r>
      <w:r w:rsidRPr="00AC4226">
        <w:t>-</w:t>
      </w:r>
      <w:r w:rsidRPr="00AC4226">
        <w:rPr>
          <w:cs/>
        </w:rPr>
        <w:t>प्रमतिः समैक्षत</w:t>
      </w:r>
      <w:r w:rsidR="00D766AC" w:rsidRPr="00AC4226">
        <w:rPr>
          <w:cs/>
        </w:rPr>
        <w:t>॥</w:t>
      </w:r>
      <w:r w:rsidR="002977D7" w:rsidRPr="00AC4226">
        <w:t>7-</w:t>
      </w:r>
      <w:r w:rsidRPr="00AC4226">
        <w:t>16</w:t>
      </w:r>
      <w:r w:rsidR="0051754E" w:rsidRPr="00AC4226">
        <w:rPr>
          <w:cs/>
        </w:rPr>
        <w:t>॥</w:t>
      </w:r>
    </w:p>
    <w:p w14:paraId="0D7CCA21" w14:textId="77777777" w:rsidR="00F13D19" w:rsidRPr="00AC4226" w:rsidRDefault="00F13D19" w:rsidP="00EC4553">
      <w:pPr>
        <w:pStyle w:val="EngText"/>
      </w:pPr>
      <w:r w:rsidRPr="00AC4226">
        <w:t>7-16. Poornaprajna saw distinctly Lord Narayana seated on the platform in the midst of the multitude of saints, embodied as Vedavyasa, the son of Satyavati, the adornment of the three worlds.</w:t>
      </w:r>
    </w:p>
    <w:p w14:paraId="076316D4" w14:textId="77777777" w:rsidR="00E9400C" w:rsidRPr="00AC4226" w:rsidRDefault="00E9400C" w:rsidP="007C105A">
      <w:pPr>
        <w:pStyle w:val="S16S"/>
      </w:pPr>
      <w:r w:rsidRPr="00AC4226">
        <w:rPr>
          <w:cs/>
        </w:rPr>
        <w:t>निज</w:t>
      </w:r>
      <w:r w:rsidRPr="00AC4226">
        <w:t>-</w:t>
      </w:r>
      <w:r w:rsidRPr="00AC4226">
        <w:rPr>
          <w:cs/>
        </w:rPr>
        <w:t>हृत्</w:t>
      </w:r>
      <w:r w:rsidRPr="00AC4226">
        <w:t>-</w:t>
      </w:r>
      <w:r w:rsidRPr="00AC4226">
        <w:rPr>
          <w:cs/>
        </w:rPr>
        <w:t>कमले</w:t>
      </w:r>
      <w:r w:rsidR="007A4C1E" w:rsidRPr="00AC4226">
        <w:rPr>
          <w:cs/>
        </w:rPr>
        <w:t>ऽ</w:t>
      </w:r>
      <w:r w:rsidRPr="00AC4226">
        <w:rPr>
          <w:cs/>
        </w:rPr>
        <w:t>ति</w:t>
      </w:r>
      <w:r w:rsidRPr="00AC4226">
        <w:t>-</w:t>
      </w:r>
      <w:r w:rsidRPr="00AC4226">
        <w:rPr>
          <w:cs/>
        </w:rPr>
        <w:t>निर्मले सततं साधु निशामयन्नपि</w:t>
      </w:r>
      <w:r w:rsidR="00D766AC" w:rsidRPr="00AC4226">
        <w:rPr>
          <w:cs/>
        </w:rPr>
        <w:t>।</w:t>
      </w:r>
      <w:r w:rsidR="002A5300" w:rsidRPr="00AC4226">
        <w:rPr>
          <w:cs/>
        </w:rPr>
        <w:br/>
      </w:r>
      <w:r w:rsidRPr="00AC4226">
        <w:rPr>
          <w:cs/>
        </w:rPr>
        <w:t>अवलोक्य पुनः पुनर्नवं तमसौ विस्मित इत्यचिन्तयत्</w:t>
      </w:r>
      <w:r w:rsidR="00D766AC" w:rsidRPr="00AC4226">
        <w:rPr>
          <w:cs/>
        </w:rPr>
        <w:t>॥</w:t>
      </w:r>
      <w:r w:rsidR="002977D7" w:rsidRPr="00AC4226">
        <w:t>7-</w:t>
      </w:r>
      <w:r w:rsidRPr="00AC4226">
        <w:t>17</w:t>
      </w:r>
      <w:r w:rsidR="0051754E" w:rsidRPr="00AC4226">
        <w:rPr>
          <w:cs/>
        </w:rPr>
        <w:t>॥</w:t>
      </w:r>
    </w:p>
    <w:p w14:paraId="7F6F7763" w14:textId="77777777" w:rsidR="00F13D19" w:rsidRPr="00AC4226" w:rsidRDefault="00F13D19" w:rsidP="00EC4553">
      <w:pPr>
        <w:pStyle w:val="EngText"/>
      </w:pPr>
      <w:r w:rsidRPr="00AC4226">
        <w:t xml:space="preserve">7-17. Poornaprajna who always clearly discerned Lord Vedavyasa in the inmost sacred sanctum of his </w:t>
      </w:r>
      <w:r w:rsidR="00D975C3" w:rsidRPr="00AC4226">
        <w:t>heart</w:t>
      </w:r>
      <w:r w:rsidRPr="00AC4226">
        <w:t xml:space="preserve"> looked at him again and </w:t>
      </w:r>
      <w:r w:rsidR="00D975C3" w:rsidRPr="00AC4226">
        <w:t>again</w:t>
      </w:r>
      <w:r w:rsidRPr="00AC4226">
        <w:t xml:space="preserve"> as appeared the new every time, being surprised contemplated thus:</w:t>
      </w:r>
    </w:p>
    <w:p w14:paraId="72440FE4" w14:textId="77777777" w:rsidR="00E9400C" w:rsidRPr="00AC4226" w:rsidRDefault="00E9400C" w:rsidP="007C105A">
      <w:pPr>
        <w:pStyle w:val="S16S"/>
      </w:pPr>
      <w:r w:rsidRPr="00AC4226">
        <w:rPr>
          <w:cs/>
        </w:rPr>
        <w:t>अगणय्य</w:t>
      </w:r>
      <w:r w:rsidRPr="00AC4226">
        <w:t>-</w:t>
      </w:r>
      <w:r w:rsidRPr="00AC4226">
        <w:rPr>
          <w:cs/>
        </w:rPr>
        <w:t>गुणार्णवो</w:t>
      </w:r>
      <w:r w:rsidR="007A4C1E" w:rsidRPr="00AC4226">
        <w:rPr>
          <w:cs/>
        </w:rPr>
        <w:t>ऽ</w:t>
      </w:r>
      <w:r w:rsidRPr="00AC4226">
        <w:rPr>
          <w:cs/>
        </w:rPr>
        <w:t>मलः स हि नारायण एष केवलम्</w:t>
      </w:r>
      <w:r w:rsidR="00D766AC" w:rsidRPr="00AC4226">
        <w:rPr>
          <w:cs/>
        </w:rPr>
        <w:t>।</w:t>
      </w:r>
      <w:r w:rsidR="002A5300" w:rsidRPr="00AC4226">
        <w:rPr>
          <w:cs/>
        </w:rPr>
        <w:br/>
      </w:r>
      <w:r w:rsidRPr="00AC4226">
        <w:rPr>
          <w:cs/>
        </w:rPr>
        <w:t>विधिना</w:t>
      </w:r>
      <w:r w:rsidR="007A4C1E" w:rsidRPr="00AC4226">
        <w:rPr>
          <w:cs/>
        </w:rPr>
        <w:t>ऽ</w:t>
      </w:r>
      <w:r w:rsidRPr="00AC4226">
        <w:rPr>
          <w:cs/>
        </w:rPr>
        <w:t>नुसृतं पराशरात् सुषुवे सत्यवती किलात्र यम्</w:t>
      </w:r>
      <w:r w:rsidR="00D766AC" w:rsidRPr="00AC4226">
        <w:rPr>
          <w:cs/>
        </w:rPr>
        <w:t>॥</w:t>
      </w:r>
      <w:r w:rsidR="002977D7" w:rsidRPr="00AC4226">
        <w:t>7-</w:t>
      </w:r>
      <w:r w:rsidRPr="00AC4226">
        <w:t>18</w:t>
      </w:r>
      <w:r w:rsidR="0051754E" w:rsidRPr="00AC4226">
        <w:rPr>
          <w:cs/>
        </w:rPr>
        <w:t>॥</w:t>
      </w:r>
    </w:p>
    <w:p w14:paraId="382292A4" w14:textId="77777777" w:rsidR="00F13D19" w:rsidRPr="00AC4226" w:rsidRDefault="00F13D19" w:rsidP="00EC4553">
      <w:pPr>
        <w:pStyle w:val="EngText"/>
      </w:pPr>
      <w:r w:rsidRPr="00AC4226">
        <w:t>7-18. The impeccable Lord Vedavyasa is the very incarnation of Lord Narayana, the repository of countless worthy attributes who being implored by Chaturmukha Brahma manifested (on earth) as the son of Satyavati and sage Parasara.</w:t>
      </w:r>
    </w:p>
    <w:p w14:paraId="21607E50" w14:textId="77777777" w:rsidR="00E9400C" w:rsidRPr="00AC4226" w:rsidRDefault="00E9400C" w:rsidP="007C105A">
      <w:pPr>
        <w:pStyle w:val="S16S"/>
      </w:pPr>
      <w:r w:rsidRPr="00AC4226">
        <w:rPr>
          <w:cs/>
        </w:rPr>
        <w:lastRenderedPageBreak/>
        <w:t>धवळे</w:t>
      </w:r>
      <w:r w:rsidR="007A4C1E" w:rsidRPr="00AC4226">
        <w:rPr>
          <w:cs/>
        </w:rPr>
        <w:t>ऽ</w:t>
      </w:r>
      <w:r w:rsidRPr="00AC4226">
        <w:rPr>
          <w:cs/>
        </w:rPr>
        <w:t>स्य मनः</w:t>
      </w:r>
      <w:r w:rsidRPr="00AC4226">
        <w:t>-</w:t>
      </w:r>
      <w:r w:rsidRPr="00AC4226">
        <w:rPr>
          <w:cs/>
        </w:rPr>
        <w:t>पयो</w:t>
      </w:r>
      <w:r w:rsidRPr="00AC4226">
        <w:t>-</w:t>
      </w:r>
      <w:r w:rsidRPr="00AC4226">
        <w:rPr>
          <w:cs/>
        </w:rPr>
        <w:t>निधौ सदनुक्रोश</w:t>
      </w:r>
      <w:r w:rsidRPr="00AC4226">
        <w:t>-</w:t>
      </w:r>
      <w:r w:rsidRPr="00AC4226">
        <w:rPr>
          <w:cs/>
        </w:rPr>
        <w:t>गिरीन्द्र</w:t>
      </w:r>
      <w:r w:rsidRPr="00AC4226">
        <w:t>-</w:t>
      </w:r>
      <w:r w:rsidRPr="00AC4226">
        <w:rPr>
          <w:cs/>
        </w:rPr>
        <w:t>लोळिते</w:t>
      </w:r>
      <w:r w:rsidR="002A5300" w:rsidRPr="00AC4226">
        <w:rPr>
          <w:cs/>
        </w:rPr>
        <w:t>।</w:t>
      </w:r>
      <w:r w:rsidR="002A5300" w:rsidRPr="00AC4226">
        <w:rPr>
          <w:cs/>
        </w:rPr>
        <w:br/>
      </w:r>
      <w:r w:rsidR="00D449DE">
        <w:rPr>
          <w:cs/>
        </w:rPr>
        <w:t>प्रकट</w:t>
      </w:r>
      <w:r w:rsidR="00D449DE">
        <w:rPr>
          <w:rFonts w:hint="cs"/>
          <w:cs/>
        </w:rPr>
        <w:t>ी</w:t>
      </w:r>
      <w:r w:rsidRPr="00AC4226">
        <w:t>-</w:t>
      </w:r>
      <w:r w:rsidRPr="00AC4226">
        <w:rPr>
          <w:cs/>
        </w:rPr>
        <w:t>भवति स्म सुन्दरी दयिता दैत्य</w:t>
      </w:r>
      <w:r w:rsidRPr="00AC4226">
        <w:t>-</w:t>
      </w:r>
      <w:r w:rsidRPr="00AC4226">
        <w:rPr>
          <w:cs/>
        </w:rPr>
        <w:t>रिपोस्त्रयी</w:t>
      </w:r>
      <w:r w:rsidRPr="00AC4226">
        <w:t>-</w:t>
      </w:r>
      <w:r w:rsidRPr="00AC4226">
        <w:rPr>
          <w:cs/>
        </w:rPr>
        <w:t>मयी</w:t>
      </w:r>
      <w:r w:rsidR="00D766AC" w:rsidRPr="00AC4226">
        <w:rPr>
          <w:cs/>
        </w:rPr>
        <w:t>॥</w:t>
      </w:r>
      <w:r w:rsidR="002977D7" w:rsidRPr="00AC4226">
        <w:t>7-</w:t>
      </w:r>
      <w:r w:rsidRPr="00AC4226">
        <w:t>19</w:t>
      </w:r>
      <w:r w:rsidR="0051754E" w:rsidRPr="00AC4226">
        <w:rPr>
          <w:cs/>
        </w:rPr>
        <w:t>॥</w:t>
      </w:r>
    </w:p>
    <w:p w14:paraId="0DDA89A6" w14:textId="77777777" w:rsidR="00F13D19" w:rsidRPr="00AC4226" w:rsidRDefault="00F13D19" w:rsidP="00EC4553">
      <w:pPr>
        <w:pStyle w:val="EngText"/>
      </w:pPr>
      <w:r w:rsidRPr="00AC4226">
        <w:t>7-19. From the immaculate mind of Lord Vedavyasa, the adversary of the Asuras moved with mercy for the meritorious, manifested the three sacred shrutis like the lovely (goddess) Mahalakshmi, beloved of the Lord Narayana appearing in the milky ocean (when)</w:t>
      </w:r>
      <w:r w:rsidR="00EB7E28">
        <w:t xml:space="preserve"> </w:t>
      </w:r>
      <w:r w:rsidRPr="00AC4226">
        <w:t>churned with the Mandara mountain.</w:t>
      </w:r>
    </w:p>
    <w:p w14:paraId="13DF5CD4" w14:textId="77777777" w:rsidR="00E9400C" w:rsidRPr="00AC4226" w:rsidRDefault="00E9400C" w:rsidP="007C105A">
      <w:pPr>
        <w:pStyle w:val="S16S"/>
      </w:pPr>
      <w:r w:rsidRPr="00AC4226">
        <w:rPr>
          <w:cs/>
        </w:rPr>
        <w:t>इत एव पुराण</w:t>
      </w:r>
      <w:r w:rsidRPr="00AC4226">
        <w:t>-</w:t>
      </w:r>
      <w:r w:rsidRPr="00AC4226">
        <w:rPr>
          <w:cs/>
        </w:rPr>
        <w:t>गौर</w:t>
      </w:r>
      <w:r w:rsidRPr="00AC4226">
        <w:t>-</w:t>
      </w:r>
      <w:r w:rsidRPr="00AC4226">
        <w:rPr>
          <w:cs/>
        </w:rPr>
        <w:t>गौ स</w:t>
      </w:r>
      <w:r w:rsidRPr="00AC4226">
        <w:t>-</w:t>
      </w:r>
      <w:r w:rsidRPr="00AC4226">
        <w:rPr>
          <w:cs/>
        </w:rPr>
        <w:t>माहाभारत</w:t>
      </w:r>
      <w:r w:rsidRPr="00AC4226">
        <w:t>-</w:t>
      </w:r>
      <w:r w:rsidRPr="00AC4226">
        <w:rPr>
          <w:cs/>
        </w:rPr>
        <w:t>पारिजातके</w:t>
      </w:r>
      <w:r w:rsidR="00D766AC" w:rsidRPr="00AC4226">
        <w:rPr>
          <w:cs/>
        </w:rPr>
        <w:t>।</w:t>
      </w:r>
      <w:r w:rsidR="002A5300" w:rsidRPr="00AC4226">
        <w:rPr>
          <w:cs/>
        </w:rPr>
        <w:br/>
      </w:r>
      <w:r w:rsidR="00D449DE">
        <w:rPr>
          <w:cs/>
        </w:rPr>
        <w:t>सति जातवत</w:t>
      </w:r>
      <w:r w:rsidR="00D449DE">
        <w:rPr>
          <w:rFonts w:hint="cs"/>
          <w:cs/>
        </w:rPr>
        <w:t>ि</w:t>
      </w:r>
      <w:r w:rsidRPr="00AC4226">
        <w:rPr>
          <w:cs/>
        </w:rPr>
        <w:t xml:space="preserve"> व्यजायत प्रवरं सूत्र</w:t>
      </w:r>
      <w:r w:rsidRPr="00AC4226">
        <w:t>-</w:t>
      </w:r>
      <w:r w:rsidRPr="00AC4226">
        <w:rPr>
          <w:cs/>
        </w:rPr>
        <w:t>गणामृतं स्वयम्</w:t>
      </w:r>
      <w:r w:rsidR="00D766AC" w:rsidRPr="00AC4226">
        <w:rPr>
          <w:cs/>
        </w:rPr>
        <w:t>॥</w:t>
      </w:r>
      <w:r w:rsidR="002977D7" w:rsidRPr="00AC4226">
        <w:t>7-</w:t>
      </w:r>
      <w:r w:rsidRPr="00AC4226">
        <w:t>20</w:t>
      </w:r>
      <w:r w:rsidR="0051754E" w:rsidRPr="00AC4226">
        <w:rPr>
          <w:cs/>
        </w:rPr>
        <w:t>॥</w:t>
      </w:r>
    </w:p>
    <w:p w14:paraId="7AF8FB57" w14:textId="77777777" w:rsidR="00F13D19" w:rsidRPr="00AC4226" w:rsidRDefault="00F13D19" w:rsidP="00EC4553">
      <w:pPr>
        <w:pStyle w:val="EngText"/>
      </w:pPr>
      <w:r w:rsidRPr="00AC4226">
        <w:t xml:space="preserve">7-20. Lord Vedavyasa brought out in succession the splendid creations like the wish-fulfilling </w:t>
      </w:r>
      <w:r w:rsidR="00D975C3" w:rsidRPr="00AC4226">
        <w:t>Mahabharata</w:t>
      </w:r>
      <w:r w:rsidRPr="00AC4226">
        <w:t>, the charming eighteen Puranas and the unexcelled sacred Brahmasutras leading to salvation like Kalpa Vriksha, the moon, and the nectar emerging from the milky main.</w:t>
      </w:r>
    </w:p>
    <w:p w14:paraId="3CCF4000" w14:textId="77777777" w:rsidR="00E9400C" w:rsidRPr="00AC4226" w:rsidRDefault="00E9400C" w:rsidP="007C105A">
      <w:pPr>
        <w:pStyle w:val="S16S"/>
      </w:pPr>
      <w:r w:rsidRPr="00AC4226">
        <w:rPr>
          <w:cs/>
        </w:rPr>
        <w:t>निरवग्रहमुर्वनुग्रहं विदधत् पाण्डु</w:t>
      </w:r>
      <w:r w:rsidRPr="00AC4226">
        <w:t>-</w:t>
      </w:r>
      <w:r w:rsidRPr="00AC4226">
        <w:rPr>
          <w:cs/>
        </w:rPr>
        <w:t>सुतादि</w:t>
      </w:r>
      <w:r w:rsidRPr="00AC4226">
        <w:t>-</w:t>
      </w:r>
      <w:r w:rsidRPr="00AC4226">
        <w:rPr>
          <w:cs/>
        </w:rPr>
        <w:t>सज्जने</w:t>
      </w:r>
      <w:r w:rsidR="002A5300" w:rsidRPr="00AC4226">
        <w:rPr>
          <w:cs/>
        </w:rPr>
        <w:t>।</w:t>
      </w:r>
      <w:r w:rsidR="002A5300" w:rsidRPr="00AC4226">
        <w:rPr>
          <w:cs/>
        </w:rPr>
        <w:br/>
      </w:r>
      <w:r w:rsidRPr="00AC4226">
        <w:rPr>
          <w:cs/>
        </w:rPr>
        <w:t>अवनाववनाय संविदां सु</w:t>
      </w:r>
      <w:r w:rsidRPr="00AC4226">
        <w:t>-</w:t>
      </w:r>
      <w:r w:rsidRPr="00AC4226">
        <w:rPr>
          <w:cs/>
        </w:rPr>
        <w:t>चिरायैष चचार चारु</w:t>
      </w:r>
      <w:r w:rsidRPr="00AC4226">
        <w:t>-</w:t>
      </w:r>
      <w:r w:rsidR="002977D7" w:rsidRPr="00AC4226">
        <w:rPr>
          <w:cs/>
        </w:rPr>
        <w:t>गीः॥</w:t>
      </w:r>
      <w:r w:rsidR="002977D7" w:rsidRPr="00AC4226">
        <w:t>7-</w:t>
      </w:r>
      <w:r w:rsidRPr="00AC4226">
        <w:t>21</w:t>
      </w:r>
      <w:r w:rsidR="0051754E" w:rsidRPr="00AC4226">
        <w:rPr>
          <w:cs/>
        </w:rPr>
        <w:t>॥</w:t>
      </w:r>
    </w:p>
    <w:p w14:paraId="75D72287" w14:textId="77777777" w:rsidR="00AE6F2E" w:rsidRPr="00AC4226" w:rsidRDefault="00AE6F2E" w:rsidP="00EC4553">
      <w:pPr>
        <w:pStyle w:val="EngText"/>
      </w:pPr>
      <w:r w:rsidRPr="00AC4226">
        <w:t xml:space="preserve">7-21. Lord Vedavyasa speaking sweetly and charmingly </w:t>
      </w:r>
      <w:r w:rsidR="00D975C3" w:rsidRPr="00AC4226">
        <w:t>strolled</w:t>
      </w:r>
      <w:r w:rsidRPr="00AC4226">
        <w:t xml:space="preserve"> on the earth for long, showering unimpeded super-abundant bliss on the (virtuous) like the sons of Panduraja and safeguarded the supreme knowledge and its sagacious knowers.</w:t>
      </w:r>
    </w:p>
    <w:p w14:paraId="59548FC6" w14:textId="77777777" w:rsidR="00E9400C" w:rsidRPr="00AC4226" w:rsidRDefault="00E9400C" w:rsidP="007C105A">
      <w:pPr>
        <w:pStyle w:val="S16S"/>
      </w:pPr>
      <w:r w:rsidRPr="00AC4226">
        <w:rPr>
          <w:cs/>
        </w:rPr>
        <w:t>अधुना कलि</w:t>
      </w:r>
      <w:r w:rsidRPr="00AC4226">
        <w:t>-</w:t>
      </w:r>
      <w:r w:rsidRPr="00AC4226">
        <w:rPr>
          <w:cs/>
        </w:rPr>
        <w:t>काल</w:t>
      </w:r>
      <w:r w:rsidRPr="00AC4226">
        <w:t>-</w:t>
      </w:r>
      <w:r w:rsidRPr="00AC4226">
        <w:rPr>
          <w:cs/>
        </w:rPr>
        <w:t>वृत्तये सवितेव क्षणदानु</w:t>
      </w:r>
      <w:r w:rsidRPr="00AC4226">
        <w:t>-</w:t>
      </w:r>
      <w:r w:rsidRPr="00AC4226">
        <w:rPr>
          <w:cs/>
        </w:rPr>
        <w:t>वृत्तये</w:t>
      </w:r>
      <w:r w:rsidR="002A5300" w:rsidRPr="00AC4226">
        <w:rPr>
          <w:cs/>
        </w:rPr>
        <w:t>।</w:t>
      </w:r>
      <w:r w:rsidR="002A5300" w:rsidRPr="00AC4226">
        <w:rPr>
          <w:cs/>
        </w:rPr>
        <w:br/>
      </w:r>
      <w:r w:rsidRPr="00AC4226">
        <w:rPr>
          <w:cs/>
        </w:rPr>
        <w:t>जन</w:t>
      </w:r>
      <w:r w:rsidRPr="00AC4226">
        <w:t>-</w:t>
      </w:r>
      <w:r w:rsidRPr="00AC4226">
        <w:rPr>
          <w:cs/>
        </w:rPr>
        <w:t>दृग्</w:t>
      </w:r>
      <w:r w:rsidRPr="00AC4226">
        <w:t>-</w:t>
      </w:r>
      <w:r w:rsidRPr="00AC4226">
        <w:rPr>
          <w:cs/>
        </w:rPr>
        <w:t>विषय</w:t>
      </w:r>
      <w:r w:rsidRPr="00AC4226">
        <w:t>-</w:t>
      </w:r>
      <w:r w:rsidRPr="00AC4226">
        <w:rPr>
          <w:cs/>
        </w:rPr>
        <w:t>त्वमत्यजद् भगवानाश्रममावसन्निमम्</w:t>
      </w:r>
      <w:r w:rsidR="00D766AC" w:rsidRPr="00AC4226">
        <w:rPr>
          <w:cs/>
        </w:rPr>
        <w:t>॥</w:t>
      </w:r>
      <w:r w:rsidR="002977D7" w:rsidRPr="00AC4226">
        <w:t>7-</w:t>
      </w:r>
      <w:r w:rsidRPr="00AC4226">
        <w:t>22</w:t>
      </w:r>
      <w:r w:rsidR="0051754E" w:rsidRPr="00AC4226">
        <w:rPr>
          <w:cs/>
        </w:rPr>
        <w:t>॥</w:t>
      </w:r>
    </w:p>
    <w:p w14:paraId="1C1C8D27" w14:textId="77777777" w:rsidR="00AE6F2E" w:rsidRPr="00AC4226" w:rsidRDefault="00AE6F2E" w:rsidP="00EC4553">
      <w:pPr>
        <w:pStyle w:val="EngText"/>
      </w:pPr>
      <w:r w:rsidRPr="00AC4226">
        <w:t>7-22. Lord Vedavyasa enriching the supreme glories of life, (abides being invisible) to give scope for the spread of the Kali influence like the sun receding from the sky to make room for the night.</w:t>
      </w:r>
    </w:p>
    <w:p w14:paraId="0E5FCC11" w14:textId="77777777" w:rsidR="00E9400C" w:rsidRPr="00AC4226" w:rsidRDefault="00E9400C" w:rsidP="007C105A">
      <w:pPr>
        <w:pStyle w:val="S16S"/>
      </w:pPr>
      <w:r w:rsidRPr="00AC4226">
        <w:rPr>
          <w:cs/>
        </w:rPr>
        <w:t>तदिदं वपुरस्य दृश्यते दलितेन्दीवर</w:t>
      </w:r>
      <w:r w:rsidRPr="00AC4226">
        <w:t>-</w:t>
      </w:r>
      <w:r w:rsidRPr="00AC4226">
        <w:rPr>
          <w:cs/>
        </w:rPr>
        <w:t>सुन्दर</w:t>
      </w:r>
      <w:r w:rsidRPr="00AC4226">
        <w:t>-</w:t>
      </w:r>
      <w:r w:rsidRPr="00AC4226">
        <w:rPr>
          <w:cs/>
        </w:rPr>
        <w:t>द्युति</w:t>
      </w:r>
      <w:r w:rsidR="002A5300" w:rsidRPr="00AC4226">
        <w:rPr>
          <w:cs/>
        </w:rPr>
        <w:t>।</w:t>
      </w:r>
      <w:r w:rsidR="002A5300" w:rsidRPr="00AC4226">
        <w:rPr>
          <w:cs/>
        </w:rPr>
        <w:br/>
      </w:r>
      <w:r w:rsidRPr="00AC4226">
        <w:rPr>
          <w:cs/>
        </w:rPr>
        <w:t>परमाजिन</w:t>
      </w:r>
      <w:r w:rsidRPr="00AC4226">
        <w:t>-</w:t>
      </w:r>
      <w:r w:rsidRPr="00AC4226">
        <w:rPr>
          <w:cs/>
        </w:rPr>
        <w:t>योग</w:t>
      </w:r>
      <w:r w:rsidRPr="00AC4226">
        <w:t>-</w:t>
      </w:r>
      <w:r w:rsidRPr="00AC4226">
        <w:rPr>
          <w:cs/>
        </w:rPr>
        <w:t>पीठगं मम चेत्तो</w:t>
      </w:r>
      <w:r w:rsidRPr="00AC4226">
        <w:t>-</w:t>
      </w:r>
      <w:r w:rsidRPr="00AC4226">
        <w:rPr>
          <w:cs/>
        </w:rPr>
        <w:t>नयनाभि</w:t>
      </w:r>
      <w:r w:rsidRPr="00AC4226">
        <w:t>-</w:t>
      </w:r>
      <w:r w:rsidRPr="00AC4226">
        <w:rPr>
          <w:cs/>
        </w:rPr>
        <w:t>नन्दनम्</w:t>
      </w:r>
      <w:r w:rsidR="00D766AC" w:rsidRPr="00AC4226">
        <w:rPr>
          <w:cs/>
        </w:rPr>
        <w:t>॥</w:t>
      </w:r>
      <w:r w:rsidR="002977D7" w:rsidRPr="00AC4226">
        <w:t>7-</w:t>
      </w:r>
      <w:r w:rsidRPr="00AC4226">
        <w:t>23</w:t>
      </w:r>
      <w:r w:rsidR="0051754E" w:rsidRPr="00AC4226">
        <w:rPr>
          <w:cs/>
        </w:rPr>
        <w:t>॥</w:t>
      </w:r>
    </w:p>
    <w:p w14:paraId="0C2452D0" w14:textId="77777777" w:rsidR="00AE6F2E" w:rsidRPr="00AC4226" w:rsidRDefault="00AE6F2E" w:rsidP="00EC4553">
      <w:pPr>
        <w:pStyle w:val="EngText"/>
      </w:pPr>
      <w:r w:rsidRPr="00AC4226">
        <w:t>7-23. I am fortunate enough to directly discern the famous form of Lord Vedavyasa, being seated on a deer-skinned pedestal, having the lustre of the charming full-blown lotus that is a feast for my eyes and mind engaged in meditation.</w:t>
      </w:r>
    </w:p>
    <w:p w14:paraId="6889B699" w14:textId="77777777" w:rsidR="00E9400C" w:rsidRPr="00AC4226" w:rsidRDefault="00E9400C" w:rsidP="007C105A">
      <w:pPr>
        <w:pStyle w:val="S16S"/>
      </w:pPr>
      <w:r w:rsidRPr="00AC4226">
        <w:rPr>
          <w:cs/>
        </w:rPr>
        <w:t>अगणय्य</w:t>
      </w:r>
      <w:r w:rsidRPr="00AC4226">
        <w:t>-</w:t>
      </w:r>
      <w:r w:rsidRPr="00AC4226">
        <w:rPr>
          <w:cs/>
        </w:rPr>
        <w:t>गुणैः सु</w:t>
      </w:r>
      <w:r w:rsidR="00D449DE">
        <w:rPr>
          <w:rFonts w:hint="cs"/>
          <w:cs/>
        </w:rPr>
        <w:t>-</w:t>
      </w:r>
      <w:r w:rsidRPr="00AC4226">
        <w:rPr>
          <w:cs/>
        </w:rPr>
        <w:t>पूरितं परिपूर्णगणितात्म</w:t>
      </w:r>
      <w:r w:rsidRPr="00AC4226">
        <w:t>-</w:t>
      </w:r>
      <w:r w:rsidRPr="00AC4226">
        <w:rPr>
          <w:cs/>
        </w:rPr>
        <w:t>सद्</w:t>
      </w:r>
      <w:r w:rsidRPr="00AC4226">
        <w:t>-</w:t>
      </w:r>
      <w:r w:rsidRPr="00AC4226">
        <w:rPr>
          <w:cs/>
        </w:rPr>
        <w:t>गुणैः</w:t>
      </w:r>
      <w:r w:rsidR="002A5300" w:rsidRPr="00AC4226">
        <w:rPr>
          <w:cs/>
        </w:rPr>
        <w:t>।</w:t>
      </w:r>
      <w:r w:rsidR="002A5300" w:rsidRPr="00AC4226">
        <w:rPr>
          <w:cs/>
        </w:rPr>
        <w:br/>
      </w:r>
      <w:r w:rsidRPr="00AC4226">
        <w:rPr>
          <w:cs/>
        </w:rPr>
        <w:t>इदमस्त</w:t>
      </w:r>
      <w:r w:rsidRPr="00AC4226">
        <w:t>-</w:t>
      </w:r>
      <w:r w:rsidRPr="00AC4226">
        <w:rPr>
          <w:cs/>
        </w:rPr>
        <w:t>समस्त</w:t>
      </w:r>
      <w:r w:rsidRPr="00AC4226">
        <w:t>-</w:t>
      </w:r>
      <w:r w:rsidRPr="00AC4226">
        <w:rPr>
          <w:cs/>
        </w:rPr>
        <w:t>दूषणं सचिदानन्द</w:t>
      </w:r>
      <w:r w:rsidRPr="00AC4226">
        <w:t>-</w:t>
      </w:r>
      <w:r w:rsidRPr="00AC4226">
        <w:rPr>
          <w:cs/>
        </w:rPr>
        <w:t>मयं हि केवलम्</w:t>
      </w:r>
      <w:r w:rsidR="00D766AC" w:rsidRPr="00AC4226">
        <w:rPr>
          <w:cs/>
        </w:rPr>
        <w:t>॥</w:t>
      </w:r>
      <w:r w:rsidR="002977D7" w:rsidRPr="00AC4226">
        <w:t>7-</w:t>
      </w:r>
      <w:r w:rsidRPr="00AC4226">
        <w:t>24</w:t>
      </w:r>
      <w:r w:rsidR="0051754E" w:rsidRPr="00AC4226">
        <w:rPr>
          <w:cs/>
        </w:rPr>
        <w:t>॥</w:t>
      </w:r>
    </w:p>
    <w:p w14:paraId="062EFEE7" w14:textId="77777777" w:rsidR="00AE6F2E" w:rsidRPr="00AC4226" w:rsidRDefault="00AE6F2E" w:rsidP="00EC4553">
      <w:pPr>
        <w:pStyle w:val="EngText"/>
      </w:pPr>
      <w:r w:rsidRPr="00AC4226">
        <w:lastRenderedPageBreak/>
        <w:t>7-24. His celestial form of the nature of sheer knowledge and bliss is replete with innate, infinite auspicious attributes, every quality in turn being full and boundless (so he is not a certain Rishi but an incarnation of Lord Narayana).</w:t>
      </w:r>
    </w:p>
    <w:p w14:paraId="53F585EF" w14:textId="77777777" w:rsidR="00E9400C" w:rsidRPr="00AC4226" w:rsidRDefault="00E9400C" w:rsidP="007C105A">
      <w:pPr>
        <w:pStyle w:val="S16S"/>
      </w:pPr>
      <w:r w:rsidRPr="00AC4226">
        <w:rPr>
          <w:cs/>
        </w:rPr>
        <w:t>कमला</w:t>
      </w:r>
      <w:r w:rsidRPr="00AC4226">
        <w:t>-</w:t>
      </w:r>
      <w:r w:rsidRPr="00AC4226">
        <w:rPr>
          <w:cs/>
        </w:rPr>
        <w:t>कमलासनानिलैः विहगाहीन्द्र</w:t>
      </w:r>
      <w:r w:rsidRPr="00AC4226">
        <w:t>-</w:t>
      </w:r>
      <w:r w:rsidRPr="00AC4226">
        <w:rPr>
          <w:cs/>
        </w:rPr>
        <w:t>शिवेन्द्र</w:t>
      </w:r>
      <w:r w:rsidRPr="00AC4226">
        <w:t>-</w:t>
      </w:r>
      <w:r w:rsidRPr="00AC4226">
        <w:rPr>
          <w:cs/>
        </w:rPr>
        <w:t>पूर्वकैः</w:t>
      </w:r>
      <w:r w:rsidR="00D766AC" w:rsidRPr="00AC4226">
        <w:rPr>
          <w:cs/>
        </w:rPr>
        <w:t>।</w:t>
      </w:r>
      <w:r w:rsidR="002A5300" w:rsidRPr="00AC4226">
        <w:rPr>
          <w:cs/>
        </w:rPr>
        <w:br/>
      </w:r>
      <w:r w:rsidRPr="00AC4226">
        <w:rPr>
          <w:cs/>
        </w:rPr>
        <w:t>पद</w:t>
      </w:r>
      <w:r w:rsidRPr="00AC4226">
        <w:t>-</w:t>
      </w:r>
      <w:r w:rsidRPr="00AC4226">
        <w:rPr>
          <w:cs/>
        </w:rPr>
        <w:t>पद्म</w:t>
      </w:r>
      <w:r w:rsidRPr="00AC4226">
        <w:t>-</w:t>
      </w:r>
      <w:r w:rsidRPr="00AC4226">
        <w:rPr>
          <w:cs/>
        </w:rPr>
        <w:t>रजो</w:t>
      </w:r>
      <w:r w:rsidR="007A4C1E" w:rsidRPr="00AC4226">
        <w:rPr>
          <w:cs/>
        </w:rPr>
        <w:t>ऽ</w:t>
      </w:r>
      <w:r w:rsidRPr="00AC4226">
        <w:rPr>
          <w:cs/>
        </w:rPr>
        <w:t>स्य धारितं शिरसा हन्त वहाम्यहं मुहुः</w:t>
      </w:r>
      <w:r w:rsidR="00D766AC" w:rsidRPr="00AC4226">
        <w:rPr>
          <w:cs/>
        </w:rPr>
        <w:t>॥</w:t>
      </w:r>
      <w:r w:rsidR="002977D7" w:rsidRPr="00AC4226">
        <w:t>7-</w:t>
      </w:r>
      <w:r w:rsidRPr="00AC4226">
        <w:t>25</w:t>
      </w:r>
      <w:r w:rsidR="0051754E" w:rsidRPr="00AC4226">
        <w:rPr>
          <w:cs/>
        </w:rPr>
        <w:t>॥</w:t>
      </w:r>
    </w:p>
    <w:p w14:paraId="0D200D80" w14:textId="77777777" w:rsidR="00AE6F2E" w:rsidRPr="00AC4226" w:rsidRDefault="00AE6F2E" w:rsidP="00EC4553">
      <w:pPr>
        <w:pStyle w:val="EngText"/>
      </w:pPr>
      <w:r w:rsidRPr="00AC4226">
        <w:t xml:space="preserve">7-25. I bear on my pate with intense pleasure, again and again the dust of the feet of Lord Vedavyasa, borne with great devotion on their heads by the celestials like </w:t>
      </w:r>
      <w:r w:rsidR="00D975C3" w:rsidRPr="00AC4226">
        <w:t>Goddess</w:t>
      </w:r>
      <w:r w:rsidRPr="00AC4226">
        <w:t xml:space="preserve"> Mahalakshmi and </w:t>
      </w:r>
      <w:r w:rsidR="00D975C3" w:rsidRPr="00AC4226">
        <w:t>Chaturmukha</w:t>
      </w:r>
      <w:r w:rsidRPr="00AC4226">
        <w:t xml:space="preserve"> Brahma and Gods like Mukhyaprana, Garuda, Shesha and Devendra and others. (He</w:t>
      </w:r>
      <w:r w:rsidR="00EB7E28">
        <w:t xml:space="preserve"> is none else than Lord Narayana.</w:t>
      </w:r>
      <w:r w:rsidRPr="00AC4226">
        <w:t>)</w:t>
      </w:r>
    </w:p>
    <w:p w14:paraId="21B29BA7" w14:textId="77777777" w:rsidR="00E9400C" w:rsidRPr="00AC4226" w:rsidRDefault="00E9400C" w:rsidP="007C105A">
      <w:pPr>
        <w:pStyle w:val="S16S"/>
      </w:pPr>
      <w:r w:rsidRPr="00AC4226">
        <w:rPr>
          <w:cs/>
        </w:rPr>
        <w:t>प्रणमामि पद</w:t>
      </w:r>
      <w:r w:rsidRPr="00AC4226">
        <w:t>-</w:t>
      </w:r>
      <w:r w:rsidRPr="00AC4226">
        <w:rPr>
          <w:cs/>
        </w:rPr>
        <w:t>द्वयं विभोः ध्वज</w:t>
      </w:r>
      <w:r w:rsidRPr="00AC4226">
        <w:t>-</w:t>
      </w:r>
      <w:r w:rsidRPr="00AC4226">
        <w:rPr>
          <w:cs/>
        </w:rPr>
        <w:t>वज्राङ्कुश</w:t>
      </w:r>
      <w:r w:rsidRPr="00AC4226">
        <w:t>-</w:t>
      </w:r>
      <w:r w:rsidRPr="00AC4226">
        <w:rPr>
          <w:cs/>
        </w:rPr>
        <w:t>पद्म</w:t>
      </w:r>
      <w:r w:rsidRPr="00AC4226">
        <w:t>-</w:t>
      </w:r>
      <w:r w:rsidRPr="00AC4226">
        <w:rPr>
          <w:cs/>
        </w:rPr>
        <w:t>चिह्न</w:t>
      </w:r>
      <w:r w:rsidRPr="00AC4226">
        <w:t>-</w:t>
      </w:r>
      <w:r w:rsidRPr="00AC4226">
        <w:rPr>
          <w:cs/>
        </w:rPr>
        <w:t>वत्</w:t>
      </w:r>
      <w:r w:rsidR="00D766AC" w:rsidRPr="00AC4226">
        <w:rPr>
          <w:cs/>
        </w:rPr>
        <w:t>।</w:t>
      </w:r>
      <w:r w:rsidR="002A5300" w:rsidRPr="00AC4226">
        <w:rPr>
          <w:cs/>
        </w:rPr>
        <w:br/>
      </w:r>
      <w:r w:rsidRPr="00AC4226">
        <w:rPr>
          <w:cs/>
        </w:rPr>
        <w:t>निज</w:t>
      </w:r>
      <w:r w:rsidRPr="00AC4226">
        <w:t>-</w:t>
      </w:r>
      <w:r w:rsidRPr="00AC4226">
        <w:rPr>
          <w:cs/>
        </w:rPr>
        <w:t>मानस</w:t>
      </w:r>
      <w:r w:rsidRPr="00AC4226">
        <w:t>-</w:t>
      </w:r>
      <w:r w:rsidRPr="00AC4226">
        <w:rPr>
          <w:cs/>
        </w:rPr>
        <w:t>राग</w:t>
      </w:r>
      <w:r w:rsidRPr="00AC4226">
        <w:t>-</w:t>
      </w:r>
      <w:r w:rsidRPr="00AC4226">
        <w:rPr>
          <w:cs/>
        </w:rPr>
        <w:t>पीडनाद् अरुणी</w:t>
      </w:r>
      <w:r w:rsidRPr="00AC4226">
        <w:t>-</w:t>
      </w:r>
      <w:r w:rsidRPr="00AC4226">
        <w:rPr>
          <w:cs/>
        </w:rPr>
        <w:t>भूतमिवारुणं स्वयम्</w:t>
      </w:r>
      <w:r w:rsidR="00D766AC" w:rsidRPr="00AC4226">
        <w:rPr>
          <w:cs/>
        </w:rPr>
        <w:t>॥</w:t>
      </w:r>
      <w:r w:rsidR="002977D7" w:rsidRPr="00AC4226">
        <w:t>7-</w:t>
      </w:r>
      <w:r w:rsidRPr="00AC4226">
        <w:t>26</w:t>
      </w:r>
      <w:r w:rsidR="0051754E" w:rsidRPr="00AC4226">
        <w:rPr>
          <w:cs/>
        </w:rPr>
        <w:t>॥</w:t>
      </w:r>
    </w:p>
    <w:p w14:paraId="5C0A1954" w14:textId="77777777" w:rsidR="00A245D2" w:rsidRPr="00AC4226" w:rsidRDefault="00A245D2" w:rsidP="00EC4553">
      <w:pPr>
        <w:pStyle w:val="EngText"/>
      </w:pPr>
      <w:r w:rsidRPr="00AC4226">
        <w:t xml:space="preserve">7-26. I bow to the feet of Lord Vedavyasa bearing the excellent marks of banner, </w:t>
      </w:r>
      <w:r w:rsidR="00D975C3" w:rsidRPr="00AC4226">
        <w:t>thunderbolt</w:t>
      </w:r>
      <w:r w:rsidRPr="00AC4226">
        <w:t>, goad and lotus, though ruddy by nature appearing more red as if smeared (</w:t>
      </w:r>
      <w:r w:rsidR="004916BD" w:rsidRPr="00AC4226">
        <w:t>coloured</w:t>
      </w:r>
      <w:r w:rsidRPr="00AC4226">
        <w:t>) by the intense love in the minds of his devotees.</w:t>
      </w:r>
    </w:p>
    <w:p w14:paraId="0A7A862F" w14:textId="77777777" w:rsidR="00E9400C" w:rsidRPr="00AC4226" w:rsidRDefault="00E9400C" w:rsidP="007C105A">
      <w:pPr>
        <w:pStyle w:val="S16S"/>
      </w:pPr>
      <w:r w:rsidRPr="00AC4226">
        <w:rPr>
          <w:cs/>
        </w:rPr>
        <w:t>ननु केवलमेव वैष्णवं श्रित</w:t>
      </w:r>
      <w:r w:rsidRPr="00AC4226">
        <w:t>-</w:t>
      </w:r>
      <w:r w:rsidRPr="00AC4226">
        <w:rPr>
          <w:cs/>
        </w:rPr>
        <w:t>वन्तः पदमात्म</w:t>
      </w:r>
      <w:r w:rsidRPr="00AC4226">
        <w:t>-</w:t>
      </w:r>
      <w:r w:rsidRPr="00AC4226">
        <w:rPr>
          <w:cs/>
        </w:rPr>
        <w:t>रोचिषा</w:t>
      </w:r>
      <w:r w:rsidR="00D766AC" w:rsidRPr="00AC4226">
        <w:rPr>
          <w:cs/>
        </w:rPr>
        <w:t>।</w:t>
      </w:r>
      <w:r w:rsidR="002A5300" w:rsidRPr="00AC4226">
        <w:rPr>
          <w:cs/>
        </w:rPr>
        <w:br/>
      </w:r>
      <w:r w:rsidRPr="00AC4226">
        <w:rPr>
          <w:cs/>
        </w:rPr>
        <w:t>तमसो</w:t>
      </w:r>
      <w:r w:rsidR="007A4C1E" w:rsidRPr="00AC4226">
        <w:rPr>
          <w:cs/>
        </w:rPr>
        <w:t>ऽ</w:t>
      </w:r>
      <w:r w:rsidRPr="00AC4226">
        <w:rPr>
          <w:cs/>
        </w:rPr>
        <w:t>प्युभयस्य नाशका विजयन्ते नखरा नवं रविम्</w:t>
      </w:r>
      <w:r w:rsidR="00D766AC" w:rsidRPr="00AC4226">
        <w:rPr>
          <w:cs/>
        </w:rPr>
        <w:t>॥</w:t>
      </w:r>
      <w:r w:rsidR="002977D7" w:rsidRPr="00AC4226">
        <w:t>7-</w:t>
      </w:r>
      <w:r w:rsidRPr="00AC4226">
        <w:t>27</w:t>
      </w:r>
      <w:r w:rsidR="0051754E" w:rsidRPr="00AC4226">
        <w:rPr>
          <w:cs/>
        </w:rPr>
        <w:t>॥</w:t>
      </w:r>
    </w:p>
    <w:p w14:paraId="197A644F" w14:textId="77777777" w:rsidR="00A245D2" w:rsidRPr="00AC4226" w:rsidRDefault="00A245D2" w:rsidP="00EC4553">
      <w:pPr>
        <w:pStyle w:val="EngText"/>
      </w:pPr>
      <w:r w:rsidRPr="00AC4226">
        <w:t xml:space="preserve">7-27. The scintillating nails, in the feet of Lord Vedavyasa surpass in shine the early rising Sun resorting the sky and unlike him </w:t>
      </w:r>
      <w:r w:rsidR="00D975C3" w:rsidRPr="00AC4226">
        <w:t>dispels</w:t>
      </w:r>
      <w:r w:rsidRPr="00AC4226">
        <w:t xml:space="preserve"> not only the outer darkness but also the inner ignorance.</w:t>
      </w:r>
    </w:p>
    <w:p w14:paraId="0766FD20" w14:textId="77777777" w:rsidR="00E9400C" w:rsidRPr="00AC4226" w:rsidRDefault="00E9400C" w:rsidP="007C105A">
      <w:pPr>
        <w:pStyle w:val="S16S"/>
      </w:pPr>
      <w:r w:rsidRPr="00AC4226">
        <w:rPr>
          <w:cs/>
        </w:rPr>
        <w:t>सु</w:t>
      </w:r>
      <w:r w:rsidRPr="00AC4226">
        <w:t>-</w:t>
      </w:r>
      <w:r w:rsidRPr="00AC4226">
        <w:rPr>
          <w:cs/>
        </w:rPr>
        <w:t>कुमार</w:t>
      </w:r>
      <w:r w:rsidRPr="00AC4226">
        <w:t>-</w:t>
      </w:r>
      <w:r w:rsidRPr="00AC4226">
        <w:rPr>
          <w:cs/>
        </w:rPr>
        <w:t>तळाङ्गुली</w:t>
      </w:r>
      <w:r w:rsidRPr="00AC4226">
        <w:t>-</w:t>
      </w:r>
      <w:r w:rsidRPr="00AC4226">
        <w:rPr>
          <w:cs/>
        </w:rPr>
        <w:t>मतोः पदयोरस्य निगूढ</w:t>
      </w:r>
      <w:r w:rsidRPr="00AC4226">
        <w:t>-</w:t>
      </w:r>
      <w:r w:rsidRPr="00AC4226">
        <w:rPr>
          <w:cs/>
        </w:rPr>
        <w:t>गुल्फयोः</w:t>
      </w:r>
      <w:r w:rsidR="00D766AC" w:rsidRPr="00AC4226">
        <w:rPr>
          <w:cs/>
        </w:rPr>
        <w:t>।</w:t>
      </w:r>
      <w:r w:rsidR="002A5300" w:rsidRPr="00AC4226">
        <w:rPr>
          <w:cs/>
        </w:rPr>
        <w:br/>
      </w:r>
      <w:r w:rsidRPr="00AC4226">
        <w:rPr>
          <w:cs/>
        </w:rPr>
        <w:t>उपमानमहो न लभ्यते कवि</w:t>
      </w:r>
      <w:r w:rsidRPr="00AC4226">
        <w:t>-</w:t>
      </w:r>
      <w:r w:rsidRPr="00AC4226">
        <w:rPr>
          <w:cs/>
        </w:rPr>
        <w:t>वर्यैरितरेतरं विना</w:t>
      </w:r>
      <w:r w:rsidR="00D766AC" w:rsidRPr="00AC4226">
        <w:rPr>
          <w:cs/>
        </w:rPr>
        <w:t>॥</w:t>
      </w:r>
      <w:r w:rsidR="002977D7" w:rsidRPr="00AC4226">
        <w:t>7-</w:t>
      </w:r>
      <w:r w:rsidRPr="00AC4226">
        <w:t>28</w:t>
      </w:r>
      <w:r w:rsidR="0051754E" w:rsidRPr="00AC4226">
        <w:rPr>
          <w:cs/>
        </w:rPr>
        <w:t>॥</w:t>
      </w:r>
    </w:p>
    <w:p w14:paraId="1509609C" w14:textId="77777777" w:rsidR="00A245D2" w:rsidRPr="00AC4226" w:rsidRDefault="00A245D2" w:rsidP="00EC4553">
      <w:pPr>
        <w:pStyle w:val="EngText"/>
      </w:pPr>
      <w:r w:rsidRPr="00AC4226">
        <w:t>7-28. Even the best of bards, to our surprise fail to find a suitable analogy to the excellence of his feet with its fine, soft, lovely toes and concealed ankles.</w:t>
      </w:r>
    </w:p>
    <w:p w14:paraId="23CC0C0D" w14:textId="77777777" w:rsidR="00E9400C" w:rsidRPr="00AC4226" w:rsidRDefault="00E9400C" w:rsidP="007C105A">
      <w:pPr>
        <w:pStyle w:val="S16S"/>
      </w:pPr>
      <w:r w:rsidRPr="00AC4226">
        <w:rPr>
          <w:cs/>
        </w:rPr>
        <w:t>उचित</w:t>
      </w:r>
      <w:r w:rsidR="00D449DE">
        <w:rPr>
          <w:rFonts w:hint="cs"/>
          <w:cs/>
        </w:rPr>
        <w:t>ां</w:t>
      </w:r>
      <w:r w:rsidRPr="00AC4226">
        <w:rPr>
          <w:cs/>
        </w:rPr>
        <w:t xml:space="preserve"> गुरुतां दधत् क्रमात् शुचि तेजस्वि सु</w:t>
      </w:r>
      <w:r w:rsidRPr="00AC4226">
        <w:t>-</w:t>
      </w:r>
      <w:r w:rsidRPr="00AC4226">
        <w:rPr>
          <w:cs/>
        </w:rPr>
        <w:t>वृत्तमुत्तमम्</w:t>
      </w:r>
      <w:r w:rsidR="00D766AC" w:rsidRPr="00AC4226">
        <w:rPr>
          <w:cs/>
        </w:rPr>
        <w:t>।</w:t>
      </w:r>
      <w:r w:rsidR="002A5300" w:rsidRPr="00AC4226">
        <w:rPr>
          <w:cs/>
        </w:rPr>
        <w:br/>
      </w:r>
      <w:r w:rsidRPr="00AC4226">
        <w:rPr>
          <w:cs/>
        </w:rPr>
        <w:t>भजतो</w:t>
      </w:r>
      <w:r w:rsidR="007A4C1E" w:rsidRPr="00AC4226">
        <w:rPr>
          <w:cs/>
        </w:rPr>
        <w:t>ऽ</w:t>
      </w:r>
      <w:r w:rsidRPr="00AC4226">
        <w:rPr>
          <w:cs/>
        </w:rPr>
        <w:t>त्र च भाजयत्यदो विभु</w:t>
      </w:r>
      <w:r w:rsidRPr="00AC4226">
        <w:t>-</w:t>
      </w:r>
      <w:r w:rsidRPr="00AC4226">
        <w:rPr>
          <w:cs/>
        </w:rPr>
        <w:t>जङ्घा</w:t>
      </w:r>
      <w:r w:rsidRPr="00AC4226">
        <w:t>-</w:t>
      </w:r>
      <w:r w:rsidRPr="00AC4226">
        <w:rPr>
          <w:cs/>
        </w:rPr>
        <w:t>युगळं स</w:t>
      </w:r>
      <w:r w:rsidRPr="00AC4226">
        <w:t>-</w:t>
      </w:r>
      <w:r w:rsidRPr="00AC4226">
        <w:rPr>
          <w:cs/>
        </w:rPr>
        <w:t>रूपताम्</w:t>
      </w:r>
      <w:r w:rsidR="00D766AC" w:rsidRPr="00AC4226">
        <w:rPr>
          <w:cs/>
        </w:rPr>
        <w:t>॥</w:t>
      </w:r>
      <w:r w:rsidR="002977D7" w:rsidRPr="00AC4226">
        <w:t>7-</w:t>
      </w:r>
      <w:r w:rsidRPr="00AC4226">
        <w:t>29</w:t>
      </w:r>
      <w:r w:rsidR="0051754E" w:rsidRPr="00AC4226">
        <w:rPr>
          <w:cs/>
        </w:rPr>
        <w:t>॥</w:t>
      </w:r>
    </w:p>
    <w:p w14:paraId="65F71E38" w14:textId="77777777" w:rsidR="00A245D2" w:rsidRPr="00AC4226" w:rsidRDefault="00A245D2" w:rsidP="00EC4553">
      <w:pPr>
        <w:pStyle w:val="EngText"/>
      </w:pPr>
      <w:r w:rsidRPr="00AC4226">
        <w:t xml:space="preserve">7-29. If contemplation on the two best knees of Lord Vedavyasa, pure and glowing, circular in shape, growing stouter in size from the feet upwards here on earth can bestow gradually on its earnest seekers purity of mind and heart, exemplary conduct and spiritual eminence of the Sahabhoga type, </w:t>
      </w:r>
      <w:r w:rsidRPr="00AC4226">
        <w:lastRenderedPageBreak/>
        <w:t xml:space="preserve">then who can even imagine the glory and grandeur in Vaikunta, the land of eternal </w:t>
      </w:r>
      <w:r w:rsidR="00D975C3" w:rsidRPr="00AC4226">
        <w:t>bliss (</w:t>
      </w:r>
      <w:r w:rsidRPr="00AC4226">
        <w:t>The perman</w:t>
      </w:r>
      <w:r w:rsidR="00EB7E28">
        <w:t>ent abode of the released souls</w:t>
      </w:r>
      <w:r w:rsidRPr="00AC4226">
        <w:t>)</w:t>
      </w:r>
      <w:r w:rsidR="00EB7E28">
        <w:t>.</w:t>
      </w:r>
    </w:p>
    <w:p w14:paraId="544F3FD5" w14:textId="77777777" w:rsidR="00E9400C" w:rsidRPr="00AC4226" w:rsidRDefault="00E9400C" w:rsidP="007C105A">
      <w:pPr>
        <w:pStyle w:val="S16S"/>
      </w:pPr>
      <w:r w:rsidRPr="00AC4226">
        <w:rPr>
          <w:cs/>
        </w:rPr>
        <w:t>अचलासन</w:t>
      </w:r>
      <w:r w:rsidRPr="00AC4226">
        <w:t>-</w:t>
      </w:r>
      <w:r w:rsidRPr="00AC4226">
        <w:rPr>
          <w:cs/>
        </w:rPr>
        <w:t>योग</w:t>
      </w:r>
      <w:r w:rsidRPr="00AC4226">
        <w:t>-</w:t>
      </w:r>
      <w:r w:rsidRPr="00AC4226">
        <w:rPr>
          <w:cs/>
        </w:rPr>
        <w:t>पट्टिका वरकक्ष्यासकृदाप्तमिष्ट</w:t>
      </w:r>
      <w:r w:rsidRPr="00AC4226">
        <w:t>-</w:t>
      </w:r>
      <w:r w:rsidRPr="00AC4226">
        <w:rPr>
          <w:cs/>
        </w:rPr>
        <w:t>दम्</w:t>
      </w:r>
      <w:r w:rsidR="002A5300" w:rsidRPr="00AC4226">
        <w:rPr>
          <w:cs/>
        </w:rPr>
        <w:t>।</w:t>
      </w:r>
      <w:r w:rsidR="002A5300" w:rsidRPr="00AC4226">
        <w:rPr>
          <w:cs/>
        </w:rPr>
        <w:br/>
      </w:r>
      <w:r w:rsidRPr="00AC4226">
        <w:rPr>
          <w:cs/>
        </w:rPr>
        <w:t>परितो</w:t>
      </w:r>
      <w:r w:rsidR="007A4C1E" w:rsidRPr="00AC4226">
        <w:rPr>
          <w:cs/>
        </w:rPr>
        <w:t>ऽ</w:t>
      </w:r>
      <w:r w:rsidRPr="00AC4226">
        <w:rPr>
          <w:cs/>
        </w:rPr>
        <w:t>पि हरिं स्फुरन्त्यहो अनिशं धन्यतमेति मे मतिः</w:t>
      </w:r>
      <w:r w:rsidR="00D766AC" w:rsidRPr="00AC4226">
        <w:rPr>
          <w:cs/>
        </w:rPr>
        <w:t>॥</w:t>
      </w:r>
      <w:r w:rsidR="002977D7" w:rsidRPr="00AC4226">
        <w:t>7-</w:t>
      </w:r>
      <w:r w:rsidRPr="00AC4226">
        <w:t>30</w:t>
      </w:r>
      <w:r w:rsidR="0051754E" w:rsidRPr="00AC4226">
        <w:rPr>
          <w:cs/>
        </w:rPr>
        <w:t>॥</w:t>
      </w:r>
    </w:p>
    <w:p w14:paraId="7F50A105" w14:textId="77777777" w:rsidR="00A245D2" w:rsidRPr="00AC4226" w:rsidRDefault="00A245D2" w:rsidP="00EC4553">
      <w:pPr>
        <w:pStyle w:val="EngText"/>
      </w:pPr>
      <w:r w:rsidRPr="00AC4226">
        <w:t xml:space="preserve">7-30. Greatly blessed is </w:t>
      </w:r>
      <w:r w:rsidR="00D975C3" w:rsidRPr="00AC4226">
        <w:t>the excellent</w:t>
      </w:r>
      <w:r w:rsidRPr="00AC4226">
        <w:t xml:space="preserve"> waist-</w:t>
      </w:r>
      <w:r w:rsidR="00D975C3" w:rsidRPr="00AC4226">
        <w:t>band that</w:t>
      </w:r>
      <w:r w:rsidRPr="00AC4226">
        <w:t xml:space="preserve"> always enjoys his vicinity being tied round the waist to maintain the yogic posture in meditation, of Lord Vedavyasa who yields the desired fruits to his earnest adherents even when approached once.</w:t>
      </w:r>
    </w:p>
    <w:p w14:paraId="533E4A6E" w14:textId="77777777" w:rsidR="00E9400C" w:rsidRPr="00AC4226" w:rsidRDefault="00E9400C" w:rsidP="007C105A">
      <w:pPr>
        <w:pStyle w:val="S16S"/>
      </w:pPr>
      <w:r w:rsidRPr="00AC4226">
        <w:rPr>
          <w:cs/>
        </w:rPr>
        <w:t>रुचिरेण वरैण</w:t>
      </w:r>
      <w:r w:rsidRPr="00AC4226">
        <w:t>-</w:t>
      </w:r>
      <w:r w:rsidRPr="00AC4226">
        <w:rPr>
          <w:cs/>
        </w:rPr>
        <w:t>चर्मणा रुचि</w:t>
      </w:r>
      <w:r w:rsidRPr="00AC4226">
        <w:t>-</w:t>
      </w:r>
      <w:r w:rsidRPr="00AC4226">
        <w:rPr>
          <w:cs/>
        </w:rPr>
        <w:t>राज</w:t>
      </w:r>
      <w:r w:rsidRPr="00AC4226">
        <w:t>-</w:t>
      </w:r>
      <w:r w:rsidRPr="00AC4226">
        <w:rPr>
          <w:cs/>
        </w:rPr>
        <w:t>द्युति</w:t>
      </w:r>
      <w:r w:rsidRPr="00AC4226">
        <w:t>-</w:t>
      </w:r>
      <w:r w:rsidRPr="00AC4226">
        <w:rPr>
          <w:cs/>
        </w:rPr>
        <w:t>चारु</w:t>
      </w:r>
      <w:r w:rsidRPr="00AC4226">
        <w:t>-</w:t>
      </w:r>
      <w:r w:rsidRPr="00AC4226">
        <w:rPr>
          <w:cs/>
        </w:rPr>
        <w:t>रोचिषा</w:t>
      </w:r>
      <w:r w:rsidR="00D766AC" w:rsidRPr="00AC4226">
        <w:rPr>
          <w:cs/>
        </w:rPr>
        <w:t>।</w:t>
      </w:r>
      <w:r w:rsidR="002A5300" w:rsidRPr="00AC4226">
        <w:rPr>
          <w:cs/>
        </w:rPr>
        <w:br/>
      </w:r>
      <w:r w:rsidRPr="00AC4226">
        <w:rPr>
          <w:cs/>
        </w:rPr>
        <w:t>परमोरु</w:t>
      </w:r>
      <w:r w:rsidRPr="00AC4226">
        <w:t>-</w:t>
      </w:r>
      <w:r w:rsidRPr="00AC4226">
        <w:rPr>
          <w:cs/>
        </w:rPr>
        <w:t>नितम्ब</w:t>
      </w:r>
      <w:r w:rsidRPr="00AC4226">
        <w:t>-</w:t>
      </w:r>
      <w:r w:rsidRPr="00AC4226">
        <w:rPr>
          <w:cs/>
        </w:rPr>
        <w:t>सङ्गिना परमाश्चर्य</w:t>
      </w:r>
      <w:r w:rsidRPr="00AC4226">
        <w:t>-</w:t>
      </w:r>
      <w:r w:rsidRPr="00AC4226">
        <w:rPr>
          <w:cs/>
        </w:rPr>
        <w:t>तया विराज्यते</w:t>
      </w:r>
      <w:r w:rsidR="00D766AC" w:rsidRPr="00AC4226">
        <w:rPr>
          <w:cs/>
        </w:rPr>
        <w:t>॥</w:t>
      </w:r>
      <w:r w:rsidR="002977D7" w:rsidRPr="00AC4226">
        <w:t>7-</w:t>
      </w:r>
      <w:r w:rsidRPr="00AC4226">
        <w:t>31</w:t>
      </w:r>
      <w:r w:rsidR="0051754E" w:rsidRPr="00AC4226">
        <w:rPr>
          <w:cs/>
        </w:rPr>
        <w:t>॥</w:t>
      </w:r>
    </w:p>
    <w:p w14:paraId="17BA437E" w14:textId="77777777" w:rsidR="00A245D2" w:rsidRPr="00AC4226" w:rsidRDefault="00A245D2" w:rsidP="00EC4553">
      <w:pPr>
        <w:pStyle w:val="EngText"/>
      </w:pPr>
      <w:r w:rsidRPr="00AC4226">
        <w:t>7-31. The contact of the charming and exquisite deer-skin with the excellent waist of Lord Vedavyasa enhanced its (deer-skin’s) delightful lustre to astonishing brightness.</w:t>
      </w:r>
    </w:p>
    <w:p w14:paraId="5FBBF0F8" w14:textId="77777777" w:rsidR="00E9400C" w:rsidRPr="00AC4226" w:rsidRDefault="00E9400C" w:rsidP="007C105A">
      <w:pPr>
        <w:pStyle w:val="S16S"/>
      </w:pPr>
      <w:r w:rsidRPr="00AC4226">
        <w:rPr>
          <w:cs/>
        </w:rPr>
        <w:t>तनु</w:t>
      </w:r>
      <w:r w:rsidRPr="00AC4226">
        <w:t>-</w:t>
      </w:r>
      <w:r w:rsidR="00D449DE">
        <w:rPr>
          <w:cs/>
        </w:rPr>
        <w:t>निम्न</w:t>
      </w:r>
      <w:r w:rsidRPr="00AC4226">
        <w:t>-</w:t>
      </w:r>
      <w:r w:rsidRPr="00AC4226">
        <w:rPr>
          <w:cs/>
        </w:rPr>
        <w:t>सु</w:t>
      </w:r>
      <w:r w:rsidRPr="00AC4226">
        <w:t>-</w:t>
      </w:r>
      <w:r w:rsidRPr="00AC4226">
        <w:rPr>
          <w:cs/>
        </w:rPr>
        <w:t>नाभि</w:t>
      </w:r>
      <w:r w:rsidRPr="00AC4226">
        <w:t>-</w:t>
      </w:r>
      <w:r w:rsidRPr="00AC4226">
        <w:rPr>
          <w:cs/>
        </w:rPr>
        <w:t>शोभिते वलिभे वारिज</w:t>
      </w:r>
      <w:r w:rsidRPr="00AC4226">
        <w:t>-</w:t>
      </w:r>
      <w:r w:rsidRPr="00AC4226">
        <w:rPr>
          <w:cs/>
        </w:rPr>
        <w:t>नाभ आदधे</w:t>
      </w:r>
      <w:r w:rsidR="00D766AC" w:rsidRPr="00AC4226">
        <w:rPr>
          <w:cs/>
        </w:rPr>
        <w:t>।</w:t>
      </w:r>
      <w:r w:rsidR="002A5300" w:rsidRPr="00AC4226">
        <w:rPr>
          <w:cs/>
        </w:rPr>
        <w:br/>
      </w:r>
      <w:r w:rsidRPr="00AC4226">
        <w:rPr>
          <w:cs/>
        </w:rPr>
        <w:t>प्रतनावति</w:t>
      </w:r>
      <w:r w:rsidRPr="00AC4226">
        <w:t>-</w:t>
      </w:r>
      <w:r w:rsidRPr="00AC4226">
        <w:rPr>
          <w:cs/>
        </w:rPr>
        <w:t>सुन्दरे मृदौ उदरे</w:t>
      </w:r>
      <w:r w:rsidR="007A4C1E" w:rsidRPr="00AC4226">
        <w:rPr>
          <w:cs/>
        </w:rPr>
        <w:t>ऽ</w:t>
      </w:r>
      <w:r w:rsidRPr="00AC4226">
        <w:rPr>
          <w:cs/>
        </w:rPr>
        <w:t>स्मिन् जगदण्ड</w:t>
      </w:r>
      <w:r w:rsidRPr="00AC4226">
        <w:t>-</w:t>
      </w:r>
      <w:r w:rsidRPr="00AC4226">
        <w:rPr>
          <w:cs/>
        </w:rPr>
        <w:t>मण्डलम्</w:t>
      </w:r>
      <w:r w:rsidR="00D766AC" w:rsidRPr="00AC4226">
        <w:rPr>
          <w:cs/>
        </w:rPr>
        <w:t>॥</w:t>
      </w:r>
      <w:r w:rsidR="002977D7" w:rsidRPr="00AC4226">
        <w:t>7-</w:t>
      </w:r>
      <w:r w:rsidRPr="00AC4226">
        <w:t>32</w:t>
      </w:r>
      <w:r w:rsidR="0051754E" w:rsidRPr="00AC4226">
        <w:rPr>
          <w:cs/>
        </w:rPr>
        <w:t>॥</w:t>
      </w:r>
    </w:p>
    <w:p w14:paraId="48183CC6" w14:textId="77777777" w:rsidR="00A245D2" w:rsidRPr="00AC4226" w:rsidRDefault="00A245D2" w:rsidP="00EC4553">
      <w:pPr>
        <w:pStyle w:val="EngText"/>
      </w:pPr>
      <w:r w:rsidRPr="00AC4226">
        <w:t xml:space="preserve">7-32. Lord Vedavyasa bears the entire cosmos in his soft, slender </w:t>
      </w:r>
      <w:r w:rsidR="00D975C3" w:rsidRPr="00AC4226">
        <w:t>be</w:t>
      </w:r>
      <w:r w:rsidR="00D371B7">
        <w:t>t</w:t>
      </w:r>
      <w:r w:rsidR="00D975C3" w:rsidRPr="00AC4226">
        <w:t>witching</w:t>
      </w:r>
      <w:r w:rsidRPr="00AC4226">
        <w:t xml:space="preserve"> belly with its charming three hair-lines embellished with a delicate, tiny, deep and lovely lotus-navel.</w:t>
      </w:r>
    </w:p>
    <w:p w14:paraId="64E05A3C" w14:textId="77777777" w:rsidR="00E9400C" w:rsidRPr="00AC4226" w:rsidRDefault="00E9400C" w:rsidP="007C105A">
      <w:pPr>
        <w:pStyle w:val="S16S"/>
      </w:pPr>
      <w:r w:rsidRPr="00AC4226">
        <w:rPr>
          <w:cs/>
        </w:rPr>
        <w:t>हृदये कृत</w:t>
      </w:r>
      <w:r w:rsidRPr="00AC4226">
        <w:t>-</w:t>
      </w:r>
      <w:r w:rsidRPr="00AC4226">
        <w:rPr>
          <w:cs/>
        </w:rPr>
        <w:t>सज्जनोदये सु</w:t>
      </w:r>
      <w:r w:rsidRPr="00AC4226">
        <w:t>-</w:t>
      </w:r>
      <w:r w:rsidRPr="00AC4226">
        <w:rPr>
          <w:cs/>
        </w:rPr>
        <w:t>विशाले विमले मनो</w:t>
      </w:r>
      <w:r w:rsidRPr="00AC4226">
        <w:t>-</w:t>
      </w:r>
      <w:r w:rsidRPr="00AC4226">
        <w:rPr>
          <w:cs/>
        </w:rPr>
        <w:t>हरे</w:t>
      </w:r>
      <w:r w:rsidR="00D766AC" w:rsidRPr="00AC4226">
        <w:rPr>
          <w:cs/>
        </w:rPr>
        <w:t>।</w:t>
      </w:r>
      <w:r w:rsidR="002A5300" w:rsidRPr="00AC4226">
        <w:rPr>
          <w:cs/>
        </w:rPr>
        <w:br/>
      </w:r>
      <w:r w:rsidRPr="00AC4226">
        <w:rPr>
          <w:cs/>
        </w:rPr>
        <w:t>उभयं वहति त्रयी</w:t>
      </w:r>
      <w:r w:rsidRPr="00AC4226">
        <w:t>-</w:t>
      </w:r>
      <w:r w:rsidRPr="00AC4226">
        <w:rPr>
          <w:cs/>
        </w:rPr>
        <w:t>मयं भगवान् ब्रह्म</w:t>
      </w:r>
      <w:r w:rsidRPr="00AC4226">
        <w:t>-</w:t>
      </w:r>
      <w:r w:rsidRPr="00AC4226">
        <w:rPr>
          <w:cs/>
        </w:rPr>
        <w:t>सु</w:t>
      </w:r>
      <w:r w:rsidRPr="00AC4226">
        <w:t>-</w:t>
      </w:r>
      <w:r w:rsidRPr="00AC4226">
        <w:rPr>
          <w:cs/>
        </w:rPr>
        <w:t>सूत्रमुत्तमम्</w:t>
      </w:r>
      <w:r w:rsidR="00D766AC" w:rsidRPr="00AC4226">
        <w:rPr>
          <w:cs/>
        </w:rPr>
        <w:t>॥</w:t>
      </w:r>
      <w:r w:rsidR="002977D7" w:rsidRPr="00AC4226">
        <w:t>7-</w:t>
      </w:r>
      <w:r w:rsidRPr="00AC4226">
        <w:t>33</w:t>
      </w:r>
      <w:r w:rsidR="0051754E" w:rsidRPr="00AC4226">
        <w:rPr>
          <w:cs/>
        </w:rPr>
        <w:t>॥</w:t>
      </w:r>
    </w:p>
    <w:p w14:paraId="0DF295A1" w14:textId="77777777" w:rsidR="00A245D2" w:rsidRPr="00AC4226" w:rsidRDefault="00A245D2" w:rsidP="00EC4553">
      <w:pPr>
        <w:pStyle w:val="EngText"/>
      </w:pPr>
      <w:r w:rsidRPr="00AC4226">
        <w:t>7-33. Vedavyasa the doyen of the Vas</w:t>
      </w:r>
      <w:r w:rsidR="00D975C3" w:rsidRPr="00AC4226">
        <w:t>h</w:t>
      </w:r>
      <w:r w:rsidRPr="00AC4226">
        <w:t xml:space="preserve">ista dynasty bears the </w:t>
      </w:r>
      <w:r w:rsidR="00D975C3" w:rsidRPr="00AC4226">
        <w:t>exquisite</w:t>
      </w:r>
      <w:r w:rsidRPr="00AC4226">
        <w:t xml:space="preserve"> Brahmasutras that settle the meaning of the three </w:t>
      </w:r>
      <w:r w:rsidR="00D975C3" w:rsidRPr="00AC4226">
        <w:t>Vedas in</w:t>
      </w:r>
      <w:r w:rsidRPr="00AC4226">
        <w:t xml:space="preserve"> </w:t>
      </w:r>
      <w:r w:rsidR="00D371B7">
        <w:t>his</w:t>
      </w:r>
      <w:r w:rsidRPr="00AC4226">
        <w:t xml:space="preserve"> heart and the sacred thread (containing the three strings) on the heart (body) and blesses the upright with prosperity.</w:t>
      </w:r>
    </w:p>
    <w:p w14:paraId="2E62EF32" w14:textId="77777777" w:rsidR="00E9400C" w:rsidRPr="00AC4226" w:rsidRDefault="00E9400C" w:rsidP="007C105A">
      <w:pPr>
        <w:pStyle w:val="S16S"/>
      </w:pPr>
      <w:r w:rsidRPr="00AC4226">
        <w:rPr>
          <w:cs/>
        </w:rPr>
        <w:t>असमे</w:t>
      </w:r>
      <w:r w:rsidR="007A4C1E" w:rsidRPr="00AC4226">
        <w:rPr>
          <w:cs/>
        </w:rPr>
        <w:t>ऽ</w:t>
      </w:r>
      <w:r w:rsidRPr="00AC4226">
        <w:rPr>
          <w:cs/>
        </w:rPr>
        <w:t>नधिके सु</w:t>
      </w:r>
      <w:r w:rsidRPr="00AC4226">
        <w:t>-</w:t>
      </w:r>
      <w:r w:rsidRPr="00AC4226">
        <w:rPr>
          <w:cs/>
        </w:rPr>
        <w:t>साधिते निज</w:t>
      </w:r>
      <w:r w:rsidRPr="00AC4226">
        <w:t>-</w:t>
      </w:r>
      <w:r w:rsidRPr="00AC4226">
        <w:rPr>
          <w:cs/>
        </w:rPr>
        <w:t>ताते रवि</w:t>
      </w:r>
      <w:r w:rsidRPr="00AC4226">
        <w:t>-</w:t>
      </w:r>
      <w:r w:rsidRPr="00AC4226">
        <w:rPr>
          <w:cs/>
        </w:rPr>
        <w:t>राशि</w:t>
      </w:r>
      <w:r w:rsidRPr="00AC4226">
        <w:t>-</w:t>
      </w:r>
      <w:r w:rsidRPr="00AC4226">
        <w:rPr>
          <w:cs/>
        </w:rPr>
        <w:t>दीधिति</w:t>
      </w:r>
      <w:r w:rsidR="00D766AC" w:rsidRPr="00AC4226">
        <w:rPr>
          <w:cs/>
        </w:rPr>
        <w:t>।</w:t>
      </w:r>
      <w:r w:rsidR="002A5300" w:rsidRPr="00AC4226">
        <w:rPr>
          <w:cs/>
        </w:rPr>
        <w:br/>
      </w:r>
      <w:r w:rsidRPr="00AC4226">
        <w:rPr>
          <w:cs/>
        </w:rPr>
        <w:t>प्रददौ त्रि</w:t>
      </w:r>
      <w:r w:rsidRPr="00AC4226">
        <w:t>-</w:t>
      </w:r>
      <w:r w:rsidRPr="00AC4226">
        <w:rPr>
          <w:cs/>
        </w:rPr>
        <w:t>जगज्जय</w:t>
      </w:r>
      <w:r w:rsidRPr="00AC4226">
        <w:t>-</w:t>
      </w:r>
      <w:r w:rsidRPr="00AC4226">
        <w:rPr>
          <w:cs/>
        </w:rPr>
        <w:t>ध्वजं विधिरेतद्</w:t>
      </w:r>
      <w:r w:rsidRPr="00AC4226">
        <w:t>-</w:t>
      </w:r>
      <w:r w:rsidRPr="00AC4226">
        <w:rPr>
          <w:cs/>
        </w:rPr>
        <w:t>गळ</w:t>
      </w:r>
      <w:r w:rsidRPr="00AC4226">
        <w:t>-</w:t>
      </w:r>
      <w:r w:rsidRPr="00AC4226">
        <w:rPr>
          <w:cs/>
        </w:rPr>
        <w:t>सङ्गि भूषणम्</w:t>
      </w:r>
      <w:r w:rsidR="00D766AC" w:rsidRPr="00AC4226">
        <w:rPr>
          <w:cs/>
        </w:rPr>
        <w:t>॥</w:t>
      </w:r>
      <w:r w:rsidR="002977D7" w:rsidRPr="00AC4226">
        <w:t>7-</w:t>
      </w:r>
      <w:r w:rsidRPr="00AC4226">
        <w:t>34</w:t>
      </w:r>
      <w:r w:rsidR="0051754E" w:rsidRPr="00AC4226">
        <w:rPr>
          <w:cs/>
        </w:rPr>
        <w:t>॥</w:t>
      </w:r>
    </w:p>
    <w:p w14:paraId="247F235D" w14:textId="77777777" w:rsidR="00A245D2" w:rsidRPr="00AC4226" w:rsidRDefault="00A245D2" w:rsidP="00EC4553">
      <w:pPr>
        <w:pStyle w:val="EngText"/>
      </w:pPr>
      <w:r w:rsidRPr="00AC4226">
        <w:t xml:space="preserve">7-34. </w:t>
      </w:r>
      <w:r w:rsidR="005D0712" w:rsidRPr="00AC4226">
        <w:t xml:space="preserve">Chaturmukha Brahma gave Lord </w:t>
      </w:r>
      <w:r w:rsidR="00D975C3" w:rsidRPr="00AC4226">
        <w:t>Vedavyasa</w:t>
      </w:r>
      <w:r w:rsidR="005D0712" w:rsidRPr="00AC4226">
        <w:t xml:space="preserve"> the koustubha gem having the brilliance of a cluster of Suns to adorn his neck for having established (in the celestial assembly) Lord Narayana his dad, as the supreme, one without a second (neither equal nor superior to him) as a mark of his victory in the three Worlds.</w:t>
      </w:r>
    </w:p>
    <w:p w14:paraId="3C7C643A" w14:textId="77777777" w:rsidR="005D0712" w:rsidRPr="00D449DE" w:rsidRDefault="005D0712" w:rsidP="00EC4553">
      <w:pPr>
        <w:pStyle w:val="EngText"/>
        <w:numPr>
          <w:ilvl w:val="0"/>
          <w:numId w:val="14"/>
        </w:numPr>
      </w:pPr>
      <w:r w:rsidRPr="00D449DE">
        <w:rPr>
          <w:cs/>
        </w:rPr>
        <w:lastRenderedPageBreak/>
        <w:t xml:space="preserve">नास्ति नारायण समं न भूतं न भविष्यति एतेन सत्यवाक्येन सर्वार्थान् साधयाम्यहम्। - </w:t>
      </w:r>
      <w:r w:rsidRPr="00D449DE">
        <w:t xml:space="preserve">Mahabharata (b) </w:t>
      </w:r>
      <w:r w:rsidRPr="00D449DE">
        <w:rPr>
          <w:cs/>
        </w:rPr>
        <w:t xml:space="preserve">सत्यं सत्यं पुनः सत्यं उद्धृत्य भुजमुच्यते वेदशास्त्रात् परं नास्ति न दैवं केशवात्परम्॥ </w:t>
      </w:r>
      <w:r w:rsidRPr="00D449DE">
        <w:t>- Mahabharata</w:t>
      </w:r>
    </w:p>
    <w:p w14:paraId="0B1DDCD1" w14:textId="77777777" w:rsidR="00E9400C" w:rsidRPr="00AC4226" w:rsidRDefault="00E9400C" w:rsidP="007C105A">
      <w:pPr>
        <w:pStyle w:val="S16S"/>
      </w:pPr>
      <w:r w:rsidRPr="00AC4226">
        <w:rPr>
          <w:cs/>
        </w:rPr>
        <w:t>अरि</w:t>
      </w:r>
      <w:r w:rsidRPr="00AC4226">
        <w:t>-</w:t>
      </w:r>
      <w:r w:rsidRPr="00AC4226">
        <w:rPr>
          <w:cs/>
        </w:rPr>
        <w:t>वारिज</w:t>
      </w:r>
      <w:r w:rsidRPr="00AC4226">
        <w:t>-</w:t>
      </w:r>
      <w:r w:rsidRPr="00AC4226">
        <w:rPr>
          <w:cs/>
        </w:rPr>
        <w:t>लक्षणोल्लसत्</w:t>
      </w:r>
      <w:r w:rsidR="002B4310">
        <w:rPr>
          <w:rFonts w:hint="cs"/>
          <w:cs/>
        </w:rPr>
        <w:t>-</w:t>
      </w:r>
      <w:r w:rsidRPr="00AC4226">
        <w:rPr>
          <w:cs/>
        </w:rPr>
        <w:t>सु-कुमारारुण-पाणि-पद्मयोः</w:t>
      </w:r>
      <w:r w:rsidR="00D766AC" w:rsidRPr="00AC4226">
        <w:rPr>
          <w:cs/>
        </w:rPr>
        <w:t>।</w:t>
      </w:r>
      <w:r w:rsidR="002A5300" w:rsidRPr="00AC4226">
        <w:rPr>
          <w:cs/>
        </w:rPr>
        <w:br/>
      </w:r>
      <w:r w:rsidRPr="00AC4226">
        <w:rPr>
          <w:cs/>
        </w:rPr>
        <w:t>पृथु</w:t>
      </w:r>
      <w:r w:rsidR="002B4310">
        <w:rPr>
          <w:rFonts w:hint="cs"/>
          <w:cs/>
        </w:rPr>
        <w:t>-</w:t>
      </w:r>
      <w:r w:rsidRPr="00AC4226">
        <w:rPr>
          <w:cs/>
        </w:rPr>
        <w:t>पीवर-वृत्त-हस्तयोः उपमां नैव लभामहे</w:t>
      </w:r>
      <w:r w:rsidR="007A4C1E" w:rsidRPr="00AC4226">
        <w:rPr>
          <w:cs/>
        </w:rPr>
        <w:t>ऽ</w:t>
      </w:r>
      <w:r w:rsidRPr="00AC4226">
        <w:rPr>
          <w:cs/>
        </w:rPr>
        <w:t>नयोः</w:t>
      </w:r>
      <w:r w:rsidR="00D766AC" w:rsidRPr="00AC4226">
        <w:rPr>
          <w:cs/>
        </w:rPr>
        <w:t>॥</w:t>
      </w:r>
      <w:r w:rsidR="002977D7" w:rsidRPr="00AC4226">
        <w:t>7-</w:t>
      </w:r>
      <w:r w:rsidRPr="00AC4226">
        <w:t>35</w:t>
      </w:r>
      <w:r w:rsidR="0051754E" w:rsidRPr="00AC4226">
        <w:rPr>
          <w:cs/>
        </w:rPr>
        <w:t>॥</w:t>
      </w:r>
    </w:p>
    <w:p w14:paraId="13ACE5F1" w14:textId="77777777" w:rsidR="005D0712" w:rsidRPr="00AC4226" w:rsidRDefault="005D0712" w:rsidP="00EC4553">
      <w:pPr>
        <w:pStyle w:val="EngText"/>
      </w:pPr>
      <w:r w:rsidRPr="00AC4226">
        <w:t>7-35. The stout, lovely, long, circular arms of Lord Vedavyasa shining with the marks of discus and conch find no similitude in the whole world.</w:t>
      </w:r>
    </w:p>
    <w:p w14:paraId="6AFE01E0" w14:textId="77777777" w:rsidR="00E9400C" w:rsidRPr="00AC4226" w:rsidRDefault="00E9400C" w:rsidP="007C105A">
      <w:pPr>
        <w:pStyle w:val="S16S"/>
      </w:pPr>
      <w:r w:rsidRPr="00AC4226">
        <w:rPr>
          <w:cs/>
        </w:rPr>
        <w:t>भजतां वर</w:t>
      </w:r>
      <w:r w:rsidRPr="00AC4226">
        <w:t>-</w:t>
      </w:r>
      <w:r w:rsidRPr="00AC4226">
        <w:rPr>
          <w:cs/>
        </w:rPr>
        <w:t>तर्क</w:t>
      </w:r>
      <w:r w:rsidRPr="00AC4226">
        <w:t>-</w:t>
      </w:r>
      <w:r w:rsidRPr="00AC4226">
        <w:rPr>
          <w:cs/>
        </w:rPr>
        <w:t>मुद्रया द्यति हस्ताग्रमबोधमीशितुः</w:t>
      </w:r>
      <w:r w:rsidR="00D766AC" w:rsidRPr="00AC4226">
        <w:rPr>
          <w:cs/>
        </w:rPr>
        <w:t>।</w:t>
      </w:r>
      <w:r w:rsidR="002A5300" w:rsidRPr="00AC4226">
        <w:rPr>
          <w:cs/>
        </w:rPr>
        <w:br/>
      </w:r>
      <w:r w:rsidRPr="00AC4226">
        <w:rPr>
          <w:cs/>
        </w:rPr>
        <w:t>अधि</w:t>
      </w:r>
      <w:r w:rsidRPr="00AC4226">
        <w:t>-</w:t>
      </w:r>
      <w:r w:rsidRPr="00AC4226">
        <w:rPr>
          <w:cs/>
        </w:rPr>
        <w:t>जानु समर्पितं परं कृत</w:t>
      </w:r>
      <w:r w:rsidRPr="00AC4226">
        <w:t>-</w:t>
      </w:r>
      <w:r w:rsidRPr="00AC4226">
        <w:rPr>
          <w:cs/>
        </w:rPr>
        <w:t>भूयो</w:t>
      </w:r>
      <w:r w:rsidRPr="00AC4226">
        <w:t>-</w:t>
      </w:r>
      <w:r w:rsidRPr="00AC4226">
        <w:rPr>
          <w:cs/>
        </w:rPr>
        <w:t>भय</w:t>
      </w:r>
      <w:r w:rsidRPr="00AC4226">
        <w:t>-</w:t>
      </w:r>
      <w:r w:rsidRPr="00AC4226">
        <w:rPr>
          <w:cs/>
        </w:rPr>
        <w:t>भङ्ग</w:t>
      </w:r>
      <w:r w:rsidRPr="00AC4226">
        <w:t>-</w:t>
      </w:r>
      <w:r w:rsidRPr="00AC4226">
        <w:rPr>
          <w:cs/>
        </w:rPr>
        <w:t>मङ्गळम्</w:t>
      </w:r>
      <w:r w:rsidR="00D766AC" w:rsidRPr="00AC4226">
        <w:rPr>
          <w:cs/>
        </w:rPr>
        <w:t>॥</w:t>
      </w:r>
      <w:r w:rsidR="002977D7" w:rsidRPr="00AC4226">
        <w:t>7-</w:t>
      </w:r>
      <w:r w:rsidRPr="00AC4226">
        <w:t>36</w:t>
      </w:r>
      <w:r w:rsidR="0051754E" w:rsidRPr="00AC4226">
        <w:rPr>
          <w:cs/>
        </w:rPr>
        <w:t>॥</w:t>
      </w:r>
    </w:p>
    <w:p w14:paraId="2D9AD87A" w14:textId="77777777" w:rsidR="005D0712" w:rsidRPr="00AC4226" w:rsidRDefault="005D0712" w:rsidP="00EC4553">
      <w:pPr>
        <w:pStyle w:val="EngText"/>
      </w:pPr>
      <w:r w:rsidRPr="00AC4226">
        <w:t xml:space="preserve">7-36. The tip of (the fingers of) the right hand of Lord Vedavyasa betokening the best seal of knowledge destroys the ignorance of its devotees and the extremity of his left hand resting on the knee showing the sign of fearlessness, dispels the dire dread of samsara and bestows the bliss of </w:t>
      </w:r>
      <w:r w:rsidR="00D975C3" w:rsidRPr="00AC4226">
        <w:t>beatitude</w:t>
      </w:r>
      <w:r w:rsidRPr="00AC4226">
        <w:t>.</w:t>
      </w:r>
    </w:p>
    <w:p w14:paraId="286F7B97" w14:textId="77777777" w:rsidR="00E9400C" w:rsidRPr="00AC4226" w:rsidRDefault="002B4310" w:rsidP="007C105A">
      <w:pPr>
        <w:pStyle w:val="S16S"/>
      </w:pPr>
      <w:r>
        <w:rPr>
          <w:cs/>
        </w:rPr>
        <w:t>सतत</w:t>
      </w:r>
      <w:r>
        <w:rPr>
          <w:rFonts w:hint="cs"/>
          <w:cs/>
        </w:rPr>
        <w:t>ं</w:t>
      </w:r>
      <w:r w:rsidR="00E9400C" w:rsidRPr="00AC4226">
        <w:rPr>
          <w:cs/>
        </w:rPr>
        <w:t xml:space="preserve"> गळता स्वतः श्रुति</w:t>
      </w:r>
      <w:r w:rsidR="00E9400C" w:rsidRPr="00AC4226">
        <w:t>-</w:t>
      </w:r>
      <w:r w:rsidR="00E9400C" w:rsidRPr="00AC4226">
        <w:rPr>
          <w:cs/>
        </w:rPr>
        <w:t>त्रितयेनेव निकाममङ्कितः</w:t>
      </w:r>
      <w:r w:rsidR="00D766AC" w:rsidRPr="00AC4226">
        <w:rPr>
          <w:cs/>
        </w:rPr>
        <w:t>।</w:t>
      </w:r>
      <w:r w:rsidR="002A5300" w:rsidRPr="00AC4226">
        <w:rPr>
          <w:cs/>
        </w:rPr>
        <w:br/>
      </w:r>
      <w:r w:rsidR="00E9400C" w:rsidRPr="00AC4226">
        <w:rPr>
          <w:cs/>
        </w:rPr>
        <w:t>सु</w:t>
      </w:r>
      <w:r w:rsidR="00E9400C" w:rsidRPr="00AC4226">
        <w:t>-</w:t>
      </w:r>
      <w:r w:rsidR="00E9400C" w:rsidRPr="00AC4226">
        <w:rPr>
          <w:cs/>
        </w:rPr>
        <w:t>विडम्बित</w:t>
      </w:r>
      <w:r w:rsidR="00E9400C" w:rsidRPr="00AC4226">
        <w:t>-</w:t>
      </w:r>
      <w:r w:rsidR="00E9400C" w:rsidRPr="00AC4226">
        <w:rPr>
          <w:cs/>
        </w:rPr>
        <w:t>कम्बुरीक्ष्यते वर</w:t>
      </w:r>
      <w:r w:rsidR="00E9400C" w:rsidRPr="00AC4226">
        <w:t>-</w:t>
      </w:r>
      <w:r w:rsidR="00E9400C" w:rsidRPr="00AC4226">
        <w:rPr>
          <w:cs/>
        </w:rPr>
        <w:t>रेखा</w:t>
      </w:r>
      <w:r w:rsidR="00E9400C" w:rsidRPr="00AC4226">
        <w:t>-</w:t>
      </w:r>
      <w:r w:rsidR="00E9400C" w:rsidRPr="00AC4226">
        <w:rPr>
          <w:cs/>
        </w:rPr>
        <w:t>त्रयवान् गुरोर्गळः</w:t>
      </w:r>
      <w:r w:rsidR="00D766AC" w:rsidRPr="00AC4226">
        <w:rPr>
          <w:cs/>
        </w:rPr>
        <w:t>॥</w:t>
      </w:r>
      <w:r w:rsidR="002977D7" w:rsidRPr="00AC4226">
        <w:t>7-</w:t>
      </w:r>
      <w:r w:rsidR="00E9400C" w:rsidRPr="00AC4226">
        <w:t>37</w:t>
      </w:r>
      <w:r w:rsidR="0051754E" w:rsidRPr="00AC4226">
        <w:rPr>
          <w:cs/>
        </w:rPr>
        <w:t>॥</w:t>
      </w:r>
    </w:p>
    <w:p w14:paraId="57E51D55" w14:textId="77777777" w:rsidR="005D0712" w:rsidRPr="00AC4226" w:rsidRDefault="005D0712" w:rsidP="00EC4553">
      <w:pPr>
        <w:pStyle w:val="EngText"/>
      </w:pPr>
      <w:r w:rsidRPr="00AC4226">
        <w:t>7-37. The neck of the preceptor Lord Vedavyasa, decorate</w:t>
      </w:r>
      <w:r w:rsidR="00D371B7">
        <w:t>d</w:t>
      </w:r>
      <w:r w:rsidRPr="00AC4226">
        <w:t xml:space="preserve"> wi</w:t>
      </w:r>
      <w:r w:rsidR="00D371B7">
        <w:t xml:space="preserve">th three lines as if marked by </w:t>
      </w:r>
      <w:r w:rsidRPr="00AC4226">
        <w:t>the three Vedas that always gus</w:t>
      </w:r>
      <w:r w:rsidR="00D371B7">
        <w:t>h</w:t>
      </w:r>
      <w:r w:rsidRPr="00AC4226">
        <w:t xml:space="preserve"> out of his mouth, looks luminous like conch with its three folds.</w:t>
      </w:r>
    </w:p>
    <w:p w14:paraId="0BA318AE" w14:textId="77777777" w:rsidR="00E9400C" w:rsidRPr="00AC4226" w:rsidRDefault="00E9400C" w:rsidP="007C105A">
      <w:pPr>
        <w:pStyle w:val="S16S"/>
      </w:pPr>
      <w:r w:rsidRPr="00AC4226">
        <w:rPr>
          <w:cs/>
        </w:rPr>
        <w:t>सकलास्त</w:t>
      </w:r>
      <w:r w:rsidRPr="00AC4226">
        <w:t>-</w:t>
      </w:r>
      <w:r w:rsidRPr="00AC4226">
        <w:rPr>
          <w:cs/>
        </w:rPr>
        <w:t>कलङ्क</w:t>
      </w:r>
      <w:r w:rsidRPr="00AC4226">
        <w:t>-</w:t>
      </w:r>
      <w:r w:rsidRPr="00AC4226">
        <w:rPr>
          <w:cs/>
        </w:rPr>
        <w:t>काळिम</w:t>
      </w:r>
      <w:r w:rsidRPr="00AC4226">
        <w:t>-</w:t>
      </w:r>
      <w:r w:rsidRPr="00AC4226">
        <w:rPr>
          <w:cs/>
        </w:rPr>
        <w:t>स्फुरदिन्दु</w:t>
      </w:r>
      <w:r w:rsidRPr="00AC4226">
        <w:t>-</w:t>
      </w:r>
      <w:r w:rsidRPr="00AC4226">
        <w:rPr>
          <w:cs/>
        </w:rPr>
        <w:t>प्रकरोरु</w:t>
      </w:r>
      <w:r w:rsidRPr="00AC4226">
        <w:t>-</w:t>
      </w:r>
      <w:r w:rsidRPr="00AC4226">
        <w:rPr>
          <w:cs/>
        </w:rPr>
        <w:t>विभ्रमम्</w:t>
      </w:r>
      <w:r w:rsidR="00D766AC" w:rsidRPr="00AC4226">
        <w:rPr>
          <w:cs/>
        </w:rPr>
        <w:t>।</w:t>
      </w:r>
      <w:r w:rsidR="002A5300" w:rsidRPr="00AC4226">
        <w:rPr>
          <w:cs/>
        </w:rPr>
        <w:br/>
      </w:r>
      <w:r w:rsidRPr="00AC4226">
        <w:rPr>
          <w:cs/>
        </w:rPr>
        <w:t>अधरी</w:t>
      </w:r>
      <w:r w:rsidRPr="00AC4226">
        <w:t>-</w:t>
      </w:r>
      <w:r w:rsidRPr="00AC4226">
        <w:rPr>
          <w:cs/>
        </w:rPr>
        <w:t>कुरुते स्व</w:t>
      </w:r>
      <w:r w:rsidRPr="00AC4226">
        <w:t>-</w:t>
      </w:r>
      <w:r w:rsidRPr="00AC4226">
        <w:rPr>
          <w:cs/>
        </w:rPr>
        <w:t>शोभया वदनं देव</w:t>
      </w:r>
      <w:r w:rsidRPr="00AC4226">
        <w:t>-</w:t>
      </w:r>
      <w:r w:rsidRPr="00AC4226">
        <w:rPr>
          <w:cs/>
        </w:rPr>
        <w:t>शिखा</w:t>
      </w:r>
      <w:r w:rsidRPr="00AC4226">
        <w:t>-</w:t>
      </w:r>
      <w:r w:rsidRPr="00AC4226">
        <w:rPr>
          <w:cs/>
        </w:rPr>
        <w:t>मणीरिदम्</w:t>
      </w:r>
      <w:r w:rsidR="00D766AC" w:rsidRPr="00AC4226">
        <w:rPr>
          <w:cs/>
        </w:rPr>
        <w:t>॥</w:t>
      </w:r>
      <w:r w:rsidR="002977D7" w:rsidRPr="00AC4226">
        <w:t>7-</w:t>
      </w:r>
      <w:r w:rsidRPr="00AC4226">
        <w:t>38</w:t>
      </w:r>
      <w:r w:rsidR="0051754E" w:rsidRPr="00AC4226">
        <w:rPr>
          <w:cs/>
        </w:rPr>
        <w:t>॥</w:t>
      </w:r>
    </w:p>
    <w:p w14:paraId="0AF673AD" w14:textId="77777777" w:rsidR="005D0712" w:rsidRPr="00AC4226" w:rsidRDefault="005D0712" w:rsidP="00EC4553">
      <w:pPr>
        <w:pStyle w:val="EngText"/>
      </w:pPr>
      <w:r w:rsidRPr="00AC4226">
        <w:t xml:space="preserve">7-38. The countenance of Lord Vedavyasa, the crest of the </w:t>
      </w:r>
      <w:r w:rsidR="00D975C3" w:rsidRPr="00AC4226">
        <w:t>deities</w:t>
      </w:r>
      <w:r w:rsidRPr="00AC4226">
        <w:t xml:space="preserve"> with its innate effulgence diminishes the </w:t>
      </w:r>
      <w:r w:rsidR="004916BD" w:rsidRPr="00AC4226">
        <w:t>splendour</w:t>
      </w:r>
      <w:r w:rsidRPr="00AC4226">
        <w:t xml:space="preserve"> of a cluster of shining moons endued with sixteen digits without stains.</w:t>
      </w:r>
    </w:p>
    <w:p w14:paraId="2BC06A9F" w14:textId="77777777" w:rsidR="00E9400C" w:rsidRPr="00AC4226" w:rsidRDefault="00E9400C" w:rsidP="007C105A">
      <w:pPr>
        <w:pStyle w:val="S16S"/>
      </w:pPr>
      <w:r w:rsidRPr="00AC4226">
        <w:rPr>
          <w:cs/>
        </w:rPr>
        <w:t>अरुणाश्म</w:t>
      </w:r>
      <w:r w:rsidRPr="00AC4226">
        <w:t>-</w:t>
      </w:r>
      <w:r w:rsidRPr="00AC4226">
        <w:rPr>
          <w:cs/>
        </w:rPr>
        <w:t>दलान्तरोल्लसन्</w:t>
      </w:r>
      <w:r w:rsidRPr="00AC4226">
        <w:t xml:space="preserve">- </w:t>
      </w:r>
      <w:r w:rsidRPr="00AC4226">
        <w:rPr>
          <w:cs/>
        </w:rPr>
        <w:t>नव</w:t>
      </w:r>
      <w:r w:rsidRPr="00AC4226">
        <w:t>-</w:t>
      </w:r>
      <w:r w:rsidRPr="00AC4226">
        <w:rPr>
          <w:cs/>
        </w:rPr>
        <w:t>मुक्तावलिमस्य लज्जयेत्</w:t>
      </w:r>
      <w:r w:rsidR="002A5300" w:rsidRPr="00AC4226">
        <w:rPr>
          <w:cs/>
        </w:rPr>
        <w:t>।</w:t>
      </w:r>
      <w:r w:rsidR="002A5300" w:rsidRPr="00AC4226">
        <w:rPr>
          <w:cs/>
        </w:rPr>
        <w:br/>
      </w:r>
      <w:r w:rsidRPr="00AC4226">
        <w:rPr>
          <w:cs/>
        </w:rPr>
        <w:t>हसतः सित</w:t>
      </w:r>
      <w:r w:rsidRPr="00AC4226">
        <w:t>-</w:t>
      </w:r>
      <w:r w:rsidRPr="00AC4226">
        <w:rPr>
          <w:cs/>
        </w:rPr>
        <w:t>दन्त</w:t>
      </w:r>
      <w:r w:rsidRPr="00AC4226">
        <w:t>-</w:t>
      </w:r>
      <w:r w:rsidRPr="00AC4226">
        <w:rPr>
          <w:cs/>
        </w:rPr>
        <w:t>सन्ततिः परम</w:t>
      </w:r>
      <w:r w:rsidRPr="00AC4226">
        <w:t>-</w:t>
      </w:r>
      <w:r w:rsidRPr="00AC4226">
        <w:rPr>
          <w:cs/>
        </w:rPr>
        <w:t>श्रीररुणोष्ठ</w:t>
      </w:r>
      <w:r w:rsidRPr="00AC4226">
        <w:t>-</w:t>
      </w:r>
      <w:r w:rsidRPr="00AC4226">
        <w:rPr>
          <w:cs/>
        </w:rPr>
        <w:t>रोचिषः</w:t>
      </w:r>
      <w:r w:rsidR="00D766AC" w:rsidRPr="00AC4226">
        <w:rPr>
          <w:cs/>
        </w:rPr>
        <w:t>॥</w:t>
      </w:r>
      <w:r w:rsidR="002977D7" w:rsidRPr="00AC4226">
        <w:t>7-</w:t>
      </w:r>
      <w:r w:rsidRPr="00AC4226">
        <w:t>39</w:t>
      </w:r>
      <w:r w:rsidR="0051754E" w:rsidRPr="00AC4226">
        <w:rPr>
          <w:cs/>
        </w:rPr>
        <w:t>॥</w:t>
      </w:r>
    </w:p>
    <w:p w14:paraId="0FC72723" w14:textId="77777777" w:rsidR="005D0712" w:rsidRPr="00AC4226" w:rsidRDefault="005D0712" w:rsidP="00EC4553">
      <w:pPr>
        <w:pStyle w:val="EngText"/>
      </w:pPr>
      <w:r w:rsidRPr="00AC4226">
        <w:t xml:space="preserve">7-39. The row of teeth, graced with the exquisite lustre of Lord </w:t>
      </w:r>
      <w:r w:rsidR="00D975C3" w:rsidRPr="00AC4226">
        <w:t>Vedavyasa’ s</w:t>
      </w:r>
      <w:r w:rsidRPr="00AC4226">
        <w:t xml:space="preserve"> gentl</w:t>
      </w:r>
      <w:r w:rsidR="00D371B7">
        <w:t>e</w:t>
      </w:r>
      <w:r w:rsidRPr="00AC4226">
        <w:t xml:space="preserve"> smile glistening in the  midst of his rosy lips puts to blush the line of gems glittering in the midst of ruby-pieces.</w:t>
      </w:r>
    </w:p>
    <w:p w14:paraId="6635273B" w14:textId="77777777" w:rsidR="00E9400C" w:rsidRPr="00AC4226" w:rsidRDefault="00E9400C" w:rsidP="007C105A">
      <w:pPr>
        <w:pStyle w:val="S16S"/>
      </w:pPr>
      <w:r w:rsidRPr="00AC4226">
        <w:rPr>
          <w:cs/>
        </w:rPr>
        <w:t>द्विज</w:t>
      </w:r>
      <w:r w:rsidRPr="00AC4226">
        <w:t>-</w:t>
      </w:r>
      <w:r w:rsidRPr="00AC4226">
        <w:rPr>
          <w:cs/>
        </w:rPr>
        <w:t>वृन्द</w:t>
      </w:r>
      <w:r w:rsidRPr="00AC4226">
        <w:t>-</w:t>
      </w:r>
      <w:r w:rsidRPr="00AC4226">
        <w:rPr>
          <w:cs/>
        </w:rPr>
        <w:t>कृतं कुतूहलाद् अनु</w:t>
      </w:r>
      <w:r w:rsidRPr="00AC4226">
        <w:t>-</w:t>
      </w:r>
      <w:r w:rsidRPr="00AC4226">
        <w:rPr>
          <w:cs/>
        </w:rPr>
        <w:t>योगान्धु</w:t>
      </w:r>
      <w:r w:rsidRPr="00AC4226">
        <w:t>-</w:t>
      </w:r>
      <w:r w:rsidRPr="00AC4226">
        <w:rPr>
          <w:cs/>
        </w:rPr>
        <w:t>सहस्रमुत्तमम्</w:t>
      </w:r>
      <w:r w:rsidR="00D766AC" w:rsidRPr="00AC4226">
        <w:rPr>
          <w:cs/>
        </w:rPr>
        <w:t>।</w:t>
      </w:r>
      <w:r w:rsidR="002A5300" w:rsidRPr="00AC4226">
        <w:rPr>
          <w:cs/>
        </w:rPr>
        <w:br/>
      </w:r>
      <w:r w:rsidRPr="00AC4226">
        <w:rPr>
          <w:cs/>
        </w:rPr>
        <w:t>इयमेक</w:t>
      </w:r>
      <w:r w:rsidRPr="00AC4226">
        <w:t>-</w:t>
      </w:r>
      <w:r w:rsidRPr="00AC4226">
        <w:rPr>
          <w:cs/>
        </w:rPr>
        <w:t>पदे सरस्वती श्रुति</w:t>
      </w:r>
      <w:r w:rsidRPr="00AC4226">
        <w:t>-</w:t>
      </w:r>
      <w:r w:rsidRPr="00AC4226">
        <w:rPr>
          <w:cs/>
        </w:rPr>
        <w:t>भर्तुः परिपूरयत्यहो</w:t>
      </w:r>
      <w:r w:rsidR="00D766AC" w:rsidRPr="00AC4226">
        <w:rPr>
          <w:cs/>
        </w:rPr>
        <w:t>॥</w:t>
      </w:r>
      <w:r w:rsidR="002977D7" w:rsidRPr="00AC4226">
        <w:t>7-</w:t>
      </w:r>
      <w:r w:rsidRPr="00AC4226">
        <w:t>40</w:t>
      </w:r>
      <w:r w:rsidR="0051754E" w:rsidRPr="00AC4226">
        <w:rPr>
          <w:cs/>
        </w:rPr>
        <w:t>॥</w:t>
      </w:r>
    </w:p>
    <w:p w14:paraId="202EE125" w14:textId="77777777" w:rsidR="005D0712" w:rsidRPr="00AC4226" w:rsidRDefault="005D0712" w:rsidP="00EC4553">
      <w:pPr>
        <w:pStyle w:val="EngText"/>
      </w:pPr>
      <w:r w:rsidRPr="00AC4226">
        <w:lastRenderedPageBreak/>
        <w:t xml:space="preserve">7-40. Indeed, it is really remarkable that Vedavyasa, the Lord of Vedas could process his tongue (use words) to reply at one stroke the thousand pick </w:t>
      </w:r>
      <w:r w:rsidR="00D975C3" w:rsidRPr="00AC4226">
        <w:t>queries</w:t>
      </w:r>
      <w:r w:rsidRPr="00AC4226">
        <w:t xml:space="preserve"> hurled by the group of learned Brahmins with great </w:t>
      </w:r>
      <w:r w:rsidR="00D975C3" w:rsidRPr="00AC4226">
        <w:t>curiosity</w:t>
      </w:r>
      <w:r w:rsidRPr="00AC4226">
        <w:t xml:space="preserve"> (eagerness) like a river </w:t>
      </w:r>
      <w:r w:rsidR="00D975C3" w:rsidRPr="00AC4226">
        <w:t>filling</w:t>
      </w:r>
      <w:r w:rsidRPr="00AC4226">
        <w:t xml:space="preserve"> </w:t>
      </w:r>
      <w:r w:rsidR="00D975C3" w:rsidRPr="00AC4226">
        <w:t>thousands</w:t>
      </w:r>
      <w:r w:rsidRPr="00AC4226">
        <w:t xml:space="preserve"> of wells simultaneously.</w:t>
      </w:r>
    </w:p>
    <w:p w14:paraId="418012B2" w14:textId="77777777" w:rsidR="00070193" w:rsidRPr="002B4310" w:rsidRDefault="00070193" w:rsidP="00EC4553">
      <w:pPr>
        <w:pStyle w:val="EngText"/>
        <w:rPr>
          <w:cs/>
        </w:rPr>
      </w:pPr>
      <w:r w:rsidRPr="002B4310">
        <w:rPr>
          <w:cs/>
        </w:rPr>
        <w:t>सहस्रार्थानुषीनेश यौग्यपद्येन पृच्छतः। सहस्रोत्तरदानेन युगपत्यर्यतोषयत्।</w:t>
      </w:r>
    </w:p>
    <w:p w14:paraId="695A10BA" w14:textId="77777777" w:rsidR="00E9400C" w:rsidRPr="00AC4226" w:rsidRDefault="00E9400C" w:rsidP="007C105A">
      <w:pPr>
        <w:pStyle w:val="S16S"/>
      </w:pPr>
      <w:r w:rsidRPr="00AC4226">
        <w:rPr>
          <w:cs/>
        </w:rPr>
        <w:t>जलजायत</w:t>
      </w:r>
      <w:r w:rsidRPr="00AC4226">
        <w:t>-</w:t>
      </w:r>
      <w:r w:rsidRPr="00AC4226">
        <w:rPr>
          <w:cs/>
        </w:rPr>
        <w:t>लोचनस्य मां अवलोको</w:t>
      </w:r>
      <w:r w:rsidR="007A4C1E" w:rsidRPr="00AC4226">
        <w:rPr>
          <w:cs/>
        </w:rPr>
        <w:t>ऽ</w:t>
      </w:r>
      <w:r w:rsidRPr="00AC4226">
        <w:rPr>
          <w:cs/>
        </w:rPr>
        <w:t>यमुपेत्य लाळयन्</w:t>
      </w:r>
      <w:r w:rsidR="002A5300" w:rsidRPr="00AC4226">
        <w:rPr>
          <w:cs/>
        </w:rPr>
        <w:t>।</w:t>
      </w:r>
      <w:r w:rsidR="002A5300" w:rsidRPr="00AC4226">
        <w:rPr>
          <w:cs/>
        </w:rPr>
        <w:br/>
      </w:r>
      <w:r w:rsidRPr="00AC4226">
        <w:rPr>
          <w:cs/>
        </w:rPr>
        <w:t>कुरुते परिरभ्य पूरितं भुवनानन्द</w:t>
      </w:r>
      <w:r w:rsidRPr="00AC4226">
        <w:t>-</w:t>
      </w:r>
      <w:r w:rsidRPr="00AC4226">
        <w:rPr>
          <w:cs/>
        </w:rPr>
        <w:t>कर</w:t>
      </w:r>
      <w:r w:rsidRPr="00AC4226">
        <w:t>-</w:t>
      </w:r>
      <w:r w:rsidRPr="00AC4226">
        <w:rPr>
          <w:cs/>
        </w:rPr>
        <w:t>स्मितान्वितः</w:t>
      </w:r>
      <w:r w:rsidR="00D766AC" w:rsidRPr="00AC4226">
        <w:rPr>
          <w:cs/>
        </w:rPr>
        <w:t>॥</w:t>
      </w:r>
      <w:r w:rsidR="002977D7" w:rsidRPr="00AC4226">
        <w:t>7-</w:t>
      </w:r>
      <w:r w:rsidRPr="00AC4226">
        <w:t>41</w:t>
      </w:r>
      <w:r w:rsidR="0051754E" w:rsidRPr="00AC4226">
        <w:rPr>
          <w:cs/>
        </w:rPr>
        <w:t>॥</w:t>
      </w:r>
    </w:p>
    <w:p w14:paraId="3F409626" w14:textId="77777777" w:rsidR="005D0712" w:rsidRPr="00AC4226" w:rsidRDefault="005D0712" w:rsidP="00EC4553">
      <w:pPr>
        <w:pStyle w:val="EngText"/>
      </w:pPr>
      <w:r w:rsidRPr="00AC4226">
        <w:t xml:space="preserve">7-41. </w:t>
      </w:r>
      <w:r w:rsidR="00070193" w:rsidRPr="00AC4226">
        <w:t>Lord Vedavyasa, with his wide winning eyes (like the lotus) wedded to his pleasant smile yielding delight to the world, approaches me, coaxing, embracing and fructifying (making me blessed).</w:t>
      </w:r>
    </w:p>
    <w:p w14:paraId="2BCCFCD5" w14:textId="77777777" w:rsidR="00E9400C" w:rsidRPr="00AC4226" w:rsidRDefault="00E9400C" w:rsidP="007C105A">
      <w:pPr>
        <w:pStyle w:val="S16S"/>
      </w:pPr>
      <w:r w:rsidRPr="00AC4226">
        <w:rPr>
          <w:cs/>
        </w:rPr>
        <w:t>उप</w:t>
      </w:r>
      <w:r w:rsidRPr="00AC4226">
        <w:t>-</w:t>
      </w:r>
      <w:r w:rsidRPr="00AC4226">
        <w:rPr>
          <w:cs/>
        </w:rPr>
        <w:t>कर्णममुष्य भासिता तुळसी मन्त्रयतीव लाळिता</w:t>
      </w:r>
      <w:r w:rsidR="002A5300" w:rsidRPr="00AC4226">
        <w:rPr>
          <w:cs/>
        </w:rPr>
        <w:t>।</w:t>
      </w:r>
      <w:r w:rsidR="002A5300" w:rsidRPr="00AC4226">
        <w:rPr>
          <w:cs/>
        </w:rPr>
        <w:br/>
      </w:r>
      <w:r w:rsidRPr="00AC4226">
        <w:rPr>
          <w:cs/>
        </w:rPr>
        <w:t>मम नाथ पदं न मत्सरात् जलजाद्यानि हरेयुरित्यलम्</w:t>
      </w:r>
      <w:r w:rsidR="00D766AC" w:rsidRPr="00AC4226">
        <w:rPr>
          <w:cs/>
        </w:rPr>
        <w:t>॥</w:t>
      </w:r>
      <w:r w:rsidR="002977D7" w:rsidRPr="00AC4226">
        <w:t>7-</w:t>
      </w:r>
      <w:r w:rsidRPr="00AC4226">
        <w:t>42</w:t>
      </w:r>
      <w:r w:rsidR="0051754E" w:rsidRPr="00AC4226">
        <w:rPr>
          <w:cs/>
        </w:rPr>
        <w:t>॥</w:t>
      </w:r>
    </w:p>
    <w:p w14:paraId="720C46BA" w14:textId="77777777" w:rsidR="00070193" w:rsidRPr="00AC4226" w:rsidRDefault="00070193" w:rsidP="00EC4553">
      <w:pPr>
        <w:pStyle w:val="EngText"/>
      </w:pPr>
      <w:r w:rsidRPr="00AC4226">
        <w:t>7-42. The</w:t>
      </w:r>
      <w:r w:rsidR="00D371B7">
        <w:t xml:space="preserve"> Tulasi leaf glistening in the </w:t>
      </w:r>
      <w:r w:rsidRPr="00AC4226">
        <w:t>ear of this Lord (Vedavyasa) appears as if rever</w:t>
      </w:r>
      <w:r w:rsidR="0012124B">
        <w:t>ently soliciting him in secrecy:</w:t>
      </w:r>
      <w:r w:rsidRPr="00AC4226">
        <w:t xml:space="preserve"> ‘Oh Lord! Let not my place be usurped out of envy by the lotus and other flowers’ – (This is to instruct his followers to keep a Tulasi Leaf in their ear and prove its superiority to flowers).</w:t>
      </w:r>
    </w:p>
    <w:p w14:paraId="5C02351F" w14:textId="77777777" w:rsidR="00E9400C" w:rsidRPr="00AC4226" w:rsidRDefault="00E9400C" w:rsidP="007C105A">
      <w:pPr>
        <w:pStyle w:val="S16S"/>
      </w:pPr>
      <w:r w:rsidRPr="00AC4226">
        <w:rPr>
          <w:cs/>
        </w:rPr>
        <w:t>विभवाभि</w:t>
      </w:r>
      <w:r w:rsidRPr="00AC4226">
        <w:t>-</w:t>
      </w:r>
      <w:r w:rsidRPr="00AC4226">
        <w:rPr>
          <w:cs/>
        </w:rPr>
        <w:t>भवोद्भवादिकं भुवनानां भुवन</w:t>
      </w:r>
      <w:r w:rsidRPr="00AC4226">
        <w:t>-</w:t>
      </w:r>
      <w:r w:rsidRPr="00AC4226">
        <w:rPr>
          <w:cs/>
        </w:rPr>
        <w:t>प्रभोर्भ्रुवोः</w:t>
      </w:r>
      <w:r w:rsidR="00D766AC" w:rsidRPr="00AC4226">
        <w:rPr>
          <w:cs/>
        </w:rPr>
        <w:t>।</w:t>
      </w:r>
      <w:r w:rsidR="002A5300" w:rsidRPr="00AC4226">
        <w:rPr>
          <w:cs/>
        </w:rPr>
        <w:br/>
      </w:r>
      <w:r w:rsidRPr="00AC4226">
        <w:rPr>
          <w:cs/>
        </w:rPr>
        <w:t>अनयोरपि दभ्र</w:t>
      </w:r>
      <w:r w:rsidRPr="00AC4226">
        <w:t>-</w:t>
      </w:r>
      <w:r w:rsidRPr="00AC4226">
        <w:rPr>
          <w:cs/>
        </w:rPr>
        <w:t>विभ्रमात् स</w:t>
      </w:r>
      <w:r w:rsidRPr="00AC4226">
        <w:t>-</w:t>
      </w:r>
      <w:r w:rsidRPr="00AC4226">
        <w:rPr>
          <w:cs/>
        </w:rPr>
        <w:t>भवाम्भोज</w:t>
      </w:r>
      <w:r w:rsidRPr="00AC4226">
        <w:t>-</w:t>
      </w:r>
      <w:r w:rsidRPr="00AC4226">
        <w:rPr>
          <w:cs/>
        </w:rPr>
        <w:t>भवात्मनां भवेत्</w:t>
      </w:r>
      <w:r w:rsidR="00D766AC" w:rsidRPr="00AC4226">
        <w:rPr>
          <w:cs/>
        </w:rPr>
        <w:t>॥</w:t>
      </w:r>
      <w:r w:rsidR="002977D7" w:rsidRPr="00AC4226">
        <w:t>7-</w:t>
      </w:r>
      <w:r w:rsidRPr="00AC4226">
        <w:t>43</w:t>
      </w:r>
      <w:r w:rsidR="0051754E" w:rsidRPr="00AC4226">
        <w:rPr>
          <w:cs/>
        </w:rPr>
        <w:t>॥</w:t>
      </w:r>
    </w:p>
    <w:p w14:paraId="5BBCC14C" w14:textId="77777777" w:rsidR="00070193" w:rsidRPr="00AC4226" w:rsidRDefault="00070193" w:rsidP="00EC4553">
      <w:pPr>
        <w:pStyle w:val="EngText"/>
      </w:pPr>
      <w:r w:rsidRPr="00AC4226">
        <w:t>7-43. The slight movement of the sportive eyebrows of this Lord Vedavyasa, the master of the universe, govern the creative glory and ruin of the cosmos including the dignitaries like Brahmaji, Shankara and others.</w:t>
      </w:r>
    </w:p>
    <w:p w14:paraId="7350750C" w14:textId="77777777" w:rsidR="00E9400C" w:rsidRPr="00AC4226" w:rsidRDefault="00E9400C" w:rsidP="007C105A">
      <w:pPr>
        <w:pStyle w:val="S16S"/>
      </w:pPr>
      <w:r w:rsidRPr="00AC4226">
        <w:rPr>
          <w:cs/>
        </w:rPr>
        <w:t>त्रि</w:t>
      </w:r>
      <w:r w:rsidRPr="00AC4226">
        <w:t>-</w:t>
      </w:r>
      <w:r w:rsidRPr="00AC4226">
        <w:rPr>
          <w:cs/>
        </w:rPr>
        <w:t>जगत्</w:t>
      </w:r>
      <w:r w:rsidRPr="00AC4226">
        <w:t>-</w:t>
      </w:r>
      <w:r w:rsidRPr="00AC4226">
        <w:rPr>
          <w:cs/>
        </w:rPr>
        <w:t>तिलकाळिकान्तरे तिलको</w:t>
      </w:r>
      <w:r w:rsidR="007A4C1E" w:rsidRPr="00AC4226">
        <w:rPr>
          <w:cs/>
        </w:rPr>
        <w:t>ऽ</w:t>
      </w:r>
      <w:r w:rsidRPr="00AC4226">
        <w:rPr>
          <w:cs/>
        </w:rPr>
        <w:t>यं पर</w:t>
      </w:r>
      <w:r w:rsidRPr="00AC4226">
        <w:t>-</w:t>
      </w:r>
      <w:r w:rsidRPr="00AC4226">
        <w:rPr>
          <w:cs/>
        </w:rPr>
        <w:t>भागमाप्तवान्</w:t>
      </w:r>
      <w:r w:rsidR="00D766AC" w:rsidRPr="00AC4226">
        <w:rPr>
          <w:cs/>
        </w:rPr>
        <w:t>।</w:t>
      </w:r>
      <w:r w:rsidR="002A5300" w:rsidRPr="00AC4226">
        <w:rPr>
          <w:cs/>
        </w:rPr>
        <w:br/>
      </w:r>
      <w:r w:rsidRPr="00AC4226">
        <w:rPr>
          <w:cs/>
        </w:rPr>
        <w:t>हरि</w:t>
      </w:r>
      <w:r w:rsidRPr="00AC4226">
        <w:t>-</w:t>
      </w:r>
      <w:r w:rsidRPr="00AC4226">
        <w:rPr>
          <w:cs/>
        </w:rPr>
        <w:t>नील</w:t>
      </w:r>
      <w:r w:rsidRPr="00AC4226">
        <w:t>-</w:t>
      </w:r>
      <w:r w:rsidRPr="00AC4226">
        <w:rPr>
          <w:cs/>
        </w:rPr>
        <w:t>गिरीन्द्र</w:t>
      </w:r>
      <w:r w:rsidRPr="00AC4226">
        <w:t>-</w:t>
      </w:r>
      <w:r w:rsidRPr="00AC4226">
        <w:rPr>
          <w:cs/>
        </w:rPr>
        <w:t>मस्तक</w:t>
      </w:r>
      <w:r w:rsidRPr="00AC4226">
        <w:t>-</w:t>
      </w:r>
      <w:r w:rsidRPr="00AC4226">
        <w:rPr>
          <w:cs/>
        </w:rPr>
        <w:t>स्फुट</w:t>
      </w:r>
      <w:r w:rsidRPr="00AC4226">
        <w:t>-</w:t>
      </w:r>
      <w:r w:rsidRPr="00AC4226">
        <w:rPr>
          <w:cs/>
        </w:rPr>
        <w:t>शोणोपल</w:t>
      </w:r>
      <w:r w:rsidRPr="00AC4226">
        <w:t>-</w:t>
      </w:r>
      <w:r w:rsidRPr="00AC4226">
        <w:rPr>
          <w:cs/>
        </w:rPr>
        <w:t>पङ्क्ति</w:t>
      </w:r>
      <w:r w:rsidRPr="00AC4226">
        <w:t>-</w:t>
      </w:r>
      <w:r w:rsidRPr="00AC4226">
        <w:rPr>
          <w:cs/>
        </w:rPr>
        <w:t>सन्निभः</w:t>
      </w:r>
      <w:r w:rsidR="00D766AC" w:rsidRPr="00AC4226">
        <w:rPr>
          <w:cs/>
        </w:rPr>
        <w:t>॥</w:t>
      </w:r>
      <w:r w:rsidR="002977D7" w:rsidRPr="00AC4226">
        <w:t>7-</w:t>
      </w:r>
      <w:r w:rsidRPr="00AC4226">
        <w:t>44</w:t>
      </w:r>
      <w:r w:rsidR="0051754E" w:rsidRPr="00AC4226">
        <w:rPr>
          <w:cs/>
        </w:rPr>
        <w:t>॥</w:t>
      </w:r>
    </w:p>
    <w:p w14:paraId="70A73189" w14:textId="77777777" w:rsidR="00070193" w:rsidRPr="00AC4226" w:rsidRDefault="00070193" w:rsidP="00EC4553">
      <w:pPr>
        <w:pStyle w:val="EngText"/>
      </w:pPr>
      <w:r w:rsidRPr="00AC4226">
        <w:t xml:space="preserve">7-44. This red round mark decorating (occupying the </w:t>
      </w:r>
      <w:r w:rsidR="00D975C3" w:rsidRPr="00AC4226">
        <w:t>Centre</w:t>
      </w:r>
      <w:r w:rsidRPr="00AC4226">
        <w:t>) the prime place on the brow of the supreme Lord Vedavyasa, the adornment of the universe, resembles in lustre the row of rubies scintillating on the crest of the shining sapphire mountain.</w:t>
      </w:r>
    </w:p>
    <w:p w14:paraId="59244F6D" w14:textId="77777777" w:rsidR="00E9400C" w:rsidRPr="00AC4226" w:rsidRDefault="00E9400C" w:rsidP="007C105A">
      <w:pPr>
        <w:pStyle w:val="S16S"/>
      </w:pPr>
      <w:r w:rsidRPr="00AC4226">
        <w:rPr>
          <w:cs/>
        </w:rPr>
        <w:t>नवमम्बु</w:t>
      </w:r>
      <w:r w:rsidRPr="00AC4226">
        <w:t>-</w:t>
      </w:r>
      <w:r w:rsidRPr="00AC4226">
        <w:rPr>
          <w:cs/>
        </w:rPr>
        <w:t>धरं विडम्बयद् वर</w:t>
      </w:r>
      <w:r w:rsidRPr="00AC4226">
        <w:t>-</w:t>
      </w:r>
      <w:r w:rsidRPr="00AC4226">
        <w:rPr>
          <w:cs/>
        </w:rPr>
        <w:t>विद्युद्</w:t>
      </w:r>
      <w:r w:rsidRPr="00AC4226">
        <w:t>-</w:t>
      </w:r>
      <w:r w:rsidRPr="00AC4226">
        <w:rPr>
          <w:cs/>
        </w:rPr>
        <w:t>वलयं जगद्</w:t>
      </w:r>
      <w:r w:rsidRPr="00AC4226">
        <w:t>-</w:t>
      </w:r>
      <w:r w:rsidRPr="00AC4226">
        <w:rPr>
          <w:cs/>
        </w:rPr>
        <w:t>गुरोः</w:t>
      </w:r>
      <w:r w:rsidR="002A5300" w:rsidRPr="00AC4226">
        <w:rPr>
          <w:cs/>
        </w:rPr>
        <w:t>।</w:t>
      </w:r>
      <w:r w:rsidR="002A5300" w:rsidRPr="00AC4226">
        <w:rPr>
          <w:cs/>
        </w:rPr>
        <w:br/>
      </w:r>
      <w:r w:rsidRPr="00AC4226">
        <w:rPr>
          <w:cs/>
        </w:rPr>
        <w:t>अवलोक्य कृतार्थतामगां स</w:t>
      </w:r>
      <w:r w:rsidRPr="00AC4226">
        <w:t>-</w:t>
      </w:r>
      <w:r w:rsidRPr="00AC4226">
        <w:rPr>
          <w:cs/>
        </w:rPr>
        <w:t>जटा</w:t>
      </w:r>
      <w:r w:rsidRPr="00AC4226">
        <w:t>-</w:t>
      </w:r>
      <w:r w:rsidRPr="00AC4226">
        <w:rPr>
          <w:cs/>
        </w:rPr>
        <w:t>मण्डल</w:t>
      </w:r>
      <w:r w:rsidRPr="00AC4226">
        <w:t>-</w:t>
      </w:r>
      <w:r w:rsidRPr="00AC4226">
        <w:rPr>
          <w:cs/>
        </w:rPr>
        <w:t>मण्डनं वपुः</w:t>
      </w:r>
      <w:r w:rsidR="00D766AC" w:rsidRPr="00AC4226">
        <w:rPr>
          <w:cs/>
        </w:rPr>
        <w:t>॥</w:t>
      </w:r>
      <w:r w:rsidR="002977D7" w:rsidRPr="00AC4226">
        <w:t>7-</w:t>
      </w:r>
      <w:r w:rsidRPr="00AC4226">
        <w:t>45</w:t>
      </w:r>
      <w:r w:rsidR="0051754E" w:rsidRPr="00AC4226">
        <w:rPr>
          <w:cs/>
        </w:rPr>
        <w:t>॥</w:t>
      </w:r>
    </w:p>
    <w:p w14:paraId="6107EFC6" w14:textId="77777777" w:rsidR="00070193" w:rsidRPr="00AC4226" w:rsidRDefault="00070193" w:rsidP="00EC4553">
      <w:pPr>
        <w:pStyle w:val="EngText"/>
      </w:pPr>
      <w:r w:rsidRPr="00AC4226">
        <w:lastRenderedPageBreak/>
        <w:t>7-45. Blessed am I who have seen this supreme auspicious, blue body of Lord Vedavyasa, the preceptor of the world adorned with matted lock that resembles the lightening in the blue water-bearing cloud.</w:t>
      </w:r>
    </w:p>
    <w:p w14:paraId="08865D58" w14:textId="77777777" w:rsidR="00E9400C" w:rsidRPr="00AC4226" w:rsidRDefault="00E9400C" w:rsidP="007C105A">
      <w:pPr>
        <w:pStyle w:val="S16S"/>
      </w:pPr>
      <w:r w:rsidRPr="00AC4226">
        <w:rPr>
          <w:cs/>
        </w:rPr>
        <w:t>न रमा</w:t>
      </w:r>
      <w:r w:rsidR="007A4C1E" w:rsidRPr="00AC4226">
        <w:rPr>
          <w:cs/>
        </w:rPr>
        <w:t>ऽ</w:t>
      </w:r>
      <w:r w:rsidRPr="00AC4226">
        <w:rPr>
          <w:cs/>
        </w:rPr>
        <w:t>पि पदाङ्गुली</w:t>
      </w:r>
      <w:r w:rsidRPr="00AC4226">
        <w:t>-</w:t>
      </w:r>
      <w:r w:rsidRPr="00AC4226">
        <w:rPr>
          <w:cs/>
        </w:rPr>
        <w:t>लसन्</w:t>
      </w:r>
      <w:r w:rsidRPr="00AC4226">
        <w:t>-</w:t>
      </w:r>
      <w:r w:rsidRPr="00AC4226">
        <w:rPr>
          <w:cs/>
        </w:rPr>
        <w:t>नख</w:t>
      </w:r>
      <w:r w:rsidRPr="00AC4226">
        <w:t>-</w:t>
      </w:r>
      <w:r w:rsidRPr="00AC4226">
        <w:rPr>
          <w:cs/>
        </w:rPr>
        <w:t>धू</w:t>
      </w:r>
      <w:r w:rsidRPr="00AC4226">
        <w:t>-</w:t>
      </w:r>
      <w:r w:rsidRPr="00AC4226">
        <w:rPr>
          <w:cs/>
        </w:rPr>
        <w:t>राजदनन्त</w:t>
      </w:r>
      <w:r w:rsidRPr="00AC4226">
        <w:t>-</w:t>
      </w:r>
      <w:r w:rsidRPr="00AC4226">
        <w:rPr>
          <w:cs/>
        </w:rPr>
        <w:t>सद्</w:t>
      </w:r>
      <w:r w:rsidRPr="00AC4226">
        <w:t>-</w:t>
      </w:r>
      <w:r w:rsidRPr="00AC4226">
        <w:rPr>
          <w:cs/>
        </w:rPr>
        <w:t>गुणान्</w:t>
      </w:r>
      <w:r w:rsidR="002A5300" w:rsidRPr="00AC4226">
        <w:rPr>
          <w:cs/>
        </w:rPr>
        <w:t>।</w:t>
      </w:r>
      <w:r w:rsidR="002A5300" w:rsidRPr="00AC4226">
        <w:rPr>
          <w:cs/>
        </w:rPr>
        <w:br/>
      </w:r>
      <w:r w:rsidRPr="00AC4226">
        <w:rPr>
          <w:cs/>
        </w:rPr>
        <w:t>गणयेद् गणयन्त्यनारतं परमान् को</w:t>
      </w:r>
      <w:r w:rsidR="007A4C1E" w:rsidRPr="00AC4226">
        <w:rPr>
          <w:cs/>
        </w:rPr>
        <w:t>ऽ</w:t>
      </w:r>
      <w:r w:rsidRPr="00AC4226">
        <w:rPr>
          <w:cs/>
        </w:rPr>
        <w:t>स्य परो गुणान् वदेत्</w:t>
      </w:r>
      <w:r w:rsidR="00D766AC" w:rsidRPr="00AC4226">
        <w:rPr>
          <w:cs/>
        </w:rPr>
        <w:t>॥</w:t>
      </w:r>
      <w:r w:rsidR="002977D7" w:rsidRPr="00AC4226">
        <w:t>7-</w:t>
      </w:r>
      <w:r w:rsidRPr="00AC4226">
        <w:t>46</w:t>
      </w:r>
      <w:r w:rsidR="0051754E" w:rsidRPr="00AC4226">
        <w:rPr>
          <w:cs/>
        </w:rPr>
        <w:t>॥</w:t>
      </w:r>
    </w:p>
    <w:p w14:paraId="25B7A75A" w14:textId="77777777" w:rsidR="00070193" w:rsidRPr="00AC4226" w:rsidRDefault="00070193" w:rsidP="00EC4553">
      <w:pPr>
        <w:pStyle w:val="EngText"/>
      </w:pPr>
      <w:r w:rsidRPr="00AC4226">
        <w:t xml:space="preserve">7-46. Who else can </w:t>
      </w:r>
      <w:r w:rsidR="00D975C3" w:rsidRPr="00AC4226">
        <w:t>recount</w:t>
      </w:r>
      <w:r w:rsidRPr="00AC4226">
        <w:t xml:space="preserve"> the </w:t>
      </w:r>
      <w:r w:rsidR="00D975C3" w:rsidRPr="00AC4226">
        <w:t>countless</w:t>
      </w:r>
      <w:r w:rsidRPr="00AC4226">
        <w:t xml:space="preserve"> attributes of the supreme Lord when even Goddess Mahalakshmi his dear consort, though ceaselessly counting the excellent qualities in the flashing nails of the finger of his foot, cannot account for them?</w:t>
      </w:r>
    </w:p>
    <w:p w14:paraId="119BEBE2" w14:textId="77777777" w:rsidR="00696350" w:rsidRPr="00AC4226" w:rsidRDefault="00696350" w:rsidP="00EC4553">
      <w:pPr>
        <w:pStyle w:val="EngText"/>
        <w:numPr>
          <w:ilvl w:val="0"/>
          <w:numId w:val="15"/>
        </w:numPr>
      </w:pPr>
      <w:r w:rsidRPr="00AC4226">
        <w:rPr>
          <w:cs/>
        </w:rPr>
        <w:t>विष्णोर्नु कं वीर्याणि प्रवोचम् (</w:t>
      </w:r>
      <w:r w:rsidRPr="00AC4226">
        <w:t xml:space="preserve">A) </w:t>
      </w:r>
      <w:r w:rsidRPr="00AC4226">
        <w:rPr>
          <w:cs/>
        </w:rPr>
        <w:t xml:space="preserve"> य पार्थिवानि विममे रजांसि। </w:t>
      </w:r>
      <w:r w:rsidRPr="00AC4226">
        <w:t xml:space="preserve">Rk Samhita (B) </w:t>
      </w:r>
      <w:r w:rsidRPr="00AC4226">
        <w:rPr>
          <w:cs/>
        </w:rPr>
        <w:t xml:space="preserve">विष्णोर्नु वीर्याणि कतमोऽर्हतीह। यः पार्थिवान्यपि कविर्विममे रजांसि। </w:t>
      </w:r>
      <w:r w:rsidR="00D975C3" w:rsidRPr="00AC4226">
        <w:t>Bhagawata</w:t>
      </w:r>
      <w:r w:rsidRPr="00AC4226">
        <w:t xml:space="preserve"> (2) </w:t>
      </w:r>
      <w:r w:rsidRPr="00AC4226">
        <w:rPr>
          <w:cs/>
        </w:rPr>
        <w:t xml:space="preserve">न ते विष्णोः जायमानो न जातो देव महिम्न परमन्तमपाप। </w:t>
      </w:r>
      <w:r w:rsidRPr="00AC4226">
        <w:t>Rk Samhita</w:t>
      </w:r>
    </w:p>
    <w:p w14:paraId="25B4FBD2" w14:textId="77777777" w:rsidR="00E9400C" w:rsidRPr="00AC4226" w:rsidRDefault="00E9400C" w:rsidP="007C105A">
      <w:pPr>
        <w:pStyle w:val="S16S"/>
      </w:pPr>
      <w:r w:rsidRPr="00AC4226">
        <w:rPr>
          <w:cs/>
        </w:rPr>
        <w:t>न कुतूहलिता कुतूहलं तनुमेनामवलोक्य सद्</w:t>
      </w:r>
      <w:r w:rsidRPr="00AC4226">
        <w:t>-</w:t>
      </w:r>
      <w:r w:rsidRPr="00AC4226">
        <w:rPr>
          <w:cs/>
        </w:rPr>
        <w:t>गुरोः</w:t>
      </w:r>
      <w:r w:rsidR="00D766AC" w:rsidRPr="00AC4226">
        <w:rPr>
          <w:cs/>
        </w:rPr>
        <w:t>।</w:t>
      </w:r>
      <w:r w:rsidR="002A5300" w:rsidRPr="00AC4226">
        <w:rPr>
          <w:cs/>
        </w:rPr>
        <w:br/>
      </w:r>
      <w:r w:rsidRPr="00AC4226">
        <w:rPr>
          <w:cs/>
        </w:rPr>
        <w:t>स</w:t>
      </w:r>
      <w:r w:rsidRPr="00AC4226">
        <w:t>-</w:t>
      </w:r>
      <w:r w:rsidRPr="00AC4226">
        <w:rPr>
          <w:cs/>
        </w:rPr>
        <w:t>नवावरणाण्ड</w:t>
      </w:r>
      <w:r w:rsidRPr="00AC4226">
        <w:t>-</w:t>
      </w:r>
      <w:r w:rsidRPr="00AC4226">
        <w:rPr>
          <w:cs/>
        </w:rPr>
        <w:t>दर्शिनो गृह</w:t>
      </w:r>
      <w:r w:rsidRPr="00AC4226">
        <w:t>-</w:t>
      </w:r>
      <w:r w:rsidRPr="00AC4226">
        <w:rPr>
          <w:cs/>
        </w:rPr>
        <w:t>बुद्ध्यामम निष्कुतूहलम्</w:t>
      </w:r>
      <w:r w:rsidR="00D766AC" w:rsidRPr="00AC4226">
        <w:rPr>
          <w:cs/>
        </w:rPr>
        <w:t>॥</w:t>
      </w:r>
      <w:r w:rsidR="002977D7" w:rsidRPr="00AC4226">
        <w:t>7-</w:t>
      </w:r>
      <w:r w:rsidRPr="00AC4226">
        <w:t>47</w:t>
      </w:r>
      <w:r w:rsidR="0051754E" w:rsidRPr="00AC4226">
        <w:rPr>
          <w:cs/>
        </w:rPr>
        <w:t>॥</w:t>
      </w:r>
    </w:p>
    <w:p w14:paraId="2B2D5C0A" w14:textId="77777777" w:rsidR="00070193" w:rsidRPr="00AC4226" w:rsidRDefault="00070193" w:rsidP="00EC4553">
      <w:pPr>
        <w:pStyle w:val="EngText"/>
      </w:pPr>
      <w:r w:rsidRPr="00AC4226">
        <w:t xml:space="preserve">7-47. It is not startling </w:t>
      </w:r>
      <w:r w:rsidR="00D975C3" w:rsidRPr="00AC4226">
        <w:t>that</w:t>
      </w:r>
      <w:r w:rsidRPr="00AC4226">
        <w:t xml:space="preserve"> the strange Form of this great preceptor Lord Vedavyasa appearing always afresh, strikes a sense of surprise in me who without being stunned sees the entire cosmos, constituted of the nine coverings like </w:t>
      </w:r>
      <w:r w:rsidR="0012124B">
        <w:t>w</w:t>
      </w:r>
      <w:r w:rsidRPr="00AC4226">
        <w:t>ater, fire, sky, abode and air.</w:t>
      </w:r>
    </w:p>
    <w:p w14:paraId="0630C0AE" w14:textId="77777777" w:rsidR="00E9400C" w:rsidRPr="00AC4226" w:rsidRDefault="00E9400C" w:rsidP="007C105A">
      <w:pPr>
        <w:pStyle w:val="S16S"/>
      </w:pPr>
      <w:r w:rsidRPr="00AC4226">
        <w:rPr>
          <w:cs/>
        </w:rPr>
        <w:t>इति चिन्तयता महा</w:t>
      </w:r>
      <w:r w:rsidRPr="00AC4226">
        <w:t>-</w:t>
      </w:r>
      <w:r w:rsidRPr="00AC4226">
        <w:rPr>
          <w:cs/>
        </w:rPr>
        <w:t>धिया पदवीं बाह्य</w:t>
      </w:r>
      <w:r w:rsidRPr="00AC4226">
        <w:t>-</w:t>
      </w:r>
      <w:r w:rsidRPr="00AC4226">
        <w:rPr>
          <w:cs/>
        </w:rPr>
        <w:t>गतामतीयुषा</w:t>
      </w:r>
      <w:r w:rsidR="002A5300" w:rsidRPr="00AC4226">
        <w:rPr>
          <w:cs/>
        </w:rPr>
        <w:t>।</w:t>
      </w:r>
      <w:r w:rsidR="002A5300" w:rsidRPr="00AC4226">
        <w:rPr>
          <w:cs/>
        </w:rPr>
        <w:br/>
      </w:r>
      <w:r w:rsidRPr="00AC4226">
        <w:rPr>
          <w:cs/>
        </w:rPr>
        <w:t>समनो</w:t>
      </w:r>
      <w:r w:rsidRPr="00AC4226">
        <w:t>-</w:t>
      </w:r>
      <w:r w:rsidRPr="00AC4226">
        <w:rPr>
          <w:cs/>
        </w:rPr>
        <w:t>नयनैः पुरा गतः तत आपे वपुषा</w:t>
      </w:r>
      <w:r w:rsidR="007A4C1E" w:rsidRPr="00AC4226">
        <w:rPr>
          <w:cs/>
        </w:rPr>
        <w:t>ऽ</w:t>
      </w:r>
      <w:r w:rsidRPr="00AC4226">
        <w:rPr>
          <w:cs/>
        </w:rPr>
        <w:t>पि वेद</w:t>
      </w:r>
      <w:r w:rsidRPr="00AC4226">
        <w:t>-</w:t>
      </w:r>
      <w:r w:rsidRPr="00AC4226">
        <w:rPr>
          <w:cs/>
        </w:rPr>
        <w:t>राट्॥</w:t>
      </w:r>
      <w:r w:rsidR="002977D7" w:rsidRPr="00AC4226">
        <w:t>7-</w:t>
      </w:r>
      <w:r w:rsidRPr="00AC4226">
        <w:t>48</w:t>
      </w:r>
      <w:r w:rsidR="0051754E" w:rsidRPr="00AC4226">
        <w:rPr>
          <w:cs/>
        </w:rPr>
        <w:t>॥</w:t>
      </w:r>
    </w:p>
    <w:p w14:paraId="175C8CE9" w14:textId="77777777" w:rsidR="00696350" w:rsidRPr="00AC4226" w:rsidRDefault="00696350" w:rsidP="00EC4553">
      <w:pPr>
        <w:pStyle w:val="EngText"/>
      </w:pPr>
      <w:r w:rsidRPr="00AC4226">
        <w:t>7-48. Poornaprajna contemplating thus, envisioning the form of the Lord of the Vedas from afar in his pure mind, now bodily approached him.</w:t>
      </w:r>
    </w:p>
    <w:p w14:paraId="549674E0" w14:textId="77777777" w:rsidR="00E9400C" w:rsidRPr="00AC4226" w:rsidRDefault="00E9400C" w:rsidP="007C105A">
      <w:pPr>
        <w:pStyle w:val="S16S"/>
      </w:pPr>
      <w:r w:rsidRPr="00AC4226">
        <w:rPr>
          <w:cs/>
        </w:rPr>
        <w:t>गुरु</w:t>
      </w:r>
      <w:r w:rsidRPr="00AC4226">
        <w:t>-</w:t>
      </w:r>
      <w:r w:rsidRPr="00AC4226">
        <w:rPr>
          <w:cs/>
        </w:rPr>
        <w:t>भक्ति</w:t>
      </w:r>
      <w:r w:rsidRPr="00AC4226">
        <w:t>-</w:t>
      </w:r>
      <w:r w:rsidRPr="00AC4226">
        <w:rPr>
          <w:cs/>
        </w:rPr>
        <w:t>भर</w:t>
      </w:r>
      <w:r w:rsidR="00DB5A4B">
        <w:rPr>
          <w:rFonts w:hint="cs"/>
          <w:cs/>
        </w:rPr>
        <w:t>ा</w:t>
      </w:r>
      <w:r w:rsidRPr="00AC4226">
        <w:rPr>
          <w:cs/>
        </w:rPr>
        <w:t>नताकृतिः विरचय्याञ्जलि</w:t>
      </w:r>
      <w:r w:rsidRPr="00AC4226">
        <w:t>-</w:t>
      </w:r>
      <w:r w:rsidRPr="00AC4226">
        <w:rPr>
          <w:cs/>
        </w:rPr>
        <w:t>ब</w:t>
      </w:r>
      <w:r w:rsidR="00DB5A4B">
        <w:rPr>
          <w:rFonts w:hint="cs"/>
          <w:cs/>
        </w:rPr>
        <w:t>न्ध</w:t>
      </w:r>
      <w:r w:rsidRPr="00AC4226">
        <w:rPr>
          <w:cs/>
        </w:rPr>
        <w:t>मञ्जसा</w:t>
      </w:r>
      <w:r w:rsidR="002A5300" w:rsidRPr="00AC4226">
        <w:rPr>
          <w:cs/>
        </w:rPr>
        <w:t>।</w:t>
      </w:r>
      <w:r w:rsidR="002A5300" w:rsidRPr="00AC4226">
        <w:rPr>
          <w:cs/>
        </w:rPr>
        <w:br/>
      </w:r>
      <w:r w:rsidRPr="00AC4226">
        <w:rPr>
          <w:cs/>
        </w:rPr>
        <w:t>क्षणमा</w:t>
      </w:r>
      <w:r w:rsidRPr="00AC4226">
        <w:t>-</w:t>
      </w:r>
      <w:r w:rsidRPr="00AC4226">
        <w:rPr>
          <w:cs/>
        </w:rPr>
        <w:t>मुकुळी</w:t>
      </w:r>
      <w:r w:rsidRPr="00AC4226">
        <w:t>-</w:t>
      </w:r>
      <w:r w:rsidRPr="00AC4226">
        <w:rPr>
          <w:cs/>
        </w:rPr>
        <w:t>कृतेक्षणः स गुरुं केवलमभ्यवन्दत</w:t>
      </w:r>
      <w:r w:rsidR="00D766AC" w:rsidRPr="00AC4226">
        <w:rPr>
          <w:cs/>
        </w:rPr>
        <w:t>॥</w:t>
      </w:r>
      <w:r w:rsidR="002977D7" w:rsidRPr="00AC4226">
        <w:t>7-</w:t>
      </w:r>
      <w:r w:rsidRPr="00AC4226">
        <w:t>49</w:t>
      </w:r>
      <w:r w:rsidR="0051754E" w:rsidRPr="00AC4226">
        <w:rPr>
          <w:cs/>
        </w:rPr>
        <w:t>॥</w:t>
      </w:r>
    </w:p>
    <w:p w14:paraId="2B0E91FD" w14:textId="77777777" w:rsidR="00696350" w:rsidRPr="00AC4226" w:rsidRDefault="00696350" w:rsidP="00EC4553">
      <w:pPr>
        <w:pStyle w:val="EngText"/>
      </w:pPr>
      <w:r w:rsidRPr="00AC4226">
        <w:t>7-49. This disciple of Lord Vedavyasa, bent with the burden of devout devotion for his preceptor, with folded hands and eyes half-closed in adoration could only extol him being so overwhelmed with exhilaration.</w:t>
      </w:r>
    </w:p>
    <w:p w14:paraId="69035DDD" w14:textId="77777777" w:rsidR="00E9400C" w:rsidRPr="00AC4226" w:rsidRDefault="00E9400C" w:rsidP="007C105A">
      <w:pPr>
        <w:pStyle w:val="S16S"/>
      </w:pPr>
      <w:r w:rsidRPr="00AC4226">
        <w:rPr>
          <w:cs/>
        </w:rPr>
        <w:t>विनयाभरणेन भूषितः स्फुटमष्टाङ्ग</w:t>
      </w:r>
      <w:r w:rsidRPr="00AC4226">
        <w:t>-</w:t>
      </w:r>
      <w:r w:rsidRPr="00AC4226">
        <w:rPr>
          <w:cs/>
        </w:rPr>
        <w:t>विशिष्ट</w:t>
      </w:r>
      <w:r w:rsidRPr="00AC4226">
        <w:t>-</w:t>
      </w:r>
      <w:r w:rsidRPr="00AC4226">
        <w:rPr>
          <w:cs/>
        </w:rPr>
        <w:t>चेष्टितः</w:t>
      </w:r>
      <w:r w:rsidR="00D766AC" w:rsidRPr="00AC4226">
        <w:rPr>
          <w:cs/>
        </w:rPr>
        <w:t>।</w:t>
      </w:r>
      <w:r w:rsidR="002A5300" w:rsidRPr="00AC4226">
        <w:rPr>
          <w:cs/>
        </w:rPr>
        <w:br/>
      </w:r>
      <w:r w:rsidRPr="00AC4226">
        <w:rPr>
          <w:cs/>
        </w:rPr>
        <w:t>भगवत्</w:t>
      </w:r>
      <w:r w:rsidRPr="00AC4226">
        <w:t>-</w:t>
      </w:r>
      <w:r w:rsidRPr="00AC4226">
        <w:rPr>
          <w:cs/>
        </w:rPr>
        <w:t>तम</w:t>
      </w:r>
      <w:r w:rsidRPr="00AC4226">
        <w:t>-</w:t>
      </w:r>
      <w:r w:rsidRPr="00AC4226">
        <w:rPr>
          <w:cs/>
        </w:rPr>
        <w:t>पाद</w:t>
      </w:r>
      <w:r w:rsidRPr="00AC4226">
        <w:t>-</w:t>
      </w:r>
      <w:r w:rsidRPr="00AC4226">
        <w:rPr>
          <w:cs/>
        </w:rPr>
        <w:t>पङ्कजे भगवान् स प्र</w:t>
      </w:r>
      <w:r w:rsidRPr="00AC4226">
        <w:t>-</w:t>
      </w:r>
      <w:r w:rsidRPr="00AC4226">
        <w:rPr>
          <w:cs/>
        </w:rPr>
        <w:t>णनाम भाग्यवान्</w:t>
      </w:r>
      <w:r w:rsidR="00D766AC" w:rsidRPr="00AC4226">
        <w:rPr>
          <w:cs/>
        </w:rPr>
        <w:t>॥</w:t>
      </w:r>
      <w:r w:rsidR="002977D7" w:rsidRPr="00AC4226">
        <w:t>7-</w:t>
      </w:r>
      <w:r w:rsidRPr="00AC4226">
        <w:t>50</w:t>
      </w:r>
      <w:r w:rsidR="0051754E" w:rsidRPr="00AC4226">
        <w:rPr>
          <w:cs/>
        </w:rPr>
        <w:t>॥</w:t>
      </w:r>
    </w:p>
    <w:p w14:paraId="4134E803" w14:textId="77777777" w:rsidR="00696350" w:rsidRPr="00AC4226" w:rsidRDefault="00696350" w:rsidP="00EC4553">
      <w:pPr>
        <w:pStyle w:val="EngText"/>
      </w:pPr>
      <w:r w:rsidRPr="00AC4226">
        <w:lastRenderedPageBreak/>
        <w:t xml:space="preserve">7-50. Embellished with humility, the blessed Madhwacharya duly </w:t>
      </w:r>
      <w:r w:rsidR="00D975C3" w:rsidRPr="00AC4226">
        <w:t>prostrated</w:t>
      </w:r>
      <w:r w:rsidRPr="00AC4226">
        <w:t xml:space="preserve"> (a noble gesture) before the worshipful Lord Vedavyasa and paid his obeisance (to the lotus-feet of) his preceptor.</w:t>
      </w:r>
    </w:p>
    <w:p w14:paraId="25B5972E" w14:textId="77777777" w:rsidR="00E9400C" w:rsidRPr="00AC4226" w:rsidRDefault="00E9400C" w:rsidP="007C105A">
      <w:pPr>
        <w:pStyle w:val="S16S"/>
      </w:pPr>
      <w:r w:rsidRPr="00AC4226">
        <w:rPr>
          <w:cs/>
        </w:rPr>
        <w:t>स निरीक्ष्य पराशरात्म</w:t>
      </w:r>
      <w:r w:rsidRPr="00AC4226">
        <w:t>-</w:t>
      </w:r>
      <w:r w:rsidRPr="00AC4226">
        <w:rPr>
          <w:cs/>
        </w:rPr>
        <w:t>जः प्रणतं प्रेष्ठमशेष</w:t>
      </w:r>
      <w:r w:rsidRPr="00AC4226">
        <w:t>-</w:t>
      </w:r>
      <w:r w:rsidRPr="00AC4226">
        <w:rPr>
          <w:cs/>
        </w:rPr>
        <w:t>सद्</w:t>
      </w:r>
      <w:r w:rsidRPr="00AC4226">
        <w:t>-</w:t>
      </w:r>
      <w:r w:rsidRPr="00AC4226">
        <w:rPr>
          <w:cs/>
        </w:rPr>
        <w:t>गुणैः</w:t>
      </w:r>
      <w:r w:rsidR="002A5300" w:rsidRPr="00AC4226">
        <w:rPr>
          <w:cs/>
        </w:rPr>
        <w:t>।</w:t>
      </w:r>
      <w:r w:rsidR="002A5300" w:rsidRPr="00AC4226">
        <w:rPr>
          <w:cs/>
        </w:rPr>
        <w:br/>
      </w:r>
      <w:r w:rsidRPr="00AC4226">
        <w:rPr>
          <w:cs/>
        </w:rPr>
        <w:t>करयोर्युगळेन वल्गुना तमुदस्थापयदाशु</w:t>
      </w:r>
      <w:r w:rsidRPr="00AC4226">
        <w:t>-</w:t>
      </w:r>
      <w:r w:rsidRPr="00AC4226">
        <w:rPr>
          <w:cs/>
        </w:rPr>
        <w:t>पातिना</w:t>
      </w:r>
      <w:r w:rsidR="00D766AC" w:rsidRPr="00AC4226">
        <w:rPr>
          <w:cs/>
        </w:rPr>
        <w:t>॥</w:t>
      </w:r>
      <w:r w:rsidR="002977D7" w:rsidRPr="00AC4226">
        <w:t>7-</w:t>
      </w:r>
      <w:r w:rsidRPr="00AC4226">
        <w:t>51</w:t>
      </w:r>
      <w:r w:rsidR="0051754E" w:rsidRPr="00AC4226">
        <w:rPr>
          <w:cs/>
        </w:rPr>
        <w:t>॥</w:t>
      </w:r>
    </w:p>
    <w:p w14:paraId="42757C41" w14:textId="77777777" w:rsidR="00696350" w:rsidRPr="00AC4226" w:rsidRDefault="00696350" w:rsidP="00EC4553">
      <w:pPr>
        <w:pStyle w:val="EngText"/>
      </w:pPr>
      <w:r w:rsidRPr="00AC4226">
        <w:t xml:space="preserve">7-51. Lord Vedavyasa, son of sage Parashara delighted to see his disciple full of propitious qualities bowing down in all veneration instantly raised him up with both of his </w:t>
      </w:r>
      <w:r w:rsidR="00D975C3" w:rsidRPr="00AC4226">
        <w:t>charming</w:t>
      </w:r>
      <w:r w:rsidRPr="00AC4226">
        <w:t xml:space="preserve"> stretched hands (warmly welcomed him).</w:t>
      </w:r>
    </w:p>
    <w:p w14:paraId="302C9A76" w14:textId="77777777" w:rsidR="00E9400C" w:rsidRPr="00AC4226" w:rsidRDefault="00E9400C" w:rsidP="007C105A">
      <w:pPr>
        <w:pStyle w:val="S16S"/>
      </w:pPr>
      <w:r w:rsidRPr="00AC4226">
        <w:rPr>
          <w:cs/>
        </w:rPr>
        <w:t>अमित</w:t>
      </w:r>
      <w:r w:rsidRPr="00AC4226">
        <w:t>-</w:t>
      </w:r>
      <w:r w:rsidRPr="00AC4226">
        <w:rPr>
          <w:cs/>
        </w:rPr>
        <w:t>प्रमति</w:t>
      </w:r>
      <w:r w:rsidR="00DB5A4B">
        <w:rPr>
          <w:rFonts w:hint="cs"/>
          <w:cs/>
        </w:rPr>
        <w:t>ं</w:t>
      </w:r>
      <w:r w:rsidR="00DB5A4B">
        <w:t>-</w:t>
      </w:r>
      <w:r w:rsidRPr="00AC4226">
        <w:rPr>
          <w:cs/>
        </w:rPr>
        <w:t>श्रुतीश्वरः परिरेभे परिगृह्य तं द्रुतम्</w:t>
      </w:r>
      <w:r w:rsidR="00D766AC" w:rsidRPr="00AC4226">
        <w:rPr>
          <w:cs/>
        </w:rPr>
        <w:t>।</w:t>
      </w:r>
      <w:r w:rsidR="002A5300" w:rsidRPr="00AC4226">
        <w:rPr>
          <w:cs/>
        </w:rPr>
        <w:br/>
      </w:r>
      <w:r w:rsidRPr="00AC4226">
        <w:rPr>
          <w:cs/>
        </w:rPr>
        <w:t>प्रणयामृत</w:t>
      </w:r>
      <w:r w:rsidRPr="00AC4226">
        <w:t>-</w:t>
      </w:r>
      <w:r w:rsidRPr="00AC4226">
        <w:rPr>
          <w:cs/>
        </w:rPr>
        <w:t>पूर्ण</w:t>
      </w:r>
      <w:r w:rsidRPr="00AC4226">
        <w:t>-</w:t>
      </w:r>
      <w:r w:rsidRPr="00AC4226">
        <w:rPr>
          <w:cs/>
        </w:rPr>
        <w:t>मानसः स्मित</w:t>
      </w:r>
      <w:r w:rsidRPr="00AC4226">
        <w:t>-</w:t>
      </w:r>
      <w:r w:rsidRPr="00AC4226">
        <w:rPr>
          <w:cs/>
        </w:rPr>
        <w:t>वक्त्रः परिपुल्ल</w:t>
      </w:r>
      <w:r w:rsidRPr="00AC4226">
        <w:t>-</w:t>
      </w:r>
      <w:r w:rsidRPr="00AC4226">
        <w:rPr>
          <w:cs/>
        </w:rPr>
        <w:t>लोचनः</w:t>
      </w:r>
      <w:r w:rsidR="00D766AC" w:rsidRPr="00AC4226">
        <w:rPr>
          <w:cs/>
        </w:rPr>
        <w:t>॥</w:t>
      </w:r>
      <w:r w:rsidR="002977D7" w:rsidRPr="00AC4226">
        <w:t>7-</w:t>
      </w:r>
      <w:r w:rsidRPr="00AC4226">
        <w:t>52</w:t>
      </w:r>
      <w:r w:rsidR="0051754E" w:rsidRPr="00AC4226">
        <w:rPr>
          <w:cs/>
        </w:rPr>
        <w:t>॥</w:t>
      </w:r>
    </w:p>
    <w:p w14:paraId="3A2E7A55" w14:textId="77777777" w:rsidR="00696350" w:rsidRPr="00AC4226" w:rsidRDefault="00696350" w:rsidP="00EC4553">
      <w:pPr>
        <w:pStyle w:val="EngText"/>
      </w:pPr>
      <w:r w:rsidRPr="00AC4226">
        <w:t xml:space="preserve">7-52. Vedavyasa the Lord of the Vedas, with his mind filled with the nectar of affection, with his pleasant smile and full-blown eyes, holding close </w:t>
      </w:r>
      <w:r w:rsidR="00D975C3" w:rsidRPr="00AC4226">
        <w:t>Sarvajnacharya</w:t>
      </w:r>
      <w:r w:rsidRPr="00AC4226">
        <w:t xml:space="preserve"> instantly embraced him.</w:t>
      </w:r>
    </w:p>
    <w:p w14:paraId="2417E413" w14:textId="77777777" w:rsidR="00E9400C" w:rsidRPr="00AC4226" w:rsidRDefault="00E9400C" w:rsidP="007C105A">
      <w:pPr>
        <w:pStyle w:val="S16S"/>
      </w:pPr>
      <w:r w:rsidRPr="00AC4226">
        <w:rPr>
          <w:cs/>
        </w:rPr>
        <w:t>यमजाम्युदवास ऊर्जितो यदि जाम्बूनद</w:t>
      </w:r>
      <w:r w:rsidRPr="00AC4226">
        <w:t>-</w:t>
      </w:r>
      <w:r w:rsidRPr="00AC4226">
        <w:rPr>
          <w:cs/>
        </w:rPr>
        <w:t>वारि संव्रजेत्</w:t>
      </w:r>
      <w:r w:rsidR="002A5300" w:rsidRPr="00AC4226">
        <w:rPr>
          <w:cs/>
        </w:rPr>
        <w:t>।</w:t>
      </w:r>
      <w:r w:rsidR="002A5300" w:rsidRPr="00AC4226">
        <w:rPr>
          <w:cs/>
        </w:rPr>
        <w:br/>
      </w:r>
      <w:r w:rsidRPr="00AC4226">
        <w:rPr>
          <w:cs/>
        </w:rPr>
        <w:t>कनक</w:t>
      </w:r>
      <w:r w:rsidRPr="00AC4226">
        <w:t>-</w:t>
      </w:r>
      <w:r w:rsidRPr="00AC4226">
        <w:rPr>
          <w:cs/>
        </w:rPr>
        <w:t>द्युति</w:t>
      </w:r>
      <w:r w:rsidRPr="00AC4226">
        <w:t>-</w:t>
      </w:r>
      <w:r w:rsidRPr="00AC4226">
        <w:rPr>
          <w:cs/>
        </w:rPr>
        <w:t>मध्व</w:t>
      </w:r>
      <w:r w:rsidRPr="00AC4226">
        <w:t>-</w:t>
      </w:r>
      <w:r w:rsidRPr="00AC4226">
        <w:rPr>
          <w:cs/>
        </w:rPr>
        <w:t>सङ्गवान् उपमीयेत स तेन नील</w:t>
      </w:r>
      <w:r w:rsidRPr="00AC4226">
        <w:t>-</w:t>
      </w:r>
      <w:r w:rsidRPr="00AC4226">
        <w:rPr>
          <w:cs/>
        </w:rPr>
        <w:t>भाः</w:t>
      </w:r>
      <w:r w:rsidR="00D766AC" w:rsidRPr="00AC4226">
        <w:rPr>
          <w:cs/>
        </w:rPr>
        <w:t>॥</w:t>
      </w:r>
      <w:r w:rsidR="002977D7" w:rsidRPr="00AC4226">
        <w:t>7-</w:t>
      </w:r>
      <w:r w:rsidRPr="00AC4226">
        <w:t>53</w:t>
      </w:r>
      <w:r w:rsidR="0051754E" w:rsidRPr="00AC4226">
        <w:rPr>
          <w:cs/>
        </w:rPr>
        <w:t>॥</w:t>
      </w:r>
    </w:p>
    <w:p w14:paraId="43957489" w14:textId="77777777" w:rsidR="00696350" w:rsidRPr="00AC4226" w:rsidRDefault="00696350" w:rsidP="00EC4553">
      <w:pPr>
        <w:pStyle w:val="EngText"/>
      </w:pPr>
      <w:r w:rsidRPr="00AC4226">
        <w:t xml:space="preserve">7-53. Lord Vedavyasa lustrous blue, deeply embracing the </w:t>
      </w:r>
      <w:r w:rsidR="00D975C3" w:rsidRPr="00AC4226">
        <w:t>golden</w:t>
      </w:r>
      <w:r w:rsidRPr="00AC4226">
        <w:t>-hued Madhwacharya appeared as if the beaming flow of the blue waters of the Yamuna joined the golden river.</w:t>
      </w:r>
    </w:p>
    <w:p w14:paraId="57A4781F" w14:textId="77777777" w:rsidR="00E9400C" w:rsidRPr="00AC4226" w:rsidRDefault="00E9400C" w:rsidP="007C105A">
      <w:pPr>
        <w:pStyle w:val="S16S"/>
      </w:pPr>
      <w:r w:rsidRPr="00AC4226">
        <w:rPr>
          <w:cs/>
        </w:rPr>
        <w:t>यदि राज</w:t>
      </w:r>
      <w:r w:rsidRPr="00AC4226">
        <w:t>-</w:t>
      </w:r>
      <w:r w:rsidRPr="00AC4226">
        <w:rPr>
          <w:cs/>
        </w:rPr>
        <w:t>विभूषणैर्युतौ द्विज</w:t>
      </w:r>
      <w:r w:rsidRPr="00AC4226">
        <w:t>-</w:t>
      </w:r>
      <w:r w:rsidRPr="00AC4226">
        <w:rPr>
          <w:cs/>
        </w:rPr>
        <w:t>वर्यान्वयजाविमौ हरी</w:t>
      </w:r>
      <w:r w:rsidR="00D766AC" w:rsidRPr="00AC4226">
        <w:rPr>
          <w:cs/>
        </w:rPr>
        <w:t>।</w:t>
      </w:r>
      <w:r w:rsidR="002A5300" w:rsidRPr="00AC4226">
        <w:rPr>
          <w:cs/>
        </w:rPr>
        <w:br/>
      </w:r>
      <w:r w:rsidRPr="00AC4226">
        <w:rPr>
          <w:cs/>
        </w:rPr>
        <w:t>नृप</w:t>
      </w:r>
      <w:r w:rsidRPr="00AC4226">
        <w:t>-</w:t>
      </w:r>
      <w:r w:rsidRPr="00AC4226">
        <w:rPr>
          <w:cs/>
        </w:rPr>
        <w:t>गोत्र</w:t>
      </w:r>
      <w:r w:rsidRPr="00AC4226">
        <w:t>-</w:t>
      </w:r>
      <w:r w:rsidRPr="00AC4226">
        <w:rPr>
          <w:cs/>
        </w:rPr>
        <w:t>भुवोः पुरा</w:t>
      </w:r>
      <w:r w:rsidR="00DB5A4B">
        <w:rPr>
          <w:cs/>
        </w:rPr>
        <w:t>ऽऽ</w:t>
      </w:r>
      <w:r w:rsidRPr="00AC4226">
        <w:rPr>
          <w:cs/>
        </w:rPr>
        <w:t>त्मनोः स्फुट</w:t>
      </w:r>
      <w:r w:rsidRPr="00AC4226">
        <w:t>-</w:t>
      </w:r>
      <w:r w:rsidR="00DB5A4B">
        <w:rPr>
          <w:cs/>
        </w:rPr>
        <w:t>तुल्यावुप</w:t>
      </w:r>
      <w:r w:rsidRPr="00AC4226">
        <w:t>-</w:t>
      </w:r>
      <w:r w:rsidRPr="00AC4226">
        <w:rPr>
          <w:cs/>
        </w:rPr>
        <w:t>गूढयोर्मिथः</w:t>
      </w:r>
      <w:r w:rsidR="00D766AC" w:rsidRPr="00AC4226">
        <w:rPr>
          <w:cs/>
        </w:rPr>
        <w:t>॥</w:t>
      </w:r>
      <w:r w:rsidR="002977D7" w:rsidRPr="00AC4226">
        <w:t>7-</w:t>
      </w:r>
      <w:r w:rsidRPr="00AC4226">
        <w:t>54</w:t>
      </w:r>
      <w:r w:rsidR="0051754E" w:rsidRPr="00AC4226">
        <w:rPr>
          <w:cs/>
        </w:rPr>
        <w:t>॥</w:t>
      </w:r>
    </w:p>
    <w:p w14:paraId="5BA11A9F" w14:textId="77777777" w:rsidR="00696350" w:rsidRPr="00AC4226" w:rsidRDefault="00696350" w:rsidP="00EC4553">
      <w:pPr>
        <w:pStyle w:val="EngText"/>
      </w:pPr>
      <w:r w:rsidRPr="00AC4226">
        <w:t>7-54. The close clasp of Lord Vedavyasa and Poornaprajna born in the clan of the eminent Brahmins, could ha</w:t>
      </w:r>
      <w:r w:rsidR="0012124B">
        <w:t>ve resembled the mutual fond hu</w:t>
      </w:r>
      <w:r w:rsidRPr="00AC4226">
        <w:t xml:space="preserve">g of Lord Krishna and Bhimasena of imperial descent in case Lord Hari (Vedavyasa) and Mukhyaprana (Poornaprajna) had been robed in royal </w:t>
      </w:r>
      <w:r w:rsidR="00D975C3" w:rsidRPr="00AC4226">
        <w:t>raiment</w:t>
      </w:r>
      <w:r w:rsidR="009D2C4C">
        <w:t>s</w:t>
      </w:r>
      <w:r w:rsidRPr="00AC4226">
        <w:t xml:space="preserve"> and regal ornaments.</w:t>
      </w:r>
    </w:p>
    <w:p w14:paraId="4E872C0A" w14:textId="77777777" w:rsidR="00E9400C" w:rsidRPr="00AC4226" w:rsidRDefault="00E9400C" w:rsidP="007C105A">
      <w:pPr>
        <w:pStyle w:val="S16S"/>
      </w:pPr>
      <w:r w:rsidRPr="00AC4226">
        <w:rPr>
          <w:cs/>
        </w:rPr>
        <w:t>इदमाप शुको</w:t>
      </w:r>
      <w:r w:rsidR="007A4C1E" w:rsidRPr="00AC4226">
        <w:rPr>
          <w:cs/>
        </w:rPr>
        <w:t>ऽ</w:t>
      </w:r>
      <w:r w:rsidRPr="00AC4226">
        <w:rPr>
          <w:cs/>
        </w:rPr>
        <w:t>पि लाळनं न समग्रं जगतां पितुः पितुः</w:t>
      </w:r>
      <w:r w:rsidR="00D766AC" w:rsidRPr="00AC4226">
        <w:rPr>
          <w:cs/>
        </w:rPr>
        <w:t>।</w:t>
      </w:r>
      <w:r w:rsidR="002A5300" w:rsidRPr="00AC4226">
        <w:rPr>
          <w:cs/>
        </w:rPr>
        <w:br/>
      </w:r>
      <w:r w:rsidRPr="00AC4226">
        <w:rPr>
          <w:cs/>
        </w:rPr>
        <w:t>अलभिष्ट यदेष धन्य इ</w:t>
      </w:r>
      <w:r w:rsidRPr="00AC4226">
        <w:t>-</w:t>
      </w:r>
      <w:r w:rsidRPr="00AC4226">
        <w:rPr>
          <w:cs/>
        </w:rPr>
        <w:t>त्यति</w:t>
      </w:r>
      <w:r w:rsidRPr="00AC4226">
        <w:t>-</w:t>
      </w:r>
      <w:r w:rsidRPr="00AC4226">
        <w:rPr>
          <w:cs/>
        </w:rPr>
        <w:t>कौतूहलमापि तापसैः</w:t>
      </w:r>
      <w:r w:rsidR="00D766AC" w:rsidRPr="00AC4226">
        <w:rPr>
          <w:cs/>
        </w:rPr>
        <w:t>॥</w:t>
      </w:r>
      <w:r w:rsidR="002977D7" w:rsidRPr="00AC4226">
        <w:t>7-</w:t>
      </w:r>
      <w:r w:rsidRPr="00AC4226">
        <w:t>55</w:t>
      </w:r>
      <w:r w:rsidR="0051754E" w:rsidRPr="00AC4226">
        <w:rPr>
          <w:cs/>
        </w:rPr>
        <w:t>॥</w:t>
      </w:r>
    </w:p>
    <w:p w14:paraId="32B15326" w14:textId="77777777" w:rsidR="00696350" w:rsidRPr="00AC4226" w:rsidRDefault="00696350" w:rsidP="00EC4553">
      <w:pPr>
        <w:pStyle w:val="EngText"/>
      </w:pPr>
      <w:r w:rsidRPr="00AC4226">
        <w:t>7-55. The Sa</w:t>
      </w:r>
      <w:r w:rsidR="00D975C3" w:rsidRPr="00AC4226">
        <w:t>g</w:t>
      </w:r>
      <w:r w:rsidRPr="00AC4226">
        <w:t xml:space="preserve">es were greatly startled to see the blessed Acharya secure this celebrated </w:t>
      </w:r>
      <w:r w:rsidR="004916BD" w:rsidRPr="00AC4226">
        <w:t>honour</w:t>
      </w:r>
      <w:r w:rsidRPr="00AC4226">
        <w:t xml:space="preserve"> (of a loving embrace of the Sahabhoga type) which even Shukacharya could not earn from his father (Lord Vedavyasa), the creator of the cosmos.</w:t>
      </w:r>
    </w:p>
    <w:p w14:paraId="57CFB8A3" w14:textId="77777777" w:rsidR="00E9400C" w:rsidRPr="00AC4226" w:rsidRDefault="00E9400C" w:rsidP="007C105A">
      <w:pPr>
        <w:pStyle w:val="S16S"/>
      </w:pPr>
      <w:r w:rsidRPr="00AC4226">
        <w:rPr>
          <w:cs/>
        </w:rPr>
        <w:lastRenderedPageBreak/>
        <w:t>अमुष्य शिष्या विनयेन तस्मै गुरोरभिप्राय</w:t>
      </w:r>
      <w:r w:rsidRPr="00AC4226">
        <w:t>-</w:t>
      </w:r>
      <w:r w:rsidRPr="00AC4226">
        <w:rPr>
          <w:cs/>
        </w:rPr>
        <w:t>विदो विदग्धाः</w:t>
      </w:r>
      <w:r w:rsidR="00D766AC" w:rsidRPr="00AC4226">
        <w:rPr>
          <w:cs/>
        </w:rPr>
        <w:t>।</w:t>
      </w:r>
      <w:r w:rsidR="002A5300" w:rsidRPr="00AC4226">
        <w:rPr>
          <w:cs/>
        </w:rPr>
        <w:br/>
      </w:r>
      <w:r w:rsidRPr="00AC4226">
        <w:rPr>
          <w:cs/>
        </w:rPr>
        <w:t>तदा</w:t>
      </w:r>
      <w:r w:rsidR="007A4C1E" w:rsidRPr="00AC4226">
        <w:rPr>
          <w:cs/>
        </w:rPr>
        <w:t>ऽ</w:t>
      </w:r>
      <w:r w:rsidRPr="00AC4226">
        <w:rPr>
          <w:cs/>
        </w:rPr>
        <w:t>नु</w:t>
      </w:r>
      <w:r w:rsidRPr="00AC4226">
        <w:t>-</w:t>
      </w:r>
      <w:r w:rsidRPr="00AC4226">
        <w:rPr>
          <w:cs/>
        </w:rPr>
        <w:t>रूपं ददुरासनं ते चतुर्मुखायेव मुकुन्द</w:t>
      </w:r>
      <w:r w:rsidRPr="00AC4226">
        <w:t>-</w:t>
      </w:r>
      <w:r w:rsidRPr="00AC4226">
        <w:rPr>
          <w:cs/>
        </w:rPr>
        <w:t>दासाः</w:t>
      </w:r>
      <w:r w:rsidR="00D766AC" w:rsidRPr="00AC4226">
        <w:rPr>
          <w:cs/>
        </w:rPr>
        <w:t>॥</w:t>
      </w:r>
      <w:r w:rsidR="002977D7" w:rsidRPr="00AC4226">
        <w:t>7-</w:t>
      </w:r>
      <w:r w:rsidRPr="00AC4226">
        <w:t>56</w:t>
      </w:r>
      <w:r w:rsidR="0051754E" w:rsidRPr="00AC4226">
        <w:rPr>
          <w:cs/>
        </w:rPr>
        <w:t>॥</w:t>
      </w:r>
    </w:p>
    <w:p w14:paraId="56EB2B44" w14:textId="77777777" w:rsidR="00696350" w:rsidRPr="00AC4226" w:rsidRDefault="00696350" w:rsidP="00EC4553">
      <w:pPr>
        <w:pStyle w:val="EngText"/>
      </w:pPr>
      <w:r w:rsidRPr="00AC4226">
        <w:t>7-56. The sagacious students understanding the motive of their master Lord Vedavyasa, offered with modesty a suitable seat, like the servants of the Supreme providing a proper place to Chaturmukha Brahma.</w:t>
      </w:r>
    </w:p>
    <w:p w14:paraId="16E7B8AE" w14:textId="77777777" w:rsidR="00E9400C" w:rsidRPr="00AC4226" w:rsidRDefault="00E9400C" w:rsidP="007C105A">
      <w:pPr>
        <w:pStyle w:val="S16S"/>
      </w:pPr>
      <w:r w:rsidRPr="00AC4226">
        <w:rPr>
          <w:cs/>
        </w:rPr>
        <w:t>आस्यतामित्युदीर्योपविष्टे सत्यवत्याः सुते सत्य</w:t>
      </w:r>
      <w:r w:rsidRPr="00AC4226">
        <w:t>-</w:t>
      </w:r>
      <w:r w:rsidRPr="00AC4226">
        <w:rPr>
          <w:cs/>
        </w:rPr>
        <w:t>वाचि</w:t>
      </w:r>
      <w:r w:rsidR="00D766AC" w:rsidRPr="00AC4226">
        <w:rPr>
          <w:cs/>
        </w:rPr>
        <w:t>।</w:t>
      </w:r>
      <w:r w:rsidR="002A5300" w:rsidRPr="00AC4226">
        <w:rPr>
          <w:cs/>
        </w:rPr>
        <w:br/>
      </w:r>
      <w:r w:rsidRPr="00AC4226">
        <w:rPr>
          <w:cs/>
        </w:rPr>
        <w:t>नन्दयन् मन्द</w:t>
      </w:r>
      <w:r w:rsidRPr="00AC4226">
        <w:t>-</w:t>
      </w:r>
      <w:r w:rsidRPr="00AC4226">
        <w:rPr>
          <w:cs/>
        </w:rPr>
        <w:t>हासावलोकैः तान् मुनीन्द्रानिहोपाविशत् सः</w:t>
      </w:r>
      <w:r w:rsidR="00D766AC" w:rsidRPr="00AC4226">
        <w:rPr>
          <w:cs/>
        </w:rPr>
        <w:t>॥</w:t>
      </w:r>
      <w:r w:rsidR="002977D7" w:rsidRPr="00AC4226">
        <w:t>7-</w:t>
      </w:r>
      <w:r w:rsidRPr="00AC4226">
        <w:t>57</w:t>
      </w:r>
      <w:r w:rsidR="0051754E" w:rsidRPr="00AC4226">
        <w:rPr>
          <w:cs/>
        </w:rPr>
        <w:t>॥</w:t>
      </w:r>
    </w:p>
    <w:p w14:paraId="52A4B10B" w14:textId="77777777" w:rsidR="00696350" w:rsidRPr="00AC4226" w:rsidRDefault="00696350" w:rsidP="00EC4553">
      <w:pPr>
        <w:pStyle w:val="EngText"/>
      </w:pPr>
      <w:r w:rsidRPr="00AC4226">
        <w:t xml:space="preserve">7-57. Asking him to be seated, Lord Vedavyasa son of Satyavati, the votary of truth adorned the </w:t>
      </w:r>
      <w:r w:rsidR="00D975C3" w:rsidRPr="00AC4226">
        <w:t>dais</w:t>
      </w:r>
      <w:r w:rsidRPr="00AC4226">
        <w:t xml:space="preserve"> and Madhwacharya delighting the distinguished saints by </w:t>
      </w:r>
      <w:r w:rsidR="00D975C3" w:rsidRPr="00AC4226">
        <w:t>his pleasant</w:t>
      </w:r>
      <w:r w:rsidRPr="00AC4226">
        <w:t xml:space="preserve"> look and gentl</w:t>
      </w:r>
      <w:r w:rsidR="009D2C4C">
        <w:t>e</w:t>
      </w:r>
      <w:r w:rsidRPr="00AC4226">
        <w:t xml:space="preserve"> </w:t>
      </w:r>
      <w:r w:rsidR="00D975C3" w:rsidRPr="00AC4226">
        <w:t>smile</w:t>
      </w:r>
      <w:r w:rsidRPr="00AC4226">
        <w:t>, occupied his place.</w:t>
      </w:r>
    </w:p>
    <w:p w14:paraId="1328D7ED" w14:textId="77777777" w:rsidR="00E9400C" w:rsidRPr="00AC4226" w:rsidRDefault="00DB5A4B" w:rsidP="007C105A">
      <w:pPr>
        <w:pStyle w:val="S16S"/>
      </w:pPr>
      <w:r>
        <w:rPr>
          <w:cs/>
        </w:rPr>
        <w:t>अवगम्य</w:t>
      </w:r>
      <w:r>
        <w:rPr>
          <w:rFonts w:cs="Tunga" w:hint="cs"/>
          <w:cs/>
          <w:lang w:bidi="kn-IN"/>
        </w:rPr>
        <w:t xml:space="preserve"> </w:t>
      </w:r>
      <w:r w:rsidR="00E9400C" w:rsidRPr="00AC4226">
        <w:rPr>
          <w:cs/>
        </w:rPr>
        <w:t>तं मुनि</w:t>
      </w:r>
      <w:r w:rsidR="00E9400C" w:rsidRPr="00AC4226">
        <w:t>-</w:t>
      </w:r>
      <w:r w:rsidR="00E9400C" w:rsidRPr="00AC4226">
        <w:rPr>
          <w:cs/>
        </w:rPr>
        <w:t>गणा वरिष्ठतो विधिवद् व्यधुर्विधि</w:t>
      </w:r>
      <w:r w:rsidR="00E9400C" w:rsidRPr="00AC4226">
        <w:t>-</w:t>
      </w:r>
      <w:r w:rsidR="00E9400C" w:rsidRPr="00AC4226">
        <w:rPr>
          <w:cs/>
        </w:rPr>
        <w:t>विदो</w:t>
      </w:r>
      <w:r w:rsidR="007A4C1E" w:rsidRPr="00AC4226">
        <w:rPr>
          <w:cs/>
        </w:rPr>
        <w:t>ऽ</w:t>
      </w:r>
      <w:r w:rsidR="00E9400C" w:rsidRPr="00AC4226">
        <w:rPr>
          <w:cs/>
        </w:rPr>
        <w:t>स्य माननाम्</w:t>
      </w:r>
      <w:r w:rsidR="00D766AC" w:rsidRPr="00AC4226">
        <w:rPr>
          <w:cs/>
        </w:rPr>
        <w:t>।</w:t>
      </w:r>
      <w:r w:rsidR="002A5300" w:rsidRPr="00AC4226">
        <w:rPr>
          <w:cs/>
        </w:rPr>
        <w:br/>
      </w:r>
      <w:r w:rsidR="00E9400C" w:rsidRPr="00AC4226">
        <w:rPr>
          <w:cs/>
        </w:rPr>
        <w:t>अपि सङ्कथाः श्रुति</w:t>
      </w:r>
      <w:r w:rsidR="00E9400C" w:rsidRPr="00AC4226">
        <w:t>-</w:t>
      </w:r>
      <w:r w:rsidR="00E9400C" w:rsidRPr="00AC4226">
        <w:rPr>
          <w:cs/>
        </w:rPr>
        <w:t>सुखाः कवीन्द्रयोः अनयोर्निशम्य परमां मुदं ययुः</w:t>
      </w:r>
      <w:r w:rsidR="00D766AC" w:rsidRPr="00AC4226">
        <w:rPr>
          <w:cs/>
        </w:rPr>
        <w:t>॥</w:t>
      </w:r>
      <w:r w:rsidR="002977D7" w:rsidRPr="00AC4226">
        <w:t>7-</w:t>
      </w:r>
      <w:r w:rsidR="00E9400C" w:rsidRPr="00AC4226">
        <w:t>58</w:t>
      </w:r>
      <w:r w:rsidR="0051754E" w:rsidRPr="00AC4226">
        <w:rPr>
          <w:cs/>
        </w:rPr>
        <w:t>॥</w:t>
      </w:r>
    </w:p>
    <w:p w14:paraId="20F06C47" w14:textId="77777777" w:rsidR="00696350" w:rsidRPr="00AC4226" w:rsidRDefault="00696350" w:rsidP="00EC4553">
      <w:pPr>
        <w:pStyle w:val="EngText"/>
      </w:pPr>
      <w:r w:rsidRPr="00AC4226">
        <w:t xml:space="preserve">7-58. Having well-known the excellence of Madhwacharya (as Jivottama) from their celebrated sire, the assemblage </w:t>
      </w:r>
      <w:r w:rsidR="00D975C3" w:rsidRPr="00AC4226">
        <w:t>of Sages</w:t>
      </w:r>
      <w:r w:rsidRPr="00AC4226">
        <w:t xml:space="preserve"> paid due deference (according to the prescribed code of conduct) and gained immense glee in listening </w:t>
      </w:r>
      <w:r w:rsidR="00D975C3" w:rsidRPr="00AC4226">
        <w:t>to</w:t>
      </w:r>
      <w:r w:rsidRPr="00AC4226">
        <w:t xml:space="preserve"> the delightful talk of Lord Vedavyasa and Madhwacharya, </w:t>
      </w:r>
      <w:r w:rsidR="00D975C3" w:rsidRPr="00AC4226">
        <w:t>pleasing to</w:t>
      </w:r>
      <w:r w:rsidRPr="00AC4226">
        <w:t xml:space="preserve"> the ears.</w:t>
      </w:r>
    </w:p>
    <w:p w14:paraId="427696B7" w14:textId="77777777" w:rsidR="00E9400C" w:rsidRPr="00AC4226" w:rsidRDefault="00DB5A4B" w:rsidP="007C105A">
      <w:pPr>
        <w:pStyle w:val="S16S"/>
      </w:pPr>
      <w:r>
        <w:rPr>
          <w:cs/>
        </w:rPr>
        <w:t>सज्ज्ञानाय</w:t>
      </w:r>
      <w:r>
        <w:rPr>
          <w:rFonts w:hint="cs"/>
          <w:cs/>
        </w:rPr>
        <w:t>ा</w:t>
      </w:r>
      <w:r>
        <w:rPr>
          <w:cs/>
        </w:rPr>
        <w:t>ऽऽ</w:t>
      </w:r>
      <w:r w:rsidR="00E9400C" w:rsidRPr="00AC4226">
        <w:rPr>
          <w:cs/>
        </w:rPr>
        <w:t>नन्द</w:t>
      </w:r>
      <w:r w:rsidR="00E9400C" w:rsidRPr="00AC4226">
        <w:t>-</w:t>
      </w:r>
      <w:r w:rsidR="00E9400C" w:rsidRPr="00AC4226">
        <w:rPr>
          <w:cs/>
        </w:rPr>
        <w:t>विज्ञान</w:t>
      </w:r>
      <w:r w:rsidR="00E9400C" w:rsidRPr="00AC4226">
        <w:t>-</w:t>
      </w:r>
      <w:r w:rsidR="00E9400C" w:rsidRPr="00AC4226">
        <w:rPr>
          <w:cs/>
        </w:rPr>
        <w:t>मूर्ती प्राप्तौ पृथ्वीमाश्रमे तत्र तावत्</w:t>
      </w:r>
      <w:r w:rsidR="002A5300" w:rsidRPr="00AC4226">
        <w:rPr>
          <w:cs/>
        </w:rPr>
        <w:t>।</w:t>
      </w:r>
      <w:r w:rsidR="002A5300" w:rsidRPr="00AC4226">
        <w:rPr>
          <w:cs/>
        </w:rPr>
        <w:br/>
      </w:r>
      <w:r w:rsidR="00E9400C" w:rsidRPr="00AC4226">
        <w:rPr>
          <w:cs/>
        </w:rPr>
        <w:t>जाज्वल्यते विष्णु</w:t>
      </w:r>
      <w:r w:rsidR="00E9400C" w:rsidRPr="00AC4226">
        <w:t>-</w:t>
      </w:r>
      <w:r w:rsidR="00E9400C" w:rsidRPr="00AC4226">
        <w:rPr>
          <w:cs/>
        </w:rPr>
        <w:t>वायू स्म देवौ वेदवायासानन्द</w:t>
      </w:r>
      <w:r w:rsidR="00E9400C" w:rsidRPr="00AC4226">
        <w:t>-</w:t>
      </w:r>
      <w:r w:rsidR="00E9400C" w:rsidRPr="00AC4226">
        <w:rPr>
          <w:cs/>
        </w:rPr>
        <w:t>तीर्थाभिधानौ</w:t>
      </w:r>
      <w:r w:rsidR="00D766AC" w:rsidRPr="00AC4226">
        <w:rPr>
          <w:cs/>
        </w:rPr>
        <w:t>॥</w:t>
      </w:r>
      <w:r w:rsidR="002977D7" w:rsidRPr="00AC4226">
        <w:t>59</w:t>
      </w:r>
      <w:r w:rsidR="0051754E" w:rsidRPr="00AC4226">
        <w:rPr>
          <w:cs/>
        </w:rPr>
        <w:t>॥</w:t>
      </w:r>
    </w:p>
    <w:p w14:paraId="5A80C9CA" w14:textId="77777777" w:rsidR="00696350" w:rsidRPr="00AC4226" w:rsidRDefault="00696350" w:rsidP="00EC4553">
      <w:pPr>
        <w:pStyle w:val="EngText"/>
      </w:pPr>
      <w:r w:rsidRPr="00AC4226">
        <w:t xml:space="preserve">7-59. The great gods Lord Narayana and Mukhyaprana, the embodiments of supreme lore and bliss, who descended on earth as Lord Vedavyasa and </w:t>
      </w:r>
      <w:r w:rsidR="00D975C3" w:rsidRPr="00AC4226">
        <w:t>Anand</w:t>
      </w:r>
      <w:r w:rsidR="009D2C4C">
        <w:t>a</w:t>
      </w:r>
      <w:r w:rsidR="00D975C3" w:rsidRPr="00AC4226">
        <w:t>tirtha</w:t>
      </w:r>
      <w:r w:rsidRPr="00AC4226">
        <w:t xml:space="preserve"> to bless the virtuous with divine knowledge, greatly glazed in the glowing hermitage at Badari.</w:t>
      </w:r>
    </w:p>
    <w:p w14:paraId="19CA2606" w14:textId="77777777" w:rsidR="00E9400C" w:rsidRPr="00AC4226" w:rsidRDefault="00E9400C" w:rsidP="00AC4226">
      <w:pPr>
        <w:pStyle w:val="SF2"/>
        <w:rPr>
          <w:sz w:val="36"/>
          <w:szCs w:val="36"/>
        </w:rPr>
      </w:pPr>
      <w:r w:rsidRPr="00AC4226">
        <w:rPr>
          <w:cs/>
        </w:rPr>
        <w:t>इति श्रीमत्कवि</w:t>
      </w:r>
      <w:r w:rsidRPr="00AC4226">
        <w:t>-</w:t>
      </w:r>
      <w:r w:rsidRPr="00AC4226">
        <w:rPr>
          <w:cs/>
        </w:rPr>
        <w:t>कुल</w:t>
      </w:r>
      <w:r w:rsidRPr="00AC4226">
        <w:t>-</w:t>
      </w:r>
      <w:r w:rsidRPr="00AC4226">
        <w:rPr>
          <w:cs/>
        </w:rPr>
        <w:t>तिलक</w:t>
      </w:r>
      <w:r w:rsidRPr="00AC4226">
        <w:t>-</w:t>
      </w:r>
      <w:r w:rsidR="00E12771" w:rsidRPr="00AC4226">
        <w:rPr>
          <w:cs/>
        </w:rPr>
        <w:t>त्रिविक्रम</w:t>
      </w:r>
      <w:r w:rsidRPr="00AC4226">
        <w:t>-</w:t>
      </w:r>
      <w:r w:rsidRPr="00AC4226">
        <w:rPr>
          <w:cs/>
        </w:rPr>
        <w:t>पण्डिताचार्य</w:t>
      </w:r>
      <w:r w:rsidRPr="00AC4226">
        <w:t>-</w:t>
      </w:r>
      <w:r w:rsidRPr="00AC4226">
        <w:rPr>
          <w:cs/>
        </w:rPr>
        <w:t>सुत</w:t>
      </w:r>
      <w:r w:rsidR="002977D7" w:rsidRPr="00AC4226">
        <w:t xml:space="preserve"> </w:t>
      </w:r>
      <w:r w:rsidRPr="00AC4226">
        <w:rPr>
          <w:sz w:val="36"/>
          <w:cs/>
        </w:rPr>
        <w:t>श्री</w:t>
      </w:r>
      <w:r w:rsidRPr="00AC4226">
        <w:rPr>
          <w:sz w:val="36"/>
        </w:rPr>
        <w:t>-</w:t>
      </w:r>
      <w:r w:rsidRPr="00AC4226">
        <w:rPr>
          <w:sz w:val="36"/>
          <w:cs/>
        </w:rPr>
        <w:t>नारायण</w:t>
      </w:r>
      <w:r w:rsidRPr="00AC4226">
        <w:rPr>
          <w:sz w:val="36"/>
        </w:rPr>
        <w:t>-</w:t>
      </w:r>
      <w:r w:rsidRPr="00AC4226">
        <w:rPr>
          <w:sz w:val="36"/>
          <w:cs/>
        </w:rPr>
        <w:t>पण्डिताचार्य</w:t>
      </w:r>
      <w:r w:rsidRPr="00AC4226">
        <w:rPr>
          <w:sz w:val="36"/>
        </w:rPr>
        <w:t>-</w:t>
      </w:r>
      <w:r w:rsidRPr="00AC4226">
        <w:rPr>
          <w:sz w:val="36"/>
          <w:cs/>
        </w:rPr>
        <w:t>विरचिते</w:t>
      </w:r>
      <w:r w:rsidR="002977D7" w:rsidRPr="00AC4226">
        <w:rPr>
          <w:sz w:val="36"/>
        </w:rPr>
        <w:t xml:space="preserve"> </w:t>
      </w:r>
      <w:r w:rsidRPr="00AC4226">
        <w:rPr>
          <w:cs/>
        </w:rPr>
        <w:t>श्री</w:t>
      </w:r>
      <w:r w:rsidRPr="00AC4226">
        <w:t>-</w:t>
      </w:r>
      <w:r w:rsidRPr="00AC4226">
        <w:rPr>
          <w:cs/>
        </w:rPr>
        <w:t>मध्व</w:t>
      </w:r>
      <w:r w:rsidRPr="00AC4226">
        <w:t>-</w:t>
      </w:r>
      <w:r w:rsidRPr="00AC4226">
        <w:rPr>
          <w:cs/>
        </w:rPr>
        <w:t>विजये महा</w:t>
      </w:r>
      <w:r w:rsidRPr="00AC4226">
        <w:t>-</w:t>
      </w:r>
      <w:r w:rsidRPr="00AC4226">
        <w:rPr>
          <w:cs/>
        </w:rPr>
        <w:t>काव्ये</w:t>
      </w:r>
      <w:r w:rsidRPr="00AC4226">
        <w:t>-</w:t>
      </w:r>
      <w:r w:rsidRPr="00AC4226">
        <w:rPr>
          <w:cs/>
        </w:rPr>
        <w:t>आनन्दाङ्किते</w:t>
      </w:r>
      <w:r w:rsidR="002977D7" w:rsidRPr="00AC4226">
        <w:t xml:space="preserve"> </w:t>
      </w:r>
      <w:r w:rsidRPr="00AC4226">
        <w:rPr>
          <w:sz w:val="36"/>
          <w:cs/>
        </w:rPr>
        <w:t>सप्तमः सर्गः</w:t>
      </w:r>
    </w:p>
    <w:p w14:paraId="7B216D46" w14:textId="77777777" w:rsidR="00E9400C" w:rsidRPr="00AC4226" w:rsidRDefault="002977D7" w:rsidP="00E9400C">
      <w:pPr>
        <w:pBdr>
          <w:top w:val="single" w:sz="8" w:space="0" w:color="FF0000"/>
          <w:left w:val="single" w:sz="8" w:space="0" w:color="FF0000"/>
          <w:bottom w:val="single" w:sz="8" w:space="0" w:color="FF0000"/>
          <w:right w:val="single" w:sz="8" w:space="0" w:color="FF0000"/>
        </w:pBdr>
        <w:shd w:val="clear" w:color="auto" w:fill="DAEEF3" w:themeFill="accent5" w:themeFillTint="33"/>
        <w:spacing w:line="0" w:lineRule="atLeast"/>
        <w:ind w:left="144" w:right="144"/>
        <w:jc w:val="center"/>
        <w:outlineLvl w:val="2"/>
        <w:rPr>
          <w:rFonts w:ascii="Sanskrit 2003" w:hAnsi="Sanskrit 2003" w:cs="Sanskrit 2003"/>
          <w:b/>
          <w:bCs/>
          <w:color w:val="FF0000"/>
          <w:sz w:val="36"/>
          <w:szCs w:val="32"/>
          <w:lang w:bidi="sa-IN"/>
        </w:rPr>
      </w:pPr>
      <w:bookmarkStart w:id="35" w:name="_Toc455414262"/>
      <w:r w:rsidRPr="00AC4226">
        <w:rPr>
          <w:rFonts w:ascii="Sanskrit 2003" w:hAnsi="Sanskrit 2003" w:cs="Sanskrit 2003"/>
          <w:b/>
          <w:bCs/>
          <w:color w:val="FF0000"/>
          <w:sz w:val="36"/>
          <w:szCs w:val="32"/>
          <w:cs/>
          <w:lang w:bidi="sa-IN"/>
        </w:rPr>
        <w:t xml:space="preserve">अष्टमः </w:t>
      </w:r>
      <w:r w:rsidR="00E9400C" w:rsidRPr="00AC4226">
        <w:rPr>
          <w:rFonts w:ascii="Sanskrit 2003" w:hAnsi="Sanskrit 2003" w:cs="Sanskrit 2003"/>
          <w:b/>
          <w:bCs/>
          <w:color w:val="FF0000"/>
          <w:sz w:val="36"/>
          <w:szCs w:val="32"/>
          <w:cs/>
          <w:lang w:bidi="sa-IN"/>
        </w:rPr>
        <w:t>सर्ग</w:t>
      </w:r>
      <w:r w:rsidR="00E9400C" w:rsidRPr="00AC4226">
        <w:rPr>
          <w:rFonts w:ascii="Sanskrit 2003" w:hAnsi="Sanskrit 2003" w:cs="Sanskrit 2003"/>
          <w:b/>
          <w:bCs/>
          <w:color w:val="FF0000"/>
          <w:sz w:val="36"/>
          <w:szCs w:val="32"/>
          <w:lang w:bidi="sa-IN"/>
        </w:rPr>
        <w:t xml:space="preserve">: </w:t>
      </w:r>
      <w:r w:rsidRPr="00AC4226">
        <w:rPr>
          <w:rFonts w:ascii="Sanskrit 2003" w:hAnsi="Sanskrit 2003" w:cs="Sanskrit 2003"/>
          <w:b/>
          <w:bCs/>
          <w:color w:val="FF0000"/>
          <w:sz w:val="36"/>
          <w:szCs w:val="32"/>
          <w:cs/>
          <w:lang w:bidi="sa-IN"/>
        </w:rPr>
        <w:t>- [</w:t>
      </w:r>
      <w:r w:rsidR="002F51B5" w:rsidRPr="00AC4226">
        <w:rPr>
          <w:rFonts w:ascii="Sanskrit 2003" w:hAnsi="Sanskrit 2003" w:cs="Sanskrit 2003"/>
          <w:b/>
          <w:bCs/>
          <w:color w:val="FF0000"/>
          <w:sz w:val="36"/>
          <w:szCs w:val="32"/>
          <w:lang w:bidi="sa-IN"/>
        </w:rPr>
        <w:t>8</w:t>
      </w:r>
      <w:r w:rsidRPr="00AC4226">
        <w:rPr>
          <w:rFonts w:ascii="Sanskrit 2003" w:hAnsi="Sanskrit 2003" w:cs="Sanskrit 2003"/>
          <w:b/>
          <w:bCs/>
          <w:color w:val="FF0000"/>
          <w:sz w:val="36"/>
          <w:szCs w:val="32"/>
          <w:cs/>
          <w:lang w:bidi="sa-IN"/>
        </w:rPr>
        <w:t>-</w:t>
      </w:r>
      <w:r w:rsidR="002F51B5" w:rsidRPr="00AC4226">
        <w:rPr>
          <w:rFonts w:ascii="Sanskrit 2003" w:hAnsi="Sanskrit 2003" w:cs="Sanskrit 2003"/>
          <w:b/>
          <w:bCs/>
          <w:color w:val="FF0000"/>
          <w:sz w:val="36"/>
          <w:szCs w:val="32"/>
          <w:lang w:bidi="sa-IN"/>
        </w:rPr>
        <w:t>54]</w:t>
      </w:r>
      <w:bookmarkEnd w:id="35"/>
    </w:p>
    <w:p w14:paraId="4C6A0001" w14:textId="77777777" w:rsidR="0034527D" w:rsidRPr="00063962" w:rsidRDefault="0034527D" w:rsidP="00EC4553">
      <w:pPr>
        <w:pStyle w:val="EngText"/>
      </w:pPr>
      <w:r w:rsidRPr="00063962">
        <w:t xml:space="preserve">(This canto is a good summary of Bhagawata. It is the core of Sumadhwa Vijaya </w:t>
      </w:r>
      <w:r w:rsidRPr="008512D4">
        <w:t>wherein</w:t>
      </w:r>
      <w:r w:rsidRPr="00063962">
        <w:t xml:space="preserve"> Madhwacharya receives the command to compose Brahmasutra Bhashya</w:t>
      </w:r>
      <w:r w:rsidR="008512D4">
        <w:rPr>
          <w:rFonts w:hint="cs"/>
          <w:cs/>
        </w:rPr>
        <w:t>.</w:t>
      </w:r>
      <w:r w:rsidRPr="00063962">
        <w:t>)</w:t>
      </w:r>
    </w:p>
    <w:p w14:paraId="198EFDA8" w14:textId="77777777" w:rsidR="00E9400C" w:rsidRPr="00AC4226" w:rsidRDefault="00E9400C" w:rsidP="007C105A">
      <w:pPr>
        <w:pStyle w:val="S16S"/>
      </w:pPr>
      <w:r w:rsidRPr="00AC4226">
        <w:rPr>
          <w:cs/>
        </w:rPr>
        <w:lastRenderedPageBreak/>
        <w:t>प्रतिभा</w:t>
      </w:r>
      <w:r w:rsidRPr="00AC4226">
        <w:t>-</w:t>
      </w:r>
      <w:r w:rsidRPr="00AC4226">
        <w:rPr>
          <w:cs/>
        </w:rPr>
        <w:t>प्रभा</w:t>
      </w:r>
      <w:r w:rsidRPr="00AC4226">
        <w:t>-</w:t>
      </w:r>
      <w:r w:rsidRPr="00AC4226">
        <w:rPr>
          <w:cs/>
        </w:rPr>
        <w:t>प्रमुख</w:t>
      </w:r>
      <w:r w:rsidRPr="00AC4226">
        <w:t>-</w:t>
      </w:r>
      <w:r w:rsidRPr="00AC4226">
        <w:rPr>
          <w:cs/>
        </w:rPr>
        <w:t>सद्</w:t>
      </w:r>
      <w:r w:rsidRPr="00AC4226">
        <w:t>-</w:t>
      </w:r>
      <w:r w:rsidRPr="00AC4226">
        <w:rPr>
          <w:cs/>
        </w:rPr>
        <w:t>गुणैर्निजैः अति विस्मयं नियमिनां मनो नयन्</w:t>
      </w:r>
      <w:r w:rsidR="00D766AC" w:rsidRPr="00AC4226">
        <w:rPr>
          <w:cs/>
        </w:rPr>
        <w:t>।</w:t>
      </w:r>
      <w:r w:rsidR="002A5300" w:rsidRPr="00AC4226">
        <w:rPr>
          <w:cs/>
        </w:rPr>
        <w:br/>
      </w:r>
      <w:r w:rsidRPr="00AC4226">
        <w:rPr>
          <w:cs/>
        </w:rPr>
        <w:t>पुरु</w:t>
      </w:r>
      <w:r w:rsidRPr="00AC4226">
        <w:t>-</w:t>
      </w:r>
      <w:r w:rsidRPr="00AC4226">
        <w:rPr>
          <w:cs/>
        </w:rPr>
        <w:t>धीः कदाचिदथ वेद</w:t>
      </w:r>
      <w:r w:rsidRPr="00AC4226">
        <w:t>-</w:t>
      </w:r>
      <w:r w:rsidRPr="00AC4226">
        <w:rPr>
          <w:cs/>
        </w:rPr>
        <w:t>नायकं वि</w:t>
      </w:r>
      <w:r w:rsidRPr="00AC4226">
        <w:t>-</w:t>
      </w:r>
      <w:r w:rsidRPr="00AC4226">
        <w:rPr>
          <w:cs/>
        </w:rPr>
        <w:t>जने शनैरुपससाद तं वने॥</w:t>
      </w:r>
      <w:r w:rsidR="002F51B5" w:rsidRPr="00AC4226">
        <w:t>8-</w:t>
      </w:r>
      <w:r w:rsidRPr="00AC4226">
        <w:t>1</w:t>
      </w:r>
      <w:r w:rsidR="0051754E" w:rsidRPr="00AC4226">
        <w:rPr>
          <w:cs/>
        </w:rPr>
        <w:t>॥</w:t>
      </w:r>
    </w:p>
    <w:p w14:paraId="1DA5E0F6" w14:textId="77777777" w:rsidR="0034527D" w:rsidRPr="00AC4226" w:rsidRDefault="0034527D" w:rsidP="00EC4553">
      <w:pPr>
        <w:pStyle w:val="EngText"/>
      </w:pPr>
      <w:r w:rsidRPr="00AC4226">
        <w:t xml:space="preserve">8-1. After meeting Lord Vedavyasa, the master of the Vedas, Poornaprajna startling the sages with his eminent virtues like </w:t>
      </w:r>
      <w:r w:rsidR="00D12317" w:rsidRPr="00AC4226">
        <w:t>genius</w:t>
      </w:r>
      <w:r w:rsidRPr="00AC4226">
        <w:t xml:space="preserve"> and </w:t>
      </w:r>
      <w:r w:rsidR="004916BD" w:rsidRPr="00AC4226">
        <w:t>splendour</w:t>
      </w:r>
      <w:r w:rsidRPr="00AC4226">
        <w:t>, once slowly appr</w:t>
      </w:r>
      <w:r w:rsidR="00D12317" w:rsidRPr="00AC4226">
        <w:t>oached Him in seclusion in the w</w:t>
      </w:r>
      <w:r w:rsidRPr="00AC4226">
        <w:t>ood-land for (tatwajnana) higher knowledge.</w:t>
      </w:r>
    </w:p>
    <w:p w14:paraId="7FB4096A" w14:textId="77777777" w:rsidR="00E9400C" w:rsidRPr="00AC4226" w:rsidRDefault="00E9400C" w:rsidP="007C105A">
      <w:pPr>
        <w:pStyle w:val="S16S"/>
      </w:pPr>
      <w:r w:rsidRPr="00AC4226">
        <w:rPr>
          <w:cs/>
        </w:rPr>
        <w:t>सु</w:t>
      </w:r>
      <w:r w:rsidRPr="00AC4226">
        <w:t>-</w:t>
      </w:r>
      <w:r w:rsidRPr="00AC4226">
        <w:rPr>
          <w:cs/>
        </w:rPr>
        <w:t>विशेष</w:t>
      </w:r>
      <w:r w:rsidRPr="00AC4226">
        <w:t>-</w:t>
      </w:r>
      <w:r w:rsidRPr="00AC4226">
        <w:rPr>
          <w:cs/>
        </w:rPr>
        <w:t>शेषवदशेष</w:t>
      </w:r>
      <w:r w:rsidRPr="00AC4226">
        <w:t>-</w:t>
      </w:r>
      <w:r w:rsidRPr="00AC4226">
        <w:rPr>
          <w:cs/>
        </w:rPr>
        <w:t>वर्णित</w:t>
      </w:r>
      <w:r w:rsidRPr="00AC4226">
        <w:t>-</w:t>
      </w:r>
      <w:r w:rsidRPr="00AC4226">
        <w:rPr>
          <w:cs/>
        </w:rPr>
        <w:t>प्रतिबोद्धुरस्य ननु शिष्यतोचिता</w:t>
      </w:r>
      <w:r w:rsidR="00D766AC" w:rsidRPr="00AC4226">
        <w:rPr>
          <w:cs/>
        </w:rPr>
        <w:t>।</w:t>
      </w:r>
      <w:r w:rsidR="002A5300" w:rsidRPr="00AC4226">
        <w:rPr>
          <w:cs/>
        </w:rPr>
        <w:br/>
      </w:r>
      <w:r w:rsidRPr="00AC4226">
        <w:rPr>
          <w:cs/>
        </w:rPr>
        <w:t>गुरु</w:t>
      </w:r>
      <w:r w:rsidRPr="00AC4226">
        <w:t>-</w:t>
      </w:r>
      <w:r w:rsidRPr="00AC4226">
        <w:rPr>
          <w:cs/>
        </w:rPr>
        <w:t>मानसस्य गुरुता</w:t>
      </w:r>
      <w:r w:rsidR="007A4C1E" w:rsidRPr="00AC4226">
        <w:rPr>
          <w:cs/>
        </w:rPr>
        <w:t>ऽ</w:t>
      </w:r>
      <w:r w:rsidRPr="00AC4226">
        <w:rPr>
          <w:cs/>
        </w:rPr>
        <w:t>पि सत्</w:t>
      </w:r>
      <w:r w:rsidRPr="00AC4226">
        <w:t>-</w:t>
      </w:r>
      <w:r w:rsidRPr="00AC4226">
        <w:rPr>
          <w:cs/>
        </w:rPr>
        <w:t>पतेः इति सोपसत्तिरमरैरमान्यत</w:t>
      </w:r>
      <w:r w:rsidR="00D766AC" w:rsidRPr="00AC4226">
        <w:rPr>
          <w:cs/>
        </w:rPr>
        <w:t>॥</w:t>
      </w:r>
      <w:r w:rsidR="002F51B5" w:rsidRPr="00AC4226">
        <w:t>8-</w:t>
      </w:r>
      <w:r w:rsidRPr="00AC4226">
        <w:t>2</w:t>
      </w:r>
      <w:r w:rsidR="0051754E" w:rsidRPr="00AC4226">
        <w:rPr>
          <w:cs/>
        </w:rPr>
        <w:t>॥</w:t>
      </w:r>
    </w:p>
    <w:p w14:paraId="38DA35B9" w14:textId="77777777" w:rsidR="0034527D" w:rsidRPr="00AC4226" w:rsidRDefault="0034527D" w:rsidP="00EC4553">
      <w:pPr>
        <w:pStyle w:val="EngText"/>
      </w:pPr>
      <w:r w:rsidRPr="00AC4226">
        <w:t xml:space="preserve">8-2. This access of the lofty-minded Poornaprajna, the deserving student, to his befitting teacher Lord </w:t>
      </w:r>
      <w:r w:rsidR="00D12317" w:rsidRPr="00AC4226">
        <w:t>Vedavyasa</w:t>
      </w:r>
      <w:r w:rsidRPr="00AC4226">
        <w:t xml:space="preserve"> the master of Vedas, to receive from him the occult tenets (not given to the lower Gods </w:t>
      </w:r>
      <w:r w:rsidR="00D12317" w:rsidRPr="00AC4226">
        <w:t>like</w:t>
      </w:r>
      <w:r w:rsidRPr="00AC4226">
        <w:t xml:space="preserve"> Rudra and others) was highly applauded by the Gods.</w:t>
      </w:r>
    </w:p>
    <w:p w14:paraId="264BCAC2" w14:textId="77777777" w:rsidR="00E9400C" w:rsidRPr="00AC4226" w:rsidRDefault="00E9400C" w:rsidP="007C105A">
      <w:pPr>
        <w:pStyle w:val="S16S"/>
      </w:pPr>
      <w:r w:rsidRPr="00AC4226">
        <w:rPr>
          <w:cs/>
        </w:rPr>
        <w:t>पुर एव पूरितमपूरयत् पुनः ननु कृष्ण एष परमार्थ</w:t>
      </w:r>
      <w:r w:rsidRPr="00AC4226">
        <w:t>-</w:t>
      </w:r>
      <w:r w:rsidRPr="00AC4226">
        <w:rPr>
          <w:cs/>
        </w:rPr>
        <w:t>सङ्ख्यया</w:t>
      </w:r>
      <w:r w:rsidR="00D766AC" w:rsidRPr="00AC4226">
        <w:rPr>
          <w:cs/>
        </w:rPr>
        <w:t>।</w:t>
      </w:r>
      <w:r w:rsidR="002A5300" w:rsidRPr="00AC4226">
        <w:rPr>
          <w:cs/>
        </w:rPr>
        <w:br/>
      </w:r>
      <w:r w:rsidRPr="00AC4226">
        <w:rPr>
          <w:cs/>
        </w:rPr>
        <w:t>भगवन्मनः पुरमिमा</w:t>
      </w:r>
      <w:r w:rsidR="007A4C1E" w:rsidRPr="00AC4226">
        <w:rPr>
          <w:cs/>
        </w:rPr>
        <w:t>ऽ</w:t>
      </w:r>
      <w:r w:rsidRPr="00AC4226">
        <w:rPr>
          <w:cs/>
        </w:rPr>
        <w:t>यतं पुरा निज</w:t>
      </w:r>
      <w:r w:rsidRPr="00AC4226">
        <w:t>-</w:t>
      </w:r>
      <w:r w:rsidRPr="00AC4226">
        <w:rPr>
          <w:cs/>
        </w:rPr>
        <w:t>धाम तां च जगृहे तदद्भुतम्</w:t>
      </w:r>
      <w:r w:rsidR="00D766AC" w:rsidRPr="00AC4226">
        <w:rPr>
          <w:cs/>
        </w:rPr>
        <w:t>॥</w:t>
      </w:r>
      <w:r w:rsidR="002F51B5" w:rsidRPr="00AC4226">
        <w:t>8-</w:t>
      </w:r>
      <w:r w:rsidRPr="00AC4226">
        <w:t>3</w:t>
      </w:r>
      <w:r w:rsidR="0051754E" w:rsidRPr="00AC4226">
        <w:rPr>
          <w:cs/>
        </w:rPr>
        <w:t>॥</w:t>
      </w:r>
    </w:p>
    <w:p w14:paraId="44AE3211" w14:textId="77777777" w:rsidR="0034527D" w:rsidRPr="00AC4226" w:rsidRDefault="0034527D" w:rsidP="00EC4553">
      <w:pPr>
        <w:pStyle w:val="EngText"/>
      </w:pPr>
      <w:r w:rsidRPr="00AC4226">
        <w:t>8-3. It is really astonishing that the broad mind of Poornaprajna, the abode of Lord Vedavyasa already replete with wisdom and the city of Dwaraka abounding in wealth, were commodious enough to contain still greater knowledge (</w:t>
      </w:r>
      <w:r w:rsidR="00D12317" w:rsidRPr="00AC4226">
        <w:t>Tatwajnana</w:t>
      </w:r>
      <w:r w:rsidRPr="00AC4226">
        <w:t>) and greater riches at the hands of Vas</w:t>
      </w:r>
      <w:r w:rsidR="004E74F3">
        <w:rPr>
          <w:lang w:val="en-US"/>
        </w:rPr>
        <w:t>i</w:t>
      </w:r>
      <w:r w:rsidRPr="00AC4226">
        <w:t>s</w:t>
      </w:r>
      <w:r w:rsidR="004E74F3">
        <w:t>h</w:t>
      </w:r>
      <w:r w:rsidRPr="00AC4226">
        <w:t>ta-Krishna (lord Vedavyasa) and Yadava Krishna respectively.</w:t>
      </w:r>
    </w:p>
    <w:p w14:paraId="69C39BDA" w14:textId="77777777" w:rsidR="00E9400C" w:rsidRPr="00AC4226" w:rsidRDefault="00E9400C" w:rsidP="007C105A">
      <w:pPr>
        <w:pStyle w:val="S16S"/>
      </w:pPr>
      <w:r w:rsidRPr="00AC4226">
        <w:rPr>
          <w:cs/>
        </w:rPr>
        <w:t>इतिहास</w:t>
      </w:r>
      <w:r w:rsidRPr="00AC4226">
        <w:t>-</w:t>
      </w:r>
      <w:r w:rsidRPr="00AC4226">
        <w:rPr>
          <w:cs/>
        </w:rPr>
        <w:t>सुन्दर</w:t>
      </w:r>
      <w:r w:rsidRPr="00AC4226">
        <w:t>-</w:t>
      </w:r>
      <w:r w:rsidRPr="00AC4226">
        <w:rPr>
          <w:cs/>
        </w:rPr>
        <w:t>पुराण</w:t>
      </w:r>
      <w:r w:rsidRPr="00AC4226">
        <w:t>-</w:t>
      </w:r>
      <w:r w:rsidRPr="00AC4226">
        <w:rPr>
          <w:cs/>
        </w:rPr>
        <w:t>सूत्र</w:t>
      </w:r>
      <w:r w:rsidRPr="00AC4226">
        <w:t>-</w:t>
      </w:r>
      <w:r w:rsidRPr="00AC4226">
        <w:rPr>
          <w:cs/>
        </w:rPr>
        <w:t>सत्</w:t>
      </w:r>
      <w:r w:rsidRPr="00AC4226">
        <w:t>-</w:t>
      </w:r>
      <w:r w:rsidRPr="00AC4226">
        <w:rPr>
          <w:cs/>
        </w:rPr>
        <w:t>प्रिय</w:t>
      </w:r>
      <w:r w:rsidRPr="00AC4226">
        <w:t>-</w:t>
      </w:r>
      <w:r w:rsidRPr="00AC4226">
        <w:rPr>
          <w:cs/>
        </w:rPr>
        <w:t>पङ्चरात्र</w:t>
      </w:r>
      <w:r w:rsidRPr="00AC4226">
        <w:t>-</w:t>
      </w:r>
      <w:r w:rsidRPr="00AC4226">
        <w:rPr>
          <w:cs/>
        </w:rPr>
        <w:t>निज</w:t>
      </w:r>
      <w:r w:rsidRPr="00AC4226">
        <w:t>-</w:t>
      </w:r>
      <w:r w:rsidRPr="00AC4226">
        <w:rPr>
          <w:cs/>
        </w:rPr>
        <w:t>भाव</w:t>
      </w:r>
      <w:r w:rsidRPr="00AC4226">
        <w:t>-</w:t>
      </w:r>
      <w:r w:rsidRPr="00AC4226">
        <w:rPr>
          <w:cs/>
        </w:rPr>
        <w:t>संयुतम्</w:t>
      </w:r>
      <w:r w:rsidR="00D766AC" w:rsidRPr="00AC4226">
        <w:rPr>
          <w:cs/>
        </w:rPr>
        <w:t>।</w:t>
      </w:r>
      <w:r w:rsidR="002A5300" w:rsidRPr="00AC4226">
        <w:rPr>
          <w:cs/>
        </w:rPr>
        <w:br/>
      </w:r>
      <w:r w:rsidR="000E2B44">
        <w:rPr>
          <w:cs/>
        </w:rPr>
        <w:t>अश</w:t>
      </w:r>
      <w:r w:rsidR="000E2B44">
        <w:rPr>
          <w:rFonts w:hint="cs"/>
          <w:cs/>
        </w:rPr>
        <w:t>ृ</w:t>
      </w:r>
      <w:r w:rsidR="000E2B44">
        <w:rPr>
          <w:cs/>
        </w:rPr>
        <w:t>णोदनन्त</w:t>
      </w:r>
      <w:r w:rsidR="000E2B44">
        <w:rPr>
          <w:rFonts w:hint="cs"/>
          <w:cs/>
        </w:rPr>
        <w:t>-</w:t>
      </w:r>
      <w:r w:rsidRPr="00AC4226">
        <w:rPr>
          <w:cs/>
        </w:rPr>
        <w:t>हृदनन्त</w:t>
      </w:r>
      <w:r w:rsidRPr="00AC4226">
        <w:t>-</w:t>
      </w:r>
      <w:r w:rsidRPr="00AC4226">
        <w:rPr>
          <w:cs/>
        </w:rPr>
        <w:t>तो</w:t>
      </w:r>
      <w:r w:rsidR="007A4C1E" w:rsidRPr="00AC4226">
        <w:rPr>
          <w:cs/>
        </w:rPr>
        <w:t>ऽ</w:t>
      </w:r>
      <w:r w:rsidRPr="00AC4226">
        <w:rPr>
          <w:cs/>
        </w:rPr>
        <w:t>चिरात् परमार्थमप्यगणितागमावलेः॥</w:t>
      </w:r>
      <w:r w:rsidR="002F51B5" w:rsidRPr="00AC4226">
        <w:t>8-</w:t>
      </w:r>
      <w:r w:rsidRPr="00AC4226">
        <w:t>4</w:t>
      </w:r>
      <w:r w:rsidR="002F51B5" w:rsidRPr="00AC4226">
        <w:rPr>
          <w:cs/>
        </w:rPr>
        <w:t>॥</w:t>
      </w:r>
    </w:p>
    <w:p w14:paraId="103EE6B2" w14:textId="77777777" w:rsidR="001F2FED" w:rsidRDefault="001F2FED" w:rsidP="00EC4553">
      <w:pPr>
        <w:pStyle w:val="EngText"/>
      </w:pPr>
      <w:r w:rsidRPr="00AC4226">
        <w:t>8-4. Sarvajnacharya heard from Lord Ananta (Vedavyasa the main import of the innumerable heap of Vedas during a short interval, along with the real purport of the epics like Mahabharata, the significant Satwik Puranas like Bhagawata and Brahmasutras and Pancharatra, dear to the gentle-natured.</w:t>
      </w:r>
    </w:p>
    <w:p w14:paraId="5824EEBD" w14:textId="77777777" w:rsidR="004E74F3" w:rsidRPr="00AC4226" w:rsidRDefault="004E74F3" w:rsidP="00EC4553">
      <w:pPr>
        <w:pStyle w:val="EngText"/>
      </w:pPr>
      <w:r>
        <w:t>It is no surprise that Sarvottama (Vedavyasa) passed on knowledge enormous to Jivottama  (Madhwacharya) in no time; hence a well-deserved preceptor for an equally well-deserving  pupil.)</w:t>
      </w:r>
    </w:p>
    <w:p w14:paraId="1BE7ABB8" w14:textId="77777777" w:rsidR="00E9400C" w:rsidRPr="00AC4226" w:rsidRDefault="00E9400C" w:rsidP="007C105A">
      <w:pPr>
        <w:pStyle w:val="S16S"/>
      </w:pPr>
      <w:r w:rsidRPr="00AC4226">
        <w:rPr>
          <w:cs/>
        </w:rPr>
        <w:t>ऋजु</w:t>
      </w:r>
      <w:r w:rsidRPr="00AC4226">
        <w:t>-</w:t>
      </w:r>
      <w:r w:rsidRPr="00AC4226">
        <w:rPr>
          <w:cs/>
        </w:rPr>
        <w:t>पुङ्गवस्</w:t>
      </w:r>
      <w:r w:rsidR="000E2B44">
        <w:rPr>
          <w:rFonts w:hint="cs"/>
          <w:cs/>
        </w:rPr>
        <w:t>य</w:t>
      </w:r>
      <w:r w:rsidRPr="00AC4226">
        <w:rPr>
          <w:cs/>
        </w:rPr>
        <w:t xml:space="preserve"> परि</w:t>
      </w:r>
      <w:r w:rsidRPr="00AC4226">
        <w:t>-</w:t>
      </w:r>
      <w:r w:rsidRPr="00AC4226">
        <w:rPr>
          <w:cs/>
        </w:rPr>
        <w:t>जानतः स्वयं सकलं तदप्य</w:t>
      </w:r>
      <w:r w:rsidR="000E2B44">
        <w:rPr>
          <w:rFonts w:hint="cs"/>
          <w:cs/>
        </w:rPr>
        <w:t>ल</w:t>
      </w:r>
      <w:r w:rsidRPr="00AC4226">
        <w:rPr>
          <w:cs/>
        </w:rPr>
        <w:t>मनन्त</w:t>
      </w:r>
      <w:r w:rsidRPr="00AC4226">
        <w:t>-</w:t>
      </w:r>
      <w:r w:rsidRPr="00AC4226">
        <w:rPr>
          <w:cs/>
        </w:rPr>
        <w:t>जन्मसु</w:t>
      </w:r>
      <w:r w:rsidR="002A5300" w:rsidRPr="00AC4226">
        <w:rPr>
          <w:cs/>
        </w:rPr>
        <w:t>।</w:t>
      </w:r>
      <w:r w:rsidR="002A5300" w:rsidRPr="00AC4226">
        <w:rPr>
          <w:cs/>
        </w:rPr>
        <w:br/>
      </w:r>
      <w:r w:rsidRPr="00AC4226">
        <w:rPr>
          <w:cs/>
        </w:rPr>
        <w:t>स्व</w:t>
      </w:r>
      <w:r w:rsidRPr="00AC4226">
        <w:t>-</w:t>
      </w:r>
      <w:r w:rsidRPr="00AC4226">
        <w:rPr>
          <w:cs/>
        </w:rPr>
        <w:t>कृतोर्वनुग्रह</w:t>
      </w:r>
      <w:r w:rsidRPr="00AC4226">
        <w:t>-</w:t>
      </w:r>
      <w:r w:rsidRPr="00AC4226">
        <w:rPr>
          <w:cs/>
        </w:rPr>
        <w:t>बलादमुष्य तां विशिशेष शेष</w:t>
      </w:r>
      <w:r w:rsidRPr="00AC4226">
        <w:t>-</w:t>
      </w:r>
      <w:r w:rsidRPr="00AC4226">
        <w:rPr>
          <w:cs/>
        </w:rPr>
        <w:t>शयनः पुनर्धियम्</w:t>
      </w:r>
      <w:r w:rsidR="00D766AC" w:rsidRPr="00AC4226">
        <w:rPr>
          <w:cs/>
        </w:rPr>
        <w:t>॥</w:t>
      </w:r>
      <w:r w:rsidR="002F51B5" w:rsidRPr="00AC4226">
        <w:t>8-</w:t>
      </w:r>
      <w:r w:rsidRPr="00AC4226">
        <w:t>5</w:t>
      </w:r>
      <w:r w:rsidR="0051754E" w:rsidRPr="00AC4226">
        <w:rPr>
          <w:cs/>
        </w:rPr>
        <w:t>॥</w:t>
      </w:r>
    </w:p>
    <w:p w14:paraId="21B36A44" w14:textId="77777777" w:rsidR="001F2FED" w:rsidRPr="00AC4226" w:rsidRDefault="001F2FED" w:rsidP="00EC4553">
      <w:pPr>
        <w:pStyle w:val="EngText"/>
      </w:pPr>
      <w:r w:rsidRPr="00AC4226">
        <w:lastRenderedPageBreak/>
        <w:t>8-</w:t>
      </w:r>
      <w:r w:rsidR="004E74F3">
        <w:t>5</w:t>
      </w:r>
      <w:r w:rsidRPr="00AC4226">
        <w:t xml:space="preserve">. Lord Vedavyasa further enriched the innate wisdom of Poornaprajna, ever present in </w:t>
      </w:r>
      <w:r w:rsidR="00D12317" w:rsidRPr="00AC4226">
        <w:t>him</w:t>
      </w:r>
      <w:r w:rsidRPr="00AC4226">
        <w:t xml:space="preserve"> in his countless births, by his profuse grace. He (Madhwacharya) is the foremost of the Ruju class by virtue of his being the reigning Lord Vayu.</w:t>
      </w:r>
    </w:p>
    <w:p w14:paraId="7B0083EC" w14:textId="77777777" w:rsidR="00E9400C" w:rsidRPr="00AC4226" w:rsidRDefault="00E9400C" w:rsidP="007C105A">
      <w:pPr>
        <w:pStyle w:val="S16S"/>
      </w:pPr>
      <w:r w:rsidRPr="00AC4226">
        <w:rPr>
          <w:cs/>
        </w:rPr>
        <w:t>अथ बादरायण</w:t>
      </w:r>
      <w:r w:rsidRPr="00AC4226">
        <w:t>-</w:t>
      </w:r>
      <w:r w:rsidRPr="00AC4226">
        <w:rPr>
          <w:cs/>
        </w:rPr>
        <w:t>सहाय</w:t>
      </w:r>
      <w:r w:rsidRPr="00AC4226">
        <w:t>-</w:t>
      </w:r>
      <w:r w:rsidRPr="00AC4226">
        <w:rPr>
          <w:cs/>
        </w:rPr>
        <w:t>सम्पदा प्रययौ प्रणन्तुममितान्तरो युतः</w:t>
      </w:r>
      <w:r w:rsidR="00D766AC" w:rsidRPr="00AC4226">
        <w:rPr>
          <w:cs/>
        </w:rPr>
        <w:t>।</w:t>
      </w:r>
      <w:r w:rsidR="002A5300" w:rsidRPr="00AC4226">
        <w:rPr>
          <w:cs/>
        </w:rPr>
        <w:br/>
      </w:r>
      <w:r w:rsidRPr="00AC4226">
        <w:rPr>
          <w:cs/>
        </w:rPr>
        <w:t>अपि नादिरायण</w:t>
      </w:r>
      <w:r w:rsidRPr="00AC4226">
        <w:t>-</w:t>
      </w:r>
      <w:r w:rsidRPr="00AC4226">
        <w:rPr>
          <w:cs/>
        </w:rPr>
        <w:t>पदोदितं हरेः वपुरन्तरं लसितमाश्रमान्तरे</w:t>
      </w:r>
      <w:r w:rsidR="00D766AC" w:rsidRPr="00AC4226">
        <w:rPr>
          <w:cs/>
        </w:rPr>
        <w:t>॥</w:t>
      </w:r>
      <w:r w:rsidR="002F51B5" w:rsidRPr="00AC4226">
        <w:t>8-</w:t>
      </w:r>
      <w:r w:rsidRPr="00AC4226">
        <w:t>6</w:t>
      </w:r>
      <w:r w:rsidR="0051754E" w:rsidRPr="00AC4226">
        <w:rPr>
          <w:cs/>
        </w:rPr>
        <w:t>॥</w:t>
      </w:r>
    </w:p>
    <w:p w14:paraId="5DD1F10A" w14:textId="77777777" w:rsidR="001F2FED" w:rsidRPr="00AC4226" w:rsidRDefault="001F2FED" w:rsidP="00EC4553">
      <w:pPr>
        <w:pStyle w:val="EngText"/>
      </w:pPr>
      <w:r w:rsidRPr="00AC4226">
        <w:t>8-6. After listening to the Sastras, Madhwacharya, enlivened in the company of Lord Vedavyasa his master, moved on to offer his homage to Lord Narayana, another incarnation of the supreme glistening in another hermitage, in the same region (Badari)</w:t>
      </w:r>
      <w:r w:rsidR="0017306D">
        <w:t>.</w:t>
      </w:r>
    </w:p>
    <w:p w14:paraId="5A18F3A8" w14:textId="77777777" w:rsidR="00E9400C" w:rsidRPr="00AC4226" w:rsidRDefault="00E9400C" w:rsidP="007C105A">
      <w:pPr>
        <w:pStyle w:val="S16S"/>
      </w:pPr>
      <w:r w:rsidRPr="00AC4226">
        <w:rPr>
          <w:cs/>
        </w:rPr>
        <w:t>तमपश्यदाश्रम</w:t>
      </w:r>
      <w:r w:rsidRPr="00AC4226">
        <w:t>-</w:t>
      </w:r>
      <w:r w:rsidRPr="00AC4226">
        <w:rPr>
          <w:cs/>
        </w:rPr>
        <w:t>वरे प्रभूत</w:t>
      </w:r>
      <w:r w:rsidRPr="00AC4226">
        <w:t>-</w:t>
      </w:r>
      <w:r w:rsidRPr="00AC4226">
        <w:rPr>
          <w:cs/>
        </w:rPr>
        <w:t>धीः ज्वलनं ज्वलन्तमिव धूम</w:t>
      </w:r>
      <w:r w:rsidRPr="00AC4226">
        <w:t>-</w:t>
      </w:r>
      <w:r w:rsidRPr="00AC4226">
        <w:rPr>
          <w:cs/>
        </w:rPr>
        <w:t>वर्जितम्</w:t>
      </w:r>
      <w:r w:rsidR="00D766AC" w:rsidRPr="00AC4226">
        <w:rPr>
          <w:cs/>
        </w:rPr>
        <w:t>।</w:t>
      </w:r>
      <w:r w:rsidR="002A5300" w:rsidRPr="00AC4226">
        <w:rPr>
          <w:cs/>
        </w:rPr>
        <w:br/>
      </w:r>
      <w:r w:rsidRPr="00AC4226">
        <w:rPr>
          <w:cs/>
        </w:rPr>
        <w:t>वर</w:t>
      </w:r>
      <w:r w:rsidRPr="00AC4226">
        <w:t>-</w:t>
      </w:r>
      <w:r w:rsidRPr="00AC4226">
        <w:rPr>
          <w:cs/>
        </w:rPr>
        <w:t>वल्कलाकलित</w:t>
      </w:r>
      <w:r w:rsidRPr="00AC4226">
        <w:t>-</w:t>
      </w:r>
      <w:r w:rsidRPr="00AC4226">
        <w:rPr>
          <w:cs/>
        </w:rPr>
        <w:t>मौञ्जि</w:t>
      </w:r>
      <w:r w:rsidRPr="00AC4226">
        <w:t>-</w:t>
      </w:r>
      <w:r w:rsidRPr="00AC4226">
        <w:rPr>
          <w:cs/>
        </w:rPr>
        <w:t>मेखलं विलसज्जटा</w:t>
      </w:r>
      <w:r w:rsidRPr="00AC4226">
        <w:t>-</w:t>
      </w:r>
      <w:r w:rsidRPr="00AC4226">
        <w:rPr>
          <w:cs/>
        </w:rPr>
        <w:t>वलयमादि</w:t>
      </w:r>
      <w:r w:rsidRPr="00AC4226">
        <w:t>-</w:t>
      </w:r>
      <w:r w:rsidRPr="00AC4226">
        <w:rPr>
          <w:cs/>
        </w:rPr>
        <w:t>पूरुषम्</w:t>
      </w:r>
      <w:r w:rsidR="00D766AC" w:rsidRPr="00AC4226">
        <w:rPr>
          <w:cs/>
        </w:rPr>
        <w:t>॥</w:t>
      </w:r>
      <w:r w:rsidR="002F51B5" w:rsidRPr="00AC4226">
        <w:t>8-</w:t>
      </w:r>
      <w:r w:rsidRPr="00AC4226">
        <w:t>7</w:t>
      </w:r>
      <w:r w:rsidR="0051754E" w:rsidRPr="00AC4226">
        <w:rPr>
          <w:cs/>
        </w:rPr>
        <w:t>॥</w:t>
      </w:r>
    </w:p>
    <w:p w14:paraId="0A486ADF" w14:textId="77777777" w:rsidR="00F42A06" w:rsidRPr="00AC4226" w:rsidRDefault="00F42A06" w:rsidP="00EC4553">
      <w:pPr>
        <w:pStyle w:val="EngText"/>
      </w:pPr>
      <w:r w:rsidRPr="00AC4226">
        <w:t xml:space="preserve">8-7. In this (exquisite) hermitage, Poornaprajna saw Lord </w:t>
      </w:r>
      <w:r w:rsidR="00D12317" w:rsidRPr="00AC4226">
        <w:t>Narayana</w:t>
      </w:r>
      <w:r w:rsidRPr="00AC4226">
        <w:t>, the supreme person clad in charming bark (garments), decked with his girdle of mounja grass and shining matted lock, flashing like fire without fumes</w:t>
      </w:r>
      <w:r w:rsidR="0017306D">
        <w:t xml:space="preserve"> </w:t>
      </w:r>
      <w:r w:rsidRPr="00AC4226">
        <w:t>(not depending on worldly objects)</w:t>
      </w:r>
      <w:r w:rsidR="0017306D">
        <w:t>.</w:t>
      </w:r>
    </w:p>
    <w:p w14:paraId="1738A3A3" w14:textId="77777777" w:rsidR="00E9400C" w:rsidRPr="00AC4226" w:rsidRDefault="00E9400C" w:rsidP="007C105A">
      <w:pPr>
        <w:pStyle w:val="S16S"/>
      </w:pPr>
      <w:r w:rsidRPr="00AC4226">
        <w:rPr>
          <w:cs/>
        </w:rPr>
        <w:t>अतिदुर्जयोन्द्रिय</w:t>
      </w:r>
      <w:r w:rsidRPr="00AC4226">
        <w:t>-</w:t>
      </w:r>
      <w:r w:rsidRPr="00AC4226">
        <w:rPr>
          <w:cs/>
        </w:rPr>
        <w:t>जयादि</w:t>
      </w:r>
      <w:r w:rsidRPr="00AC4226">
        <w:t>-</w:t>
      </w:r>
      <w:r w:rsidRPr="00AC4226">
        <w:rPr>
          <w:cs/>
        </w:rPr>
        <w:t>रूपिणा तपसा वसन्तमिव सन्ततम् वने</w:t>
      </w:r>
      <w:r w:rsidR="00D766AC" w:rsidRPr="00AC4226">
        <w:rPr>
          <w:cs/>
        </w:rPr>
        <w:t>।</w:t>
      </w:r>
      <w:r w:rsidR="002A5300" w:rsidRPr="00AC4226">
        <w:rPr>
          <w:cs/>
        </w:rPr>
        <w:br/>
      </w:r>
      <w:r w:rsidRPr="00AC4226">
        <w:rPr>
          <w:cs/>
        </w:rPr>
        <w:t>निज</w:t>
      </w:r>
      <w:r w:rsidRPr="00AC4226">
        <w:t>-</w:t>
      </w:r>
      <w:r w:rsidRPr="00AC4226">
        <w:rPr>
          <w:cs/>
        </w:rPr>
        <w:t>रूप</w:t>
      </w:r>
      <w:r w:rsidRPr="00AC4226">
        <w:t>-</w:t>
      </w:r>
      <w:r w:rsidRPr="00AC4226">
        <w:rPr>
          <w:cs/>
        </w:rPr>
        <w:t>भूत</w:t>
      </w:r>
      <w:r w:rsidRPr="00AC4226">
        <w:t>-</w:t>
      </w:r>
      <w:r w:rsidRPr="00AC4226">
        <w:rPr>
          <w:cs/>
        </w:rPr>
        <w:t>निरपेक्ष</w:t>
      </w:r>
      <w:r w:rsidRPr="00AC4226">
        <w:t>-</w:t>
      </w:r>
      <w:r w:rsidRPr="00AC4226">
        <w:rPr>
          <w:cs/>
        </w:rPr>
        <w:t>निर्मल</w:t>
      </w:r>
      <w:r w:rsidRPr="00AC4226">
        <w:t>-</w:t>
      </w:r>
      <w:r w:rsidRPr="00AC4226">
        <w:rPr>
          <w:cs/>
        </w:rPr>
        <w:t>प्रचुरात्म</w:t>
      </w:r>
      <w:r w:rsidRPr="00AC4226">
        <w:t>-</w:t>
      </w:r>
      <w:r w:rsidRPr="00AC4226">
        <w:rPr>
          <w:cs/>
        </w:rPr>
        <w:t>सौख्य</w:t>
      </w:r>
      <w:r w:rsidRPr="00AC4226">
        <w:t>-</w:t>
      </w:r>
      <w:r w:rsidRPr="00AC4226">
        <w:rPr>
          <w:cs/>
        </w:rPr>
        <w:t>रतमप्यनारतम्</w:t>
      </w:r>
      <w:r w:rsidR="00D766AC" w:rsidRPr="00AC4226">
        <w:rPr>
          <w:cs/>
        </w:rPr>
        <w:t>॥</w:t>
      </w:r>
      <w:r w:rsidR="002F51B5" w:rsidRPr="00AC4226">
        <w:t>8-8</w:t>
      </w:r>
      <w:r w:rsidR="0051754E" w:rsidRPr="00AC4226">
        <w:rPr>
          <w:cs/>
        </w:rPr>
        <w:t>॥</w:t>
      </w:r>
    </w:p>
    <w:p w14:paraId="72EA67A6" w14:textId="77777777" w:rsidR="00F42A06" w:rsidRPr="00AC4226" w:rsidRDefault="00F42A06" w:rsidP="00EC4553">
      <w:pPr>
        <w:pStyle w:val="EngText"/>
      </w:pPr>
      <w:r w:rsidRPr="00AC4226">
        <w:t xml:space="preserve">8-8. (Madhwacharya </w:t>
      </w:r>
      <w:r w:rsidR="00D12317" w:rsidRPr="00AC4226">
        <w:t>saw</w:t>
      </w:r>
      <w:r w:rsidRPr="00AC4226">
        <w:t xml:space="preserve"> Lord Narayana) residing in the woods, as if practicing penance to subdue the stubborn sense</w:t>
      </w:r>
      <w:r w:rsidR="0017306D">
        <w:t>s</w:t>
      </w:r>
      <w:r w:rsidRPr="00AC4226">
        <w:t xml:space="preserve">, with a total </w:t>
      </w:r>
      <w:r w:rsidR="0017306D">
        <w:t>un</w:t>
      </w:r>
      <w:r w:rsidRPr="00AC4226">
        <w:t>concern for earthly attainments and ever-enjoying his</w:t>
      </w:r>
      <w:r w:rsidR="0017306D">
        <w:t xml:space="preserve"> </w:t>
      </w:r>
      <w:r w:rsidRPr="00AC4226">
        <w:t>abounding, im</w:t>
      </w:r>
      <w:r w:rsidR="0017306D">
        <w:t>maculate, eternal, innate bliss</w:t>
      </w:r>
      <w:r w:rsidRPr="00AC4226">
        <w:t xml:space="preserve"> (</w:t>
      </w:r>
      <w:r w:rsidR="0017306D">
        <w:t>t</w:t>
      </w:r>
      <w:r w:rsidR="00D12317" w:rsidRPr="00AC4226">
        <w:t>o</w:t>
      </w:r>
      <w:r w:rsidRPr="00AC4226">
        <w:t xml:space="preserve"> delude the demons and to tutor the virtues)</w:t>
      </w:r>
      <w:r w:rsidR="0017306D">
        <w:t>.</w:t>
      </w:r>
    </w:p>
    <w:p w14:paraId="2597376E" w14:textId="77777777" w:rsidR="00E9400C" w:rsidRPr="00AC4226" w:rsidRDefault="00E9400C" w:rsidP="007C105A">
      <w:pPr>
        <w:pStyle w:val="S16S"/>
      </w:pPr>
      <w:r w:rsidRPr="00AC4226">
        <w:rPr>
          <w:cs/>
        </w:rPr>
        <w:t>नयन</w:t>
      </w:r>
      <w:r w:rsidRPr="00AC4226">
        <w:t>-</w:t>
      </w:r>
      <w:r w:rsidRPr="00AC4226">
        <w:rPr>
          <w:cs/>
        </w:rPr>
        <w:t>द्वयेन नलिन</w:t>
      </w:r>
      <w:r w:rsidRPr="00AC4226">
        <w:t>-</w:t>
      </w:r>
      <w:r w:rsidRPr="00AC4226">
        <w:rPr>
          <w:cs/>
        </w:rPr>
        <w:t>प्रभा</w:t>
      </w:r>
      <w:r w:rsidRPr="00AC4226">
        <w:t>-</w:t>
      </w:r>
      <w:r w:rsidRPr="00AC4226">
        <w:rPr>
          <w:cs/>
        </w:rPr>
        <w:t>मुषा परि</w:t>
      </w:r>
      <w:r w:rsidRPr="00AC4226">
        <w:t>-</w:t>
      </w:r>
      <w:r w:rsidRPr="00AC4226">
        <w:rPr>
          <w:cs/>
        </w:rPr>
        <w:t>पुल्लता</w:t>
      </w:r>
      <w:r w:rsidRPr="00AC4226">
        <w:t>-</w:t>
      </w:r>
      <w:r w:rsidRPr="00AC4226">
        <w:rPr>
          <w:cs/>
        </w:rPr>
        <w:t>विलसितेन विस्मयात्</w:t>
      </w:r>
      <w:r w:rsidR="00D766AC" w:rsidRPr="00AC4226">
        <w:rPr>
          <w:cs/>
        </w:rPr>
        <w:t>।</w:t>
      </w:r>
      <w:r w:rsidR="002A5300" w:rsidRPr="00AC4226">
        <w:rPr>
          <w:cs/>
        </w:rPr>
        <w:br/>
      </w:r>
      <w:r w:rsidRPr="00AC4226">
        <w:rPr>
          <w:cs/>
        </w:rPr>
        <w:t>तमवेक्ष्य धर्म</w:t>
      </w:r>
      <w:r w:rsidRPr="00AC4226">
        <w:t>-</w:t>
      </w:r>
      <w:r w:rsidRPr="00AC4226">
        <w:rPr>
          <w:cs/>
        </w:rPr>
        <w:t>जमधर्म</w:t>
      </w:r>
      <w:r w:rsidRPr="00AC4226">
        <w:t>-</w:t>
      </w:r>
      <w:r w:rsidRPr="00AC4226">
        <w:rPr>
          <w:cs/>
        </w:rPr>
        <w:t>दुर्लभं मनसेति भूरितर</w:t>
      </w:r>
      <w:r w:rsidRPr="00AC4226">
        <w:t>-</w:t>
      </w:r>
      <w:r w:rsidRPr="00AC4226">
        <w:rPr>
          <w:cs/>
        </w:rPr>
        <w:t>मानसो</w:t>
      </w:r>
      <w:r w:rsidR="007A4C1E" w:rsidRPr="00AC4226">
        <w:rPr>
          <w:cs/>
        </w:rPr>
        <w:t>ऽ</w:t>
      </w:r>
      <w:r w:rsidRPr="00AC4226">
        <w:rPr>
          <w:cs/>
        </w:rPr>
        <w:t>स्मरत्</w:t>
      </w:r>
      <w:r w:rsidR="00D766AC" w:rsidRPr="00AC4226">
        <w:rPr>
          <w:cs/>
        </w:rPr>
        <w:t>॥</w:t>
      </w:r>
      <w:r w:rsidR="002F51B5" w:rsidRPr="00AC4226">
        <w:t>8-</w:t>
      </w:r>
      <w:r w:rsidRPr="00AC4226">
        <w:t>9</w:t>
      </w:r>
      <w:r w:rsidR="0051754E" w:rsidRPr="00AC4226">
        <w:rPr>
          <w:cs/>
        </w:rPr>
        <w:t>॥</w:t>
      </w:r>
    </w:p>
    <w:p w14:paraId="35362EA2" w14:textId="77777777" w:rsidR="00F42A06" w:rsidRPr="00AC4226" w:rsidRDefault="00F42A06" w:rsidP="00EC4553">
      <w:pPr>
        <w:pStyle w:val="EngText"/>
      </w:pPr>
      <w:r w:rsidRPr="00AC4226">
        <w:t>8-9. Madhwacharya, astounded to discern Lord Narayana, with his charming full-blown eyes surpassing in lustre the beauty of the lotus, never attainable by the sinful, manifesting on earth as the son of God Yama, recollected thus:</w:t>
      </w:r>
    </w:p>
    <w:p w14:paraId="7AA7D51D" w14:textId="77777777" w:rsidR="00E9400C" w:rsidRPr="00AC4226" w:rsidRDefault="00E9400C" w:rsidP="007C105A">
      <w:pPr>
        <w:pStyle w:val="S16S"/>
      </w:pPr>
      <w:r w:rsidRPr="00AC4226">
        <w:rPr>
          <w:cs/>
        </w:rPr>
        <w:t>जगतां चतुर्दश</w:t>
      </w:r>
      <w:r w:rsidRPr="00AC4226">
        <w:t>-</w:t>
      </w:r>
      <w:r w:rsidRPr="00AC4226">
        <w:rPr>
          <w:cs/>
        </w:rPr>
        <w:t>तयं चतुर्मुख</w:t>
      </w:r>
      <w:r w:rsidRPr="00AC4226">
        <w:t>-</w:t>
      </w:r>
      <w:r w:rsidRPr="00AC4226">
        <w:rPr>
          <w:cs/>
        </w:rPr>
        <w:t>प्रमुखैर्युतं प्रळयमा</w:t>
      </w:r>
      <w:r w:rsidRPr="00AC4226">
        <w:t>-</w:t>
      </w:r>
      <w:r w:rsidRPr="00AC4226">
        <w:rPr>
          <w:cs/>
        </w:rPr>
        <w:t>निनाय यः</w:t>
      </w:r>
      <w:r w:rsidR="00D766AC" w:rsidRPr="00AC4226">
        <w:rPr>
          <w:cs/>
        </w:rPr>
        <w:t>।</w:t>
      </w:r>
      <w:r w:rsidR="002A5300" w:rsidRPr="00AC4226">
        <w:rPr>
          <w:cs/>
        </w:rPr>
        <w:br/>
      </w:r>
      <w:r w:rsidRPr="00AC4226">
        <w:rPr>
          <w:cs/>
        </w:rPr>
        <w:t>सममुल्लसन् कमलयैव केवलं परमः स एष हि पुराण</w:t>
      </w:r>
      <w:r w:rsidRPr="00AC4226">
        <w:t>-</w:t>
      </w:r>
      <w:r w:rsidRPr="00AC4226">
        <w:rPr>
          <w:cs/>
        </w:rPr>
        <w:t>पूरुषः</w:t>
      </w:r>
      <w:r w:rsidR="00D766AC" w:rsidRPr="00AC4226">
        <w:rPr>
          <w:cs/>
        </w:rPr>
        <w:t>॥</w:t>
      </w:r>
      <w:r w:rsidR="002F51B5" w:rsidRPr="00AC4226">
        <w:t>8-</w:t>
      </w:r>
      <w:r w:rsidRPr="00AC4226">
        <w:t>10</w:t>
      </w:r>
      <w:r w:rsidR="0051754E" w:rsidRPr="00AC4226">
        <w:rPr>
          <w:cs/>
        </w:rPr>
        <w:t>॥</w:t>
      </w:r>
    </w:p>
    <w:p w14:paraId="13A7B8B1" w14:textId="77777777" w:rsidR="00F42A06" w:rsidRPr="00AC4226" w:rsidRDefault="00F42A06" w:rsidP="00EC4553">
      <w:pPr>
        <w:pStyle w:val="EngText"/>
      </w:pPr>
      <w:r w:rsidRPr="00AC4226">
        <w:t xml:space="preserve">8-10. (This </w:t>
      </w:r>
      <w:r w:rsidR="00D12317" w:rsidRPr="00AC4226">
        <w:t>progeny</w:t>
      </w:r>
      <w:r w:rsidRPr="00AC4226">
        <w:t xml:space="preserve"> of Yamaraja) is none other than the supreme, primeval Lord Narayana who ever shines with Goddess Lakshmi and brings about the </w:t>
      </w:r>
      <w:r w:rsidRPr="00AC4226">
        <w:lastRenderedPageBreak/>
        <w:t>deluge of the cosmos, bearing the fourteen worlds constituted of Brahma and other Gods.</w:t>
      </w:r>
    </w:p>
    <w:p w14:paraId="24651B38" w14:textId="77777777" w:rsidR="00E9400C" w:rsidRPr="00AC4226" w:rsidRDefault="00E9400C" w:rsidP="007C105A">
      <w:pPr>
        <w:pStyle w:val="S16S"/>
      </w:pPr>
      <w:r w:rsidRPr="00AC4226">
        <w:rPr>
          <w:cs/>
        </w:rPr>
        <w:t>त्रिगुणाकृति</w:t>
      </w:r>
      <w:r w:rsidRPr="00AC4226">
        <w:t>-</w:t>
      </w:r>
      <w:r w:rsidRPr="00AC4226">
        <w:rPr>
          <w:cs/>
        </w:rPr>
        <w:t>प्रकृति</w:t>
      </w:r>
      <w:r w:rsidRPr="00AC4226">
        <w:t>-</w:t>
      </w:r>
      <w:r w:rsidRPr="00AC4226">
        <w:rPr>
          <w:cs/>
        </w:rPr>
        <w:t>तो गुरुं ततः त्रिविधामहंकृतिममर्त्य</w:t>
      </w:r>
      <w:r w:rsidRPr="00AC4226">
        <w:t>-</w:t>
      </w:r>
      <w:r w:rsidRPr="00AC4226">
        <w:rPr>
          <w:cs/>
        </w:rPr>
        <w:t>खान्यतः</w:t>
      </w:r>
      <w:r w:rsidR="00D766AC" w:rsidRPr="00AC4226">
        <w:rPr>
          <w:cs/>
        </w:rPr>
        <w:t>।</w:t>
      </w:r>
      <w:r w:rsidR="002A5300" w:rsidRPr="00AC4226">
        <w:rPr>
          <w:cs/>
        </w:rPr>
        <w:br/>
      </w:r>
      <w:r w:rsidRPr="00AC4226">
        <w:rPr>
          <w:cs/>
        </w:rPr>
        <w:t>अपि भूत</w:t>
      </w:r>
      <w:r w:rsidRPr="00AC4226">
        <w:t>-</w:t>
      </w:r>
      <w:r w:rsidRPr="00AC4226">
        <w:rPr>
          <w:cs/>
        </w:rPr>
        <w:t>पञ्चकमितो</w:t>
      </w:r>
      <w:r w:rsidR="007A4C1E" w:rsidRPr="00AC4226">
        <w:rPr>
          <w:cs/>
        </w:rPr>
        <w:t>ऽ</w:t>
      </w:r>
      <w:r w:rsidRPr="00AC4226">
        <w:rPr>
          <w:cs/>
        </w:rPr>
        <w:t>ण्ड</w:t>
      </w:r>
      <w:r w:rsidRPr="00AC4226">
        <w:t>-</w:t>
      </w:r>
      <w:r w:rsidRPr="00AC4226">
        <w:rPr>
          <w:cs/>
        </w:rPr>
        <w:t>मण्डलं भगवानसाविह जगन्ति चासृजत्॥</w:t>
      </w:r>
      <w:r w:rsidR="002F51B5" w:rsidRPr="00AC4226">
        <w:t>8-</w:t>
      </w:r>
      <w:r w:rsidRPr="00AC4226">
        <w:t>11</w:t>
      </w:r>
      <w:r w:rsidR="0051754E" w:rsidRPr="00AC4226">
        <w:rPr>
          <w:cs/>
        </w:rPr>
        <w:t>॥</w:t>
      </w:r>
    </w:p>
    <w:p w14:paraId="55D200AB" w14:textId="77777777" w:rsidR="00F42A06" w:rsidRPr="00AC4226" w:rsidRDefault="00F42A06" w:rsidP="00EC4553">
      <w:pPr>
        <w:pStyle w:val="EngText"/>
      </w:pPr>
      <w:r w:rsidRPr="00AC4226">
        <w:t>8-11. Lord Narayana, the eightfold dispense</w:t>
      </w:r>
      <w:r w:rsidR="008132DE">
        <w:t>r</w:t>
      </w:r>
      <w:r w:rsidRPr="00AC4226">
        <w:t xml:space="preserve"> of the universe created Mahat-Tatwa from </w:t>
      </w:r>
      <w:r w:rsidR="00D12317" w:rsidRPr="00AC4226">
        <w:t>Primordial</w:t>
      </w:r>
      <w:r w:rsidRPr="00AC4226">
        <w:t xml:space="preserve"> Matter constituted of (the </w:t>
      </w:r>
      <w:r w:rsidR="00D12317" w:rsidRPr="00AC4226">
        <w:t>qualities)</w:t>
      </w:r>
      <w:r w:rsidRPr="00AC4226">
        <w:t xml:space="preserve"> </w:t>
      </w:r>
      <w:r w:rsidR="008132DE">
        <w:t>Satw</w:t>
      </w:r>
      <w:r w:rsidR="00D12317" w:rsidRPr="00AC4226">
        <w:t>a</w:t>
      </w:r>
      <w:r w:rsidRPr="00AC4226">
        <w:t xml:space="preserve">, Rajas and Tamas and from Mahatatwa the </w:t>
      </w:r>
      <w:r w:rsidR="00D12317" w:rsidRPr="00AC4226">
        <w:t>three</w:t>
      </w:r>
      <w:r w:rsidRPr="00AC4226">
        <w:t xml:space="preserve">-fold Ahankara-tatwa (Vaikarika, Taijasa and Tamasa) and from them, the celestial bodies, the indriyas and the five elements </w:t>
      </w:r>
      <w:r w:rsidR="00D12317" w:rsidRPr="00AC4226">
        <w:t>of earth, water, fire, air and s</w:t>
      </w:r>
      <w:r w:rsidRPr="00AC4226">
        <w:t>ky and with them the cosmic egg containing the fourteen worlds.</w:t>
      </w:r>
    </w:p>
    <w:p w14:paraId="74708B57" w14:textId="77777777" w:rsidR="00E9400C" w:rsidRPr="00AC4226" w:rsidRDefault="00E9400C" w:rsidP="007C105A">
      <w:pPr>
        <w:pStyle w:val="S16S"/>
      </w:pPr>
      <w:r w:rsidRPr="00AC4226">
        <w:rPr>
          <w:cs/>
        </w:rPr>
        <w:t>विधि</w:t>
      </w:r>
      <w:r w:rsidRPr="00AC4226">
        <w:t>-</w:t>
      </w:r>
      <w:r w:rsidRPr="00AC4226">
        <w:rPr>
          <w:cs/>
        </w:rPr>
        <w:t>वायु</w:t>
      </w:r>
      <w:r w:rsidRPr="00AC4226">
        <w:t>-</w:t>
      </w:r>
      <w:r w:rsidRPr="00AC4226">
        <w:rPr>
          <w:cs/>
        </w:rPr>
        <w:t>वीन्द्र</w:t>
      </w:r>
      <w:r w:rsidRPr="00AC4226">
        <w:t>-</w:t>
      </w:r>
      <w:r w:rsidRPr="00AC4226">
        <w:rPr>
          <w:cs/>
        </w:rPr>
        <w:t>शिव</w:t>
      </w:r>
      <w:r w:rsidRPr="00AC4226">
        <w:t>-</w:t>
      </w:r>
      <w:r w:rsidRPr="00AC4226">
        <w:rPr>
          <w:cs/>
        </w:rPr>
        <w:t>कौशिकेशकान्  अमरामरानुग</w:t>
      </w:r>
      <w:r w:rsidRPr="00AC4226">
        <w:t>-</w:t>
      </w:r>
      <w:r w:rsidRPr="00AC4226">
        <w:rPr>
          <w:cs/>
        </w:rPr>
        <w:t>नरासुरादिकान्</w:t>
      </w:r>
      <w:r w:rsidR="00D766AC" w:rsidRPr="00AC4226">
        <w:rPr>
          <w:cs/>
        </w:rPr>
        <w:t>।</w:t>
      </w:r>
      <w:r w:rsidR="002A5300" w:rsidRPr="00AC4226">
        <w:rPr>
          <w:cs/>
        </w:rPr>
        <w:br/>
      </w:r>
      <w:r w:rsidRPr="00AC4226">
        <w:rPr>
          <w:cs/>
        </w:rPr>
        <w:t>सृजति प्र</w:t>
      </w:r>
      <w:r w:rsidRPr="00AC4226">
        <w:t>-</w:t>
      </w:r>
      <w:r w:rsidRPr="00AC4226">
        <w:rPr>
          <w:cs/>
        </w:rPr>
        <w:t>पालयति हन्ति सन्ततं  स्व</w:t>
      </w:r>
      <w:r w:rsidRPr="00AC4226">
        <w:t>-</w:t>
      </w:r>
      <w:r w:rsidRPr="00AC4226">
        <w:rPr>
          <w:cs/>
        </w:rPr>
        <w:t>गतिं प्र</w:t>
      </w:r>
      <w:r w:rsidRPr="00AC4226">
        <w:t>-</w:t>
      </w:r>
      <w:r w:rsidRPr="00AC4226">
        <w:rPr>
          <w:cs/>
        </w:rPr>
        <w:t>यापयति चैष लीलया॥</w:t>
      </w:r>
      <w:r w:rsidR="002F51B5" w:rsidRPr="00AC4226">
        <w:t>8-</w:t>
      </w:r>
      <w:r w:rsidRPr="00AC4226">
        <w:t>12</w:t>
      </w:r>
      <w:r w:rsidR="0051754E" w:rsidRPr="00AC4226">
        <w:rPr>
          <w:cs/>
        </w:rPr>
        <w:t>॥</w:t>
      </w:r>
    </w:p>
    <w:p w14:paraId="1C9E860A" w14:textId="77777777" w:rsidR="00F42A06" w:rsidRPr="00AC4226" w:rsidRDefault="00F42A06" w:rsidP="00EC4553">
      <w:pPr>
        <w:pStyle w:val="EngText"/>
      </w:pPr>
      <w:r w:rsidRPr="00AC4226">
        <w:t>8-12. Lord Narayana always creates, sustains and destroys the universe with sport, inclusive of all the Gods beginning with Brahma, Vayu, Garuda, Rudra, Indra, Gandharwas and other followers of Gods, human beings and demons and leads them to their destined ends (</w:t>
      </w:r>
      <w:r w:rsidR="008132DE">
        <w:t>a</w:t>
      </w:r>
      <w:r w:rsidR="00D12317" w:rsidRPr="00AC4226">
        <w:t>ccording</w:t>
      </w:r>
      <w:r w:rsidRPr="00AC4226">
        <w:t xml:space="preserve"> to their inherent capabilities)</w:t>
      </w:r>
      <w:r w:rsidR="008132DE">
        <w:t>.</w:t>
      </w:r>
    </w:p>
    <w:p w14:paraId="0888E3CF" w14:textId="77777777" w:rsidR="00E9400C" w:rsidRPr="00AC4226" w:rsidRDefault="00E9400C" w:rsidP="007C105A">
      <w:pPr>
        <w:pStyle w:val="S16S"/>
      </w:pPr>
      <w:r w:rsidRPr="00AC4226">
        <w:rPr>
          <w:cs/>
        </w:rPr>
        <w:t>अगणय्य</w:t>
      </w:r>
      <w:r w:rsidRPr="00AC4226">
        <w:t>-</w:t>
      </w:r>
      <w:r w:rsidRPr="00AC4226">
        <w:rPr>
          <w:cs/>
        </w:rPr>
        <w:t>सद्</w:t>
      </w:r>
      <w:r w:rsidRPr="00AC4226">
        <w:t>-</w:t>
      </w:r>
      <w:r w:rsidRPr="00AC4226">
        <w:rPr>
          <w:cs/>
        </w:rPr>
        <w:t>गुण</w:t>
      </w:r>
      <w:r w:rsidRPr="00AC4226">
        <w:t>-</w:t>
      </w:r>
      <w:r w:rsidRPr="00AC4226">
        <w:rPr>
          <w:cs/>
        </w:rPr>
        <w:t>गणो विदूषणः स्व</w:t>
      </w:r>
      <w:r w:rsidRPr="00AC4226">
        <w:t>-</w:t>
      </w:r>
      <w:r w:rsidRPr="00AC4226">
        <w:rPr>
          <w:cs/>
        </w:rPr>
        <w:t>वशाखिलो</w:t>
      </w:r>
      <w:r w:rsidR="007A4C1E" w:rsidRPr="00AC4226">
        <w:rPr>
          <w:cs/>
        </w:rPr>
        <w:t>ऽ</w:t>
      </w:r>
      <w:r w:rsidRPr="00AC4226">
        <w:rPr>
          <w:cs/>
        </w:rPr>
        <w:t>प्यनुपचारतः स्वयम्</w:t>
      </w:r>
      <w:r w:rsidR="00D766AC" w:rsidRPr="00AC4226">
        <w:rPr>
          <w:cs/>
        </w:rPr>
        <w:t>।</w:t>
      </w:r>
      <w:r w:rsidR="002A5300" w:rsidRPr="00AC4226">
        <w:rPr>
          <w:cs/>
        </w:rPr>
        <w:br/>
      </w:r>
      <w:r w:rsidRPr="00AC4226">
        <w:rPr>
          <w:cs/>
        </w:rPr>
        <w:t>स्मृति</w:t>
      </w:r>
      <w:r w:rsidRPr="00AC4226">
        <w:t>-</w:t>
      </w:r>
      <w:r w:rsidRPr="00AC4226">
        <w:rPr>
          <w:cs/>
        </w:rPr>
        <w:t>कीर्तन</w:t>
      </w:r>
      <w:r w:rsidRPr="00AC4226">
        <w:t>-</w:t>
      </w:r>
      <w:r w:rsidRPr="00AC4226">
        <w:rPr>
          <w:cs/>
        </w:rPr>
        <w:t>प्रणतिभिर्विमुक्तये स्व</w:t>
      </w:r>
      <w:r w:rsidRPr="00AC4226">
        <w:t>-</w:t>
      </w:r>
      <w:r w:rsidRPr="00AC4226">
        <w:rPr>
          <w:cs/>
        </w:rPr>
        <w:t>जनस्य यात्ययमनेक</w:t>
      </w:r>
      <w:r w:rsidRPr="00AC4226">
        <w:t>-</w:t>
      </w:r>
      <w:r w:rsidRPr="00AC4226">
        <w:rPr>
          <w:cs/>
        </w:rPr>
        <w:t>रूपताम्</w:t>
      </w:r>
      <w:r w:rsidR="00D766AC" w:rsidRPr="00AC4226">
        <w:rPr>
          <w:cs/>
        </w:rPr>
        <w:t>॥</w:t>
      </w:r>
      <w:r w:rsidR="002F51B5" w:rsidRPr="00AC4226">
        <w:t>8-</w:t>
      </w:r>
      <w:r w:rsidRPr="00AC4226">
        <w:t>13</w:t>
      </w:r>
      <w:r w:rsidR="0051754E" w:rsidRPr="00AC4226">
        <w:rPr>
          <w:cs/>
        </w:rPr>
        <w:t>॥</w:t>
      </w:r>
    </w:p>
    <w:p w14:paraId="06983C31" w14:textId="77777777" w:rsidR="00F42A06" w:rsidRPr="00AC4226" w:rsidRDefault="00F42A06" w:rsidP="00EC4553">
      <w:pPr>
        <w:pStyle w:val="EngText"/>
      </w:pPr>
      <w:r w:rsidRPr="00AC4226">
        <w:t>8-13.</w:t>
      </w:r>
      <w:r w:rsidR="00AB5C27" w:rsidRPr="00AC4226">
        <w:t xml:space="preserve"> Lord Nar</w:t>
      </w:r>
      <w:r w:rsidR="00F73EDF" w:rsidRPr="00AC4226">
        <w:t>ayana, teeming with countless virtuous q</w:t>
      </w:r>
      <w:r w:rsidR="008132DE">
        <w:t>ualities, untouched of blemishes</w:t>
      </w:r>
      <w:r w:rsidR="00F73EDF" w:rsidRPr="00AC4226">
        <w:t xml:space="preserve">, with the entire universe under his dominion, assumes varied suitable </w:t>
      </w:r>
      <w:r w:rsidR="00D12317" w:rsidRPr="00AC4226">
        <w:t>forms</w:t>
      </w:r>
      <w:r w:rsidR="00F73EDF" w:rsidRPr="00AC4226">
        <w:t xml:space="preserve"> to enable to devotees to secure salvation through recollection, deep thought and</w:t>
      </w:r>
      <w:r w:rsidR="008132DE">
        <w:t xml:space="preserve"> salutation to those embodiments</w:t>
      </w:r>
      <w:r w:rsidR="00F73EDF" w:rsidRPr="00AC4226">
        <w:t>.</w:t>
      </w:r>
    </w:p>
    <w:p w14:paraId="1949DBED" w14:textId="77777777" w:rsidR="00E9400C" w:rsidRPr="00AC4226" w:rsidRDefault="00E9400C" w:rsidP="007C105A">
      <w:pPr>
        <w:pStyle w:val="S16S"/>
      </w:pPr>
      <w:r w:rsidRPr="00AC4226">
        <w:rPr>
          <w:cs/>
        </w:rPr>
        <w:t>चतुराननाय चतुरः पुरा</w:t>
      </w:r>
      <w:r w:rsidR="000E2B44">
        <w:rPr>
          <w:cs/>
        </w:rPr>
        <w:t>ऽ</w:t>
      </w:r>
      <w:r w:rsidR="007A4C1E" w:rsidRPr="00AC4226">
        <w:rPr>
          <w:cs/>
        </w:rPr>
        <w:t>ऽ</w:t>
      </w:r>
      <w:r w:rsidRPr="00AC4226">
        <w:rPr>
          <w:cs/>
        </w:rPr>
        <w:t>गमान् प्रददावसावनिमिषेश्वरः प्रभुः</w:t>
      </w:r>
      <w:r w:rsidR="00D766AC" w:rsidRPr="00AC4226">
        <w:rPr>
          <w:cs/>
        </w:rPr>
        <w:t>।</w:t>
      </w:r>
      <w:r w:rsidR="002A5300" w:rsidRPr="00AC4226">
        <w:rPr>
          <w:cs/>
        </w:rPr>
        <w:br/>
      </w:r>
      <w:r w:rsidRPr="00AC4226">
        <w:rPr>
          <w:cs/>
        </w:rPr>
        <w:t>विनिहत्य हि श्रुति</w:t>
      </w:r>
      <w:r w:rsidRPr="00AC4226">
        <w:t>-</w:t>
      </w:r>
      <w:r w:rsidRPr="00AC4226">
        <w:rPr>
          <w:cs/>
        </w:rPr>
        <w:t>मुषं पुरातनं वपुषोद्धतं हय</w:t>
      </w:r>
      <w:r w:rsidRPr="00AC4226">
        <w:t>-</w:t>
      </w:r>
      <w:r w:rsidRPr="00AC4226">
        <w:rPr>
          <w:cs/>
        </w:rPr>
        <w:t>मुखेन सद्रिपुम्</w:t>
      </w:r>
      <w:r w:rsidR="00D766AC" w:rsidRPr="00AC4226">
        <w:rPr>
          <w:cs/>
        </w:rPr>
        <w:t>॥</w:t>
      </w:r>
      <w:r w:rsidR="002F51B5" w:rsidRPr="00AC4226">
        <w:t>8-</w:t>
      </w:r>
      <w:r w:rsidRPr="00AC4226">
        <w:t>14</w:t>
      </w:r>
      <w:r w:rsidR="0051754E" w:rsidRPr="00AC4226">
        <w:rPr>
          <w:cs/>
        </w:rPr>
        <w:t>॥</w:t>
      </w:r>
    </w:p>
    <w:p w14:paraId="4186C872" w14:textId="77777777" w:rsidR="00F73EDF" w:rsidRPr="00AC4226" w:rsidRDefault="00F73EDF" w:rsidP="00EC4553">
      <w:pPr>
        <w:pStyle w:val="EngText"/>
      </w:pPr>
      <w:r w:rsidRPr="00AC4226">
        <w:t xml:space="preserve">8-14. In </w:t>
      </w:r>
      <w:r w:rsidR="00D12317" w:rsidRPr="00AC4226">
        <w:t>days</w:t>
      </w:r>
      <w:r w:rsidRPr="00AC4226">
        <w:t xml:space="preserve"> of yore, this mighty Lord Narayana manifesting as the king-fish slayed the arrogant ancient horse-faced </w:t>
      </w:r>
      <w:r w:rsidR="00D12317" w:rsidRPr="00AC4226">
        <w:t>devil</w:t>
      </w:r>
      <w:r w:rsidRPr="00AC4226">
        <w:t xml:space="preserve">, the foe of the virtuous who had stolen the four </w:t>
      </w:r>
      <w:r w:rsidR="00D12317" w:rsidRPr="00AC4226">
        <w:t>Vedas</w:t>
      </w:r>
      <w:r w:rsidRPr="00AC4226">
        <w:t xml:space="preserve"> and restored them to Chaturmukha</w:t>
      </w:r>
      <w:r w:rsidR="008132DE">
        <w:t>-</w:t>
      </w:r>
      <w:r w:rsidRPr="00AC4226">
        <w:t xml:space="preserve">Brahma; (Matsyavatara). This lord of Gods in the form man-horse slaughtered the devil Madhu, the </w:t>
      </w:r>
      <w:r w:rsidR="00D12317" w:rsidRPr="00AC4226">
        <w:t>primordial</w:t>
      </w:r>
      <w:r w:rsidRPr="00AC4226">
        <w:t xml:space="preserve"> enemy of the gentle and gave back the </w:t>
      </w:r>
      <w:r w:rsidR="00D12317" w:rsidRPr="00AC4226">
        <w:t>Vedas</w:t>
      </w:r>
      <w:r w:rsidRPr="00AC4226">
        <w:t xml:space="preserve"> pilfered by him to Chaturmukha</w:t>
      </w:r>
      <w:r w:rsidR="008132DE">
        <w:t>-</w:t>
      </w:r>
      <w:r w:rsidRPr="00AC4226">
        <w:t xml:space="preserve">Brahma. </w:t>
      </w:r>
      <w:r w:rsidR="00D12317" w:rsidRPr="00AC4226">
        <w:t>(Hayagriva</w:t>
      </w:r>
      <w:r w:rsidRPr="00AC4226">
        <w:t xml:space="preserve"> </w:t>
      </w:r>
      <w:r w:rsidR="00D12317" w:rsidRPr="00AC4226">
        <w:t>avatar</w:t>
      </w:r>
      <w:r w:rsidR="008132DE">
        <w:t>a</w:t>
      </w:r>
      <w:r w:rsidRPr="00AC4226">
        <w:t>).</w:t>
      </w:r>
    </w:p>
    <w:p w14:paraId="6AC4A3D7" w14:textId="77777777" w:rsidR="00F73EDF" w:rsidRPr="00AC4226" w:rsidRDefault="00F73EDF" w:rsidP="00EC4553">
      <w:pPr>
        <w:pStyle w:val="EngText"/>
      </w:pPr>
      <w:r w:rsidRPr="00AC4226">
        <w:lastRenderedPageBreak/>
        <w:t xml:space="preserve">(Embodied in the fish-form and in the horse-form </w:t>
      </w:r>
      <w:r w:rsidR="00D12317" w:rsidRPr="00AC4226">
        <w:t>Lord</w:t>
      </w:r>
      <w:r w:rsidRPr="00AC4226">
        <w:t xml:space="preserve"> </w:t>
      </w:r>
      <w:r w:rsidR="00D12317" w:rsidRPr="00AC4226">
        <w:t>Narayana</w:t>
      </w:r>
      <w:r w:rsidRPr="00AC4226">
        <w:t xml:space="preserve"> killed the fiends Hayagriva and Madhu respectively, and restored the </w:t>
      </w:r>
      <w:r w:rsidR="00D12317" w:rsidRPr="00AC4226">
        <w:t>Vedas</w:t>
      </w:r>
      <w:r w:rsidRPr="00AC4226">
        <w:t xml:space="preserve"> filched by them to Chaturmukha</w:t>
      </w:r>
      <w:r w:rsidR="008132DE">
        <w:t>-</w:t>
      </w:r>
      <w:r w:rsidRPr="00AC4226">
        <w:t>Brahma).</w:t>
      </w:r>
    </w:p>
    <w:p w14:paraId="14CE5490" w14:textId="77777777" w:rsidR="00E9400C" w:rsidRPr="00AC4226" w:rsidRDefault="00E9400C" w:rsidP="007C105A">
      <w:pPr>
        <w:pStyle w:val="S16S"/>
      </w:pPr>
      <w:r w:rsidRPr="00AC4226">
        <w:rPr>
          <w:cs/>
        </w:rPr>
        <w:t>अमरेन्द्र</w:t>
      </w:r>
      <w:r w:rsidRPr="00AC4226">
        <w:t>-</w:t>
      </w:r>
      <w:r w:rsidRPr="00AC4226">
        <w:rPr>
          <w:cs/>
        </w:rPr>
        <w:t>वैरि</w:t>
      </w:r>
      <w:r w:rsidRPr="00AC4226">
        <w:t>-</w:t>
      </w:r>
      <w:r w:rsidRPr="00AC4226">
        <w:rPr>
          <w:cs/>
        </w:rPr>
        <w:t>भुज</w:t>
      </w:r>
      <w:r w:rsidRPr="00AC4226">
        <w:t>-</w:t>
      </w:r>
      <w:r w:rsidRPr="00AC4226">
        <w:rPr>
          <w:cs/>
        </w:rPr>
        <w:t>दण्ड</w:t>
      </w:r>
      <w:r w:rsidRPr="00AC4226">
        <w:t>-</w:t>
      </w:r>
      <w:r w:rsidRPr="00AC4226">
        <w:rPr>
          <w:cs/>
        </w:rPr>
        <w:t>मण्डल</w:t>
      </w:r>
      <w:r w:rsidRPr="00AC4226">
        <w:t>-</w:t>
      </w:r>
      <w:r w:rsidRPr="00AC4226">
        <w:rPr>
          <w:cs/>
        </w:rPr>
        <w:t>प्रतिकर्ष</w:t>
      </w:r>
      <w:r w:rsidRPr="00AC4226">
        <w:t>-</w:t>
      </w:r>
      <w:r w:rsidRPr="00AC4226">
        <w:rPr>
          <w:cs/>
        </w:rPr>
        <w:t>पुष्कर</w:t>
      </w:r>
      <w:r w:rsidRPr="00AC4226">
        <w:t>-</w:t>
      </w:r>
      <w:r w:rsidRPr="00AC4226">
        <w:rPr>
          <w:cs/>
        </w:rPr>
        <w:t>पतद्</w:t>
      </w:r>
      <w:r w:rsidRPr="00AC4226">
        <w:t>-</w:t>
      </w:r>
      <w:r w:rsidRPr="00AC4226">
        <w:rPr>
          <w:cs/>
        </w:rPr>
        <w:t>धरोद्धृतिः</w:t>
      </w:r>
      <w:r w:rsidR="00D766AC" w:rsidRPr="00AC4226">
        <w:rPr>
          <w:cs/>
        </w:rPr>
        <w:t>।</w:t>
      </w:r>
      <w:r w:rsidR="002A5300" w:rsidRPr="00AC4226">
        <w:rPr>
          <w:cs/>
        </w:rPr>
        <w:br/>
      </w:r>
      <w:r w:rsidRPr="00AC4226">
        <w:rPr>
          <w:cs/>
        </w:rPr>
        <w:t>विदधे वराहवपुषा</w:t>
      </w:r>
      <w:r w:rsidR="007A4C1E" w:rsidRPr="00AC4226">
        <w:rPr>
          <w:cs/>
        </w:rPr>
        <w:t>ऽ</w:t>
      </w:r>
      <w:r w:rsidRPr="00AC4226">
        <w:rPr>
          <w:cs/>
        </w:rPr>
        <w:t>मुनोर्मिमत्</w:t>
      </w:r>
      <w:r w:rsidRPr="00AC4226">
        <w:t>-</w:t>
      </w:r>
      <w:r w:rsidR="000E2B44">
        <w:rPr>
          <w:rFonts w:hint="cs"/>
          <w:cs/>
        </w:rPr>
        <w:t>सृ</w:t>
      </w:r>
      <w:r w:rsidRPr="00AC4226">
        <w:rPr>
          <w:cs/>
        </w:rPr>
        <w:t>ति</w:t>
      </w:r>
      <w:r w:rsidRPr="00AC4226">
        <w:t>-</w:t>
      </w:r>
      <w:r w:rsidRPr="00AC4226">
        <w:rPr>
          <w:cs/>
        </w:rPr>
        <w:t>सिन्धु कच्छपतया</w:t>
      </w:r>
      <w:r w:rsidR="007A4C1E" w:rsidRPr="00AC4226">
        <w:rPr>
          <w:cs/>
        </w:rPr>
        <w:t>ऽऽ</w:t>
      </w:r>
      <w:r w:rsidRPr="00AC4226">
        <w:rPr>
          <w:cs/>
        </w:rPr>
        <w:t>प्त</w:t>
      </w:r>
      <w:r w:rsidRPr="00AC4226">
        <w:t>-</w:t>
      </w:r>
      <w:r w:rsidRPr="00AC4226">
        <w:rPr>
          <w:cs/>
        </w:rPr>
        <w:t>रक्षिणा</w:t>
      </w:r>
      <w:r w:rsidR="00D766AC" w:rsidRPr="00AC4226">
        <w:rPr>
          <w:cs/>
        </w:rPr>
        <w:t>॥</w:t>
      </w:r>
      <w:r w:rsidR="002F51B5" w:rsidRPr="00AC4226">
        <w:t>8-</w:t>
      </w:r>
      <w:r w:rsidRPr="00AC4226">
        <w:t>15</w:t>
      </w:r>
      <w:r w:rsidR="0051754E" w:rsidRPr="00AC4226">
        <w:rPr>
          <w:cs/>
        </w:rPr>
        <w:t>॥</w:t>
      </w:r>
    </w:p>
    <w:p w14:paraId="4A8EC98A" w14:textId="77777777" w:rsidR="00F73EDF" w:rsidRPr="00AC4226" w:rsidRDefault="008132DE" w:rsidP="00EC4553">
      <w:pPr>
        <w:pStyle w:val="EngText"/>
      </w:pPr>
      <w:r>
        <w:t xml:space="preserve">8-15. </w:t>
      </w:r>
      <w:r w:rsidR="00F73EDF" w:rsidRPr="00AC4226">
        <w:t xml:space="preserve">(Kurma-Varaha) This same eminent Lord, the </w:t>
      </w:r>
      <w:r w:rsidR="004916BD" w:rsidRPr="00AC4226">
        <w:t>succour</w:t>
      </w:r>
      <w:r w:rsidR="00F73EDF" w:rsidRPr="00AC4226">
        <w:t xml:space="preserve"> of the suppliants hearkening to the entreaty of the Gods uplifted the Mandara </w:t>
      </w:r>
      <w:r w:rsidR="00D12317" w:rsidRPr="00AC4226">
        <w:t>Mountain</w:t>
      </w:r>
      <w:r w:rsidR="00F73EDF" w:rsidRPr="00AC4226">
        <w:t xml:space="preserve"> churned by thousands of arms of </w:t>
      </w:r>
      <w:r w:rsidR="00D12317" w:rsidRPr="00AC4226">
        <w:t>deities</w:t>
      </w:r>
      <w:r w:rsidR="00F73EDF" w:rsidRPr="00AC4226">
        <w:t xml:space="preserve"> and demons, dipping in the mounting waves of the deep, manifesting himself in the form of </w:t>
      </w:r>
      <w:r>
        <w:t xml:space="preserve">a </w:t>
      </w:r>
      <w:r w:rsidR="00F73EDF" w:rsidRPr="00AC4226">
        <w:t>tortoise.</w:t>
      </w:r>
    </w:p>
    <w:p w14:paraId="62D699EF" w14:textId="77777777" w:rsidR="00F73EDF" w:rsidRPr="00AC4226" w:rsidRDefault="00F73EDF" w:rsidP="00EC4553">
      <w:pPr>
        <w:pStyle w:val="EngText"/>
      </w:pPr>
      <w:r w:rsidRPr="00AC4226">
        <w:t xml:space="preserve">This very eminent Lord, the releaser of the dedicated devotees from the sea of Samsara </w:t>
      </w:r>
      <w:r w:rsidR="008132DE">
        <w:t>s</w:t>
      </w:r>
      <w:r w:rsidRPr="00AC4226">
        <w:t>ubject to the six blemishes (waves) incarnating in the board-shape destroyed the demon Hiranyaksha, the eternal enemy of the divines and picked up Mother earth, mercilessly dragged by his (</w:t>
      </w:r>
      <w:r w:rsidR="00D12317" w:rsidRPr="00AC4226">
        <w:t>Hiranyaksha’s</w:t>
      </w:r>
      <w:r w:rsidR="008132DE">
        <w:t>) m</w:t>
      </w:r>
      <w:r w:rsidRPr="00AC4226">
        <w:t>ighty arms and immersed in the ocean.</w:t>
      </w:r>
    </w:p>
    <w:p w14:paraId="5DDC47C1" w14:textId="77777777" w:rsidR="00F73EDF" w:rsidRPr="00AC4226" w:rsidRDefault="00F73EDF" w:rsidP="00EC4553">
      <w:pPr>
        <w:pStyle w:val="EngText"/>
      </w:pPr>
      <w:r w:rsidRPr="00AC4226">
        <w:t>(Lord Narayana protected the Mandara-mountain and Mother-Earth, lifting them from the Milky-ocean and the sea with his Kurma and Varaha manifestations respectively</w:t>
      </w:r>
      <w:r w:rsidR="008132DE">
        <w:t>.</w:t>
      </w:r>
      <w:r w:rsidRPr="00AC4226">
        <w:t>)</w:t>
      </w:r>
    </w:p>
    <w:p w14:paraId="66B9A076" w14:textId="77777777" w:rsidR="00E9400C" w:rsidRPr="00AC4226" w:rsidRDefault="00E9400C" w:rsidP="007C105A">
      <w:pPr>
        <w:pStyle w:val="S16S"/>
      </w:pPr>
      <w:r w:rsidRPr="00AC4226">
        <w:rPr>
          <w:cs/>
        </w:rPr>
        <w:t>नरसिंह एष विददार दारुणं प्रतिघोदयेनखर</w:t>
      </w:r>
      <w:r w:rsidRPr="00AC4226">
        <w:t>-</w:t>
      </w:r>
      <w:r w:rsidRPr="00AC4226">
        <w:rPr>
          <w:cs/>
        </w:rPr>
        <w:t>चक्र</w:t>
      </w:r>
      <w:r w:rsidRPr="00AC4226">
        <w:t>-</w:t>
      </w:r>
      <w:r w:rsidRPr="00AC4226">
        <w:rPr>
          <w:cs/>
        </w:rPr>
        <w:t>तेजसा</w:t>
      </w:r>
      <w:r w:rsidR="00D766AC" w:rsidRPr="00AC4226">
        <w:rPr>
          <w:cs/>
        </w:rPr>
        <w:t>।</w:t>
      </w:r>
      <w:r w:rsidR="002A5300" w:rsidRPr="00AC4226">
        <w:rPr>
          <w:cs/>
        </w:rPr>
        <w:br/>
      </w:r>
      <w:r w:rsidRPr="00AC4226">
        <w:rPr>
          <w:cs/>
        </w:rPr>
        <w:t>स्व</w:t>
      </w:r>
      <w:r w:rsidRPr="00AC4226">
        <w:t>-</w:t>
      </w:r>
      <w:r w:rsidRPr="00AC4226">
        <w:rPr>
          <w:cs/>
        </w:rPr>
        <w:t>रिपुं क्षणेन सरसः  स्फुरत्</w:t>
      </w:r>
      <w:r w:rsidRPr="00AC4226">
        <w:t>-</w:t>
      </w:r>
      <w:r w:rsidRPr="00AC4226">
        <w:rPr>
          <w:cs/>
        </w:rPr>
        <w:t>तनुं पृथु</w:t>
      </w:r>
      <w:r w:rsidRPr="00AC4226">
        <w:t>-</w:t>
      </w:r>
      <w:r w:rsidRPr="00AC4226">
        <w:rPr>
          <w:cs/>
        </w:rPr>
        <w:t>सत्वमिष्ट</w:t>
      </w:r>
      <w:r w:rsidRPr="00AC4226">
        <w:t>-</w:t>
      </w:r>
      <w:r w:rsidRPr="00AC4226">
        <w:rPr>
          <w:cs/>
        </w:rPr>
        <w:t>जन</w:t>
      </w:r>
      <w:r w:rsidRPr="00AC4226">
        <w:t>-</w:t>
      </w:r>
      <w:r w:rsidRPr="00AC4226">
        <w:rPr>
          <w:cs/>
        </w:rPr>
        <w:t>भीति</w:t>
      </w:r>
      <w:r w:rsidRPr="00AC4226">
        <w:t>-</w:t>
      </w:r>
      <w:r w:rsidRPr="00AC4226">
        <w:rPr>
          <w:cs/>
        </w:rPr>
        <w:t>भञ्जनः</w:t>
      </w:r>
      <w:r w:rsidR="00D766AC" w:rsidRPr="00AC4226">
        <w:rPr>
          <w:cs/>
        </w:rPr>
        <w:t>॥</w:t>
      </w:r>
      <w:r w:rsidR="002F51B5" w:rsidRPr="00AC4226">
        <w:t>8-</w:t>
      </w:r>
      <w:r w:rsidRPr="00AC4226">
        <w:t>16</w:t>
      </w:r>
      <w:r w:rsidR="0051754E" w:rsidRPr="00AC4226">
        <w:rPr>
          <w:cs/>
        </w:rPr>
        <w:t>॥</w:t>
      </w:r>
    </w:p>
    <w:p w14:paraId="7A4DB78A" w14:textId="77777777" w:rsidR="00F73EDF" w:rsidRPr="00AC4226" w:rsidRDefault="00F73EDF" w:rsidP="00EC4553">
      <w:pPr>
        <w:pStyle w:val="EngText"/>
      </w:pPr>
      <w:r w:rsidRPr="00AC4226">
        <w:t>8-16. (Narayana and Tapasa) Lord Narayana, to remove the dread of his dear devotees rent his relentless gigantic enemy (Hiranyak</w:t>
      </w:r>
      <w:r w:rsidR="008132DE">
        <w:t>ashya</w:t>
      </w:r>
      <w:r w:rsidRPr="00AC4226">
        <w:t xml:space="preserve">pu) in righteous resentment with his (discus-like) flaming nails, illuming his manifested </w:t>
      </w:r>
      <w:r w:rsidR="00D12317" w:rsidRPr="00AC4226">
        <w:t>valorous</w:t>
      </w:r>
      <w:r w:rsidRPr="00AC4226">
        <w:t xml:space="preserve"> Man-Lion form and protected Prahlad</w:t>
      </w:r>
      <w:r w:rsidR="008132DE">
        <w:t>a</w:t>
      </w:r>
      <w:r w:rsidRPr="00AC4226">
        <w:t>.</w:t>
      </w:r>
    </w:p>
    <w:p w14:paraId="12871FD3" w14:textId="77777777" w:rsidR="00F73EDF" w:rsidRPr="00AC4226" w:rsidRDefault="00F73EDF" w:rsidP="00EC4553">
      <w:pPr>
        <w:pStyle w:val="EngText"/>
      </w:pPr>
      <w:r w:rsidRPr="00AC4226">
        <w:t>Lord Narayana, the highest Purusha, who frees his followers from fright in his incarnation as Tapasa, lacerated the alarming whale pulling it out from the lake with his pointed</w:t>
      </w:r>
      <w:r w:rsidR="003E3C4C" w:rsidRPr="00AC4226">
        <w:t xml:space="preserve"> </w:t>
      </w:r>
      <w:r w:rsidR="00D12317" w:rsidRPr="00AC4226">
        <w:t>luminous</w:t>
      </w:r>
      <w:r w:rsidR="003E3C4C" w:rsidRPr="00AC4226">
        <w:t xml:space="preserve"> discus and shielding the king of the elephants (</w:t>
      </w:r>
      <w:r w:rsidR="00A34A72">
        <w:t>Gajendra</w:t>
      </w:r>
      <w:r w:rsidR="003E3C4C" w:rsidRPr="00AC4226">
        <w:t>).</w:t>
      </w:r>
    </w:p>
    <w:p w14:paraId="64DC8A56" w14:textId="77777777" w:rsidR="00E9400C" w:rsidRPr="00AC4226" w:rsidRDefault="00E9400C" w:rsidP="007C105A">
      <w:pPr>
        <w:pStyle w:val="S16S"/>
      </w:pPr>
      <w:r w:rsidRPr="00AC4226">
        <w:rPr>
          <w:cs/>
        </w:rPr>
        <w:t>अपि वामनो लळित</w:t>
      </w:r>
      <w:r w:rsidRPr="00AC4226">
        <w:t>-</w:t>
      </w:r>
      <w:r w:rsidRPr="00AC4226">
        <w:rPr>
          <w:cs/>
        </w:rPr>
        <w:t>बाल्यवानयं प्रतिभा</w:t>
      </w:r>
      <w:r w:rsidRPr="00AC4226">
        <w:t>-</w:t>
      </w:r>
      <w:r w:rsidRPr="00AC4226">
        <w:rPr>
          <w:cs/>
        </w:rPr>
        <w:t>बलेन कृत</w:t>
      </w:r>
      <w:r w:rsidRPr="00AC4226">
        <w:t>-</w:t>
      </w:r>
      <w:r w:rsidRPr="00AC4226">
        <w:rPr>
          <w:cs/>
        </w:rPr>
        <w:t>दैत्य</w:t>
      </w:r>
      <w:r w:rsidRPr="00AC4226">
        <w:t>-</w:t>
      </w:r>
      <w:r w:rsidRPr="00AC4226">
        <w:rPr>
          <w:cs/>
        </w:rPr>
        <w:t>कौतुकः</w:t>
      </w:r>
      <w:r w:rsidR="00D766AC" w:rsidRPr="00AC4226">
        <w:rPr>
          <w:cs/>
        </w:rPr>
        <w:t>।</w:t>
      </w:r>
      <w:r w:rsidR="002A5300" w:rsidRPr="00AC4226">
        <w:rPr>
          <w:cs/>
        </w:rPr>
        <w:br/>
      </w:r>
      <w:r w:rsidRPr="00AC4226">
        <w:rPr>
          <w:cs/>
        </w:rPr>
        <w:t>उपधेरधः</w:t>
      </w:r>
      <w:r w:rsidRPr="00AC4226">
        <w:t>-</w:t>
      </w:r>
      <w:r w:rsidRPr="00AC4226">
        <w:rPr>
          <w:cs/>
        </w:rPr>
        <w:t>कृत</w:t>
      </w:r>
      <w:r w:rsidRPr="00AC4226">
        <w:t>-</w:t>
      </w:r>
      <w:r w:rsidRPr="00AC4226">
        <w:rPr>
          <w:cs/>
        </w:rPr>
        <w:t>बलीन्द्र</w:t>
      </w:r>
      <w:r w:rsidRPr="00AC4226">
        <w:t>-</w:t>
      </w:r>
      <w:r w:rsidRPr="00AC4226">
        <w:rPr>
          <w:cs/>
        </w:rPr>
        <w:t>शात्रवः स्व</w:t>
      </w:r>
      <w:r w:rsidRPr="00AC4226">
        <w:t>-</w:t>
      </w:r>
      <w:r w:rsidRPr="00AC4226">
        <w:rPr>
          <w:cs/>
        </w:rPr>
        <w:t>जनाय केवलमदात् परं पदम्</w:t>
      </w:r>
      <w:r w:rsidR="00D766AC" w:rsidRPr="00AC4226">
        <w:rPr>
          <w:cs/>
        </w:rPr>
        <w:t>॥</w:t>
      </w:r>
      <w:r w:rsidR="002F51B5" w:rsidRPr="00AC4226">
        <w:t>8-</w:t>
      </w:r>
      <w:r w:rsidRPr="00AC4226">
        <w:t>17</w:t>
      </w:r>
      <w:r w:rsidR="0051754E" w:rsidRPr="00AC4226">
        <w:rPr>
          <w:cs/>
        </w:rPr>
        <w:t>॥</w:t>
      </w:r>
    </w:p>
    <w:p w14:paraId="7BB3F748" w14:textId="77777777" w:rsidR="003E3C4C" w:rsidRPr="00AC4226" w:rsidRDefault="003E3C4C" w:rsidP="00EC4553">
      <w:pPr>
        <w:pStyle w:val="EngText"/>
      </w:pPr>
      <w:r w:rsidRPr="00AC4226">
        <w:t xml:space="preserve">8-17. (Vamana and Buddha) Lord Narayana, incarnating as the beautiful dwarf, a lovely lad, arousing the </w:t>
      </w:r>
      <w:r w:rsidR="00D12317" w:rsidRPr="00AC4226">
        <w:t>curiosity</w:t>
      </w:r>
      <w:r w:rsidRPr="00AC4226">
        <w:t xml:space="preserve"> of the demons duped kin</w:t>
      </w:r>
      <w:r w:rsidR="00A34A72">
        <w:t>g</w:t>
      </w:r>
      <w:r w:rsidR="00D12317" w:rsidRPr="00AC4226">
        <w:t xml:space="preserve"> Bali, the </w:t>
      </w:r>
      <w:r w:rsidR="00D12317" w:rsidRPr="00AC4226">
        <w:lastRenderedPageBreak/>
        <w:t>enemy of God Indra (w</w:t>
      </w:r>
      <w:r w:rsidRPr="00AC4226">
        <w:t xml:space="preserve">ith the </w:t>
      </w:r>
      <w:r w:rsidR="004916BD" w:rsidRPr="00AC4226">
        <w:t>splendour</w:t>
      </w:r>
      <w:r w:rsidRPr="00AC4226">
        <w:t xml:space="preserve"> of his intellect) by treading him down to the underworld (Sutala) under the pretext of demanding three paces of earth and restored the kingdom of heaven to the God of heavens (Indra).</w:t>
      </w:r>
    </w:p>
    <w:p w14:paraId="42227087" w14:textId="77777777" w:rsidR="003E3C4C" w:rsidRPr="00AC4226" w:rsidRDefault="003E3C4C" w:rsidP="00EC4553">
      <w:pPr>
        <w:pStyle w:val="EngText"/>
      </w:pPr>
      <w:r w:rsidRPr="00AC4226">
        <w:t xml:space="preserve">Lord Narayana manifesting his celestial baby-form as Buddha with a charming child-hood, inciting the inquisitiveness of the evil tempered men by the grandeur of his imagination, and leading them astray from their righteous path to dark hell and blessed the Gods and his </w:t>
      </w:r>
      <w:r w:rsidR="00D12317" w:rsidRPr="00AC4226">
        <w:t>adherents with beatitude.</w:t>
      </w:r>
    </w:p>
    <w:p w14:paraId="3E43D01F" w14:textId="77777777" w:rsidR="00E9400C" w:rsidRPr="00AC4226" w:rsidRDefault="00E9400C" w:rsidP="007C105A">
      <w:pPr>
        <w:pStyle w:val="S16S"/>
      </w:pPr>
      <w:r w:rsidRPr="00AC4226">
        <w:rPr>
          <w:cs/>
        </w:rPr>
        <w:t>कथयन्त्यमुं परशुभासमानगो</w:t>
      </w:r>
      <w:r w:rsidRPr="00AC4226">
        <w:t>-</w:t>
      </w:r>
      <w:r w:rsidRPr="00AC4226">
        <w:rPr>
          <w:cs/>
        </w:rPr>
        <w:t>हत</w:t>
      </w:r>
      <w:r w:rsidRPr="00AC4226">
        <w:t>-</w:t>
      </w:r>
      <w:r w:rsidRPr="00AC4226">
        <w:rPr>
          <w:cs/>
        </w:rPr>
        <w:t>मर्त्य</w:t>
      </w:r>
      <w:r w:rsidRPr="00AC4226">
        <w:t>-</w:t>
      </w:r>
      <w:r w:rsidRPr="00AC4226">
        <w:rPr>
          <w:cs/>
        </w:rPr>
        <w:t>देव</w:t>
      </w:r>
      <w:r w:rsidRPr="00AC4226">
        <w:t>-</w:t>
      </w:r>
      <w:r w:rsidRPr="00AC4226">
        <w:rPr>
          <w:cs/>
        </w:rPr>
        <w:t>तमसं मुहुर्मुहुः</w:t>
      </w:r>
      <w:r w:rsidR="00D766AC" w:rsidRPr="00AC4226">
        <w:rPr>
          <w:cs/>
        </w:rPr>
        <w:t>।</w:t>
      </w:r>
      <w:r w:rsidR="002A5300" w:rsidRPr="00AC4226">
        <w:rPr>
          <w:cs/>
        </w:rPr>
        <w:br/>
      </w:r>
      <w:r w:rsidRPr="00AC4226">
        <w:rPr>
          <w:cs/>
        </w:rPr>
        <w:t>जगतां हितं हरिमिवापरं हरिं गुरु</w:t>
      </w:r>
      <w:r w:rsidRPr="00AC4226">
        <w:t>-</w:t>
      </w:r>
      <w:r w:rsidRPr="00AC4226">
        <w:rPr>
          <w:cs/>
        </w:rPr>
        <w:t>शक्ति</w:t>
      </w:r>
      <w:r w:rsidRPr="00AC4226">
        <w:t>-</w:t>
      </w:r>
      <w:r w:rsidRPr="00AC4226">
        <w:rPr>
          <w:cs/>
        </w:rPr>
        <w:t>तापस</w:t>
      </w:r>
      <w:r w:rsidR="000E2B44">
        <w:rPr>
          <w:rFonts w:hint="cs"/>
          <w:cs/>
        </w:rPr>
        <w:t>-व</w:t>
      </w:r>
      <w:r w:rsidRPr="00AC4226">
        <w:rPr>
          <w:cs/>
        </w:rPr>
        <w:t>रान्वयोद्</w:t>
      </w:r>
      <w:r w:rsidRPr="00AC4226">
        <w:t>-</w:t>
      </w:r>
      <w:r w:rsidRPr="00AC4226">
        <w:rPr>
          <w:cs/>
        </w:rPr>
        <w:t>भवम्</w:t>
      </w:r>
      <w:r w:rsidR="00D766AC" w:rsidRPr="00AC4226">
        <w:rPr>
          <w:cs/>
        </w:rPr>
        <w:t>॥</w:t>
      </w:r>
      <w:r w:rsidR="002F51B5" w:rsidRPr="00AC4226">
        <w:t>8-</w:t>
      </w:r>
      <w:r w:rsidRPr="00AC4226">
        <w:t>18</w:t>
      </w:r>
      <w:r w:rsidR="0051754E" w:rsidRPr="00AC4226">
        <w:rPr>
          <w:cs/>
        </w:rPr>
        <w:t>॥</w:t>
      </w:r>
    </w:p>
    <w:p w14:paraId="4A941060" w14:textId="77777777" w:rsidR="003E3C4C" w:rsidRPr="00AC4226" w:rsidRDefault="003E3C4C" w:rsidP="00EC4553">
      <w:pPr>
        <w:pStyle w:val="EngText"/>
      </w:pPr>
      <w:r w:rsidRPr="00AC4226">
        <w:t>8-18. (Parashurama and Vedavyasa) Lord Narayana manifesting in his Parashurama-fo</w:t>
      </w:r>
      <w:r w:rsidR="00A34A72">
        <w:t>r</w:t>
      </w:r>
      <w:r w:rsidRPr="00AC4226">
        <w:t>m, in the race of Jamadagni the devout ascetic as his son, reckoned by the wise as another blazing Sun, destroyed the dreadful Kshatriyas again and again (21 times) by the brilliance of his axe.</w:t>
      </w:r>
    </w:p>
    <w:p w14:paraId="2D4507EC" w14:textId="77777777" w:rsidR="003E3C4C" w:rsidRDefault="003E3C4C" w:rsidP="00EC4553">
      <w:pPr>
        <w:pStyle w:val="EngText"/>
      </w:pPr>
      <w:r w:rsidRPr="00AC4226">
        <w:t xml:space="preserve">Lord Narayana incarnating as the benefactor of the world as Lord Vedavyasa in the clan of the eminent sage Shakti, as his grandson, styled by the sapient as the second illustrious </w:t>
      </w:r>
      <w:r w:rsidR="00A34A72">
        <w:t>s</w:t>
      </w:r>
      <w:r w:rsidRPr="00AC4226">
        <w:t>un, demolished the (darkness of the ignorance of the Gods and human beings with the excellence of his auspicious excelling words.</w:t>
      </w:r>
    </w:p>
    <w:p w14:paraId="4C4DA26E" w14:textId="77777777" w:rsidR="00A34A72" w:rsidRPr="00AC4226" w:rsidRDefault="00A34A72" w:rsidP="00A34A72">
      <w:pPr>
        <w:pStyle w:val="EngText"/>
      </w:pPr>
      <w:r w:rsidRPr="00AC4226">
        <w:t>(Verses 19 to 34, both inclusive, refer to the incarnations of Lord Rama and Lord Krishna.)</w:t>
      </w:r>
    </w:p>
    <w:p w14:paraId="595D2A8E" w14:textId="77777777" w:rsidR="00E9400C" w:rsidRPr="00AC4226" w:rsidRDefault="00E9400C" w:rsidP="007C105A">
      <w:pPr>
        <w:pStyle w:val="S16S"/>
      </w:pPr>
      <w:r w:rsidRPr="00AC4226">
        <w:rPr>
          <w:cs/>
        </w:rPr>
        <w:t>करुणाकरः सवसुदेव</w:t>
      </w:r>
      <w:r w:rsidRPr="00AC4226">
        <w:t>-</w:t>
      </w:r>
      <w:r w:rsidRPr="00AC4226">
        <w:rPr>
          <w:cs/>
        </w:rPr>
        <w:t>मोद</w:t>
      </w:r>
      <w:r w:rsidRPr="00AC4226">
        <w:t>-</w:t>
      </w:r>
      <w:r w:rsidRPr="00AC4226">
        <w:rPr>
          <w:cs/>
        </w:rPr>
        <w:t>दो भगवान् पुरा</w:t>
      </w:r>
      <w:r w:rsidRPr="00AC4226">
        <w:t>[</w:t>
      </w:r>
      <w:r w:rsidR="007A4C1E" w:rsidRPr="00AC4226">
        <w:rPr>
          <w:cs/>
        </w:rPr>
        <w:t>ऽ</w:t>
      </w:r>
      <w:r w:rsidRPr="00AC4226">
        <w:t>]</w:t>
      </w:r>
      <w:r w:rsidRPr="00AC4226">
        <w:rPr>
          <w:cs/>
        </w:rPr>
        <w:t>हिम</w:t>
      </w:r>
      <w:r w:rsidRPr="00AC4226">
        <w:t>-</w:t>
      </w:r>
      <w:r w:rsidRPr="00AC4226">
        <w:rPr>
          <w:cs/>
        </w:rPr>
        <w:t>करान्वये</w:t>
      </w:r>
      <w:r w:rsidR="007A4C1E" w:rsidRPr="00AC4226">
        <w:rPr>
          <w:cs/>
        </w:rPr>
        <w:t>ऽ</w:t>
      </w:r>
      <w:r w:rsidRPr="00AC4226">
        <w:rPr>
          <w:cs/>
        </w:rPr>
        <w:t>भवत्</w:t>
      </w:r>
      <w:r w:rsidR="00D766AC" w:rsidRPr="00AC4226">
        <w:rPr>
          <w:cs/>
        </w:rPr>
        <w:t>।</w:t>
      </w:r>
      <w:r w:rsidR="002A5300" w:rsidRPr="00AC4226">
        <w:rPr>
          <w:cs/>
        </w:rPr>
        <w:br/>
      </w:r>
      <w:r w:rsidRPr="00AC4226">
        <w:rPr>
          <w:cs/>
        </w:rPr>
        <w:t>जितवान् दिशो दशरथो</w:t>
      </w:r>
      <w:r w:rsidR="007A4C1E" w:rsidRPr="00AC4226">
        <w:rPr>
          <w:cs/>
        </w:rPr>
        <w:t>ऽ</w:t>
      </w:r>
      <w:r w:rsidRPr="00AC4226">
        <w:rPr>
          <w:cs/>
        </w:rPr>
        <w:t>ग्र्य</w:t>
      </w:r>
      <w:r w:rsidRPr="00AC4226">
        <w:t>-</w:t>
      </w:r>
      <w:r w:rsidRPr="00AC4226">
        <w:rPr>
          <w:cs/>
        </w:rPr>
        <w:t>सम्पदो जनको बभूव भुवि यस्य वैरिहा</w:t>
      </w:r>
      <w:r w:rsidR="00D766AC" w:rsidRPr="00AC4226">
        <w:rPr>
          <w:cs/>
        </w:rPr>
        <w:t>॥</w:t>
      </w:r>
      <w:r w:rsidR="002F51B5" w:rsidRPr="00AC4226">
        <w:t>8-</w:t>
      </w:r>
      <w:r w:rsidRPr="00AC4226">
        <w:t>19</w:t>
      </w:r>
      <w:r w:rsidR="0051754E" w:rsidRPr="00AC4226">
        <w:rPr>
          <w:cs/>
        </w:rPr>
        <w:t>॥</w:t>
      </w:r>
    </w:p>
    <w:p w14:paraId="66366632" w14:textId="77777777" w:rsidR="003E3C4C" w:rsidRPr="00AC4226" w:rsidRDefault="003E3C4C" w:rsidP="00EC4553">
      <w:pPr>
        <w:pStyle w:val="EngText"/>
      </w:pPr>
      <w:r w:rsidRPr="00AC4226">
        <w:t xml:space="preserve">8-19. The revered </w:t>
      </w:r>
      <w:r w:rsidR="00D12317" w:rsidRPr="00AC4226">
        <w:t>merciful</w:t>
      </w:r>
      <w:r w:rsidRPr="00AC4226">
        <w:t xml:space="preserve"> Lord in days of yore (in Treta-age) manifested on the earth in the solar dynasty as Sri Ramachandra delighting the Gods including the Vasus and the eminent Sages with Das</w:t>
      </w:r>
      <w:r w:rsidR="00A34A72">
        <w:t>h</w:t>
      </w:r>
      <w:r w:rsidRPr="00AC4226">
        <w:t>aratha as his father who had vanquished the rulers in all the ten quarters replete with riches and defeated the formidable foes.</w:t>
      </w:r>
    </w:p>
    <w:p w14:paraId="4FFB797C" w14:textId="77777777" w:rsidR="003E3C4C" w:rsidRPr="00AC4226" w:rsidRDefault="003E3C4C" w:rsidP="00EC4553">
      <w:pPr>
        <w:pStyle w:val="EngText"/>
      </w:pPr>
      <w:r w:rsidRPr="00AC4226">
        <w:t xml:space="preserve">The compassionate revered Lord in the distant Dwapara Age incarnating in the lunar dynasty as Sri Krishna, enraptured Vasudeva who with his divine chariot conquered the guardians of the ten </w:t>
      </w:r>
      <w:r w:rsidR="00D12317" w:rsidRPr="00AC4226">
        <w:t>directions</w:t>
      </w:r>
      <w:r w:rsidR="00A34A72">
        <w:t xml:space="preserve"> and destroyed his</w:t>
      </w:r>
      <w:r w:rsidRPr="00AC4226">
        <w:t xml:space="preserve"> might</w:t>
      </w:r>
      <w:r w:rsidR="00A34A72">
        <w:t>y</w:t>
      </w:r>
      <w:r w:rsidRPr="00AC4226">
        <w:t xml:space="preserve"> enemies.</w:t>
      </w:r>
    </w:p>
    <w:p w14:paraId="7D706468" w14:textId="77777777" w:rsidR="00E9400C" w:rsidRPr="00AC4226" w:rsidRDefault="00E9400C" w:rsidP="007C105A">
      <w:pPr>
        <w:pStyle w:val="S16S"/>
      </w:pPr>
      <w:r w:rsidRPr="00AC4226">
        <w:rPr>
          <w:cs/>
        </w:rPr>
        <w:lastRenderedPageBreak/>
        <w:t>भुजगेश्वरो</w:t>
      </w:r>
      <w:r w:rsidR="007A4C1E" w:rsidRPr="00AC4226">
        <w:rPr>
          <w:cs/>
        </w:rPr>
        <w:t>ऽ</w:t>
      </w:r>
      <w:r w:rsidRPr="00AC4226">
        <w:rPr>
          <w:cs/>
        </w:rPr>
        <w:t>पि भुवनेश्वर</w:t>
      </w:r>
      <w:r w:rsidRPr="00AC4226">
        <w:t>-</w:t>
      </w:r>
      <w:r w:rsidRPr="00AC4226">
        <w:rPr>
          <w:cs/>
        </w:rPr>
        <w:t>प्रियः समजन्यथारि</w:t>
      </w:r>
      <w:r w:rsidRPr="00AC4226">
        <w:t>-</w:t>
      </w:r>
      <w:r w:rsidRPr="00AC4226">
        <w:rPr>
          <w:cs/>
        </w:rPr>
        <w:t>दर</w:t>
      </w:r>
      <w:r w:rsidRPr="00AC4226">
        <w:t>-</w:t>
      </w:r>
      <w:r w:rsidRPr="00AC4226">
        <w:rPr>
          <w:cs/>
        </w:rPr>
        <w:t>जन्म भुव्यभूत्</w:t>
      </w:r>
      <w:r w:rsidR="00D766AC" w:rsidRPr="00AC4226">
        <w:rPr>
          <w:cs/>
        </w:rPr>
        <w:t>।</w:t>
      </w:r>
      <w:r w:rsidR="002A5300" w:rsidRPr="00AC4226">
        <w:rPr>
          <w:cs/>
        </w:rPr>
        <w:br/>
      </w:r>
      <w:r w:rsidRPr="00AC4226">
        <w:rPr>
          <w:cs/>
        </w:rPr>
        <w:t>तममुष्य कान्ति</w:t>
      </w:r>
      <w:r w:rsidRPr="00AC4226">
        <w:t>-</w:t>
      </w:r>
      <w:r w:rsidRPr="00AC4226">
        <w:rPr>
          <w:cs/>
        </w:rPr>
        <w:t>विजितेन्दुमग्रजं रमणीयमाहुरिह राम</w:t>
      </w:r>
      <w:r w:rsidRPr="00AC4226">
        <w:t>-</w:t>
      </w:r>
      <w:r w:rsidRPr="00AC4226">
        <w:rPr>
          <w:cs/>
        </w:rPr>
        <w:t>नामकम्</w:t>
      </w:r>
      <w:r w:rsidR="00D766AC" w:rsidRPr="00AC4226">
        <w:rPr>
          <w:cs/>
        </w:rPr>
        <w:t>॥</w:t>
      </w:r>
      <w:r w:rsidR="002F51B5" w:rsidRPr="00AC4226">
        <w:t>8-</w:t>
      </w:r>
      <w:r w:rsidRPr="00AC4226">
        <w:t>20</w:t>
      </w:r>
      <w:r w:rsidR="0051754E" w:rsidRPr="00AC4226">
        <w:rPr>
          <w:cs/>
        </w:rPr>
        <w:t>॥</w:t>
      </w:r>
    </w:p>
    <w:p w14:paraId="5BC8EC3B" w14:textId="77777777" w:rsidR="006100F7" w:rsidRPr="00AC4226" w:rsidRDefault="006100F7" w:rsidP="00EC4553">
      <w:pPr>
        <w:pStyle w:val="EngText"/>
      </w:pPr>
      <w:r w:rsidRPr="00AC4226">
        <w:t>8-20. The Lord of Serpents, (God Shesha)</w:t>
      </w:r>
      <w:r w:rsidR="00A34A72">
        <w:t xml:space="preserve"> </w:t>
      </w:r>
      <w:r w:rsidRPr="00AC4226">
        <w:t>dear to the Lord of the worlds (Narayana)</w:t>
      </w:r>
      <w:r w:rsidR="00A34A72">
        <w:t xml:space="preserve"> </w:t>
      </w:r>
      <w:r w:rsidRPr="00AC4226">
        <w:t xml:space="preserve">manifested on earth as Lakshmana; then were born </w:t>
      </w:r>
      <w:r w:rsidR="00D12317" w:rsidRPr="00AC4226">
        <w:t>Bharata</w:t>
      </w:r>
      <w:r w:rsidRPr="00AC4226">
        <w:t xml:space="preserve"> and Shatrugna who were Kama and Aniruddha, the presiding deities of discus and conch having Lord Ramachandra as their eldest brother who excelled in beauty the lustre of the moon.</w:t>
      </w:r>
    </w:p>
    <w:p w14:paraId="461B766A" w14:textId="77777777" w:rsidR="006100F7" w:rsidRPr="00AC4226" w:rsidRDefault="006100F7" w:rsidP="00EC4553">
      <w:pPr>
        <w:pStyle w:val="EngText"/>
      </w:pPr>
      <w:r w:rsidRPr="00AC4226">
        <w:t xml:space="preserve">The </w:t>
      </w:r>
      <w:r w:rsidR="00D12317" w:rsidRPr="00AC4226">
        <w:t>sovereign</w:t>
      </w:r>
      <w:r w:rsidRPr="00AC4226">
        <w:t xml:space="preserve"> of snakes, (Shesha</w:t>
      </w:r>
      <w:r w:rsidR="00D12317" w:rsidRPr="00AC4226">
        <w:t>) dear</w:t>
      </w:r>
      <w:r w:rsidRPr="00AC4226">
        <w:t xml:space="preserve"> to the supreme, the first to descend on earth was named as Balarama: then incarnated his younger brother the Lord of the universe, the revered Sri Krishna who struck terror in the minds of the demons and surpassed in loveliness the </w:t>
      </w:r>
      <w:r w:rsidR="004916BD" w:rsidRPr="00AC4226">
        <w:t>splendour</w:t>
      </w:r>
      <w:r w:rsidRPr="00AC4226">
        <w:t xml:space="preserve"> </w:t>
      </w:r>
      <w:r w:rsidR="00D12317" w:rsidRPr="00AC4226">
        <w:t xml:space="preserve">of the moon: </w:t>
      </w:r>
      <w:r w:rsidRPr="00AC4226">
        <w:t xml:space="preserve">then were born the presiding deities of conch and discus </w:t>
      </w:r>
      <w:r w:rsidR="00D12317" w:rsidRPr="00AC4226">
        <w:t>as</w:t>
      </w:r>
      <w:r w:rsidRPr="00AC4226">
        <w:t xml:space="preserve"> Kama and Aniruddha.</w:t>
      </w:r>
    </w:p>
    <w:p w14:paraId="269A9853" w14:textId="77777777" w:rsidR="00E9400C" w:rsidRPr="00AC4226" w:rsidRDefault="00E9400C" w:rsidP="007C105A">
      <w:pPr>
        <w:pStyle w:val="S16S"/>
      </w:pPr>
      <w:r w:rsidRPr="00AC4226">
        <w:rPr>
          <w:cs/>
        </w:rPr>
        <w:t>जनकेन सो</w:t>
      </w:r>
      <w:r w:rsidR="007A4C1E" w:rsidRPr="00AC4226">
        <w:rPr>
          <w:cs/>
        </w:rPr>
        <w:t>ऽ</w:t>
      </w:r>
      <w:r w:rsidRPr="00AC4226">
        <w:rPr>
          <w:cs/>
        </w:rPr>
        <w:t>थ</w:t>
      </w:r>
      <w:r w:rsidR="0063726A">
        <w:rPr>
          <w:rFonts w:hint="cs"/>
          <w:cs/>
        </w:rPr>
        <w:t xml:space="preserve"> </w:t>
      </w:r>
      <w:r w:rsidRPr="00AC4226">
        <w:rPr>
          <w:cs/>
        </w:rPr>
        <w:t>विरहासहिष्णुना</w:t>
      </w:r>
      <w:r w:rsidR="0063726A">
        <w:rPr>
          <w:rFonts w:hint="cs"/>
          <w:cs/>
        </w:rPr>
        <w:t xml:space="preserve"> </w:t>
      </w:r>
      <w:r w:rsidRPr="00AC4226">
        <w:rPr>
          <w:cs/>
        </w:rPr>
        <w:t>मुहुरीक्षितो वनमनीयत प्रभुः</w:t>
      </w:r>
      <w:r w:rsidR="002A5300" w:rsidRPr="00AC4226">
        <w:rPr>
          <w:cs/>
        </w:rPr>
        <w:t>।</w:t>
      </w:r>
      <w:r w:rsidR="002A5300" w:rsidRPr="00AC4226">
        <w:rPr>
          <w:cs/>
        </w:rPr>
        <w:br/>
      </w:r>
      <w:r w:rsidRPr="00AC4226">
        <w:rPr>
          <w:cs/>
        </w:rPr>
        <w:t>चकितेन दुष्ट</w:t>
      </w:r>
      <w:r w:rsidRPr="00AC4226">
        <w:t>-</w:t>
      </w:r>
      <w:r w:rsidRPr="00AC4226">
        <w:rPr>
          <w:cs/>
        </w:rPr>
        <w:t>जनतस्तपस्विना तत आसुरीं निशिचरीं जघान सः</w:t>
      </w:r>
      <w:r w:rsidR="00D766AC" w:rsidRPr="00AC4226">
        <w:rPr>
          <w:cs/>
        </w:rPr>
        <w:t>॥</w:t>
      </w:r>
      <w:r w:rsidR="002F51B5" w:rsidRPr="00AC4226">
        <w:t>8-</w:t>
      </w:r>
      <w:r w:rsidRPr="00AC4226">
        <w:t>21</w:t>
      </w:r>
      <w:r w:rsidR="0051754E" w:rsidRPr="00AC4226">
        <w:rPr>
          <w:cs/>
        </w:rPr>
        <w:t>॥</w:t>
      </w:r>
    </w:p>
    <w:p w14:paraId="13D27D80" w14:textId="77777777" w:rsidR="006100F7" w:rsidRPr="00AC4226" w:rsidRDefault="006100F7" w:rsidP="00EC4553">
      <w:pPr>
        <w:pStyle w:val="EngText"/>
      </w:pPr>
      <w:r w:rsidRPr="00AC4226">
        <w:t>8-21. The might</w:t>
      </w:r>
      <w:r w:rsidR="00A34A72">
        <w:t>y</w:t>
      </w:r>
      <w:r w:rsidRPr="00AC4226">
        <w:t xml:space="preserve"> Lord Sri Rama who was gazed on by his father (King Das</w:t>
      </w:r>
      <w:r w:rsidR="00A34A72">
        <w:t>h</w:t>
      </w:r>
      <w:r w:rsidRPr="00AC4226">
        <w:t xml:space="preserve">aratha) who was unable to brook his severance and who was requisitioned by sage Vishwamitra to guard his sacrifice halted from fell </w:t>
      </w:r>
      <w:r w:rsidR="00D12317" w:rsidRPr="00AC4226">
        <w:t>fiends</w:t>
      </w:r>
      <w:r w:rsidRPr="00AC4226">
        <w:t xml:space="preserve"> l</w:t>
      </w:r>
      <w:r w:rsidR="00D12317" w:rsidRPr="00AC4226">
        <w:t>i</w:t>
      </w:r>
      <w:r w:rsidRPr="00AC4226">
        <w:t>ke Mareecha, slayed the she-demon Tataka.</w:t>
      </w:r>
    </w:p>
    <w:p w14:paraId="0D2546B5" w14:textId="77777777" w:rsidR="006100F7" w:rsidRPr="00AC4226" w:rsidRDefault="006100F7" w:rsidP="00EC4553">
      <w:pPr>
        <w:pStyle w:val="EngText"/>
      </w:pPr>
      <w:r w:rsidRPr="00AC4226">
        <w:t xml:space="preserve">The potent Lord Sri Krishna seeing his devout father Vasudeva scared by the savage </w:t>
      </w:r>
      <w:r w:rsidR="00D12317" w:rsidRPr="00AC4226">
        <w:t>Satans</w:t>
      </w:r>
      <w:r w:rsidRPr="00AC4226">
        <w:t xml:space="preserve">, moved to </w:t>
      </w:r>
      <w:r w:rsidR="00D12317" w:rsidRPr="00AC4226">
        <w:t>Bri</w:t>
      </w:r>
      <w:r w:rsidRPr="00AC4226">
        <w:t xml:space="preserve">hadwana (the Thick woods) where he sucked the </w:t>
      </w:r>
      <w:r w:rsidR="00D12317" w:rsidRPr="00AC4226">
        <w:t>evil</w:t>
      </w:r>
      <w:r w:rsidRPr="00AC4226">
        <w:t xml:space="preserve"> sorceress Putana to death.</w:t>
      </w:r>
    </w:p>
    <w:p w14:paraId="6A1651DD" w14:textId="77777777" w:rsidR="00E9400C" w:rsidRPr="00AC4226" w:rsidRDefault="00E9400C" w:rsidP="007C105A">
      <w:pPr>
        <w:pStyle w:val="S16S"/>
      </w:pPr>
      <w:r w:rsidRPr="00AC4226">
        <w:rPr>
          <w:cs/>
        </w:rPr>
        <w:t>मुनि</w:t>
      </w:r>
      <w:r w:rsidRPr="00AC4226">
        <w:t>-</w:t>
      </w:r>
      <w:r w:rsidRPr="00AC4226">
        <w:rPr>
          <w:cs/>
        </w:rPr>
        <w:t>सप्त</w:t>
      </w:r>
      <w:r w:rsidRPr="00AC4226">
        <w:t>-</w:t>
      </w:r>
      <w:r w:rsidRPr="00AC4226">
        <w:rPr>
          <w:cs/>
        </w:rPr>
        <w:t>तन्तु</w:t>
      </w:r>
      <w:r w:rsidRPr="00AC4226">
        <w:t>-</w:t>
      </w:r>
      <w:r w:rsidRPr="00AC4226">
        <w:rPr>
          <w:cs/>
        </w:rPr>
        <w:t>कृत</w:t>
      </w:r>
      <w:r w:rsidRPr="00AC4226">
        <w:t>-</w:t>
      </w:r>
      <w:r w:rsidRPr="00AC4226">
        <w:rPr>
          <w:cs/>
        </w:rPr>
        <w:t>वैर</w:t>
      </w:r>
      <w:r w:rsidRPr="00AC4226">
        <w:t>-</w:t>
      </w:r>
      <w:r w:rsidRPr="00AC4226">
        <w:rPr>
          <w:cs/>
        </w:rPr>
        <w:t>बन्धनं</w:t>
      </w:r>
      <w:r w:rsidR="0063726A">
        <w:rPr>
          <w:rFonts w:hint="cs"/>
          <w:cs/>
        </w:rPr>
        <w:t xml:space="preserve"> </w:t>
      </w:r>
      <w:r w:rsidRPr="00AC4226">
        <w:rPr>
          <w:cs/>
        </w:rPr>
        <w:t>कटु</w:t>
      </w:r>
      <w:r w:rsidRPr="00AC4226">
        <w:t>-</w:t>
      </w:r>
      <w:r w:rsidRPr="00AC4226">
        <w:rPr>
          <w:cs/>
        </w:rPr>
        <w:t>केश्यरिष्ट</w:t>
      </w:r>
      <w:r w:rsidRPr="00AC4226">
        <w:t>-</w:t>
      </w:r>
      <w:r w:rsidRPr="00AC4226">
        <w:rPr>
          <w:cs/>
        </w:rPr>
        <w:t>पत</w:t>
      </w:r>
      <w:r w:rsidRPr="00AC4226">
        <w:t>-</w:t>
      </w:r>
      <w:r w:rsidRPr="00AC4226">
        <w:rPr>
          <w:cs/>
        </w:rPr>
        <w:t>मुख्य</w:t>
      </w:r>
      <w:r w:rsidRPr="00AC4226">
        <w:t>-</w:t>
      </w:r>
      <w:r w:rsidRPr="00AC4226">
        <w:rPr>
          <w:cs/>
        </w:rPr>
        <w:t>दुर्जनम्</w:t>
      </w:r>
      <w:r w:rsidR="00D766AC" w:rsidRPr="00AC4226">
        <w:rPr>
          <w:cs/>
        </w:rPr>
        <w:t>।</w:t>
      </w:r>
      <w:r w:rsidR="002A5300" w:rsidRPr="00AC4226">
        <w:rPr>
          <w:cs/>
        </w:rPr>
        <w:br/>
      </w:r>
      <w:r w:rsidRPr="00AC4226">
        <w:rPr>
          <w:cs/>
        </w:rPr>
        <w:t>क्षपयन्तमुद्यत</w:t>
      </w:r>
      <w:r w:rsidRPr="00AC4226">
        <w:t>-</w:t>
      </w:r>
      <w:r w:rsidRPr="00AC4226">
        <w:rPr>
          <w:cs/>
        </w:rPr>
        <w:t>सुबाहुमाहवे तमथाभ्यनन्ददमरादि</w:t>
      </w:r>
      <w:r w:rsidRPr="00AC4226">
        <w:t>-</w:t>
      </w:r>
      <w:r w:rsidRPr="00AC4226">
        <w:rPr>
          <w:cs/>
        </w:rPr>
        <w:t>सद्</w:t>
      </w:r>
      <w:r w:rsidRPr="00AC4226">
        <w:t>-</w:t>
      </w:r>
      <w:r w:rsidRPr="00AC4226">
        <w:rPr>
          <w:cs/>
        </w:rPr>
        <w:t>गणः॥</w:t>
      </w:r>
      <w:r w:rsidR="002F51B5" w:rsidRPr="00AC4226">
        <w:t>8-</w:t>
      </w:r>
      <w:r w:rsidRPr="00AC4226">
        <w:t>22</w:t>
      </w:r>
      <w:r w:rsidR="0051754E" w:rsidRPr="00AC4226">
        <w:rPr>
          <w:cs/>
        </w:rPr>
        <w:t>॥</w:t>
      </w:r>
    </w:p>
    <w:p w14:paraId="754F6964" w14:textId="77777777" w:rsidR="006100F7" w:rsidRPr="00AC4226" w:rsidRDefault="00582F8B" w:rsidP="00EC4553">
      <w:pPr>
        <w:pStyle w:val="EngText"/>
      </w:pPr>
      <w:r w:rsidRPr="00AC4226">
        <w:t xml:space="preserve">8-22. The </w:t>
      </w:r>
      <w:r w:rsidR="00D12317" w:rsidRPr="00AC4226">
        <w:t>deities</w:t>
      </w:r>
      <w:r w:rsidRPr="00AC4226">
        <w:t xml:space="preserve"> and the righteous greatly complimented Lord Sri Rama who slaughtered Subhahu, the spurner of the sacrifices of the sages, bent on battle, heading the </w:t>
      </w:r>
      <w:r w:rsidR="00D12317" w:rsidRPr="00AC4226">
        <w:t>heinous</w:t>
      </w:r>
      <w:r w:rsidRPr="00AC4226">
        <w:t xml:space="preserve"> with their cutting hair </w:t>
      </w:r>
      <w:r w:rsidR="006F37DC">
        <w:t>who</w:t>
      </w:r>
      <w:r w:rsidRPr="00AC4226">
        <w:t xml:space="preserve"> were the root-cause of evil.</w:t>
      </w:r>
    </w:p>
    <w:p w14:paraId="028B26EE" w14:textId="77777777" w:rsidR="001E424D" w:rsidRPr="00AC4226" w:rsidRDefault="001E424D" w:rsidP="00EC4553">
      <w:pPr>
        <w:pStyle w:val="EngText"/>
      </w:pPr>
      <w:r w:rsidRPr="00AC4226">
        <w:t>The celestials and the assembly of the Vishnu exulted in immense glory when Lord Krishna killed in combat the chief notorious devils named Keshi and Arishta with matted hair who confronted him, ever inclined to embarrass the lineage of saints.</w:t>
      </w:r>
    </w:p>
    <w:p w14:paraId="2F6126D8" w14:textId="77777777" w:rsidR="00E9400C" w:rsidRPr="00AC4226" w:rsidRDefault="00E9400C" w:rsidP="007C105A">
      <w:pPr>
        <w:pStyle w:val="S16S"/>
      </w:pPr>
      <w:r w:rsidRPr="00AC4226">
        <w:rPr>
          <w:cs/>
        </w:rPr>
        <w:lastRenderedPageBreak/>
        <w:t>सवने विकस्वर</w:t>
      </w:r>
      <w:r w:rsidRPr="00AC4226">
        <w:t>-</w:t>
      </w:r>
      <w:r w:rsidRPr="00AC4226">
        <w:rPr>
          <w:cs/>
        </w:rPr>
        <w:t>गुण</w:t>
      </w:r>
      <w:r w:rsidRPr="00AC4226">
        <w:t>-</w:t>
      </w:r>
      <w:r w:rsidRPr="00AC4226">
        <w:rPr>
          <w:cs/>
        </w:rPr>
        <w:t>स्वर</w:t>
      </w:r>
      <w:r w:rsidRPr="00AC4226">
        <w:t>-</w:t>
      </w:r>
      <w:r w:rsidRPr="00AC4226">
        <w:rPr>
          <w:cs/>
        </w:rPr>
        <w:t>द्विजे स्फुरते चरन् सकल</w:t>
      </w:r>
      <w:r w:rsidRPr="00AC4226">
        <w:t>-</w:t>
      </w:r>
      <w:r w:rsidRPr="00AC4226">
        <w:rPr>
          <w:cs/>
        </w:rPr>
        <w:t>गोकुल</w:t>
      </w:r>
      <w:r w:rsidRPr="00AC4226">
        <w:t>-</w:t>
      </w:r>
      <w:r w:rsidRPr="00AC4226">
        <w:rPr>
          <w:cs/>
        </w:rPr>
        <w:t>प्रियः</w:t>
      </w:r>
      <w:r w:rsidR="002A5300" w:rsidRPr="00AC4226">
        <w:rPr>
          <w:cs/>
        </w:rPr>
        <w:t>।</w:t>
      </w:r>
      <w:r w:rsidR="002A5300" w:rsidRPr="00AC4226">
        <w:rPr>
          <w:cs/>
        </w:rPr>
        <w:br/>
      </w:r>
      <w:r w:rsidRPr="00AC4226">
        <w:rPr>
          <w:cs/>
        </w:rPr>
        <w:t>इत</w:t>
      </w:r>
      <w:r w:rsidRPr="00AC4226">
        <w:t>-</w:t>
      </w:r>
      <w:r w:rsidRPr="00AC4226">
        <w:rPr>
          <w:cs/>
        </w:rPr>
        <w:t>काम तापसरसार्द्र धी</w:t>
      </w:r>
      <w:r w:rsidRPr="00AC4226">
        <w:t>-</w:t>
      </w:r>
      <w:r w:rsidRPr="00AC4226">
        <w:rPr>
          <w:cs/>
        </w:rPr>
        <w:t>गिरः प्रतिलाळयन्नरमतैष सुन्दरीः</w:t>
      </w:r>
      <w:r w:rsidR="00D766AC" w:rsidRPr="00AC4226">
        <w:rPr>
          <w:cs/>
        </w:rPr>
        <w:t>॥</w:t>
      </w:r>
      <w:r w:rsidR="002F51B5" w:rsidRPr="00AC4226">
        <w:t>8-</w:t>
      </w:r>
      <w:r w:rsidRPr="00AC4226">
        <w:t>23</w:t>
      </w:r>
      <w:r w:rsidR="0051754E" w:rsidRPr="00AC4226">
        <w:rPr>
          <w:cs/>
        </w:rPr>
        <w:t>॥</w:t>
      </w:r>
    </w:p>
    <w:p w14:paraId="3D1BF0A8" w14:textId="77777777" w:rsidR="00D22435" w:rsidRPr="00AC4226" w:rsidRDefault="00D22435" w:rsidP="00EC4553">
      <w:pPr>
        <w:pStyle w:val="EngText"/>
      </w:pPr>
      <w:r w:rsidRPr="00AC4226">
        <w:t xml:space="preserve">8-23. Lord Sri Rama, glorified </w:t>
      </w:r>
      <w:r w:rsidR="006F37DC">
        <w:t>by</w:t>
      </w:r>
      <w:r w:rsidRPr="00AC4226">
        <w:t xml:space="preserve"> the sacred scriptures, roaming round safeguarding the glowing sacrifice performed by sage Vishwamitra and other meritorious saints with sonorous </w:t>
      </w:r>
      <w:r w:rsidR="001E424D" w:rsidRPr="00AC4226">
        <w:t>Vedic</w:t>
      </w:r>
      <w:r w:rsidRPr="00AC4226">
        <w:t xml:space="preserve"> sounds, felicitated by the winning words of wish-fulfilled hermits, rejoiced.</w:t>
      </w:r>
    </w:p>
    <w:p w14:paraId="73EC32BF" w14:textId="77777777" w:rsidR="00D22435" w:rsidRPr="00AC4226" w:rsidRDefault="00D22435" w:rsidP="00EC4553">
      <w:pPr>
        <w:pStyle w:val="EngText"/>
      </w:pPr>
      <w:r w:rsidRPr="00AC4226">
        <w:t xml:space="preserve">Lord Sri Krishna, the darling of the residents of Gokula, wandering in the witching woods harkening to the sweet harmony of the birds, gladdening the </w:t>
      </w:r>
      <w:r w:rsidR="001E424D" w:rsidRPr="00AC4226">
        <w:t>graceful G</w:t>
      </w:r>
      <w:r w:rsidRPr="00AC4226">
        <w:t>opis afflicted by the arrows of love shining with their sweet songs, delighted.</w:t>
      </w:r>
    </w:p>
    <w:p w14:paraId="4763C1CC" w14:textId="77777777" w:rsidR="00E9400C" w:rsidRPr="00AC4226" w:rsidRDefault="00E9400C" w:rsidP="007C105A">
      <w:pPr>
        <w:pStyle w:val="S16S"/>
      </w:pPr>
      <w:r w:rsidRPr="00AC4226">
        <w:rPr>
          <w:cs/>
        </w:rPr>
        <w:t>सहजान्वितः सकल</w:t>
      </w:r>
      <w:r w:rsidRPr="00AC4226">
        <w:t>-</w:t>
      </w:r>
      <w:r w:rsidRPr="00AC4226">
        <w:rPr>
          <w:cs/>
        </w:rPr>
        <w:t>मित्र</w:t>
      </w:r>
      <w:r w:rsidRPr="00AC4226">
        <w:t>-</w:t>
      </w:r>
      <w:r w:rsidRPr="00AC4226">
        <w:rPr>
          <w:cs/>
        </w:rPr>
        <w:t>संयुतो मधुरां पुरीं जनक</w:t>
      </w:r>
      <w:r w:rsidRPr="00AC4226">
        <w:t>-</w:t>
      </w:r>
      <w:r w:rsidRPr="00AC4226">
        <w:rPr>
          <w:cs/>
        </w:rPr>
        <w:t>वल्लभां गतः</w:t>
      </w:r>
      <w:r w:rsidR="00D766AC" w:rsidRPr="00AC4226">
        <w:rPr>
          <w:cs/>
        </w:rPr>
        <w:t>।</w:t>
      </w:r>
      <w:r w:rsidR="002A5300" w:rsidRPr="00AC4226">
        <w:rPr>
          <w:cs/>
        </w:rPr>
        <w:br/>
      </w:r>
      <w:r w:rsidRPr="00AC4226">
        <w:rPr>
          <w:cs/>
        </w:rPr>
        <w:t>प्र</w:t>
      </w:r>
      <w:r w:rsidRPr="00AC4226">
        <w:t>-</w:t>
      </w:r>
      <w:r w:rsidRPr="00AC4226">
        <w:rPr>
          <w:cs/>
        </w:rPr>
        <w:t>विशन्निमां स जगदेक</w:t>
      </w:r>
      <w:r w:rsidRPr="00AC4226">
        <w:t>-</w:t>
      </w:r>
      <w:r w:rsidRPr="00AC4226">
        <w:rPr>
          <w:cs/>
        </w:rPr>
        <w:t>सुन्दरो</w:t>
      </w:r>
      <w:r w:rsidR="0063726A">
        <w:rPr>
          <w:rFonts w:hint="cs"/>
          <w:cs/>
        </w:rPr>
        <w:t>-</w:t>
      </w:r>
      <w:r w:rsidRPr="00AC4226">
        <w:rPr>
          <w:cs/>
        </w:rPr>
        <w:t>नर-नार्युदार-नयनोत्सवो</w:t>
      </w:r>
      <w:r w:rsidR="007A4C1E" w:rsidRPr="00AC4226">
        <w:rPr>
          <w:cs/>
        </w:rPr>
        <w:t>ऽ</w:t>
      </w:r>
      <w:r w:rsidRPr="00AC4226">
        <w:rPr>
          <w:cs/>
        </w:rPr>
        <w:t>भवत्</w:t>
      </w:r>
      <w:r w:rsidR="00D766AC" w:rsidRPr="00AC4226">
        <w:rPr>
          <w:cs/>
        </w:rPr>
        <w:t>॥</w:t>
      </w:r>
      <w:r w:rsidR="002F51B5" w:rsidRPr="00AC4226">
        <w:t>8-</w:t>
      </w:r>
      <w:r w:rsidRPr="00AC4226">
        <w:t>24</w:t>
      </w:r>
      <w:r w:rsidR="0051754E" w:rsidRPr="00AC4226">
        <w:rPr>
          <w:cs/>
        </w:rPr>
        <w:t>॥</w:t>
      </w:r>
    </w:p>
    <w:p w14:paraId="590E850D" w14:textId="77777777" w:rsidR="00D22435" w:rsidRPr="00AC4226" w:rsidRDefault="00D22435" w:rsidP="00EC4553">
      <w:pPr>
        <w:pStyle w:val="EngText"/>
      </w:pPr>
      <w:r w:rsidRPr="00AC4226">
        <w:t>8-24. Lord Sri Rama, the exemplar of beauty, escorted by his younger brother Lakshmana along with sage Vishwamitra entering the charming city of Mithila dear to king Janaka feasted the eager eyes of its citizens.</w:t>
      </w:r>
    </w:p>
    <w:p w14:paraId="1D132AAD" w14:textId="77777777" w:rsidR="00D22435" w:rsidRPr="00AC4226" w:rsidRDefault="00D22435" w:rsidP="00EC4553">
      <w:pPr>
        <w:pStyle w:val="EngText"/>
      </w:pPr>
      <w:r w:rsidRPr="00AC4226">
        <w:t xml:space="preserve">Lord Sri Krishna, beauty incarnate, in company with his elder brother Balarama and his friend-cowherds, entering the Mathura town cherished by his father </w:t>
      </w:r>
      <w:r w:rsidR="001E424D" w:rsidRPr="00AC4226">
        <w:t>Vasudeva</w:t>
      </w:r>
      <w:r w:rsidRPr="00AC4226">
        <w:t xml:space="preserve"> was an object of festivity to its curious inhabitants.</w:t>
      </w:r>
    </w:p>
    <w:p w14:paraId="0358F85B" w14:textId="77777777" w:rsidR="00E9400C" w:rsidRPr="00AC4226" w:rsidRDefault="00E9400C" w:rsidP="007C105A">
      <w:pPr>
        <w:pStyle w:val="S16S"/>
      </w:pPr>
      <w:r w:rsidRPr="00AC4226">
        <w:rPr>
          <w:cs/>
        </w:rPr>
        <w:t>अथ खण्डितेश्वर</w:t>
      </w:r>
      <w:r w:rsidRPr="00AC4226">
        <w:t>-</w:t>
      </w:r>
      <w:r w:rsidRPr="00AC4226">
        <w:rPr>
          <w:cs/>
        </w:rPr>
        <w:t>धनुः स लीलया क्षपितोग्रसेन</w:t>
      </w:r>
      <w:r w:rsidRPr="00AC4226">
        <w:t>-</w:t>
      </w:r>
      <w:r w:rsidRPr="00AC4226">
        <w:rPr>
          <w:cs/>
        </w:rPr>
        <w:t>नृप</w:t>
      </w:r>
      <w:r w:rsidRPr="00AC4226">
        <w:t>-</w:t>
      </w:r>
      <w:r w:rsidRPr="00AC4226">
        <w:rPr>
          <w:cs/>
        </w:rPr>
        <w:t>पुत्र</w:t>
      </w:r>
      <w:r w:rsidRPr="00AC4226">
        <w:t>-</w:t>
      </w:r>
      <w:r w:rsidRPr="00AC4226">
        <w:rPr>
          <w:cs/>
        </w:rPr>
        <w:t>पौरुषः</w:t>
      </w:r>
      <w:r w:rsidR="00D766AC" w:rsidRPr="00AC4226">
        <w:rPr>
          <w:cs/>
        </w:rPr>
        <w:t>।</w:t>
      </w:r>
      <w:r w:rsidR="002A5300" w:rsidRPr="00AC4226">
        <w:rPr>
          <w:cs/>
        </w:rPr>
        <w:br/>
      </w:r>
      <w:r w:rsidRPr="00AC4226">
        <w:rPr>
          <w:cs/>
        </w:rPr>
        <w:t>समुपास्य</w:t>
      </w:r>
      <w:r w:rsidR="0063726A">
        <w:rPr>
          <w:rFonts w:cs="Tunga" w:hint="cs"/>
          <w:cs/>
          <w:lang w:bidi="kn-IN"/>
        </w:rPr>
        <w:t xml:space="preserve"> </w:t>
      </w:r>
      <w:r w:rsidRPr="00AC4226">
        <w:rPr>
          <w:cs/>
        </w:rPr>
        <w:t>विप्र</w:t>
      </w:r>
      <w:r w:rsidRPr="00AC4226">
        <w:t>-</w:t>
      </w:r>
      <w:r w:rsidRPr="00AC4226">
        <w:rPr>
          <w:cs/>
        </w:rPr>
        <w:t>गुरुमब्ज</w:t>
      </w:r>
      <w:r w:rsidRPr="00AC4226">
        <w:t>-</w:t>
      </w:r>
      <w:r w:rsidRPr="00AC4226">
        <w:rPr>
          <w:cs/>
        </w:rPr>
        <w:t>भू</w:t>
      </w:r>
      <w:r w:rsidRPr="00AC4226">
        <w:t>-</w:t>
      </w:r>
      <w:r w:rsidRPr="00AC4226">
        <w:rPr>
          <w:cs/>
        </w:rPr>
        <w:t>गुरुः स्व</w:t>
      </w:r>
      <w:r w:rsidRPr="00AC4226">
        <w:t>-</w:t>
      </w:r>
      <w:r w:rsidRPr="00AC4226">
        <w:rPr>
          <w:cs/>
        </w:rPr>
        <w:t>जनानमोदयदमेय</w:t>
      </w:r>
      <w:r w:rsidRPr="00AC4226">
        <w:t>-</w:t>
      </w:r>
      <w:r w:rsidRPr="00AC4226">
        <w:rPr>
          <w:cs/>
        </w:rPr>
        <w:t>तेजसा॥</w:t>
      </w:r>
      <w:r w:rsidR="002F51B5" w:rsidRPr="00AC4226">
        <w:t>8-</w:t>
      </w:r>
      <w:r w:rsidRPr="00AC4226">
        <w:t>25</w:t>
      </w:r>
      <w:r w:rsidR="0051754E" w:rsidRPr="00AC4226">
        <w:rPr>
          <w:cs/>
        </w:rPr>
        <w:t>॥</w:t>
      </w:r>
    </w:p>
    <w:p w14:paraId="073C75CE" w14:textId="77777777" w:rsidR="00D22435" w:rsidRPr="00AC4226" w:rsidRDefault="001E424D" w:rsidP="00EC4553">
      <w:pPr>
        <w:pStyle w:val="EngText"/>
      </w:pPr>
      <w:r w:rsidRPr="00AC4226">
        <w:t>8-25. Afterwards, Lord Sri R</w:t>
      </w:r>
      <w:r w:rsidR="00D22435" w:rsidRPr="00AC4226">
        <w:t xml:space="preserve">ama, the father of the four-faced Brahma delighted his devotees with his mighty majesty and pleased his learned preceptor Vishwamitra </w:t>
      </w:r>
      <w:r w:rsidRPr="00AC4226">
        <w:t>by</w:t>
      </w:r>
      <w:r w:rsidR="00D22435" w:rsidRPr="00AC4226">
        <w:t xml:space="preserve"> effortlessly breaking the bow of Rudra and punishing the proud potentates heading a powerful army.</w:t>
      </w:r>
    </w:p>
    <w:p w14:paraId="358022E6" w14:textId="77777777" w:rsidR="00D22435" w:rsidRPr="00AC4226" w:rsidRDefault="00D22435" w:rsidP="00EC4553">
      <w:pPr>
        <w:pStyle w:val="EngText"/>
      </w:pPr>
      <w:r w:rsidRPr="00AC4226">
        <w:t xml:space="preserve">Then Lord Sri Krishna smashed the bow of God Shiva, smothered the swollen sovereign Kamsa, the son of King Ugrasena and gratified his wise Guru Sandeepani by his sincere service and his father Vasudeva by his lustrous </w:t>
      </w:r>
      <w:r w:rsidR="004916BD" w:rsidRPr="00AC4226">
        <w:t>valour</w:t>
      </w:r>
      <w:r w:rsidRPr="00AC4226">
        <w:t xml:space="preserve"> in vanquishing the invincible Jarasandha and other felons.</w:t>
      </w:r>
    </w:p>
    <w:p w14:paraId="0FC79AD6" w14:textId="77777777" w:rsidR="00E9400C" w:rsidRPr="00AC4226" w:rsidRDefault="00E9400C" w:rsidP="007C105A">
      <w:pPr>
        <w:pStyle w:val="S16S"/>
      </w:pPr>
      <w:r w:rsidRPr="00AC4226">
        <w:rPr>
          <w:cs/>
        </w:rPr>
        <w:t>कमलामयं कमल</w:t>
      </w:r>
      <w:r w:rsidRPr="00AC4226">
        <w:t>-</w:t>
      </w:r>
      <w:r w:rsidRPr="00AC4226">
        <w:rPr>
          <w:cs/>
        </w:rPr>
        <w:t>पत्र</w:t>
      </w:r>
      <w:r w:rsidRPr="00AC4226">
        <w:t>-</w:t>
      </w:r>
      <w:r w:rsidRPr="00AC4226">
        <w:rPr>
          <w:cs/>
        </w:rPr>
        <w:t>लोचनां भुवमागतां नृप</w:t>
      </w:r>
      <w:r w:rsidRPr="00AC4226">
        <w:t>-</w:t>
      </w:r>
      <w:r w:rsidRPr="00AC4226">
        <w:rPr>
          <w:cs/>
        </w:rPr>
        <w:t>सुतां गृहीतवान्</w:t>
      </w:r>
      <w:r w:rsidR="00D766AC" w:rsidRPr="00AC4226">
        <w:rPr>
          <w:cs/>
        </w:rPr>
        <w:t>।</w:t>
      </w:r>
      <w:r w:rsidR="002A5300" w:rsidRPr="00AC4226">
        <w:rPr>
          <w:cs/>
        </w:rPr>
        <w:br/>
      </w:r>
      <w:r w:rsidRPr="00AC4226">
        <w:rPr>
          <w:cs/>
        </w:rPr>
        <w:t>निज</w:t>
      </w:r>
      <w:r w:rsidRPr="00AC4226">
        <w:t>-</w:t>
      </w:r>
      <w:r w:rsidRPr="00AC4226">
        <w:rPr>
          <w:cs/>
        </w:rPr>
        <w:t>लीलया विजित</w:t>
      </w:r>
      <w:r w:rsidRPr="00AC4226">
        <w:t>-</w:t>
      </w:r>
      <w:r w:rsidRPr="00AC4226">
        <w:rPr>
          <w:cs/>
        </w:rPr>
        <w:t>राज</w:t>
      </w:r>
      <w:r w:rsidRPr="00AC4226">
        <w:t>-</w:t>
      </w:r>
      <w:r w:rsidRPr="00AC4226">
        <w:rPr>
          <w:cs/>
        </w:rPr>
        <w:t>शात्रवो मुदमापदाप्य पुरमब्धि</w:t>
      </w:r>
      <w:r w:rsidRPr="00AC4226">
        <w:t>-</w:t>
      </w:r>
      <w:r w:rsidRPr="00AC4226">
        <w:rPr>
          <w:cs/>
        </w:rPr>
        <w:t>दुर्गमम्</w:t>
      </w:r>
      <w:r w:rsidR="00D766AC" w:rsidRPr="00AC4226">
        <w:rPr>
          <w:cs/>
        </w:rPr>
        <w:t>॥</w:t>
      </w:r>
      <w:r w:rsidR="002F51B5" w:rsidRPr="00AC4226">
        <w:t>8-</w:t>
      </w:r>
      <w:r w:rsidRPr="00AC4226">
        <w:t>26</w:t>
      </w:r>
      <w:r w:rsidR="0051754E" w:rsidRPr="00AC4226">
        <w:rPr>
          <w:cs/>
        </w:rPr>
        <w:t>॥</w:t>
      </w:r>
    </w:p>
    <w:p w14:paraId="778BCFF1" w14:textId="77777777" w:rsidR="00D22435" w:rsidRPr="00AC4226" w:rsidRDefault="00D22435" w:rsidP="00EC4553">
      <w:pPr>
        <w:pStyle w:val="EngText"/>
      </w:pPr>
      <w:r w:rsidRPr="00AC4226">
        <w:t>8-26. Lord Sri Rama married Goddess Mahalakshmi who had descended on the earth as Sita, the daughter of Kin</w:t>
      </w:r>
      <w:r w:rsidR="006F37DC">
        <w:t>g</w:t>
      </w:r>
      <w:r w:rsidRPr="00AC4226">
        <w:t xml:space="preserve"> Janaka with her lovely broad (lotus-</w:t>
      </w:r>
      <w:r w:rsidRPr="00AC4226">
        <w:lastRenderedPageBreak/>
        <w:t>like eyes) and on his way showing as if overcoming Lord Parashurama (in sport), the dread enemy of the depraved Kshatriyas and reached his capital Ayodhya impregnable like the sea and gained  great</w:t>
      </w:r>
      <w:r w:rsidR="000C2C81" w:rsidRPr="00AC4226">
        <w:t xml:space="preserve"> glory (delight).</w:t>
      </w:r>
    </w:p>
    <w:p w14:paraId="49B54656" w14:textId="77777777" w:rsidR="000C2C81" w:rsidRPr="00AC4226" w:rsidRDefault="000C2C81" w:rsidP="00EC4553">
      <w:pPr>
        <w:pStyle w:val="EngText"/>
      </w:pPr>
      <w:r w:rsidRPr="00AC4226">
        <w:t>Lord Sri Krishna wedded the Goddess Mahalakshmi who manifested on the land as Rukmini, the offspring of Kin</w:t>
      </w:r>
      <w:r w:rsidR="006F37DC">
        <w:t>g</w:t>
      </w:r>
      <w:r w:rsidRPr="00AC4226">
        <w:t xml:space="preserve"> Bhis</w:t>
      </w:r>
      <w:r w:rsidR="001E424D" w:rsidRPr="00AC4226">
        <w:t>h</w:t>
      </w:r>
      <w:r w:rsidRPr="00AC4226">
        <w:t>maka and sportively vanquished the rival monar</w:t>
      </w:r>
      <w:r w:rsidR="006F37DC">
        <w:t>chs and entered the celestial city</w:t>
      </w:r>
      <w:r w:rsidRPr="00AC4226">
        <w:t xml:space="preserve"> of Dwaraka defended by the </w:t>
      </w:r>
      <w:r w:rsidR="001E424D" w:rsidRPr="00AC4226">
        <w:t>deep (</w:t>
      </w:r>
      <w:r w:rsidRPr="00AC4226">
        <w:t>sea) with great delectation.</w:t>
      </w:r>
    </w:p>
    <w:p w14:paraId="4A583FC3" w14:textId="77777777" w:rsidR="00E9400C" w:rsidRPr="0063726A" w:rsidRDefault="00E9400C" w:rsidP="007C105A">
      <w:pPr>
        <w:pStyle w:val="S16S"/>
      </w:pPr>
      <w:r w:rsidRPr="00AC4226">
        <w:rPr>
          <w:cs/>
        </w:rPr>
        <w:t>स  जगाम मातृ</w:t>
      </w:r>
      <w:r w:rsidRPr="00AC4226">
        <w:t>-</w:t>
      </w:r>
      <w:r w:rsidRPr="00AC4226">
        <w:rPr>
          <w:cs/>
        </w:rPr>
        <w:t>जन</w:t>
      </w:r>
      <w:r w:rsidR="0063726A">
        <w:rPr>
          <w:rFonts w:cs="Tunga" w:hint="cs"/>
          <w:cs/>
          <w:lang w:bidi="kn-IN"/>
        </w:rPr>
        <w:t>-</w:t>
      </w:r>
      <w:r w:rsidRPr="00AC4226">
        <w:rPr>
          <w:cs/>
        </w:rPr>
        <w:t>तुष्टये किल त्वरितो</w:t>
      </w:r>
      <w:r w:rsidRPr="00AC4226">
        <w:t>[</w:t>
      </w:r>
      <w:r w:rsidR="007A4C1E" w:rsidRPr="00AC4226">
        <w:rPr>
          <w:cs/>
        </w:rPr>
        <w:t>ऽ</w:t>
      </w:r>
      <w:r w:rsidRPr="00AC4226">
        <w:t>]</w:t>
      </w:r>
      <w:r w:rsidRPr="00AC4226">
        <w:rPr>
          <w:cs/>
        </w:rPr>
        <w:t>वनं विदधदीप्सितं सताम्</w:t>
      </w:r>
      <w:r w:rsidR="00D766AC" w:rsidRPr="00AC4226">
        <w:rPr>
          <w:cs/>
        </w:rPr>
        <w:t>।</w:t>
      </w:r>
      <w:r w:rsidR="002A5300" w:rsidRPr="00AC4226">
        <w:rPr>
          <w:cs/>
        </w:rPr>
        <w:br/>
      </w:r>
      <w:r w:rsidRPr="0063726A">
        <w:rPr>
          <w:cs/>
        </w:rPr>
        <w:t>सह भार्यया</w:t>
      </w:r>
      <w:r w:rsidR="007A4C1E" w:rsidRPr="0063726A">
        <w:rPr>
          <w:cs/>
        </w:rPr>
        <w:t>ऽ</w:t>
      </w:r>
      <w:r w:rsidRPr="0063726A">
        <w:rPr>
          <w:cs/>
        </w:rPr>
        <w:t>पि शुभया महा</w:t>
      </w:r>
      <w:r w:rsidRPr="0063726A">
        <w:t>-</w:t>
      </w:r>
      <w:r w:rsidRPr="0063726A">
        <w:rPr>
          <w:cs/>
        </w:rPr>
        <w:t>जय</w:t>
      </w:r>
      <w:r w:rsidRPr="0063726A">
        <w:t>-</w:t>
      </w:r>
      <w:r w:rsidRPr="0063726A">
        <w:rPr>
          <w:cs/>
        </w:rPr>
        <w:t>ध्वज</w:t>
      </w:r>
      <w:r w:rsidRPr="0063726A">
        <w:t>-</w:t>
      </w:r>
      <w:r w:rsidRPr="0063726A">
        <w:rPr>
          <w:cs/>
        </w:rPr>
        <w:t>लक्ष्मणाग्र्य</w:t>
      </w:r>
      <w:r w:rsidRPr="0063726A">
        <w:t>-</w:t>
      </w:r>
      <w:r w:rsidRPr="0063726A">
        <w:rPr>
          <w:cs/>
        </w:rPr>
        <w:t>सुहृदा विना</w:t>
      </w:r>
      <w:r w:rsidRPr="0063726A">
        <w:t>[</w:t>
      </w:r>
      <w:r w:rsidR="007A4C1E" w:rsidRPr="0063726A">
        <w:rPr>
          <w:cs/>
        </w:rPr>
        <w:t>ऽ</w:t>
      </w:r>
      <w:r w:rsidRPr="0063726A">
        <w:t>]</w:t>
      </w:r>
      <w:r w:rsidRPr="0063726A">
        <w:rPr>
          <w:cs/>
        </w:rPr>
        <w:t>मुदा</w:t>
      </w:r>
      <w:r w:rsidR="00D766AC" w:rsidRPr="0063726A">
        <w:rPr>
          <w:cs/>
        </w:rPr>
        <w:t>॥</w:t>
      </w:r>
      <w:r w:rsidR="002F51B5" w:rsidRPr="0063726A">
        <w:t>8-</w:t>
      </w:r>
      <w:r w:rsidR="0063726A" w:rsidRPr="0063726A">
        <w:rPr>
          <w:szCs w:val="29"/>
          <w:cs/>
        </w:rPr>
        <w:t>27</w:t>
      </w:r>
    </w:p>
    <w:p w14:paraId="3692F29C" w14:textId="77777777" w:rsidR="000C2C81" w:rsidRPr="00AC4226" w:rsidRDefault="000C2C81" w:rsidP="00EC4553">
      <w:pPr>
        <w:pStyle w:val="EngText"/>
      </w:pPr>
      <w:r w:rsidRPr="00AC4226">
        <w:t>8-27. Lord Sri Rama,</w:t>
      </w:r>
      <w:r w:rsidR="001E424D" w:rsidRPr="00AC4226">
        <w:t xml:space="preserve"> to please his youngest mother K</w:t>
      </w:r>
      <w:r w:rsidRPr="00AC4226">
        <w:t xml:space="preserve">aikeyi speedily retired to the forest with his charming </w:t>
      </w:r>
      <w:r w:rsidR="001E424D" w:rsidRPr="00AC4226">
        <w:t>consort</w:t>
      </w:r>
      <w:r w:rsidRPr="00AC4226">
        <w:t xml:space="preserve"> (Sita) and his affectionate brother (Lakshmana), his auspicious symbol of victory.</w:t>
      </w:r>
    </w:p>
    <w:p w14:paraId="3E720B30" w14:textId="77777777" w:rsidR="000C2C81" w:rsidRPr="00AC4226" w:rsidRDefault="000C2C81" w:rsidP="00EC4553">
      <w:pPr>
        <w:pStyle w:val="EngText"/>
      </w:pPr>
      <w:r w:rsidRPr="00AC4226">
        <w:t xml:space="preserve">Lord Sri Krishna, satisfying the longings of the noble to content his mother Aditi, moved with pleasure with his propitious partner (wife) </w:t>
      </w:r>
      <w:r w:rsidR="001E424D" w:rsidRPr="00AC4226">
        <w:t>Satyabhama</w:t>
      </w:r>
      <w:r w:rsidRPr="00AC4226">
        <w:t xml:space="preserve"> and his triumphant carrier Garuda, his emblem of conquest.</w:t>
      </w:r>
    </w:p>
    <w:p w14:paraId="3823F2FA" w14:textId="77777777" w:rsidR="00E9400C" w:rsidRPr="00AC4226" w:rsidRDefault="00E9400C" w:rsidP="007C105A">
      <w:pPr>
        <w:pStyle w:val="S16S"/>
      </w:pPr>
      <w:r w:rsidRPr="00AC4226">
        <w:rPr>
          <w:cs/>
        </w:rPr>
        <w:t>समतीत</w:t>
      </w:r>
      <w:r w:rsidRPr="00AC4226">
        <w:t>-</w:t>
      </w:r>
      <w:r w:rsidRPr="00AC4226">
        <w:rPr>
          <w:cs/>
        </w:rPr>
        <w:t>पर्वत</w:t>
      </w:r>
      <w:r w:rsidRPr="00AC4226">
        <w:t>-</w:t>
      </w:r>
      <w:r w:rsidRPr="00AC4226">
        <w:rPr>
          <w:cs/>
        </w:rPr>
        <w:t>पुरोग</w:t>
      </w:r>
      <w:r w:rsidRPr="00AC4226">
        <w:t>-</w:t>
      </w:r>
      <w:r w:rsidRPr="00AC4226">
        <w:rPr>
          <w:cs/>
        </w:rPr>
        <w:t xml:space="preserve">दुर्गमः </w:t>
      </w:r>
      <w:r w:rsidR="0063726A">
        <w:rPr>
          <w:rFonts w:hint="cs"/>
          <w:cs/>
        </w:rPr>
        <w:t>ख</w:t>
      </w:r>
      <w:r w:rsidRPr="00AC4226">
        <w:rPr>
          <w:cs/>
        </w:rPr>
        <w:t>र</w:t>
      </w:r>
      <w:r w:rsidRPr="00AC4226">
        <w:t>-</w:t>
      </w:r>
      <w:r w:rsidRPr="00AC4226">
        <w:rPr>
          <w:cs/>
        </w:rPr>
        <w:t>दूषणादि</w:t>
      </w:r>
      <w:r w:rsidRPr="00AC4226">
        <w:t>-</w:t>
      </w:r>
      <w:r w:rsidRPr="00AC4226">
        <w:rPr>
          <w:cs/>
        </w:rPr>
        <w:t>सु</w:t>
      </w:r>
      <w:r w:rsidRPr="00AC4226">
        <w:t>-</w:t>
      </w:r>
      <w:r w:rsidRPr="00AC4226">
        <w:rPr>
          <w:cs/>
        </w:rPr>
        <w:t>जन</w:t>
      </w:r>
      <w:r w:rsidRPr="00AC4226">
        <w:t>-</w:t>
      </w:r>
      <w:r w:rsidRPr="00AC4226">
        <w:rPr>
          <w:cs/>
        </w:rPr>
        <w:t>द्विषो बहून्</w:t>
      </w:r>
      <w:r w:rsidR="00D766AC" w:rsidRPr="00AC4226">
        <w:rPr>
          <w:cs/>
        </w:rPr>
        <w:t>।</w:t>
      </w:r>
      <w:r w:rsidR="002A5300" w:rsidRPr="00AC4226">
        <w:rPr>
          <w:cs/>
        </w:rPr>
        <w:br/>
      </w:r>
      <w:r w:rsidRPr="00AC4226">
        <w:rPr>
          <w:cs/>
        </w:rPr>
        <w:t>स निहत्य विश्व</w:t>
      </w:r>
      <w:r w:rsidRPr="00AC4226">
        <w:t>-</w:t>
      </w:r>
      <w:r w:rsidRPr="00AC4226">
        <w:rPr>
          <w:cs/>
        </w:rPr>
        <w:t>भय</w:t>
      </w:r>
      <w:r w:rsidRPr="00AC4226">
        <w:t>-</w:t>
      </w:r>
      <w:r w:rsidRPr="00AC4226">
        <w:rPr>
          <w:cs/>
        </w:rPr>
        <w:t>दं सु</w:t>
      </w:r>
      <w:r w:rsidRPr="00AC4226">
        <w:t>-</w:t>
      </w:r>
      <w:r w:rsidRPr="00AC4226">
        <w:rPr>
          <w:cs/>
        </w:rPr>
        <w:t>द</w:t>
      </w:r>
      <w:r w:rsidR="0063726A">
        <w:rPr>
          <w:rFonts w:hint="cs"/>
          <w:cs/>
        </w:rPr>
        <w:t>ु</w:t>
      </w:r>
      <w:r w:rsidR="0063726A">
        <w:rPr>
          <w:cs/>
        </w:rPr>
        <w:t>स्सहं नरकं म</w:t>
      </w:r>
      <w:r w:rsidR="0063726A">
        <w:rPr>
          <w:rFonts w:hint="cs"/>
          <w:cs/>
        </w:rPr>
        <w:t>हा</w:t>
      </w:r>
      <w:r w:rsidRPr="00AC4226">
        <w:t>-</w:t>
      </w:r>
      <w:r w:rsidRPr="00AC4226">
        <w:rPr>
          <w:cs/>
        </w:rPr>
        <w:t>तम उतानयत् क्रमात्</w:t>
      </w:r>
      <w:r w:rsidR="00D766AC" w:rsidRPr="00AC4226">
        <w:rPr>
          <w:cs/>
        </w:rPr>
        <w:t>॥</w:t>
      </w:r>
      <w:r w:rsidR="002F51B5" w:rsidRPr="00AC4226">
        <w:t>8-</w:t>
      </w:r>
      <w:r w:rsidRPr="00AC4226">
        <w:t>28</w:t>
      </w:r>
      <w:r w:rsidR="0051754E" w:rsidRPr="00AC4226">
        <w:rPr>
          <w:cs/>
        </w:rPr>
        <w:t>॥</w:t>
      </w:r>
    </w:p>
    <w:p w14:paraId="562D1FAF" w14:textId="77777777" w:rsidR="000C2C81" w:rsidRPr="00AC4226" w:rsidRDefault="000C2C81" w:rsidP="00EC4553">
      <w:pPr>
        <w:pStyle w:val="EngText"/>
      </w:pPr>
      <w:r w:rsidRPr="00AC4226">
        <w:t xml:space="preserve">8-28. Lord </w:t>
      </w:r>
      <w:r w:rsidR="001E424D" w:rsidRPr="00AC4226">
        <w:t>Sri</w:t>
      </w:r>
      <w:r w:rsidRPr="00AC4226">
        <w:t xml:space="preserve"> Rama having traversed many mountains like C</w:t>
      </w:r>
      <w:r w:rsidR="001E424D" w:rsidRPr="00AC4226">
        <w:t>h</w:t>
      </w:r>
      <w:r w:rsidRPr="00AC4226">
        <w:t>itrakuta and the intractable regions and destroyed the multitude of adversaries of the virtuous like Khara and Dus</w:t>
      </w:r>
      <w:r w:rsidR="001E424D" w:rsidRPr="00AC4226">
        <w:t>h</w:t>
      </w:r>
      <w:r w:rsidRPr="00AC4226">
        <w:t xml:space="preserve">ana led them to their destined dreadful, intolerable, eternal hell (which </w:t>
      </w:r>
      <w:r w:rsidR="001E424D" w:rsidRPr="00AC4226">
        <w:t>horripilate</w:t>
      </w:r>
      <w:r w:rsidR="006F37DC">
        <w:t>s</w:t>
      </w:r>
      <w:r w:rsidRPr="00AC4226">
        <w:t xml:space="preserve"> those who even hear of it).</w:t>
      </w:r>
    </w:p>
    <w:p w14:paraId="1C2565A0" w14:textId="77777777" w:rsidR="000C2C81" w:rsidRPr="00AC4226" w:rsidRDefault="000C2C81" w:rsidP="00EC4553">
      <w:pPr>
        <w:pStyle w:val="EngText"/>
      </w:pPr>
      <w:r w:rsidRPr="00AC4226">
        <w:t xml:space="preserve">Lord Sri Krishna mounting the hills and crossing many citadels hard to </w:t>
      </w:r>
      <w:r w:rsidR="001E424D" w:rsidRPr="00AC4226">
        <w:t>manage</w:t>
      </w:r>
      <w:r w:rsidR="006F37DC">
        <w:t>,</w:t>
      </w:r>
      <w:r w:rsidRPr="00AC4226">
        <w:t xml:space="preserve"> annihilated the band of heinous enemies of the noble like Mura and Narakasura, full of malice for Lord Vishnu and unpardonable spite for his </w:t>
      </w:r>
      <w:r w:rsidR="009F3786" w:rsidRPr="00AC4226">
        <w:t xml:space="preserve">followers and condemned them to an </w:t>
      </w:r>
      <w:r w:rsidR="001E424D" w:rsidRPr="00AC4226">
        <w:t>insufferable</w:t>
      </w:r>
      <w:r w:rsidR="009F3786" w:rsidRPr="00AC4226">
        <w:t>, horrid Inferno (hell).</w:t>
      </w:r>
    </w:p>
    <w:p w14:paraId="61B877ED" w14:textId="77777777" w:rsidR="00E9400C" w:rsidRPr="00AC4226" w:rsidRDefault="00E9400C" w:rsidP="007C105A">
      <w:pPr>
        <w:pStyle w:val="S16S"/>
      </w:pPr>
      <w:r w:rsidRPr="00AC4226">
        <w:rPr>
          <w:cs/>
        </w:rPr>
        <w:t>रुचिराश्रमाजिरचिताग्र्य</w:t>
      </w:r>
      <w:r w:rsidRPr="00AC4226">
        <w:t>-</w:t>
      </w:r>
      <w:r w:rsidRPr="00AC4226">
        <w:rPr>
          <w:cs/>
        </w:rPr>
        <w:t>तेजसा प्रियया प्रियो भुवन</w:t>
      </w:r>
      <w:r w:rsidRPr="00AC4226">
        <w:t>-</w:t>
      </w:r>
      <w:r w:rsidRPr="00AC4226">
        <w:rPr>
          <w:cs/>
        </w:rPr>
        <w:t>मान्यया समम्</w:t>
      </w:r>
      <w:r w:rsidR="00D766AC" w:rsidRPr="00AC4226">
        <w:rPr>
          <w:cs/>
        </w:rPr>
        <w:t>।</w:t>
      </w:r>
      <w:r w:rsidR="002A5300" w:rsidRPr="00AC4226">
        <w:rPr>
          <w:cs/>
        </w:rPr>
        <w:br/>
      </w:r>
      <w:r w:rsidRPr="00AC4226">
        <w:rPr>
          <w:cs/>
        </w:rPr>
        <w:t>भृशमाकुली</w:t>
      </w:r>
      <w:r w:rsidRPr="00AC4226">
        <w:t>-</w:t>
      </w:r>
      <w:r w:rsidRPr="00AC4226">
        <w:rPr>
          <w:cs/>
        </w:rPr>
        <w:t>कृत</w:t>
      </w:r>
      <w:r w:rsidRPr="00AC4226">
        <w:t>-</w:t>
      </w:r>
      <w:r w:rsidRPr="00AC4226">
        <w:rPr>
          <w:cs/>
        </w:rPr>
        <w:t>मद</w:t>
      </w:r>
      <w:r w:rsidRPr="00AC4226">
        <w:t>-</w:t>
      </w:r>
      <w:r w:rsidRPr="00AC4226">
        <w:rPr>
          <w:cs/>
        </w:rPr>
        <w:t>प्रमादवत्</w:t>
      </w:r>
      <w:r w:rsidRPr="00AC4226">
        <w:t>-</w:t>
      </w:r>
      <w:r w:rsidRPr="00AC4226">
        <w:rPr>
          <w:cs/>
        </w:rPr>
        <w:t>सुर</w:t>
      </w:r>
      <w:r w:rsidRPr="00AC4226">
        <w:t>-</w:t>
      </w:r>
      <w:r w:rsidRPr="00AC4226">
        <w:rPr>
          <w:cs/>
        </w:rPr>
        <w:t>पारिजात</w:t>
      </w:r>
      <w:r w:rsidRPr="00AC4226">
        <w:t>-</w:t>
      </w:r>
      <w:r w:rsidRPr="00AC4226">
        <w:rPr>
          <w:cs/>
        </w:rPr>
        <w:t>हृदवाप  धाम सः॥</w:t>
      </w:r>
      <w:r w:rsidR="002F51B5" w:rsidRPr="00AC4226">
        <w:t>8-</w:t>
      </w:r>
      <w:r w:rsidRPr="00AC4226">
        <w:t>29</w:t>
      </w:r>
      <w:r w:rsidR="0051754E" w:rsidRPr="00AC4226">
        <w:rPr>
          <w:cs/>
        </w:rPr>
        <w:t>॥</w:t>
      </w:r>
    </w:p>
    <w:p w14:paraId="7CDD9FE7" w14:textId="77777777" w:rsidR="009F3786" w:rsidRPr="00AC4226" w:rsidRDefault="009F3786" w:rsidP="00EC4553">
      <w:pPr>
        <w:pStyle w:val="EngText"/>
      </w:pPr>
      <w:r w:rsidRPr="00AC4226">
        <w:t xml:space="preserve">8-29. Lord Sri Rama, darling of the people, </w:t>
      </w:r>
      <w:r w:rsidR="001E424D" w:rsidRPr="00AC4226">
        <w:t>putting</w:t>
      </w:r>
      <w:r w:rsidRPr="00AC4226">
        <w:t xml:space="preserve"> in dire distress the host of intensely inebriated and often erring enemies of Devendra dazzled with his effulgent dear wife Sita worshipped </w:t>
      </w:r>
      <w:r w:rsidR="001E424D" w:rsidRPr="00AC4226">
        <w:t>by</w:t>
      </w:r>
      <w:r w:rsidRPr="00AC4226">
        <w:t xml:space="preserve"> the world, in th</w:t>
      </w:r>
      <w:r w:rsidR="001E424D" w:rsidRPr="00AC4226">
        <w:t xml:space="preserve">e </w:t>
      </w:r>
      <w:r w:rsidR="004916BD" w:rsidRPr="00AC4226">
        <w:t>veranda</w:t>
      </w:r>
      <w:r w:rsidR="001E424D" w:rsidRPr="00AC4226">
        <w:t xml:space="preserve"> of his hermitage at P</w:t>
      </w:r>
      <w:r w:rsidRPr="00AC4226">
        <w:t>anchavati, lighted up by their lustre.</w:t>
      </w:r>
    </w:p>
    <w:p w14:paraId="5D4C54D5" w14:textId="77777777" w:rsidR="009F3786" w:rsidRPr="00AC4226" w:rsidRDefault="009F3786" w:rsidP="00EC4553">
      <w:pPr>
        <w:pStyle w:val="EngText"/>
      </w:pPr>
      <w:r w:rsidRPr="00AC4226">
        <w:lastRenderedPageBreak/>
        <w:t xml:space="preserve">Lord Sri Krishna, picking the Parijata tree belonging to the Gods intoxicated with their prosperity oblivious of the identity of Krishna with Lord </w:t>
      </w:r>
      <w:r w:rsidR="001E424D" w:rsidRPr="00AC4226">
        <w:t>Narayana</w:t>
      </w:r>
      <w:r w:rsidRPr="00AC4226">
        <w:t>, returned to his capital Dwaraka along with his consort Satyabhama, revered in the universe who manifested her great might in the impressive, illustrious fight with Gods with extreme ease.</w:t>
      </w:r>
    </w:p>
    <w:p w14:paraId="545F4938" w14:textId="77777777" w:rsidR="00E9400C" w:rsidRPr="00AC4226" w:rsidRDefault="00E9400C" w:rsidP="007C105A">
      <w:pPr>
        <w:pStyle w:val="S16S"/>
      </w:pPr>
      <w:r w:rsidRPr="00AC4226">
        <w:rPr>
          <w:cs/>
        </w:rPr>
        <w:t>हरितामधीश</w:t>
      </w:r>
      <w:r w:rsidRPr="00AC4226">
        <w:t>-</w:t>
      </w:r>
      <w:r w:rsidRPr="00AC4226">
        <w:rPr>
          <w:cs/>
        </w:rPr>
        <w:t>नर</w:t>
      </w:r>
      <w:r w:rsidRPr="00AC4226">
        <w:t>-</w:t>
      </w:r>
      <w:r w:rsidRPr="00AC4226">
        <w:rPr>
          <w:cs/>
        </w:rPr>
        <w:t>देव</w:t>
      </w:r>
      <w:r w:rsidRPr="00AC4226">
        <w:t>-</w:t>
      </w:r>
      <w:r w:rsidRPr="00AC4226">
        <w:rPr>
          <w:cs/>
        </w:rPr>
        <w:t>मण्डलं दश</w:t>
      </w:r>
      <w:r w:rsidRPr="00AC4226">
        <w:t>-</w:t>
      </w:r>
      <w:r w:rsidRPr="00AC4226">
        <w:rPr>
          <w:cs/>
        </w:rPr>
        <w:t>कं विजित्य पर</w:t>
      </w:r>
      <w:r w:rsidRPr="00AC4226">
        <w:t>-</w:t>
      </w:r>
      <w:r w:rsidRPr="00AC4226">
        <w:rPr>
          <w:cs/>
        </w:rPr>
        <w:t>भीषणं मुहुः</w:t>
      </w:r>
      <w:r w:rsidR="002A5300" w:rsidRPr="00AC4226">
        <w:rPr>
          <w:cs/>
        </w:rPr>
        <w:t>।</w:t>
      </w:r>
      <w:r w:rsidR="002A5300" w:rsidRPr="00AC4226">
        <w:rPr>
          <w:cs/>
        </w:rPr>
        <w:br/>
      </w:r>
      <w:r w:rsidRPr="00AC4226">
        <w:rPr>
          <w:cs/>
        </w:rPr>
        <w:t>स्फुरितामिह प्र</w:t>
      </w:r>
      <w:r w:rsidR="0063726A">
        <w:rPr>
          <w:rFonts w:hint="cs"/>
          <w:cs/>
        </w:rPr>
        <w:t>ि</w:t>
      </w:r>
      <w:r w:rsidRPr="00AC4226">
        <w:rPr>
          <w:cs/>
        </w:rPr>
        <w:t>यतमां निज</w:t>
      </w:r>
      <w:r w:rsidRPr="00AC4226">
        <w:t>-</w:t>
      </w:r>
      <w:r w:rsidRPr="00AC4226">
        <w:rPr>
          <w:cs/>
        </w:rPr>
        <w:t>श्रियं भगवानुपैक्षत हरन्तमप्रियम्</w:t>
      </w:r>
      <w:r w:rsidR="00D766AC" w:rsidRPr="00AC4226">
        <w:rPr>
          <w:cs/>
        </w:rPr>
        <w:t>॥</w:t>
      </w:r>
      <w:r w:rsidR="002F51B5" w:rsidRPr="00AC4226">
        <w:t>8-</w:t>
      </w:r>
      <w:r w:rsidRPr="00AC4226">
        <w:t>30</w:t>
      </w:r>
      <w:r w:rsidR="0051754E" w:rsidRPr="00AC4226">
        <w:rPr>
          <w:cs/>
        </w:rPr>
        <w:t>॥</w:t>
      </w:r>
    </w:p>
    <w:p w14:paraId="6688BB03" w14:textId="77777777" w:rsidR="009F3786" w:rsidRPr="00AC4226" w:rsidRDefault="009F3786" w:rsidP="00EC4553">
      <w:pPr>
        <w:pStyle w:val="EngText"/>
      </w:pPr>
      <w:r w:rsidRPr="00AC4226">
        <w:t xml:space="preserve">8-30. The revered Lord Ramachandra ignored the disliked ten-faced Ravana, dreadful to the circle of kings and the presiding deities of the ten directions, defeated many times who carried away </w:t>
      </w:r>
      <w:r w:rsidR="001E424D" w:rsidRPr="00AC4226">
        <w:t>by</w:t>
      </w:r>
      <w:r w:rsidRPr="00AC4226">
        <w:t xml:space="preserve"> force Sita-form shining in the hermitage, his (Sri </w:t>
      </w:r>
      <w:r w:rsidR="001E424D" w:rsidRPr="00AC4226">
        <w:t>Rama’s)</w:t>
      </w:r>
      <w:r w:rsidRPr="00AC4226">
        <w:t xml:space="preserve"> real wealth (Goddess Mahalakshmi).</w:t>
      </w:r>
    </w:p>
    <w:p w14:paraId="267B61D8" w14:textId="77777777" w:rsidR="009F3786" w:rsidRPr="00AC4226" w:rsidRDefault="009F3786" w:rsidP="00EC4553">
      <w:pPr>
        <w:pStyle w:val="EngText"/>
      </w:pPr>
      <w:r w:rsidRPr="00AC4226">
        <w:t xml:space="preserve">The illustrious Sri Krishna slighted the spurned Duryodhana who seized the righteous wealth of the winsome Pandavas (in the game of dice at Hastinapura) garnered </w:t>
      </w:r>
      <w:r w:rsidR="001E424D" w:rsidRPr="00AC4226">
        <w:t>by</w:t>
      </w:r>
      <w:r w:rsidRPr="00AC4226">
        <w:t xml:space="preserve"> conquest of th</w:t>
      </w:r>
      <w:r w:rsidR="00351526" w:rsidRPr="00AC4226">
        <w:t>e rich rulers of the ten quarter</w:t>
      </w:r>
      <w:r w:rsidRPr="00AC4226">
        <w:t>s.</w:t>
      </w:r>
    </w:p>
    <w:p w14:paraId="666569B1" w14:textId="77777777" w:rsidR="00E9400C" w:rsidRPr="00AC4226" w:rsidRDefault="00E9400C" w:rsidP="007C105A">
      <w:pPr>
        <w:pStyle w:val="S16S"/>
      </w:pPr>
      <w:r w:rsidRPr="00AC4226">
        <w:rPr>
          <w:cs/>
        </w:rPr>
        <w:t>अभिनन्दितः पवन</w:t>
      </w:r>
      <w:r w:rsidRPr="00AC4226">
        <w:t>-</w:t>
      </w:r>
      <w:r w:rsidRPr="00AC4226">
        <w:rPr>
          <w:cs/>
        </w:rPr>
        <w:t>नन्दनादिभिः स कदाचिदिन्द्र</w:t>
      </w:r>
      <w:r w:rsidRPr="00AC4226">
        <w:t>-</w:t>
      </w:r>
      <w:r w:rsidRPr="00AC4226">
        <w:rPr>
          <w:cs/>
        </w:rPr>
        <w:t>सुत</w:t>
      </w:r>
      <w:r w:rsidRPr="00AC4226">
        <w:t>-</w:t>
      </w:r>
      <w:r w:rsidRPr="00AC4226">
        <w:rPr>
          <w:cs/>
        </w:rPr>
        <w:t>वर्धको गवा</w:t>
      </w:r>
      <w:r w:rsidR="00D766AC" w:rsidRPr="00AC4226">
        <w:rPr>
          <w:cs/>
        </w:rPr>
        <w:t>।</w:t>
      </w:r>
      <w:r w:rsidR="002A5300" w:rsidRPr="00AC4226">
        <w:rPr>
          <w:cs/>
        </w:rPr>
        <w:br/>
      </w:r>
      <w:r w:rsidRPr="00AC4226">
        <w:rPr>
          <w:cs/>
        </w:rPr>
        <w:t>निज</w:t>
      </w:r>
      <w:r w:rsidRPr="00AC4226">
        <w:t>-</w:t>
      </w:r>
      <w:r w:rsidRPr="00AC4226">
        <w:rPr>
          <w:cs/>
        </w:rPr>
        <w:t>राज्यमात्म</w:t>
      </w:r>
      <w:r w:rsidRPr="00AC4226">
        <w:t>-</w:t>
      </w:r>
      <w:r w:rsidRPr="00AC4226">
        <w:rPr>
          <w:cs/>
        </w:rPr>
        <w:t>दयिताय दत्तवान् हरि</w:t>
      </w:r>
      <w:r w:rsidRPr="00AC4226">
        <w:t>-</w:t>
      </w:r>
      <w:r w:rsidRPr="00AC4226">
        <w:rPr>
          <w:cs/>
        </w:rPr>
        <w:t>सूनवे हत</w:t>
      </w:r>
      <w:r w:rsidRPr="00AC4226">
        <w:t>-</w:t>
      </w:r>
      <w:r w:rsidRPr="00AC4226">
        <w:rPr>
          <w:cs/>
        </w:rPr>
        <w:t>विपक्षमुत्तमम्</w:t>
      </w:r>
      <w:r w:rsidR="00D766AC" w:rsidRPr="00AC4226">
        <w:rPr>
          <w:cs/>
        </w:rPr>
        <w:t>॥</w:t>
      </w:r>
      <w:r w:rsidR="002F51B5" w:rsidRPr="00AC4226">
        <w:t>8-</w:t>
      </w:r>
      <w:r w:rsidRPr="00AC4226">
        <w:t>31</w:t>
      </w:r>
      <w:r w:rsidR="0051754E" w:rsidRPr="00AC4226">
        <w:rPr>
          <w:cs/>
        </w:rPr>
        <w:t>॥</w:t>
      </w:r>
    </w:p>
    <w:p w14:paraId="5B949D6A" w14:textId="77777777" w:rsidR="00351526" w:rsidRPr="00AC4226" w:rsidRDefault="00351526" w:rsidP="00EC4553">
      <w:pPr>
        <w:pStyle w:val="EngText"/>
      </w:pPr>
      <w:r w:rsidRPr="00AC4226">
        <w:t>8-31. Lord Sri Rama being saluted by the son of Vayu (Hanuman) and other monkey-chiefs (at the Ris</w:t>
      </w:r>
      <w:r w:rsidR="001E424D" w:rsidRPr="00AC4226">
        <w:t>h</w:t>
      </w:r>
      <w:r w:rsidRPr="00AC4226">
        <w:t>yamuka mountain) once, slayed Wali the son of Indra with a shaft and bestowed on his dear devotee Sugriva the son of the Sun, the Kingdom of Kis</w:t>
      </w:r>
      <w:r w:rsidR="001E424D" w:rsidRPr="00AC4226">
        <w:t>h</w:t>
      </w:r>
      <w:r w:rsidRPr="00AC4226">
        <w:t>kinda free from foes.</w:t>
      </w:r>
    </w:p>
    <w:p w14:paraId="6F67DDD9" w14:textId="77777777" w:rsidR="00351526" w:rsidRPr="00AC4226" w:rsidRDefault="00351526" w:rsidP="00EC4553">
      <w:pPr>
        <w:pStyle w:val="EngText"/>
      </w:pPr>
      <w:r w:rsidRPr="00AC4226">
        <w:t xml:space="preserve">Lord Sri Krishna </w:t>
      </w:r>
      <w:r w:rsidR="001E424D" w:rsidRPr="00AC4226">
        <w:t>saluted</w:t>
      </w:r>
      <w:r w:rsidRPr="00AC4226">
        <w:t xml:space="preserve"> by Bhimasena the progeny of Vayu and other Pandavas, once (during the war) imparted instructions with wise words (Bhagwadgita) to Arjuna and blessed dear Yudhistira, the son of Yamadharma with his </w:t>
      </w:r>
      <w:r w:rsidR="001E424D" w:rsidRPr="00AC4226">
        <w:t>domain</w:t>
      </w:r>
      <w:r w:rsidRPr="00AC4226">
        <w:t xml:space="preserve"> rid of rivals.</w:t>
      </w:r>
    </w:p>
    <w:p w14:paraId="7EB6AEB6" w14:textId="77777777" w:rsidR="00E9400C" w:rsidRPr="00AC4226" w:rsidRDefault="00E9400C" w:rsidP="007C105A">
      <w:pPr>
        <w:pStyle w:val="S16S"/>
      </w:pPr>
      <w:r w:rsidRPr="00AC4226">
        <w:rPr>
          <w:cs/>
        </w:rPr>
        <w:t>मुदमाप्य तत्र दयितोरु</w:t>
      </w:r>
      <w:r w:rsidRPr="00AC4226">
        <w:t>-</w:t>
      </w:r>
      <w:r w:rsidR="0063726A">
        <w:rPr>
          <w:cs/>
        </w:rPr>
        <w:t>वार</w:t>
      </w:r>
      <w:r w:rsidR="0063726A">
        <w:rPr>
          <w:rFonts w:hint="cs"/>
          <w:cs/>
        </w:rPr>
        <w:t>्त्त</w:t>
      </w:r>
      <w:r w:rsidRPr="00AC4226">
        <w:rPr>
          <w:cs/>
        </w:rPr>
        <w:t>या मधु</w:t>
      </w:r>
      <w:r w:rsidRPr="00AC4226">
        <w:t>-</w:t>
      </w:r>
      <w:r w:rsidRPr="00AC4226">
        <w:rPr>
          <w:cs/>
        </w:rPr>
        <w:t>हा मरुत्</w:t>
      </w:r>
      <w:r w:rsidRPr="00AC4226">
        <w:t>-</w:t>
      </w:r>
      <w:r w:rsidRPr="00AC4226">
        <w:rPr>
          <w:cs/>
        </w:rPr>
        <w:t>सुत</w:t>
      </w:r>
      <w:r w:rsidRPr="00AC4226">
        <w:t>-</w:t>
      </w:r>
      <w:r w:rsidRPr="00AC4226">
        <w:rPr>
          <w:cs/>
        </w:rPr>
        <w:t>मुख</w:t>
      </w:r>
      <w:r w:rsidR="00D26D1E">
        <w:rPr>
          <w:rFonts w:cs="Tunga" w:hint="cs"/>
          <w:cs/>
          <w:lang w:bidi="kn-IN"/>
        </w:rPr>
        <w:t>-</w:t>
      </w:r>
      <w:r w:rsidRPr="00AC4226">
        <w:rPr>
          <w:cs/>
        </w:rPr>
        <w:t>प्रवृत्तया</w:t>
      </w:r>
      <w:r w:rsidR="002A5300" w:rsidRPr="00AC4226">
        <w:rPr>
          <w:cs/>
        </w:rPr>
        <w:t>।</w:t>
      </w:r>
      <w:r w:rsidR="002A5300" w:rsidRPr="00AC4226">
        <w:rPr>
          <w:cs/>
        </w:rPr>
        <w:br/>
      </w:r>
      <w:r w:rsidRPr="00AC4226">
        <w:rPr>
          <w:cs/>
        </w:rPr>
        <w:t>हरि</w:t>
      </w:r>
      <w:r w:rsidRPr="00AC4226">
        <w:t>-</w:t>
      </w:r>
      <w:r w:rsidRPr="00AC4226">
        <w:rPr>
          <w:cs/>
        </w:rPr>
        <w:t>तिग्म</w:t>
      </w:r>
      <w:r w:rsidRPr="00AC4226">
        <w:t>-</w:t>
      </w:r>
      <w:r w:rsidRPr="00AC4226">
        <w:rPr>
          <w:cs/>
        </w:rPr>
        <w:t>चक्र</w:t>
      </w:r>
      <w:r w:rsidRPr="00AC4226">
        <w:t>-</w:t>
      </w:r>
      <w:r w:rsidRPr="00AC4226">
        <w:rPr>
          <w:cs/>
        </w:rPr>
        <w:t>लसितो</w:t>
      </w:r>
      <w:r w:rsidR="007A4C1E" w:rsidRPr="00AC4226">
        <w:rPr>
          <w:cs/>
        </w:rPr>
        <w:t>ऽ</w:t>
      </w:r>
      <w:r w:rsidRPr="00AC4226">
        <w:rPr>
          <w:cs/>
        </w:rPr>
        <w:t>ब्धि</w:t>
      </w:r>
      <w:r w:rsidRPr="00AC4226">
        <w:t>-</w:t>
      </w:r>
      <w:r w:rsidRPr="00AC4226">
        <w:rPr>
          <w:cs/>
        </w:rPr>
        <w:t>मध्य</w:t>
      </w:r>
      <w:r w:rsidRPr="00AC4226">
        <w:t>-</w:t>
      </w:r>
      <w:r w:rsidRPr="00AC4226">
        <w:rPr>
          <w:cs/>
        </w:rPr>
        <w:t>गं प्रययौ स पुण्यजन</w:t>
      </w:r>
      <w:r w:rsidRPr="00AC4226">
        <w:t>-</w:t>
      </w:r>
      <w:r w:rsidRPr="00AC4226">
        <w:rPr>
          <w:cs/>
        </w:rPr>
        <w:t>सेवितं पुरम्</w:t>
      </w:r>
      <w:r w:rsidR="00D766AC" w:rsidRPr="00AC4226">
        <w:rPr>
          <w:cs/>
        </w:rPr>
        <w:t>॥</w:t>
      </w:r>
      <w:r w:rsidR="002F51B5" w:rsidRPr="00AC4226">
        <w:t>8-</w:t>
      </w:r>
      <w:r w:rsidRPr="00AC4226">
        <w:t>32</w:t>
      </w:r>
      <w:r w:rsidR="0051754E" w:rsidRPr="00AC4226">
        <w:rPr>
          <w:cs/>
        </w:rPr>
        <w:t>॥</w:t>
      </w:r>
    </w:p>
    <w:p w14:paraId="41597713" w14:textId="77777777" w:rsidR="00351526" w:rsidRPr="00AC4226" w:rsidRDefault="00351526" w:rsidP="00EC4553">
      <w:pPr>
        <w:pStyle w:val="EngText"/>
      </w:pPr>
      <w:r w:rsidRPr="00AC4226">
        <w:t xml:space="preserve">8-32. Lord Sri Rama, the slayer of the demon </w:t>
      </w:r>
      <w:r w:rsidR="001E424D" w:rsidRPr="00AC4226">
        <w:t>Madhu</w:t>
      </w:r>
      <w:r w:rsidRPr="00AC4226">
        <w:t xml:space="preserve"> exulting in the news emitted through the </w:t>
      </w:r>
      <w:r w:rsidR="001E424D" w:rsidRPr="00AC4226">
        <w:t>mouth</w:t>
      </w:r>
      <w:r w:rsidRPr="00AC4226">
        <w:t xml:space="preserve"> of Anjaneya (son of Vayu) of his success in the search of Sita, embellished with the forces of fiery monkeys, reached Lanka the capital of the demons located in the midst of the deep.</w:t>
      </w:r>
    </w:p>
    <w:p w14:paraId="2039F097" w14:textId="77777777" w:rsidR="00351526" w:rsidRPr="00AC4226" w:rsidRDefault="00351526" w:rsidP="00EC4553">
      <w:pPr>
        <w:pStyle w:val="EngText"/>
      </w:pPr>
      <w:r w:rsidRPr="00AC4226">
        <w:t xml:space="preserve">Lord Sri Krishna decked with the scorching resplendent discus, hearkening to the precious tidings (in Upaplavya) delivered by Bhimasena of the murder </w:t>
      </w:r>
      <w:r w:rsidRPr="00AC4226">
        <w:lastRenderedPageBreak/>
        <w:t xml:space="preserve">of the </w:t>
      </w:r>
      <w:r w:rsidR="001E424D" w:rsidRPr="00AC4226">
        <w:t>callous</w:t>
      </w:r>
      <w:r w:rsidRPr="00AC4226">
        <w:t xml:space="preserve"> Kichaka and the other varies exploits of the Pandavas (during their stay-</w:t>
      </w:r>
      <w:r w:rsidR="001E424D" w:rsidRPr="00AC4226">
        <w:t>incognito</w:t>
      </w:r>
      <w:r w:rsidRPr="00AC4226">
        <w:t>) to his delight, arrived at the celestial city of Dwaraka hallowed by the meritorious.</w:t>
      </w:r>
    </w:p>
    <w:p w14:paraId="69CF9EC7" w14:textId="77777777" w:rsidR="00E9400C" w:rsidRPr="00AC4226" w:rsidRDefault="00E9400C" w:rsidP="007C105A">
      <w:pPr>
        <w:pStyle w:val="S16S"/>
      </w:pPr>
      <w:r w:rsidRPr="00AC4226">
        <w:rPr>
          <w:cs/>
        </w:rPr>
        <w:t>पृथु</w:t>
      </w:r>
      <w:r w:rsidRPr="00AC4226">
        <w:t>-</w:t>
      </w:r>
      <w:r w:rsidRPr="00AC4226">
        <w:rPr>
          <w:cs/>
        </w:rPr>
        <w:t>कुम्भ</w:t>
      </w:r>
      <w:r w:rsidRPr="00AC4226">
        <w:t>-</w:t>
      </w:r>
      <w:r w:rsidRPr="00AC4226">
        <w:rPr>
          <w:cs/>
        </w:rPr>
        <w:t>कर्ण</w:t>
      </w:r>
      <w:r w:rsidRPr="00AC4226">
        <w:t>-</w:t>
      </w:r>
      <w:r w:rsidRPr="00AC4226">
        <w:rPr>
          <w:cs/>
        </w:rPr>
        <w:t>गज</w:t>
      </w:r>
      <w:r w:rsidRPr="00AC4226">
        <w:t>-</w:t>
      </w:r>
      <w:r w:rsidRPr="00AC4226">
        <w:rPr>
          <w:cs/>
        </w:rPr>
        <w:t>राजमुद्धतं स</w:t>
      </w:r>
      <w:r w:rsidRPr="00AC4226">
        <w:t>-</w:t>
      </w:r>
      <w:r w:rsidRPr="00AC4226">
        <w:rPr>
          <w:cs/>
        </w:rPr>
        <w:t>सहो</w:t>
      </w:r>
      <w:r w:rsidRPr="00AC4226">
        <w:t>[</w:t>
      </w:r>
      <w:r w:rsidR="007A4C1E" w:rsidRPr="00AC4226">
        <w:rPr>
          <w:cs/>
        </w:rPr>
        <w:t>ऽ</w:t>
      </w:r>
      <w:r w:rsidRPr="00AC4226">
        <w:t>]</w:t>
      </w:r>
      <w:r w:rsidRPr="00AC4226">
        <w:rPr>
          <w:cs/>
        </w:rPr>
        <w:t>दरं स</w:t>
      </w:r>
      <w:r w:rsidRPr="00AC4226">
        <w:t>-</w:t>
      </w:r>
      <w:r w:rsidRPr="00AC4226">
        <w:rPr>
          <w:cs/>
        </w:rPr>
        <w:t>विबुधेन्द्र</w:t>
      </w:r>
      <w:r w:rsidRPr="00AC4226">
        <w:t>-</w:t>
      </w:r>
      <w:r w:rsidRPr="00AC4226">
        <w:rPr>
          <w:cs/>
        </w:rPr>
        <w:t>शात्रवम्</w:t>
      </w:r>
      <w:r w:rsidR="00D766AC" w:rsidRPr="00AC4226">
        <w:rPr>
          <w:cs/>
        </w:rPr>
        <w:t>।</w:t>
      </w:r>
      <w:r w:rsidR="002A5300" w:rsidRPr="00AC4226">
        <w:rPr>
          <w:cs/>
        </w:rPr>
        <w:br/>
      </w:r>
      <w:r w:rsidRPr="00AC4226">
        <w:rPr>
          <w:cs/>
        </w:rPr>
        <w:t>धरणी</w:t>
      </w:r>
      <w:r w:rsidRPr="00AC4226">
        <w:t>-</w:t>
      </w:r>
      <w:r w:rsidRPr="00AC4226">
        <w:rPr>
          <w:cs/>
        </w:rPr>
        <w:t>भरं पृथुल</w:t>
      </w:r>
      <w:r w:rsidRPr="00AC4226">
        <w:t>-</w:t>
      </w:r>
      <w:r w:rsidRPr="00AC4226">
        <w:rPr>
          <w:cs/>
        </w:rPr>
        <w:t>चक्रमक्षिणोत् निशितेषु</w:t>
      </w:r>
      <w:r w:rsidRPr="00AC4226">
        <w:t>-</w:t>
      </w:r>
      <w:r w:rsidRPr="00AC4226">
        <w:rPr>
          <w:cs/>
        </w:rPr>
        <w:t>चक्र</w:t>
      </w:r>
      <w:r w:rsidRPr="00AC4226">
        <w:t>-</w:t>
      </w:r>
      <w:r w:rsidRPr="00AC4226">
        <w:rPr>
          <w:cs/>
        </w:rPr>
        <w:t>कृत</w:t>
      </w:r>
      <w:r w:rsidRPr="00AC4226">
        <w:t>-</w:t>
      </w:r>
      <w:r w:rsidRPr="00AC4226">
        <w:rPr>
          <w:cs/>
        </w:rPr>
        <w:t>विक्रमः प्रभुः</w:t>
      </w:r>
      <w:r w:rsidR="00D766AC" w:rsidRPr="00AC4226">
        <w:rPr>
          <w:cs/>
        </w:rPr>
        <w:t>॥</w:t>
      </w:r>
      <w:r w:rsidR="002F51B5" w:rsidRPr="00AC4226">
        <w:t>8-</w:t>
      </w:r>
      <w:r w:rsidRPr="00AC4226">
        <w:t>33</w:t>
      </w:r>
      <w:r w:rsidR="0051754E" w:rsidRPr="00AC4226">
        <w:rPr>
          <w:cs/>
        </w:rPr>
        <w:t>॥</w:t>
      </w:r>
    </w:p>
    <w:p w14:paraId="5D0B34E6" w14:textId="77777777" w:rsidR="00351526" w:rsidRPr="00AC4226" w:rsidRDefault="00351526" w:rsidP="00EC4553">
      <w:pPr>
        <w:pStyle w:val="EngText"/>
      </w:pPr>
      <w:r w:rsidRPr="00AC4226">
        <w:t xml:space="preserve">8-33. The mighty Lord Sri Rama displaying his </w:t>
      </w:r>
      <w:r w:rsidR="004916BD" w:rsidRPr="00AC4226">
        <w:t>valour</w:t>
      </w:r>
      <w:r w:rsidRPr="00AC4226">
        <w:t xml:space="preserve"> with the cluster of his cutting arrows chopped (the impregnable elephant) the corpulent Kumbhakarna, onerous to Mother Earth and razed the invincible Indrajit leading vast legions of (ruthless) demons.</w:t>
      </w:r>
    </w:p>
    <w:p w14:paraId="11F93805" w14:textId="77777777" w:rsidR="00351526" w:rsidRPr="00AC4226" w:rsidRDefault="00351526" w:rsidP="00EC4553">
      <w:pPr>
        <w:pStyle w:val="EngText"/>
      </w:pPr>
      <w:r w:rsidRPr="00AC4226">
        <w:t>The indomitable Lord Sri Krishna, demonstrating his dauntlessness with his sharp shafts and his dazzling Sud</w:t>
      </w:r>
      <w:r w:rsidR="001E424D" w:rsidRPr="00AC4226">
        <w:t>h</w:t>
      </w:r>
      <w:r w:rsidRPr="00AC4226">
        <w:t>arshan</w:t>
      </w:r>
      <w:r w:rsidR="00FC56DA">
        <w:t>a</w:t>
      </w:r>
      <w:r w:rsidRPr="00AC4226">
        <w:t xml:space="preserve"> discus, smashed the rival </w:t>
      </w:r>
      <w:r w:rsidR="001E424D" w:rsidRPr="00AC4226">
        <w:t>rakshasas</w:t>
      </w:r>
      <w:r w:rsidRPr="00AC4226">
        <w:t xml:space="preserve"> having huge temples and broad ears including their big brothers and their huge battalions who had been a burden on earth.</w:t>
      </w:r>
    </w:p>
    <w:p w14:paraId="20E6D0D7" w14:textId="77777777" w:rsidR="00E9400C" w:rsidRPr="00AC4226" w:rsidRDefault="00E9400C" w:rsidP="007C105A">
      <w:pPr>
        <w:pStyle w:val="S16S"/>
      </w:pPr>
      <w:r w:rsidRPr="00AC4226">
        <w:rPr>
          <w:cs/>
        </w:rPr>
        <w:t>अथ भार्यया हुतवहं प्रविष्टया सहितः सहोदर</w:t>
      </w:r>
      <w:r w:rsidRPr="00AC4226">
        <w:t>-</w:t>
      </w:r>
      <w:r w:rsidRPr="00AC4226">
        <w:rPr>
          <w:cs/>
        </w:rPr>
        <w:t>पुरस्सरैरपि</w:t>
      </w:r>
      <w:r w:rsidR="00D766AC" w:rsidRPr="00AC4226">
        <w:rPr>
          <w:cs/>
        </w:rPr>
        <w:t>।</w:t>
      </w:r>
      <w:r w:rsidR="002A5300" w:rsidRPr="00AC4226">
        <w:rPr>
          <w:cs/>
        </w:rPr>
        <w:br/>
      </w:r>
      <w:r w:rsidRPr="00AC4226">
        <w:rPr>
          <w:cs/>
        </w:rPr>
        <w:t>अयमाप्य धाम चिरमिष्ट</w:t>
      </w:r>
      <w:r w:rsidRPr="00AC4226">
        <w:t>-</w:t>
      </w:r>
      <w:r w:rsidRPr="00AC4226">
        <w:rPr>
          <w:cs/>
        </w:rPr>
        <w:t>दः सतां निज</w:t>
      </w:r>
      <w:r w:rsidRPr="00AC4226">
        <w:t>-</w:t>
      </w:r>
      <w:r w:rsidRPr="00AC4226">
        <w:rPr>
          <w:cs/>
        </w:rPr>
        <w:t>मूल</w:t>
      </w:r>
      <w:r w:rsidRPr="00AC4226">
        <w:t>-</w:t>
      </w:r>
      <w:r w:rsidRPr="00AC4226">
        <w:rPr>
          <w:cs/>
        </w:rPr>
        <w:t>रूप</w:t>
      </w:r>
      <w:r w:rsidRPr="00AC4226">
        <w:t>-</w:t>
      </w:r>
      <w:r w:rsidRPr="00AC4226">
        <w:rPr>
          <w:cs/>
        </w:rPr>
        <w:t>परमैक्यमेयिवान्</w:t>
      </w:r>
      <w:r w:rsidR="00D766AC" w:rsidRPr="00AC4226">
        <w:rPr>
          <w:cs/>
        </w:rPr>
        <w:t>॥</w:t>
      </w:r>
      <w:r w:rsidR="002F51B5" w:rsidRPr="00AC4226">
        <w:t>8-</w:t>
      </w:r>
      <w:r w:rsidRPr="00AC4226">
        <w:t>34</w:t>
      </w:r>
      <w:r w:rsidR="0051754E" w:rsidRPr="00AC4226">
        <w:rPr>
          <w:cs/>
        </w:rPr>
        <w:t>॥</w:t>
      </w:r>
    </w:p>
    <w:p w14:paraId="51E68459" w14:textId="77777777" w:rsidR="00351526" w:rsidRPr="00AC4226" w:rsidRDefault="00727267" w:rsidP="00EC4553">
      <w:pPr>
        <w:pStyle w:val="EngText"/>
      </w:pPr>
      <w:r w:rsidRPr="00AC4226">
        <w:t xml:space="preserve">8-34. After the annihilation of the </w:t>
      </w:r>
      <w:r w:rsidR="001E424D" w:rsidRPr="00AC4226">
        <w:t>Rakshasas</w:t>
      </w:r>
      <w:r w:rsidRPr="00AC4226">
        <w:t xml:space="preserve">, Lord Sri Rama reached his </w:t>
      </w:r>
      <w:r w:rsidR="001E424D" w:rsidRPr="00AC4226">
        <w:t>capital</w:t>
      </w:r>
      <w:r w:rsidRPr="00AC4226">
        <w:t xml:space="preserve"> Ayodhya with his beloved Sita who convinced the concerned of her chastity in the fire-ordeal and his brother Lakshmana and other distinguished devotees like Hanuman, Sugriva and Vibhishana and ruling (his kingdom) for a long time highly </w:t>
      </w:r>
      <w:r w:rsidR="001E424D" w:rsidRPr="00AC4226">
        <w:t>revered</w:t>
      </w:r>
      <w:r w:rsidRPr="00AC4226">
        <w:t xml:space="preserve"> </w:t>
      </w:r>
      <w:r w:rsidR="001E424D" w:rsidRPr="00AC4226">
        <w:t>by</w:t>
      </w:r>
      <w:r w:rsidRPr="00AC4226">
        <w:t xml:space="preserve"> the </w:t>
      </w:r>
      <w:r w:rsidR="001E424D" w:rsidRPr="00AC4226">
        <w:t>virtuous</w:t>
      </w:r>
      <w:r w:rsidRPr="00AC4226">
        <w:t>, attained perfect identity with his Archetype (original Form).</w:t>
      </w:r>
    </w:p>
    <w:p w14:paraId="137025AC" w14:textId="77777777" w:rsidR="00727267" w:rsidRPr="00AC4226" w:rsidRDefault="00727267" w:rsidP="00EC4553">
      <w:pPr>
        <w:pStyle w:val="EngText"/>
      </w:pPr>
      <w:r w:rsidRPr="00AC4226">
        <w:t xml:space="preserve">With the carnage of the Kouravas Lord Sri Krishna reached Dwaraka with his dear consort Rukmini who entered the flames during her ascent to the heavens to delude the demons and his brother Balarama and other prominent </w:t>
      </w:r>
      <w:r w:rsidR="001E424D" w:rsidRPr="00AC4226">
        <w:t>p</w:t>
      </w:r>
      <w:r w:rsidR="00FC56DA">
        <w:t>e</w:t>
      </w:r>
      <w:r w:rsidR="001E424D" w:rsidRPr="00AC4226">
        <w:t>rsonages</w:t>
      </w:r>
      <w:r w:rsidRPr="00AC4226">
        <w:t xml:space="preserve"> and reigning beneficently for years to the intense delight of his subjects finally became one with his Mularupa. (Original Form).</w:t>
      </w:r>
    </w:p>
    <w:p w14:paraId="5061FB12" w14:textId="77777777" w:rsidR="00E9400C" w:rsidRPr="00AC4226" w:rsidRDefault="00E9400C" w:rsidP="007C105A">
      <w:pPr>
        <w:pStyle w:val="S16S"/>
      </w:pPr>
      <w:r w:rsidRPr="00AC4226">
        <w:rPr>
          <w:cs/>
        </w:rPr>
        <w:t>महि</w:t>
      </w:r>
      <w:r w:rsidRPr="00AC4226">
        <w:t>-</w:t>
      </w:r>
      <w:r w:rsidRPr="00AC4226">
        <w:rPr>
          <w:cs/>
        </w:rPr>
        <w:t>दास</w:t>
      </w:r>
      <w:r w:rsidRPr="00AC4226">
        <w:t>-</w:t>
      </w:r>
      <w:r w:rsidRPr="00AC4226">
        <w:rPr>
          <w:cs/>
        </w:rPr>
        <w:t>पूज्य</w:t>
      </w:r>
      <w:r w:rsidRPr="00AC4226">
        <w:t>-</w:t>
      </w:r>
      <w:r w:rsidRPr="00AC4226">
        <w:rPr>
          <w:cs/>
        </w:rPr>
        <w:t>चरणो द्विजादभूद् विदितात् स विष्णु</w:t>
      </w:r>
      <w:r w:rsidRPr="00AC4226">
        <w:t>-</w:t>
      </w:r>
      <w:r w:rsidRPr="00AC4226">
        <w:rPr>
          <w:cs/>
        </w:rPr>
        <w:t>यशसो</w:t>
      </w:r>
      <w:r w:rsidR="007A4C1E" w:rsidRPr="00AC4226">
        <w:rPr>
          <w:cs/>
        </w:rPr>
        <w:t>ऽ</w:t>
      </w:r>
      <w:r w:rsidRPr="00AC4226">
        <w:rPr>
          <w:cs/>
        </w:rPr>
        <w:t>मलात्मनः</w:t>
      </w:r>
      <w:r w:rsidR="002A5300" w:rsidRPr="00AC4226">
        <w:rPr>
          <w:cs/>
        </w:rPr>
        <w:t>।</w:t>
      </w:r>
      <w:r w:rsidR="002A5300" w:rsidRPr="00AC4226">
        <w:rPr>
          <w:cs/>
        </w:rPr>
        <w:br/>
      </w:r>
      <w:r w:rsidRPr="00AC4226">
        <w:rPr>
          <w:cs/>
        </w:rPr>
        <w:t>इह यो दधे जगति पाप</w:t>
      </w:r>
      <w:r w:rsidRPr="00AC4226">
        <w:t>-</w:t>
      </w:r>
      <w:r w:rsidRPr="00AC4226">
        <w:rPr>
          <w:cs/>
        </w:rPr>
        <w:t>शान्तये बहुधामहेतिमति</w:t>
      </w:r>
      <w:r w:rsidRPr="00AC4226">
        <w:t>-</w:t>
      </w:r>
      <w:r w:rsidRPr="00AC4226">
        <w:rPr>
          <w:cs/>
        </w:rPr>
        <w:t>दीप्त</w:t>
      </w:r>
      <w:r w:rsidRPr="00AC4226">
        <w:t>-</w:t>
      </w:r>
      <w:r w:rsidRPr="00AC4226">
        <w:rPr>
          <w:cs/>
        </w:rPr>
        <w:t>गो</w:t>
      </w:r>
      <w:r w:rsidRPr="00AC4226">
        <w:t>-</w:t>
      </w:r>
      <w:r w:rsidRPr="00AC4226">
        <w:rPr>
          <w:cs/>
        </w:rPr>
        <w:t>स्थितिम्</w:t>
      </w:r>
      <w:r w:rsidR="00D766AC" w:rsidRPr="00AC4226">
        <w:rPr>
          <w:cs/>
        </w:rPr>
        <w:t>॥</w:t>
      </w:r>
      <w:r w:rsidR="002F51B5" w:rsidRPr="00AC4226">
        <w:t>8-</w:t>
      </w:r>
      <w:r w:rsidRPr="00AC4226">
        <w:t>35</w:t>
      </w:r>
      <w:r w:rsidR="0051754E" w:rsidRPr="00AC4226">
        <w:rPr>
          <w:cs/>
        </w:rPr>
        <w:t>॥</w:t>
      </w:r>
    </w:p>
    <w:p w14:paraId="59E9B53C" w14:textId="77777777" w:rsidR="00727267" w:rsidRPr="00AC4226" w:rsidRDefault="00727267" w:rsidP="00EC4553">
      <w:pPr>
        <w:pStyle w:val="EngText"/>
      </w:pPr>
      <w:r w:rsidRPr="00AC4226">
        <w:t xml:space="preserve">8-35. (Mahidasa and Kalki) Lord </w:t>
      </w:r>
      <w:r w:rsidR="001E424D" w:rsidRPr="00AC4226">
        <w:t>Narayana</w:t>
      </w:r>
      <w:r w:rsidRPr="00AC4226">
        <w:t xml:space="preserve"> manifested himself as the worshipful </w:t>
      </w:r>
      <w:r w:rsidR="001E424D" w:rsidRPr="00AC4226">
        <w:t>Mahidasa through</w:t>
      </w:r>
      <w:r w:rsidRPr="00AC4226">
        <w:t xml:space="preserve"> Itaradevi, the wife of famed Brahmin of a pure mind listening to the sacred stories of the supreme and composed many </w:t>
      </w:r>
      <w:r w:rsidRPr="00AC4226">
        <w:lastRenderedPageBreak/>
        <w:t>Vaishnava Shastras for redeeming the sins of erring humanity in a world teeming with troubles.</w:t>
      </w:r>
    </w:p>
    <w:p w14:paraId="75DA9483" w14:textId="77777777" w:rsidR="00727267" w:rsidRPr="00AC4226" w:rsidRDefault="00727267" w:rsidP="00EC4553">
      <w:pPr>
        <w:pStyle w:val="EngText"/>
      </w:pPr>
      <w:r w:rsidRPr="00AC4226">
        <w:t xml:space="preserve">Lord Narayana, incarnated himself as Kalki, the offspring of the noted Brahmin Vishnuvyasa, adored by Brahma and other Gods in great ecstasy and carried the </w:t>
      </w:r>
      <w:r w:rsidR="001E424D" w:rsidRPr="00AC4226">
        <w:t>sword</w:t>
      </w:r>
      <w:r w:rsidRPr="00AC4226">
        <w:t xml:space="preserve"> dazzling like lustrous diamond to demolish the evil-doers in the world.</w:t>
      </w:r>
    </w:p>
    <w:p w14:paraId="5D805E00" w14:textId="77777777" w:rsidR="00E9400C" w:rsidRPr="00AC4226" w:rsidRDefault="00E9400C" w:rsidP="007C105A">
      <w:pPr>
        <w:pStyle w:val="S16S"/>
      </w:pPr>
      <w:r w:rsidRPr="00AC4226">
        <w:rPr>
          <w:cs/>
        </w:rPr>
        <w:t>सु</w:t>
      </w:r>
      <w:r w:rsidRPr="00AC4226">
        <w:t>-</w:t>
      </w:r>
      <w:r w:rsidRPr="00AC4226">
        <w:rPr>
          <w:cs/>
        </w:rPr>
        <w:t>तपो</w:t>
      </w:r>
      <w:r w:rsidRPr="00AC4226">
        <w:t>-</w:t>
      </w:r>
      <w:r w:rsidRPr="00AC4226">
        <w:rPr>
          <w:cs/>
        </w:rPr>
        <w:t>रुचेरयमपाप</w:t>
      </w:r>
      <w:r w:rsidRPr="00AC4226">
        <w:t>-</w:t>
      </w:r>
      <w:r w:rsidRPr="00AC4226">
        <w:rPr>
          <w:cs/>
        </w:rPr>
        <w:t>कर्दमात् ननु मानवी</w:t>
      </w:r>
      <w:r w:rsidRPr="00AC4226">
        <w:t>-</w:t>
      </w:r>
      <w:r w:rsidRPr="00AC4226">
        <w:rPr>
          <w:cs/>
        </w:rPr>
        <w:t>तनयतामुपेयिवान्</w:t>
      </w:r>
      <w:r w:rsidR="00D766AC" w:rsidRPr="00AC4226">
        <w:rPr>
          <w:cs/>
        </w:rPr>
        <w:t>।</w:t>
      </w:r>
      <w:r w:rsidR="002A5300" w:rsidRPr="00AC4226">
        <w:rPr>
          <w:cs/>
        </w:rPr>
        <w:br/>
      </w:r>
      <w:r w:rsidRPr="00AC4226">
        <w:rPr>
          <w:cs/>
        </w:rPr>
        <w:t>समयेन भूरि</w:t>
      </w:r>
      <w:r w:rsidRPr="00AC4226">
        <w:t>-</w:t>
      </w:r>
      <w:r w:rsidRPr="00AC4226">
        <w:rPr>
          <w:cs/>
        </w:rPr>
        <w:t>निज</w:t>
      </w:r>
      <w:r w:rsidRPr="00AC4226">
        <w:t>-</w:t>
      </w:r>
      <w:r w:rsidRPr="00AC4226">
        <w:rPr>
          <w:cs/>
        </w:rPr>
        <w:t>भक्ति</w:t>
      </w:r>
      <w:r w:rsidRPr="00AC4226">
        <w:t>-</w:t>
      </w:r>
      <w:r w:rsidRPr="00AC4226">
        <w:rPr>
          <w:cs/>
        </w:rPr>
        <w:t>पूरितान् समजीजनत् सु</w:t>
      </w:r>
      <w:r w:rsidRPr="00AC4226">
        <w:t>-</w:t>
      </w:r>
      <w:r w:rsidRPr="00AC4226">
        <w:rPr>
          <w:cs/>
        </w:rPr>
        <w:t>मनसः स देव</w:t>
      </w:r>
      <w:r w:rsidRPr="00AC4226">
        <w:t>-</w:t>
      </w:r>
      <w:r w:rsidRPr="00AC4226">
        <w:rPr>
          <w:cs/>
        </w:rPr>
        <w:t>राट्</w:t>
      </w:r>
      <w:r w:rsidR="00D766AC" w:rsidRPr="00AC4226">
        <w:rPr>
          <w:cs/>
        </w:rPr>
        <w:t>॥</w:t>
      </w:r>
      <w:r w:rsidR="002F51B5" w:rsidRPr="00AC4226">
        <w:t>8-</w:t>
      </w:r>
      <w:r w:rsidRPr="00AC4226">
        <w:t>36</w:t>
      </w:r>
      <w:r w:rsidR="0051754E" w:rsidRPr="00AC4226">
        <w:rPr>
          <w:cs/>
        </w:rPr>
        <w:t>॥</w:t>
      </w:r>
    </w:p>
    <w:p w14:paraId="20A2FBF2" w14:textId="77777777" w:rsidR="00727267" w:rsidRDefault="005A305E" w:rsidP="00EC4553">
      <w:pPr>
        <w:pStyle w:val="EngText"/>
      </w:pPr>
      <w:r w:rsidRPr="00AC4226">
        <w:t xml:space="preserve">8-36. </w:t>
      </w:r>
      <w:r w:rsidR="00727267" w:rsidRPr="00AC4226">
        <w:t xml:space="preserve">(Yagna and Kapila) Lord Narayana, indeed, manifested himself as Lord Yagna, the son of Akuti, the daughter of Swayambhu Manu and the ascetic Ruchi Prajapati, shorn of the slime of sin and in due course adorning the seat of Indra begot the Gods full of </w:t>
      </w:r>
      <w:r w:rsidR="001E424D" w:rsidRPr="00AC4226">
        <w:t>intense</w:t>
      </w:r>
      <w:r w:rsidR="00FC56DA">
        <w:t xml:space="preserve"> devotion (</w:t>
      </w:r>
      <w:r w:rsidR="00727267" w:rsidRPr="00AC4226">
        <w:t>through his consort Godde</w:t>
      </w:r>
      <w:r w:rsidR="00FC56DA">
        <w:t>ss Mahalakshmi in her Dakshina f</w:t>
      </w:r>
      <w:r w:rsidR="00727267" w:rsidRPr="00AC4226">
        <w:t>orm).</w:t>
      </w:r>
    </w:p>
    <w:p w14:paraId="27A83381" w14:textId="77777777" w:rsidR="00FC56DA" w:rsidRPr="00AC4226" w:rsidRDefault="00FC56DA" w:rsidP="00EC4553">
      <w:pPr>
        <w:pStyle w:val="EngText"/>
      </w:pPr>
      <w:r>
        <w:t>Lord Narayana, verily, descended on earth as Kapila, the son of Devahuti daughter of Manu and Kardama Prajapati, untouched by sin and fond of austerities and composed his Sankhya philosophy (which instilled intense devotion for the supreme Lord, the divines and the  saints).</w:t>
      </w:r>
    </w:p>
    <w:p w14:paraId="7ACCA55D" w14:textId="77777777" w:rsidR="00E9400C" w:rsidRPr="00AC4226" w:rsidRDefault="00E9400C" w:rsidP="007C105A">
      <w:pPr>
        <w:pStyle w:val="S16S"/>
      </w:pPr>
      <w:r w:rsidRPr="00AC4226">
        <w:rPr>
          <w:cs/>
        </w:rPr>
        <w:t>सु</w:t>
      </w:r>
      <w:r w:rsidRPr="00AC4226">
        <w:t>-</w:t>
      </w:r>
      <w:r w:rsidRPr="00AC4226">
        <w:rPr>
          <w:cs/>
        </w:rPr>
        <w:t>बृहत्</w:t>
      </w:r>
      <w:r w:rsidRPr="00AC4226">
        <w:t>-</w:t>
      </w:r>
      <w:r w:rsidRPr="00AC4226">
        <w:rPr>
          <w:cs/>
        </w:rPr>
        <w:t>पयोधर</w:t>
      </w:r>
      <w:r w:rsidRPr="00AC4226">
        <w:t>-</w:t>
      </w:r>
      <w:r w:rsidRPr="00AC4226">
        <w:rPr>
          <w:cs/>
        </w:rPr>
        <w:t>मिथः</w:t>
      </w:r>
      <w:r w:rsidRPr="00AC4226">
        <w:t>-</w:t>
      </w:r>
      <w:r w:rsidRPr="00AC4226">
        <w:rPr>
          <w:cs/>
        </w:rPr>
        <w:t>प्र</w:t>
      </w:r>
      <w:r w:rsidRPr="00AC4226">
        <w:t>-</w:t>
      </w:r>
      <w:r w:rsidRPr="00AC4226">
        <w:rPr>
          <w:cs/>
        </w:rPr>
        <w:t>संहति</w:t>
      </w:r>
      <w:r w:rsidRPr="00AC4226">
        <w:t>-</w:t>
      </w:r>
      <w:r w:rsidRPr="00AC4226">
        <w:rPr>
          <w:cs/>
        </w:rPr>
        <w:t>प्रकटी</w:t>
      </w:r>
      <w:r w:rsidRPr="00AC4226">
        <w:t>-</w:t>
      </w:r>
      <w:r w:rsidRPr="00AC4226">
        <w:rPr>
          <w:cs/>
        </w:rPr>
        <w:t>भवत्</w:t>
      </w:r>
      <w:r w:rsidRPr="00AC4226">
        <w:t>-</w:t>
      </w:r>
      <w:r w:rsidRPr="00AC4226">
        <w:rPr>
          <w:cs/>
        </w:rPr>
        <w:t>परम</w:t>
      </w:r>
      <w:r w:rsidRPr="00AC4226">
        <w:t>-</w:t>
      </w:r>
      <w:r w:rsidRPr="00AC4226">
        <w:rPr>
          <w:cs/>
        </w:rPr>
        <w:t>यौवनाकृतिः</w:t>
      </w:r>
      <w:r w:rsidR="002A5300" w:rsidRPr="00AC4226">
        <w:rPr>
          <w:cs/>
        </w:rPr>
        <w:t>।</w:t>
      </w:r>
      <w:r w:rsidR="002A5300" w:rsidRPr="00AC4226">
        <w:rPr>
          <w:cs/>
        </w:rPr>
        <w:br/>
      </w:r>
      <w:r w:rsidRPr="00AC4226">
        <w:rPr>
          <w:cs/>
        </w:rPr>
        <w:t>असुराहितां वर</w:t>
      </w:r>
      <w:r w:rsidRPr="00AC4226">
        <w:t>-</w:t>
      </w:r>
      <w:r w:rsidRPr="00AC4226">
        <w:rPr>
          <w:cs/>
        </w:rPr>
        <w:t>विलासिनी तनुः प्रददावमुष्य सुर</w:t>
      </w:r>
      <w:r w:rsidRPr="00AC4226">
        <w:t>-</w:t>
      </w:r>
      <w:r w:rsidRPr="00AC4226">
        <w:rPr>
          <w:cs/>
        </w:rPr>
        <w:t>राशये सुधाम्</w:t>
      </w:r>
      <w:r w:rsidR="00D766AC" w:rsidRPr="00AC4226">
        <w:rPr>
          <w:cs/>
        </w:rPr>
        <w:t>॥</w:t>
      </w:r>
      <w:r w:rsidR="002F51B5" w:rsidRPr="00AC4226">
        <w:t>8-</w:t>
      </w:r>
      <w:r w:rsidRPr="00AC4226">
        <w:t>37</w:t>
      </w:r>
      <w:r w:rsidR="0051754E" w:rsidRPr="00AC4226">
        <w:rPr>
          <w:cs/>
        </w:rPr>
        <w:t>॥</w:t>
      </w:r>
    </w:p>
    <w:p w14:paraId="17F0E842" w14:textId="77777777" w:rsidR="005A305E" w:rsidRPr="00AC4226" w:rsidRDefault="001E424D" w:rsidP="00EC4553">
      <w:pPr>
        <w:pStyle w:val="EngText"/>
      </w:pPr>
      <w:r w:rsidRPr="00AC4226">
        <w:t>8-37.</w:t>
      </w:r>
      <w:r w:rsidR="00770620">
        <w:t xml:space="preserve"> </w:t>
      </w:r>
      <w:r w:rsidRPr="00AC4226">
        <w:t>(Dhanvant</w:t>
      </w:r>
      <w:r w:rsidR="005A305E" w:rsidRPr="00AC4226">
        <w:t>ri and Mohini) Lord Narayan</w:t>
      </w:r>
      <w:r w:rsidR="00770620">
        <w:t>a assumed his young enchanting f</w:t>
      </w:r>
      <w:r w:rsidR="005A305E" w:rsidRPr="00AC4226">
        <w:t xml:space="preserve">orm of Lord </w:t>
      </w:r>
      <w:r w:rsidRPr="00AC4226">
        <w:t>Dhanvantri</w:t>
      </w:r>
      <w:r w:rsidR="005A305E" w:rsidRPr="00AC4226">
        <w:t xml:space="preserve"> displaying the splendid charm of his pleasant smile when the </w:t>
      </w:r>
      <w:r w:rsidRPr="00AC4226">
        <w:t>milky</w:t>
      </w:r>
      <w:r w:rsidR="005A305E" w:rsidRPr="00AC4226">
        <w:t xml:space="preserve"> ocean was </w:t>
      </w:r>
      <w:r w:rsidRPr="00AC4226">
        <w:t>churned</w:t>
      </w:r>
      <w:r w:rsidR="005A305E" w:rsidRPr="00AC4226">
        <w:t xml:space="preserve"> with the Mandara mountain by deities and demons and delivered the nectar to the group of divines discarding the inept </w:t>
      </w:r>
      <w:r w:rsidRPr="00AC4226">
        <w:t>infernal</w:t>
      </w:r>
      <w:r w:rsidR="00770620">
        <w:t>s</w:t>
      </w:r>
      <w:r w:rsidR="005A305E" w:rsidRPr="00AC4226">
        <w:t>.</w:t>
      </w:r>
    </w:p>
    <w:p w14:paraId="100AEF0A" w14:textId="77777777" w:rsidR="005A305E" w:rsidRPr="00AC4226" w:rsidRDefault="005A305E" w:rsidP="00EC4553">
      <w:pPr>
        <w:pStyle w:val="EngText"/>
      </w:pPr>
      <w:r w:rsidRPr="00AC4226">
        <w:t xml:space="preserve">Lord Narayana embodied himself in his female Mohini (Narayani) </w:t>
      </w:r>
      <w:r w:rsidR="00770620">
        <w:t>f</w:t>
      </w:r>
      <w:r w:rsidRPr="00AC4226">
        <w:t>orm, appearing as an exquisite divine damsel of ravishing beauty with bewitching protuberant breasts, with fascinating movement of limbs (to delude the vulnerable swindlers) and distributed ambrosia among the Gods denying it to the underserving demons.</w:t>
      </w:r>
    </w:p>
    <w:p w14:paraId="0E811BEB" w14:textId="77777777" w:rsidR="00E9400C" w:rsidRPr="00AC4226" w:rsidRDefault="00E9400C" w:rsidP="007C105A">
      <w:pPr>
        <w:pStyle w:val="S16S"/>
      </w:pPr>
      <w:r w:rsidRPr="00AC4226">
        <w:rPr>
          <w:cs/>
        </w:rPr>
        <w:t>सु</w:t>
      </w:r>
      <w:r w:rsidRPr="00AC4226">
        <w:t>-</w:t>
      </w:r>
      <w:r w:rsidRPr="00AC4226">
        <w:rPr>
          <w:cs/>
        </w:rPr>
        <w:t>जनाय दत्त</w:t>
      </w:r>
      <w:r w:rsidRPr="00AC4226">
        <w:t>-</w:t>
      </w:r>
      <w:r w:rsidRPr="00AC4226">
        <w:rPr>
          <w:cs/>
        </w:rPr>
        <w:t>पद आत्म</w:t>
      </w:r>
      <w:r w:rsidRPr="00AC4226">
        <w:t>-</w:t>
      </w:r>
      <w:r w:rsidRPr="00AC4226">
        <w:rPr>
          <w:cs/>
        </w:rPr>
        <w:t>शुद्धि</w:t>
      </w:r>
      <w:r w:rsidRPr="00AC4226">
        <w:t>-</w:t>
      </w:r>
      <w:r w:rsidRPr="00AC4226">
        <w:rPr>
          <w:cs/>
        </w:rPr>
        <w:t>दः सु</w:t>
      </w:r>
      <w:r w:rsidRPr="00AC4226">
        <w:t>-</w:t>
      </w:r>
      <w:r w:rsidRPr="00AC4226">
        <w:rPr>
          <w:cs/>
        </w:rPr>
        <w:t>कुमार</w:t>
      </w:r>
      <w:r w:rsidRPr="00AC4226">
        <w:t>-</w:t>
      </w:r>
      <w:r w:rsidRPr="00AC4226">
        <w:rPr>
          <w:cs/>
        </w:rPr>
        <w:t>रूप्यभवदेष शाश्वतः</w:t>
      </w:r>
      <w:r w:rsidR="00D766AC" w:rsidRPr="00AC4226">
        <w:rPr>
          <w:cs/>
        </w:rPr>
        <w:t>।</w:t>
      </w:r>
      <w:r w:rsidR="002A5300" w:rsidRPr="00AC4226">
        <w:rPr>
          <w:cs/>
        </w:rPr>
        <w:br/>
      </w:r>
      <w:r w:rsidRPr="00AC4226">
        <w:rPr>
          <w:cs/>
        </w:rPr>
        <w:t>अनसूयया शुचि</w:t>
      </w:r>
      <w:r w:rsidRPr="00AC4226">
        <w:t>-</w:t>
      </w:r>
      <w:r w:rsidRPr="00AC4226">
        <w:rPr>
          <w:cs/>
        </w:rPr>
        <w:t>मनीषया धृतः परमादरेण मुनि</w:t>
      </w:r>
      <w:r w:rsidRPr="00AC4226">
        <w:t>-</w:t>
      </w:r>
      <w:r w:rsidRPr="00AC4226">
        <w:rPr>
          <w:cs/>
        </w:rPr>
        <w:t>पुङ्गवोढया</w:t>
      </w:r>
      <w:r w:rsidR="00D766AC" w:rsidRPr="00AC4226">
        <w:rPr>
          <w:cs/>
        </w:rPr>
        <w:t>॥</w:t>
      </w:r>
      <w:r w:rsidR="002F51B5" w:rsidRPr="00AC4226">
        <w:t>8-</w:t>
      </w:r>
      <w:r w:rsidRPr="00AC4226">
        <w:t>38</w:t>
      </w:r>
      <w:r w:rsidR="0051754E" w:rsidRPr="00AC4226">
        <w:rPr>
          <w:cs/>
        </w:rPr>
        <w:t>॥</w:t>
      </w:r>
    </w:p>
    <w:p w14:paraId="0A18AC37" w14:textId="77777777" w:rsidR="005A305E" w:rsidRPr="00AC4226" w:rsidRDefault="005A305E" w:rsidP="00EC4553">
      <w:pPr>
        <w:pStyle w:val="EngText"/>
      </w:pPr>
      <w:r w:rsidRPr="00AC4226">
        <w:lastRenderedPageBreak/>
        <w:t>8-38. (Datta and Kumara) The eternal Lord Narayana, the purifier of the minds of the virtuous manifested as the tender</w:t>
      </w:r>
      <w:r w:rsidR="00770620">
        <w:t>-</w:t>
      </w:r>
      <w:r w:rsidRPr="00AC4226">
        <w:t>bodied Datta, borne with great reference by Anasuya of the holy heart wedded to the eminent sage Atri.</w:t>
      </w:r>
    </w:p>
    <w:p w14:paraId="6F93630A" w14:textId="77777777" w:rsidR="005A305E" w:rsidRPr="00AC4226" w:rsidRDefault="005A305E" w:rsidP="00EC4553">
      <w:pPr>
        <w:pStyle w:val="EngText"/>
      </w:pPr>
      <w:r w:rsidRPr="00AC4226">
        <w:t xml:space="preserve">The ever-abiding Lord Narayana incarnated as Kumara of enlightened knowledge </w:t>
      </w:r>
      <w:r w:rsidR="001E424D" w:rsidRPr="00AC4226">
        <w:t>contemplated</w:t>
      </w:r>
      <w:r w:rsidRPr="00AC4226">
        <w:t xml:space="preserve"> by the celebrated saints, destitute of envy</w:t>
      </w:r>
      <w:r w:rsidR="001E424D" w:rsidRPr="00AC4226">
        <w:t>, and</w:t>
      </w:r>
      <w:r w:rsidR="0037513C" w:rsidRPr="00AC4226">
        <w:t xml:space="preserve"> hallowed the minds of the righteous blessing them with ever-lasting bliss.</w:t>
      </w:r>
    </w:p>
    <w:p w14:paraId="044B6528" w14:textId="77777777" w:rsidR="00E9400C" w:rsidRPr="00AC4226" w:rsidRDefault="00E9400C" w:rsidP="007C105A">
      <w:pPr>
        <w:pStyle w:val="S16S"/>
      </w:pPr>
      <w:r w:rsidRPr="00AC4226">
        <w:rPr>
          <w:cs/>
        </w:rPr>
        <w:t>दयितः सतामृषभ एष भू</w:t>
      </w:r>
      <w:r w:rsidRPr="00AC4226">
        <w:t>-</w:t>
      </w:r>
      <w:r w:rsidRPr="00AC4226">
        <w:rPr>
          <w:cs/>
        </w:rPr>
        <w:t>धरो वपुरुद्वहन् परम</w:t>
      </w:r>
      <w:r w:rsidRPr="00AC4226">
        <w:t>-</w:t>
      </w:r>
      <w:r w:rsidRPr="00AC4226">
        <w:rPr>
          <w:cs/>
        </w:rPr>
        <w:t>हंस</w:t>
      </w:r>
      <w:r w:rsidRPr="00AC4226">
        <w:t>-</w:t>
      </w:r>
      <w:r w:rsidRPr="00AC4226">
        <w:rPr>
          <w:cs/>
        </w:rPr>
        <w:t>लक्षणम्</w:t>
      </w:r>
      <w:r w:rsidR="00D766AC" w:rsidRPr="00AC4226">
        <w:rPr>
          <w:cs/>
        </w:rPr>
        <w:t>।</w:t>
      </w:r>
      <w:r w:rsidR="002A5300" w:rsidRPr="00AC4226">
        <w:rPr>
          <w:cs/>
        </w:rPr>
        <w:br/>
      </w:r>
      <w:r w:rsidRPr="00AC4226">
        <w:rPr>
          <w:cs/>
        </w:rPr>
        <w:t>व्यहरद्</w:t>
      </w:r>
      <w:r w:rsidRPr="00AC4226">
        <w:t>-</w:t>
      </w:r>
      <w:r w:rsidRPr="00AC4226">
        <w:rPr>
          <w:cs/>
        </w:rPr>
        <w:t>वलक्ष</w:t>
      </w:r>
      <w:r w:rsidRPr="00AC4226">
        <w:t>-</w:t>
      </w:r>
      <w:r w:rsidRPr="00AC4226">
        <w:rPr>
          <w:cs/>
        </w:rPr>
        <w:t>तम</w:t>
      </w:r>
      <w:r w:rsidRPr="00AC4226">
        <w:t>-</w:t>
      </w:r>
      <w:r w:rsidRPr="00AC4226">
        <w:rPr>
          <w:cs/>
        </w:rPr>
        <w:t>पक्ष</w:t>
      </w:r>
      <w:r w:rsidRPr="00AC4226">
        <w:t>-</w:t>
      </w:r>
      <w:r w:rsidRPr="00AC4226">
        <w:rPr>
          <w:cs/>
        </w:rPr>
        <w:t>शोभनं पर</w:t>
      </w:r>
      <w:r w:rsidRPr="00AC4226">
        <w:t>-</w:t>
      </w:r>
      <w:r w:rsidRPr="00AC4226">
        <w:rPr>
          <w:cs/>
        </w:rPr>
        <w:t>तत्व</w:t>
      </w:r>
      <w:r w:rsidRPr="00AC4226">
        <w:t>-</w:t>
      </w:r>
      <w:r w:rsidRPr="00AC4226">
        <w:rPr>
          <w:cs/>
        </w:rPr>
        <w:t>लिप्सु</w:t>
      </w:r>
      <w:r w:rsidRPr="00AC4226">
        <w:t>-</w:t>
      </w:r>
      <w:r w:rsidRPr="00AC4226">
        <w:rPr>
          <w:cs/>
        </w:rPr>
        <w:t>सनकादि</w:t>
      </w:r>
      <w:r w:rsidRPr="00AC4226">
        <w:t>-</w:t>
      </w:r>
      <w:r w:rsidRPr="00AC4226">
        <w:rPr>
          <w:cs/>
        </w:rPr>
        <w:t>वन्दितः</w:t>
      </w:r>
      <w:r w:rsidR="00D766AC" w:rsidRPr="00AC4226">
        <w:rPr>
          <w:cs/>
        </w:rPr>
        <w:t>॥</w:t>
      </w:r>
      <w:r w:rsidR="002F51B5" w:rsidRPr="00AC4226">
        <w:t>8-</w:t>
      </w:r>
      <w:r w:rsidRPr="00AC4226">
        <w:t>39</w:t>
      </w:r>
      <w:r w:rsidR="0051754E" w:rsidRPr="00AC4226">
        <w:rPr>
          <w:cs/>
        </w:rPr>
        <w:t>॥</w:t>
      </w:r>
    </w:p>
    <w:p w14:paraId="5B746002" w14:textId="77777777" w:rsidR="00440B81" w:rsidRPr="00AC4226" w:rsidRDefault="0037513C" w:rsidP="00EC4553">
      <w:pPr>
        <w:pStyle w:val="EngText"/>
      </w:pPr>
      <w:r w:rsidRPr="00AC4226">
        <w:t>8-39. (Rishabha and Hamsa) Lord Narayana, dear to the upright embodie</w:t>
      </w:r>
      <w:r w:rsidR="00770620">
        <w:t>d</w:t>
      </w:r>
      <w:r w:rsidRPr="00AC4226">
        <w:t xml:space="preserve"> in the regal Rishabha </w:t>
      </w:r>
      <w:r w:rsidR="00770620">
        <w:t>f</w:t>
      </w:r>
      <w:r w:rsidRPr="00AC4226">
        <w:t>orm, saluted by saints like Sanaka and others seeking enlightenment (paratatwa), bedecked with sacred Siddhanta, sported accepting the highest order of asceticism.</w:t>
      </w:r>
      <w:r w:rsidR="00440B81" w:rsidRPr="00AC4226">
        <w:t xml:space="preserve"> </w:t>
      </w:r>
    </w:p>
    <w:p w14:paraId="1A941A93" w14:textId="77777777" w:rsidR="0037513C" w:rsidRPr="00AC4226" w:rsidRDefault="00440B81" w:rsidP="00EC4553">
      <w:pPr>
        <w:pStyle w:val="EngText"/>
      </w:pPr>
      <w:r w:rsidRPr="00AC4226">
        <w:t>Lord Narayana, the beloved of the virtuous the most excellent who bears the universe being entreated by the anchorites like Sanaka and others desiring to  know the supreme verities a</w:t>
      </w:r>
      <w:r w:rsidR="00770620">
        <w:t xml:space="preserve">ppeared in the excellent Hamsa </w:t>
      </w:r>
      <w:r w:rsidR="00770620">
        <w:rPr>
          <w:rFonts w:ascii="Tunga" w:hAnsi="Tunga" w:cs="Tunga"/>
        </w:rPr>
        <w:t>–</w:t>
      </w:r>
      <w:r w:rsidR="00770620">
        <w:t xml:space="preserve"> </w:t>
      </w:r>
      <w:r w:rsidRPr="00AC4226">
        <w:t>form decked with spotless white wings (for the dissemination of knowledge).</w:t>
      </w:r>
    </w:p>
    <w:p w14:paraId="3ECC37D1" w14:textId="77777777" w:rsidR="00E9400C" w:rsidRPr="00AC4226" w:rsidRDefault="00E9400C" w:rsidP="007C105A">
      <w:pPr>
        <w:pStyle w:val="S16S"/>
      </w:pPr>
      <w:r w:rsidRPr="00AC4226">
        <w:rPr>
          <w:cs/>
        </w:rPr>
        <w:t>उदपादि धर्म</w:t>
      </w:r>
      <w:r w:rsidRPr="00AC4226">
        <w:t>-</w:t>
      </w:r>
      <w:r w:rsidRPr="00AC4226">
        <w:rPr>
          <w:cs/>
        </w:rPr>
        <w:t>तनयो ह्ययं हरिः नर</w:t>
      </w:r>
      <w:r w:rsidRPr="00AC4226">
        <w:t>-</w:t>
      </w:r>
      <w:r w:rsidRPr="00AC4226">
        <w:rPr>
          <w:cs/>
        </w:rPr>
        <w:t>देव</w:t>
      </w:r>
      <w:r w:rsidRPr="00AC4226">
        <w:t>-</w:t>
      </w:r>
      <w:r w:rsidRPr="00AC4226">
        <w:rPr>
          <w:cs/>
        </w:rPr>
        <w:t>सोदर उदार</w:t>
      </w:r>
      <w:r w:rsidRPr="00AC4226">
        <w:t>-</w:t>
      </w:r>
      <w:r w:rsidRPr="00AC4226">
        <w:rPr>
          <w:cs/>
        </w:rPr>
        <w:t>विक्रमः</w:t>
      </w:r>
      <w:r w:rsidR="00D766AC" w:rsidRPr="00AC4226">
        <w:rPr>
          <w:cs/>
        </w:rPr>
        <w:t>।</w:t>
      </w:r>
      <w:r w:rsidR="002A5300" w:rsidRPr="00AC4226">
        <w:rPr>
          <w:cs/>
        </w:rPr>
        <w:br/>
      </w:r>
      <w:r w:rsidRPr="00AC4226">
        <w:rPr>
          <w:cs/>
        </w:rPr>
        <w:t>अपि कृष्ण इत्यभिहितो मुदे सतां स्वयमेव यस्य सहजो व्यजायत</w:t>
      </w:r>
      <w:r w:rsidR="00D766AC" w:rsidRPr="00AC4226">
        <w:rPr>
          <w:cs/>
        </w:rPr>
        <w:t>॥</w:t>
      </w:r>
      <w:r w:rsidR="002F51B5" w:rsidRPr="00AC4226">
        <w:t>8-</w:t>
      </w:r>
      <w:r w:rsidRPr="00AC4226">
        <w:t>40</w:t>
      </w:r>
      <w:r w:rsidR="0051754E" w:rsidRPr="00AC4226">
        <w:rPr>
          <w:cs/>
        </w:rPr>
        <w:t>॥</w:t>
      </w:r>
    </w:p>
    <w:p w14:paraId="3B863287" w14:textId="77777777" w:rsidR="00440B81" w:rsidRPr="00AC4226" w:rsidRDefault="00440B81" w:rsidP="00EC4553">
      <w:pPr>
        <w:pStyle w:val="EngText"/>
      </w:pPr>
      <w:r w:rsidRPr="00AC4226">
        <w:t xml:space="preserve">8-40. (Hari, Krishna, Narayana and Nara) The lustrous Lord Narayana of eminent prowess came down to earth as Hari; the same Lord Narayana incarnated himself as Lord Krishna, his brother. This same radiant and valorous Lord Narayana descended on earth as Lord Narayana and </w:t>
      </w:r>
      <w:r w:rsidR="001E424D" w:rsidRPr="00AC4226">
        <w:t>Shesha</w:t>
      </w:r>
      <w:r w:rsidRPr="00AC4226">
        <w:t xml:space="preserve"> (the lord of serpents) embodied himself as Nara.</w:t>
      </w:r>
    </w:p>
    <w:p w14:paraId="264D4A93" w14:textId="77777777" w:rsidR="00440B81" w:rsidRPr="00AC4226" w:rsidRDefault="00440B81" w:rsidP="00EC4553">
      <w:pPr>
        <w:pStyle w:val="EngText"/>
      </w:pPr>
      <w:r w:rsidRPr="00AC4226">
        <w:t xml:space="preserve">(Nara, Narayana, Hari and Krishna are the sons of Yamadharma, Nara is God </w:t>
      </w:r>
      <w:r w:rsidR="001E424D" w:rsidRPr="00AC4226">
        <w:t>Shesha</w:t>
      </w:r>
      <w:r w:rsidR="00770620">
        <w:t xml:space="preserve"> and obsessed f</w:t>
      </w:r>
      <w:r w:rsidRPr="00AC4226">
        <w:t xml:space="preserve">orm of the supreme, </w:t>
      </w:r>
      <w:r w:rsidR="001E424D" w:rsidRPr="00AC4226">
        <w:t>the</w:t>
      </w:r>
      <w:r w:rsidRPr="00AC4226">
        <w:t xml:space="preserve"> remaining three are the forms of the supreme himself.)</w:t>
      </w:r>
    </w:p>
    <w:p w14:paraId="7E32A198" w14:textId="77777777" w:rsidR="00E9400C" w:rsidRPr="00AC4226" w:rsidRDefault="00E9400C" w:rsidP="007C105A">
      <w:pPr>
        <w:pStyle w:val="S16S"/>
      </w:pPr>
      <w:r w:rsidRPr="00AC4226">
        <w:rPr>
          <w:cs/>
        </w:rPr>
        <w:t>परमात्मने सततमेक</w:t>
      </w:r>
      <w:r w:rsidRPr="00AC4226">
        <w:t>-</w:t>
      </w:r>
      <w:r w:rsidRPr="00AC4226">
        <w:rPr>
          <w:cs/>
        </w:rPr>
        <w:t>रूपिणे दश</w:t>
      </w:r>
      <w:r w:rsidRPr="00AC4226">
        <w:t>-</w:t>
      </w:r>
      <w:r w:rsidRPr="00AC4226">
        <w:rPr>
          <w:cs/>
        </w:rPr>
        <w:t>रूपिणे</w:t>
      </w:r>
      <w:r w:rsidRPr="00AC4226">
        <w:t>-</w:t>
      </w:r>
      <w:r w:rsidRPr="00AC4226">
        <w:rPr>
          <w:cs/>
        </w:rPr>
        <w:t>शत</w:t>
      </w:r>
      <w:r w:rsidRPr="00AC4226">
        <w:t>-</w:t>
      </w:r>
      <w:r w:rsidRPr="00AC4226">
        <w:rPr>
          <w:cs/>
        </w:rPr>
        <w:t>सहस्र</w:t>
      </w:r>
      <w:r w:rsidRPr="00AC4226">
        <w:t>-</w:t>
      </w:r>
      <w:r w:rsidRPr="00AC4226">
        <w:rPr>
          <w:cs/>
        </w:rPr>
        <w:t>रूपिणे</w:t>
      </w:r>
      <w:r w:rsidR="00D766AC" w:rsidRPr="00AC4226">
        <w:rPr>
          <w:cs/>
        </w:rPr>
        <w:t>।</w:t>
      </w:r>
      <w:r w:rsidR="002A5300" w:rsidRPr="00AC4226">
        <w:rPr>
          <w:cs/>
        </w:rPr>
        <w:br/>
      </w:r>
      <w:r w:rsidRPr="00AC4226">
        <w:rPr>
          <w:cs/>
        </w:rPr>
        <w:t>अविकारिणे स्फुटमनन्त</w:t>
      </w:r>
      <w:r w:rsidRPr="00AC4226">
        <w:t>-</w:t>
      </w:r>
      <w:r w:rsidRPr="00AC4226">
        <w:rPr>
          <w:cs/>
        </w:rPr>
        <w:t>रूपिणे सुख</w:t>
      </w:r>
      <w:r w:rsidRPr="00AC4226">
        <w:t>-</w:t>
      </w:r>
      <w:r w:rsidRPr="00AC4226">
        <w:rPr>
          <w:cs/>
        </w:rPr>
        <w:t>चित्</w:t>
      </w:r>
      <w:r w:rsidRPr="00AC4226">
        <w:t>-</w:t>
      </w:r>
      <w:r w:rsidRPr="00AC4226">
        <w:rPr>
          <w:cs/>
        </w:rPr>
        <w:t>समस्त</w:t>
      </w:r>
      <w:r w:rsidRPr="00AC4226">
        <w:t>-</w:t>
      </w:r>
      <w:r w:rsidRPr="00AC4226">
        <w:rPr>
          <w:cs/>
        </w:rPr>
        <w:t>तनवे नमो नमः॥</w:t>
      </w:r>
      <w:r w:rsidR="002F51B5" w:rsidRPr="00AC4226">
        <w:t>8-</w:t>
      </w:r>
      <w:r w:rsidRPr="00AC4226">
        <w:t>41</w:t>
      </w:r>
      <w:r w:rsidR="0051754E" w:rsidRPr="00AC4226">
        <w:rPr>
          <w:cs/>
        </w:rPr>
        <w:t>॥</w:t>
      </w:r>
    </w:p>
    <w:p w14:paraId="776E4D42" w14:textId="77777777" w:rsidR="0037513C" w:rsidRPr="00AC4226" w:rsidRDefault="0037513C" w:rsidP="00EC4553">
      <w:pPr>
        <w:pStyle w:val="EngText"/>
      </w:pPr>
      <w:r w:rsidRPr="00AC4226">
        <w:t>8-41</w:t>
      </w:r>
      <w:r w:rsidR="00440B81" w:rsidRPr="00AC4226">
        <w:t xml:space="preserve">. Many many salutations to the supreme Lord Narayana always the same in his </w:t>
      </w:r>
      <w:r w:rsidR="001E424D" w:rsidRPr="00AC4226">
        <w:t>Mula</w:t>
      </w:r>
      <w:r w:rsidR="00770620">
        <w:t>-</w:t>
      </w:r>
      <w:r w:rsidR="001E424D" w:rsidRPr="00AC4226">
        <w:t>rupa</w:t>
      </w:r>
      <w:r w:rsidR="00440B81" w:rsidRPr="00AC4226">
        <w:t xml:space="preserve"> (Arche-type) and also in his Avatar</w:t>
      </w:r>
      <w:r w:rsidR="00770620">
        <w:t>a</w:t>
      </w:r>
      <w:r w:rsidR="00440B81" w:rsidRPr="00AC4226">
        <w:t xml:space="preserve">-rupas (being so propagated by </w:t>
      </w:r>
      <w:r w:rsidR="00770620">
        <w:t xml:space="preserve">the </w:t>
      </w:r>
      <w:r w:rsidR="00440B81" w:rsidRPr="00AC4226">
        <w:t>Shrutis) free from all blemishe</w:t>
      </w:r>
      <w:r w:rsidR="00770620">
        <w:t>s</w:t>
      </w:r>
      <w:r w:rsidR="00440B81" w:rsidRPr="00AC4226">
        <w:t xml:space="preserve"> (not subject to any </w:t>
      </w:r>
      <w:r w:rsidR="00440B81" w:rsidRPr="00AC4226">
        <w:lastRenderedPageBreak/>
        <w:t>transformation such as birth and death) incarnating in ten distinct forms as those of Matsya, in a hundred forms like Narayana, in t</w:t>
      </w:r>
      <w:r w:rsidR="001E424D" w:rsidRPr="00AC4226">
        <w:t>housand forms as those of V</w:t>
      </w:r>
      <w:r w:rsidR="00440B81" w:rsidRPr="00AC4226">
        <w:t>ishwa and other myriad embodiments like Aj</w:t>
      </w:r>
      <w:r w:rsidR="0035160E">
        <w:t>ita, every form constituted of k</w:t>
      </w:r>
      <w:r w:rsidR="00440B81" w:rsidRPr="00AC4226">
        <w:t>nowledge and bliss, perfect and full.</w:t>
      </w:r>
    </w:p>
    <w:p w14:paraId="5D96E5B8" w14:textId="77777777" w:rsidR="00E9400C" w:rsidRPr="00AC4226" w:rsidRDefault="00E9400C" w:rsidP="007C105A">
      <w:pPr>
        <w:pStyle w:val="S16S"/>
      </w:pPr>
      <w:r w:rsidRPr="00AC4226">
        <w:rPr>
          <w:cs/>
        </w:rPr>
        <w:t>इति चिन्तयन्नविरळान्तरो हरिं प्रणनाम स</w:t>
      </w:r>
      <w:r w:rsidRPr="00AC4226">
        <w:t>-</w:t>
      </w:r>
      <w:r w:rsidRPr="00AC4226">
        <w:rPr>
          <w:cs/>
        </w:rPr>
        <w:t>प्रणयमादृतो</w:t>
      </w:r>
      <w:r w:rsidR="007A4C1E" w:rsidRPr="00AC4226">
        <w:rPr>
          <w:cs/>
        </w:rPr>
        <w:t>ऽ</w:t>
      </w:r>
      <w:r w:rsidRPr="00AC4226">
        <w:rPr>
          <w:cs/>
        </w:rPr>
        <w:t>मुना</w:t>
      </w:r>
      <w:r w:rsidR="002A5300" w:rsidRPr="00AC4226">
        <w:rPr>
          <w:cs/>
        </w:rPr>
        <w:t>।</w:t>
      </w:r>
      <w:r w:rsidR="002A5300" w:rsidRPr="00AC4226">
        <w:rPr>
          <w:cs/>
        </w:rPr>
        <w:br/>
      </w:r>
      <w:r w:rsidRPr="00AC4226">
        <w:rPr>
          <w:cs/>
        </w:rPr>
        <w:t>अजितौ परस्पर</w:t>
      </w:r>
      <w:r w:rsidRPr="00AC4226">
        <w:t>-</w:t>
      </w:r>
      <w:r w:rsidRPr="00AC4226">
        <w:rPr>
          <w:cs/>
        </w:rPr>
        <w:t>सभाजितौ स तौ निकषा निषीदति पुरोपवेशिनौ</w:t>
      </w:r>
      <w:r w:rsidR="00D766AC" w:rsidRPr="00AC4226">
        <w:rPr>
          <w:cs/>
        </w:rPr>
        <w:t>॥</w:t>
      </w:r>
      <w:r w:rsidR="002F51B5" w:rsidRPr="00AC4226">
        <w:t>8-</w:t>
      </w:r>
      <w:r w:rsidRPr="00AC4226">
        <w:t>42</w:t>
      </w:r>
      <w:r w:rsidR="0051754E" w:rsidRPr="00AC4226">
        <w:rPr>
          <w:cs/>
        </w:rPr>
        <w:t>॥</w:t>
      </w:r>
    </w:p>
    <w:p w14:paraId="00F7B0B8" w14:textId="77777777" w:rsidR="00440B81" w:rsidRPr="00AC4226" w:rsidRDefault="00440B81" w:rsidP="00EC4553">
      <w:pPr>
        <w:pStyle w:val="EngText"/>
      </w:pPr>
      <w:r w:rsidRPr="00AC4226">
        <w:t>8-42. Thus contemplating Poornaprajna prostrated before Lord Narayana who greeted him with great affection and sat near Lord Narayana and Lord Vedavyasa who honoured each other.</w:t>
      </w:r>
    </w:p>
    <w:p w14:paraId="39433366" w14:textId="77777777" w:rsidR="00E9400C" w:rsidRPr="00AC4226" w:rsidRDefault="00E9400C" w:rsidP="007C105A">
      <w:pPr>
        <w:pStyle w:val="S16S"/>
      </w:pPr>
      <w:r w:rsidRPr="00AC4226">
        <w:rPr>
          <w:cs/>
        </w:rPr>
        <w:t>विविधा विधाय किल तत्र सङ्कथाः वदनं मुनीन्द्र</w:t>
      </w:r>
      <w:r w:rsidRPr="00AC4226">
        <w:t>-</w:t>
      </w:r>
      <w:r w:rsidRPr="00AC4226">
        <w:rPr>
          <w:cs/>
        </w:rPr>
        <w:t>तनयस्य सुन्दरम्</w:t>
      </w:r>
      <w:r w:rsidR="00D766AC" w:rsidRPr="00AC4226">
        <w:rPr>
          <w:cs/>
        </w:rPr>
        <w:t>।</w:t>
      </w:r>
      <w:r w:rsidR="002A5300" w:rsidRPr="00AC4226">
        <w:rPr>
          <w:cs/>
        </w:rPr>
        <w:br/>
      </w:r>
      <w:r w:rsidRPr="00AC4226">
        <w:rPr>
          <w:cs/>
        </w:rPr>
        <w:t>अवलोक्य लोक</w:t>
      </w:r>
      <w:r w:rsidRPr="00AC4226">
        <w:t>-</w:t>
      </w:r>
      <w:r w:rsidRPr="00AC4226">
        <w:rPr>
          <w:cs/>
        </w:rPr>
        <w:t>पतिरानतं महा</w:t>
      </w:r>
      <w:r w:rsidRPr="00AC4226">
        <w:t>-</w:t>
      </w:r>
      <w:r w:rsidRPr="00AC4226">
        <w:rPr>
          <w:cs/>
        </w:rPr>
        <w:t>सुख</w:t>
      </w:r>
      <w:r w:rsidRPr="00AC4226">
        <w:t>-</w:t>
      </w:r>
      <w:r w:rsidRPr="00AC4226">
        <w:rPr>
          <w:cs/>
        </w:rPr>
        <w:t>तीर्थमाह रहसि स्म गामिमाम्</w:t>
      </w:r>
      <w:r w:rsidR="00D766AC" w:rsidRPr="00AC4226">
        <w:rPr>
          <w:cs/>
        </w:rPr>
        <w:t>॥</w:t>
      </w:r>
      <w:r w:rsidR="002F51B5" w:rsidRPr="00AC4226">
        <w:t>8-</w:t>
      </w:r>
      <w:r w:rsidRPr="00AC4226">
        <w:t>43</w:t>
      </w:r>
      <w:r w:rsidR="0051754E" w:rsidRPr="00AC4226">
        <w:rPr>
          <w:cs/>
        </w:rPr>
        <w:t>॥</w:t>
      </w:r>
    </w:p>
    <w:p w14:paraId="62179E81" w14:textId="77777777" w:rsidR="00440B81" w:rsidRPr="00AC4226" w:rsidRDefault="00440B81" w:rsidP="00EC4553">
      <w:pPr>
        <w:pStyle w:val="EngText"/>
      </w:pPr>
      <w:r w:rsidRPr="00AC4226">
        <w:t xml:space="preserve">8-43. Lord Narayana, master of the universe who conversed with Lord Vyasa on various topics in his hermitage discerning his charming face for his concurrence, said these words in solitude to the humble </w:t>
      </w:r>
      <w:r w:rsidR="001E424D" w:rsidRPr="00AC4226">
        <w:t>Anand</w:t>
      </w:r>
      <w:r w:rsidR="0035160E">
        <w:t>a</w:t>
      </w:r>
      <w:r w:rsidR="001E424D" w:rsidRPr="00AC4226">
        <w:t>tirtha</w:t>
      </w:r>
      <w:r w:rsidRPr="00AC4226">
        <w:t xml:space="preserve"> bent low with great devotion.</w:t>
      </w:r>
    </w:p>
    <w:p w14:paraId="3F28A6FC" w14:textId="77777777" w:rsidR="00E9400C" w:rsidRPr="00AC4226" w:rsidRDefault="00E9400C" w:rsidP="007C105A">
      <w:pPr>
        <w:pStyle w:val="S16S"/>
      </w:pPr>
      <w:r w:rsidRPr="00AC4226">
        <w:rPr>
          <w:cs/>
        </w:rPr>
        <w:t>शृणु देव</w:t>
      </w:r>
      <w:r w:rsidRPr="00AC4226">
        <w:t>-</w:t>
      </w:r>
      <w:r w:rsidRPr="00AC4226">
        <w:rPr>
          <w:cs/>
        </w:rPr>
        <w:t>कार्यमव</w:t>
      </w:r>
      <w:r w:rsidRPr="00AC4226">
        <w:t>-</w:t>
      </w:r>
      <w:r w:rsidRPr="00AC4226">
        <w:rPr>
          <w:cs/>
        </w:rPr>
        <w:t>धार्य धैर्यवद् यदुदीर्यमाणमिदमार्य</w:t>
      </w:r>
      <w:r w:rsidRPr="00AC4226">
        <w:t>-</w:t>
      </w:r>
      <w:r w:rsidRPr="00AC4226">
        <w:rPr>
          <w:cs/>
        </w:rPr>
        <w:t>सम्मतम्</w:t>
      </w:r>
      <w:r w:rsidR="00D766AC" w:rsidRPr="00AC4226">
        <w:rPr>
          <w:cs/>
        </w:rPr>
        <w:t>।</w:t>
      </w:r>
      <w:r w:rsidR="002A5300" w:rsidRPr="00AC4226">
        <w:rPr>
          <w:cs/>
        </w:rPr>
        <w:br/>
      </w:r>
      <w:r w:rsidRPr="00AC4226">
        <w:rPr>
          <w:cs/>
        </w:rPr>
        <w:t>भविता</w:t>
      </w:r>
      <w:r w:rsidR="007A4C1E" w:rsidRPr="00AC4226">
        <w:rPr>
          <w:cs/>
        </w:rPr>
        <w:t>ऽ</w:t>
      </w:r>
      <w:r w:rsidRPr="00AC4226">
        <w:rPr>
          <w:cs/>
        </w:rPr>
        <w:t>न्य</w:t>
      </w:r>
      <w:r w:rsidRPr="00AC4226">
        <w:t>-</w:t>
      </w:r>
      <w:r w:rsidRPr="00AC4226">
        <w:rPr>
          <w:cs/>
        </w:rPr>
        <w:t>दुष्कर</w:t>
      </w:r>
      <w:r w:rsidRPr="00AC4226">
        <w:t>-</w:t>
      </w:r>
      <w:r w:rsidRPr="00AC4226">
        <w:rPr>
          <w:cs/>
        </w:rPr>
        <w:t>तरं विधाय तत् तरुणं तवाव</w:t>
      </w:r>
      <w:r w:rsidRPr="00AC4226">
        <w:t>-</w:t>
      </w:r>
      <w:r w:rsidRPr="00AC4226">
        <w:rPr>
          <w:cs/>
        </w:rPr>
        <w:t>तरणं महा</w:t>
      </w:r>
      <w:r w:rsidRPr="00AC4226">
        <w:t>-</w:t>
      </w:r>
      <w:r w:rsidRPr="00AC4226">
        <w:rPr>
          <w:cs/>
        </w:rPr>
        <w:t>फलम्</w:t>
      </w:r>
      <w:r w:rsidR="00D766AC" w:rsidRPr="00AC4226">
        <w:rPr>
          <w:cs/>
        </w:rPr>
        <w:t>॥</w:t>
      </w:r>
      <w:r w:rsidR="002F51B5" w:rsidRPr="00AC4226">
        <w:t>8-</w:t>
      </w:r>
      <w:r w:rsidRPr="00AC4226">
        <w:t>44</w:t>
      </w:r>
      <w:r w:rsidR="0051754E" w:rsidRPr="00AC4226">
        <w:rPr>
          <w:cs/>
        </w:rPr>
        <w:t>॥</w:t>
      </w:r>
    </w:p>
    <w:p w14:paraId="159AEF83" w14:textId="77777777" w:rsidR="00440B81" w:rsidRPr="00AC4226" w:rsidRDefault="00440B81" w:rsidP="00EC4553">
      <w:pPr>
        <w:pStyle w:val="EngText"/>
      </w:pPr>
      <w:r w:rsidRPr="00AC4226">
        <w:t>8-44. Oh! Undaunted Madhwacharya, hearken to this divine (call) endorsed by Lord Vedavyasa and decided on by me to advise, hard to be accomplished by others, to achieve the highest aim of your new descent.</w:t>
      </w:r>
    </w:p>
    <w:p w14:paraId="73E31F85" w14:textId="77777777" w:rsidR="00E9400C" w:rsidRPr="00AC4226" w:rsidRDefault="00E9400C" w:rsidP="007C105A">
      <w:pPr>
        <w:pStyle w:val="S16S"/>
      </w:pPr>
      <w:r w:rsidRPr="00AC4226">
        <w:rPr>
          <w:cs/>
        </w:rPr>
        <w:t>अपि</w:t>
      </w:r>
      <w:r w:rsidRPr="00AC4226">
        <w:t>-</w:t>
      </w:r>
      <w:r w:rsidRPr="00AC4226">
        <w:rPr>
          <w:cs/>
        </w:rPr>
        <w:t>धाय सूत्र</w:t>
      </w:r>
      <w:r w:rsidRPr="00AC4226">
        <w:t>-</w:t>
      </w:r>
      <w:r w:rsidRPr="00AC4226">
        <w:rPr>
          <w:cs/>
        </w:rPr>
        <w:t>हृदयं सतां प्रियं प्र</w:t>
      </w:r>
      <w:r w:rsidRPr="00AC4226">
        <w:t>-</w:t>
      </w:r>
      <w:r w:rsidRPr="00AC4226">
        <w:rPr>
          <w:cs/>
        </w:rPr>
        <w:t>विधाय भाष्यमधुना निजेच्छया</w:t>
      </w:r>
      <w:r w:rsidR="00D766AC" w:rsidRPr="00AC4226">
        <w:rPr>
          <w:cs/>
        </w:rPr>
        <w:t>।</w:t>
      </w:r>
      <w:r w:rsidR="002A5300" w:rsidRPr="00AC4226">
        <w:rPr>
          <w:cs/>
        </w:rPr>
        <w:br/>
      </w:r>
      <w:r w:rsidRPr="00AC4226">
        <w:rPr>
          <w:cs/>
        </w:rPr>
        <w:t>अपरैः श्रुति</w:t>
      </w:r>
      <w:r w:rsidRPr="00AC4226">
        <w:t>-</w:t>
      </w:r>
      <w:r w:rsidRPr="00AC4226">
        <w:rPr>
          <w:cs/>
        </w:rPr>
        <w:t>स्मृति</w:t>
      </w:r>
      <w:r w:rsidRPr="00AC4226">
        <w:t>-</w:t>
      </w:r>
      <w:r w:rsidRPr="00AC4226">
        <w:rPr>
          <w:cs/>
        </w:rPr>
        <w:t>निजार्थ</w:t>
      </w:r>
      <w:r w:rsidRPr="00AC4226">
        <w:t>-</w:t>
      </w:r>
      <w:r w:rsidRPr="00AC4226">
        <w:rPr>
          <w:cs/>
        </w:rPr>
        <w:t>दूषकैः सुतरां तिरोभवति संविदाहता</w:t>
      </w:r>
      <w:r w:rsidR="00D766AC" w:rsidRPr="00AC4226">
        <w:rPr>
          <w:cs/>
        </w:rPr>
        <w:t>॥</w:t>
      </w:r>
      <w:r w:rsidR="002F51B5" w:rsidRPr="00AC4226">
        <w:t>8-</w:t>
      </w:r>
      <w:r w:rsidRPr="00AC4226">
        <w:t>45</w:t>
      </w:r>
      <w:r w:rsidR="0051754E" w:rsidRPr="00AC4226">
        <w:rPr>
          <w:cs/>
        </w:rPr>
        <w:t>॥</w:t>
      </w:r>
    </w:p>
    <w:p w14:paraId="6B3D3497" w14:textId="77777777" w:rsidR="00440B81" w:rsidRPr="00AC4226" w:rsidRDefault="00440B81" w:rsidP="00EC4553">
      <w:pPr>
        <w:pStyle w:val="EngText"/>
      </w:pPr>
      <w:r w:rsidRPr="00AC4226">
        <w:t>8-45. At present when the true import of Brahmasutra</w:t>
      </w:r>
      <w:r w:rsidR="0035160E">
        <w:t>s</w:t>
      </w:r>
      <w:r w:rsidRPr="00AC4226">
        <w:t xml:space="preserve"> dear to the virtuous lies concealed and new notorious commentaries</w:t>
      </w:r>
      <w:r w:rsidR="00D6612E" w:rsidRPr="00AC4226">
        <w:t xml:space="preserve"> composed at will by others who despise the genuine content of the Vedas and Smritis are rampant, real knowledge stands masked with its true tenor totally twisted.</w:t>
      </w:r>
    </w:p>
    <w:p w14:paraId="261767B0" w14:textId="77777777" w:rsidR="00E9400C" w:rsidRPr="00AC4226" w:rsidRDefault="00E9400C" w:rsidP="007C105A">
      <w:pPr>
        <w:pStyle w:val="S16S"/>
      </w:pPr>
      <w:r w:rsidRPr="00AC4226">
        <w:rPr>
          <w:cs/>
        </w:rPr>
        <w:t>अप</w:t>
      </w:r>
      <w:r w:rsidRPr="00AC4226">
        <w:t>-</w:t>
      </w:r>
      <w:r w:rsidR="00EC4553">
        <w:rPr>
          <w:cs/>
        </w:rPr>
        <w:t>नेत</w:t>
      </w:r>
      <w:r w:rsidR="00EC4553">
        <w:rPr>
          <w:rFonts w:hint="cs"/>
          <w:cs/>
        </w:rPr>
        <w:t>ु</w:t>
      </w:r>
      <w:r w:rsidRPr="00AC4226">
        <w:rPr>
          <w:cs/>
        </w:rPr>
        <w:t>मेनमनयं कृतं खलैः प्रति</w:t>
      </w:r>
      <w:r w:rsidRPr="00AC4226">
        <w:t>-</w:t>
      </w:r>
      <w:r w:rsidRPr="00AC4226">
        <w:rPr>
          <w:cs/>
        </w:rPr>
        <w:t>नेतुमात्म</w:t>
      </w:r>
      <w:r w:rsidRPr="00AC4226">
        <w:t>-</w:t>
      </w:r>
      <w:r w:rsidRPr="00AC4226">
        <w:rPr>
          <w:cs/>
        </w:rPr>
        <w:t>जनतां शुभां गतिम्</w:t>
      </w:r>
      <w:r w:rsidR="00D766AC" w:rsidRPr="00AC4226">
        <w:rPr>
          <w:cs/>
        </w:rPr>
        <w:t>।</w:t>
      </w:r>
      <w:r w:rsidR="002A5300" w:rsidRPr="00AC4226">
        <w:rPr>
          <w:cs/>
        </w:rPr>
        <w:br/>
      </w:r>
      <w:r w:rsidRPr="00AC4226">
        <w:rPr>
          <w:cs/>
        </w:rPr>
        <w:t>कुरु सूत्र</w:t>
      </w:r>
      <w:r w:rsidRPr="00AC4226">
        <w:t>-</w:t>
      </w:r>
      <w:r w:rsidRPr="00AC4226">
        <w:rPr>
          <w:cs/>
        </w:rPr>
        <w:t>भाष्यमविलम्बितं व्रजेः सु</w:t>
      </w:r>
      <w:r w:rsidRPr="00AC4226">
        <w:t>-</w:t>
      </w:r>
      <w:r w:rsidRPr="00AC4226">
        <w:rPr>
          <w:cs/>
        </w:rPr>
        <w:t>मतेन योजय कवे श्रुति</w:t>
      </w:r>
      <w:r w:rsidRPr="00AC4226">
        <w:t>-</w:t>
      </w:r>
      <w:r w:rsidRPr="00AC4226">
        <w:rPr>
          <w:cs/>
        </w:rPr>
        <w:t>स्मृतीः॥</w:t>
      </w:r>
      <w:r w:rsidR="002F51B5" w:rsidRPr="00AC4226">
        <w:t>8-</w:t>
      </w:r>
      <w:r w:rsidRPr="00AC4226">
        <w:t>46</w:t>
      </w:r>
      <w:r w:rsidR="0051754E" w:rsidRPr="00AC4226">
        <w:rPr>
          <w:cs/>
        </w:rPr>
        <w:t>॥</w:t>
      </w:r>
    </w:p>
    <w:p w14:paraId="6AF194E4" w14:textId="77777777" w:rsidR="00D6612E" w:rsidRPr="00AC4226" w:rsidRDefault="0035160E" w:rsidP="00EC4553">
      <w:pPr>
        <w:pStyle w:val="EngText"/>
      </w:pPr>
      <w:r>
        <w:t>8-46. Oh learned Madhwacharya! t</w:t>
      </w:r>
      <w:r w:rsidR="00D6612E" w:rsidRPr="00AC4226">
        <w:t xml:space="preserve">o repair the injustice meted out </w:t>
      </w:r>
      <w:r w:rsidR="001E424D" w:rsidRPr="00AC4226">
        <w:t>by</w:t>
      </w:r>
      <w:r w:rsidR="00D6612E" w:rsidRPr="00AC4226">
        <w:t xml:space="preserve"> the erstwhile rogues and to lead our devotees to their divine destinations, compose a commentary on the Brahmasutras to manifest the meaning </w:t>
      </w:r>
      <w:r w:rsidR="00D6612E" w:rsidRPr="00AC4226">
        <w:lastRenderedPageBreak/>
        <w:t>intended by Lord Vedavyasa, the correct interpreter of the Shrutis and Smritis.</w:t>
      </w:r>
    </w:p>
    <w:p w14:paraId="50E9D362" w14:textId="77777777" w:rsidR="00E9400C" w:rsidRPr="00AC4226" w:rsidRDefault="00E9400C" w:rsidP="007C105A">
      <w:pPr>
        <w:pStyle w:val="S16S"/>
      </w:pPr>
      <w:r w:rsidRPr="00AC4226">
        <w:rPr>
          <w:cs/>
        </w:rPr>
        <w:t>अमितां मितामपि गिरं जगद्</w:t>
      </w:r>
      <w:r w:rsidRPr="00AC4226">
        <w:t>-</w:t>
      </w:r>
      <w:r w:rsidRPr="00AC4226">
        <w:rPr>
          <w:cs/>
        </w:rPr>
        <w:t>गुरोः इति तां निशम्यविरळेतरान्तरः</w:t>
      </w:r>
      <w:r w:rsidR="00D766AC" w:rsidRPr="00AC4226">
        <w:rPr>
          <w:cs/>
        </w:rPr>
        <w:t>।</w:t>
      </w:r>
      <w:r w:rsidR="002A5300" w:rsidRPr="00AC4226">
        <w:rPr>
          <w:cs/>
        </w:rPr>
        <w:br/>
      </w:r>
      <w:r w:rsidRPr="00AC4226">
        <w:rPr>
          <w:cs/>
        </w:rPr>
        <w:t>वदतां वरस्तमवदत् तदा तयोः विरहाक्षमः खलु चराचरेशयोः</w:t>
      </w:r>
      <w:r w:rsidR="00D766AC" w:rsidRPr="00AC4226">
        <w:rPr>
          <w:cs/>
        </w:rPr>
        <w:t>॥</w:t>
      </w:r>
      <w:r w:rsidR="002F51B5" w:rsidRPr="00AC4226">
        <w:t>8-</w:t>
      </w:r>
      <w:r w:rsidRPr="00AC4226">
        <w:t>47</w:t>
      </w:r>
      <w:r w:rsidR="0051754E" w:rsidRPr="00AC4226">
        <w:rPr>
          <w:cs/>
        </w:rPr>
        <w:t>॥</w:t>
      </w:r>
    </w:p>
    <w:p w14:paraId="355F2773" w14:textId="77777777" w:rsidR="00D6612E" w:rsidRPr="00AC4226" w:rsidRDefault="00D6612E" w:rsidP="00EC4553">
      <w:pPr>
        <w:pStyle w:val="EngText"/>
      </w:pPr>
      <w:r w:rsidRPr="00AC4226">
        <w:t xml:space="preserve">8-47. The large-hearted Poornaprajna, the pick of discoursers, listening to the wise words of Lord Narayana, few in number but weighty </w:t>
      </w:r>
      <w:r w:rsidR="001E424D" w:rsidRPr="00AC4226">
        <w:t>in meaning</w:t>
      </w:r>
      <w:r w:rsidRPr="00AC4226">
        <w:t xml:space="preserve"> was unable to bear his separation from his preceptors, the masters of the universe.</w:t>
      </w:r>
    </w:p>
    <w:p w14:paraId="1E79403E" w14:textId="77777777" w:rsidR="00E9400C" w:rsidRPr="00AC4226" w:rsidRDefault="00E9400C" w:rsidP="007C105A">
      <w:pPr>
        <w:pStyle w:val="S16S"/>
      </w:pPr>
      <w:r w:rsidRPr="00AC4226">
        <w:rPr>
          <w:cs/>
        </w:rPr>
        <w:t>भवतोरितः सतत</w:t>
      </w:r>
      <w:r w:rsidRPr="00AC4226">
        <w:t>-</w:t>
      </w:r>
      <w:r w:rsidRPr="00AC4226">
        <w:rPr>
          <w:cs/>
        </w:rPr>
        <w:t>सेवनामृते मम मङ्क्तुमस्तु भगवन्ननु</w:t>
      </w:r>
      <w:r w:rsidRPr="00AC4226">
        <w:t>-</w:t>
      </w:r>
      <w:r w:rsidRPr="00AC4226">
        <w:rPr>
          <w:cs/>
        </w:rPr>
        <w:t>ग्रहः</w:t>
      </w:r>
      <w:r w:rsidR="00D766AC" w:rsidRPr="00AC4226">
        <w:rPr>
          <w:cs/>
        </w:rPr>
        <w:t>।</w:t>
      </w:r>
      <w:r w:rsidR="002A5300" w:rsidRPr="00AC4226">
        <w:rPr>
          <w:cs/>
        </w:rPr>
        <w:br/>
      </w:r>
      <w:r w:rsidRPr="00AC4226">
        <w:rPr>
          <w:cs/>
        </w:rPr>
        <w:t>न लभेय वल्लभ</w:t>
      </w:r>
      <w:r w:rsidRPr="00AC4226">
        <w:t>-</w:t>
      </w:r>
      <w:r w:rsidRPr="00AC4226">
        <w:rPr>
          <w:cs/>
        </w:rPr>
        <w:t>तमेदृशं सुखं जगतां त्रये</w:t>
      </w:r>
      <w:r w:rsidR="007A4C1E" w:rsidRPr="00AC4226">
        <w:rPr>
          <w:cs/>
        </w:rPr>
        <w:t>ऽ</w:t>
      </w:r>
      <w:r w:rsidRPr="00AC4226">
        <w:rPr>
          <w:cs/>
        </w:rPr>
        <w:t>पि जगदेक</w:t>
      </w:r>
      <w:r w:rsidRPr="00AC4226">
        <w:t>-</w:t>
      </w:r>
      <w:r w:rsidRPr="00AC4226">
        <w:rPr>
          <w:cs/>
        </w:rPr>
        <w:t>मङ्कळम्</w:t>
      </w:r>
      <w:r w:rsidR="00D766AC" w:rsidRPr="00AC4226">
        <w:rPr>
          <w:cs/>
        </w:rPr>
        <w:t>॥</w:t>
      </w:r>
      <w:r w:rsidR="002F51B5" w:rsidRPr="00AC4226">
        <w:t>8-</w:t>
      </w:r>
      <w:r w:rsidRPr="00AC4226">
        <w:t>48</w:t>
      </w:r>
      <w:r w:rsidR="0051754E" w:rsidRPr="00AC4226">
        <w:rPr>
          <w:cs/>
        </w:rPr>
        <w:t>॥</w:t>
      </w:r>
    </w:p>
    <w:p w14:paraId="2CA25FB8" w14:textId="77777777" w:rsidR="00D6612E" w:rsidRPr="00AC4226" w:rsidRDefault="00D6612E" w:rsidP="00EC4553">
      <w:pPr>
        <w:pStyle w:val="EngText"/>
      </w:pPr>
      <w:r w:rsidRPr="00AC4226">
        <w:t>8-48. Oh worshipful Narayana! Allow me to abide here and serve you both incessantly which is worth a dip</w:t>
      </w:r>
      <w:r w:rsidR="0035160E">
        <w:t xml:space="preserve"> in nectar; oh most dear Lord! s</w:t>
      </w:r>
      <w:r w:rsidRPr="00AC4226">
        <w:t xml:space="preserve">uch unique, divine bliss can </w:t>
      </w:r>
      <w:r w:rsidR="001E424D" w:rsidRPr="00AC4226">
        <w:t>never</w:t>
      </w:r>
      <w:r w:rsidRPr="00AC4226">
        <w:t xml:space="preserve"> be gained anywhere in the universe.</w:t>
      </w:r>
    </w:p>
    <w:p w14:paraId="6C3EDD79" w14:textId="77777777" w:rsidR="00E9400C" w:rsidRPr="00AC4226" w:rsidRDefault="00E9400C" w:rsidP="007C105A">
      <w:pPr>
        <w:pStyle w:val="S16S"/>
      </w:pPr>
      <w:r w:rsidRPr="00AC4226">
        <w:rPr>
          <w:cs/>
        </w:rPr>
        <w:t>कलि</w:t>
      </w:r>
      <w:r w:rsidRPr="00AC4226">
        <w:t>-</w:t>
      </w:r>
      <w:r w:rsidRPr="00AC4226">
        <w:rPr>
          <w:cs/>
        </w:rPr>
        <w:t>काल</w:t>
      </w:r>
      <w:r w:rsidRPr="00AC4226">
        <w:t>-</w:t>
      </w:r>
      <w:r w:rsidRPr="00AC4226">
        <w:rPr>
          <w:cs/>
        </w:rPr>
        <w:t>कालित</w:t>
      </w:r>
      <w:r w:rsidRPr="00AC4226">
        <w:t>-</w:t>
      </w:r>
      <w:r w:rsidRPr="00AC4226">
        <w:rPr>
          <w:cs/>
        </w:rPr>
        <w:t>गुणे धरा</w:t>
      </w:r>
      <w:r w:rsidRPr="00AC4226">
        <w:t>-</w:t>
      </w:r>
      <w:r w:rsidRPr="00AC4226">
        <w:rPr>
          <w:cs/>
        </w:rPr>
        <w:t>तळे सु</w:t>
      </w:r>
      <w:r w:rsidRPr="00AC4226">
        <w:t>-</w:t>
      </w:r>
      <w:r w:rsidRPr="00AC4226">
        <w:rPr>
          <w:cs/>
        </w:rPr>
        <w:t>जनो न नूनमधुना</w:t>
      </w:r>
      <w:r w:rsidR="007A4C1E" w:rsidRPr="00AC4226">
        <w:rPr>
          <w:cs/>
        </w:rPr>
        <w:t>ऽ</w:t>
      </w:r>
      <w:r w:rsidRPr="00AC4226">
        <w:rPr>
          <w:cs/>
        </w:rPr>
        <w:t>स्ति योग्य</w:t>
      </w:r>
      <w:r w:rsidRPr="00AC4226">
        <w:t>-</w:t>
      </w:r>
      <w:r w:rsidRPr="00AC4226">
        <w:rPr>
          <w:cs/>
        </w:rPr>
        <w:t>धीः</w:t>
      </w:r>
      <w:r w:rsidR="00D766AC" w:rsidRPr="00AC4226">
        <w:rPr>
          <w:cs/>
        </w:rPr>
        <w:t>।</w:t>
      </w:r>
      <w:r w:rsidR="002A5300" w:rsidRPr="00AC4226">
        <w:rPr>
          <w:cs/>
        </w:rPr>
        <w:br/>
      </w:r>
      <w:r w:rsidRPr="00AC4226">
        <w:rPr>
          <w:cs/>
        </w:rPr>
        <w:t>पर</w:t>
      </w:r>
      <w:r w:rsidRPr="00AC4226">
        <w:t>-</w:t>
      </w:r>
      <w:r w:rsidRPr="00AC4226">
        <w:rPr>
          <w:cs/>
        </w:rPr>
        <w:t>तत्व वर्णनमयोग्यता</w:t>
      </w:r>
      <w:r w:rsidRPr="00AC4226">
        <w:t>-</w:t>
      </w:r>
      <w:r w:rsidRPr="00AC4226">
        <w:rPr>
          <w:cs/>
        </w:rPr>
        <w:t>वते ननु हव्य</w:t>
      </w:r>
      <w:r w:rsidRPr="00AC4226">
        <w:t>-</w:t>
      </w:r>
      <w:r w:rsidRPr="00AC4226">
        <w:rPr>
          <w:cs/>
        </w:rPr>
        <w:t>दानमिव निन्द्यते शुने</w:t>
      </w:r>
      <w:r w:rsidR="00D766AC" w:rsidRPr="00AC4226">
        <w:rPr>
          <w:cs/>
        </w:rPr>
        <w:t>॥</w:t>
      </w:r>
      <w:r w:rsidR="002F51B5" w:rsidRPr="00AC4226">
        <w:t>8-</w:t>
      </w:r>
      <w:r w:rsidRPr="00AC4226">
        <w:t>49</w:t>
      </w:r>
      <w:r w:rsidR="0051754E" w:rsidRPr="00AC4226">
        <w:rPr>
          <w:cs/>
        </w:rPr>
        <w:t>॥</w:t>
      </w:r>
    </w:p>
    <w:p w14:paraId="42C35DAC" w14:textId="77777777" w:rsidR="00D6612E" w:rsidRPr="00AC4226" w:rsidRDefault="00D6612E" w:rsidP="00EC4553">
      <w:pPr>
        <w:pStyle w:val="EngText"/>
      </w:pPr>
      <w:r w:rsidRPr="00AC4226">
        <w:t xml:space="preserve">8-49. When there are </w:t>
      </w:r>
      <w:r w:rsidR="001E424D" w:rsidRPr="00AC4226">
        <w:t>hardly</w:t>
      </w:r>
      <w:r w:rsidRPr="00AC4226">
        <w:t xml:space="preserve"> </w:t>
      </w:r>
      <w:r w:rsidR="001E424D" w:rsidRPr="00AC4226">
        <w:t>any</w:t>
      </w:r>
      <w:r w:rsidRPr="00AC4226">
        <w:t xml:space="preserve"> righteous souls that deserve to received right learning on earth where precious qualities like knowledge and devotion are well-high demolished by the influence of </w:t>
      </w:r>
      <w:r w:rsidR="0035160E">
        <w:t xml:space="preserve">the </w:t>
      </w:r>
      <w:r w:rsidRPr="00AC4226">
        <w:t xml:space="preserve">Kali-age, imparting of the divine lore is as good as serving the dogs with sacrificial oblations fit for deities. </w:t>
      </w:r>
      <w:r w:rsidR="001E424D" w:rsidRPr="00AC4226">
        <w:t>(So</w:t>
      </w:r>
      <w:r w:rsidRPr="00AC4226">
        <w:t xml:space="preserve"> will I rest content in thy </w:t>
      </w:r>
      <w:r w:rsidR="001E424D" w:rsidRPr="00AC4226">
        <w:t>vicinity?</w:t>
      </w:r>
      <w:r w:rsidRPr="00AC4226">
        <w:t>)</w:t>
      </w:r>
    </w:p>
    <w:p w14:paraId="5BED6CEB" w14:textId="77777777" w:rsidR="00923009" w:rsidRPr="00EC4553" w:rsidRDefault="00923009" w:rsidP="00EC4553">
      <w:pPr>
        <w:pStyle w:val="EngText"/>
        <w:rPr>
          <w:cs/>
        </w:rPr>
      </w:pPr>
      <w:r w:rsidRPr="00EC4553">
        <w:rPr>
          <w:cs/>
        </w:rPr>
        <w:t>अनाविष्कुर्वन् अऩ्वयात् (युक्तेः) एवमपि पात्रमपेक्ष्यते 3,4,49 ब्रह्मसूत्र - अनुव्याख्यान</w:t>
      </w:r>
    </w:p>
    <w:p w14:paraId="3E78609E" w14:textId="77777777" w:rsidR="00E9400C" w:rsidRPr="00AC4226" w:rsidRDefault="00E9400C" w:rsidP="007C105A">
      <w:pPr>
        <w:pStyle w:val="S16S"/>
      </w:pPr>
      <w:r w:rsidRPr="00AC4226">
        <w:rPr>
          <w:cs/>
        </w:rPr>
        <w:t>इति तं ब्रुवाणमयमब्रवीद् विभुः भुवि सन्ति सौम्य</w:t>
      </w:r>
      <w:r w:rsidR="00EC4553">
        <w:rPr>
          <w:rFonts w:hint="cs"/>
          <w:cs/>
        </w:rPr>
        <w:t xml:space="preserve"> </w:t>
      </w:r>
      <w:r w:rsidRPr="00AC4226">
        <w:rPr>
          <w:cs/>
        </w:rPr>
        <w:t>पुरुषा गुणोचिताः</w:t>
      </w:r>
      <w:r w:rsidR="00D766AC" w:rsidRPr="00AC4226">
        <w:rPr>
          <w:cs/>
        </w:rPr>
        <w:t>।</w:t>
      </w:r>
      <w:r w:rsidR="002A5300" w:rsidRPr="00AC4226">
        <w:rPr>
          <w:cs/>
        </w:rPr>
        <w:br/>
      </w:r>
      <w:r w:rsidRPr="00AC4226">
        <w:rPr>
          <w:cs/>
        </w:rPr>
        <w:t>वि</w:t>
      </w:r>
      <w:r w:rsidRPr="00AC4226">
        <w:t>-</w:t>
      </w:r>
      <w:r w:rsidRPr="00AC4226">
        <w:rPr>
          <w:cs/>
        </w:rPr>
        <w:t>मलान् मणीनिव गुणोज्झितानिमान् दयया वि</w:t>
      </w:r>
      <w:r w:rsidRPr="00AC4226">
        <w:t>-</w:t>
      </w:r>
      <w:r w:rsidRPr="00AC4226">
        <w:rPr>
          <w:cs/>
        </w:rPr>
        <w:t>शोधय विशुद्ध</w:t>
      </w:r>
      <w:r w:rsidRPr="00AC4226">
        <w:t>-</w:t>
      </w:r>
      <w:r w:rsidRPr="00AC4226">
        <w:rPr>
          <w:cs/>
        </w:rPr>
        <w:t>गो</w:t>
      </w:r>
      <w:r w:rsidRPr="00AC4226">
        <w:t>-</w:t>
      </w:r>
      <w:r w:rsidRPr="00AC4226">
        <w:rPr>
          <w:cs/>
        </w:rPr>
        <w:t>गणैः॥</w:t>
      </w:r>
      <w:r w:rsidR="002F51B5" w:rsidRPr="00AC4226">
        <w:t>8-</w:t>
      </w:r>
      <w:r w:rsidRPr="00AC4226">
        <w:t>50</w:t>
      </w:r>
    </w:p>
    <w:p w14:paraId="2B1F60CC" w14:textId="77777777" w:rsidR="00D6612E" w:rsidRPr="00AC4226" w:rsidRDefault="00D6612E" w:rsidP="00EC4553">
      <w:pPr>
        <w:pStyle w:val="EngText"/>
      </w:pPr>
      <w:r w:rsidRPr="00AC4226">
        <w:t xml:space="preserve">8-50. Being so entreated </w:t>
      </w:r>
      <w:r w:rsidR="001E424D" w:rsidRPr="00AC4226">
        <w:t>by</w:t>
      </w:r>
      <w:r w:rsidRPr="00AC4226">
        <w:t xml:space="preserve"> Madhwacharya, the mighty Lord Narayana, advised thus:</w:t>
      </w:r>
    </w:p>
    <w:p w14:paraId="6DD12BF4" w14:textId="77777777" w:rsidR="00D6612E" w:rsidRPr="00AC4226" w:rsidRDefault="00D6612E" w:rsidP="00EC4553">
      <w:pPr>
        <w:pStyle w:val="EngText"/>
      </w:pPr>
      <w:r w:rsidRPr="00AC4226">
        <w:t>Oh auspicious one! There as yet abide on earth deserving virtuous souls gifted with qualities of knowledge and devotion but lie stranded like genuine gems with their ruptured threads: pity them and purge them of their impurities (like soiled sapphires being salved with water) with the wisdom of your words.</w:t>
      </w:r>
    </w:p>
    <w:p w14:paraId="0C90122D" w14:textId="77777777" w:rsidR="00E9400C" w:rsidRPr="00AC4226" w:rsidRDefault="00E9400C" w:rsidP="007C105A">
      <w:pPr>
        <w:pStyle w:val="S16S"/>
      </w:pPr>
      <w:r w:rsidRPr="00AC4226">
        <w:rPr>
          <w:cs/>
        </w:rPr>
        <w:lastRenderedPageBreak/>
        <w:t>तव कीर्तिरार्तिमति</w:t>
      </w:r>
      <w:r w:rsidRPr="00AC4226">
        <w:t>-</w:t>
      </w:r>
      <w:r w:rsidRPr="00AC4226">
        <w:rPr>
          <w:cs/>
        </w:rPr>
        <w:t>मात्रमानयेद् अशुभान् प्रभाकर</w:t>
      </w:r>
      <w:r w:rsidRPr="00AC4226">
        <w:t>-</w:t>
      </w:r>
      <w:r w:rsidRPr="00AC4226">
        <w:rPr>
          <w:cs/>
        </w:rPr>
        <w:t>विभेव कौशिकान्</w:t>
      </w:r>
      <w:r w:rsidR="00D766AC" w:rsidRPr="00AC4226">
        <w:rPr>
          <w:cs/>
        </w:rPr>
        <w:t>।</w:t>
      </w:r>
      <w:r w:rsidR="002A5300" w:rsidRPr="00AC4226">
        <w:rPr>
          <w:cs/>
        </w:rPr>
        <w:br/>
      </w:r>
      <w:r w:rsidRPr="00AC4226">
        <w:rPr>
          <w:cs/>
        </w:rPr>
        <w:t>कमला</w:t>
      </w:r>
      <w:r w:rsidRPr="00AC4226">
        <w:t>-</w:t>
      </w:r>
      <w:r w:rsidRPr="00AC4226">
        <w:rPr>
          <w:cs/>
        </w:rPr>
        <w:t>करानिव शुभान् प्रबोधयेत् परमाज्ञया मम विशेषतो</w:t>
      </w:r>
      <w:r w:rsidR="007A4C1E" w:rsidRPr="00AC4226">
        <w:rPr>
          <w:cs/>
        </w:rPr>
        <w:t>ऽ</w:t>
      </w:r>
      <w:r w:rsidRPr="00AC4226">
        <w:rPr>
          <w:cs/>
        </w:rPr>
        <w:t>निशम्</w:t>
      </w:r>
      <w:r w:rsidR="00D766AC" w:rsidRPr="00AC4226">
        <w:rPr>
          <w:cs/>
        </w:rPr>
        <w:t>॥</w:t>
      </w:r>
      <w:r w:rsidR="002F51B5" w:rsidRPr="00AC4226">
        <w:t>8-</w:t>
      </w:r>
      <w:r w:rsidRPr="00AC4226">
        <w:t>51</w:t>
      </w:r>
      <w:r w:rsidR="0051754E" w:rsidRPr="00AC4226">
        <w:rPr>
          <w:cs/>
        </w:rPr>
        <w:t>॥</w:t>
      </w:r>
    </w:p>
    <w:p w14:paraId="0E15F66F" w14:textId="77777777" w:rsidR="00D6612E" w:rsidRPr="00AC4226" w:rsidRDefault="0035160E" w:rsidP="00EC4553">
      <w:pPr>
        <w:pStyle w:val="EngText"/>
      </w:pPr>
      <w:r>
        <w:t>8-51. Let thy</w:t>
      </w:r>
      <w:r w:rsidR="00D6612E" w:rsidRPr="00AC4226">
        <w:t xml:space="preserve"> glory with my supreme behest ever enlighten the upright and greatly </w:t>
      </w:r>
      <w:r w:rsidR="001E424D" w:rsidRPr="00AC4226">
        <w:t>agonize</w:t>
      </w:r>
      <w:r w:rsidR="00D6612E" w:rsidRPr="00AC4226">
        <w:t xml:space="preserve"> the ignoble like the sun blooming the lotuses and afflicting the owls.</w:t>
      </w:r>
    </w:p>
    <w:p w14:paraId="7B9BA8A2" w14:textId="77777777" w:rsidR="00E9400C" w:rsidRPr="00AC4226" w:rsidRDefault="00E9400C" w:rsidP="007C105A">
      <w:pPr>
        <w:pStyle w:val="S16S"/>
      </w:pPr>
      <w:r w:rsidRPr="00AC4226">
        <w:rPr>
          <w:cs/>
        </w:rPr>
        <w:t>इति सा मही</w:t>
      </w:r>
      <w:r w:rsidRPr="00AC4226">
        <w:t>-</w:t>
      </w:r>
      <w:r w:rsidRPr="00AC4226">
        <w:rPr>
          <w:cs/>
        </w:rPr>
        <w:t>धर</w:t>
      </w:r>
      <w:r w:rsidRPr="00AC4226">
        <w:t>-</w:t>
      </w:r>
      <w:r w:rsidRPr="00AC4226">
        <w:rPr>
          <w:cs/>
        </w:rPr>
        <w:t>मुखाद् विनिःसृता जगतां सुखाय विशदा सरस्वती</w:t>
      </w:r>
      <w:r w:rsidR="00D766AC" w:rsidRPr="00AC4226">
        <w:rPr>
          <w:cs/>
        </w:rPr>
        <w:t>।</w:t>
      </w:r>
      <w:r w:rsidR="002A5300" w:rsidRPr="00AC4226">
        <w:rPr>
          <w:cs/>
        </w:rPr>
        <w:br/>
      </w:r>
      <w:r w:rsidRPr="00AC4226">
        <w:rPr>
          <w:cs/>
        </w:rPr>
        <w:t>द्विज</w:t>
      </w:r>
      <w:r w:rsidRPr="00AC4226">
        <w:t>-</w:t>
      </w:r>
      <w:r w:rsidRPr="00AC4226">
        <w:rPr>
          <w:cs/>
        </w:rPr>
        <w:t>राज</w:t>
      </w:r>
      <w:r w:rsidRPr="00AC4226">
        <w:t>-</w:t>
      </w:r>
      <w:r w:rsidRPr="00AC4226">
        <w:rPr>
          <w:cs/>
        </w:rPr>
        <w:t>गो</w:t>
      </w:r>
      <w:r w:rsidRPr="00AC4226">
        <w:t>-</w:t>
      </w:r>
      <w:r w:rsidRPr="00AC4226">
        <w:rPr>
          <w:cs/>
        </w:rPr>
        <w:t>विषयताति</w:t>
      </w:r>
      <w:r w:rsidRPr="00AC4226">
        <w:t>-</w:t>
      </w:r>
      <w:r w:rsidRPr="00AC4226">
        <w:rPr>
          <w:cs/>
        </w:rPr>
        <w:t>पूरितं प्र</w:t>
      </w:r>
      <w:r w:rsidRPr="00AC4226">
        <w:t>-</w:t>
      </w:r>
      <w:r w:rsidRPr="00AC4226">
        <w:rPr>
          <w:cs/>
        </w:rPr>
        <w:t>विवेश मध्व</w:t>
      </w:r>
      <w:r w:rsidRPr="00AC4226">
        <w:t>-</w:t>
      </w:r>
      <w:r w:rsidRPr="00AC4226">
        <w:rPr>
          <w:cs/>
        </w:rPr>
        <w:t>पृथु</w:t>
      </w:r>
      <w:r w:rsidRPr="00AC4226">
        <w:t>-</w:t>
      </w:r>
      <w:r w:rsidRPr="00AC4226">
        <w:rPr>
          <w:cs/>
        </w:rPr>
        <w:t>बुद्धि</w:t>
      </w:r>
      <w:r w:rsidRPr="00AC4226">
        <w:t>-</w:t>
      </w:r>
      <w:r w:rsidRPr="00AC4226">
        <w:rPr>
          <w:cs/>
        </w:rPr>
        <w:t>वारिधिम्</w:t>
      </w:r>
      <w:r w:rsidR="00D766AC" w:rsidRPr="00AC4226">
        <w:rPr>
          <w:cs/>
        </w:rPr>
        <w:t>॥</w:t>
      </w:r>
      <w:r w:rsidR="002F51B5" w:rsidRPr="00AC4226">
        <w:t>8-</w:t>
      </w:r>
      <w:r w:rsidRPr="00AC4226">
        <w:t>52</w:t>
      </w:r>
      <w:r w:rsidR="0051754E" w:rsidRPr="00AC4226">
        <w:rPr>
          <w:cs/>
        </w:rPr>
        <w:t>॥</w:t>
      </w:r>
    </w:p>
    <w:p w14:paraId="1DA1446B" w14:textId="77777777" w:rsidR="00923009" w:rsidRPr="00AC4226" w:rsidRDefault="00923009" w:rsidP="00EC4553">
      <w:pPr>
        <w:pStyle w:val="EngText"/>
      </w:pPr>
      <w:r w:rsidRPr="00AC4226">
        <w:rPr>
          <w:cs/>
        </w:rPr>
        <w:t xml:space="preserve">8-52. </w:t>
      </w:r>
      <w:r w:rsidRPr="00AC4226">
        <w:t xml:space="preserve">For the bliss of the blessed, the precious words of Lord Vedavyasa the sustainer of the world enriched the </w:t>
      </w:r>
      <w:r w:rsidR="001E424D" w:rsidRPr="00AC4226">
        <w:t>magnificent</w:t>
      </w:r>
      <w:r w:rsidRPr="00AC4226">
        <w:t xml:space="preserve"> mind of Madhwacharya like rivers gliding out of the caves of the mountains entering the sea surging by the contact of the moon</w:t>
      </w:r>
      <w:r w:rsidR="0035160E">
        <w:t xml:space="preserve"> </w:t>
      </w:r>
      <w:r w:rsidRPr="00AC4226">
        <w:t>(on the full-moon day).</w:t>
      </w:r>
    </w:p>
    <w:p w14:paraId="4ECA7032" w14:textId="77777777" w:rsidR="00923009" w:rsidRPr="00AC4226" w:rsidRDefault="00923009" w:rsidP="00EC4553">
      <w:pPr>
        <w:pStyle w:val="EngText"/>
      </w:pPr>
      <w:r w:rsidRPr="00AC4226">
        <w:t>(Madhwacharya heartily accepted the exhortations of Lord Vedavyasa and resolved to write a commentary on the Brahmasutras).</w:t>
      </w:r>
    </w:p>
    <w:p w14:paraId="473F1843" w14:textId="77777777" w:rsidR="00E9400C" w:rsidRPr="00AC4226" w:rsidRDefault="00E9400C" w:rsidP="007C105A">
      <w:pPr>
        <w:pStyle w:val="S16S"/>
      </w:pPr>
      <w:r w:rsidRPr="00AC4226">
        <w:rPr>
          <w:cs/>
        </w:rPr>
        <w:t>मतमित्यवेत्य महितं महतोः अभिधाय बाढमिति धीर</w:t>
      </w:r>
      <w:r w:rsidRPr="00AC4226">
        <w:t>-</w:t>
      </w:r>
      <w:r w:rsidRPr="00AC4226">
        <w:rPr>
          <w:cs/>
        </w:rPr>
        <w:t>मतिः</w:t>
      </w:r>
      <w:r w:rsidR="00D766AC" w:rsidRPr="00AC4226">
        <w:rPr>
          <w:cs/>
        </w:rPr>
        <w:t>।</w:t>
      </w:r>
      <w:r w:rsidR="002A5300" w:rsidRPr="00AC4226">
        <w:rPr>
          <w:cs/>
        </w:rPr>
        <w:br/>
      </w:r>
      <w:r w:rsidRPr="00AC4226">
        <w:rPr>
          <w:cs/>
        </w:rPr>
        <w:t>अनयोर्नियोगमधिरोपितवान् स्व</w:t>
      </w:r>
      <w:r w:rsidRPr="00AC4226">
        <w:t>-</w:t>
      </w:r>
      <w:r w:rsidRPr="00AC4226">
        <w:rPr>
          <w:cs/>
        </w:rPr>
        <w:t>शिरस्यनन्य</w:t>
      </w:r>
      <w:r w:rsidRPr="00AC4226">
        <w:t>-</w:t>
      </w:r>
      <w:r w:rsidRPr="00AC4226">
        <w:rPr>
          <w:cs/>
        </w:rPr>
        <w:t>सुवह</w:t>
      </w:r>
      <w:r w:rsidR="00EC4553">
        <w:rPr>
          <w:rFonts w:hint="cs"/>
          <w:cs/>
        </w:rPr>
        <w:t>ं</w:t>
      </w:r>
      <w:r w:rsidRPr="00AC4226">
        <w:rPr>
          <w:cs/>
        </w:rPr>
        <w:t xml:space="preserve"> प्रण</w:t>
      </w:r>
      <w:r w:rsidR="00EC4553">
        <w:rPr>
          <w:rFonts w:hint="cs"/>
          <w:cs/>
        </w:rPr>
        <w:t>म</w:t>
      </w:r>
      <w:r w:rsidRPr="00AC4226">
        <w:rPr>
          <w:cs/>
        </w:rPr>
        <w:t>न्</w:t>
      </w:r>
      <w:r w:rsidR="00D766AC" w:rsidRPr="00AC4226">
        <w:rPr>
          <w:cs/>
        </w:rPr>
        <w:t>॥</w:t>
      </w:r>
      <w:r w:rsidR="002F51B5" w:rsidRPr="00AC4226">
        <w:t>8-</w:t>
      </w:r>
      <w:r w:rsidRPr="00AC4226">
        <w:t>53</w:t>
      </w:r>
      <w:r w:rsidR="0051754E" w:rsidRPr="00AC4226">
        <w:rPr>
          <w:cs/>
        </w:rPr>
        <w:t>॥</w:t>
      </w:r>
    </w:p>
    <w:p w14:paraId="5A92A3F8" w14:textId="77777777" w:rsidR="00923009" w:rsidRPr="00AC4226" w:rsidRDefault="00923009" w:rsidP="00EC4553">
      <w:pPr>
        <w:pStyle w:val="EngText"/>
      </w:pPr>
      <w:r w:rsidRPr="00AC4226">
        <w:t xml:space="preserve">Madhwacharya of a resolute mind realizing the cherished desires of revered Lord Narayana and Lord Vedavyasa respectfully saluted them and promised to execute their </w:t>
      </w:r>
      <w:r w:rsidR="001E424D" w:rsidRPr="00AC4226">
        <w:t>mandate</w:t>
      </w:r>
      <w:r w:rsidRPr="00AC4226">
        <w:t xml:space="preserve"> impossible to be carried out easily by others.</w:t>
      </w:r>
    </w:p>
    <w:p w14:paraId="46A954EF" w14:textId="77777777" w:rsidR="00E9400C" w:rsidRPr="00AC4226" w:rsidRDefault="00E9400C" w:rsidP="007C105A">
      <w:pPr>
        <w:pStyle w:val="S16S"/>
      </w:pPr>
      <w:r w:rsidRPr="00AC4226">
        <w:rPr>
          <w:cs/>
        </w:rPr>
        <w:t>आम्नायास्त्रय इव तत्व</w:t>
      </w:r>
      <w:r w:rsidRPr="00AC4226">
        <w:t>-</w:t>
      </w:r>
      <w:r w:rsidRPr="00AC4226">
        <w:rPr>
          <w:cs/>
        </w:rPr>
        <w:t>भोधकास्ते पाप</w:t>
      </w:r>
      <w:r w:rsidRPr="00AC4226">
        <w:t>-</w:t>
      </w:r>
      <w:r w:rsidRPr="00AC4226">
        <w:rPr>
          <w:cs/>
        </w:rPr>
        <w:t>घ्नास्त्रय इव पावकाः प्रजानाम्</w:t>
      </w:r>
      <w:r w:rsidR="002A5300" w:rsidRPr="00AC4226">
        <w:rPr>
          <w:cs/>
        </w:rPr>
        <w:t>।</w:t>
      </w:r>
      <w:r w:rsidR="002A5300" w:rsidRPr="00AC4226">
        <w:rPr>
          <w:cs/>
        </w:rPr>
        <w:br/>
      </w:r>
      <w:r w:rsidRPr="00AC4226">
        <w:rPr>
          <w:cs/>
        </w:rPr>
        <w:t>लोका वा सकल</w:t>
      </w:r>
      <w:r w:rsidRPr="00AC4226">
        <w:t>-</w:t>
      </w:r>
      <w:r w:rsidRPr="00AC4226">
        <w:rPr>
          <w:cs/>
        </w:rPr>
        <w:t>भृतस्त्रयो</w:t>
      </w:r>
      <w:r w:rsidR="007A4C1E" w:rsidRPr="00AC4226">
        <w:rPr>
          <w:cs/>
        </w:rPr>
        <w:t>ऽ</w:t>
      </w:r>
      <w:r w:rsidRPr="00AC4226">
        <w:rPr>
          <w:cs/>
        </w:rPr>
        <w:t>त्र रेजुः सानन्द</w:t>
      </w:r>
      <w:r w:rsidR="00EC4553">
        <w:rPr>
          <w:rFonts w:hint="cs"/>
          <w:cs/>
        </w:rPr>
        <w:t>ा</w:t>
      </w:r>
      <w:r w:rsidRPr="00AC4226">
        <w:rPr>
          <w:cs/>
        </w:rPr>
        <w:t xml:space="preserve"> मुनि</w:t>
      </w:r>
      <w:r w:rsidRPr="00AC4226">
        <w:t>-</w:t>
      </w:r>
      <w:r w:rsidRPr="00AC4226">
        <w:rPr>
          <w:cs/>
        </w:rPr>
        <w:t>सुत</w:t>
      </w:r>
      <w:r w:rsidRPr="00AC4226">
        <w:t>-</w:t>
      </w:r>
      <w:r w:rsidRPr="00AC4226">
        <w:rPr>
          <w:cs/>
        </w:rPr>
        <w:t>धर्म</w:t>
      </w:r>
      <w:r w:rsidRPr="00AC4226">
        <w:t>-</w:t>
      </w:r>
      <w:r w:rsidRPr="00AC4226">
        <w:rPr>
          <w:cs/>
        </w:rPr>
        <w:t>सूनु</w:t>
      </w:r>
      <w:r w:rsidRPr="00AC4226">
        <w:t>-</w:t>
      </w:r>
      <w:r w:rsidR="002F51B5" w:rsidRPr="00AC4226">
        <w:rPr>
          <w:cs/>
        </w:rPr>
        <w:t>मध्वाः</w:t>
      </w:r>
      <w:r w:rsidR="00D766AC" w:rsidRPr="00AC4226">
        <w:rPr>
          <w:cs/>
        </w:rPr>
        <w:t>॥</w:t>
      </w:r>
      <w:r w:rsidR="002F51B5" w:rsidRPr="00AC4226">
        <w:t>8-</w:t>
      </w:r>
      <w:r w:rsidRPr="00AC4226">
        <w:t>54</w:t>
      </w:r>
      <w:r w:rsidR="0051754E" w:rsidRPr="00AC4226">
        <w:rPr>
          <w:cs/>
        </w:rPr>
        <w:t>॥</w:t>
      </w:r>
    </w:p>
    <w:p w14:paraId="692C279E" w14:textId="77777777" w:rsidR="00923009" w:rsidRPr="00AC4226" w:rsidRDefault="001E424D" w:rsidP="00EC4553">
      <w:pPr>
        <w:pStyle w:val="EngText"/>
      </w:pPr>
      <w:r w:rsidRPr="00AC4226">
        <w:t>8-54. The bliss</w:t>
      </w:r>
      <w:r w:rsidR="00923009" w:rsidRPr="00AC4226">
        <w:t xml:space="preserve">ful trio, Lord Vedavyasa, Lord Narayana and Guru Madhwa blazed in Badarikashrama like the three Vedas (Rk, Yajus and Sama) that </w:t>
      </w:r>
      <w:r w:rsidRPr="00AC4226">
        <w:t>impart</w:t>
      </w:r>
      <w:r w:rsidR="00923009" w:rsidRPr="00AC4226">
        <w:t xml:space="preserve"> true wisdom, like the three Holy Fires (Dakshinagni, Garhapatya and Avahaniya) that destroy the sins of the devotees and like the three worlds (Bhu</w:t>
      </w:r>
      <w:r w:rsidRPr="00AC4226">
        <w:t xml:space="preserve">, </w:t>
      </w:r>
      <w:r w:rsidR="00923009" w:rsidRPr="00AC4226">
        <w:t>Bhuva, Swah) that sustain the creation.</w:t>
      </w:r>
    </w:p>
    <w:p w14:paraId="5DF8CD96" w14:textId="77777777" w:rsidR="00E9400C" w:rsidRPr="00EC4553" w:rsidRDefault="00E9400C" w:rsidP="00AC4226">
      <w:pPr>
        <w:pStyle w:val="SF2"/>
      </w:pPr>
      <w:r w:rsidRPr="00AC4226">
        <w:rPr>
          <w:cs/>
        </w:rPr>
        <w:t>इति श्रीमत्कवि</w:t>
      </w:r>
      <w:r w:rsidRPr="00AC4226">
        <w:t>-</w:t>
      </w:r>
      <w:r w:rsidRPr="00AC4226">
        <w:rPr>
          <w:cs/>
        </w:rPr>
        <w:t>कुल</w:t>
      </w:r>
      <w:r w:rsidRPr="00AC4226">
        <w:t>-</w:t>
      </w:r>
      <w:r w:rsidRPr="00AC4226">
        <w:rPr>
          <w:cs/>
        </w:rPr>
        <w:t>तिलक</w:t>
      </w:r>
      <w:r w:rsidRPr="00AC4226">
        <w:t>-</w:t>
      </w:r>
      <w:r w:rsidR="00E12771" w:rsidRPr="00AC4226">
        <w:rPr>
          <w:cs/>
        </w:rPr>
        <w:t>त्रिविक्रम</w:t>
      </w:r>
      <w:r w:rsidRPr="00AC4226">
        <w:t>-</w:t>
      </w:r>
      <w:r w:rsidRPr="00AC4226">
        <w:rPr>
          <w:cs/>
        </w:rPr>
        <w:t>पण्डिताचार्य</w:t>
      </w:r>
      <w:r w:rsidRPr="00AC4226">
        <w:t>-</w:t>
      </w:r>
      <w:r w:rsidRPr="00AC4226">
        <w:rPr>
          <w:cs/>
        </w:rPr>
        <w:t>सुत</w:t>
      </w:r>
      <w:r w:rsidR="002F51B5" w:rsidRPr="00AC4226">
        <w:t xml:space="preserve"> </w:t>
      </w:r>
      <w:r w:rsidRPr="00AC4226">
        <w:rPr>
          <w:sz w:val="36"/>
          <w:cs/>
        </w:rPr>
        <w:t>श्री</w:t>
      </w:r>
      <w:r w:rsidRPr="00AC4226">
        <w:rPr>
          <w:sz w:val="36"/>
        </w:rPr>
        <w:t>-</w:t>
      </w:r>
      <w:r w:rsidRPr="00AC4226">
        <w:rPr>
          <w:sz w:val="36"/>
          <w:cs/>
        </w:rPr>
        <w:t>नारायण</w:t>
      </w:r>
      <w:r w:rsidRPr="00AC4226">
        <w:rPr>
          <w:sz w:val="36"/>
        </w:rPr>
        <w:t>-</w:t>
      </w:r>
      <w:r w:rsidRPr="00AC4226">
        <w:rPr>
          <w:sz w:val="36"/>
          <w:cs/>
        </w:rPr>
        <w:t>पण्डिताचार्य</w:t>
      </w:r>
      <w:r w:rsidRPr="00AC4226">
        <w:rPr>
          <w:sz w:val="36"/>
        </w:rPr>
        <w:t>-</w:t>
      </w:r>
      <w:r w:rsidRPr="00AC4226">
        <w:rPr>
          <w:sz w:val="36"/>
          <w:cs/>
        </w:rPr>
        <w:t>विरचिते</w:t>
      </w:r>
      <w:r w:rsidR="002F51B5" w:rsidRPr="00AC4226">
        <w:rPr>
          <w:sz w:val="36"/>
        </w:rPr>
        <w:t xml:space="preserve"> </w:t>
      </w:r>
      <w:r w:rsidRPr="00AC4226">
        <w:rPr>
          <w:cs/>
        </w:rPr>
        <w:t>श्री</w:t>
      </w:r>
      <w:r w:rsidRPr="00AC4226">
        <w:t>-</w:t>
      </w:r>
      <w:r w:rsidRPr="00AC4226">
        <w:rPr>
          <w:cs/>
        </w:rPr>
        <w:t>मध्व</w:t>
      </w:r>
      <w:r w:rsidRPr="00AC4226">
        <w:t>-</w:t>
      </w:r>
      <w:r w:rsidRPr="00AC4226">
        <w:rPr>
          <w:cs/>
        </w:rPr>
        <w:t>विजये महा</w:t>
      </w:r>
      <w:r w:rsidRPr="00AC4226">
        <w:t>-</w:t>
      </w:r>
      <w:r w:rsidRPr="00AC4226">
        <w:rPr>
          <w:cs/>
        </w:rPr>
        <w:t>काव्ये</w:t>
      </w:r>
      <w:r w:rsidRPr="00AC4226">
        <w:t>-</w:t>
      </w:r>
      <w:r w:rsidRPr="00AC4226">
        <w:rPr>
          <w:cs/>
        </w:rPr>
        <w:t>आनन्दाङ्किते</w:t>
      </w:r>
      <w:r w:rsidR="002F51B5" w:rsidRPr="00AC4226">
        <w:t xml:space="preserve"> </w:t>
      </w:r>
      <w:r w:rsidRPr="00EC4553">
        <w:rPr>
          <w:cs/>
        </w:rPr>
        <w:t>अष्टमः सर्गः</w:t>
      </w:r>
    </w:p>
    <w:p w14:paraId="2CF3D0A1" w14:textId="77777777" w:rsidR="00E9400C" w:rsidRPr="00AC4226" w:rsidRDefault="008C4154" w:rsidP="00E9400C">
      <w:pPr>
        <w:pBdr>
          <w:top w:val="single" w:sz="8" w:space="0" w:color="FF0000"/>
          <w:left w:val="single" w:sz="8" w:space="0" w:color="FF0000"/>
          <w:bottom w:val="single" w:sz="8" w:space="0" w:color="FF0000"/>
          <w:right w:val="single" w:sz="8" w:space="0" w:color="FF0000"/>
        </w:pBdr>
        <w:shd w:val="clear" w:color="auto" w:fill="DAEEF3" w:themeFill="accent5" w:themeFillTint="33"/>
        <w:spacing w:line="0" w:lineRule="atLeast"/>
        <w:ind w:left="144" w:right="144"/>
        <w:jc w:val="center"/>
        <w:outlineLvl w:val="2"/>
        <w:rPr>
          <w:rFonts w:ascii="Sanskrit 2003" w:hAnsi="Sanskrit 2003" w:cs="Sanskrit 2003"/>
          <w:b/>
          <w:bCs/>
          <w:color w:val="FF0000"/>
          <w:sz w:val="36"/>
          <w:szCs w:val="36"/>
          <w:lang w:bidi="sa-IN"/>
        </w:rPr>
      </w:pPr>
      <w:bookmarkStart w:id="36" w:name="_Toc455414263"/>
      <w:r w:rsidRPr="00AC4226">
        <w:rPr>
          <w:rFonts w:ascii="Sanskrit 2003" w:hAnsi="Sanskrit 2003" w:cs="Sanskrit 2003"/>
          <w:b/>
          <w:bCs/>
          <w:color w:val="FF0000"/>
          <w:sz w:val="36"/>
          <w:szCs w:val="32"/>
          <w:cs/>
          <w:lang w:bidi="sa-IN"/>
        </w:rPr>
        <w:t xml:space="preserve">नवमः </w:t>
      </w:r>
      <w:r w:rsidR="00E9400C" w:rsidRPr="00AC4226">
        <w:rPr>
          <w:rFonts w:ascii="Sanskrit 2003" w:hAnsi="Sanskrit 2003" w:cs="Sanskrit 2003"/>
          <w:b/>
          <w:bCs/>
          <w:color w:val="FF0000"/>
          <w:sz w:val="36"/>
          <w:szCs w:val="32"/>
          <w:cs/>
          <w:lang w:bidi="sa-IN"/>
        </w:rPr>
        <w:t>सर्ग</w:t>
      </w:r>
      <w:r w:rsidR="00E9400C" w:rsidRPr="00AC4226">
        <w:rPr>
          <w:rFonts w:ascii="Sanskrit 2003" w:hAnsi="Sanskrit 2003" w:cs="Sanskrit 2003"/>
          <w:b/>
          <w:bCs/>
          <w:color w:val="FF0000"/>
          <w:sz w:val="36"/>
          <w:szCs w:val="32"/>
          <w:lang w:bidi="sa-IN"/>
        </w:rPr>
        <w:t>:</w:t>
      </w:r>
      <w:r w:rsidRPr="00AC4226">
        <w:rPr>
          <w:rFonts w:ascii="Sanskrit 2003" w:hAnsi="Sanskrit 2003" w:cs="Sanskrit 2003"/>
          <w:b/>
          <w:bCs/>
          <w:color w:val="FF0000"/>
          <w:sz w:val="36"/>
          <w:szCs w:val="32"/>
          <w:cs/>
          <w:lang w:bidi="sa-IN"/>
        </w:rPr>
        <w:t>-[9-55]</w:t>
      </w:r>
      <w:bookmarkEnd w:id="36"/>
    </w:p>
    <w:p w14:paraId="209781DD" w14:textId="77777777" w:rsidR="00E9400C" w:rsidRPr="00AC4226" w:rsidRDefault="00E9400C" w:rsidP="007C105A">
      <w:pPr>
        <w:pStyle w:val="S16S"/>
      </w:pPr>
      <w:r w:rsidRPr="00AC4226">
        <w:rPr>
          <w:cs/>
        </w:rPr>
        <w:t>चोदयन्तमथ गन्तुमादरात् तत्र धर्म</w:t>
      </w:r>
      <w:r w:rsidRPr="00AC4226">
        <w:t>-</w:t>
      </w:r>
      <w:r w:rsidRPr="00AC4226">
        <w:rPr>
          <w:cs/>
        </w:rPr>
        <w:t>जमजं प्रणम्य सः</w:t>
      </w:r>
      <w:r w:rsidR="00D766AC" w:rsidRPr="00AC4226">
        <w:rPr>
          <w:cs/>
        </w:rPr>
        <w:t>।</w:t>
      </w:r>
      <w:r w:rsidR="002A5300" w:rsidRPr="00AC4226">
        <w:rPr>
          <w:cs/>
        </w:rPr>
        <w:br/>
      </w:r>
      <w:r w:rsidRPr="00AC4226">
        <w:rPr>
          <w:cs/>
        </w:rPr>
        <w:t>सौख्य</w:t>
      </w:r>
      <w:r w:rsidRPr="00AC4226">
        <w:t>-</w:t>
      </w:r>
      <w:r w:rsidRPr="00AC4226">
        <w:rPr>
          <w:cs/>
        </w:rPr>
        <w:t>तीर्थ</w:t>
      </w:r>
      <w:r w:rsidRPr="00AC4226">
        <w:t>-</w:t>
      </w:r>
      <w:r w:rsidRPr="00AC4226">
        <w:rPr>
          <w:cs/>
        </w:rPr>
        <w:t>कवि</w:t>
      </w:r>
      <w:r w:rsidRPr="00AC4226">
        <w:t>-</w:t>
      </w:r>
      <w:r w:rsidRPr="00AC4226">
        <w:rPr>
          <w:cs/>
        </w:rPr>
        <w:t>लोक</w:t>
      </w:r>
      <w:r w:rsidRPr="00AC4226">
        <w:t>-</w:t>
      </w:r>
      <w:r w:rsidRPr="00AC4226">
        <w:rPr>
          <w:cs/>
        </w:rPr>
        <w:t>नायको वेद</w:t>
      </w:r>
      <w:r w:rsidRPr="00AC4226">
        <w:t>-</w:t>
      </w:r>
      <w:r w:rsidRPr="00AC4226">
        <w:rPr>
          <w:cs/>
        </w:rPr>
        <w:t>नायक</w:t>
      </w:r>
      <w:r w:rsidRPr="00AC4226">
        <w:t>-</w:t>
      </w:r>
      <w:r w:rsidRPr="00AC4226">
        <w:rPr>
          <w:cs/>
        </w:rPr>
        <w:t>पुरस्सरो ययौ</w:t>
      </w:r>
      <w:r w:rsidR="00D766AC" w:rsidRPr="00AC4226">
        <w:rPr>
          <w:cs/>
        </w:rPr>
        <w:t>॥</w:t>
      </w:r>
      <w:r w:rsidR="008C4154" w:rsidRPr="00AC4226">
        <w:rPr>
          <w:cs/>
        </w:rPr>
        <w:t>9-</w:t>
      </w:r>
      <w:r w:rsidRPr="00AC4226">
        <w:t>1</w:t>
      </w:r>
      <w:r w:rsidR="0051754E" w:rsidRPr="00AC4226">
        <w:rPr>
          <w:cs/>
        </w:rPr>
        <w:t>॥</w:t>
      </w:r>
    </w:p>
    <w:p w14:paraId="6F5DB8CC" w14:textId="77777777" w:rsidR="008C4154" w:rsidRPr="00AC4226" w:rsidRDefault="008C4154" w:rsidP="00EC4553">
      <w:pPr>
        <w:pStyle w:val="EngText"/>
      </w:pPr>
      <w:r w:rsidRPr="00AC4226">
        <w:rPr>
          <w:cs/>
        </w:rPr>
        <w:lastRenderedPageBreak/>
        <w:t xml:space="preserve">9-1. </w:t>
      </w:r>
      <w:r w:rsidRPr="00AC4226">
        <w:t xml:space="preserve">Then, </w:t>
      </w:r>
      <w:r w:rsidR="00F978AC" w:rsidRPr="00AC4226">
        <w:t>Anand</w:t>
      </w:r>
      <w:r w:rsidR="00A3471A">
        <w:t>a</w:t>
      </w:r>
      <w:r w:rsidR="00F978AC" w:rsidRPr="00AC4226">
        <w:t>tirtha</w:t>
      </w:r>
      <w:r w:rsidRPr="00AC4226">
        <w:t xml:space="preserve"> the pre-eminent among the wise kneeling in all devotion before Lord Narayana the birthless, the son of God Yama urging him to go back (to preach the virtuous) moved on with Lord Vedavyasa in the forefront of his abode.</w:t>
      </w:r>
    </w:p>
    <w:p w14:paraId="79876F2E" w14:textId="77777777" w:rsidR="00E9400C" w:rsidRPr="00AC4226" w:rsidRDefault="00E9400C" w:rsidP="007C105A">
      <w:pPr>
        <w:pStyle w:val="S16S"/>
      </w:pPr>
      <w:r w:rsidRPr="00AC4226">
        <w:rPr>
          <w:cs/>
        </w:rPr>
        <w:t>आश्रमान्तरमवाप्य कृष्णतः श्राव्यमेष सकलं च शुश्रुवान्</w:t>
      </w:r>
      <w:r w:rsidR="002A5300" w:rsidRPr="00AC4226">
        <w:rPr>
          <w:cs/>
        </w:rPr>
        <w:t>।</w:t>
      </w:r>
      <w:r w:rsidR="002A5300" w:rsidRPr="00AC4226">
        <w:rPr>
          <w:cs/>
        </w:rPr>
        <w:br/>
      </w:r>
      <w:r w:rsidRPr="00AC4226">
        <w:rPr>
          <w:cs/>
        </w:rPr>
        <w:t>चित्त</w:t>
      </w:r>
      <w:r w:rsidRPr="00AC4226">
        <w:t>-</w:t>
      </w:r>
      <w:r w:rsidRPr="00AC4226">
        <w:rPr>
          <w:cs/>
        </w:rPr>
        <w:t>वृत्तिमनु</w:t>
      </w:r>
      <w:r w:rsidRPr="00AC4226">
        <w:t>-</w:t>
      </w:r>
      <w:r w:rsidRPr="00AC4226">
        <w:rPr>
          <w:cs/>
        </w:rPr>
        <w:t>वृत्ति</w:t>
      </w:r>
      <w:r w:rsidRPr="00AC4226">
        <w:t>-</w:t>
      </w:r>
      <w:r w:rsidRPr="00AC4226">
        <w:rPr>
          <w:cs/>
        </w:rPr>
        <w:t>मान् गुरोः साध्ववेत्य गमनोन्मुखो</w:t>
      </w:r>
      <w:r w:rsidR="007A4C1E" w:rsidRPr="00AC4226">
        <w:rPr>
          <w:cs/>
        </w:rPr>
        <w:t>ऽ</w:t>
      </w:r>
      <w:r w:rsidRPr="00AC4226">
        <w:rPr>
          <w:cs/>
        </w:rPr>
        <w:t>भवत्</w:t>
      </w:r>
      <w:r w:rsidR="00D766AC" w:rsidRPr="00AC4226">
        <w:rPr>
          <w:cs/>
        </w:rPr>
        <w:t>॥</w:t>
      </w:r>
      <w:r w:rsidR="008C4154" w:rsidRPr="00AC4226">
        <w:rPr>
          <w:cs/>
        </w:rPr>
        <w:t>9-</w:t>
      </w:r>
      <w:r w:rsidRPr="00AC4226">
        <w:t>2</w:t>
      </w:r>
      <w:r w:rsidR="0051754E" w:rsidRPr="00AC4226">
        <w:rPr>
          <w:cs/>
        </w:rPr>
        <w:t>॥</w:t>
      </w:r>
    </w:p>
    <w:p w14:paraId="5BC12854" w14:textId="77777777" w:rsidR="008C4154" w:rsidRPr="00AC4226" w:rsidRDefault="008C4154" w:rsidP="00EC4553">
      <w:pPr>
        <w:pStyle w:val="EngText"/>
      </w:pPr>
      <w:r w:rsidRPr="00AC4226">
        <w:t xml:space="preserve">9-2. Reaching Vyasashrama, </w:t>
      </w:r>
      <w:r w:rsidR="00A3471A">
        <w:t>Anandatirtha</w:t>
      </w:r>
      <w:r w:rsidRPr="00AC4226">
        <w:t xml:space="preserve"> realizing the disposition of the </w:t>
      </w:r>
      <w:r w:rsidR="00F978AC" w:rsidRPr="00AC4226">
        <w:t>mind</w:t>
      </w:r>
      <w:r w:rsidRPr="00AC4226">
        <w:t xml:space="preserve"> of his preceptor </w:t>
      </w:r>
      <w:r w:rsidR="00A3471A">
        <w:t>Vas</w:t>
      </w:r>
      <w:r w:rsidR="00F978AC" w:rsidRPr="00AC4226">
        <w:t>is</w:t>
      </w:r>
      <w:r w:rsidR="00A3471A">
        <w:t>h</w:t>
      </w:r>
      <w:r w:rsidR="00F978AC" w:rsidRPr="00AC4226">
        <w:t>ta</w:t>
      </w:r>
      <w:r w:rsidRPr="00AC4226">
        <w:t>-Krishna and acting in accordance with it, listened (</w:t>
      </w:r>
      <w:r w:rsidR="00A3471A">
        <w:t>i</w:t>
      </w:r>
      <w:r w:rsidRPr="00AC4226">
        <w:t>n all earnestness) to all his desired discourses and prepared himself to return.</w:t>
      </w:r>
    </w:p>
    <w:p w14:paraId="1C34F8A8" w14:textId="77777777" w:rsidR="00E9400C" w:rsidRPr="00AC4226" w:rsidRDefault="00E9400C" w:rsidP="007C105A">
      <w:pPr>
        <w:pStyle w:val="S16S"/>
      </w:pPr>
      <w:r w:rsidRPr="00AC4226">
        <w:rPr>
          <w:cs/>
        </w:rPr>
        <w:t>मन्द</w:t>
      </w:r>
      <w:r w:rsidRPr="00AC4226">
        <w:t>-</w:t>
      </w:r>
      <w:r w:rsidRPr="00AC4226">
        <w:rPr>
          <w:cs/>
        </w:rPr>
        <w:t>हास</w:t>
      </w:r>
      <w:r w:rsidRPr="00AC4226">
        <w:t>-</w:t>
      </w:r>
      <w:r w:rsidRPr="00AC4226">
        <w:rPr>
          <w:cs/>
        </w:rPr>
        <w:t>मृदु</w:t>
      </w:r>
      <w:r w:rsidRPr="00AC4226">
        <w:t>-</w:t>
      </w:r>
      <w:r w:rsidRPr="00AC4226">
        <w:rPr>
          <w:cs/>
        </w:rPr>
        <w:t>सुन्दराननम् वन्दनीयमभि</w:t>
      </w:r>
      <w:r w:rsidRPr="00AC4226">
        <w:t>-</w:t>
      </w:r>
      <w:r w:rsidRPr="00AC4226">
        <w:rPr>
          <w:cs/>
        </w:rPr>
        <w:t>वन्द्य सत्</w:t>
      </w:r>
      <w:r w:rsidRPr="00AC4226">
        <w:t>-</w:t>
      </w:r>
      <w:r w:rsidRPr="00AC4226">
        <w:rPr>
          <w:cs/>
        </w:rPr>
        <w:t>पतिम्</w:t>
      </w:r>
      <w:r w:rsidR="00D766AC" w:rsidRPr="00AC4226">
        <w:rPr>
          <w:cs/>
        </w:rPr>
        <w:t>।</w:t>
      </w:r>
      <w:r w:rsidR="002A5300" w:rsidRPr="00AC4226">
        <w:rPr>
          <w:cs/>
        </w:rPr>
        <w:br/>
      </w:r>
      <w:r w:rsidRPr="00AC4226">
        <w:rPr>
          <w:cs/>
        </w:rPr>
        <w:t>प्राज्ञ</w:t>
      </w:r>
      <w:r w:rsidRPr="00AC4226">
        <w:t>-</w:t>
      </w:r>
      <w:r w:rsidRPr="00AC4226">
        <w:rPr>
          <w:cs/>
        </w:rPr>
        <w:t>मौलि</w:t>
      </w:r>
      <w:r w:rsidRPr="00AC4226">
        <w:t>-</w:t>
      </w:r>
      <w:r w:rsidRPr="00AC4226">
        <w:rPr>
          <w:cs/>
        </w:rPr>
        <w:t>मणिरभ्यनुज्ञया तस्य तावदगमन्महा</w:t>
      </w:r>
      <w:r w:rsidRPr="00AC4226">
        <w:t>-</w:t>
      </w:r>
      <w:r w:rsidRPr="00AC4226">
        <w:rPr>
          <w:cs/>
        </w:rPr>
        <w:t>मतिः</w:t>
      </w:r>
      <w:r w:rsidR="00D766AC" w:rsidRPr="00AC4226">
        <w:rPr>
          <w:cs/>
        </w:rPr>
        <w:t>॥</w:t>
      </w:r>
      <w:r w:rsidR="008C4154" w:rsidRPr="00AC4226">
        <w:rPr>
          <w:cs/>
        </w:rPr>
        <w:t>9-</w:t>
      </w:r>
      <w:r w:rsidRPr="00AC4226">
        <w:t>3</w:t>
      </w:r>
      <w:r w:rsidR="0051754E" w:rsidRPr="00AC4226">
        <w:rPr>
          <w:cs/>
        </w:rPr>
        <w:t>॥</w:t>
      </w:r>
    </w:p>
    <w:p w14:paraId="37340C37" w14:textId="77777777" w:rsidR="008C4154" w:rsidRPr="00AC4226" w:rsidRDefault="008C4154" w:rsidP="00EC4553">
      <w:pPr>
        <w:pStyle w:val="EngText"/>
      </w:pPr>
      <w:r w:rsidRPr="00AC4226">
        <w:t xml:space="preserve">9-3. Poornaprajna the crest-Jewel of the erudites, with his placid lovely face beaming with his </w:t>
      </w:r>
      <w:r w:rsidR="00F978AC" w:rsidRPr="00AC4226">
        <w:t>pleasant</w:t>
      </w:r>
      <w:r w:rsidRPr="00AC4226">
        <w:t xml:space="preserve"> smile, the supreme among the learned </w:t>
      </w:r>
      <w:r w:rsidR="00F978AC" w:rsidRPr="00AC4226">
        <w:t>worthy</w:t>
      </w:r>
      <w:r w:rsidRPr="00AC4226">
        <w:t xml:space="preserve"> of utmost respect, bowed to Lord Vedavyasa and left the place with his permission.</w:t>
      </w:r>
    </w:p>
    <w:p w14:paraId="62C562E2" w14:textId="77777777" w:rsidR="00E9400C" w:rsidRPr="00AC4226" w:rsidRDefault="00E9400C" w:rsidP="007C105A">
      <w:pPr>
        <w:pStyle w:val="S16S"/>
      </w:pPr>
      <w:r w:rsidRPr="00AC4226">
        <w:rPr>
          <w:cs/>
        </w:rPr>
        <w:t>तस्य</w:t>
      </w:r>
      <w:r w:rsidR="001D5115">
        <w:t xml:space="preserve"> </w:t>
      </w:r>
      <w:r w:rsidRPr="00AC4226">
        <w:rPr>
          <w:cs/>
        </w:rPr>
        <w:t>वल्लभ</w:t>
      </w:r>
      <w:r w:rsidRPr="00AC4226">
        <w:t>-</w:t>
      </w:r>
      <w:r w:rsidRPr="00AC4226">
        <w:rPr>
          <w:cs/>
        </w:rPr>
        <w:t>तमा</w:t>
      </w:r>
      <w:r w:rsidR="007A4C1E" w:rsidRPr="00AC4226">
        <w:rPr>
          <w:cs/>
        </w:rPr>
        <w:t>ऽऽ</w:t>
      </w:r>
      <w:r w:rsidRPr="00AC4226">
        <w:rPr>
          <w:cs/>
        </w:rPr>
        <w:t>स वास</w:t>
      </w:r>
      <w:r w:rsidRPr="00AC4226">
        <w:t>-</w:t>
      </w:r>
      <w:r w:rsidRPr="00AC4226">
        <w:rPr>
          <w:cs/>
        </w:rPr>
        <w:t>भूः मानसात् पृथुल</w:t>
      </w:r>
      <w:r w:rsidRPr="00AC4226">
        <w:t>-</w:t>
      </w:r>
      <w:r w:rsidRPr="00AC4226">
        <w:rPr>
          <w:cs/>
        </w:rPr>
        <w:t>मानसस्य नो</w:t>
      </w:r>
      <w:r w:rsidR="00D766AC" w:rsidRPr="00AC4226">
        <w:rPr>
          <w:cs/>
        </w:rPr>
        <w:t>।</w:t>
      </w:r>
      <w:r w:rsidR="002A5300" w:rsidRPr="00AC4226">
        <w:rPr>
          <w:cs/>
        </w:rPr>
        <w:br/>
      </w:r>
      <w:r w:rsidR="001D5115">
        <w:rPr>
          <w:cs/>
        </w:rPr>
        <w:t>नात्यजत</w:t>
      </w:r>
      <w:r w:rsidR="001D5115">
        <w:rPr>
          <w:rFonts w:hint="cs"/>
          <w:cs/>
        </w:rPr>
        <w:t>्</w:t>
      </w:r>
      <w:r w:rsidR="001D5115">
        <w:t xml:space="preserve"> </w:t>
      </w:r>
      <w:r w:rsidRPr="00AC4226">
        <w:rPr>
          <w:cs/>
        </w:rPr>
        <w:t>क्षणमपि ह्यसाविदं नैष नाथ</w:t>
      </w:r>
      <w:r w:rsidRPr="00AC4226">
        <w:t>-</w:t>
      </w:r>
      <w:r w:rsidRPr="00AC4226">
        <w:rPr>
          <w:cs/>
        </w:rPr>
        <w:t>विरही ततो</w:t>
      </w:r>
      <w:r w:rsidR="007A4C1E" w:rsidRPr="00AC4226">
        <w:rPr>
          <w:cs/>
        </w:rPr>
        <w:t>ऽ</w:t>
      </w:r>
      <w:r w:rsidR="001D5115">
        <w:rPr>
          <w:rFonts w:hint="cs"/>
          <w:cs/>
        </w:rPr>
        <w:t>भ</w:t>
      </w:r>
      <w:r w:rsidRPr="00AC4226">
        <w:rPr>
          <w:cs/>
        </w:rPr>
        <w:t>वत्</w:t>
      </w:r>
      <w:r w:rsidR="00D766AC" w:rsidRPr="00AC4226">
        <w:rPr>
          <w:cs/>
        </w:rPr>
        <w:t>॥</w:t>
      </w:r>
      <w:r w:rsidR="008C4154" w:rsidRPr="00AC4226">
        <w:rPr>
          <w:cs/>
        </w:rPr>
        <w:t>9-</w:t>
      </w:r>
      <w:r w:rsidRPr="00AC4226">
        <w:t>4</w:t>
      </w:r>
      <w:r w:rsidR="0051754E" w:rsidRPr="00AC4226">
        <w:rPr>
          <w:cs/>
        </w:rPr>
        <w:t>॥</w:t>
      </w:r>
    </w:p>
    <w:p w14:paraId="496F6E30" w14:textId="77777777" w:rsidR="008C4154" w:rsidRPr="00AC4226" w:rsidRDefault="008C4154" w:rsidP="00EC4553">
      <w:pPr>
        <w:pStyle w:val="EngText"/>
      </w:pPr>
      <w:r w:rsidRPr="00AC4226">
        <w:t xml:space="preserve">9-4. </w:t>
      </w:r>
      <w:r w:rsidR="004916BD" w:rsidRPr="00AC4226">
        <w:t>Poornaprajna’s</w:t>
      </w:r>
      <w:r w:rsidR="00757C8F" w:rsidRPr="00AC4226">
        <w:t xml:space="preserve"> pure mind, the supreme, permanent (which He did not desert even for a moment) abode of Lord Vedavyasa, did not (even accidentally) suffer (mental) separation from his master (Lord Vedavyasa), (though physically he left him to go to Badari).</w:t>
      </w:r>
    </w:p>
    <w:p w14:paraId="52E30B77" w14:textId="77777777" w:rsidR="00E9400C" w:rsidRPr="00AC4226" w:rsidRDefault="00E9400C" w:rsidP="007C105A">
      <w:pPr>
        <w:pStyle w:val="S16S"/>
      </w:pPr>
      <w:r w:rsidRPr="00AC4226">
        <w:rPr>
          <w:cs/>
        </w:rPr>
        <w:t>वीर</w:t>
      </w:r>
      <w:r w:rsidRPr="00AC4226">
        <w:t>-</w:t>
      </w:r>
      <w:r w:rsidRPr="00AC4226">
        <w:rPr>
          <w:cs/>
        </w:rPr>
        <w:t>दृष्टि</w:t>
      </w:r>
      <w:r w:rsidRPr="00AC4226">
        <w:t>-</w:t>
      </w:r>
      <w:r w:rsidRPr="00AC4226">
        <w:rPr>
          <w:cs/>
        </w:rPr>
        <w:t>कृत</w:t>
      </w:r>
      <w:r w:rsidRPr="00AC4226">
        <w:t>-</w:t>
      </w:r>
      <w:r w:rsidRPr="00AC4226">
        <w:rPr>
          <w:cs/>
        </w:rPr>
        <w:t>सिंह</w:t>
      </w:r>
      <w:r w:rsidRPr="00AC4226">
        <w:t>-</w:t>
      </w:r>
      <w:r w:rsidRPr="00AC4226">
        <w:rPr>
          <w:cs/>
        </w:rPr>
        <w:t>विभ्रमः शान्त</w:t>
      </w:r>
      <w:r w:rsidRPr="00AC4226">
        <w:t>-</w:t>
      </w:r>
      <w:r w:rsidRPr="00AC4226">
        <w:rPr>
          <w:cs/>
        </w:rPr>
        <w:t>दृष्टि</w:t>
      </w:r>
      <w:r w:rsidRPr="00AC4226">
        <w:t>-</w:t>
      </w:r>
      <w:r w:rsidRPr="00AC4226">
        <w:rPr>
          <w:cs/>
        </w:rPr>
        <w:t>कृत</w:t>
      </w:r>
      <w:r w:rsidRPr="00AC4226">
        <w:t>-</w:t>
      </w:r>
      <w:r w:rsidRPr="00AC4226">
        <w:rPr>
          <w:cs/>
        </w:rPr>
        <w:t>शान्त</w:t>
      </w:r>
      <w:r w:rsidRPr="00AC4226">
        <w:t>-</w:t>
      </w:r>
      <w:r w:rsidRPr="00AC4226">
        <w:rPr>
          <w:cs/>
        </w:rPr>
        <w:t>सम्मदः</w:t>
      </w:r>
      <w:r w:rsidR="00D766AC" w:rsidRPr="00AC4226">
        <w:rPr>
          <w:cs/>
        </w:rPr>
        <w:t>।</w:t>
      </w:r>
      <w:r w:rsidR="002A5300" w:rsidRPr="00AC4226">
        <w:rPr>
          <w:cs/>
        </w:rPr>
        <w:br/>
      </w:r>
      <w:r w:rsidRPr="00AC4226">
        <w:rPr>
          <w:cs/>
        </w:rPr>
        <w:t>तत्र</w:t>
      </w:r>
      <w:r w:rsidRPr="00AC4226">
        <w:t>-</w:t>
      </w:r>
      <w:r w:rsidRPr="00AC4226">
        <w:rPr>
          <w:cs/>
        </w:rPr>
        <w:t>तत्र पथि पथ्य</w:t>
      </w:r>
      <w:r w:rsidRPr="00AC4226">
        <w:t>-</w:t>
      </w:r>
      <w:r w:rsidRPr="00AC4226">
        <w:rPr>
          <w:cs/>
        </w:rPr>
        <w:t>विभ्रमः पर्वतादव</w:t>
      </w:r>
      <w:r w:rsidRPr="00AC4226">
        <w:t>-</w:t>
      </w:r>
      <w:r w:rsidRPr="00AC4226">
        <w:rPr>
          <w:cs/>
        </w:rPr>
        <w:t>ततार</w:t>
      </w:r>
      <w:r w:rsidR="001D5115">
        <w:rPr>
          <w:rFonts w:hint="cs"/>
          <w:cs/>
        </w:rPr>
        <w:t xml:space="preserve"> </w:t>
      </w:r>
      <w:r w:rsidRPr="00AC4226">
        <w:rPr>
          <w:cs/>
        </w:rPr>
        <w:t>सर्व</w:t>
      </w:r>
      <w:r w:rsidRPr="00AC4226">
        <w:t>-</w:t>
      </w:r>
      <w:r w:rsidRPr="00AC4226">
        <w:rPr>
          <w:cs/>
        </w:rPr>
        <w:t>धीः</w:t>
      </w:r>
      <w:r w:rsidR="00D766AC" w:rsidRPr="00AC4226">
        <w:rPr>
          <w:cs/>
        </w:rPr>
        <w:t>॥</w:t>
      </w:r>
      <w:r w:rsidR="008C4154" w:rsidRPr="00AC4226">
        <w:rPr>
          <w:cs/>
        </w:rPr>
        <w:t>9-</w:t>
      </w:r>
      <w:r w:rsidRPr="00AC4226">
        <w:t>5</w:t>
      </w:r>
      <w:r w:rsidR="0051754E" w:rsidRPr="00AC4226">
        <w:rPr>
          <w:cs/>
        </w:rPr>
        <w:t>॥</w:t>
      </w:r>
    </w:p>
    <w:p w14:paraId="6B3BC0E0" w14:textId="77777777" w:rsidR="00757C8F" w:rsidRPr="00AC4226" w:rsidRDefault="00757C8F" w:rsidP="00EC4553">
      <w:pPr>
        <w:pStyle w:val="EngText"/>
      </w:pPr>
      <w:r w:rsidRPr="00AC4226">
        <w:t xml:space="preserve">9-5. Poornaprajna scaled down the Himalaya </w:t>
      </w:r>
      <w:r w:rsidR="00F978AC" w:rsidRPr="00AC4226">
        <w:t>Mountains</w:t>
      </w:r>
      <w:r w:rsidRPr="00AC4226">
        <w:t xml:space="preserve"> on his way back looking like a sporting lion to ferocious animals and a pleasing person to gentle ones.</w:t>
      </w:r>
    </w:p>
    <w:p w14:paraId="6E6339BF" w14:textId="77777777" w:rsidR="00E9400C" w:rsidRPr="00AC4226" w:rsidRDefault="00E9400C" w:rsidP="007C105A">
      <w:pPr>
        <w:pStyle w:val="S16S"/>
      </w:pPr>
      <w:r w:rsidRPr="00AC4226">
        <w:rPr>
          <w:cs/>
        </w:rPr>
        <w:t>वानरेन्द्र इव तीर्ण</w:t>
      </w:r>
      <w:r w:rsidRPr="00AC4226">
        <w:t>-</w:t>
      </w:r>
      <w:r w:rsidRPr="00AC4226">
        <w:rPr>
          <w:cs/>
        </w:rPr>
        <w:t>वारिधिः वासुदेव इव रत्न</w:t>
      </w:r>
      <w:r w:rsidRPr="00AC4226">
        <w:t>-</w:t>
      </w:r>
      <w:r w:rsidRPr="00AC4226">
        <w:rPr>
          <w:cs/>
        </w:rPr>
        <w:t>राजवान्</w:t>
      </w:r>
      <w:r w:rsidR="00D766AC" w:rsidRPr="00AC4226">
        <w:rPr>
          <w:cs/>
        </w:rPr>
        <w:t>।</w:t>
      </w:r>
      <w:r w:rsidR="002A5300" w:rsidRPr="00AC4226">
        <w:rPr>
          <w:cs/>
        </w:rPr>
        <w:br/>
      </w:r>
      <w:r w:rsidRPr="00AC4226">
        <w:rPr>
          <w:cs/>
        </w:rPr>
        <w:t>भीमसेन इव सून</w:t>
      </w:r>
      <w:r w:rsidRPr="00AC4226">
        <w:t>-</w:t>
      </w:r>
      <w:r w:rsidRPr="00AC4226">
        <w:rPr>
          <w:cs/>
        </w:rPr>
        <w:t>वर्य</w:t>
      </w:r>
      <w:r w:rsidRPr="00AC4226">
        <w:t>-</w:t>
      </w:r>
      <w:r w:rsidR="004215C6">
        <w:rPr>
          <w:cs/>
        </w:rPr>
        <w:t>हृत् निर्वृ</w:t>
      </w:r>
      <w:r w:rsidRPr="00AC4226">
        <w:rPr>
          <w:cs/>
        </w:rPr>
        <w:t>त्तिं स्व</w:t>
      </w:r>
      <w:r w:rsidRPr="00AC4226">
        <w:t>-</w:t>
      </w:r>
      <w:r w:rsidRPr="00AC4226">
        <w:rPr>
          <w:cs/>
        </w:rPr>
        <w:t>जनमानिनाय सः</w:t>
      </w:r>
      <w:r w:rsidR="00D766AC" w:rsidRPr="00AC4226">
        <w:rPr>
          <w:cs/>
        </w:rPr>
        <w:t>॥</w:t>
      </w:r>
      <w:r w:rsidR="008C4154" w:rsidRPr="00AC4226">
        <w:rPr>
          <w:cs/>
        </w:rPr>
        <w:t>9-</w:t>
      </w:r>
      <w:r w:rsidRPr="00AC4226">
        <w:t>6</w:t>
      </w:r>
      <w:r w:rsidR="0051754E" w:rsidRPr="00AC4226">
        <w:rPr>
          <w:cs/>
        </w:rPr>
        <w:t>॥</w:t>
      </w:r>
    </w:p>
    <w:p w14:paraId="6FAB55A3" w14:textId="77777777" w:rsidR="00757C8F" w:rsidRPr="00AC4226" w:rsidRDefault="00757C8F" w:rsidP="00EC4553">
      <w:pPr>
        <w:pStyle w:val="EngText"/>
      </w:pPr>
      <w:r w:rsidRPr="00AC4226">
        <w:t xml:space="preserve">9-6. Madhwacharya delighted his disappointed disciples like </w:t>
      </w:r>
      <w:r w:rsidR="00F978AC" w:rsidRPr="00AC4226">
        <w:t>Satyatirtha</w:t>
      </w:r>
      <w:r w:rsidRPr="00AC4226">
        <w:t xml:space="preserve"> by his return, like Hanuman gladdening the anxious monkey-chiefs by </w:t>
      </w:r>
      <w:r w:rsidR="00F978AC" w:rsidRPr="00AC4226">
        <w:t>crossing</w:t>
      </w:r>
      <w:r w:rsidRPr="00AC4226">
        <w:t xml:space="preserve"> </w:t>
      </w:r>
      <w:r w:rsidRPr="00AC4226">
        <w:lastRenderedPageBreak/>
        <w:t>the ocean like Sri Krishna pleasing the Yadavas and Vasudeva by handing over the much coveted S</w:t>
      </w:r>
      <w:r w:rsidR="00F978AC" w:rsidRPr="00AC4226">
        <w:t>h</w:t>
      </w:r>
      <w:r w:rsidRPr="00AC4226">
        <w:t>yamantaka jewel and like Bhimasena gratifying (Dharmaraja and Droupadi) by bringing the Sougandhika flowers.</w:t>
      </w:r>
    </w:p>
    <w:p w14:paraId="1B0134CB" w14:textId="77777777" w:rsidR="00E9400C" w:rsidRPr="00AC4226" w:rsidRDefault="00E9400C" w:rsidP="007C105A">
      <w:pPr>
        <w:pStyle w:val="S16S"/>
      </w:pPr>
      <w:r w:rsidRPr="00AC4226">
        <w:rPr>
          <w:cs/>
        </w:rPr>
        <w:t>अग्निशर्म</w:t>
      </w:r>
      <w:r w:rsidRPr="00AC4226">
        <w:t>-</w:t>
      </w:r>
      <w:r w:rsidRPr="00AC4226">
        <w:rPr>
          <w:cs/>
        </w:rPr>
        <w:t>मुख</w:t>
      </w:r>
      <w:r w:rsidRPr="00AC4226">
        <w:t>-</w:t>
      </w:r>
      <w:r w:rsidRPr="00AC4226">
        <w:rPr>
          <w:cs/>
        </w:rPr>
        <w:t>पञ्चषैर्द्विजैः अन्नमाहृतमलं पृथक् समम्</w:t>
      </w:r>
      <w:r w:rsidR="00D766AC" w:rsidRPr="00AC4226">
        <w:rPr>
          <w:cs/>
        </w:rPr>
        <w:t>।</w:t>
      </w:r>
      <w:r w:rsidR="002A5300" w:rsidRPr="00AC4226">
        <w:rPr>
          <w:cs/>
        </w:rPr>
        <w:br/>
      </w:r>
      <w:r w:rsidRPr="00AC4226">
        <w:rPr>
          <w:cs/>
        </w:rPr>
        <w:t>कृत्स्नमाददयमित्यविस्मयः कृत्समत्तुमलमेष हि क्षये</w:t>
      </w:r>
      <w:r w:rsidR="00D766AC" w:rsidRPr="00AC4226">
        <w:rPr>
          <w:cs/>
        </w:rPr>
        <w:t>॥</w:t>
      </w:r>
      <w:r w:rsidR="008C4154" w:rsidRPr="00AC4226">
        <w:rPr>
          <w:cs/>
        </w:rPr>
        <w:t>9-</w:t>
      </w:r>
      <w:r w:rsidRPr="00AC4226">
        <w:t>7</w:t>
      </w:r>
      <w:r w:rsidR="0051754E" w:rsidRPr="00AC4226">
        <w:rPr>
          <w:cs/>
        </w:rPr>
        <w:t>॥</w:t>
      </w:r>
    </w:p>
    <w:p w14:paraId="18531CDA" w14:textId="77777777" w:rsidR="00757C8F" w:rsidRPr="00AC4226" w:rsidRDefault="00757C8F" w:rsidP="00EC4553">
      <w:pPr>
        <w:pStyle w:val="EngText"/>
      </w:pPr>
      <w:r w:rsidRPr="00AC4226">
        <w:t xml:space="preserve">9-7. That Madhwacharya to the satisfaction of his devotees consumed the entire food brought as alms </w:t>
      </w:r>
      <w:r w:rsidR="00F978AC" w:rsidRPr="00AC4226">
        <w:t>by</w:t>
      </w:r>
      <w:r w:rsidRPr="00AC4226">
        <w:t xml:space="preserve"> the five or six Brahmins </w:t>
      </w:r>
      <w:r w:rsidR="00F978AC" w:rsidRPr="00AC4226">
        <w:t>Agni Sharma</w:t>
      </w:r>
      <w:r w:rsidRPr="00AC4226">
        <w:t xml:space="preserve"> and others severally to cater to all of his disciples including </w:t>
      </w:r>
      <w:r w:rsidR="00F978AC" w:rsidRPr="00AC4226">
        <w:t>him</w:t>
      </w:r>
      <w:r w:rsidRPr="00AC4226">
        <w:t xml:space="preserve"> is no marvel since he devours the entire universe consisting of the sentient and the non-sentient objects at the time of deluge.</w:t>
      </w:r>
    </w:p>
    <w:p w14:paraId="47868726" w14:textId="77777777" w:rsidR="00757C8F" w:rsidRPr="00AC4226" w:rsidRDefault="00757C8F" w:rsidP="00EC4553">
      <w:pPr>
        <w:pStyle w:val="EngText"/>
      </w:pPr>
      <w:r w:rsidRPr="00AC4226">
        <w:t>(Verses 8-12 that describe the exquisite commentary of Madhwacharya on the Brahmasutras, constitute an Antya-Kulka)</w:t>
      </w:r>
    </w:p>
    <w:p w14:paraId="0EFBA03D" w14:textId="77777777" w:rsidR="00E9400C" w:rsidRPr="00AC4226" w:rsidRDefault="00E9400C" w:rsidP="007C105A">
      <w:pPr>
        <w:pStyle w:val="S16S"/>
      </w:pPr>
      <w:r w:rsidRPr="00AC4226">
        <w:rPr>
          <w:cs/>
        </w:rPr>
        <w:t>व्यासदेव</w:t>
      </w:r>
      <w:r w:rsidRPr="00AC4226">
        <w:t>-</w:t>
      </w:r>
      <w:r w:rsidRPr="00AC4226">
        <w:rPr>
          <w:cs/>
        </w:rPr>
        <w:t>हृदयाति</w:t>
      </w:r>
      <w:r w:rsidRPr="00AC4226">
        <w:t>-</w:t>
      </w:r>
      <w:r w:rsidRPr="00AC4226">
        <w:rPr>
          <w:cs/>
        </w:rPr>
        <w:t>वल्लभं वासुदेवमगणय्य</w:t>
      </w:r>
      <w:r w:rsidRPr="00AC4226">
        <w:t>-</w:t>
      </w:r>
      <w:r w:rsidRPr="00AC4226">
        <w:rPr>
          <w:cs/>
        </w:rPr>
        <w:t>सद्</w:t>
      </w:r>
      <w:r w:rsidRPr="00AC4226">
        <w:t>-</w:t>
      </w:r>
      <w:r w:rsidRPr="00AC4226">
        <w:rPr>
          <w:cs/>
        </w:rPr>
        <w:t>गुणम्</w:t>
      </w:r>
      <w:r w:rsidR="00D766AC" w:rsidRPr="00AC4226">
        <w:rPr>
          <w:cs/>
        </w:rPr>
        <w:t>।</w:t>
      </w:r>
      <w:r w:rsidR="002A5300" w:rsidRPr="00AC4226">
        <w:rPr>
          <w:cs/>
        </w:rPr>
        <w:br/>
      </w:r>
      <w:r w:rsidRPr="00AC4226">
        <w:rPr>
          <w:cs/>
        </w:rPr>
        <w:t>साधयत सकल</w:t>
      </w:r>
      <w:r w:rsidRPr="00AC4226">
        <w:t>-</w:t>
      </w:r>
      <w:r w:rsidRPr="00AC4226">
        <w:rPr>
          <w:cs/>
        </w:rPr>
        <w:t>दोष</w:t>
      </w:r>
      <w:r w:rsidRPr="00AC4226">
        <w:t>-</w:t>
      </w:r>
      <w:r w:rsidRPr="00AC4226">
        <w:rPr>
          <w:cs/>
        </w:rPr>
        <w:t>वर्जितं ज्ञान</w:t>
      </w:r>
      <w:r w:rsidRPr="00AC4226">
        <w:t>-</w:t>
      </w:r>
      <w:r w:rsidRPr="00AC4226">
        <w:rPr>
          <w:cs/>
        </w:rPr>
        <w:t>भक्ति</w:t>
      </w:r>
      <w:r w:rsidRPr="00AC4226">
        <w:t>-</w:t>
      </w:r>
      <w:r w:rsidRPr="00AC4226">
        <w:rPr>
          <w:cs/>
        </w:rPr>
        <w:t>दमनन्त</w:t>
      </w:r>
      <w:r w:rsidRPr="00AC4226">
        <w:t>-</w:t>
      </w:r>
      <w:r w:rsidRPr="00AC4226">
        <w:rPr>
          <w:cs/>
        </w:rPr>
        <w:t>सौख्य</w:t>
      </w:r>
      <w:r w:rsidRPr="00AC4226">
        <w:t>-</w:t>
      </w:r>
      <w:r w:rsidRPr="00AC4226">
        <w:rPr>
          <w:cs/>
        </w:rPr>
        <w:t>दम्</w:t>
      </w:r>
      <w:r w:rsidR="00D766AC" w:rsidRPr="00AC4226">
        <w:rPr>
          <w:cs/>
        </w:rPr>
        <w:t>॥</w:t>
      </w:r>
      <w:r w:rsidR="008C4154" w:rsidRPr="00AC4226">
        <w:rPr>
          <w:cs/>
        </w:rPr>
        <w:t>9-</w:t>
      </w:r>
      <w:r w:rsidRPr="00AC4226">
        <w:t>8</w:t>
      </w:r>
      <w:r w:rsidR="0051754E" w:rsidRPr="00AC4226">
        <w:rPr>
          <w:cs/>
        </w:rPr>
        <w:t>॥</w:t>
      </w:r>
    </w:p>
    <w:p w14:paraId="663EF90F" w14:textId="77777777" w:rsidR="00757C8F" w:rsidRPr="00AC4226" w:rsidRDefault="00757C8F" w:rsidP="00EC4553">
      <w:pPr>
        <w:pStyle w:val="EngText"/>
      </w:pPr>
      <w:r w:rsidRPr="00AC4226">
        <w:t>9-8. Madhwacharya composed the excellent commentary on the Brahma-Sutras, dear to the heart of Lord Vedavyasa bestowing knowledge, devotion and salvation full of bliss, propagating Lord Narayana as the treasure of countles</w:t>
      </w:r>
      <w:r w:rsidR="00AD5116" w:rsidRPr="00AC4226">
        <w:t>s virtues and devoid of defects;</w:t>
      </w:r>
    </w:p>
    <w:p w14:paraId="18E5976F" w14:textId="77777777" w:rsidR="00E9400C" w:rsidRPr="00AC4226" w:rsidRDefault="00E9400C" w:rsidP="007C105A">
      <w:pPr>
        <w:pStyle w:val="S16S"/>
      </w:pPr>
      <w:r w:rsidRPr="00AC4226">
        <w:rPr>
          <w:cs/>
        </w:rPr>
        <w:t>उक्तमुक्तमभिधेयमुत्तमं वेद</w:t>
      </w:r>
      <w:r w:rsidRPr="00AC4226">
        <w:t>-</w:t>
      </w:r>
      <w:r w:rsidRPr="00AC4226">
        <w:rPr>
          <w:cs/>
        </w:rPr>
        <w:t>वाक्यमनु</w:t>
      </w:r>
      <w:r w:rsidRPr="00AC4226">
        <w:t>-</w:t>
      </w:r>
      <w:r w:rsidRPr="00AC4226">
        <w:rPr>
          <w:cs/>
        </w:rPr>
        <w:t>वादयन्म</w:t>
      </w:r>
      <w:r w:rsidR="004215C6">
        <w:rPr>
          <w:rFonts w:hint="cs"/>
          <w:cs/>
        </w:rPr>
        <w:t>ु</w:t>
      </w:r>
      <w:r w:rsidRPr="00AC4226">
        <w:rPr>
          <w:cs/>
        </w:rPr>
        <w:t>हुः</w:t>
      </w:r>
      <w:r w:rsidR="002A5300" w:rsidRPr="00AC4226">
        <w:rPr>
          <w:cs/>
        </w:rPr>
        <w:t>।</w:t>
      </w:r>
      <w:r w:rsidR="002A5300" w:rsidRPr="00AC4226">
        <w:rPr>
          <w:cs/>
        </w:rPr>
        <w:br/>
      </w:r>
      <w:r w:rsidRPr="00AC4226">
        <w:rPr>
          <w:cs/>
        </w:rPr>
        <w:t>व्यञ्जयत् स्मृति</w:t>
      </w:r>
      <w:r w:rsidRPr="00AC4226">
        <w:t>-</w:t>
      </w:r>
      <w:r w:rsidRPr="00AC4226">
        <w:rPr>
          <w:cs/>
        </w:rPr>
        <w:t>वचोभिरञ्जसा तस्य चार्थ</w:t>
      </w:r>
      <w:r w:rsidRPr="00AC4226">
        <w:t>-</w:t>
      </w:r>
      <w:r w:rsidRPr="00AC4226">
        <w:rPr>
          <w:cs/>
        </w:rPr>
        <w:t>मति</w:t>
      </w:r>
      <w:r w:rsidRPr="00AC4226">
        <w:t>-</w:t>
      </w:r>
      <w:r w:rsidRPr="00AC4226">
        <w:rPr>
          <w:cs/>
        </w:rPr>
        <w:t>युक्त</w:t>
      </w:r>
      <w:r w:rsidRPr="00AC4226">
        <w:t>-</w:t>
      </w:r>
      <w:r w:rsidRPr="00AC4226">
        <w:rPr>
          <w:cs/>
        </w:rPr>
        <w:t>युक्तिमत्॥</w:t>
      </w:r>
      <w:r w:rsidR="008C4154" w:rsidRPr="00AC4226">
        <w:rPr>
          <w:cs/>
        </w:rPr>
        <w:t>9-</w:t>
      </w:r>
      <w:r w:rsidRPr="00AC4226">
        <w:t>9</w:t>
      </w:r>
      <w:r w:rsidR="0051754E" w:rsidRPr="00AC4226">
        <w:rPr>
          <w:cs/>
        </w:rPr>
        <w:t>॥</w:t>
      </w:r>
    </w:p>
    <w:p w14:paraId="3AEF2EC7" w14:textId="77777777" w:rsidR="00757C8F" w:rsidRPr="00AC4226" w:rsidRDefault="00757C8F" w:rsidP="00EC4553">
      <w:pPr>
        <w:pStyle w:val="EngText"/>
      </w:pPr>
      <w:r w:rsidRPr="00AC4226">
        <w:t xml:space="preserve">9-9. Supporting his profound interpretations with profuse illustrations from the Vedas and Smritis </w:t>
      </w:r>
      <w:r w:rsidR="00AD5116" w:rsidRPr="00AC4226">
        <w:t xml:space="preserve">– sentences to clearly elucidate the meanings, containing convincing </w:t>
      </w:r>
      <w:r w:rsidR="00F978AC" w:rsidRPr="00AC4226">
        <w:t>reasoning</w:t>
      </w:r>
      <w:r w:rsidR="00AD5116" w:rsidRPr="00AC4226">
        <w:t xml:space="preserve"> (in depicting the nature of the divine);</w:t>
      </w:r>
    </w:p>
    <w:p w14:paraId="04E25DA4" w14:textId="77777777" w:rsidR="00E9400C" w:rsidRPr="00AC4226" w:rsidRDefault="00E9400C" w:rsidP="007C105A">
      <w:pPr>
        <w:pStyle w:val="S16S"/>
      </w:pPr>
      <w:r w:rsidRPr="00AC4226">
        <w:rPr>
          <w:cs/>
        </w:rPr>
        <w:t>बाल</w:t>
      </w:r>
      <w:r w:rsidRPr="00AC4226">
        <w:t>-</w:t>
      </w:r>
      <w:r w:rsidRPr="00AC4226">
        <w:rPr>
          <w:cs/>
        </w:rPr>
        <w:t>सङ्घमपि भोदयद् भृशं दुर्निरूप</w:t>
      </w:r>
      <w:r w:rsidRPr="00AC4226">
        <w:t>-</w:t>
      </w:r>
      <w:r w:rsidRPr="00AC4226">
        <w:rPr>
          <w:cs/>
        </w:rPr>
        <w:t>वचनं च पण्डितैः</w:t>
      </w:r>
      <w:r w:rsidR="00AD5116" w:rsidRPr="00AC4226">
        <w:rPr>
          <w:cs/>
        </w:rPr>
        <w:t>।</w:t>
      </w:r>
      <w:r w:rsidR="00AD5116" w:rsidRPr="00AC4226">
        <w:br/>
      </w:r>
      <w:r w:rsidRPr="00AC4226">
        <w:rPr>
          <w:cs/>
        </w:rPr>
        <w:t>अप्रमेय</w:t>
      </w:r>
      <w:r w:rsidRPr="00AC4226">
        <w:t>-</w:t>
      </w:r>
      <w:r w:rsidRPr="00AC4226">
        <w:rPr>
          <w:cs/>
        </w:rPr>
        <w:t>हृदयं प्रसादवत् सौम्य</w:t>
      </w:r>
      <w:r w:rsidRPr="00AC4226">
        <w:t>-</w:t>
      </w:r>
      <w:r w:rsidRPr="00AC4226">
        <w:rPr>
          <w:cs/>
        </w:rPr>
        <w:t>कान्ति च विपक्ष</w:t>
      </w:r>
      <w:r w:rsidRPr="00AC4226">
        <w:t>-</w:t>
      </w:r>
      <w:r w:rsidRPr="00AC4226">
        <w:rPr>
          <w:cs/>
        </w:rPr>
        <w:t>भीषणम्</w:t>
      </w:r>
      <w:r w:rsidR="00D766AC" w:rsidRPr="00AC4226">
        <w:rPr>
          <w:cs/>
        </w:rPr>
        <w:t>॥</w:t>
      </w:r>
      <w:r w:rsidR="008C4154" w:rsidRPr="00AC4226">
        <w:rPr>
          <w:cs/>
        </w:rPr>
        <w:t>9-</w:t>
      </w:r>
      <w:r w:rsidRPr="00AC4226">
        <w:t>10</w:t>
      </w:r>
      <w:r w:rsidR="0051754E" w:rsidRPr="00AC4226">
        <w:rPr>
          <w:cs/>
        </w:rPr>
        <w:t>॥</w:t>
      </w:r>
    </w:p>
    <w:p w14:paraId="7B2F0BC8" w14:textId="77777777" w:rsidR="00AD5116" w:rsidRPr="00AC4226" w:rsidRDefault="00AD5116" w:rsidP="00EC4553">
      <w:pPr>
        <w:pStyle w:val="EngText"/>
      </w:pPr>
      <w:r w:rsidRPr="00AC4226">
        <w:t xml:space="preserve">9-10. Intelligible to a great extent even to the average (people at large) and equally tough to be comprehended by the learned, hard to decipher the deeper import of his words, delightful to the </w:t>
      </w:r>
      <w:r w:rsidR="00F978AC" w:rsidRPr="00AC4226">
        <w:t>virtuous</w:t>
      </w:r>
      <w:r w:rsidRPr="00AC4226">
        <w:t xml:space="preserve"> but dreadful to the hostiles;</w:t>
      </w:r>
    </w:p>
    <w:p w14:paraId="56E3E221" w14:textId="77777777" w:rsidR="00E9400C" w:rsidRPr="00AC4226" w:rsidRDefault="00E9400C" w:rsidP="007C105A">
      <w:pPr>
        <w:pStyle w:val="S16S"/>
      </w:pPr>
      <w:r w:rsidRPr="00AC4226">
        <w:rPr>
          <w:cs/>
        </w:rPr>
        <w:t>अस्त</w:t>
      </w:r>
      <w:r w:rsidRPr="00AC4226">
        <w:t>-</w:t>
      </w:r>
      <w:r w:rsidRPr="00AC4226">
        <w:rPr>
          <w:cs/>
        </w:rPr>
        <w:t>दूषणमवन्द्य</w:t>
      </w:r>
      <w:r w:rsidRPr="00AC4226">
        <w:t>-</w:t>
      </w:r>
      <w:r w:rsidRPr="00AC4226">
        <w:rPr>
          <w:cs/>
        </w:rPr>
        <w:t>भाषणं लक्षितं सकल</w:t>
      </w:r>
      <w:r w:rsidRPr="00AC4226">
        <w:t>-</w:t>
      </w:r>
      <w:r w:rsidRPr="00AC4226">
        <w:rPr>
          <w:cs/>
        </w:rPr>
        <w:t>लक्षणैः समम्</w:t>
      </w:r>
      <w:r w:rsidR="00D766AC" w:rsidRPr="00AC4226">
        <w:rPr>
          <w:cs/>
        </w:rPr>
        <w:t>।</w:t>
      </w:r>
      <w:r w:rsidR="002A5300" w:rsidRPr="00AC4226">
        <w:rPr>
          <w:cs/>
        </w:rPr>
        <w:br/>
      </w:r>
      <w:r w:rsidRPr="00AC4226">
        <w:rPr>
          <w:cs/>
        </w:rPr>
        <w:t>माननीयमपि नाकि</w:t>
      </w:r>
      <w:r w:rsidRPr="00AC4226">
        <w:t>-</w:t>
      </w:r>
      <w:r w:rsidRPr="00AC4226">
        <w:rPr>
          <w:cs/>
        </w:rPr>
        <w:t>नायकैः रूपमन्यदिव धन्यमात्मनः</w:t>
      </w:r>
      <w:r w:rsidR="00D766AC" w:rsidRPr="00AC4226">
        <w:rPr>
          <w:cs/>
        </w:rPr>
        <w:t>॥</w:t>
      </w:r>
      <w:r w:rsidR="008C4154" w:rsidRPr="00AC4226">
        <w:rPr>
          <w:cs/>
        </w:rPr>
        <w:t>9-</w:t>
      </w:r>
      <w:r w:rsidRPr="00AC4226">
        <w:t>11</w:t>
      </w:r>
      <w:r w:rsidR="0051754E" w:rsidRPr="00AC4226">
        <w:rPr>
          <w:cs/>
        </w:rPr>
        <w:t>॥</w:t>
      </w:r>
    </w:p>
    <w:p w14:paraId="7F66EA2B" w14:textId="77777777" w:rsidR="00AD5116" w:rsidRPr="00AC4226" w:rsidRDefault="00AD5116" w:rsidP="00EC4553">
      <w:pPr>
        <w:pStyle w:val="EngText"/>
      </w:pPr>
      <w:r w:rsidRPr="00AC4226">
        <w:lastRenderedPageBreak/>
        <w:t>9-11. Containing words eve</w:t>
      </w:r>
      <w:r w:rsidR="002E6BBF">
        <w:t>r</w:t>
      </w:r>
      <w:r w:rsidRPr="00AC4226">
        <w:t xml:space="preserve"> fruitful, but </w:t>
      </w:r>
      <w:r w:rsidR="00F978AC" w:rsidRPr="00AC4226">
        <w:t>never</w:t>
      </w:r>
      <w:r w:rsidRPr="00AC4226">
        <w:t xml:space="preserve"> faulty (wrongly used) decked with the merits of great commentary and venerated even by the divines as </w:t>
      </w:r>
      <w:r w:rsidR="00F978AC" w:rsidRPr="00AC4226">
        <w:t>his</w:t>
      </w:r>
      <w:r w:rsidRPr="00AC4226">
        <w:t xml:space="preserve"> </w:t>
      </w:r>
      <w:r w:rsidR="002E6BBF">
        <w:t xml:space="preserve">another </w:t>
      </w:r>
      <w:r w:rsidRPr="00AC4226">
        <w:t>blessed form.</w:t>
      </w:r>
    </w:p>
    <w:p w14:paraId="2A328030" w14:textId="77777777" w:rsidR="00E9400C" w:rsidRPr="00AC4226" w:rsidRDefault="00E9400C" w:rsidP="007C105A">
      <w:pPr>
        <w:pStyle w:val="S16S"/>
      </w:pPr>
      <w:r w:rsidRPr="00AC4226">
        <w:rPr>
          <w:cs/>
        </w:rPr>
        <w:t>एक</w:t>
      </w:r>
      <w:r w:rsidRPr="00AC4226">
        <w:t>-</w:t>
      </w:r>
      <w:r w:rsidRPr="00AC4226">
        <w:rPr>
          <w:cs/>
        </w:rPr>
        <w:t>विंशति</w:t>
      </w:r>
      <w:r w:rsidRPr="00AC4226">
        <w:t>-</w:t>
      </w:r>
      <w:r w:rsidRPr="00AC4226">
        <w:rPr>
          <w:cs/>
        </w:rPr>
        <w:t>कु</w:t>
      </w:r>
      <w:r w:rsidRPr="00AC4226">
        <w:t>-</w:t>
      </w:r>
      <w:r w:rsidRPr="00AC4226">
        <w:rPr>
          <w:cs/>
        </w:rPr>
        <w:t>भाष्य</w:t>
      </w:r>
      <w:r w:rsidRPr="00AC4226">
        <w:t>-</w:t>
      </w:r>
      <w:r w:rsidRPr="00AC4226">
        <w:rPr>
          <w:cs/>
        </w:rPr>
        <w:t>दूषकं ब्रह्म</w:t>
      </w:r>
      <w:r w:rsidRPr="00AC4226">
        <w:t>-</w:t>
      </w:r>
      <w:r w:rsidRPr="00AC4226">
        <w:rPr>
          <w:cs/>
        </w:rPr>
        <w:t>सूत्र</w:t>
      </w:r>
      <w:r w:rsidRPr="00AC4226">
        <w:t>-</w:t>
      </w:r>
      <w:r w:rsidRPr="00AC4226">
        <w:rPr>
          <w:cs/>
        </w:rPr>
        <w:t>गण</w:t>
      </w:r>
      <w:r w:rsidRPr="00AC4226">
        <w:t>-</w:t>
      </w:r>
      <w:r w:rsidRPr="00AC4226">
        <w:rPr>
          <w:cs/>
        </w:rPr>
        <w:t>भाष्यमद्भुतम्</w:t>
      </w:r>
      <w:r w:rsidR="00D766AC" w:rsidRPr="00AC4226">
        <w:rPr>
          <w:cs/>
        </w:rPr>
        <w:t>।</w:t>
      </w:r>
      <w:r w:rsidR="002A5300" w:rsidRPr="00AC4226">
        <w:rPr>
          <w:cs/>
        </w:rPr>
        <w:br/>
      </w:r>
      <w:r w:rsidRPr="00AC4226">
        <w:rPr>
          <w:cs/>
        </w:rPr>
        <w:t>अप्यदूष्यमतनोदनन्त</w:t>
      </w:r>
      <w:r w:rsidRPr="00AC4226">
        <w:t>-</w:t>
      </w:r>
      <w:r w:rsidRPr="00AC4226">
        <w:rPr>
          <w:cs/>
        </w:rPr>
        <w:t>धीः भूत</w:t>
      </w:r>
      <w:r w:rsidRPr="00AC4226">
        <w:t>-</w:t>
      </w:r>
      <w:r w:rsidRPr="00AC4226">
        <w:rPr>
          <w:cs/>
        </w:rPr>
        <w:t>भावि</w:t>
      </w:r>
      <w:r w:rsidRPr="00AC4226">
        <w:t>-</w:t>
      </w:r>
      <w:r w:rsidRPr="00AC4226">
        <w:rPr>
          <w:cs/>
        </w:rPr>
        <w:t>भवदात्मभिः क्वचित्</w:t>
      </w:r>
      <w:r w:rsidR="00D766AC" w:rsidRPr="00AC4226">
        <w:rPr>
          <w:cs/>
        </w:rPr>
        <w:t>॥</w:t>
      </w:r>
      <w:r w:rsidR="008C4154" w:rsidRPr="00AC4226">
        <w:rPr>
          <w:cs/>
        </w:rPr>
        <w:t>9-</w:t>
      </w:r>
      <w:r w:rsidRPr="00AC4226">
        <w:t>12</w:t>
      </w:r>
      <w:r w:rsidR="0051754E" w:rsidRPr="00AC4226">
        <w:rPr>
          <w:cs/>
        </w:rPr>
        <w:t>॥</w:t>
      </w:r>
    </w:p>
    <w:p w14:paraId="6E6C81FC" w14:textId="77777777" w:rsidR="00AD5116" w:rsidRPr="00AC4226" w:rsidRDefault="00AD5116" w:rsidP="00EC4553">
      <w:pPr>
        <w:pStyle w:val="EngText"/>
      </w:pPr>
      <w:r w:rsidRPr="00AC4226">
        <w:t xml:space="preserve">9-12. Poornaprajna, the refuter of the twenty-one </w:t>
      </w:r>
      <w:r w:rsidR="00F978AC" w:rsidRPr="00AC4226">
        <w:t>hostile</w:t>
      </w:r>
      <w:r w:rsidRPr="00AC4226">
        <w:t xml:space="preserve"> commentaries composed his</w:t>
      </w:r>
      <w:r w:rsidR="002E6BBF">
        <w:t xml:space="preserve"> exquisite gloss on the Brahma-S</w:t>
      </w:r>
      <w:r w:rsidRPr="00AC4226">
        <w:t>utras which stands in majesty uncontroverted by the critics of all times (of the past, present and future). Equa</w:t>
      </w:r>
      <w:r w:rsidR="002E6BBF">
        <w:t>lly commendable is his blessed f</w:t>
      </w:r>
      <w:r w:rsidRPr="00AC4226">
        <w:t>orm possessing all the aforesaid attributes.</w:t>
      </w:r>
    </w:p>
    <w:p w14:paraId="53C38480" w14:textId="77777777" w:rsidR="00E9400C" w:rsidRPr="00AC4226" w:rsidRDefault="00E9400C" w:rsidP="007C105A">
      <w:pPr>
        <w:pStyle w:val="S16S"/>
      </w:pPr>
      <w:r w:rsidRPr="00AC4226">
        <w:rPr>
          <w:cs/>
        </w:rPr>
        <w:t>गाङ्ग</w:t>
      </w:r>
      <w:r w:rsidRPr="00AC4226">
        <w:t>-</w:t>
      </w:r>
      <w:r w:rsidRPr="00AC4226">
        <w:rPr>
          <w:cs/>
        </w:rPr>
        <w:t>मङ्गळ</w:t>
      </w:r>
      <w:r w:rsidRPr="00AC4226">
        <w:t>-</w:t>
      </w:r>
      <w:r w:rsidRPr="00AC4226">
        <w:rPr>
          <w:cs/>
        </w:rPr>
        <w:t>तरङ्ग</w:t>
      </w:r>
      <w:r w:rsidRPr="00AC4226">
        <w:t>-</w:t>
      </w:r>
      <w:r w:rsidRPr="00AC4226">
        <w:rPr>
          <w:cs/>
        </w:rPr>
        <w:t>भङ्ग</w:t>
      </w:r>
      <w:r w:rsidRPr="00AC4226">
        <w:t>-</w:t>
      </w:r>
      <w:r w:rsidRPr="00AC4226">
        <w:rPr>
          <w:cs/>
        </w:rPr>
        <w:t>द</w:t>
      </w:r>
      <w:r w:rsidRPr="00AC4226">
        <w:t>-</w:t>
      </w:r>
      <w:r w:rsidRPr="00AC4226">
        <w:rPr>
          <w:cs/>
        </w:rPr>
        <w:t>प्रान्त</w:t>
      </w:r>
      <w:r w:rsidRPr="00AC4226">
        <w:t>-</w:t>
      </w:r>
      <w:r w:rsidRPr="00AC4226">
        <w:rPr>
          <w:cs/>
        </w:rPr>
        <w:t>सु</w:t>
      </w:r>
      <w:r w:rsidRPr="00AC4226">
        <w:t>-</w:t>
      </w:r>
      <w:r w:rsidRPr="00AC4226">
        <w:rPr>
          <w:cs/>
        </w:rPr>
        <w:t>श्रि</w:t>
      </w:r>
      <w:r w:rsidRPr="00AC4226">
        <w:t>-</w:t>
      </w:r>
      <w:r w:rsidRPr="00AC4226">
        <w:rPr>
          <w:cs/>
        </w:rPr>
        <w:t>हरि</w:t>
      </w:r>
      <w:r w:rsidRPr="00AC4226">
        <w:t>-</w:t>
      </w:r>
      <w:r w:rsidRPr="00AC4226">
        <w:rPr>
          <w:cs/>
        </w:rPr>
        <w:t>वेश्म</w:t>
      </w:r>
      <w:r w:rsidRPr="00AC4226">
        <w:t>-</w:t>
      </w:r>
      <w:r w:rsidRPr="00AC4226">
        <w:rPr>
          <w:cs/>
        </w:rPr>
        <w:t>कृत्</w:t>
      </w:r>
      <w:r w:rsidRPr="00AC4226">
        <w:t>-</w:t>
      </w:r>
      <w:r w:rsidRPr="00AC4226">
        <w:rPr>
          <w:cs/>
        </w:rPr>
        <w:t>समः</w:t>
      </w:r>
      <w:r w:rsidR="002A5300" w:rsidRPr="00AC4226">
        <w:rPr>
          <w:cs/>
        </w:rPr>
        <w:t>।</w:t>
      </w:r>
      <w:r w:rsidR="002A5300" w:rsidRPr="00AC4226">
        <w:rPr>
          <w:cs/>
        </w:rPr>
        <w:br/>
      </w:r>
      <w:r w:rsidRPr="00AC4226">
        <w:rPr>
          <w:cs/>
        </w:rPr>
        <w:t>यद्</w:t>
      </w:r>
      <w:r w:rsidRPr="00AC4226">
        <w:t>-</w:t>
      </w:r>
      <w:r w:rsidRPr="00AC4226">
        <w:rPr>
          <w:cs/>
        </w:rPr>
        <w:t>गतैक</w:t>
      </w:r>
      <w:r w:rsidRPr="00AC4226">
        <w:t>-</w:t>
      </w:r>
      <w:r w:rsidRPr="00AC4226">
        <w:rPr>
          <w:cs/>
        </w:rPr>
        <w:t>तम</w:t>
      </w:r>
      <w:r w:rsidRPr="00AC4226">
        <w:t>-</w:t>
      </w:r>
      <w:r w:rsidRPr="00AC4226">
        <w:rPr>
          <w:cs/>
        </w:rPr>
        <w:t>वर्ण</w:t>
      </w:r>
      <w:r w:rsidRPr="00AC4226">
        <w:t>-</w:t>
      </w:r>
      <w:r w:rsidRPr="00AC4226">
        <w:rPr>
          <w:cs/>
        </w:rPr>
        <w:t>लेखकः सत्य</w:t>
      </w:r>
      <w:r w:rsidRPr="00AC4226">
        <w:t>-</w:t>
      </w:r>
      <w:r w:rsidRPr="00AC4226">
        <w:rPr>
          <w:cs/>
        </w:rPr>
        <w:t>तीर्थ इह भाष्यमालिखत्॥</w:t>
      </w:r>
      <w:r w:rsidR="008C4154" w:rsidRPr="00AC4226">
        <w:rPr>
          <w:cs/>
        </w:rPr>
        <w:t>9-</w:t>
      </w:r>
      <w:r w:rsidRPr="00AC4226">
        <w:t>13</w:t>
      </w:r>
      <w:r w:rsidR="0051754E" w:rsidRPr="00AC4226">
        <w:rPr>
          <w:cs/>
        </w:rPr>
        <w:t>॥</w:t>
      </w:r>
    </w:p>
    <w:p w14:paraId="0EBF0855" w14:textId="77777777" w:rsidR="00AD5116" w:rsidRPr="00AC4226" w:rsidRDefault="00AD5116" w:rsidP="00EC4553">
      <w:pPr>
        <w:pStyle w:val="EngText"/>
      </w:pPr>
      <w:r w:rsidRPr="00AC4226">
        <w:t>9-13. He who inscribes even a word from his consummate commentary will gather abundant merit on par with th</w:t>
      </w:r>
      <w:r w:rsidR="00B47443" w:rsidRPr="00AC4226">
        <w:t>a</w:t>
      </w:r>
      <w:r w:rsidRPr="00AC4226">
        <w:t>t of a noble soul erecting a splendid sanctuary on the shores of the Ganges shattering the soaring surges: Indeed blessed is his dear disciple Satyatirtha who transcribed the entire exposition.</w:t>
      </w:r>
    </w:p>
    <w:p w14:paraId="51AF5296" w14:textId="77777777" w:rsidR="00E9400C" w:rsidRPr="00AC4226" w:rsidRDefault="00E9400C" w:rsidP="007C105A">
      <w:pPr>
        <w:pStyle w:val="S16S"/>
      </w:pPr>
      <w:r w:rsidRPr="00AC4226">
        <w:rPr>
          <w:cs/>
        </w:rPr>
        <w:t>तत्र देवमभिवन्द्य यातवान् स्वामिनो वचन</w:t>
      </w:r>
      <w:r w:rsidRPr="00AC4226">
        <w:t>-</w:t>
      </w:r>
      <w:r w:rsidRPr="00AC4226">
        <w:rPr>
          <w:cs/>
        </w:rPr>
        <w:t>गौरवाद् द्रुतम्</w:t>
      </w:r>
      <w:r w:rsidR="00D766AC" w:rsidRPr="00AC4226">
        <w:rPr>
          <w:cs/>
        </w:rPr>
        <w:t>।</w:t>
      </w:r>
      <w:r w:rsidR="002A5300" w:rsidRPr="00AC4226">
        <w:rPr>
          <w:cs/>
        </w:rPr>
        <w:br/>
      </w:r>
      <w:r w:rsidRPr="00AC4226">
        <w:rPr>
          <w:cs/>
        </w:rPr>
        <w:t>सानु</w:t>
      </w:r>
      <w:r w:rsidRPr="00AC4226">
        <w:t>-</w:t>
      </w:r>
      <w:r w:rsidRPr="00AC4226">
        <w:rPr>
          <w:cs/>
        </w:rPr>
        <w:t>गो</w:t>
      </w:r>
      <w:r w:rsidRPr="00AC4226">
        <w:t>-</w:t>
      </w:r>
      <w:r w:rsidRPr="00AC4226">
        <w:rPr>
          <w:cs/>
        </w:rPr>
        <w:t>विविध</w:t>
      </w:r>
      <w:r w:rsidRPr="00AC4226">
        <w:t>-</w:t>
      </w:r>
      <w:r w:rsidRPr="00AC4226">
        <w:rPr>
          <w:cs/>
        </w:rPr>
        <w:t>भूरतीत्य गो</w:t>
      </w:r>
      <w:r w:rsidRPr="00AC4226">
        <w:t>-</w:t>
      </w:r>
      <w:r w:rsidRPr="00AC4226">
        <w:rPr>
          <w:cs/>
        </w:rPr>
        <w:t>दावरी</w:t>
      </w:r>
      <w:r w:rsidRPr="00AC4226">
        <w:t>-</w:t>
      </w:r>
      <w:r w:rsidRPr="00AC4226">
        <w:rPr>
          <w:cs/>
        </w:rPr>
        <w:t>तटमगादलेश</w:t>
      </w:r>
      <w:r w:rsidRPr="00AC4226">
        <w:t>-</w:t>
      </w:r>
      <w:r w:rsidRPr="00AC4226">
        <w:rPr>
          <w:cs/>
        </w:rPr>
        <w:t>धीः</w:t>
      </w:r>
      <w:r w:rsidR="00D766AC" w:rsidRPr="00AC4226">
        <w:rPr>
          <w:cs/>
        </w:rPr>
        <w:t>॥</w:t>
      </w:r>
      <w:r w:rsidR="008C4154" w:rsidRPr="00AC4226">
        <w:rPr>
          <w:cs/>
        </w:rPr>
        <w:t>9-</w:t>
      </w:r>
      <w:r w:rsidRPr="00AC4226">
        <w:t>14</w:t>
      </w:r>
      <w:r w:rsidR="0051754E" w:rsidRPr="00AC4226">
        <w:rPr>
          <w:cs/>
        </w:rPr>
        <w:t>॥</w:t>
      </w:r>
    </w:p>
    <w:p w14:paraId="4E0016B0" w14:textId="77777777" w:rsidR="00B47443" w:rsidRPr="00AC4226" w:rsidRDefault="00B47443" w:rsidP="00EC4553">
      <w:pPr>
        <w:pStyle w:val="EngText"/>
      </w:pPr>
      <w:r w:rsidRPr="00AC4226">
        <w:t xml:space="preserve">9-14. With salutation to Lord Narayana and due deference to his words, Poornaprajna </w:t>
      </w:r>
      <w:r w:rsidR="00F978AC" w:rsidRPr="00AC4226">
        <w:t>escorted</w:t>
      </w:r>
      <w:r w:rsidRPr="00AC4226">
        <w:t xml:space="preserve"> by his disciples moved swiftly from </w:t>
      </w:r>
      <w:r w:rsidR="00F978AC" w:rsidRPr="00AC4226">
        <w:t>Ananta</w:t>
      </w:r>
      <w:r w:rsidRPr="00AC4226">
        <w:t xml:space="preserve">-Mutt and </w:t>
      </w:r>
      <w:r w:rsidR="00F978AC" w:rsidRPr="00AC4226">
        <w:t>traversing a</w:t>
      </w:r>
      <w:r w:rsidRPr="00AC4226">
        <w:t xml:space="preserve"> few regions reached the bank of the Godavari </w:t>
      </w:r>
      <w:r w:rsidR="00F978AC" w:rsidRPr="00AC4226">
        <w:t>River</w:t>
      </w:r>
      <w:r w:rsidRPr="00AC4226">
        <w:t>.</w:t>
      </w:r>
    </w:p>
    <w:p w14:paraId="747341BD" w14:textId="77777777" w:rsidR="00E9400C" w:rsidRPr="00AC4226" w:rsidRDefault="00E9400C" w:rsidP="007C105A">
      <w:pPr>
        <w:pStyle w:val="S16S"/>
      </w:pPr>
      <w:r w:rsidRPr="00AC4226">
        <w:rPr>
          <w:cs/>
        </w:rPr>
        <w:t>प्राज्ञ</w:t>
      </w:r>
      <w:r w:rsidRPr="00AC4226">
        <w:t>-</w:t>
      </w:r>
      <w:r w:rsidR="004215C6">
        <w:rPr>
          <w:cs/>
        </w:rPr>
        <w:t>वित्तमयमाप्तुमागतैः पण्डि</w:t>
      </w:r>
      <w:r w:rsidRPr="00AC4226">
        <w:rPr>
          <w:cs/>
        </w:rPr>
        <w:t>तैर्द्वि</w:t>
      </w:r>
      <w:r w:rsidRPr="00AC4226">
        <w:t>-</w:t>
      </w:r>
      <w:r w:rsidRPr="00AC4226">
        <w:rPr>
          <w:cs/>
        </w:rPr>
        <w:t>नव</w:t>
      </w:r>
      <w:r w:rsidRPr="00AC4226">
        <w:t>-</w:t>
      </w:r>
      <w:r w:rsidRPr="00AC4226">
        <w:rPr>
          <w:cs/>
        </w:rPr>
        <w:t>शाखिभिः श्रुतीः</w:t>
      </w:r>
      <w:r w:rsidR="00D766AC" w:rsidRPr="00AC4226">
        <w:rPr>
          <w:cs/>
        </w:rPr>
        <w:t>।</w:t>
      </w:r>
      <w:r w:rsidR="002A5300" w:rsidRPr="00AC4226">
        <w:rPr>
          <w:cs/>
        </w:rPr>
        <w:br/>
      </w:r>
      <w:r w:rsidRPr="00AC4226">
        <w:rPr>
          <w:cs/>
        </w:rPr>
        <w:t>प्रस्तुता अभिददौ परीक्षकैः षट् च तत्र समयानखण्डयत्</w:t>
      </w:r>
      <w:r w:rsidR="00D766AC" w:rsidRPr="00AC4226">
        <w:rPr>
          <w:cs/>
        </w:rPr>
        <w:t>॥</w:t>
      </w:r>
      <w:r w:rsidR="008C4154" w:rsidRPr="00AC4226">
        <w:rPr>
          <w:cs/>
        </w:rPr>
        <w:t>9-</w:t>
      </w:r>
      <w:r w:rsidRPr="00AC4226">
        <w:t>15</w:t>
      </w:r>
      <w:r w:rsidR="0051754E" w:rsidRPr="00AC4226">
        <w:rPr>
          <w:cs/>
        </w:rPr>
        <w:t>॥</w:t>
      </w:r>
    </w:p>
    <w:p w14:paraId="04ADEDC5" w14:textId="77777777" w:rsidR="00B47443" w:rsidRPr="00AC4226" w:rsidRDefault="00B47443" w:rsidP="00EC4553">
      <w:pPr>
        <w:pStyle w:val="EngText"/>
      </w:pPr>
      <w:r w:rsidRPr="00AC4226">
        <w:t xml:space="preserve">9-15. Madhwacharya critically explained all the Vedic sentences selected to test his talent by the scholars, specialized in all the eighteen sections of the Vedas, assembled on the shores of the Godavari </w:t>
      </w:r>
      <w:r w:rsidR="00F978AC" w:rsidRPr="00AC4226">
        <w:t>River</w:t>
      </w:r>
      <w:r w:rsidRPr="00AC4226">
        <w:t xml:space="preserve"> to secure </w:t>
      </w:r>
      <w:r w:rsidR="00F978AC" w:rsidRPr="00AC4226">
        <w:t>the preferential</w:t>
      </w:r>
      <w:r w:rsidRPr="00AC4226">
        <w:t xml:space="preserve"> awards. He (afterwards) refuted all the six doctrines. (Bhatta, Prabhakara, Vaisheshika, Naiyayika, Charvaka and Bouddha.)</w:t>
      </w:r>
    </w:p>
    <w:p w14:paraId="1F8746A8" w14:textId="77777777" w:rsidR="00E9400C" w:rsidRPr="00AC4226" w:rsidRDefault="00E9400C" w:rsidP="007C105A">
      <w:pPr>
        <w:pStyle w:val="S16S"/>
      </w:pPr>
      <w:r w:rsidRPr="00AC4226">
        <w:rPr>
          <w:cs/>
        </w:rPr>
        <w:t>ते पृथक्</w:t>
      </w:r>
      <w:r w:rsidRPr="00AC4226">
        <w:t>-</w:t>
      </w:r>
      <w:r w:rsidRPr="00AC4226">
        <w:rPr>
          <w:cs/>
        </w:rPr>
        <w:t>पृथगमुं स्व</w:t>
      </w:r>
      <w:r w:rsidRPr="00AC4226">
        <w:t>-</w:t>
      </w:r>
      <w:r w:rsidRPr="00AC4226">
        <w:rPr>
          <w:cs/>
        </w:rPr>
        <w:t>शाखया दर्शनेन च परीक्ष्य निर्जिताः</w:t>
      </w:r>
      <w:r w:rsidR="00D766AC" w:rsidRPr="00AC4226">
        <w:rPr>
          <w:cs/>
        </w:rPr>
        <w:t>।</w:t>
      </w:r>
      <w:r w:rsidR="002A5300" w:rsidRPr="00AC4226">
        <w:rPr>
          <w:cs/>
        </w:rPr>
        <w:br/>
      </w:r>
      <w:r w:rsidRPr="00AC4226">
        <w:rPr>
          <w:cs/>
        </w:rPr>
        <w:t>सर्ववित् त्वमसि मुख्यतः कवे नास्ति ते सदृश इत्यथाब्रुवन्</w:t>
      </w:r>
      <w:r w:rsidR="00D766AC" w:rsidRPr="00AC4226">
        <w:rPr>
          <w:cs/>
        </w:rPr>
        <w:t>॥</w:t>
      </w:r>
      <w:r w:rsidR="008C4154" w:rsidRPr="00AC4226">
        <w:rPr>
          <w:cs/>
        </w:rPr>
        <w:t>9-</w:t>
      </w:r>
      <w:r w:rsidRPr="00AC4226">
        <w:t>16</w:t>
      </w:r>
      <w:r w:rsidR="0051754E" w:rsidRPr="00AC4226">
        <w:rPr>
          <w:cs/>
        </w:rPr>
        <w:t>॥</w:t>
      </w:r>
    </w:p>
    <w:p w14:paraId="23AE5554" w14:textId="77777777" w:rsidR="00B47443" w:rsidRPr="00AC4226" w:rsidRDefault="00B47443" w:rsidP="00EC4553">
      <w:pPr>
        <w:pStyle w:val="EngText"/>
      </w:pPr>
      <w:r w:rsidRPr="00AC4226">
        <w:lastRenderedPageBreak/>
        <w:t xml:space="preserve">9-16. The learned Brahmins severally tested the Acharya in their respective Vedic branches and their </w:t>
      </w:r>
      <w:r w:rsidR="00F978AC" w:rsidRPr="00AC4226">
        <w:t>doctrines</w:t>
      </w:r>
      <w:r w:rsidRPr="00AC4226">
        <w:t xml:space="preserve"> but (to their dismay) on being defeated, they said thus:  ‘Oh wise one, </w:t>
      </w:r>
      <w:r w:rsidR="00F978AC" w:rsidRPr="00AC4226">
        <w:t>really you</w:t>
      </w:r>
      <w:r w:rsidR="002E6BBF">
        <w:t xml:space="preserve"> are omniscient; you are </w:t>
      </w:r>
      <w:r w:rsidRPr="00AC4226">
        <w:t>one without second’.</w:t>
      </w:r>
    </w:p>
    <w:p w14:paraId="720C3721" w14:textId="77777777" w:rsidR="00E9400C" w:rsidRPr="00AC4226" w:rsidRDefault="00E9400C" w:rsidP="007C105A">
      <w:pPr>
        <w:pStyle w:val="S16S"/>
      </w:pPr>
      <w:r w:rsidRPr="00AC4226">
        <w:rPr>
          <w:cs/>
        </w:rPr>
        <w:t>यस्त्रयी</w:t>
      </w:r>
      <w:r w:rsidRPr="00AC4226">
        <w:t>-</w:t>
      </w:r>
      <w:r w:rsidRPr="00AC4226">
        <w:rPr>
          <w:cs/>
        </w:rPr>
        <w:t>सकल</w:t>
      </w:r>
      <w:r w:rsidRPr="00AC4226">
        <w:t>-</w:t>
      </w:r>
      <w:r w:rsidRPr="00AC4226">
        <w:rPr>
          <w:cs/>
        </w:rPr>
        <w:t>पक्ष</w:t>
      </w:r>
      <w:r w:rsidRPr="00AC4226">
        <w:t>-</w:t>
      </w:r>
      <w:r w:rsidRPr="00AC4226">
        <w:rPr>
          <w:cs/>
        </w:rPr>
        <w:t>शिक्षकः तत्र संसदि वरिष्ट</w:t>
      </w:r>
      <w:r w:rsidRPr="00AC4226">
        <w:t>-</w:t>
      </w:r>
      <w:r w:rsidRPr="00AC4226">
        <w:rPr>
          <w:cs/>
        </w:rPr>
        <w:t>सम्मतः</w:t>
      </w:r>
      <w:r w:rsidR="002A5300" w:rsidRPr="00AC4226">
        <w:rPr>
          <w:cs/>
        </w:rPr>
        <w:t>।</w:t>
      </w:r>
      <w:r w:rsidR="002A5300" w:rsidRPr="00AC4226">
        <w:rPr>
          <w:cs/>
        </w:rPr>
        <w:br/>
      </w:r>
      <w:r w:rsidRPr="00AC4226">
        <w:rPr>
          <w:cs/>
        </w:rPr>
        <w:t>शोभनोप</w:t>
      </w:r>
      <w:r w:rsidRPr="00AC4226">
        <w:t>-</w:t>
      </w:r>
      <w:r w:rsidRPr="00AC4226">
        <w:rPr>
          <w:cs/>
        </w:rPr>
        <w:t>पद</w:t>
      </w:r>
      <w:r w:rsidRPr="00AC4226">
        <w:t>-</w:t>
      </w:r>
      <w:r w:rsidRPr="00AC4226">
        <w:rPr>
          <w:cs/>
        </w:rPr>
        <w:t>भट्ट</w:t>
      </w:r>
      <w:r w:rsidRPr="00AC4226">
        <w:t>-</w:t>
      </w:r>
      <w:r w:rsidRPr="00AC4226">
        <w:rPr>
          <w:cs/>
        </w:rPr>
        <w:t>नामकः पूर्ण</w:t>
      </w:r>
      <w:r w:rsidRPr="00AC4226">
        <w:t>-</w:t>
      </w:r>
      <w:r w:rsidRPr="00AC4226">
        <w:rPr>
          <w:cs/>
        </w:rPr>
        <w:t>सङ्ख्यमनमन्मुहुर्मुदा</w:t>
      </w:r>
      <w:r w:rsidR="00D766AC" w:rsidRPr="00AC4226">
        <w:rPr>
          <w:cs/>
        </w:rPr>
        <w:t>॥</w:t>
      </w:r>
      <w:r w:rsidR="008C4154" w:rsidRPr="00AC4226">
        <w:rPr>
          <w:cs/>
        </w:rPr>
        <w:t>9-</w:t>
      </w:r>
      <w:r w:rsidRPr="00AC4226">
        <w:t>17</w:t>
      </w:r>
      <w:r w:rsidR="0051754E" w:rsidRPr="00AC4226">
        <w:rPr>
          <w:cs/>
        </w:rPr>
        <w:t>॥</w:t>
      </w:r>
    </w:p>
    <w:p w14:paraId="59ABCEFE" w14:textId="77777777" w:rsidR="00DE3FA6" w:rsidRPr="00AC4226" w:rsidRDefault="00DE3FA6" w:rsidP="00EC4553">
      <w:pPr>
        <w:pStyle w:val="EngText"/>
      </w:pPr>
      <w:r w:rsidRPr="00AC4226">
        <w:t>9-17. One Brahmin named Shobhan</w:t>
      </w:r>
      <w:r w:rsidR="002E6BBF">
        <w:t>a</w:t>
      </w:r>
      <w:r w:rsidRPr="00AC4226">
        <w:t>bhatta, who dared to interpret and preach the sacred Vedas and the diverse doctrines in it, recognized to be the peak in the assembly, repeatedly bowed to Poornaprajna with intense delight.</w:t>
      </w:r>
    </w:p>
    <w:p w14:paraId="2F30D698" w14:textId="77777777" w:rsidR="00E9400C" w:rsidRPr="00AC4226" w:rsidRDefault="00E9400C" w:rsidP="007C105A">
      <w:pPr>
        <w:pStyle w:val="S16S"/>
      </w:pPr>
      <w:r w:rsidRPr="00AC4226">
        <w:rPr>
          <w:cs/>
        </w:rPr>
        <w:t>यस्तु तार्किक</w:t>
      </w:r>
      <w:r w:rsidRPr="00AC4226">
        <w:t>-</w:t>
      </w:r>
      <w:r w:rsidRPr="00AC4226">
        <w:rPr>
          <w:cs/>
        </w:rPr>
        <w:t>शिखा</w:t>
      </w:r>
      <w:r w:rsidRPr="00AC4226">
        <w:t>-</w:t>
      </w:r>
      <w:r w:rsidRPr="00AC4226">
        <w:rPr>
          <w:cs/>
        </w:rPr>
        <w:t>मणिः सुधीः वर्तमान</w:t>
      </w:r>
      <w:r w:rsidRPr="00AC4226">
        <w:t>-</w:t>
      </w:r>
      <w:r w:rsidRPr="00AC4226">
        <w:rPr>
          <w:cs/>
        </w:rPr>
        <w:t>समय</w:t>
      </w:r>
      <w:r w:rsidR="00D452E9">
        <w:rPr>
          <w:rFonts w:hint="cs"/>
          <w:cs/>
        </w:rPr>
        <w:t>ा</w:t>
      </w:r>
      <w:r w:rsidRPr="00AC4226">
        <w:rPr>
          <w:cs/>
        </w:rPr>
        <w:t>न् निराकरोत्</w:t>
      </w:r>
      <w:r w:rsidR="00D766AC" w:rsidRPr="00AC4226">
        <w:rPr>
          <w:cs/>
        </w:rPr>
        <w:t>।</w:t>
      </w:r>
      <w:r w:rsidR="002A5300" w:rsidRPr="00AC4226">
        <w:rPr>
          <w:cs/>
        </w:rPr>
        <w:br/>
      </w:r>
      <w:r w:rsidRPr="00AC4226">
        <w:rPr>
          <w:cs/>
        </w:rPr>
        <w:t>वेद</w:t>
      </w:r>
      <w:r w:rsidRPr="00AC4226">
        <w:t>-</w:t>
      </w:r>
      <w:r w:rsidRPr="00AC4226">
        <w:rPr>
          <w:cs/>
        </w:rPr>
        <w:t>भारत</w:t>
      </w:r>
      <w:r w:rsidRPr="00AC4226">
        <w:t>-</w:t>
      </w:r>
      <w:r w:rsidRPr="00AC4226">
        <w:rPr>
          <w:cs/>
        </w:rPr>
        <w:t>पुराण</w:t>
      </w:r>
      <w:r w:rsidRPr="00AC4226">
        <w:t>-</w:t>
      </w:r>
      <w:r w:rsidRPr="00AC4226">
        <w:rPr>
          <w:cs/>
        </w:rPr>
        <w:t>निष्ठितो भाष्यमेतदशृणोत् स मध्वतः</w:t>
      </w:r>
      <w:r w:rsidR="00D766AC" w:rsidRPr="00AC4226">
        <w:rPr>
          <w:cs/>
        </w:rPr>
        <w:t>॥</w:t>
      </w:r>
      <w:r w:rsidR="008C4154" w:rsidRPr="00AC4226">
        <w:rPr>
          <w:cs/>
        </w:rPr>
        <w:t>9-</w:t>
      </w:r>
      <w:r w:rsidRPr="00AC4226">
        <w:t>18</w:t>
      </w:r>
      <w:r w:rsidR="0051754E" w:rsidRPr="00AC4226">
        <w:rPr>
          <w:cs/>
        </w:rPr>
        <w:t>॥</w:t>
      </w:r>
    </w:p>
    <w:p w14:paraId="7FA54368" w14:textId="77777777" w:rsidR="00DE3FA6" w:rsidRPr="00AC4226" w:rsidRDefault="00DE3FA6" w:rsidP="00EC4553">
      <w:pPr>
        <w:pStyle w:val="EngText"/>
      </w:pPr>
      <w:r w:rsidRPr="00AC4226">
        <w:t xml:space="preserve">9-18. The learned </w:t>
      </w:r>
      <w:r w:rsidR="00F978AC" w:rsidRPr="00AC4226">
        <w:t>Shobhan</w:t>
      </w:r>
      <w:r w:rsidR="002E6BBF">
        <w:t>a</w:t>
      </w:r>
      <w:r w:rsidR="00F978AC" w:rsidRPr="00AC4226">
        <w:t>bhatta</w:t>
      </w:r>
      <w:r w:rsidRPr="00AC4226">
        <w:t>, the outstanding logician who had refute</w:t>
      </w:r>
      <w:r w:rsidR="002E6BBF">
        <w:t xml:space="preserve">d all the rival doctrines then </w:t>
      </w:r>
      <w:r w:rsidRPr="00AC4226">
        <w:t xml:space="preserve">prevalent, a </w:t>
      </w:r>
      <w:r w:rsidR="00F978AC" w:rsidRPr="00AC4226">
        <w:t>faithful</w:t>
      </w:r>
      <w:r w:rsidRPr="00AC4226">
        <w:t xml:space="preserve"> follower of the four Vedas, </w:t>
      </w:r>
      <w:r w:rsidR="00F978AC" w:rsidRPr="00AC4226">
        <w:t>Mahabharata</w:t>
      </w:r>
      <w:r w:rsidRPr="00AC4226">
        <w:t xml:space="preserve"> and the </w:t>
      </w:r>
      <w:r w:rsidR="00F978AC" w:rsidRPr="00AC4226">
        <w:t>eighteen</w:t>
      </w:r>
      <w:r w:rsidRPr="00AC4226">
        <w:t xml:space="preserve"> Puranas, listened to his (Acharya’s) delectable discourses on Brahmasutra-Bhashya and became his devoted disciple.</w:t>
      </w:r>
    </w:p>
    <w:p w14:paraId="0217E3D9" w14:textId="77777777" w:rsidR="00E9400C" w:rsidRPr="00AC4226" w:rsidRDefault="00E9400C" w:rsidP="007C105A">
      <w:pPr>
        <w:pStyle w:val="S16S"/>
      </w:pPr>
      <w:r w:rsidRPr="00AC4226">
        <w:rPr>
          <w:cs/>
        </w:rPr>
        <w:t>नापरेषु रतिमा</w:t>
      </w:r>
      <w:r w:rsidRPr="00AC4226">
        <w:t>-</w:t>
      </w:r>
      <w:r w:rsidRPr="00AC4226">
        <w:rPr>
          <w:cs/>
        </w:rPr>
        <w:t>ययौ क्वचिद् भाष्यमद्भुतमिदं स शुश्रुवान्</w:t>
      </w:r>
      <w:r w:rsidR="00D766AC" w:rsidRPr="00AC4226">
        <w:rPr>
          <w:cs/>
        </w:rPr>
        <w:t>।</w:t>
      </w:r>
      <w:r w:rsidR="002A5300" w:rsidRPr="00AC4226">
        <w:rPr>
          <w:cs/>
        </w:rPr>
        <w:br/>
      </w:r>
      <w:r w:rsidRPr="00AC4226">
        <w:rPr>
          <w:cs/>
        </w:rPr>
        <w:t>नारविन्द</w:t>
      </w:r>
      <w:r w:rsidRPr="00AC4226">
        <w:t>-</w:t>
      </w:r>
      <w:r w:rsidRPr="00AC4226">
        <w:rPr>
          <w:cs/>
        </w:rPr>
        <w:t>मकरन्दमाप्तवान् अच्छ</w:t>
      </w:r>
      <w:r w:rsidRPr="00AC4226">
        <w:t>-</w:t>
      </w:r>
      <w:r w:rsidRPr="00AC4226">
        <w:rPr>
          <w:cs/>
        </w:rPr>
        <w:t>पिच्छ इव वाञ्चतीतरत्</w:t>
      </w:r>
      <w:r w:rsidR="00D766AC" w:rsidRPr="00AC4226">
        <w:rPr>
          <w:cs/>
        </w:rPr>
        <w:t>॥</w:t>
      </w:r>
      <w:r w:rsidR="008C4154" w:rsidRPr="00AC4226">
        <w:rPr>
          <w:cs/>
        </w:rPr>
        <w:t>9-</w:t>
      </w:r>
      <w:r w:rsidRPr="00AC4226">
        <w:t>19</w:t>
      </w:r>
      <w:r w:rsidR="0051754E" w:rsidRPr="00AC4226">
        <w:rPr>
          <w:cs/>
        </w:rPr>
        <w:t>॥</w:t>
      </w:r>
    </w:p>
    <w:p w14:paraId="698CA112" w14:textId="77777777" w:rsidR="00DE3FA6" w:rsidRPr="00AC4226" w:rsidRDefault="00DE3FA6" w:rsidP="00EC4553">
      <w:pPr>
        <w:pStyle w:val="EngText"/>
      </w:pPr>
      <w:r w:rsidRPr="00AC4226">
        <w:t xml:space="preserve">9-19. Having studied this exquisite exposition (thoroughly convinced of its precedence) </w:t>
      </w:r>
      <w:r w:rsidR="00F978AC" w:rsidRPr="00AC4226">
        <w:t>Shobhan</w:t>
      </w:r>
      <w:r w:rsidR="002E6BBF">
        <w:t>a</w:t>
      </w:r>
      <w:r w:rsidR="00F978AC" w:rsidRPr="00AC4226">
        <w:t>bhatta</w:t>
      </w:r>
      <w:r w:rsidRPr="00AC4226">
        <w:t xml:space="preserve"> longed not for any other Shastra like the white-winged swan that sucks the sweet juice of the lotus (being fully satisfied) not craving for any other flower.</w:t>
      </w:r>
    </w:p>
    <w:p w14:paraId="530C13F2" w14:textId="77777777" w:rsidR="00E9400C" w:rsidRPr="00AC4226" w:rsidRDefault="00E9400C" w:rsidP="007C105A">
      <w:pPr>
        <w:pStyle w:val="S16S"/>
      </w:pPr>
      <w:r w:rsidRPr="00AC4226">
        <w:rPr>
          <w:cs/>
        </w:rPr>
        <w:t>तत्र</w:t>
      </w:r>
      <w:r w:rsidRPr="00AC4226">
        <w:t>-</w:t>
      </w:r>
      <w:r w:rsidRPr="00AC4226">
        <w:rPr>
          <w:cs/>
        </w:rPr>
        <w:t>तत्र स सभासु भासुरो नन्दि</w:t>
      </w:r>
      <w:r w:rsidRPr="00AC4226">
        <w:t>-</w:t>
      </w:r>
      <w:r w:rsidRPr="00AC4226">
        <w:rPr>
          <w:cs/>
        </w:rPr>
        <w:t>तीर्थ</w:t>
      </w:r>
      <w:r w:rsidRPr="00AC4226">
        <w:t>-</w:t>
      </w:r>
      <w:r w:rsidRPr="00AC4226">
        <w:rPr>
          <w:cs/>
        </w:rPr>
        <w:t>समयोक्त</w:t>
      </w:r>
      <w:r w:rsidRPr="00AC4226">
        <w:t>-</w:t>
      </w:r>
      <w:r w:rsidRPr="00AC4226">
        <w:rPr>
          <w:cs/>
        </w:rPr>
        <w:t>युक्तिभिः</w:t>
      </w:r>
      <w:r w:rsidR="00D766AC" w:rsidRPr="00AC4226">
        <w:rPr>
          <w:cs/>
        </w:rPr>
        <w:t>।</w:t>
      </w:r>
      <w:r w:rsidR="002A5300" w:rsidRPr="00AC4226">
        <w:rPr>
          <w:cs/>
        </w:rPr>
        <w:br/>
      </w:r>
      <w:r w:rsidRPr="00AC4226">
        <w:rPr>
          <w:cs/>
        </w:rPr>
        <w:t>वादिनो विशकलय्य ता समा</w:t>
      </w:r>
      <w:r w:rsidRPr="00AC4226">
        <w:t>-</w:t>
      </w:r>
      <w:r w:rsidRPr="00AC4226">
        <w:rPr>
          <w:cs/>
        </w:rPr>
        <w:t>क्रम्य वाचमुचितामुदाहरत्</w:t>
      </w:r>
      <w:r w:rsidR="00D766AC" w:rsidRPr="00AC4226">
        <w:rPr>
          <w:cs/>
        </w:rPr>
        <w:t>॥</w:t>
      </w:r>
      <w:r w:rsidR="008C4154" w:rsidRPr="00AC4226">
        <w:rPr>
          <w:cs/>
        </w:rPr>
        <w:t>9-</w:t>
      </w:r>
      <w:r w:rsidRPr="00AC4226">
        <w:t>20</w:t>
      </w:r>
      <w:r w:rsidR="0051754E" w:rsidRPr="00AC4226">
        <w:rPr>
          <w:cs/>
        </w:rPr>
        <w:t>॥</w:t>
      </w:r>
    </w:p>
    <w:p w14:paraId="116604AE" w14:textId="77777777" w:rsidR="00DE3FA6" w:rsidRPr="00AC4226" w:rsidRDefault="00DE3FA6" w:rsidP="00EC4553">
      <w:pPr>
        <w:pStyle w:val="EngText"/>
      </w:pPr>
      <w:r w:rsidRPr="00AC4226">
        <w:t xml:space="preserve">9-20. The splendid </w:t>
      </w:r>
      <w:r w:rsidR="00F978AC" w:rsidRPr="00AC4226">
        <w:t>Shobhan</w:t>
      </w:r>
      <w:r w:rsidR="002E6BBF">
        <w:t>a</w:t>
      </w:r>
      <w:r w:rsidR="00F978AC" w:rsidRPr="00AC4226">
        <w:t>bhatta</w:t>
      </w:r>
      <w:r w:rsidRPr="00AC4226">
        <w:t xml:space="preserve"> daringly disproved the rival disputants confronted in </w:t>
      </w:r>
      <w:r w:rsidR="00F978AC" w:rsidRPr="00AC4226">
        <w:t>difference</w:t>
      </w:r>
      <w:r w:rsidRPr="00AC4226">
        <w:t xml:space="preserve"> councils, (well-equipped) with the </w:t>
      </w:r>
      <w:r w:rsidR="00F978AC" w:rsidRPr="00AC4226">
        <w:t>reasoning</w:t>
      </w:r>
      <w:r w:rsidR="002E6BBF">
        <w:t>s</w:t>
      </w:r>
      <w:r w:rsidRPr="00AC4226">
        <w:t xml:space="preserve"> mentioned in Madhwa-</w:t>
      </w:r>
      <w:r w:rsidR="00F978AC" w:rsidRPr="00AC4226">
        <w:t>Siddhanta</w:t>
      </w:r>
      <w:r w:rsidRPr="00AC4226">
        <w:t xml:space="preserve"> showing no concern for the (vanquished ones) and said these apposite words: (So he is reckoned to </w:t>
      </w:r>
      <w:r w:rsidR="00F978AC" w:rsidRPr="00AC4226">
        <w:t>be</w:t>
      </w:r>
      <w:r w:rsidRPr="00AC4226">
        <w:t xml:space="preserve"> the first propagator of Madhwa-Shastra and the first illustrious successor of Madhwacharya.)</w:t>
      </w:r>
    </w:p>
    <w:p w14:paraId="11CE51EB" w14:textId="77777777" w:rsidR="00E9400C" w:rsidRPr="00AC4226" w:rsidRDefault="00E9400C" w:rsidP="007C105A">
      <w:pPr>
        <w:pStyle w:val="S16S"/>
      </w:pPr>
      <w:r w:rsidRPr="00AC4226">
        <w:rPr>
          <w:cs/>
        </w:rPr>
        <w:lastRenderedPageBreak/>
        <w:t>चूर्ण</w:t>
      </w:r>
      <w:r w:rsidRPr="00AC4226">
        <w:t>-</w:t>
      </w:r>
      <w:r w:rsidRPr="00AC4226">
        <w:rPr>
          <w:cs/>
        </w:rPr>
        <w:t>कृद</w:t>
      </w:r>
      <w:r w:rsidR="00D452E9">
        <w:rPr>
          <w:rFonts w:hint="cs"/>
          <w:cs/>
        </w:rPr>
        <w:t>्</w:t>
      </w:r>
      <w:r w:rsidRPr="00AC4226">
        <w:rPr>
          <w:cs/>
        </w:rPr>
        <w:t xml:space="preserve"> विविध</w:t>
      </w:r>
      <w:r w:rsidRPr="00AC4226">
        <w:t>-</w:t>
      </w:r>
      <w:r w:rsidRPr="00AC4226">
        <w:rPr>
          <w:cs/>
        </w:rPr>
        <w:t>शङ्ख</w:t>
      </w:r>
      <w:r w:rsidRPr="00AC4226">
        <w:t>-</w:t>
      </w:r>
      <w:r w:rsidRPr="00AC4226">
        <w:rPr>
          <w:cs/>
        </w:rPr>
        <w:t>चूर्णकः चूर्णनाय बहुधा</w:t>
      </w:r>
      <w:r w:rsidR="007A4C1E" w:rsidRPr="00AC4226">
        <w:rPr>
          <w:cs/>
        </w:rPr>
        <w:t>ऽ</w:t>
      </w:r>
      <w:r w:rsidRPr="00AC4226">
        <w:rPr>
          <w:cs/>
        </w:rPr>
        <w:t>प्यशक्नुवन्</w:t>
      </w:r>
      <w:r w:rsidR="00D766AC" w:rsidRPr="00AC4226">
        <w:rPr>
          <w:cs/>
        </w:rPr>
        <w:t>।</w:t>
      </w:r>
      <w:r w:rsidR="002A5300" w:rsidRPr="00AC4226">
        <w:rPr>
          <w:cs/>
        </w:rPr>
        <w:br/>
      </w:r>
      <w:r w:rsidRPr="00AC4226">
        <w:rPr>
          <w:cs/>
        </w:rPr>
        <w:t>आत्यजद् विफल</w:t>
      </w:r>
      <w:r w:rsidRPr="00AC4226">
        <w:t>-</w:t>
      </w:r>
      <w:r w:rsidRPr="00AC4226">
        <w:rPr>
          <w:cs/>
        </w:rPr>
        <w:t>धीः प्रदक्षिणा</w:t>
      </w:r>
      <w:r w:rsidRPr="00AC4226">
        <w:t>-</w:t>
      </w:r>
      <w:r w:rsidRPr="00AC4226">
        <w:rPr>
          <w:cs/>
        </w:rPr>
        <w:t>वर्त</w:t>
      </w:r>
      <w:r w:rsidRPr="00AC4226">
        <w:t>-</w:t>
      </w:r>
      <w:r w:rsidRPr="00AC4226">
        <w:rPr>
          <w:cs/>
        </w:rPr>
        <w:t>वारि</w:t>
      </w:r>
      <w:r w:rsidRPr="00AC4226">
        <w:t>-</w:t>
      </w:r>
      <w:r w:rsidRPr="00AC4226">
        <w:rPr>
          <w:cs/>
        </w:rPr>
        <w:t>जमनर्घमप्यहो</w:t>
      </w:r>
      <w:r w:rsidR="00D766AC" w:rsidRPr="00AC4226">
        <w:rPr>
          <w:cs/>
        </w:rPr>
        <w:t>॥</w:t>
      </w:r>
      <w:r w:rsidR="008C4154" w:rsidRPr="00AC4226">
        <w:rPr>
          <w:cs/>
        </w:rPr>
        <w:t>9-</w:t>
      </w:r>
      <w:r w:rsidRPr="00AC4226">
        <w:t>21</w:t>
      </w:r>
      <w:r w:rsidR="0051754E" w:rsidRPr="00AC4226">
        <w:rPr>
          <w:cs/>
        </w:rPr>
        <w:t>॥</w:t>
      </w:r>
    </w:p>
    <w:p w14:paraId="33295B85" w14:textId="77777777" w:rsidR="00DE3FA6" w:rsidRPr="00AC4226" w:rsidRDefault="00DE3FA6" w:rsidP="00EC4553">
      <w:pPr>
        <w:pStyle w:val="EngText"/>
      </w:pPr>
      <w:r w:rsidRPr="00AC4226">
        <w:t xml:space="preserve">9-21. ‘It is really disconcerting </w:t>
      </w:r>
      <w:r w:rsidR="00F978AC" w:rsidRPr="00AC4226">
        <w:t>that</w:t>
      </w:r>
      <w:r w:rsidRPr="00AC4226">
        <w:t xml:space="preserve"> a </w:t>
      </w:r>
      <w:r w:rsidR="00F978AC" w:rsidRPr="00AC4226">
        <w:t>betel</w:t>
      </w:r>
      <w:r w:rsidRPr="00AC4226">
        <w:t xml:space="preserve">-lime pounder who </w:t>
      </w:r>
      <w:r w:rsidR="00F978AC" w:rsidRPr="00AC4226">
        <w:t>triturate</w:t>
      </w:r>
      <w:r w:rsidRPr="00AC4226">
        <w:t xml:space="preserve"> the varied conches, unable to pulverize a Balmuri-conch (a conch twisted to the right) despite his repeated </w:t>
      </w:r>
      <w:r w:rsidR="004916BD" w:rsidRPr="00AC4226">
        <w:t>endeavour</w:t>
      </w:r>
      <w:r w:rsidRPr="00AC4226">
        <w:t xml:space="preserve"> is inclined to cast it (the precious conch) away as of no avail.</w:t>
      </w:r>
    </w:p>
    <w:p w14:paraId="54A8CB2A" w14:textId="77777777" w:rsidR="00E9400C" w:rsidRPr="00AC4226" w:rsidRDefault="00E9400C" w:rsidP="007C105A">
      <w:pPr>
        <w:pStyle w:val="S16S"/>
      </w:pPr>
      <w:r w:rsidRPr="00AC4226">
        <w:rPr>
          <w:cs/>
        </w:rPr>
        <w:t>अप्रमेय</w:t>
      </w:r>
      <w:r w:rsidRPr="00AC4226">
        <w:t>-</w:t>
      </w:r>
      <w:r w:rsidRPr="00AC4226">
        <w:rPr>
          <w:cs/>
        </w:rPr>
        <w:t>मति</w:t>
      </w:r>
      <w:r w:rsidRPr="00AC4226">
        <w:t>-</w:t>
      </w:r>
      <w:r w:rsidRPr="00AC4226">
        <w:rPr>
          <w:cs/>
        </w:rPr>
        <w:t>शास्त्रमीदृशं यस्त्वजत्युपनतं सु</w:t>
      </w:r>
      <w:r w:rsidRPr="00AC4226">
        <w:t>-</w:t>
      </w:r>
      <w:r w:rsidRPr="00AC4226">
        <w:rPr>
          <w:cs/>
        </w:rPr>
        <w:t>दुर्लभम्</w:t>
      </w:r>
      <w:r w:rsidR="00D766AC" w:rsidRPr="00AC4226">
        <w:rPr>
          <w:cs/>
        </w:rPr>
        <w:t>।</w:t>
      </w:r>
      <w:r w:rsidR="002A5300" w:rsidRPr="00AC4226">
        <w:rPr>
          <w:cs/>
        </w:rPr>
        <w:br/>
      </w:r>
      <w:r w:rsidRPr="00AC4226">
        <w:rPr>
          <w:cs/>
        </w:rPr>
        <w:t>तस्य तुल्य</w:t>
      </w:r>
      <w:r w:rsidRPr="00AC4226">
        <w:t>-</w:t>
      </w:r>
      <w:r w:rsidRPr="00AC4226">
        <w:rPr>
          <w:cs/>
        </w:rPr>
        <w:t>मतिरेष दुर्जनो नाथवा</w:t>
      </w:r>
      <w:r w:rsidR="007A4C1E" w:rsidRPr="00AC4226">
        <w:rPr>
          <w:cs/>
        </w:rPr>
        <w:t>ऽ</w:t>
      </w:r>
      <w:r w:rsidRPr="00AC4226">
        <w:rPr>
          <w:cs/>
        </w:rPr>
        <w:t>स्य सदृशो</w:t>
      </w:r>
      <w:r w:rsidR="00D452E9">
        <w:rPr>
          <w:cs/>
        </w:rPr>
        <w:t>ऽ</w:t>
      </w:r>
      <w:r w:rsidRPr="00AC4226">
        <w:rPr>
          <w:cs/>
        </w:rPr>
        <w:t>स्ति नीच</w:t>
      </w:r>
      <w:r w:rsidRPr="00AC4226">
        <w:t>-</w:t>
      </w:r>
      <w:r w:rsidRPr="00AC4226">
        <w:rPr>
          <w:cs/>
        </w:rPr>
        <w:t>धीः</w:t>
      </w:r>
      <w:r w:rsidR="00D766AC" w:rsidRPr="00AC4226">
        <w:rPr>
          <w:cs/>
        </w:rPr>
        <w:t>॥</w:t>
      </w:r>
      <w:r w:rsidR="008C4154" w:rsidRPr="00AC4226">
        <w:rPr>
          <w:cs/>
        </w:rPr>
        <w:t>9-</w:t>
      </w:r>
      <w:r w:rsidRPr="00AC4226">
        <w:t>22</w:t>
      </w:r>
      <w:r w:rsidR="0051754E" w:rsidRPr="00AC4226">
        <w:rPr>
          <w:cs/>
        </w:rPr>
        <w:t>॥</w:t>
      </w:r>
    </w:p>
    <w:p w14:paraId="6A86FFE5" w14:textId="77777777" w:rsidR="00DE3FA6" w:rsidRPr="00AC4226" w:rsidRDefault="00DE3FA6" w:rsidP="00EC4553">
      <w:pPr>
        <w:pStyle w:val="EngText"/>
      </w:pPr>
      <w:r w:rsidRPr="00AC4226">
        <w:t xml:space="preserve">9-22. He who gives up the study of </w:t>
      </w:r>
      <w:r w:rsidR="004916BD" w:rsidRPr="00AC4226">
        <w:t>Poornaprajna’s</w:t>
      </w:r>
      <w:r w:rsidRPr="00AC4226">
        <w:t xml:space="preserve"> Shastra, priceless like the right-twisted conch attained in </w:t>
      </w:r>
      <w:r w:rsidR="00F978AC" w:rsidRPr="00AC4226">
        <w:t>the company</w:t>
      </w:r>
      <w:r w:rsidRPr="00AC4226">
        <w:t xml:space="preserve"> of the righteous, unavailable to the unworthy, as futile, resembles the felon who forsakes the right-winged conch. Indeed it is hard to find a similar sinister die-hard.</w:t>
      </w:r>
    </w:p>
    <w:p w14:paraId="5813D4C6" w14:textId="77777777" w:rsidR="00E9400C" w:rsidRPr="00AC4226" w:rsidRDefault="00E9400C" w:rsidP="007C105A">
      <w:pPr>
        <w:pStyle w:val="S16S"/>
      </w:pPr>
      <w:r w:rsidRPr="00AC4226">
        <w:rPr>
          <w:cs/>
        </w:rPr>
        <w:t>को</w:t>
      </w:r>
      <w:r w:rsidR="007A4C1E" w:rsidRPr="00AC4226">
        <w:rPr>
          <w:cs/>
        </w:rPr>
        <w:t>ऽ</w:t>
      </w:r>
      <w:r w:rsidRPr="00AC4226">
        <w:rPr>
          <w:cs/>
        </w:rPr>
        <w:t>पि तं गुण</w:t>
      </w:r>
      <w:r w:rsidRPr="00AC4226">
        <w:t>-</w:t>
      </w:r>
      <w:r w:rsidRPr="00AC4226">
        <w:rPr>
          <w:cs/>
        </w:rPr>
        <w:t>विशेष</w:t>
      </w:r>
      <w:r w:rsidRPr="00AC4226">
        <w:t>-</w:t>
      </w:r>
      <w:r w:rsidRPr="00AC4226">
        <w:rPr>
          <w:cs/>
        </w:rPr>
        <w:t>विच्च वि</w:t>
      </w:r>
      <w:r w:rsidRPr="00AC4226">
        <w:t>-</w:t>
      </w:r>
      <w:r w:rsidRPr="00AC4226">
        <w:rPr>
          <w:cs/>
        </w:rPr>
        <w:t>क्रीय भूरि</w:t>
      </w:r>
      <w:r w:rsidRPr="00AC4226">
        <w:t>-</w:t>
      </w:r>
      <w:r w:rsidRPr="00AC4226">
        <w:rPr>
          <w:cs/>
        </w:rPr>
        <w:t>धनमाप पूरुषः</w:t>
      </w:r>
      <w:r w:rsidR="00D766AC" w:rsidRPr="00AC4226">
        <w:rPr>
          <w:cs/>
        </w:rPr>
        <w:t>।</w:t>
      </w:r>
      <w:r w:rsidR="002A5300" w:rsidRPr="00AC4226">
        <w:rPr>
          <w:cs/>
        </w:rPr>
        <w:br/>
      </w:r>
      <w:r w:rsidRPr="00AC4226">
        <w:rPr>
          <w:cs/>
        </w:rPr>
        <w:t>न ह्यनर्घ</w:t>
      </w:r>
      <w:r w:rsidRPr="00AC4226">
        <w:t>-</w:t>
      </w:r>
      <w:r w:rsidRPr="00AC4226">
        <w:rPr>
          <w:cs/>
        </w:rPr>
        <w:t>गुण</w:t>
      </w:r>
      <w:r w:rsidRPr="00AC4226">
        <w:t>-</w:t>
      </w:r>
      <w:r w:rsidRPr="00AC4226">
        <w:rPr>
          <w:cs/>
        </w:rPr>
        <w:t>मूल्यमाप्यते भाग्य</w:t>
      </w:r>
      <w:r w:rsidRPr="00AC4226">
        <w:t>-</w:t>
      </w:r>
      <w:r w:rsidRPr="00AC4226">
        <w:rPr>
          <w:cs/>
        </w:rPr>
        <w:t>दैवमिह योग्यतानुगम्</w:t>
      </w:r>
      <w:r w:rsidR="00D766AC" w:rsidRPr="00AC4226">
        <w:rPr>
          <w:cs/>
        </w:rPr>
        <w:t>॥</w:t>
      </w:r>
      <w:r w:rsidR="008C4154" w:rsidRPr="00AC4226">
        <w:rPr>
          <w:cs/>
        </w:rPr>
        <w:t>9-</w:t>
      </w:r>
      <w:r w:rsidRPr="00AC4226">
        <w:t>23</w:t>
      </w:r>
      <w:r w:rsidR="0051754E" w:rsidRPr="00AC4226">
        <w:rPr>
          <w:cs/>
        </w:rPr>
        <w:t>॥</w:t>
      </w:r>
    </w:p>
    <w:p w14:paraId="0BD68EF1" w14:textId="77777777" w:rsidR="00DE3FA6" w:rsidRPr="00AC4226" w:rsidRDefault="00DE3FA6" w:rsidP="00EC4553">
      <w:pPr>
        <w:pStyle w:val="EngText"/>
      </w:pPr>
      <w:r w:rsidRPr="00AC4226">
        <w:t>9-23. Even the other person, who knowing the greater worth of right-winged conch sells it (at a higher price) and gathers plenty of money is not discreet enough as he also fails to realise</w:t>
      </w:r>
      <w:r w:rsidR="00502793" w:rsidRPr="00AC4226">
        <w:t xml:space="preserve"> the full benefit of its invaluable excellence</w:t>
      </w:r>
      <w:r w:rsidR="00F978AC" w:rsidRPr="00AC4226">
        <w:t>. (Worship</w:t>
      </w:r>
      <w:r w:rsidR="00502793" w:rsidRPr="00AC4226">
        <w:t xml:space="preserve"> it with devotion and secure the highest objective of life-salvation</w:t>
      </w:r>
      <w:r w:rsidR="00624EC0">
        <w:t>.</w:t>
      </w:r>
      <w:r w:rsidR="00502793" w:rsidRPr="00AC4226">
        <w:t xml:space="preserve">) Indeed, the God of Fortune (Lord Narayana) </w:t>
      </w:r>
      <w:r w:rsidR="004916BD" w:rsidRPr="00AC4226">
        <w:t>favours</w:t>
      </w:r>
      <w:r w:rsidR="00502793" w:rsidRPr="00AC4226">
        <w:t xml:space="preserve"> the aspirants in consonance with their capabilities.</w:t>
      </w:r>
    </w:p>
    <w:p w14:paraId="41367351" w14:textId="77777777" w:rsidR="00E9400C" w:rsidRPr="00AC4226" w:rsidRDefault="00E9400C" w:rsidP="007C105A">
      <w:pPr>
        <w:pStyle w:val="S16S"/>
      </w:pPr>
      <w:r w:rsidRPr="00AC4226">
        <w:rPr>
          <w:cs/>
        </w:rPr>
        <w:t>व्यक्तमुन्नतिमितो</w:t>
      </w:r>
      <w:r w:rsidR="007A4C1E" w:rsidRPr="00AC4226">
        <w:rPr>
          <w:cs/>
        </w:rPr>
        <w:t>ऽ</w:t>
      </w:r>
      <w:r w:rsidRPr="00AC4226">
        <w:rPr>
          <w:cs/>
        </w:rPr>
        <w:t>प्ययं जनः तस्ययन्न लभते</w:t>
      </w:r>
      <w:r w:rsidR="007A4C1E" w:rsidRPr="00AC4226">
        <w:rPr>
          <w:cs/>
        </w:rPr>
        <w:t>ऽ</w:t>
      </w:r>
      <w:r w:rsidRPr="00AC4226">
        <w:rPr>
          <w:cs/>
        </w:rPr>
        <w:t>खिलं फलम्</w:t>
      </w:r>
      <w:r w:rsidR="00D766AC" w:rsidRPr="00AC4226">
        <w:rPr>
          <w:cs/>
        </w:rPr>
        <w:t>।</w:t>
      </w:r>
      <w:r w:rsidR="00D452E9">
        <w:rPr>
          <w:rFonts w:hint="cs"/>
          <w:cs/>
        </w:rPr>
        <w:br/>
        <w:t>स्तोक</w:t>
      </w:r>
      <w:r w:rsidRPr="00AC4226">
        <w:t>-</w:t>
      </w:r>
      <w:r w:rsidRPr="00AC4226">
        <w:rPr>
          <w:cs/>
        </w:rPr>
        <w:t>मानसतया ततो व्रजेत् तस्य हन्त पुरुषस्य तुल्यताम्</w:t>
      </w:r>
      <w:r w:rsidR="00D766AC" w:rsidRPr="00AC4226">
        <w:rPr>
          <w:cs/>
        </w:rPr>
        <w:t>॥</w:t>
      </w:r>
      <w:r w:rsidR="008C4154" w:rsidRPr="00AC4226">
        <w:rPr>
          <w:cs/>
        </w:rPr>
        <w:t>9-</w:t>
      </w:r>
      <w:r w:rsidRPr="00AC4226">
        <w:t>24</w:t>
      </w:r>
      <w:r w:rsidR="0051754E" w:rsidRPr="00AC4226">
        <w:rPr>
          <w:cs/>
        </w:rPr>
        <w:t>॥</w:t>
      </w:r>
    </w:p>
    <w:p w14:paraId="60F2B401" w14:textId="77777777" w:rsidR="00502793" w:rsidRPr="00AC4226" w:rsidRDefault="00502793" w:rsidP="00EC4553">
      <w:pPr>
        <w:pStyle w:val="EngText"/>
      </w:pPr>
      <w:r w:rsidRPr="00AC4226">
        <w:t>9-24. The present generation that is content only with the elevation it obtains through the study of the priceless Madhwa-Shastra is slow-witted enough as it forgoes its highest fruits of knowledge, devotion and bliss and resembles the seller of the right-twisted conch who is satisfied with the affluence he acquires.</w:t>
      </w:r>
    </w:p>
    <w:p w14:paraId="59F07270" w14:textId="77777777" w:rsidR="00E9400C" w:rsidRPr="00AC4226" w:rsidRDefault="00E9400C" w:rsidP="007C105A">
      <w:pPr>
        <w:pStyle w:val="S16S"/>
      </w:pPr>
      <w:r w:rsidRPr="00AC4226">
        <w:rPr>
          <w:cs/>
        </w:rPr>
        <w:t>क्रीतवान् नर</w:t>
      </w:r>
      <w:r w:rsidRPr="00AC4226">
        <w:t>-</w:t>
      </w:r>
      <w:r w:rsidRPr="00AC4226">
        <w:rPr>
          <w:cs/>
        </w:rPr>
        <w:t>पतिर्महा</w:t>
      </w:r>
      <w:r w:rsidRPr="00AC4226">
        <w:t>-</w:t>
      </w:r>
      <w:r w:rsidRPr="00AC4226">
        <w:rPr>
          <w:cs/>
        </w:rPr>
        <w:t>दरं सादरं पुनरुदार</w:t>
      </w:r>
      <w:r w:rsidRPr="00AC4226">
        <w:t>-</w:t>
      </w:r>
      <w:r w:rsidRPr="00AC4226">
        <w:rPr>
          <w:cs/>
        </w:rPr>
        <w:t>चेष्टितः</w:t>
      </w:r>
      <w:r w:rsidR="00D766AC" w:rsidRPr="00AC4226">
        <w:rPr>
          <w:cs/>
        </w:rPr>
        <w:t>।</w:t>
      </w:r>
      <w:r w:rsidR="002A5300" w:rsidRPr="00AC4226">
        <w:rPr>
          <w:cs/>
        </w:rPr>
        <w:br/>
      </w:r>
      <w:r w:rsidRPr="00AC4226">
        <w:rPr>
          <w:cs/>
        </w:rPr>
        <w:t>अर्चयन् सततमाप सम्पदो या न ता वचन</w:t>
      </w:r>
      <w:r w:rsidRPr="00AC4226">
        <w:t>-</w:t>
      </w:r>
      <w:r w:rsidRPr="00AC4226">
        <w:rPr>
          <w:cs/>
        </w:rPr>
        <w:t>चित्त</w:t>
      </w:r>
      <w:r w:rsidRPr="00AC4226">
        <w:t>-</w:t>
      </w:r>
      <w:r w:rsidRPr="00AC4226">
        <w:rPr>
          <w:cs/>
        </w:rPr>
        <w:t>गोचराः</w:t>
      </w:r>
      <w:r w:rsidR="00D766AC" w:rsidRPr="00AC4226">
        <w:rPr>
          <w:cs/>
        </w:rPr>
        <w:t>॥</w:t>
      </w:r>
      <w:r w:rsidR="008C4154" w:rsidRPr="00AC4226">
        <w:rPr>
          <w:cs/>
        </w:rPr>
        <w:t>9-</w:t>
      </w:r>
      <w:r w:rsidRPr="00AC4226">
        <w:t>25</w:t>
      </w:r>
      <w:r w:rsidR="0051754E" w:rsidRPr="00AC4226">
        <w:rPr>
          <w:cs/>
        </w:rPr>
        <w:t>॥</w:t>
      </w:r>
    </w:p>
    <w:p w14:paraId="786317FD" w14:textId="77777777" w:rsidR="00502793" w:rsidRPr="00AC4226" w:rsidRDefault="00502793" w:rsidP="00EC4553">
      <w:pPr>
        <w:pStyle w:val="EngText"/>
      </w:pPr>
      <w:r w:rsidRPr="00AC4226">
        <w:t xml:space="preserve">9-25. A meritorious monarch (engaged in the welfare of the virtuous) purchased the priceless </w:t>
      </w:r>
      <w:r w:rsidR="00F978AC" w:rsidRPr="00AC4226">
        <w:t>conch</w:t>
      </w:r>
      <w:r w:rsidRPr="00AC4226">
        <w:t xml:space="preserve"> and </w:t>
      </w:r>
      <w:r w:rsidR="00F978AC" w:rsidRPr="00AC4226">
        <w:t>worshipping</w:t>
      </w:r>
      <w:r w:rsidRPr="00AC4226">
        <w:t xml:space="preserve"> </w:t>
      </w:r>
      <w:r w:rsidR="00F978AC" w:rsidRPr="00AC4226">
        <w:t>it</w:t>
      </w:r>
      <w:r w:rsidRPr="00AC4226">
        <w:t xml:space="preserve"> constantly with intense </w:t>
      </w:r>
      <w:r w:rsidRPr="00AC4226">
        <w:lastRenderedPageBreak/>
        <w:t xml:space="preserve">devotion attained the highest prosperity inaccessible to word and thought – </w:t>
      </w:r>
      <w:r w:rsidR="00F978AC" w:rsidRPr="00AC4226">
        <w:t>(like</w:t>
      </w:r>
      <w:r w:rsidRPr="00AC4226">
        <w:t xml:space="preserve"> lordship over different lands and other covetable objectives).</w:t>
      </w:r>
    </w:p>
    <w:p w14:paraId="0C9C34EE" w14:textId="77777777" w:rsidR="00E9400C" w:rsidRPr="00AC4226" w:rsidRDefault="00E9400C" w:rsidP="007C105A">
      <w:pPr>
        <w:pStyle w:val="S16S"/>
      </w:pPr>
      <w:r w:rsidRPr="00AC4226">
        <w:rPr>
          <w:cs/>
        </w:rPr>
        <w:t>शास्त्र</w:t>
      </w:r>
      <w:r w:rsidRPr="00AC4226">
        <w:t>-</w:t>
      </w:r>
      <w:r w:rsidRPr="00AC4226">
        <w:rPr>
          <w:cs/>
        </w:rPr>
        <w:t>कल्पक</w:t>
      </w:r>
      <w:r w:rsidRPr="00AC4226">
        <w:t>-</w:t>
      </w:r>
      <w:r w:rsidRPr="00AC4226">
        <w:rPr>
          <w:cs/>
        </w:rPr>
        <w:t>तरोरमुष्य कः प्राप्नुयात् सकलमप्यहो फलम्</w:t>
      </w:r>
      <w:r w:rsidR="00D766AC" w:rsidRPr="00AC4226">
        <w:rPr>
          <w:cs/>
        </w:rPr>
        <w:t>।</w:t>
      </w:r>
      <w:r w:rsidR="002A5300" w:rsidRPr="00AC4226">
        <w:rPr>
          <w:cs/>
        </w:rPr>
        <w:br/>
      </w:r>
      <w:r w:rsidRPr="00AC4226">
        <w:rPr>
          <w:cs/>
        </w:rPr>
        <w:t>यस्तमुत्तम</w:t>
      </w:r>
      <w:r w:rsidRPr="00AC4226">
        <w:t>-</w:t>
      </w:r>
      <w:r w:rsidRPr="00AC4226">
        <w:rPr>
          <w:cs/>
        </w:rPr>
        <w:t>गुणं विडम्बयेद</w:t>
      </w:r>
      <w:r w:rsidR="00D452E9">
        <w:rPr>
          <w:rFonts w:hint="cs"/>
          <w:cs/>
        </w:rPr>
        <w:t>्</w:t>
      </w:r>
      <w:r w:rsidRPr="00AC4226">
        <w:rPr>
          <w:cs/>
        </w:rPr>
        <w:t xml:space="preserve"> इत्युदीर्य स जनानरञ्जयत्</w:t>
      </w:r>
      <w:r w:rsidR="00D766AC" w:rsidRPr="00AC4226">
        <w:rPr>
          <w:cs/>
        </w:rPr>
        <w:t>॥</w:t>
      </w:r>
      <w:r w:rsidR="008C4154" w:rsidRPr="00AC4226">
        <w:rPr>
          <w:cs/>
        </w:rPr>
        <w:t>9-</w:t>
      </w:r>
      <w:r w:rsidRPr="00AC4226">
        <w:t>26</w:t>
      </w:r>
      <w:r w:rsidR="0051754E" w:rsidRPr="00AC4226">
        <w:rPr>
          <w:cs/>
        </w:rPr>
        <w:t>॥</w:t>
      </w:r>
    </w:p>
    <w:p w14:paraId="5FA75737" w14:textId="77777777" w:rsidR="00502793" w:rsidRPr="00AC4226" w:rsidRDefault="00502793" w:rsidP="00EC4553">
      <w:pPr>
        <w:pStyle w:val="EngText"/>
      </w:pPr>
      <w:r w:rsidRPr="00AC4226">
        <w:t xml:space="preserve">9-26. The shrewd </w:t>
      </w:r>
      <w:r w:rsidR="00F978AC" w:rsidRPr="00AC4226">
        <w:t>Shobhan</w:t>
      </w:r>
      <w:r w:rsidR="00624EC0">
        <w:t>a</w:t>
      </w:r>
      <w:r w:rsidR="00F978AC" w:rsidRPr="00AC4226">
        <w:t>bhatta</w:t>
      </w:r>
      <w:r w:rsidRPr="00AC4226">
        <w:t xml:space="preserve"> assured: ‘Those who gain their greatest ends by a devoted study of Madhwa Shastra which like the celestial wish-</w:t>
      </w:r>
      <w:r w:rsidR="00624EC0">
        <w:t>ful</w:t>
      </w:r>
      <w:r w:rsidR="00F978AC" w:rsidRPr="00AC4226">
        <w:t>filling</w:t>
      </w:r>
      <w:r w:rsidRPr="00AC4226">
        <w:t xml:space="preserve"> tree con</w:t>
      </w:r>
      <w:r w:rsidR="00624EC0">
        <w:t>f</w:t>
      </w:r>
      <w:r w:rsidRPr="00AC4226">
        <w:t xml:space="preserve">ers all cherished desires, are among the fortunate few that emulate the laudable king who by intense adoration of the precious conch earned the highest boon’ and exhilarated the </w:t>
      </w:r>
      <w:r w:rsidR="00F978AC" w:rsidRPr="00AC4226">
        <w:t>ardent</w:t>
      </w:r>
      <w:r w:rsidR="00624EC0">
        <w:t xml:space="preserve"> listeners, (c</w:t>
      </w:r>
      <w:r w:rsidRPr="00AC4226">
        <w:t>reating in them a hun</w:t>
      </w:r>
      <w:r w:rsidR="00F978AC" w:rsidRPr="00AC4226">
        <w:t>g</w:t>
      </w:r>
      <w:r w:rsidRPr="00AC4226">
        <w:t>e</w:t>
      </w:r>
      <w:r w:rsidR="00F978AC" w:rsidRPr="00AC4226">
        <w:t>r for Madhwa-S</w:t>
      </w:r>
      <w:r w:rsidRPr="00AC4226">
        <w:t>hastra).</w:t>
      </w:r>
    </w:p>
    <w:p w14:paraId="31C9C122" w14:textId="77777777" w:rsidR="00E9400C" w:rsidRPr="00AC4226" w:rsidRDefault="00D452E9" w:rsidP="007C105A">
      <w:pPr>
        <w:pStyle w:val="S16S"/>
      </w:pPr>
      <w:r>
        <w:rPr>
          <w:cs/>
        </w:rPr>
        <w:t>नेदृशैः कविभि</w:t>
      </w:r>
      <w:r w:rsidR="00E9400C" w:rsidRPr="00AC4226">
        <w:rPr>
          <w:cs/>
        </w:rPr>
        <w:t>र</w:t>
      </w:r>
      <w:r>
        <w:rPr>
          <w:rFonts w:hint="cs"/>
          <w:cs/>
        </w:rPr>
        <w:t>े</w:t>
      </w:r>
      <w:r w:rsidR="00E9400C" w:rsidRPr="00AC4226">
        <w:rPr>
          <w:cs/>
        </w:rPr>
        <w:t>व केवलं हन्त पूज्य</w:t>
      </w:r>
      <w:r w:rsidR="00E9400C" w:rsidRPr="00AC4226">
        <w:t>-</w:t>
      </w:r>
      <w:r w:rsidR="00E9400C" w:rsidRPr="00AC4226">
        <w:rPr>
          <w:cs/>
        </w:rPr>
        <w:t>चरणो</w:t>
      </w:r>
      <w:r w:rsidR="007A4C1E" w:rsidRPr="00AC4226">
        <w:rPr>
          <w:cs/>
        </w:rPr>
        <w:t>ऽ</w:t>
      </w:r>
      <w:r w:rsidR="00E9400C" w:rsidRPr="00AC4226">
        <w:rPr>
          <w:cs/>
        </w:rPr>
        <w:t>भ्यपूज्यत</w:t>
      </w:r>
      <w:r w:rsidR="00D766AC" w:rsidRPr="00AC4226">
        <w:rPr>
          <w:cs/>
        </w:rPr>
        <w:t>।</w:t>
      </w:r>
      <w:r w:rsidR="002A5300" w:rsidRPr="00AC4226">
        <w:rPr>
          <w:cs/>
        </w:rPr>
        <w:br/>
      </w:r>
      <w:r w:rsidR="00E9400C" w:rsidRPr="00AC4226">
        <w:rPr>
          <w:cs/>
        </w:rPr>
        <w:t>शर्व</w:t>
      </w:r>
      <w:r w:rsidR="00E9400C" w:rsidRPr="00AC4226">
        <w:t>-</w:t>
      </w:r>
      <w:r w:rsidR="00E9400C" w:rsidRPr="00AC4226">
        <w:rPr>
          <w:cs/>
        </w:rPr>
        <w:t>शक्र</w:t>
      </w:r>
      <w:r w:rsidR="00E9400C" w:rsidRPr="00AC4226">
        <w:t>-</w:t>
      </w:r>
      <w:r w:rsidR="00E9400C" w:rsidRPr="00AC4226">
        <w:rPr>
          <w:cs/>
        </w:rPr>
        <w:t>गुरु</w:t>
      </w:r>
      <w:r w:rsidR="00E9400C" w:rsidRPr="00AC4226">
        <w:t>-</w:t>
      </w:r>
      <w:r w:rsidR="00E9400C" w:rsidRPr="00AC4226">
        <w:rPr>
          <w:cs/>
        </w:rPr>
        <w:t>पूर्व</w:t>
      </w:r>
      <w:r w:rsidR="00E9400C" w:rsidRPr="00AC4226">
        <w:t>-</w:t>
      </w:r>
      <w:r w:rsidR="00E9400C" w:rsidRPr="00AC4226">
        <w:rPr>
          <w:cs/>
        </w:rPr>
        <w:t>दैवतैः अप्यलं सु</w:t>
      </w:r>
      <w:r w:rsidR="00E9400C" w:rsidRPr="00AC4226">
        <w:t>-</w:t>
      </w:r>
      <w:r w:rsidR="00E9400C" w:rsidRPr="00AC4226">
        <w:rPr>
          <w:cs/>
        </w:rPr>
        <w:t>समयोद्</w:t>
      </w:r>
      <w:r w:rsidR="00E9400C" w:rsidRPr="00AC4226">
        <w:t>-</w:t>
      </w:r>
      <w:r w:rsidR="00E9400C" w:rsidRPr="00AC4226">
        <w:rPr>
          <w:cs/>
        </w:rPr>
        <w:t>गमोत्सवे</w:t>
      </w:r>
      <w:r w:rsidR="00D766AC" w:rsidRPr="00AC4226">
        <w:rPr>
          <w:cs/>
        </w:rPr>
        <w:t>॥</w:t>
      </w:r>
      <w:r w:rsidR="008C4154" w:rsidRPr="00AC4226">
        <w:rPr>
          <w:cs/>
        </w:rPr>
        <w:t>9-</w:t>
      </w:r>
      <w:r w:rsidR="00E9400C" w:rsidRPr="00AC4226">
        <w:t>27</w:t>
      </w:r>
      <w:r w:rsidR="0051754E" w:rsidRPr="00AC4226">
        <w:rPr>
          <w:cs/>
        </w:rPr>
        <w:t>॥</w:t>
      </w:r>
    </w:p>
    <w:p w14:paraId="2402FB43" w14:textId="77777777" w:rsidR="00502793" w:rsidRPr="00AC4226" w:rsidRDefault="00502793" w:rsidP="00EC4553">
      <w:pPr>
        <w:pStyle w:val="EngText"/>
      </w:pPr>
      <w:r w:rsidRPr="00AC4226">
        <w:t>9-27.</w:t>
      </w:r>
      <w:r w:rsidR="00947BAB" w:rsidRPr="00AC4226">
        <w:t xml:space="preserve"> The venerable Madhwacharya was not only lauded by the learned ones like </w:t>
      </w:r>
      <w:r w:rsidR="00F978AC" w:rsidRPr="00AC4226">
        <w:t>Shobhan</w:t>
      </w:r>
      <w:r w:rsidR="00624EC0">
        <w:t>a</w:t>
      </w:r>
      <w:r w:rsidR="00F978AC" w:rsidRPr="00AC4226">
        <w:t>bhatta</w:t>
      </w:r>
      <w:r w:rsidR="00947BAB" w:rsidRPr="00AC4226">
        <w:t xml:space="preserve"> and others but highly revered by  the Gods, Shiva, Indra, Brihaspati and others on his propounding and propagating of his propitious Siddhanta.</w:t>
      </w:r>
    </w:p>
    <w:p w14:paraId="216DFEE0" w14:textId="77777777" w:rsidR="00E9400C" w:rsidRPr="00AC4226" w:rsidRDefault="00E9400C" w:rsidP="007C105A">
      <w:pPr>
        <w:pStyle w:val="S16S"/>
      </w:pPr>
      <w:r w:rsidRPr="00AC4226">
        <w:rPr>
          <w:cs/>
        </w:rPr>
        <w:t>निम्न</w:t>
      </w:r>
      <w:r w:rsidRPr="00AC4226">
        <w:t>-</w:t>
      </w:r>
      <w:r w:rsidRPr="00AC4226">
        <w:rPr>
          <w:cs/>
        </w:rPr>
        <w:t>भूरिव सतीः प्रजा व्रजन्  वारि</w:t>
      </w:r>
      <w:r w:rsidRPr="00AC4226">
        <w:t>-</w:t>
      </w:r>
      <w:r w:rsidR="00D452E9">
        <w:rPr>
          <w:cs/>
        </w:rPr>
        <w:t>दर</w:t>
      </w:r>
      <w:r w:rsidR="00D452E9">
        <w:rPr>
          <w:rFonts w:hint="cs"/>
          <w:cs/>
        </w:rPr>
        <w:t>्तु</w:t>
      </w:r>
      <w:r w:rsidRPr="00AC4226">
        <w:rPr>
          <w:cs/>
        </w:rPr>
        <w:t>रशनैरपूरि सः</w:t>
      </w:r>
      <w:r w:rsidR="00D766AC" w:rsidRPr="00AC4226">
        <w:rPr>
          <w:cs/>
        </w:rPr>
        <w:t>।</w:t>
      </w:r>
      <w:r w:rsidR="002A5300" w:rsidRPr="00AC4226">
        <w:rPr>
          <w:cs/>
        </w:rPr>
        <w:br/>
      </w:r>
      <w:r w:rsidRPr="00AC4226">
        <w:rPr>
          <w:cs/>
        </w:rPr>
        <w:t>प्राज्य</w:t>
      </w:r>
      <w:r w:rsidRPr="00AC4226">
        <w:t>-</w:t>
      </w:r>
      <w:r w:rsidRPr="00AC4226">
        <w:rPr>
          <w:cs/>
        </w:rPr>
        <w:t>ताप</w:t>
      </w:r>
      <w:r w:rsidRPr="00AC4226">
        <w:t>-</w:t>
      </w:r>
      <w:r w:rsidRPr="00AC4226">
        <w:rPr>
          <w:cs/>
        </w:rPr>
        <w:t>हर</w:t>
      </w:r>
      <w:r w:rsidRPr="00AC4226">
        <w:t>-</w:t>
      </w:r>
      <w:r w:rsidRPr="00AC4226">
        <w:rPr>
          <w:cs/>
        </w:rPr>
        <w:t>दर्शनाम्बुना तुङ्ग</w:t>
      </w:r>
      <w:r w:rsidRPr="00AC4226">
        <w:t>-</w:t>
      </w:r>
      <w:r w:rsidRPr="00AC4226">
        <w:rPr>
          <w:cs/>
        </w:rPr>
        <w:t>देशमिव दुर्जनं तु नो</w:t>
      </w:r>
      <w:r w:rsidR="00D766AC" w:rsidRPr="00AC4226">
        <w:rPr>
          <w:cs/>
        </w:rPr>
        <w:t>॥</w:t>
      </w:r>
      <w:r w:rsidR="008C4154" w:rsidRPr="00AC4226">
        <w:rPr>
          <w:cs/>
        </w:rPr>
        <w:t>9-</w:t>
      </w:r>
      <w:r w:rsidRPr="00AC4226">
        <w:t>28</w:t>
      </w:r>
      <w:r w:rsidR="0051754E" w:rsidRPr="00AC4226">
        <w:rPr>
          <w:cs/>
        </w:rPr>
        <w:t>॥</w:t>
      </w:r>
    </w:p>
    <w:p w14:paraId="13D7A06F" w14:textId="77777777" w:rsidR="00947BAB" w:rsidRPr="00AC4226" w:rsidRDefault="00947BAB" w:rsidP="00EC4553">
      <w:pPr>
        <w:pStyle w:val="EngText"/>
      </w:pPr>
      <w:r w:rsidRPr="00AC4226">
        <w:t xml:space="preserve">9-28. Madhwacharya on his way to Udupi, endowed the virtuous in no time with the sacred tenets (waters) of his doctrine that </w:t>
      </w:r>
      <w:r w:rsidR="00F978AC" w:rsidRPr="00AC4226">
        <w:t>destroys</w:t>
      </w:r>
      <w:r w:rsidRPr="00AC4226">
        <w:t xml:space="preserve"> the deep distress of Samsara but leaves the </w:t>
      </w:r>
      <w:r w:rsidR="00F978AC" w:rsidRPr="00AC4226">
        <w:t>wicked</w:t>
      </w:r>
      <w:r w:rsidRPr="00AC4226">
        <w:t xml:space="preserve"> untouched like the rainy season stocking the water (during its flow) in the low-lands and gliding in all haste in the up-land regions.</w:t>
      </w:r>
    </w:p>
    <w:p w14:paraId="5232799F" w14:textId="77777777" w:rsidR="00E9400C" w:rsidRPr="00AC4226" w:rsidRDefault="00E9400C" w:rsidP="007C105A">
      <w:pPr>
        <w:pStyle w:val="S16S"/>
      </w:pPr>
      <w:r w:rsidRPr="00AC4226">
        <w:rPr>
          <w:cs/>
        </w:rPr>
        <w:t>कर्मभिः सकल</w:t>
      </w:r>
      <w:r w:rsidRPr="00AC4226">
        <w:t>-</w:t>
      </w:r>
      <w:r w:rsidRPr="00AC4226">
        <w:rPr>
          <w:cs/>
        </w:rPr>
        <w:t>लोक</w:t>
      </w:r>
      <w:r w:rsidRPr="00AC4226">
        <w:t>-</w:t>
      </w:r>
      <w:r w:rsidRPr="00AC4226">
        <w:rPr>
          <w:cs/>
        </w:rPr>
        <w:t>कौतुकैः मानितः पथि जनैः समागतः</w:t>
      </w:r>
      <w:r w:rsidR="00D766AC" w:rsidRPr="00AC4226">
        <w:rPr>
          <w:cs/>
        </w:rPr>
        <w:t>।</w:t>
      </w:r>
      <w:r w:rsidR="002A5300" w:rsidRPr="00AC4226">
        <w:rPr>
          <w:cs/>
        </w:rPr>
        <w:br/>
      </w:r>
      <w:r w:rsidRPr="00AC4226">
        <w:rPr>
          <w:cs/>
        </w:rPr>
        <w:t>सन्ननाम शिव</w:t>
      </w:r>
      <w:r w:rsidRPr="00AC4226">
        <w:t>-</w:t>
      </w:r>
      <w:r w:rsidRPr="00AC4226">
        <w:rPr>
          <w:cs/>
        </w:rPr>
        <w:t>नाम</w:t>
      </w:r>
      <w:r w:rsidRPr="00AC4226">
        <w:t>-</w:t>
      </w:r>
      <w:r w:rsidRPr="00AC4226">
        <w:rPr>
          <w:cs/>
        </w:rPr>
        <w:t>कीर्तनं राजतासन</w:t>
      </w:r>
      <w:r w:rsidRPr="00AC4226">
        <w:t>-</w:t>
      </w:r>
      <w:r w:rsidRPr="00AC4226">
        <w:rPr>
          <w:cs/>
        </w:rPr>
        <w:t>पुरे विराजितम्</w:t>
      </w:r>
      <w:r w:rsidR="00D766AC" w:rsidRPr="00AC4226">
        <w:rPr>
          <w:cs/>
        </w:rPr>
        <w:t>॥</w:t>
      </w:r>
      <w:r w:rsidR="008C4154" w:rsidRPr="00AC4226">
        <w:rPr>
          <w:cs/>
        </w:rPr>
        <w:t>9-</w:t>
      </w:r>
      <w:r w:rsidRPr="00AC4226">
        <w:t>29</w:t>
      </w:r>
      <w:r w:rsidR="0051754E" w:rsidRPr="00AC4226">
        <w:rPr>
          <w:cs/>
        </w:rPr>
        <w:t>॥</w:t>
      </w:r>
    </w:p>
    <w:p w14:paraId="7570A48C" w14:textId="77777777" w:rsidR="00947BAB" w:rsidRPr="00AC4226" w:rsidRDefault="00947BAB" w:rsidP="00EC4553">
      <w:pPr>
        <w:pStyle w:val="EngText"/>
      </w:pPr>
      <w:r w:rsidRPr="00AC4226">
        <w:t>9-29. Greeted with great respect on his way by the curious people who had either seen or heard of his strange deeds, Madhwacharya arrived at Udupi and paid deep homage to Lord Anantasana known as Shiva, the glory of that land.</w:t>
      </w:r>
    </w:p>
    <w:p w14:paraId="7D657C40" w14:textId="77777777" w:rsidR="00E9400C" w:rsidRPr="00AC4226" w:rsidRDefault="00E9400C" w:rsidP="007C105A">
      <w:pPr>
        <w:pStyle w:val="S16S"/>
      </w:pPr>
      <w:r w:rsidRPr="00AC4226">
        <w:rPr>
          <w:cs/>
        </w:rPr>
        <w:t>अच्युत</w:t>
      </w:r>
      <w:r w:rsidRPr="00AC4226">
        <w:t>-</w:t>
      </w:r>
      <w:r w:rsidRPr="00AC4226">
        <w:rPr>
          <w:cs/>
        </w:rPr>
        <w:t>प्रमतिरच्युत</w:t>
      </w:r>
      <w:r w:rsidRPr="00AC4226">
        <w:t>-</w:t>
      </w:r>
      <w:r w:rsidRPr="00AC4226">
        <w:rPr>
          <w:cs/>
        </w:rPr>
        <w:t>प्रियं तं दश</w:t>
      </w:r>
      <w:r w:rsidRPr="00AC4226">
        <w:t>-</w:t>
      </w:r>
      <w:r w:rsidRPr="00AC4226">
        <w:rPr>
          <w:cs/>
        </w:rPr>
        <w:t>प्रमतिमागतं तदा</w:t>
      </w:r>
      <w:r w:rsidR="002A5300" w:rsidRPr="00AC4226">
        <w:rPr>
          <w:cs/>
        </w:rPr>
        <w:t>।</w:t>
      </w:r>
      <w:r w:rsidR="002A5300" w:rsidRPr="00AC4226">
        <w:rPr>
          <w:cs/>
        </w:rPr>
        <w:br/>
      </w:r>
      <w:r w:rsidRPr="00AC4226">
        <w:rPr>
          <w:cs/>
        </w:rPr>
        <w:t>वन्दमानमवलोक्य यां मुदं प्राप्तवांस्तदवधिर्न विद्यते</w:t>
      </w:r>
      <w:r w:rsidR="00D766AC" w:rsidRPr="00AC4226">
        <w:rPr>
          <w:cs/>
        </w:rPr>
        <w:t>॥</w:t>
      </w:r>
      <w:r w:rsidR="008C4154" w:rsidRPr="00AC4226">
        <w:rPr>
          <w:cs/>
        </w:rPr>
        <w:t>9-</w:t>
      </w:r>
      <w:r w:rsidRPr="00AC4226">
        <w:t>30</w:t>
      </w:r>
      <w:r w:rsidR="0051754E" w:rsidRPr="00AC4226">
        <w:rPr>
          <w:cs/>
        </w:rPr>
        <w:t>॥</w:t>
      </w:r>
    </w:p>
    <w:p w14:paraId="395CAAF2" w14:textId="77777777" w:rsidR="00947BAB" w:rsidRPr="00AC4226" w:rsidRDefault="00947BAB" w:rsidP="00EC4553">
      <w:pPr>
        <w:pStyle w:val="EngText"/>
      </w:pPr>
      <w:r w:rsidRPr="00AC4226">
        <w:lastRenderedPageBreak/>
        <w:t xml:space="preserve">9-30. The delight derived by </w:t>
      </w:r>
      <w:r w:rsidR="00F978AC" w:rsidRPr="00AC4226">
        <w:t>Achuthapreksha</w:t>
      </w:r>
      <w:r w:rsidRPr="00AC4226">
        <w:t xml:space="preserve"> on discerning Poornaprajna who approached and bowed to hi</w:t>
      </w:r>
      <w:r w:rsidR="00624EC0">
        <w:t>m</w:t>
      </w:r>
      <w:r w:rsidRPr="00AC4226">
        <w:t xml:space="preserve"> in all </w:t>
      </w:r>
      <w:r w:rsidR="00F978AC" w:rsidRPr="00AC4226">
        <w:t>deference</w:t>
      </w:r>
      <w:r w:rsidRPr="00AC4226">
        <w:t>, knew no bounds.</w:t>
      </w:r>
    </w:p>
    <w:p w14:paraId="3316DDF5" w14:textId="77777777" w:rsidR="00E9400C" w:rsidRPr="00AC4226" w:rsidRDefault="00E9400C" w:rsidP="007C105A">
      <w:pPr>
        <w:pStyle w:val="S16S"/>
      </w:pPr>
      <w:r w:rsidRPr="00AC4226">
        <w:rPr>
          <w:cs/>
        </w:rPr>
        <w:t>प्रीतिमार्य</w:t>
      </w:r>
      <w:r w:rsidRPr="00AC4226">
        <w:t>-</w:t>
      </w:r>
      <w:r w:rsidRPr="00AC4226">
        <w:rPr>
          <w:cs/>
        </w:rPr>
        <w:t>यतिरुत्तमां पुरा प्रेषिताप्रतिम</w:t>
      </w:r>
      <w:r w:rsidRPr="00AC4226">
        <w:t>-</w:t>
      </w:r>
      <w:r w:rsidRPr="00AC4226">
        <w:rPr>
          <w:cs/>
        </w:rPr>
        <w:t>भाष्य</w:t>
      </w:r>
      <w:r w:rsidRPr="00AC4226">
        <w:t>-</w:t>
      </w:r>
      <w:r w:rsidRPr="00AC4226">
        <w:rPr>
          <w:cs/>
        </w:rPr>
        <w:t>दृग् ययौ</w:t>
      </w:r>
      <w:r w:rsidR="00D766AC" w:rsidRPr="00AC4226">
        <w:rPr>
          <w:cs/>
        </w:rPr>
        <w:t>।</w:t>
      </w:r>
      <w:r w:rsidR="002A5300" w:rsidRPr="00AC4226">
        <w:rPr>
          <w:cs/>
        </w:rPr>
        <w:br/>
      </w:r>
      <w:r w:rsidRPr="00AC4226">
        <w:rPr>
          <w:cs/>
        </w:rPr>
        <w:t>अप्यतो</w:t>
      </w:r>
      <w:r w:rsidR="007A4C1E" w:rsidRPr="00AC4226">
        <w:rPr>
          <w:cs/>
        </w:rPr>
        <w:t>ऽ</w:t>
      </w:r>
      <w:r w:rsidRPr="00AC4226">
        <w:rPr>
          <w:cs/>
        </w:rPr>
        <w:t>ति</w:t>
      </w:r>
      <w:r w:rsidRPr="00AC4226">
        <w:t>-</w:t>
      </w:r>
      <w:r w:rsidRPr="00AC4226">
        <w:rPr>
          <w:cs/>
        </w:rPr>
        <w:t>शयनीं शुचि</w:t>
      </w:r>
      <w:r w:rsidRPr="00AC4226">
        <w:t>-</w:t>
      </w:r>
      <w:r w:rsidRPr="00AC4226">
        <w:rPr>
          <w:cs/>
        </w:rPr>
        <w:t>स्मितं तं विलोक्य सु</w:t>
      </w:r>
      <w:r w:rsidRPr="00AC4226">
        <w:t>-</w:t>
      </w:r>
      <w:r w:rsidRPr="00AC4226">
        <w:rPr>
          <w:cs/>
        </w:rPr>
        <w:t>चिराद् दिदृक्षितम्</w:t>
      </w:r>
      <w:r w:rsidR="00D766AC" w:rsidRPr="00AC4226">
        <w:rPr>
          <w:cs/>
        </w:rPr>
        <w:t>॥</w:t>
      </w:r>
      <w:r w:rsidR="008C4154" w:rsidRPr="00AC4226">
        <w:rPr>
          <w:cs/>
        </w:rPr>
        <w:t>9-</w:t>
      </w:r>
      <w:r w:rsidRPr="00AC4226">
        <w:t>31</w:t>
      </w:r>
      <w:r w:rsidR="0051754E" w:rsidRPr="00AC4226">
        <w:rPr>
          <w:cs/>
        </w:rPr>
        <w:t>॥</w:t>
      </w:r>
    </w:p>
    <w:p w14:paraId="0F4DC3E4" w14:textId="77777777" w:rsidR="00947BAB" w:rsidRPr="00AC4226" w:rsidRDefault="00947BAB" w:rsidP="00EC4553">
      <w:pPr>
        <w:pStyle w:val="EngText"/>
      </w:pPr>
      <w:r w:rsidRPr="00AC4226">
        <w:t>9-31. The elderly ascetic (of Likucha family) felt elated to read the unexcelled Brahmasutra-Bhashya sent in advance (by Madhwacharya for his perusal)</w:t>
      </w:r>
      <w:r w:rsidR="003E5A55">
        <w:t xml:space="preserve"> </w:t>
      </w:r>
      <w:r w:rsidRPr="00AC4226">
        <w:t>but was gladdened to evince the Acharya whom he longed to see for long, with his pure, pleasant smile.</w:t>
      </w:r>
    </w:p>
    <w:p w14:paraId="3560CB09" w14:textId="77777777" w:rsidR="00E9400C" w:rsidRPr="00AC4226" w:rsidRDefault="00E9400C" w:rsidP="007C105A">
      <w:pPr>
        <w:pStyle w:val="S16S"/>
      </w:pPr>
      <w:r w:rsidRPr="00AC4226">
        <w:rPr>
          <w:cs/>
        </w:rPr>
        <w:t>पूर्ण</w:t>
      </w:r>
      <w:r w:rsidRPr="00AC4226">
        <w:t>-</w:t>
      </w:r>
      <w:r w:rsidRPr="00AC4226">
        <w:rPr>
          <w:cs/>
        </w:rPr>
        <w:t>दृष्टि</w:t>
      </w:r>
      <w:r w:rsidRPr="00AC4226">
        <w:t>-</w:t>
      </w:r>
      <w:r w:rsidRPr="00AC4226">
        <w:rPr>
          <w:cs/>
        </w:rPr>
        <w:t>जल</w:t>
      </w:r>
      <w:r w:rsidRPr="00AC4226">
        <w:t>-</w:t>
      </w:r>
      <w:r w:rsidRPr="00AC4226">
        <w:rPr>
          <w:cs/>
        </w:rPr>
        <w:t>धेर्गृहीतवान् भाष्य</w:t>
      </w:r>
      <w:r w:rsidRPr="00AC4226">
        <w:t>-</w:t>
      </w:r>
      <w:r w:rsidRPr="00AC4226">
        <w:rPr>
          <w:cs/>
        </w:rPr>
        <w:t>संज्ञममृतं सुखावहम्</w:t>
      </w:r>
      <w:r w:rsidR="00D766AC" w:rsidRPr="00AC4226">
        <w:rPr>
          <w:cs/>
        </w:rPr>
        <w:t>।</w:t>
      </w:r>
      <w:r w:rsidR="002A5300" w:rsidRPr="00AC4226">
        <w:rPr>
          <w:cs/>
        </w:rPr>
        <w:br/>
      </w:r>
      <w:r w:rsidRPr="00AC4226">
        <w:rPr>
          <w:cs/>
        </w:rPr>
        <w:t>चित्रमेष यतिराड्</w:t>
      </w:r>
      <w:r w:rsidRPr="00AC4226">
        <w:t>-</w:t>
      </w:r>
      <w:r w:rsidR="00D452E9">
        <w:rPr>
          <w:rFonts w:hint="cs"/>
          <w:cs/>
        </w:rPr>
        <w:t>घ</w:t>
      </w:r>
      <w:r w:rsidRPr="00AC4226">
        <w:rPr>
          <w:cs/>
        </w:rPr>
        <w:t>ना</w:t>
      </w:r>
      <w:r w:rsidR="00D452E9">
        <w:rPr>
          <w:rFonts w:hint="cs"/>
          <w:cs/>
        </w:rPr>
        <w:t>घ</w:t>
      </w:r>
      <w:r w:rsidRPr="00AC4226">
        <w:rPr>
          <w:cs/>
        </w:rPr>
        <w:t>नो ग्राहयंश्च मनुजान् मुमोच नो</w:t>
      </w:r>
      <w:r w:rsidR="00D766AC" w:rsidRPr="00AC4226">
        <w:rPr>
          <w:cs/>
        </w:rPr>
        <w:t>॥</w:t>
      </w:r>
      <w:r w:rsidR="008C4154" w:rsidRPr="00AC4226">
        <w:rPr>
          <w:cs/>
        </w:rPr>
        <w:t>9-</w:t>
      </w:r>
      <w:r w:rsidRPr="00AC4226">
        <w:t>32</w:t>
      </w:r>
      <w:r w:rsidR="0051754E" w:rsidRPr="00AC4226">
        <w:rPr>
          <w:cs/>
        </w:rPr>
        <w:t>॥</w:t>
      </w:r>
    </w:p>
    <w:p w14:paraId="5D59DD80" w14:textId="77777777" w:rsidR="00947BAB" w:rsidRPr="00AC4226" w:rsidRDefault="00947BAB" w:rsidP="00EC4553">
      <w:pPr>
        <w:pStyle w:val="EngText"/>
      </w:pPr>
      <w:r w:rsidRPr="00AC4226">
        <w:t xml:space="preserve">9-32. The elderly ascetic picked up the pleasant </w:t>
      </w:r>
      <w:r w:rsidR="00F978AC" w:rsidRPr="00AC4226">
        <w:t>nectarine</w:t>
      </w:r>
      <w:r w:rsidR="003E5A55">
        <w:t xml:space="preserve"> Brahma-S</w:t>
      </w:r>
      <w:r w:rsidRPr="00AC4226">
        <w:t xml:space="preserve">utra Bhashya from the ocean (repository) known as Poornaprajna and </w:t>
      </w:r>
      <w:r w:rsidR="00F978AC" w:rsidRPr="00AC4226">
        <w:t>disseminated</w:t>
      </w:r>
      <w:r w:rsidRPr="00AC4226">
        <w:t xml:space="preserve"> it </w:t>
      </w:r>
      <w:r w:rsidR="00F978AC" w:rsidRPr="00AC4226">
        <w:t>amo</w:t>
      </w:r>
      <w:r w:rsidR="003E5A55">
        <w:t>ng</w:t>
      </w:r>
      <w:r w:rsidRPr="00AC4226">
        <w:t xml:space="preserve"> his </w:t>
      </w:r>
      <w:r w:rsidR="00F978AC" w:rsidRPr="00AC4226">
        <w:t>disciples</w:t>
      </w:r>
      <w:r w:rsidRPr="00AC4226">
        <w:t xml:space="preserve"> which strangely enough became more plenteous and </w:t>
      </w:r>
      <w:r w:rsidR="00F978AC" w:rsidRPr="00AC4226">
        <w:t>magnetizing</w:t>
      </w:r>
      <w:r w:rsidRPr="00AC4226">
        <w:t xml:space="preserve"> unlike the rain</w:t>
      </w:r>
      <w:r w:rsidR="003E5A55">
        <w:t>-</w:t>
      </w:r>
      <w:r w:rsidRPr="00AC4226">
        <w:t>bearing</w:t>
      </w:r>
      <w:r w:rsidR="00D46299" w:rsidRPr="00AC4226">
        <w:t xml:space="preserve"> cloud sucking the water of the sea and </w:t>
      </w:r>
      <w:r w:rsidR="00F978AC" w:rsidRPr="00AC4226">
        <w:t>showering</w:t>
      </w:r>
      <w:r w:rsidR="00D46299" w:rsidRPr="00AC4226">
        <w:t xml:space="preserve"> over the people, but fully drained after the rains.</w:t>
      </w:r>
    </w:p>
    <w:p w14:paraId="5B937168" w14:textId="77777777" w:rsidR="00E9400C" w:rsidRPr="00AC4226" w:rsidRDefault="00E9400C" w:rsidP="007C105A">
      <w:pPr>
        <w:pStyle w:val="S16S"/>
      </w:pPr>
      <w:r w:rsidRPr="00AC4226">
        <w:rPr>
          <w:cs/>
        </w:rPr>
        <w:t>सानुनीतिरथ नीतिमानयं भाष्य</w:t>
      </w:r>
      <w:r w:rsidRPr="00AC4226">
        <w:t>-</w:t>
      </w:r>
      <w:r w:rsidRPr="00AC4226">
        <w:rPr>
          <w:cs/>
        </w:rPr>
        <w:t>सद्</w:t>
      </w:r>
      <w:r w:rsidRPr="00AC4226">
        <w:t>-</w:t>
      </w:r>
      <w:r w:rsidRPr="00AC4226">
        <w:rPr>
          <w:cs/>
        </w:rPr>
        <w:t>गुण</w:t>
      </w:r>
      <w:r w:rsidRPr="00AC4226">
        <w:t>-</w:t>
      </w:r>
      <w:r w:rsidR="00D452E9">
        <w:rPr>
          <w:cs/>
        </w:rPr>
        <w:t>ग</w:t>
      </w:r>
      <w:r w:rsidRPr="00AC4226">
        <w:rPr>
          <w:cs/>
        </w:rPr>
        <w:t>णानवर्णयत्</w:t>
      </w:r>
      <w:r w:rsidR="00D766AC" w:rsidRPr="00AC4226">
        <w:rPr>
          <w:cs/>
        </w:rPr>
        <w:t>।</w:t>
      </w:r>
      <w:r w:rsidR="002A5300" w:rsidRPr="00AC4226">
        <w:rPr>
          <w:cs/>
        </w:rPr>
        <w:br/>
      </w:r>
      <w:r w:rsidRPr="00AC4226">
        <w:rPr>
          <w:cs/>
        </w:rPr>
        <w:t>शोभनाय गुरवे स्वभावतः कालतः कुमत</w:t>
      </w:r>
      <w:r w:rsidRPr="00AC4226">
        <w:t>-</w:t>
      </w:r>
      <w:r w:rsidRPr="00AC4226">
        <w:rPr>
          <w:cs/>
        </w:rPr>
        <w:t>लीन</w:t>
      </w:r>
      <w:r w:rsidRPr="00AC4226">
        <w:t>-</w:t>
      </w:r>
      <w:r w:rsidRPr="00AC4226">
        <w:rPr>
          <w:cs/>
        </w:rPr>
        <w:t>बुद्धये</w:t>
      </w:r>
      <w:r w:rsidR="00D766AC" w:rsidRPr="00AC4226">
        <w:rPr>
          <w:cs/>
        </w:rPr>
        <w:t>॥</w:t>
      </w:r>
      <w:r w:rsidR="008C4154" w:rsidRPr="00AC4226">
        <w:rPr>
          <w:cs/>
        </w:rPr>
        <w:t>9-</w:t>
      </w:r>
      <w:r w:rsidRPr="00AC4226">
        <w:t>33</w:t>
      </w:r>
      <w:r w:rsidR="0051754E" w:rsidRPr="00AC4226">
        <w:rPr>
          <w:cs/>
        </w:rPr>
        <w:t>॥</w:t>
      </w:r>
    </w:p>
    <w:p w14:paraId="427290ED" w14:textId="77777777" w:rsidR="00D46299" w:rsidRPr="00AC4226" w:rsidRDefault="00D46299" w:rsidP="00EC4553">
      <w:pPr>
        <w:pStyle w:val="EngText"/>
      </w:pPr>
      <w:r w:rsidRPr="00AC4226">
        <w:t xml:space="preserve">9-33. Then,  Madhwacharya of </w:t>
      </w:r>
      <w:r w:rsidR="00F978AC" w:rsidRPr="00AC4226">
        <w:t>exemplary</w:t>
      </w:r>
      <w:r w:rsidRPr="00AC4226">
        <w:t xml:space="preserve"> conduct, with great decorum expounded the exqui</w:t>
      </w:r>
      <w:r w:rsidR="00F978AC" w:rsidRPr="00AC4226">
        <w:t>si</w:t>
      </w:r>
      <w:r w:rsidRPr="00AC4226">
        <w:t>te excellences of his superior  Bhashya to his revered</w:t>
      </w:r>
      <w:r w:rsidR="00891B9F" w:rsidRPr="00AC4226">
        <w:t xml:space="preserve"> preceptor (</w:t>
      </w:r>
      <w:r w:rsidR="00F978AC" w:rsidRPr="00AC4226">
        <w:t>Achuthapreksha</w:t>
      </w:r>
      <w:r w:rsidR="00891B9F" w:rsidRPr="00AC4226">
        <w:t xml:space="preserve">) who though </w:t>
      </w:r>
      <w:r w:rsidR="00F978AC" w:rsidRPr="00AC4226">
        <w:t>by nature</w:t>
      </w:r>
      <w:r w:rsidR="00891B9F" w:rsidRPr="00AC4226">
        <w:t xml:space="preserve"> noble had his knowledge cloaked by the then ruling wicked </w:t>
      </w:r>
      <w:r w:rsidR="00F978AC" w:rsidRPr="00AC4226">
        <w:t>Maya Mata</w:t>
      </w:r>
      <w:r w:rsidR="00891B9F" w:rsidRPr="00AC4226">
        <w:t>, due to the evil influence of the Kali age.</w:t>
      </w:r>
    </w:p>
    <w:p w14:paraId="402EAE63" w14:textId="77777777" w:rsidR="00E9400C" w:rsidRPr="00AC4226" w:rsidRDefault="00E9400C" w:rsidP="007C105A">
      <w:pPr>
        <w:pStyle w:val="S16S"/>
      </w:pPr>
      <w:r w:rsidRPr="00AC4226">
        <w:rPr>
          <w:cs/>
        </w:rPr>
        <w:t>उक्तिभिस्तमसकृत् सु</w:t>
      </w:r>
      <w:r w:rsidRPr="00AC4226">
        <w:t>-</w:t>
      </w:r>
      <w:r w:rsidRPr="00AC4226">
        <w:rPr>
          <w:cs/>
        </w:rPr>
        <w:t>युक्तिभिः भोदयन् बहळ</w:t>
      </w:r>
      <w:r w:rsidRPr="00AC4226">
        <w:t>-</w:t>
      </w:r>
      <w:r w:rsidRPr="00AC4226">
        <w:rPr>
          <w:cs/>
        </w:rPr>
        <w:t>धीः प्रसङ्गतः</w:t>
      </w:r>
      <w:r w:rsidR="00D766AC" w:rsidRPr="00AC4226">
        <w:rPr>
          <w:cs/>
        </w:rPr>
        <w:t>।</w:t>
      </w:r>
      <w:r w:rsidR="002A5300" w:rsidRPr="00AC4226">
        <w:rPr>
          <w:cs/>
        </w:rPr>
        <w:br/>
      </w:r>
      <w:r w:rsidRPr="00AC4226">
        <w:rPr>
          <w:cs/>
        </w:rPr>
        <w:t>स्थेयसो भिषगिवास्य हृद्</w:t>
      </w:r>
      <w:r w:rsidRPr="00AC4226">
        <w:t>-</w:t>
      </w:r>
      <w:r w:rsidRPr="00AC4226">
        <w:rPr>
          <w:cs/>
        </w:rPr>
        <w:t>गतं मूल</w:t>
      </w:r>
      <w:r w:rsidRPr="00AC4226">
        <w:t>-</w:t>
      </w:r>
      <w:r w:rsidRPr="00AC4226">
        <w:rPr>
          <w:cs/>
        </w:rPr>
        <w:t>दोषमरुचेरचिन्तयत्</w:t>
      </w:r>
      <w:r w:rsidR="00D766AC" w:rsidRPr="00AC4226">
        <w:rPr>
          <w:cs/>
        </w:rPr>
        <w:t>॥</w:t>
      </w:r>
      <w:r w:rsidR="008C4154" w:rsidRPr="00AC4226">
        <w:rPr>
          <w:cs/>
        </w:rPr>
        <w:t>9-</w:t>
      </w:r>
      <w:r w:rsidRPr="00AC4226">
        <w:t>34</w:t>
      </w:r>
      <w:r w:rsidR="0051754E" w:rsidRPr="00AC4226">
        <w:rPr>
          <w:cs/>
        </w:rPr>
        <w:t>॥</w:t>
      </w:r>
    </w:p>
    <w:p w14:paraId="59E4E115" w14:textId="77777777" w:rsidR="00891B9F" w:rsidRPr="00AC4226" w:rsidRDefault="00891B9F" w:rsidP="00EC4553">
      <w:pPr>
        <w:pStyle w:val="EngText"/>
      </w:pPr>
      <w:r w:rsidRPr="00AC4226">
        <w:t xml:space="preserve">9-34. Poornaprajna during his discourses elucidating repeatedly his Shastra (to his preceptor) with sound </w:t>
      </w:r>
      <w:r w:rsidR="00F978AC" w:rsidRPr="00AC4226">
        <w:t>reasoning</w:t>
      </w:r>
      <w:r w:rsidR="003E5A55">
        <w:t>s</w:t>
      </w:r>
      <w:r w:rsidRPr="00AC4226">
        <w:t xml:space="preserve"> and finding it even then unpalatable to him pondered over the root-cause of his lack of interest like a </w:t>
      </w:r>
      <w:r w:rsidR="00F978AC" w:rsidRPr="00AC4226">
        <w:t>physic</w:t>
      </w:r>
      <w:r w:rsidR="003E5A55">
        <w:t>ian</w:t>
      </w:r>
      <w:r w:rsidRPr="00AC4226">
        <w:t xml:space="preserve"> diagnosing his patient for his loss of appetite.</w:t>
      </w:r>
    </w:p>
    <w:p w14:paraId="3C9BC9A8" w14:textId="77777777" w:rsidR="00E9400C" w:rsidRPr="00AC4226" w:rsidRDefault="00E9400C" w:rsidP="007C105A">
      <w:pPr>
        <w:pStyle w:val="S16S"/>
      </w:pPr>
      <w:r w:rsidRPr="00AC4226">
        <w:rPr>
          <w:cs/>
        </w:rPr>
        <w:t>दक्ष</w:t>
      </w:r>
      <w:r w:rsidRPr="00AC4226">
        <w:t>-</w:t>
      </w:r>
      <w:r w:rsidRPr="00AC4226">
        <w:rPr>
          <w:cs/>
        </w:rPr>
        <w:t>पक्ष</w:t>
      </w:r>
      <w:r w:rsidRPr="00AC4226">
        <w:t>-</w:t>
      </w:r>
      <w:r w:rsidRPr="00AC4226">
        <w:rPr>
          <w:cs/>
        </w:rPr>
        <w:t>विहृतेन ताडयन् भीषयन् समधिक</w:t>
      </w:r>
      <w:r w:rsidRPr="00AC4226">
        <w:t>-</w:t>
      </w:r>
      <w:r w:rsidRPr="00AC4226">
        <w:rPr>
          <w:cs/>
        </w:rPr>
        <w:t>स्वर</w:t>
      </w:r>
      <w:r w:rsidRPr="00AC4226">
        <w:t>-</w:t>
      </w:r>
      <w:r w:rsidRPr="00AC4226">
        <w:rPr>
          <w:cs/>
        </w:rPr>
        <w:t>श्रीया</w:t>
      </w:r>
      <w:r w:rsidR="00D766AC" w:rsidRPr="00AC4226">
        <w:rPr>
          <w:cs/>
        </w:rPr>
        <w:t>।</w:t>
      </w:r>
      <w:r w:rsidR="002A5300" w:rsidRPr="00AC4226">
        <w:rPr>
          <w:cs/>
        </w:rPr>
        <w:br/>
      </w:r>
      <w:r w:rsidRPr="00AC4226">
        <w:rPr>
          <w:cs/>
        </w:rPr>
        <w:t>हंस</w:t>
      </w:r>
      <w:r w:rsidRPr="00AC4226">
        <w:t>-</w:t>
      </w:r>
      <w:r w:rsidRPr="00AC4226">
        <w:rPr>
          <w:cs/>
        </w:rPr>
        <w:t>राट् कलिमलं निराकरोद् एक</w:t>
      </w:r>
      <w:r w:rsidRPr="00AC4226">
        <w:t>-</w:t>
      </w:r>
      <w:r w:rsidRPr="00AC4226">
        <w:rPr>
          <w:cs/>
        </w:rPr>
        <w:t>दृष्टिमिव मानसाद् गुरोः</w:t>
      </w:r>
      <w:r w:rsidR="00D766AC" w:rsidRPr="00AC4226">
        <w:rPr>
          <w:cs/>
        </w:rPr>
        <w:t>॥</w:t>
      </w:r>
      <w:r w:rsidR="008C4154" w:rsidRPr="00AC4226">
        <w:rPr>
          <w:cs/>
        </w:rPr>
        <w:t>9-</w:t>
      </w:r>
      <w:r w:rsidRPr="00AC4226">
        <w:t>35</w:t>
      </w:r>
      <w:r w:rsidR="0051754E" w:rsidRPr="00AC4226">
        <w:rPr>
          <w:cs/>
        </w:rPr>
        <w:t>॥</w:t>
      </w:r>
    </w:p>
    <w:p w14:paraId="3F940281" w14:textId="77777777" w:rsidR="00891B9F" w:rsidRPr="00AC4226" w:rsidRDefault="00891B9F" w:rsidP="00EC4553">
      <w:pPr>
        <w:pStyle w:val="EngText"/>
      </w:pPr>
      <w:r w:rsidRPr="00AC4226">
        <w:lastRenderedPageBreak/>
        <w:t xml:space="preserve">9-35. Madhwacharya the consummate saint defied the main defect firmly fixed in the mind (of his preceptor) due to the influence of Kali by his sturdy exegesis marked with its </w:t>
      </w:r>
      <w:r w:rsidR="00F978AC" w:rsidRPr="00AC4226">
        <w:t>effective resonance</w:t>
      </w:r>
      <w:r w:rsidR="009D3C00" w:rsidRPr="00AC4226">
        <w:t xml:space="preserve"> of tone, alarming him of the dangers (of the Adwaita Siddhanta) like the chief-swan scaring the cackling crow fr</w:t>
      </w:r>
      <w:r w:rsidR="003E5A55">
        <w:t>o</w:t>
      </w:r>
      <w:r w:rsidR="009D3C00" w:rsidRPr="00AC4226">
        <w:t>m the Manasa Lake with the flutter of its sturdy wings and shrill voice.</w:t>
      </w:r>
    </w:p>
    <w:p w14:paraId="2C30EBDA" w14:textId="77777777" w:rsidR="00E9400C" w:rsidRPr="00AC4226" w:rsidRDefault="00E9400C" w:rsidP="007C105A">
      <w:pPr>
        <w:pStyle w:val="S16S"/>
      </w:pPr>
      <w:r w:rsidRPr="00AC4226">
        <w:rPr>
          <w:cs/>
        </w:rPr>
        <w:t>निष्कळङ्कमिव चन्द्र</w:t>
      </w:r>
      <w:r w:rsidRPr="00AC4226">
        <w:t>-</w:t>
      </w:r>
      <w:r w:rsidRPr="00AC4226">
        <w:rPr>
          <w:cs/>
        </w:rPr>
        <w:t>मण्डलं पुण्डरीकमिव पुल्लतां गतम्</w:t>
      </w:r>
      <w:r w:rsidR="00D766AC" w:rsidRPr="00AC4226">
        <w:rPr>
          <w:cs/>
        </w:rPr>
        <w:t>।</w:t>
      </w:r>
      <w:r w:rsidR="002A5300" w:rsidRPr="00AC4226">
        <w:rPr>
          <w:cs/>
        </w:rPr>
        <w:br/>
      </w:r>
      <w:r w:rsidRPr="00AC4226">
        <w:rPr>
          <w:cs/>
        </w:rPr>
        <w:t>वारि शारदमिव प्रसादवत् चित्तमच्युत</w:t>
      </w:r>
      <w:r w:rsidRPr="00AC4226">
        <w:t>-</w:t>
      </w:r>
      <w:r w:rsidRPr="00AC4226">
        <w:rPr>
          <w:cs/>
        </w:rPr>
        <w:t>मतेर्भृषं बभौ</w:t>
      </w:r>
      <w:r w:rsidR="00D766AC" w:rsidRPr="00AC4226">
        <w:rPr>
          <w:cs/>
        </w:rPr>
        <w:t>॥</w:t>
      </w:r>
      <w:r w:rsidR="008C4154" w:rsidRPr="00AC4226">
        <w:rPr>
          <w:cs/>
        </w:rPr>
        <w:t>9-</w:t>
      </w:r>
      <w:r w:rsidRPr="00AC4226">
        <w:t>36</w:t>
      </w:r>
      <w:r w:rsidR="0051754E" w:rsidRPr="00AC4226">
        <w:rPr>
          <w:cs/>
        </w:rPr>
        <w:t>॥</w:t>
      </w:r>
    </w:p>
    <w:p w14:paraId="6BD4CDA1" w14:textId="77777777" w:rsidR="009D3C00" w:rsidRPr="00AC4226" w:rsidRDefault="009D3C00" w:rsidP="00EC4553">
      <w:pPr>
        <w:pStyle w:val="EngText"/>
      </w:pPr>
      <w:r w:rsidRPr="00AC4226">
        <w:t xml:space="preserve">9-36. The mind of </w:t>
      </w:r>
      <w:r w:rsidR="00F978AC" w:rsidRPr="00AC4226">
        <w:t>Achuthapreksha</w:t>
      </w:r>
      <w:r w:rsidRPr="00AC4226">
        <w:t xml:space="preserve"> greatly glowed with its deficiencies dispersed by Acharya’s disquisitions like the spotless disc of the moon, like the blossoming lotus and like pure </w:t>
      </w:r>
      <w:r w:rsidR="00F978AC" w:rsidRPr="00AC4226">
        <w:t>water</w:t>
      </w:r>
      <w:r w:rsidRPr="00AC4226">
        <w:t xml:space="preserve"> in autumn.</w:t>
      </w:r>
    </w:p>
    <w:p w14:paraId="5DE1859C" w14:textId="77777777" w:rsidR="00E9400C" w:rsidRPr="00AC4226" w:rsidRDefault="00E9400C" w:rsidP="007C105A">
      <w:pPr>
        <w:pStyle w:val="S16S"/>
      </w:pPr>
      <w:r w:rsidRPr="00AC4226">
        <w:rPr>
          <w:cs/>
        </w:rPr>
        <w:t>आ</w:t>
      </w:r>
      <w:r w:rsidRPr="00AC4226">
        <w:t>-</w:t>
      </w:r>
      <w:r w:rsidRPr="00AC4226">
        <w:rPr>
          <w:cs/>
        </w:rPr>
        <w:t>ननन्द स हि मध्व</w:t>
      </w:r>
      <w:r w:rsidRPr="00AC4226">
        <w:t>-</w:t>
      </w:r>
      <w:r w:rsidRPr="00AC4226">
        <w:rPr>
          <w:cs/>
        </w:rPr>
        <w:t>शास्त्रमा</w:t>
      </w:r>
      <w:r w:rsidRPr="00AC4226">
        <w:t>-</w:t>
      </w:r>
      <w:r w:rsidRPr="00AC4226">
        <w:rPr>
          <w:cs/>
        </w:rPr>
        <w:t>कर्णयन् कु</w:t>
      </w:r>
      <w:r w:rsidRPr="00AC4226">
        <w:t>-</w:t>
      </w:r>
      <w:r w:rsidRPr="00AC4226">
        <w:rPr>
          <w:cs/>
        </w:rPr>
        <w:t>समयाग्रही पुरा</w:t>
      </w:r>
      <w:r w:rsidR="002A5300" w:rsidRPr="00AC4226">
        <w:rPr>
          <w:cs/>
        </w:rPr>
        <w:t>।</w:t>
      </w:r>
      <w:r w:rsidR="002A5300" w:rsidRPr="00AC4226">
        <w:rPr>
          <w:cs/>
        </w:rPr>
        <w:br/>
      </w:r>
      <w:r w:rsidRPr="00AC4226">
        <w:rPr>
          <w:cs/>
        </w:rPr>
        <w:t>मोह</w:t>
      </w:r>
      <w:r w:rsidRPr="00AC4226">
        <w:t>-</w:t>
      </w:r>
      <w:r w:rsidRPr="00AC4226">
        <w:rPr>
          <w:cs/>
        </w:rPr>
        <w:t>पीत</w:t>
      </w:r>
      <w:r w:rsidRPr="00AC4226">
        <w:t>-</w:t>
      </w:r>
      <w:r w:rsidRPr="00AC4226">
        <w:rPr>
          <w:cs/>
        </w:rPr>
        <w:t>लवणोदको मुहुः प्राक् पिपासुरमृतं पिबन्निव</w:t>
      </w:r>
      <w:r w:rsidR="00D766AC" w:rsidRPr="00AC4226">
        <w:rPr>
          <w:cs/>
        </w:rPr>
        <w:t>॥</w:t>
      </w:r>
      <w:r w:rsidR="008C4154" w:rsidRPr="00AC4226">
        <w:rPr>
          <w:cs/>
        </w:rPr>
        <w:t>9-</w:t>
      </w:r>
      <w:r w:rsidRPr="00AC4226">
        <w:t>37</w:t>
      </w:r>
      <w:r w:rsidR="0051754E" w:rsidRPr="00AC4226">
        <w:rPr>
          <w:cs/>
        </w:rPr>
        <w:t>॥</w:t>
      </w:r>
    </w:p>
    <w:p w14:paraId="2FCF8FB5" w14:textId="77777777" w:rsidR="009D3C00" w:rsidRPr="00AC4226" w:rsidRDefault="009D3C00" w:rsidP="00EC4553">
      <w:pPr>
        <w:pStyle w:val="EngText"/>
      </w:pPr>
      <w:r w:rsidRPr="00AC4226">
        <w:t xml:space="preserve">9-37. The preceptor of the Acharya till then </w:t>
      </w:r>
      <w:r w:rsidR="00F978AC" w:rsidRPr="00AC4226">
        <w:t>persistent</w:t>
      </w:r>
      <w:r w:rsidRPr="00AC4226">
        <w:t xml:space="preserve"> in the prevailing Maya-Shastra, having heard and realised the superiority of Madhwa-Shastra</w:t>
      </w:r>
      <w:r w:rsidR="004A3720" w:rsidRPr="00AC4226">
        <w:t xml:space="preserve"> exulted now and then like a thirsty man slaking his thirst with saline water, sipping the blissful elixir again and again.</w:t>
      </w:r>
    </w:p>
    <w:p w14:paraId="48C8EB05" w14:textId="77777777" w:rsidR="00E9400C" w:rsidRPr="00AC4226" w:rsidRDefault="00E9400C" w:rsidP="007C105A">
      <w:pPr>
        <w:pStyle w:val="S16S"/>
      </w:pPr>
      <w:r w:rsidRPr="00AC4226">
        <w:rPr>
          <w:cs/>
        </w:rPr>
        <w:t>विस्तृतान्तर</w:t>
      </w:r>
      <w:r w:rsidRPr="00AC4226">
        <w:t>-</w:t>
      </w:r>
      <w:r w:rsidRPr="00AC4226">
        <w:rPr>
          <w:cs/>
        </w:rPr>
        <w:t>वियद्</w:t>
      </w:r>
      <w:r w:rsidRPr="00AC4226">
        <w:t>-</w:t>
      </w:r>
      <w:r w:rsidRPr="00AC4226">
        <w:rPr>
          <w:cs/>
        </w:rPr>
        <w:t>पदौ</w:t>
      </w:r>
      <w:r w:rsidRPr="00AC4226">
        <w:t>-</w:t>
      </w:r>
      <w:r w:rsidRPr="00AC4226">
        <w:rPr>
          <w:cs/>
        </w:rPr>
        <w:t>यती अस्यतां स</w:t>
      </w:r>
      <w:r w:rsidRPr="00AC4226">
        <w:t>-</w:t>
      </w:r>
      <w:r w:rsidR="008F2CBA">
        <w:rPr>
          <w:cs/>
        </w:rPr>
        <w:t>समय</w:t>
      </w:r>
      <w:r w:rsidRPr="00AC4226">
        <w:t>-</w:t>
      </w:r>
      <w:r w:rsidRPr="00AC4226">
        <w:rPr>
          <w:cs/>
        </w:rPr>
        <w:t>प्रकाशनात्</w:t>
      </w:r>
      <w:r w:rsidR="00D766AC" w:rsidRPr="00AC4226">
        <w:rPr>
          <w:cs/>
        </w:rPr>
        <w:t>।</w:t>
      </w:r>
      <w:r w:rsidR="002A5300" w:rsidRPr="00AC4226">
        <w:rPr>
          <w:cs/>
        </w:rPr>
        <w:br/>
      </w:r>
      <w:r w:rsidRPr="00AC4226">
        <w:rPr>
          <w:cs/>
        </w:rPr>
        <w:t>तौ यथा विधुरवी अहो अहो</w:t>
      </w:r>
      <w:r w:rsidRPr="00AC4226">
        <w:t>-</w:t>
      </w:r>
      <w:r w:rsidRPr="00AC4226">
        <w:rPr>
          <w:cs/>
        </w:rPr>
        <w:t>रात्रमप्युरु</w:t>
      </w:r>
      <w:r w:rsidRPr="00AC4226">
        <w:t>-</w:t>
      </w:r>
      <w:r w:rsidRPr="00AC4226">
        <w:rPr>
          <w:cs/>
        </w:rPr>
        <w:t>तमो नृ</w:t>
      </w:r>
      <w:r w:rsidRPr="00AC4226">
        <w:t>-</w:t>
      </w:r>
      <w:r w:rsidRPr="00AC4226">
        <w:rPr>
          <w:cs/>
        </w:rPr>
        <w:t>मोहकम्</w:t>
      </w:r>
      <w:r w:rsidR="00D766AC" w:rsidRPr="00AC4226">
        <w:rPr>
          <w:cs/>
        </w:rPr>
        <w:t>॥</w:t>
      </w:r>
      <w:r w:rsidR="008C4154" w:rsidRPr="00AC4226">
        <w:rPr>
          <w:cs/>
        </w:rPr>
        <w:t>9-</w:t>
      </w:r>
      <w:r w:rsidRPr="00AC4226">
        <w:t>38</w:t>
      </w:r>
      <w:r w:rsidR="0051754E" w:rsidRPr="00AC4226">
        <w:rPr>
          <w:cs/>
        </w:rPr>
        <w:t>॥</w:t>
      </w:r>
    </w:p>
    <w:p w14:paraId="5EECF79B" w14:textId="77777777" w:rsidR="004A3720" w:rsidRPr="00AC4226" w:rsidRDefault="004A3720" w:rsidP="00EC4553">
      <w:pPr>
        <w:pStyle w:val="EngText"/>
      </w:pPr>
      <w:r w:rsidRPr="00AC4226">
        <w:t xml:space="preserve">9-38. The elderly saint </w:t>
      </w:r>
      <w:r w:rsidR="00F978AC" w:rsidRPr="00AC4226">
        <w:t>Achuthapreksha</w:t>
      </w:r>
      <w:r w:rsidRPr="00AC4226">
        <w:t xml:space="preserve"> under the aegis of Poornaprajna revealed the virtues of the auspicious Bhashya and dispersed the ignorance masking the minds of men like the sun and the moon with the sky as their shield, dispelling the darkness with their effulgence during the day and night respectively. O</w:t>
      </w:r>
      <w:r w:rsidR="00D037DC">
        <w:t>h</w:t>
      </w:r>
      <w:r w:rsidRPr="00AC4226">
        <w:t xml:space="preserve"> the majesty of Madhwa-Bhashya!</w:t>
      </w:r>
    </w:p>
    <w:p w14:paraId="43E3D884" w14:textId="77777777" w:rsidR="00E9400C" w:rsidRPr="00AC4226" w:rsidRDefault="00E9400C" w:rsidP="007C105A">
      <w:pPr>
        <w:pStyle w:val="S16S"/>
      </w:pPr>
      <w:r w:rsidRPr="00AC4226">
        <w:rPr>
          <w:cs/>
        </w:rPr>
        <w:t xml:space="preserve">सज्जनान् सह महादरेण </w:t>
      </w:r>
      <w:r w:rsidR="0053007A" w:rsidRPr="00AC4226">
        <w:rPr>
          <w:highlight w:val="yellow"/>
          <w:cs/>
        </w:rPr>
        <w:t>नॄ</w:t>
      </w:r>
      <w:r w:rsidR="0053007A" w:rsidRPr="00AC4226">
        <w:rPr>
          <w:cs/>
        </w:rPr>
        <w:t>न्</w:t>
      </w:r>
      <w:r w:rsidRPr="00AC4226">
        <w:rPr>
          <w:cs/>
        </w:rPr>
        <w:t xml:space="preserve"> पापिनां प्रकृतितो</w:t>
      </w:r>
      <w:r w:rsidR="008F2CBA">
        <w:rPr>
          <w:cs/>
        </w:rPr>
        <w:t>ऽ</w:t>
      </w:r>
      <w:r w:rsidRPr="00AC4226">
        <w:rPr>
          <w:cs/>
        </w:rPr>
        <w:t xml:space="preserve">प्रियाकृति। </w:t>
      </w:r>
      <w:r w:rsidR="004A3720" w:rsidRPr="00AC4226">
        <w:br/>
      </w:r>
      <w:r w:rsidRPr="00AC4226">
        <w:rPr>
          <w:cs/>
        </w:rPr>
        <w:t>दारुणाघ</w:t>
      </w:r>
      <w:r w:rsidRPr="00AC4226">
        <w:t>-</w:t>
      </w:r>
      <w:r w:rsidRPr="00AC4226">
        <w:rPr>
          <w:cs/>
        </w:rPr>
        <w:t>गण</w:t>
      </w:r>
      <w:r w:rsidRPr="00AC4226">
        <w:t>-</w:t>
      </w:r>
      <w:r w:rsidRPr="00AC4226">
        <w:rPr>
          <w:cs/>
        </w:rPr>
        <w:t>दारणं स्म स ग्राहयत्यपि सुदर्शन</w:t>
      </w:r>
      <w:r w:rsidRPr="00AC4226">
        <w:t>-</w:t>
      </w:r>
      <w:r w:rsidRPr="00AC4226">
        <w:rPr>
          <w:cs/>
        </w:rPr>
        <w:t>द्वयम्</w:t>
      </w:r>
      <w:r w:rsidR="00D766AC" w:rsidRPr="00AC4226">
        <w:rPr>
          <w:cs/>
        </w:rPr>
        <w:t>॥</w:t>
      </w:r>
      <w:r w:rsidR="008C4154" w:rsidRPr="00AC4226">
        <w:rPr>
          <w:cs/>
        </w:rPr>
        <w:t>9-</w:t>
      </w:r>
      <w:r w:rsidRPr="00AC4226">
        <w:t>39</w:t>
      </w:r>
      <w:r w:rsidR="0051754E" w:rsidRPr="00AC4226">
        <w:rPr>
          <w:cs/>
        </w:rPr>
        <w:t>॥</w:t>
      </w:r>
    </w:p>
    <w:p w14:paraId="16F60650" w14:textId="77777777" w:rsidR="004A3720" w:rsidRPr="00AC4226" w:rsidRDefault="004A3720" w:rsidP="00EC4553">
      <w:pPr>
        <w:pStyle w:val="EngText"/>
      </w:pPr>
      <w:r w:rsidRPr="00AC4226">
        <w:t>9-39. Madhwacharya initiated with deep affection the virtuous into his soul</w:t>
      </w:r>
      <w:r w:rsidR="00D037DC">
        <w:t>-</w:t>
      </w:r>
      <w:r w:rsidRPr="00AC4226">
        <w:t xml:space="preserve">saving doctrine and as </w:t>
      </w:r>
      <w:r w:rsidR="00D037DC">
        <w:t xml:space="preserve">a </w:t>
      </w:r>
      <w:r w:rsidR="00F978AC" w:rsidRPr="00AC4226">
        <w:t>recognition</w:t>
      </w:r>
      <w:r w:rsidRPr="00AC4226">
        <w:t xml:space="preserve"> of his fold, stamped their shoulders with the Vaishnavite auspicious marks </w:t>
      </w:r>
      <w:r w:rsidR="00D037DC">
        <w:t>of</w:t>
      </w:r>
      <w:r w:rsidRPr="00AC4226">
        <w:t xml:space="preserve"> discus and conch. (Tapta Mudra Dharana). This Shastra and Sudharshana always </w:t>
      </w:r>
      <w:r w:rsidR="004916BD" w:rsidRPr="00AC4226">
        <w:t>unsavoury</w:t>
      </w:r>
      <w:r w:rsidRPr="00AC4226">
        <w:t xml:space="preserve"> to the vicious are potent to destroy the many dreadful sins of the righteous.</w:t>
      </w:r>
    </w:p>
    <w:p w14:paraId="775CF40A" w14:textId="77777777" w:rsidR="00E9400C" w:rsidRPr="00AC4226" w:rsidRDefault="00E9400C" w:rsidP="007C105A">
      <w:pPr>
        <w:pStyle w:val="S16S"/>
      </w:pPr>
      <w:r w:rsidRPr="00AC4226">
        <w:rPr>
          <w:cs/>
        </w:rPr>
        <w:lastRenderedPageBreak/>
        <w:t>नन्वनन्य</w:t>
      </w:r>
      <w:r w:rsidRPr="00AC4226">
        <w:t>-</w:t>
      </w:r>
      <w:r w:rsidRPr="00AC4226">
        <w:rPr>
          <w:cs/>
        </w:rPr>
        <w:t>शरणात्मनाम् सतां सिद्धि</w:t>
      </w:r>
      <w:r w:rsidRPr="00AC4226">
        <w:t>-</w:t>
      </w:r>
      <w:r w:rsidRPr="00AC4226">
        <w:rPr>
          <w:cs/>
        </w:rPr>
        <w:t>विघ्न</w:t>
      </w:r>
      <w:r w:rsidRPr="00AC4226">
        <w:t>-</w:t>
      </w:r>
      <w:r w:rsidRPr="00AC4226">
        <w:rPr>
          <w:cs/>
        </w:rPr>
        <w:t>मुख</w:t>
      </w:r>
      <w:r w:rsidRPr="00AC4226">
        <w:t>-</w:t>
      </w:r>
      <w:r w:rsidRPr="00AC4226">
        <w:rPr>
          <w:cs/>
        </w:rPr>
        <w:t>दोष</w:t>
      </w:r>
      <w:r w:rsidRPr="00AC4226">
        <w:t>-</w:t>
      </w:r>
      <w:r w:rsidRPr="00AC4226">
        <w:rPr>
          <w:cs/>
        </w:rPr>
        <w:t>भेषजम्</w:t>
      </w:r>
      <w:r w:rsidR="00D766AC" w:rsidRPr="00AC4226">
        <w:rPr>
          <w:cs/>
        </w:rPr>
        <w:t>।</w:t>
      </w:r>
      <w:r w:rsidR="002A5300" w:rsidRPr="00AC4226">
        <w:rPr>
          <w:cs/>
        </w:rPr>
        <w:br/>
      </w:r>
      <w:r w:rsidRPr="00AC4226">
        <w:rPr>
          <w:cs/>
        </w:rPr>
        <w:t>ऐच्छदच्छल</w:t>
      </w:r>
      <w:r w:rsidRPr="00AC4226">
        <w:t>-</w:t>
      </w:r>
      <w:r w:rsidRPr="00AC4226">
        <w:rPr>
          <w:cs/>
        </w:rPr>
        <w:t>दयोदयादयं रूप्य</w:t>
      </w:r>
      <w:r w:rsidRPr="00AC4226">
        <w:t>-</w:t>
      </w:r>
      <w:r w:rsidRPr="00AC4226">
        <w:rPr>
          <w:cs/>
        </w:rPr>
        <w:t>पीठ</w:t>
      </w:r>
      <w:r w:rsidRPr="00AC4226">
        <w:t>-</w:t>
      </w:r>
      <w:r w:rsidRPr="00AC4226">
        <w:rPr>
          <w:cs/>
        </w:rPr>
        <w:t>पुर</w:t>
      </w:r>
      <w:r w:rsidRPr="00AC4226">
        <w:t>-</w:t>
      </w:r>
      <w:r w:rsidRPr="00AC4226">
        <w:rPr>
          <w:cs/>
        </w:rPr>
        <w:t xml:space="preserve">गः कदाचन </w:t>
      </w:r>
      <w:r w:rsidR="008C4154" w:rsidRPr="00AC4226">
        <w:rPr>
          <w:cs/>
        </w:rPr>
        <w:t>9-</w:t>
      </w:r>
      <w:r w:rsidRPr="00AC4226">
        <w:t>40</w:t>
      </w:r>
      <w:r w:rsidR="0051754E" w:rsidRPr="00AC4226">
        <w:rPr>
          <w:cs/>
        </w:rPr>
        <w:t>॥</w:t>
      </w:r>
    </w:p>
    <w:p w14:paraId="440B20B0" w14:textId="77777777" w:rsidR="004A3720" w:rsidRPr="00AC4226" w:rsidRDefault="004A3720" w:rsidP="00EC4553">
      <w:pPr>
        <w:pStyle w:val="EngText"/>
      </w:pPr>
      <w:r w:rsidRPr="00AC4226">
        <w:t xml:space="preserve">9-40. Once, Madhwacharya during his stay at Udupi, moved by unmixed mercy for the eligible virtuous devoted to him with </w:t>
      </w:r>
      <w:r w:rsidR="00F978AC" w:rsidRPr="00AC4226">
        <w:t>no</w:t>
      </w:r>
      <w:r w:rsidRPr="00AC4226">
        <w:t xml:space="preserve"> other protector to sustain them and eager for an effective remedy to remove the intractable hurdles in their </w:t>
      </w:r>
      <w:r w:rsidR="00F978AC" w:rsidRPr="00AC4226">
        <w:t>path</w:t>
      </w:r>
      <w:r w:rsidRPr="00AC4226">
        <w:t xml:space="preserve">-way to God (final </w:t>
      </w:r>
      <w:r w:rsidR="00F978AC" w:rsidRPr="00AC4226">
        <w:t>beatitude</w:t>
      </w:r>
      <w:r w:rsidRPr="00AC4226">
        <w:t>), resolved to install the idol of Krishna.</w:t>
      </w:r>
    </w:p>
    <w:p w14:paraId="79F1DFEB" w14:textId="77777777" w:rsidR="00E9400C" w:rsidRPr="00AC4226" w:rsidRDefault="00E9400C" w:rsidP="007C105A">
      <w:pPr>
        <w:pStyle w:val="S16S"/>
      </w:pPr>
      <w:r w:rsidRPr="00AC4226">
        <w:rPr>
          <w:cs/>
        </w:rPr>
        <w:t>गोपिका</w:t>
      </w:r>
      <w:r w:rsidRPr="00AC4226">
        <w:t>-</w:t>
      </w:r>
      <w:r w:rsidRPr="00AC4226">
        <w:rPr>
          <w:cs/>
        </w:rPr>
        <w:t>प्रणयिनः श्रियः पतेः आकृतिं दशमतिः शिलामयीम्</w:t>
      </w:r>
      <w:r w:rsidR="00D766AC" w:rsidRPr="00AC4226">
        <w:rPr>
          <w:cs/>
        </w:rPr>
        <w:t>।</w:t>
      </w:r>
      <w:r w:rsidR="002A5300" w:rsidRPr="00AC4226">
        <w:rPr>
          <w:cs/>
        </w:rPr>
        <w:br/>
      </w:r>
      <w:r w:rsidRPr="00AC4226">
        <w:rPr>
          <w:cs/>
        </w:rPr>
        <w:t>शिष्यकैस्त्रि</w:t>
      </w:r>
      <w:r w:rsidRPr="00AC4226">
        <w:t>-</w:t>
      </w:r>
      <w:r w:rsidRPr="00AC4226">
        <w:rPr>
          <w:cs/>
        </w:rPr>
        <w:t>चतुरैर्जलाशये शोधयन्निह ततो व्यगाहयत्</w:t>
      </w:r>
      <w:r w:rsidR="00D766AC" w:rsidRPr="00AC4226">
        <w:rPr>
          <w:cs/>
        </w:rPr>
        <w:t>॥</w:t>
      </w:r>
      <w:r w:rsidR="008C4154" w:rsidRPr="00AC4226">
        <w:rPr>
          <w:cs/>
        </w:rPr>
        <w:t>9-</w:t>
      </w:r>
      <w:r w:rsidRPr="00AC4226">
        <w:t>41</w:t>
      </w:r>
      <w:r w:rsidR="0051754E" w:rsidRPr="00AC4226">
        <w:rPr>
          <w:cs/>
        </w:rPr>
        <w:t>॥</w:t>
      </w:r>
    </w:p>
    <w:p w14:paraId="4F282E5C" w14:textId="77777777" w:rsidR="004A3720" w:rsidRPr="00AC4226" w:rsidRDefault="004A3720" w:rsidP="00EC4553">
      <w:pPr>
        <w:pStyle w:val="EngText"/>
      </w:pPr>
      <w:r w:rsidRPr="00AC4226">
        <w:t>9-41. Poornaprajna then bathed the stone-image of Lord Krishna, the beloved of the Gopikas and the Consort of Goddess Lakshmi, in Madhwa-Sarovara after it was cleansed by his three or four disciples.</w:t>
      </w:r>
    </w:p>
    <w:p w14:paraId="53876027" w14:textId="77777777" w:rsidR="00E9400C" w:rsidRPr="00AC4226" w:rsidRDefault="00E9400C" w:rsidP="007C105A">
      <w:pPr>
        <w:pStyle w:val="S16S"/>
      </w:pPr>
      <w:r w:rsidRPr="00AC4226">
        <w:rPr>
          <w:cs/>
        </w:rPr>
        <w:t>स्पर्शनाद् भगवतो</w:t>
      </w:r>
      <w:r w:rsidR="007A4C1E" w:rsidRPr="00AC4226">
        <w:rPr>
          <w:cs/>
        </w:rPr>
        <w:t>ऽ</w:t>
      </w:r>
      <w:r w:rsidRPr="00AC4226">
        <w:rPr>
          <w:cs/>
        </w:rPr>
        <w:t>ति</w:t>
      </w:r>
      <w:r w:rsidRPr="00AC4226">
        <w:t>-</w:t>
      </w:r>
      <w:r w:rsidRPr="00AC4226">
        <w:rPr>
          <w:cs/>
        </w:rPr>
        <w:t>पावनात् सन्निधान</w:t>
      </w:r>
      <w:r w:rsidRPr="00AC4226">
        <w:t>-</w:t>
      </w:r>
      <w:r w:rsidRPr="00AC4226">
        <w:rPr>
          <w:cs/>
        </w:rPr>
        <w:t>पदतां गत</w:t>
      </w:r>
      <w:r w:rsidR="008F2CBA">
        <w:rPr>
          <w:rFonts w:hint="cs"/>
          <w:cs/>
        </w:rPr>
        <w:t>ां</w:t>
      </w:r>
      <w:r w:rsidRPr="00AC4226">
        <w:rPr>
          <w:cs/>
        </w:rPr>
        <w:t xml:space="preserve"> हरेः</w:t>
      </w:r>
      <w:r w:rsidR="002A5300" w:rsidRPr="00AC4226">
        <w:rPr>
          <w:cs/>
        </w:rPr>
        <w:t>।</w:t>
      </w:r>
      <w:r w:rsidR="002A5300" w:rsidRPr="00AC4226">
        <w:rPr>
          <w:cs/>
        </w:rPr>
        <w:br/>
      </w:r>
      <w:r w:rsidRPr="00AC4226">
        <w:rPr>
          <w:cs/>
        </w:rPr>
        <w:t>त्रिंशदुद्यत</w:t>
      </w:r>
      <w:r w:rsidRPr="00AC4226">
        <w:t>-</w:t>
      </w:r>
      <w:r w:rsidRPr="00AC4226">
        <w:rPr>
          <w:cs/>
        </w:rPr>
        <w:t>नरैः सु</w:t>
      </w:r>
      <w:r w:rsidRPr="00AC4226">
        <w:t>-</w:t>
      </w:r>
      <w:r w:rsidRPr="00AC4226">
        <w:rPr>
          <w:cs/>
        </w:rPr>
        <w:t>दुर्धरां लीलया</w:t>
      </w:r>
      <w:r w:rsidR="007A4C1E" w:rsidRPr="00AC4226">
        <w:rPr>
          <w:cs/>
        </w:rPr>
        <w:t>ऽ</w:t>
      </w:r>
      <w:r w:rsidRPr="00AC4226">
        <w:rPr>
          <w:cs/>
        </w:rPr>
        <w:t>नयदिमामसौ मठम्</w:t>
      </w:r>
      <w:r w:rsidR="00D766AC" w:rsidRPr="00AC4226">
        <w:rPr>
          <w:cs/>
        </w:rPr>
        <w:t>॥</w:t>
      </w:r>
      <w:r w:rsidR="008C4154" w:rsidRPr="00AC4226">
        <w:rPr>
          <w:cs/>
        </w:rPr>
        <w:t>9-</w:t>
      </w:r>
      <w:r w:rsidRPr="00AC4226">
        <w:t>42</w:t>
      </w:r>
      <w:r w:rsidR="0051754E" w:rsidRPr="00AC4226">
        <w:rPr>
          <w:cs/>
        </w:rPr>
        <w:t>॥</w:t>
      </w:r>
    </w:p>
    <w:p w14:paraId="0B80A51E" w14:textId="77777777" w:rsidR="004A3720" w:rsidRPr="00AC4226" w:rsidRDefault="004A3720" w:rsidP="00EC4553">
      <w:pPr>
        <w:pStyle w:val="EngText"/>
      </w:pPr>
      <w:r w:rsidRPr="00AC4226">
        <w:t xml:space="preserve">9-42. (The stone idol is a </w:t>
      </w:r>
      <w:r w:rsidR="004916BD" w:rsidRPr="00AC4226">
        <w:t>marvellous</w:t>
      </w:r>
      <w:r w:rsidRPr="00AC4226">
        <w:t xml:space="preserve"> piece of art of Vishwakarma, prepared at the behest of </w:t>
      </w:r>
      <w:r w:rsidR="00F978AC" w:rsidRPr="00AC4226">
        <w:t>lord</w:t>
      </w:r>
      <w:r w:rsidRPr="00AC4226">
        <w:t xml:space="preserve"> Krishna who </w:t>
      </w:r>
      <w:r w:rsidR="00F978AC" w:rsidRPr="00AC4226">
        <w:t>was</w:t>
      </w:r>
      <w:r w:rsidRPr="00AC4226">
        <w:t xml:space="preserve"> entreated by Rukmini to provide her with one such (idol) for her daily worship.)</w:t>
      </w:r>
    </w:p>
    <w:p w14:paraId="614B276B" w14:textId="77777777" w:rsidR="004A3720" w:rsidRPr="00AC4226" w:rsidRDefault="004A3720" w:rsidP="00EC4553">
      <w:pPr>
        <w:pStyle w:val="EngText"/>
      </w:pPr>
      <w:r w:rsidRPr="00AC4226">
        <w:t>Madhwacharya carried to his monastery with extreme ease this Idol of Lord Krishna that had gained divine presence by his most hallowed touch and could not be lifted even by thirty of his hefty disciples.</w:t>
      </w:r>
    </w:p>
    <w:p w14:paraId="1B342491" w14:textId="77777777" w:rsidR="00E9400C" w:rsidRPr="00AC4226" w:rsidRDefault="00E9400C" w:rsidP="007C105A">
      <w:pPr>
        <w:pStyle w:val="S16S"/>
      </w:pPr>
      <w:r w:rsidRPr="00AC4226">
        <w:rPr>
          <w:cs/>
        </w:rPr>
        <w:t>मन्द</w:t>
      </w:r>
      <w:r w:rsidRPr="00AC4226">
        <w:t>-</w:t>
      </w:r>
      <w:r w:rsidRPr="00AC4226">
        <w:rPr>
          <w:cs/>
        </w:rPr>
        <w:t>हास</w:t>
      </w:r>
      <w:r w:rsidRPr="00AC4226">
        <w:t>-</w:t>
      </w:r>
      <w:r w:rsidRPr="00AC4226">
        <w:rPr>
          <w:cs/>
        </w:rPr>
        <w:t>मृदु</w:t>
      </w:r>
      <w:r w:rsidRPr="00AC4226">
        <w:t>-</w:t>
      </w:r>
      <w:r w:rsidRPr="00AC4226">
        <w:rPr>
          <w:cs/>
        </w:rPr>
        <w:t>सुन्दराननम् नन्द</w:t>
      </w:r>
      <w:r w:rsidRPr="00AC4226">
        <w:t>-</w:t>
      </w:r>
      <w:r w:rsidRPr="00AC4226">
        <w:rPr>
          <w:cs/>
        </w:rPr>
        <w:t>नन्दनमतीन्द्रियाकृतिम्</w:t>
      </w:r>
      <w:r w:rsidR="00D766AC" w:rsidRPr="00AC4226">
        <w:rPr>
          <w:cs/>
        </w:rPr>
        <w:t>।</w:t>
      </w:r>
      <w:r w:rsidR="002A5300" w:rsidRPr="00AC4226">
        <w:rPr>
          <w:cs/>
        </w:rPr>
        <w:br/>
      </w:r>
      <w:r w:rsidRPr="00AC4226">
        <w:rPr>
          <w:cs/>
        </w:rPr>
        <w:t>सुन्दरं स इह सन्न्यधापयद् वन्द्यमाकृति</w:t>
      </w:r>
      <w:r w:rsidRPr="00AC4226">
        <w:t>-</w:t>
      </w:r>
      <w:r w:rsidRPr="00AC4226">
        <w:rPr>
          <w:cs/>
        </w:rPr>
        <w:t>शुचि</w:t>
      </w:r>
      <w:r w:rsidRPr="00AC4226">
        <w:t>-</w:t>
      </w:r>
      <w:r w:rsidRPr="00AC4226">
        <w:rPr>
          <w:cs/>
        </w:rPr>
        <w:t>प्रतिष्ठया</w:t>
      </w:r>
      <w:r w:rsidR="00D766AC" w:rsidRPr="00AC4226">
        <w:rPr>
          <w:cs/>
        </w:rPr>
        <w:t>॥</w:t>
      </w:r>
      <w:r w:rsidR="008C4154" w:rsidRPr="00AC4226">
        <w:rPr>
          <w:cs/>
        </w:rPr>
        <w:t>9-</w:t>
      </w:r>
      <w:r w:rsidRPr="00AC4226">
        <w:t>43</w:t>
      </w:r>
      <w:r w:rsidR="0051754E" w:rsidRPr="00AC4226">
        <w:rPr>
          <w:cs/>
        </w:rPr>
        <w:t>॥</w:t>
      </w:r>
    </w:p>
    <w:p w14:paraId="3A6B8958" w14:textId="77777777" w:rsidR="003270DF" w:rsidRPr="00AC4226" w:rsidRDefault="003270DF" w:rsidP="00EC4553">
      <w:pPr>
        <w:pStyle w:val="EngText"/>
      </w:pPr>
      <w:r w:rsidRPr="00AC4226">
        <w:t xml:space="preserve">9-43. Madhwacharya, during the immaculate </w:t>
      </w:r>
      <w:r w:rsidR="00F978AC" w:rsidRPr="00AC4226">
        <w:t>ceremonial installation</w:t>
      </w:r>
      <w:r w:rsidRPr="00AC4226">
        <w:t xml:space="preserve"> of the Idol, brought in an abiding presence of Lord Krishna the son of Nandagopa, with his beautiful face beaming with the gentle smile, his lo</w:t>
      </w:r>
      <w:r w:rsidR="00D037DC">
        <w:t>vely form worshipped by Brahma</w:t>
      </w:r>
      <w:r w:rsidRPr="00AC4226">
        <w:t xml:space="preserve"> and other gods, invisible to corporeal eyes.</w:t>
      </w:r>
    </w:p>
    <w:p w14:paraId="4A80D76D" w14:textId="77777777" w:rsidR="003270DF" w:rsidRPr="00AC4226" w:rsidRDefault="003270DF" w:rsidP="00EC4553">
      <w:pPr>
        <w:pStyle w:val="EngText"/>
      </w:pPr>
      <w:r w:rsidRPr="00AC4226">
        <w:t>44-47</w:t>
      </w:r>
      <w:r w:rsidR="00F978AC" w:rsidRPr="00AC4226">
        <w:t>. (</w:t>
      </w:r>
      <w:r w:rsidRPr="00AC4226">
        <w:t>The four following verses that form a Kulaka (a bunch of four verses on the same topic) are to be read together.)</w:t>
      </w:r>
    </w:p>
    <w:p w14:paraId="4BD53E00" w14:textId="77777777" w:rsidR="00E9400C" w:rsidRPr="00AC4226" w:rsidRDefault="00E9400C" w:rsidP="007C105A">
      <w:pPr>
        <w:pStyle w:val="S16S"/>
      </w:pPr>
      <w:r w:rsidRPr="00AC4226">
        <w:rPr>
          <w:cs/>
        </w:rPr>
        <w:t>मानिनो</w:t>
      </w:r>
      <w:r w:rsidR="007A4C1E" w:rsidRPr="00AC4226">
        <w:rPr>
          <w:cs/>
        </w:rPr>
        <w:t>ऽ</w:t>
      </w:r>
      <w:r w:rsidRPr="00AC4226">
        <w:rPr>
          <w:cs/>
        </w:rPr>
        <w:t>पि हि वशीचकार यो दैवत</w:t>
      </w:r>
      <w:r w:rsidRPr="00AC4226">
        <w:t>-</w:t>
      </w:r>
      <w:r w:rsidRPr="00AC4226">
        <w:rPr>
          <w:cs/>
        </w:rPr>
        <w:t>प्रतिभया</w:t>
      </w:r>
      <w:r w:rsidR="007A4C1E" w:rsidRPr="00AC4226">
        <w:rPr>
          <w:cs/>
        </w:rPr>
        <w:t>ऽऽ</w:t>
      </w:r>
      <w:r w:rsidRPr="00AC4226">
        <w:rPr>
          <w:cs/>
        </w:rPr>
        <w:t>त्मनः खल</w:t>
      </w:r>
      <w:r w:rsidR="008F2CBA">
        <w:rPr>
          <w:rFonts w:hint="cs"/>
          <w:cs/>
        </w:rPr>
        <w:t>ः</w:t>
      </w:r>
      <w:r w:rsidR="00D766AC" w:rsidRPr="00AC4226">
        <w:rPr>
          <w:cs/>
        </w:rPr>
        <w:t>।</w:t>
      </w:r>
      <w:r w:rsidR="002A5300" w:rsidRPr="00AC4226">
        <w:rPr>
          <w:cs/>
        </w:rPr>
        <w:br/>
      </w:r>
      <w:r w:rsidRPr="00AC4226">
        <w:rPr>
          <w:cs/>
        </w:rPr>
        <w:t>यायजूक</w:t>
      </w:r>
      <w:r w:rsidRPr="00AC4226">
        <w:t>-</w:t>
      </w:r>
      <w:r w:rsidRPr="00AC4226">
        <w:rPr>
          <w:cs/>
        </w:rPr>
        <w:t>गुणमात्मनः स्मरन् यो जरा</w:t>
      </w:r>
      <w:r w:rsidR="008F2CBA">
        <w:rPr>
          <w:rFonts w:hint="cs"/>
          <w:cs/>
        </w:rPr>
        <w:t>घ</w:t>
      </w:r>
      <w:r w:rsidRPr="00AC4226">
        <w:rPr>
          <w:cs/>
        </w:rPr>
        <w:t>टित</w:t>
      </w:r>
      <w:r w:rsidRPr="00AC4226">
        <w:t>-</w:t>
      </w:r>
      <w:r w:rsidRPr="00AC4226">
        <w:rPr>
          <w:cs/>
        </w:rPr>
        <w:t>गोत्र उच्यते</w:t>
      </w:r>
      <w:r w:rsidR="00D766AC" w:rsidRPr="00AC4226">
        <w:rPr>
          <w:cs/>
        </w:rPr>
        <w:t>॥</w:t>
      </w:r>
      <w:r w:rsidR="008C4154" w:rsidRPr="00AC4226">
        <w:rPr>
          <w:cs/>
        </w:rPr>
        <w:t>9-</w:t>
      </w:r>
      <w:r w:rsidRPr="00AC4226">
        <w:t>44</w:t>
      </w:r>
      <w:r w:rsidR="0051754E" w:rsidRPr="00AC4226">
        <w:rPr>
          <w:cs/>
        </w:rPr>
        <w:t>॥</w:t>
      </w:r>
    </w:p>
    <w:p w14:paraId="4EB851D4" w14:textId="77777777" w:rsidR="003270DF" w:rsidRPr="00AC4226" w:rsidRDefault="003270DF" w:rsidP="00EC4553">
      <w:pPr>
        <w:pStyle w:val="EngText"/>
      </w:pPr>
      <w:r w:rsidRPr="00AC4226">
        <w:lastRenderedPageBreak/>
        <w:t>9-44. Discerning the unrighteous felon named Jaraghatita (Maradittaya) impeding the sacrifice of the son of his Veda-guru, most dear to him who (Jaraghatita) with his supra-talent and the grace of Providence had subdued even the eminent learned and claimed to himself the competence to perform sacrifices.</w:t>
      </w:r>
    </w:p>
    <w:p w14:paraId="102804F7" w14:textId="77777777" w:rsidR="00E9400C" w:rsidRPr="00AC4226" w:rsidRDefault="00E9400C" w:rsidP="007C105A">
      <w:pPr>
        <w:pStyle w:val="S16S"/>
      </w:pPr>
      <w:r w:rsidRPr="00AC4226">
        <w:rPr>
          <w:cs/>
        </w:rPr>
        <w:t>आत्मनः प्रियतम</w:t>
      </w:r>
      <w:r w:rsidRPr="00AC4226">
        <w:t>-</w:t>
      </w:r>
      <w:r w:rsidRPr="00AC4226">
        <w:rPr>
          <w:cs/>
        </w:rPr>
        <w:t>क्रतोरमुं पाप</w:t>
      </w:r>
      <w:r w:rsidRPr="00AC4226">
        <w:t>-</w:t>
      </w:r>
      <w:r w:rsidRPr="00AC4226">
        <w:rPr>
          <w:cs/>
        </w:rPr>
        <w:t>पूरुषमवेत्य घातकम्</w:t>
      </w:r>
      <w:r w:rsidR="00D766AC" w:rsidRPr="00AC4226">
        <w:rPr>
          <w:cs/>
        </w:rPr>
        <w:t>।</w:t>
      </w:r>
      <w:r w:rsidR="002A5300" w:rsidRPr="00AC4226">
        <w:rPr>
          <w:cs/>
        </w:rPr>
        <w:br/>
      </w:r>
      <w:r w:rsidRPr="00AC4226">
        <w:rPr>
          <w:cs/>
        </w:rPr>
        <w:t>तं निरस्य जनमप्यथाहितं सर्व</w:t>
      </w:r>
      <w:r w:rsidRPr="00AC4226">
        <w:t>-</w:t>
      </w:r>
      <w:r w:rsidRPr="00AC4226">
        <w:rPr>
          <w:cs/>
        </w:rPr>
        <w:t>भू</w:t>
      </w:r>
      <w:r w:rsidRPr="00AC4226">
        <w:t>-</w:t>
      </w:r>
      <w:r w:rsidRPr="00AC4226">
        <w:rPr>
          <w:cs/>
        </w:rPr>
        <w:t>धर</w:t>
      </w:r>
      <w:r w:rsidRPr="00AC4226">
        <w:t>-</w:t>
      </w:r>
      <w:r w:rsidRPr="00AC4226">
        <w:rPr>
          <w:cs/>
        </w:rPr>
        <w:t>समर्थ</w:t>
      </w:r>
      <w:r w:rsidRPr="00AC4226">
        <w:t>-</w:t>
      </w:r>
      <w:r w:rsidRPr="00AC4226">
        <w:rPr>
          <w:cs/>
        </w:rPr>
        <w:t>पूर्वकम्</w:t>
      </w:r>
      <w:r w:rsidR="00D766AC" w:rsidRPr="00AC4226">
        <w:rPr>
          <w:cs/>
        </w:rPr>
        <w:t>॥</w:t>
      </w:r>
      <w:r w:rsidR="008C4154" w:rsidRPr="00AC4226">
        <w:rPr>
          <w:cs/>
        </w:rPr>
        <w:t>9-</w:t>
      </w:r>
      <w:r w:rsidRPr="00AC4226">
        <w:t>45</w:t>
      </w:r>
      <w:r w:rsidR="0051754E" w:rsidRPr="00AC4226">
        <w:rPr>
          <w:cs/>
        </w:rPr>
        <w:t>॥</w:t>
      </w:r>
    </w:p>
    <w:p w14:paraId="6A532E20" w14:textId="77777777" w:rsidR="00E9400C" w:rsidRPr="00AC4226" w:rsidRDefault="00E9400C" w:rsidP="007C105A">
      <w:pPr>
        <w:pStyle w:val="S16S"/>
      </w:pPr>
      <w:r w:rsidRPr="00AC4226">
        <w:rPr>
          <w:cs/>
        </w:rPr>
        <w:t>विश्व</w:t>
      </w:r>
      <w:r w:rsidRPr="00AC4226">
        <w:t>-</w:t>
      </w:r>
      <w:r w:rsidRPr="00AC4226">
        <w:rPr>
          <w:cs/>
        </w:rPr>
        <w:t>विस्मय</w:t>
      </w:r>
      <w:r w:rsidRPr="00AC4226">
        <w:t>-</w:t>
      </w:r>
      <w:r w:rsidRPr="00AC4226">
        <w:rPr>
          <w:cs/>
        </w:rPr>
        <w:t>करः स्व</w:t>
      </w:r>
      <w:r w:rsidRPr="00AC4226">
        <w:t>-</w:t>
      </w:r>
      <w:r w:rsidRPr="00AC4226">
        <w:rPr>
          <w:cs/>
        </w:rPr>
        <w:t>तेजसा वन्द्यमान</w:t>
      </w:r>
      <w:r w:rsidRPr="00AC4226">
        <w:t>-</w:t>
      </w:r>
      <w:r w:rsidRPr="00AC4226">
        <w:rPr>
          <w:cs/>
        </w:rPr>
        <w:t>चरणः पुनर्जनैः</w:t>
      </w:r>
      <w:r w:rsidR="002A5300" w:rsidRPr="00AC4226">
        <w:rPr>
          <w:cs/>
        </w:rPr>
        <w:t>।</w:t>
      </w:r>
      <w:r w:rsidR="002A5300" w:rsidRPr="00AC4226">
        <w:rPr>
          <w:cs/>
        </w:rPr>
        <w:br/>
      </w:r>
      <w:r w:rsidRPr="00AC4226">
        <w:rPr>
          <w:cs/>
        </w:rPr>
        <w:t>चित्र</w:t>
      </w:r>
      <w:r w:rsidRPr="00AC4226">
        <w:t>-</w:t>
      </w:r>
      <w:r w:rsidRPr="00AC4226">
        <w:rPr>
          <w:cs/>
        </w:rPr>
        <w:t>दिग्</w:t>
      </w:r>
      <w:r w:rsidRPr="00AC4226">
        <w:t>-</w:t>
      </w:r>
      <w:r w:rsidRPr="00AC4226">
        <w:rPr>
          <w:cs/>
        </w:rPr>
        <w:t>विजय</w:t>
      </w:r>
      <w:r w:rsidRPr="00AC4226">
        <w:t>-</w:t>
      </w:r>
      <w:r w:rsidRPr="00AC4226">
        <w:rPr>
          <w:cs/>
        </w:rPr>
        <w:t>कीर्त्य</w:t>
      </w:r>
      <w:r w:rsidRPr="00AC4226">
        <w:t>-</w:t>
      </w:r>
      <w:r w:rsidRPr="00AC4226">
        <w:rPr>
          <w:cs/>
        </w:rPr>
        <w:t>कीर्तिमान् मोदयन्ननुदिनं निजाः प्रजाः</w:t>
      </w:r>
      <w:r w:rsidR="00D766AC" w:rsidRPr="00AC4226">
        <w:rPr>
          <w:cs/>
        </w:rPr>
        <w:t>॥</w:t>
      </w:r>
      <w:r w:rsidR="008C4154" w:rsidRPr="00AC4226">
        <w:rPr>
          <w:cs/>
        </w:rPr>
        <w:t>9-</w:t>
      </w:r>
      <w:r w:rsidRPr="00AC4226">
        <w:t>46</w:t>
      </w:r>
      <w:r w:rsidR="0051754E" w:rsidRPr="00AC4226">
        <w:rPr>
          <w:cs/>
        </w:rPr>
        <w:t>॥</w:t>
      </w:r>
    </w:p>
    <w:p w14:paraId="141D7CE3" w14:textId="77777777" w:rsidR="003270DF" w:rsidRPr="00AC4226" w:rsidRDefault="003270DF" w:rsidP="00EC4553">
      <w:pPr>
        <w:pStyle w:val="EngText"/>
      </w:pPr>
      <w:r w:rsidRPr="00AC4226">
        <w:t xml:space="preserve">9-45/46. Poornaprajna dear to Lord Krishna routed him along with the other prominent rivals in the very presence of the ruler of the region (Balkanya by name) along with other distinguished scholars pre-eminent in logistic, exalted in renown and </w:t>
      </w:r>
      <w:r w:rsidR="00F978AC" w:rsidRPr="00AC4226">
        <w:t>by</w:t>
      </w:r>
      <w:r w:rsidRPr="00AC4226">
        <w:t xml:space="preserve"> his astounding (success) over his hostile opponents scattered all over the country, being venerated and adored greatly by the people, </w:t>
      </w:r>
      <w:r w:rsidR="00F978AC" w:rsidRPr="00AC4226">
        <w:t>ever</w:t>
      </w:r>
      <w:r w:rsidRPr="00AC4226">
        <w:t xml:space="preserve"> delighting his devotees, and amazing the World with his </w:t>
      </w:r>
      <w:r w:rsidR="004916BD" w:rsidRPr="00AC4226">
        <w:t>splendour</w:t>
      </w:r>
      <w:r w:rsidRPr="00AC4226">
        <w:t>.</w:t>
      </w:r>
    </w:p>
    <w:p w14:paraId="4A4CBC39" w14:textId="77777777" w:rsidR="00E9400C" w:rsidRPr="00AC4226" w:rsidRDefault="00E9400C" w:rsidP="007C105A">
      <w:pPr>
        <w:pStyle w:val="S16S"/>
      </w:pPr>
      <w:r w:rsidRPr="00AC4226">
        <w:rPr>
          <w:cs/>
        </w:rPr>
        <w:t>वासुदेव</w:t>
      </w:r>
      <w:r w:rsidRPr="00AC4226">
        <w:t>-</w:t>
      </w:r>
      <w:r w:rsidRPr="00AC4226">
        <w:rPr>
          <w:cs/>
        </w:rPr>
        <w:t>दयितो महिष्ठ</w:t>
      </w:r>
      <w:r w:rsidRPr="00AC4226">
        <w:t>-</w:t>
      </w:r>
      <w:r w:rsidRPr="00AC4226">
        <w:rPr>
          <w:cs/>
        </w:rPr>
        <w:t>धीः वासुदेवमथ साध्वयाजयत्</w:t>
      </w:r>
      <w:r w:rsidR="002A5300" w:rsidRPr="00AC4226">
        <w:rPr>
          <w:cs/>
        </w:rPr>
        <w:t>।</w:t>
      </w:r>
      <w:r w:rsidR="002A5300" w:rsidRPr="00AC4226">
        <w:rPr>
          <w:cs/>
        </w:rPr>
        <w:br/>
      </w:r>
      <w:r w:rsidRPr="00AC4226">
        <w:rPr>
          <w:cs/>
        </w:rPr>
        <w:t>धर्म</w:t>
      </w:r>
      <w:r w:rsidRPr="00AC4226">
        <w:t>-</w:t>
      </w:r>
      <w:r w:rsidRPr="00AC4226">
        <w:rPr>
          <w:cs/>
        </w:rPr>
        <w:t>सूनुमिव धार्मिकं पुरा भीम</w:t>
      </w:r>
      <w:r w:rsidRPr="00AC4226">
        <w:t>-</w:t>
      </w:r>
      <w:r w:rsidRPr="00AC4226">
        <w:rPr>
          <w:cs/>
        </w:rPr>
        <w:t>मूर्तिरयमेव भू</w:t>
      </w:r>
      <w:r w:rsidRPr="00AC4226">
        <w:t>-</w:t>
      </w:r>
      <w:r w:rsidRPr="00AC4226">
        <w:rPr>
          <w:cs/>
        </w:rPr>
        <w:t>सुरम्</w:t>
      </w:r>
      <w:r w:rsidR="00D766AC" w:rsidRPr="00AC4226">
        <w:rPr>
          <w:cs/>
        </w:rPr>
        <w:t>॥</w:t>
      </w:r>
      <w:r w:rsidR="008C4154" w:rsidRPr="00AC4226">
        <w:rPr>
          <w:cs/>
        </w:rPr>
        <w:t>9-</w:t>
      </w:r>
      <w:r w:rsidRPr="00AC4226">
        <w:t>47</w:t>
      </w:r>
      <w:r w:rsidR="0051754E" w:rsidRPr="00AC4226">
        <w:rPr>
          <w:cs/>
        </w:rPr>
        <w:t>॥</w:t>
      </w:r>
    </w:p>
    <w:p w14:paraId="7CDDB38A" w14:textId="77777777" w:rsidR="003270DF" w:rsidRPr="00AC4226" w:rsidRDefault="003270DF" w:rsidP="00EC4553">
      <w:pPr>
        <w:pStyle w:val="EngText"/>
      </w:pPr>
      <w:r w:rsidRPr="00AC4226">
        <w:t>9-47. And enabled the righteous Vasudevacharya (the son of his Veda-guru) to conduct his sacrifice in a manner he had (safeguarded) and emboldened Dharmaraja to conduct the Rajasuya-Yaga (sacrifice) in his second incarnation as Bhimasena by slaying the mighty, wicked king Jarasandha, a big hurdle in their path, who had vanquished many mighty kings with the boons of god</w:t>
      </w:r>
      <w:r w:rsidR="007161A5">
        <w:t>s</w:t>
      </w:r>
      <w:r w:rsidRPr="00AC4226">
        <w:t xml:space="preserve"> Rudra and others and arrogated to himself the ability to execute sacrifices.</w:t>
      </w:r>
    </w:p>
    <w:p w14:paraId="603DB75B" w14:textId="77777777" w:rsidR="00E9400C" w:rsidRPr="00AC4226" w:rsidRDefault="00E9400C" w:rsidP="007C105A">
      <w:pPr>
        <w:pStyle w:val="S16S"/>
      </w:pPr>
      <w:r w:rsidRPr="00AC4226">
        <w:rPr>
          <w:cs/>
        </w:rPr>
        <w:t>याज्यया समुचितानु</w:t>
      </w:r>
      <w:r w:rsidRPr="00AC4226">
        <w:t>-</w:t>
      </w:r>
      <w:r w:rsidRPr="00AC4226">
        <w:rPr>
          <w:cs/>
        </w:rPr>
        <w:t>वाक्यया स</w:t>
      </w:r>
      <w:r w:rsidRPr="00AC4226">
        <w:t>-</w:t>
      </w:r>
      <w:r w:rsidRPr="00AC4226">
        <w:rPr>
          <w:cs/>
        </w:rPr>
        <w:t>प्रवर्ग्य</w:t>
      </w:r>
      <w:r w:rsidRPr="00AC4226">
        <w:t>-</w:t>
      </w:r>
      <w:r w:rsidRPr="00AC4226">
        <w:rPr>
          <w:cs/>
        </w:rPr>
        <w:t>विभवैरभि</w:t>
      </w:r>
      <w:r w:rsidRPr="00AC4226">
        <w:t>-</w:t>
      </w:r>
      <w:r w:rsidRPr="00AC4226">
        <w:rPr>
          <w:cs/>
        </w:rPr>
        <w:t>ष्टवैः</w:t>
      </w:r>
      <w:r w:rsidR="00D766AC" w:rsidRPr="00AC4226">
        <w:rPr>
          <w:cs/>
        </w:rPr>
        <w:t>।</w:t>
      </w:r>
      <w:r w:rsidR="002A5300" w:rsidRPr="00AC4226">
        <w:rPr>
          <w:cs/>
        </w:rPr>
        <w:br/>
      </w:r>
      <w:r w:rsidRPr="00AC4226">
        <w:rPr>
          <w:cs/>
        </w:rPr>
        <w:t>विश्व</w:t>
      </w:r>
      <w:r w:rsidRPr="00AC4226">
        <w:t>-</w:t>
      </w:r>
      <w:r w:rsidRPr="00AC4226">
        <w:rPr>
          <w:cs/>
        </w:rPr>
        <w:t>वेत्तुरनुजो</w:t>
      </w:r>
      <w:r w:rsidR="007A4C1E" w:rsidRPr="00AC4226">
        <w:rPr>
          <w:cs/>
        </w:rPr>
        <w:t>ऽ</w:t>
      </w:r>
      <w:r w:rsidRPr="00AC4226">
        <w:rPr>
          <w:cs/>
        </w:rPr>
        <w:t>त्र होतृतां प्राप्यदैवत</w:t>
      </w:r>
      <w:r w:rsidRPr="00AC4226">
        <w:t>-</w:t>
      </w:r>
      <w:r w:rsidRPr="00AC4226">
        <w:rPr>
          <w:cs/>
        </w:rPr>
        <w:t>ततीरतोषयत्</w:t>
      </w:r>
      <w:r w:rsidR="00D766AC" w:rsidRPr="00AC4226">
        <w:rPr>
          <w:cs/>
        </w:rPr>
        <w:t>॥</w:t>
      </w:r>
      <w:r w:rsidR="008C4154" w:rsidRPr="00AC4226">
        <w:rPr>
          <w:cs/>
        </w:rPr>
        <w:t>9-</w:t>
      </w:r>
      <w:r w:rsidRPr="00AC4226">
        <w:t>48</w:t>
      </w:r>
      <w:r w:rsidR="0051754E" w:rsidRPr="00AC4226">
        <w:rPr>
          <w:cs/>
        </w:rPr>
        <w:t>॥</w:t>
      </w:r>
    </w:p>
    <w:p w14:paraId="3AB01293" w14:textId="77777777" w:rsidR="003270DF" w:rsidRPr="00AC4226" w:rsidRDefault="003270DF" w:rsidP="00EC4553">
      <w:pPr>
        <w:pStyle w:val="EngText"/>
      </w:pPr>
      <w:r w:rsidRPr="00AC4226">
        <w:t xml:space="preserve">9-48. The brother of Sarvajnacharya (the would-be Vishnutirtha) gladdened greatly the galaxy of Gods adorning the place of Ritwik (Hotru-sacrificial priest-hood) </w:t>
      </w:r>
      <w:r w:rsidR="00F978AC" w:rsidRPr="00AC4226">
        <w:t>with</w:t>
      </w:r>
      <w:r w:rsidRPr="00AC4226">
        <w:t xml:space="preserve"> appropriate </w:t>
      </w:r>
      <w:r w:rsidR="00F978AC" w:rsidRPr="00AC4226">
        <w:t>yagnas</w:t>
      </w:r>
      <w:r w:rsidRPr="00AC4226">
        <w:t xml:space="preserve"> blended with Anuvakyas and Abhistavas inclusive of Pravargya.</w:t>
      </w:r>
    </w:p>
    <w:p w14:paraId="0FC55631" w14:textId="77777777" w:rsidR="00E9400C" w:rsidRPr="00AC4226" w:rsidRDefault="00E9400C" w:rsidP="007C105A">
      <w:pPr>
        <w:pStyle w:val="S16S"/>
      </w:pPr>
      <w:r w:rsidRPr="00AC4226">
        <w:rPr>
          <w:cs/>
        </w:rPr>
        <w:lastRenderedPageBreak/>
        <w:t>स प्रयुज्य निशिता निशात</w:t>
      </w:r>
      <w:r w:rsidRPr="00AC4226">
        <w:t>-</w:t>
      </w:r>
      <w:r w:rsidRPr="00AC4226">
        <w:rPr>
          <w:cs/>
        </w:rPr>
        <w:t>धीः वैश्व</w:t>
      </w:r>
      <w:r w:rsidRPr="00AC4226">
        <w:t>-</w:t>
      </w:r>
      <w:r w:rsidRPr="00AC4226">
        <w:rPr>
          <w:cs/>
        </w:rPr>
        <w:t>देव</w:t>
      </w:r>
      <w:r w:rsidRPr="00AC4226">
        <w:t>-</w:t>
      </w:r>
      <w:r w:rsidRPr="00AC4226">
        <w:rPr>
          <w:cs/>
        </w:rPr>
        <w:t>वर</w:t>
      </w:r>
      <w:r w:rsidRPr="00AC4226">
        <w:t>-</w:t>
      </w:r>
      <w:r w:rsidRPr="00AC4226">
        <w:rPr>
          <w:cs/>
        </w:rPr>
        <w:t>शस्त्र</w:t>
      </w:r>
      <w:r w:rsidRPr="00AC4226">
        <w:t>-</w:t>
      </w:r>
      <w:r w:rsidRPr="00AC4226">
        <w:rPr>
          <w:cs/>
        </w:rPr>
        <w:t>सन्ततीः</w:t>
      </w:r>
      <w:r w:rsidR="00D766AC" w:rsidRPr="00AC4226">
        <w:rPr>
          <w:cs/>
        </w:rPr>
        <w:t>।</w:t>
      </w:r>
      <w:r w:rsidR="002A5300" w:rsidRPr="00AC4226">
        <w:rPr>
          <w:cs/>
        </w:rPr>
        <w:br/>
      </w:r>
      <w:r w:rsidRPr="00AC4226">
        <w:rPr>
          <w:cs/>
        </w:rPr>
        <w:t>राक्षसासुर</w:t>
      </w:r>
      <w:r w:rsidRPr="00AC4226">
        <w:t>-</w:t>
      </w:r>
      <w:r w:rsidRPr="00AC4226">
        <w:rPr>
          <w:cs/>
        </w:rPr>
        <w:t>निरास</w:t>
      </w:r>
      <w:r w:rsidRPr="00AC4226">
        <w:t>-</w:t>
      </w:r>
      <w:r w:rsidRPr="00AC4226">
        <w:rPr>
          <w:cs/>
        </w:rPr>
        <w:t>कृत् सुरान् वीर</w:t>
      </w:r>
      <w:r w:rsidRPr="00AC4226">
        <w:t>-</w:t>
      </w:r>
      <w:r w:rsidRPr="00AC4226">
        <w:rPr>
          <w:cs/>
        </w:rPr>
        <w:t>वर्य इव भागमापयत्</w:t>
      </w:r>
      <w:r w:rsidR="00D766AC" w:rsidRPr="00AC4226">
        <w:rPr>
          <w:cs/>
        </w:rPr>
        <w:t>॥</w:t>
      </w:r>
      <w:r w:rsidR="008C4154" w:rsidRPr="00AC4226">
        <w:rPr>
          <w:cs/>
        </w:rPr>
        <w:t>9-</w:t>
      </w:r>
      <w:r w:rsidRPr="00AC4226">
        <w:t>49</w:t>
      </w:r>
      <w:r w:rsidR="0051754E" w:rsidRPr="00AC4226">
        <w:rPr>
          <w:cs/>
        </w:rPr>
        <w:t>॥</w:t>
      </w:r>
    </w:p>
    <w:p w14:paraId="20883F8A" w14:textId="77777777" w:rsidR="003270DF" w:rsidRPr="00AC4226" w:rsidRDefault="007A6EAE" w:rsidP="00EC4553">
      <w:pPr>
        <w:pStyle w:val="EngText"/>
      </w:pPr>
      <w:r w:rsidRPr="00AC4226">
        <w:t>9-49. The shrewd brother of Madhwacharya recited the relevant set of famous ‘Vishwedeva’ holy riks, warding off the demons and devils who hamper the sacrifice and enabled the concerned Gods to happily receive their share of oblations offered, like a valiant hero with the power of his arms distributing the riches to the deserving and denying it to the depraved ones.</w:t>
      </w:r>
    </w:p>
    <w:p w14:paraId="25FA4B47" w14:textId="77777777" w:rsidR="00E9400C" w:rsidRPr="00AC4226" w:rsidRDefault="00E9400C" w:rsidP="007C105A">
      <w:pPr>
        <w:pStyle w:val="S16S"/>
      </w:pPr>
      <w:r w:rsidRPr="00AC4226">
        <w:rPr>
          <w:cs/>
        </w:rPr>
        <w:t>वायुना त्रिरपि पूर्व</w:t>
      </w:r>
      <w:r w:rsidRPr="00AC4226">
        <w:t>-</w:t>
      </w:r>
      <w:r w:rsidRPr="00AC4226">
        <w:rPr>
          <w:cs/>
        </w:rPr>
        <w:t>पायिना सर्व</w:t>
      </w:r>
      <w:r w:rsidRPr="00AC4226">
        <w:t>-</w:t>
      </w:r>
      <w:r w:rsidRPr="00AC4226">
        <w:rPr>
          <w:cs/>
        </w:rPr>
        <w:t>दैवत</w:t>
      </w:r>
      <w:r w:rsidRPr="00AC4226">
        <w:t>-</w:t>
      </w:r>
      <w:r w:rsidRPr="00AC4226">
        <w:rPr>
          <w:cs/>
        </w:rPr>
        <w:t>जिता तरस्विना</w:t>
      </w:r>
      <w:r w:rsidR="002A5300" w:rsidRPr="00AC4226">
        <w:rPr>
          <w:cs/>
        </w:rPr>
        <w:t>।</w:t>
      </w:r>
      <w:r w:rsidR="002A5300" w:rsidRPr="00AC4226">
        <w:rPr>
          <w:cs/>
        </w:rPr>
        <w:br/>
      </w:r>
      <w:r w:rsidRPr="00AC4226">
        <w:rPr>
          <w:cs/>
        </w:rPr>
        <w:t>यो</w:t>
      </w:r>
      <w:r w:rsidR="007A4C1E" w:rsidRPr="00AC4226">
        <w:rPr>
          <w:cs/>
        </w:rPr>
        <w:t>ऽ</w:t>
      </w:r>
      <w:r w:rsidRPr="00AC4226">
        <w:rPr>
          <w:cs/>
        </w:rPr>
        <w:t>परोक्ष</w:t>
      </w:r>
      <w:r w:rsidRPr="00AC4226">
        <w:t>-</w:t>
      </w:r>
      <w:r w:rsidRPr="00AC4226">
        <w:rPr>
          <w:cs/>
        </w:rPr>
        <w:t>वपुषा</w:t>
      </w:r>
      <w:r w:rsidR="007A4C1E" w:rsidRPr="00AC4226">
        <w:rPr>
          <w:cs/>
        </w:rPr>
        <w:t>ऽ</w:t>
      </w:r>
      <w:r w:rsidRPr="00AC4226">
        <w:rPr>
          <w:cs/>
        </w:rPr>
        <w:t>प्यपेक्षितः को</w:t>
      </w:r>
      <w:r w:rsidR="007A4C1E" w:rsidRPr="00AC4226">
        <w:rPr>
          <w:cs/>
        </w:rPr>
        <w:t>ऽ</w:t>
      </w:r>
      <w:r w:rsidRPr="00AC4226">
        <w:rPr>
          <w:cs/>
        </w:rPr>
        <w:t>त्र वर्णयति तं महाक्रतुम्</w:t>
      </w:r>
      <w:r w:rsidR="00D766AC" w:rsidRPr="00AC4226">
        <w:rPr>
          <w:cs/>
        </w:rPr>
        <w:t>॥</w:t>
      </w:r>
      <w:r w:rsidR="008C4154" w:rsidRPr="00AC4226">
        <w:rPr>
          <w:cs/>
        </w:rPr>
        <w:t>9-</w:t>
      </w:r>
      <w:r w:rsidRPr="00AC4226">
        <w:t>50</w:t>
      </w:r>
      <w:r w:rsidR="0051754E" w:rsidRPr="00AC4226">
        <w:rPr>
          <w:cs/>
        </w:rPr>
        <w:t>॥</w:t>
      </w:r>
    </w:p>
    <w:p w14:paraId="0E26BAD6" w14:textId="77777777" w:rsidR="007A6EAE" w:rsidRPr="00AC4226" w:rsidRDefault="007A6EAE" w:rsidP="00EC4553">
      <w:pPr>
        <w:pStyle w:val="EngText"/>
      </w:pPr>
      <w:r w:rsidRPr="00AC4226">
        <w:t>9-5</w:t>
      </w:r>
      <w:r w:rsidR="007161A5">
        <w:t>0</w:t>
      </w:r>
      <w:r w:rsidRPr="00AC4226">
        <w:t xml:space="preserve">. Who on earth can portray entirely the </w:t>
      </w:r>
      <w:r w:rsidR="00F978AC" w:rsidRPr="00AC4226">
        <w:t>stately</w:t>
      </w:r>
      <w:r w:rsidRPr="00AC4226">
        <w:t xml:space="preserve"> sacrifice (defies description) desired by the invincible Mukhyaprana, now present in person in his third incarnation as Madhwacharya, who vanquished the other </w:t>
      </w:r>
      <w:r w:rsidR="00F978AC" w:rsidRPr="00AC4226">
        <w:t>deities</w:t>
      </w:r>
      <w:r w:rsidRPr="00AC4226">
        <w:t xml:space="preserve"> in might by outstripping them thrice in speed in healthy rivalry and was the first to drink the soma-rasa every time (hence securing the pride of place among the galaxy of Gods)?</w:t>
      </w:r>
    </w:p>
    <w:p w14:paraId="7EDA67A0" w14:textId="77777777" w:rsidR="00E9400C" w:rsidRPr="00AC4226" w:rsidRDefault="00E9400C" w:rsidP="007C105A">
      <w:pPr>
        <w:pStyle w:val="S16S"/>
      </w:pPr>
      <w:r w:rsidRPr="00AC4226">
        <w:rPr>
          <w:cs/>
        </w:rPr>
        <w:t>ब्रह्म</w:t>
      </w:r>
      <w:r w:rsidRPr="00AC4226">
        <w:t>-</w:t>
      </w:r>
      <w:r w:rsidRPr="00AC4226">
        <w:rPr>
          <w:cs/>
        </w:rPr>
        <w:t>वेदन</w:t>
      </w:r>
      <w:r w:rsidRPr="00AC4226">
        <w:t>-</w:t>
      </w:r>
      <w:r w:rsidRPr="00AC4226">
        <w:rPr>
          <w:cs/>
        </w:rPr>
        <w:t>निविष्ट</w:t>
      </w:r>
      <w:r w:rsidRPr="00AC4226">
        <w:t>-</w:t>
      </w:r>
      <w:r w:rsidRPr="00AC4226">
        <w:rPr>
          <w:cs/>
        </w:rPr>
        <w:t>चेतसां कर्म तत्र करणान्तरं भवेत्</w:t>
      </w:r>
      <w:r w:rsidR="002A5300" w:rsidRPr="00AC4226">
        <w:rPr>
          <w:cs/>
        </w:rPr>
        <w:t>।</w:t>
      </w:r>
      <w:r w:rsidR="002A5300" w:rsidRPr="00AC4226">
        <w:rPr>
          <w:cs/>
        </w:rPr>
        <w:br/>
      </w:r>
      <w:r w:rsidRPr="00AC4226">
        <w:rPr>
          <w:cs/>
        </w:rPr>
        <w:t>ज्ञापयन्निति परात्म</w:t>
      </w:r>
      <w:r w:rsidRPr="00AC4226">
        <w:t>-</w:t>
      </w:r>
      <w:r w:rsidRPr="00AC4226">
        <w:rPr>
          <w:cs/>
        </w:rPr>
        <w:t>वेदकः कर्म धर्ममपि स ह्यचीकरत्</w:t>
      </w:r>
      <w:r w:rsidR="00D766AC" w:rsidRPr="00AC4226">
        <w:rPr>
          <w:cs/>
        </w:rPr>
        <w:t>॥</w:t>
      </w:r>
      <w:r w:rsidR="008C4154" w:rsidRPr="00AC4226">
        <w:rPr>
          <w:cs/>
        </w:rPr>
        <w:t>9-</w:t>
      </w:r>
      <w:r w:rsidRPr="00AC4226">
        <w:t>51</w:t>
      </w:r>
      <w:r w:rsidR="0051754E" w:rsidRPr="00AC4226">
        <w:rPr>
          <w:cs/>
        </w:rPr>
        <w:t>॥</w:t>
      </w:r>
    </w:p>
    <w:p w14:paraId="1BC654B2" w14:textId="77777777" w:rsidR="007A6EAE" w:rsidRPr="00AC4226" w:rsidRDefault="007A6EAE" w:rsidP="00EC4553">
      <w:pPr>
        <w:pStyle w:val="EngText"/>
      </w:pPr>
      <w:r w:rsidRPr="00AC4226">
        <w:t xml:space="preserve">9-51. Madhwacharya, engaged in imparting </w:t>
      </w:r>
      <w:r w:rsidR="00F978AC" w:rsidRPr="00AC4226">
        <w:t>divine</w:t>
      </w:r>
      <w:r w:rsidRPr="00AC4226">
        <w:t xml:space="preserve"> knowledge, made his devotees absorbed in contemplation of the supreme spirit realise that like Shravana</w:t>
      </w:r>
      <w:r w:rsidR="007161A5">
        <w:t xml:space="preserve">, </w:t>
      </w:r>
      <w:r w:rsidRPr="00AC4226">
        <w:t>Manana etc., the observance of the prescribed duties of the different orders of life and the sacred sacrifices for the love of the Lord (not for worldly attainments) contribute</w:t>
      </w:r>
      <w:r w:rsidR="007161A5">
        <w:t xml:space="preserve"> </w:t>
      </w:r>
      <w:r w:rsidR="00D23DD1" w:rsidRPr="00AC4226">
        <w:t>to gain the highest objective, guided the conduct of holy sacrifices.</w:t>
      </w:r>
    </w:p>
    <w:p w14:paraId="22ABF5FA" w14:textId="77777777" w:rsidR="00E9400C" w:rsidRPr="00AC4226" w:rsidRDefault="00E9400C" w:rsidP="007C105A">
      <w:pPr>
        <w:pStyle w:val="S16S"/>
      </w:pPr>
      <w:r w:rsidRPr="00AC4226">
        <w:rPr>
          <w:cs/>
        </w:rPr>
        <w:t>यानि</w:t>
      </w:r>
      <w:r w:rsidRPr="00AC4226">
        <w:t>-</w:t>
      </w:r>
      <w:r w:rsidRPr="00AC4226">
        <w:rPr>
          <w:cs/>
        </w:rPr>
        <w:t>यानि चरितानि यानि</w:t>
      </w:r>
      <w:r w:rsidRPr="00AC4226">
        <w:t>-</w:t>
      </w:r>
      <w:r w:rsidRPr="00AC4226">
        <w:rPr>
          <w:cs/>
        </w:rPr>
        <w:t>या</w:t>
      </w:r>
      <w:r w:rsidRPr="00AC4226">
        <w:t>-</w:t>
      </w:r>
      <w:r w:rsidRPr="00AC4226">
        <w:rPr>
          <w:cs/>
        </w:rPr>
        <w:t xml:space="preserve">नीरितानि </w:t>
      </w:r>
      <w:r w:rsidR="008F2CBA">
        <w:rPr>
          <w:rFonts w:hint="cs"/>
          <w:cs/>
        </w:rPr>
        <w:t xml:space="preserve">च </w:t>
      </w:r>
      <w:r w:rsidRPr="00AC4226">
        <w:rPr>
          <w:cs/>
        </w:rPr>
        <w:t>मनो</w:t>
      </w:r>
      <w:r w:rsidRPr="00AC4226">
        <w:t>-</w:t>
      </w:r>
      <w:r w:rsidRPr="00AC4226">
        <w:rPr>
          <w:cs/>
        </w:rPr>
        <w:t>हराण्यहो</w:t>
      </w:r>
      <w:r w:rsidR="00D766AC" w:rsidRPr="00AC4226">
        <w:rPr>
          <w:cs/>
        </w:rPr>
        <w:t>।</w:t>
      </w:r>
      <w:r w:rsidR="002A5300" w:rsidRPr="00AC4226">
        <w:rPr>
          <w:cs/>
        </w:rPr>
        <w:br/>
      </w:r>
      <w:r w:rsidRPr="00AC4226">
        <w:rPr>
          <w:cs/>
        </w:rPr>
        <w:t>तानि</w:t>
      </w:r>
      <w:r w:rsidRPr="00AC4226">
        <w:t>-</w:t>
      </w:r>
      <w:r w:rsidRPr="00AC4226">
        <w:rPr>
          <w:cs/>
        </w:rPr>
        <w:t>तानि च वितानि</w:t>
      </w:r>
      <w:r w:rsidRPr="00AC4226">
        <w:t>-</w:t>
      </w:r>
      <w:r w:rsidR="008F2CBA">
        <w:rPr>
          <w:cs/>
        </w:rPr>
        <w:t>चेत</w:t>
      </w:r>
      <w:r w:rsidR="008F2CBA">
        <w:rPr>
          <w:rFonts w:hint="cs"/>
          <w:cs/>
        </w:rPr>
        <w:t>सो</w:t>
      </w:r>
      <w:r w:rsidRPr="00AC4226">
        <w:rPr>
          <w:cs/>
        </w:rPr>
        <w:t xml:space="preserve"> विश्व</w:t>
      </w:r>
      <w:r w:rsidRPr="00AC4226">
        <w:t>-</w:t>
      </w:r>
      <w:r w:rsidRPr="00AC4226">
        <w:rPr>
          <w:cs/>
        </w:rPr>
        <w:t>विस्मय</w:t>
      </w:r>
      <w:r w:rsidRPr="00AC4226">
        <w:t>-</w:t>
      </w:r>
      <w:r w:rsidRPr="00AC4226">
        <w:rPr>
          <w:cs/>
        </w:rPr>
        <w:t>कराणि भान्ति हि</w:t>
      </w:r>
      <w:r w:rsidR="00D766AC" w:rsidRPr="00AC4226">
        <w:rPr>
          <w:cs/>
        </w:rPr>
        <w:t>॥</w:t>
      </w:r>
      <w:r w:rsidR="008C4154" w:rsidRPr="00AC4226">
        <w:rPr>
          <w:cs/>
        </w:rPr>
        <w:t>9-</w:t>
      </w:r>
      <w:r w:rsidRPr="00AC4226">
        <w:t>52</w:t>
      </w:r>
      <w:r w:rsidR="0051754E" w:rsidRPr="00AC4226">
        <w:rPr>
          <w:cs/>
        </w:rPr>
        <w:t>॥</w:t>
      </w:r>
    </w:p>
    <w:p w14:paraId="3A082BF9" w14:textId="77777777" w:rsidR="00D23DD1" w:rsidRPr="00AC4226" w:rsidRDefault="00D23DD1" w:rsidP="00EC4553">
      <w:pPr>
        <w:pStyle w:val="EngText"/>
      </w:pPr>
      <w:r w:rsidRPr="00AC4226">
        <w:t xml:space="preserve">9-52. It is indeed startling that the entrancing deeds and the enchanting words of </w:t>
      </w:r>
      <w:r w:rsidR="00F978AC" w:rsidRPr="00AC4226">
        <w:t>Poornaprajna (</w:t>
      </w:r>
      <w:r w:rsidRPr="00AC4226">
        <w:t>of broad mind) sparkle to take the world by surprise.</w:t>
      </w:r>
    </w:p>
    <w:p w14:paraId="668BB31E" w14:textId="77777777" w:rsidR="00E9400C" w:rsidRPr="00AC4226" w:rsidRDefault="00E9400C" w:rsidP="007C105A">
      <w:pPr>
        <w:pStyle w:val="S16S"/>
      </w:pPr>
      <w:r w:rsidRPr="00AC4226">
        <w:rPr>
          <w:cs/>
        </w:rPr>
        <w:t>सरस्वतीर्वृत्ति</w:t>
      </w:r>
      <w:r w:rsidRPr="00AC4226">
        <w:t>-</w:t>
      </w:r>
      <w:r w:rsidRPr="00AC4226">
        <w:rPr>
          <w:cs/>
        </w:rPr>
        <w:t>करीः शरीरिणां अतीत्य बह्वीः समतीत</w:t>
      </w:r>
      <w:r w:rsidRPr="00AC4226">
        <w:t>-</w:t>
      </w:r>
      <w:r w:rsidRPr="00AC4226">
        <w:rPr>
          <w:cs/>
        </w:rPr>
        <w:t>गोत्रकः</w:t>
      </w:r>
      <w:r w:rsidR="00D766AC" w:rsidRPr="00AC4226">
        <w:rPr>
          <w:cs/>
        </w:rPr>
        <w:t>।</w:t>
      </w:r>
      <w:r w:rsidR="002A5300" w:rsidRPr="00AC4226">
        <w:rPr>
          <w:cs/>
        </w:rPr>
        <w:br/>
      </w:r>
      <w:r w:rsidRPr="00AC4226">
        <w:rPr>
          <w:cs/>
        </w:rPr>
        <w:t>पुरेव कृष्ण</w:t>
      </w:r>
      <w:r w:rsidRPr="00AC4226">
        <w:t>-</w:t>
      </w:r>
      <w:r w:rsidRPr="00AC4226">
        <w:rPr>
          <w:cs/>
        </w:rPr>
        <w:t>प्र</w:t>
      </w:r>
      <w:r w:rsidR="001D5846">
        <w:rPr>
          <w:rFonts w:hint="cs"/>
          <w:cs/>
        </w:rPr>
        <w:t>ि</w:t>
      </w:r>
      <w:r w:rsidRPr="00AC4226">
        <w:rPr>
          <w:cs/>
        </w:rPr>
        <w:t>यमापदश्रमं पृथु</w:t>
      </w:r>
      <w:r w:rsidRPr="00AC4226">
        <w:t>-</w:t>
      </w:r>
      <w:r w:rsidRPr="00AC4226">
        <w:rPr>
          <w:cs/>
        </w:rPr>
        <w:t>प्रबोधः पुनरुत्तमाश्रमम्</w:t>
      </w:r>
      <w:r w:rsidR="00D766AC" w:rsidRPr="00AC4226">
        <w:rPr>
          <w:cs/>
        </w:rPr>
        <w:t>॥</w:t>
      </w:r>
      <w:r w:rsidR="008C4154" w:rsidRPr="00AC4226">
        <w:rPr>
          <w:cs/>
        </w:rPr>
        <w:t>9-</w:t>
      </w:r>
      <w:r w:rsidRPr="00AC4226">
        <w:t>53</w:t>
      </w:r>
      <w:r w:rsidR="0051754E" w:rsidRPr="00AC4226">
        <w:rPr>
          <w:cs/>
        </w:rPr>
        <w:t>॥</w:t>
      </w:r>
    </w:p>
    <w:p w14:paraId="18636090" w14:textId="77777777" w:rsidR="00D23DD1" w:rsidRPr="00AC4226" w:rsidRDefault="00D23DD1" w:rsidP="00EC4553">
      <w:pPr>
        <w:pStyle w:val="EngText"/>
      </w:pPr>
      <w:r w:rsidRPr="00AC4226">
        <w:t xml:space="preserve">9-53. Poornaprajna who earlier exhorted the people that the </w:t>
      </w:r>
      <w:r w:rsidR="00F978AC" w:rsidRPr="00AC4226">
        <w:t>Vedic</w:t>
      </w:r>
      <w:r w:rsidRPr="00AC4226">
        <w:t xml:space="preserve"> sentences that superficially seem to connote the passing pleasures of </w:t>
      </w:r>
      <w:r w:rsidRPr="00AC4226">
        <w:lastRenderedPageBreak/>
        <w:t xml:space="preserve">heaven </w:t>
      </w:r>
      <w:r w:rsidR="00F978AC" w:rsidRPr="00AC4226">
        <w:t>really</w:t>
      </w:r>
      <w:r w:rsidRPr="00AC4226">
        <w:t xml:space="preserve"> in their primary sense aim at supreme bliss, now readily crossed the Godavari and other rivers (that sustain and satisfy the human beings) and Sahya and other mountains and reached the famous Badarikashrama, the </w:t>
      </w:r>
      <w:r w:rsidR="00F978AC" w:rsidRPr="00AC4226">
        <w:t>esteemed</w:t>
      </w:r>
      <w:r w:rsidRPr="00AC4226">
        <w:t xml:space="preserve"> abo</w:t>
      </w:r>
      <w:r w:rsidR="003F78BF">
        <w:t>d</w:t>
      </w:r>
      <w:r w:rsidRPr="00AC4226">
        <w:t>e of Lord Narayana.</w:t>
      </w:r>
    </w:p>
    <w:p w14:paraId="377C45E9" w14:textId="77777777" w:rsidR="00D23DD1" w:rsidRPr="00AC4226" w:rsidRDefault="00D23DD1" w:rsidP="00EC4553">
      <w:pPr>
        <w:pStyle w:val="EngText"/>
      </w:pPr>
      <w:r w:rsidRPr="00AC4226">
        <w:t xml:space="preserve">Poornaprajna who had hied to Badarikashrama before he composed his extra-ordinary Bhashya and gave up all the traditional family practices and accepted the excellent order of an ascetic, unmindful of the exhortations of others to work for subsistence, now crossed the Godavari and other rivers and the Sahya mountains and reached the </w:t>
      </w:r>
      <w:r w:rsidR="00F978AC" w:rsidRPr="00AC4226">
        <w:t>famous</w:t>
      </w:r>
      <w:r w:rsidRPr="00AC4226">
        <w:t xml:space="preserve"> Badarikashrama again. </w:t>
      </w:r>
    </w:p>
    <w:p w14:paraId="3592CE11" w14:textId="77777777" w:rsidR="00D23DD1" w:rsidRPr="00AC4226" w:rsidRDefault="00D23DD1" w:rsidP="00EC4553">
      <w:pPr>
        <w:pStyle w:val="EngText"/>
      </w:pPr>
      <w:r w:rsidRPr="00AC4226">
        <w:t xml:space="preserve">(The word </w:t>
      </w:r>
      <w:r w:rsidRPr="00AC4226">
        <w:rPr>
          <w:cs/>
        </w:rPr>
        <w:t>पुरेव</w:t>
      </w:r>
      <w:r w:rsidRPr="00AC4226">
        <w:t xml:space="preserve"> in the verse admits of two interpretations</w:t>
      </w:r>
      <w:r w:rsidR="003F78BF">
        <w:t>.</w:t>
      </w:r>
      <w:r w:rsidRPr="00AC4226">
        <w:t>)</w:t>
      </w:r>
    </w:p>
    <w:p w14:paraId="5BF83485" w14:textId="77777777" w:rsidR="00E9400C" w:rsidRPr="00AC4226" w:rsidRDefault="00E9400C" w:rsidP="007C105A">
      <w:pPr>
        <w:pStyle w:val="S16S"/>
      </w:pPr>
      <w:r w:rsidRPr="00AC4226">
        <w:rPr>
          <w:cs/>
        </w:rPr>
        <w:t>सहभोगमनन्य</w:t>
      </w:r>
      <w:r w:rsidRPr="00AC4226">
        <w:t>-</w:t>
      </w:r>
      <w:r w:rsidRPr="00AC4226">
        <w:rPr>
          <w:cs/>
        </w:rPr>
        <w:t>लभ्यमस्मै हनुमद्रूप</w:t>
      </w:r>
      <w:r w:rsidRPr="00AC4226">
        <w:t>-</w:t>
      </w:r>
      <w:r w:rsidRPr="00AC4226">
        <w:rPr>
          <w:cs/>
        </w:rPr>
        <w:t>वते ददौ पुरा हि</w:t>
      </w:r>
      <w:r w:rsidR="002A5300" w:rsidRPr="00AC4226">
        <w:rPr>
          <w:cs/>
        </w:rPr>
        <w:t>।</w:t>
      </w:r>
      <w:r w:rsidR="002A5300" w:rsidRPr="00AC4226">
        <w:rPr>
          <w:cs/>
        </w:rPr>
        <w:br/>
      </w:r>
      <w:r w:rsidRPr="00AC4226">
        <w:rPr>
          <w:cs/>
        </w:rPr>
        <w:t>अनवेक्ष्यपरं स्वभीष्ट</w:t>
      </w:r>
      <w:r w:rsidRPr="00AC4226">
        <w:t>-</w:t>
      </w:r>
      <w:r w:rsidRPr="00AC4226">
        <w:rPr>
          <w:cs/>
        </w:rPr>
        <w:t>कर्त्रे प्रति</w:t>
      </w:r>
      <w:r w:rsidRPr="00AC4226">
        <w:t>-</w:t>
      </w:r>
      <w:r w:rsidRPr="00AC4226">
        <w:rPr>
          <w:cs/>
        </w:rPr>
        <w:t>दातु</w:t>
      </w:r>
      <w:r w:rsidR="001D5846">
        <w:rPr>
          <w:rFonts w:hint="cs"/>
          <w:cs/>
        </w:rPr>
        <w:t>ं</w:t>
      </w:r>
      <w:r w:rsidRPr="00AC4226">
        <w:rPr>
          <w:cs/>
        </w:rPr>
        <w:t xml:space="preserve"> हरिरै</w:t>
      </w:r>
      <w:r w:rsidR="001D5846">
        <w:rPr>
          <w:rFonts w:hint="cs"/>
          <w:cs/>
        </w:rPr>
        <w:t>घय</w:t>
      </w:r>
      <w:r w:rsidRPr="00AC4226">
        <w:rPr>
          <w:cs/>
        </w:rPr>
        <w:t>त् तमेव</w:t>
      </w:r>
      <w:r w:rsidR="00D766AC" w:rsidRPr="00AC4226">
        <w:rPr>
          <w:cs/>
        </w:rPr>
        <w:t>॥</w:t>
      </w:r>
      <w:r w:rsidR="008C4154" w:rsidRPr="00AC4226">
        <w:rPr>
          <w:cs/>
        </w:rPr>
        <w:t>9-</w:t>
      </w:r>
      <w:r w:rsidRPr="00AC4226">
        <w:t>54</w:t>
      </w:r>
      <w:r w:rsidR="0051754E" w:rsidRPr="00AC4226">
        <w:rPr>
          <w:cs/>
        </w:rPr>
        <w:t>॥</w:t>
      </w:r>
    </w:p>
    <w:p w14:paraId="5C03C40E" w14:textId="77777777" w:rsidR="00D23DD1" w:rsidRPr="00AC4226" w:rsidRDefault="0040450C" w:rsidP="00EC4553">
      <w:pPr>
        <w:pStyle w:val="EngText"/>
      </w:pPr>
      <w:r w:rsidRPr="00AC4226">
        <w:t xml:space="preserve">9-54. Intensely pleased with the fulfilment of his divine mission to propagate the supremacy of Lord Narayana through his memorable volume Brahmasutra-Bhashya, Lord Vedavyasa (Narayana) who as Lord Rama </w:t>
      </w:r>
      <w:r w:rsidR="00F978AC" w:rsidRPr="00AC4226">
        <w:t>had blessed</w:t>
      </w:r>
      <w:r w:rsidRPr="00AC4226">
        <w:t xml:space="preserve"> Madhwacharya in his former </w:t>
      </w:r>
      <w:r w:rsidR="00F978AC" w:rsidRPr="00AC4226">
        <w:t>incarnation as</w:t>
      </w:r>
      <w:r w:rsidRPr="00AC4226">
        <w:t xml:space="preserve"> Hanuman for his exceptional services (like the search of Sita-Mata) with the </w:t>
      </w:r>
      <w:r w:rsidR="00F978AC" w:rsidRPr="00AC4226">
        <w:t>rulership</w:t>
      </w:r>
      <w:r w:rsidRPr="00AC4226">
        <w:t xml:space="preserve"> of Satya-loka (Sahabhoga) impossible to be attained by others, now unable to find any other similar favour, intensified the same munificence. (</w:t>
      </w:r>
      <w:r w:rsidR="00F978AC" w:rsidRPr="00AC4226">
        <w:t>Sovereignty</w:t>
      </w:r>
      <w:r w:rsidRPr="00AC4226">
        <w:t xml:space="preserve"> over Brahma-loka</w:t>
      </w:r>
      <w:r w:rsidR="003F78BF">
        <w:t>.</w:t>
      </w:r>
      <w:r w:rsidRPr="00AC4226">
        <w:t>)</w:t>
      </w:r>
    </w:p>
    <w:p w14:paraId="178542F3" w14:textId="77777777" w:rsidR="00E9400C" w:rsidRPr="00AC4226" w:rsidRDefault="00E9400C" w:rsidP="007C105A">
      <w:pPr>
        <w:pStyle w:val="S16S"/>
      </w:pPr>
      <w:r w:rsidRPr="00AC4226">
        <w:rPr>
          <w:cs/>
        </w:rPr>
        <w:t>प्रणम्य गुरुमादरादथ नियोगतो योग्यतः</w:t>
      </w:r>
      <w:r w:rsidR="008C4154" w:rsidRPr="00AC4226">
        <w:rPr>
          <w:cs/>
        </w:rPr>
        <w:br/>
      </w:r>
      <w:r w:rsidRPr="00AC4226">
        <w:rPr>
          <w:cs/>
        </w:rPr>
        <w:t>स तस्य जगतां हितं विदधतो गतः सानुगः</w:t>
      </w:r>
      <w:r w:rsidR="002A5300" w:rsidRPr="00AC4226">
        <w:rPr>
          <w:cs/>
        </w:rPr>
        <w:t>।</w:t>
      </w:r>
      <w:r w:rsidR="002A5300" w:rsidRPr="00AC4226">
        <w:rPr>
          <w:cs/>
        </w:rPr>
        <w:br/>
      </w:r>
      <w:r w:rsidRPr="00AC4226">
        <w:rPr>
          <w:cs/>
        </w:rPr>
        <w:t>महिष्ठ</w:t>
      </w:r>
      <w:r w:rsidRPr="00AC4226">
        <w:t>-</w:t>
      </w:r>
      <w:r w:rsidRPr="00AC4226">
        <w:rPr>
          <w:cs/>
        </w:rPr>
        <w:t>हृदयो महा</w:t>
      </w:r>
      <w:r w:rsidRPr="00AC4226">
        <w:t>-</w:t>
      </w:r>
      <w:r w:rsidRPr="00AC4226">
        <w:rPr>
          <w:cs/>
        </w:rPr>
        <w:t>महिम</w:t>
      </w:r>
      <w:r w:rsidRPr="00AC4226">
        <w:t>-</w:t>
      </w:r>
      <w:r w:rsidRPr="00AC4226">
        <w:rPr>
          <w:cs/>
        </w:rPr>
        <w:t>सिन्धुरानन्दतो</w:t>
      </w:r>
      <w:r w:rsidR="008C4154" w:rsidRPr="00AC4226">
        <w:rPr>
          <w:cs/>
        </w:rPr>
        <w:br/>
      </w:r>
      <w:r w:rsidRPr="00AC4226">
        <w:rPr>
          <w:cs/>
        </w:rPr>
        <w:t>निजैरभि</w:t>
      </w:r>
      <w:r w:rsidRPr="00AC4226">
        <w:t>-</w:t>
      </w:r>
      <w:r w:rsidRPr="00AC4226">
        <w:rPr>
          <w:cs/>
        </w:rPr>
        <w:t>गतो</w:t>
      </w:r>
      <w:r w:rsidR="007A4C1E" w:rsidRPr="00AC4226">
        <w:rPr>
          <w:cs/>
        </w:rPr>
        <w:t>ऽ</w:t>
      </w:r>
      <w:r w:rsidR="001D5846">
        <w:rPr>
          <w:cs/>
        </w:rPr>
        <w:t>नमद् रजत</w:t>
      </w:r>
      <w:r w:rsidR="001D5846">
        <w:rPr>
          <w:rFonts w:cs="Tunga" w:hint="cs"/>
          <w:cs/>
          <w:lang w:bidi="kn-IN"/>
        </w:rPr>
        <w:t>-</w:t>
      </w:r>
      <w:r w:rsidRPr="00AC4226">
        <w:rPr>
          <w:cs/>
        </w:rPr>
        <w:t>पीठ</w:t>
      </w:r>
      <w:r w:rsidRPr="00AC4226">
        <w:t>-</w:t>
      </w:r>
      <w:r w:rsidRPr="00AC4226">
        <w:rPr>
          <w:cs/>
        </w:rPr>
        <w:t>वासं हरिम्</w:t>
      </w:r>
      <w:r w:rsidR="00D766AC" w:rsidRPr="00AC4226">
        <w:rPr>
          <w:cs/>
        </w:rPr>
        <w:t>॥</w:t>
      </w:r>
      <w:r w:rsidR="008C4154" w:rsidRPr="00AC4226">
        <w:rPr>
          <w:cs/>
        </w:rPr>
        <w:t>9-</w:t>
      </w:r>
      <w:r w:rsidRPr="00AC4226">
        <w:t>55</w:t>
      </w:r>
      <w:r w:rsidR="0051754E" w:rsidRPr="00AC4226">
        <w:rPr>
          <w:cs/>
        </w:rPr>
        <w:t>॥</w:t>
      </w:r>
    </w:p>
    <w:p w14:paraId="6E663366" w14:textId="77777777" w:rsidR="0040450C" w:rsidRPr="00AC4226" w:rsidRDefault="0040450C" w:rsidP="00EC4553">
      <w:pPr>
        <w:pStyle w:val="EngText"/>
      </w:pPr>
      <w:r w:rsidRPr="00AC4226">
        <w:t xml:space="preserve">9-55. With due deference (obeisance) to his (revered) preceptor Lord Vedavyasa, the benefactor of the universe, Poornaprajna the ocean of majesty, with his (Vedavyasa’s) befitting behest departed </w:t>
      </w:r>
      <w:r w:rsidR="00CC41D7" w:rsidRPr="00AC4226">
        <w:t xml:space="preserve">with his disciples; </w:t>
      </w:r>
      <w:r w:rsidR="003F78BF">
        <w:t>H</w:t>
      </w:r>
      <w:r w:rsidR="00CC41D7" w:rsidRPr="00AC4226">
        <w:t>e being greeted with great glee by his adherents on his return to Udupi, bowed to Lord Ananteshwara, its presiding deity.</w:t>
      </w:r>
    </w:p>
    <w:p w14:paraId="61CEC910" w14:textId="77777777" w:rsidR="00E9400C" w:rsidRPr="00AC4226" w:rsidRDefault="00E9400C" w:rsidP="00AC4226">
      <w:pPr>
        <w:pStyle w:val="SF2"/>
        <w:rPr>
          <w:sz w:val="36"/>
          <w:szCs w:val="36"/>
        </w:rPr>
      </w:pPr>
      <w:r w:rsidRPr="00AC4226">
        <w:rPr>
          <w:cs/>
        </w:rPr>
        <w:t>इति श्रीमत्कवि</w:t>
      </w:r>
      <w:r w:rsidRPr="00AC4226">
        <w:t>-</w:t>
      </w:r>
      <w:r w:rsidRPr="00AC4226">
        <w:rPr>
          <w:cs/>
        </w:rPr>
        <w:t>कुल</w:t>
      </w:r>
      <w:r w:rsidRPr="00AC4226">
        <w:t>-</w:t>
      </w:r>
      <w:r w:rsidRPr="00AC4226">
        <w:rPr>
          <w:cs/>
        </w:rPr>
        <w:t>तिलक</w:t>
      </w:r>
      <w:r w:rsidRPr="00AC4226">
        <w:t>-</w:t>
      </w:r>
      <w:r w:rsidR="00E12771" w:rsidRPr="00AC4226">
        <w:rPr>
          <w:cs/>
        </w:rPr>
        <w:t>त्रिविक्रम</w:t>
      </w:r>
      <w:r w:rsidRPr="00AC4226">
        <w:t>-</w:t>
      </w:r>
      <w:r w:rsidRPr="00AC4226">
        <w:rPr>
          <w:cs/>
        </w:rPr>
        <w:t>पण्डिताचार्य</w:t>
      </w:r>
      <w:r w:rsidRPr="00AC4226">
        <w:t>-</w:t>
      </w:r>
      <w:r w:rsidRPr="00AC4226">
        <w:rPr>
          <w:cs/>
        </w:rPr>
        <w:t>सुत</w:t>
      </w:r>
      <w:r w:rsidR="008C4154" w:rsidRPr="00AC4226">
        <w:rPr>
          <w:cs/>
        </w:rPr>
        <w:t xml:space="preserve"> </w:t>
      </w:r>
      <w:r w:rsidRPr="00AC4226">
        <w:rPr>
          <w:sz w:val="36"/>
          <w:cs/>
        </w:rPr>
        <w:t>श्री</w:t>
      </w:r>
      <w:r w:rsidRPr="00AC4226">
        <w:rPr>
          <w:sz w:val="36"/>
        </w:rPr>
        <w:t>-</w:t>
      </w:r>
      <w:r w:rsidRPr="00AC4226">
        <w:rPr>
          <w:sz w:val="36"/>
          <w:cs/>
        </w:rPr>
        <w:t>नारायण</w:t>
      </w:r>
      <w:r w:rsidRPr="00AC4226">
        <w:rPr>
          <w:sz w:val="36"/>
        </w:rPr>
        <w:t>-</w:t>
      </w:r>
      <w:r w:rsidRPr="00AC4226">
        <w:rPr>
          <w:sz w:val="36"/>
          <w:cs/>
        </w:rPr>
        <w:t>पण्डिताचार्य</w:t>
      </w:r>
      <w:r w:rsidRPr="00AC4226">
        <w:rPr>
          <w:sz w:val="36"/>
        </w:rPr>
        <w:t>-</w:t>
      </w:r>
      <w:r w:rsidRPr="00AC4226">
        <w:rPr>
          <w:sz w:val="36"/>
          <w:cs/>
        </w:rPr>
        <w:t>विरचिते</w:t>
      </w:r>
      <w:r w:rsidR="008C4154" w:rsidRPr="00AC4226">
        <w:rPr>
          <w:sz w:val="36"/>
          <w:cs/>
        </w:rPr>
        <w:t xml:space="preserve"> </w:t>
      </w:r>
      <w:r w:rsidRPr="00AC4226">
        <w:rPr>
          <w:cs/>
        </w:rPr>
        <w:t>श्री</w:t>
      </w:r>
      <w:r w:rsidRPr="00AC4226">
        <w:t>-</w:t>
      </w:r>
      <w:r w:rsidRPr="00AC4226">
        <w:rPr>
          <w:cs/>
        </w:rPr>
        <w:t>मध्व</w:t>
      </w:r>
      <w:r w:rsidRPr="00AC4226">
        <w:t>-</w:t>
      </w:r>
      <w:r w:rsidRPr="00AC4226">
        <w:rPr>
          <w:cs/>
        </w:rPr>
        <w:t>विजये महा</w:t>
      </w:r>
      <w:r w:rsidRPr="00AC4226">
        <w:t>-</w:t>
      </w:r>
      <w:r w:rsidRPr="00AC4226">
        <w:rPr>
          <w:cs/>
        </w:rPr>
        <w:t>काव्ये</w:t>
      </w:r>
      <w:r w:rsidRPr="00AC4226">
        <w:t>-</w:t>
      </w:r>
      <w:r w:rsidRPr="00AC4226">
        <w:rPr>
          <w:cs/>
        </w:rPr>
        <w:t>आनन्दाङ्किते</w:t>
      </w:r>
      <w:r w:rsidR="008C4154" w:rsidRPr="00AC4226">
        <w:rPr>
          <w:cs/>
        </w:rPr>
        <w:t xml:space="preserve"> </w:t>
      </w:r>
      <w:r w:rsidRPr="00AC4226">
        <w:rPr>
          <w:sz w:val="36"/>
          <w:cs/>
        </w:rPr>
        <w:t>नवमः सर्गः</w:t>
      </w:r>
    </w:p>
    <w:p w14:paraId="55045223" w14:textId="77777777" w:rsidR="00E9400C" w:rsidRPr="00AC4226" w:rsidRDefault="00297E59" w:rsidP="00E9400C">
      <w:pPr>
        <w:pBdr>
          <w:top w:val="single" w:sz="8" w:space="0" w:color="FF0000"/>
          <w:left w:val="single" w:sz="8" w:space="0" w:color="FF0000"/>
          <w:bottom w:val="single" w:sz="8" w:space="0" w:color="FF0000"/>
          <w:right w:val="single" w:sz="8" w:space="0" w:color="FF0000"/>
        </w:pBdr>
        <w:shd w:val="clear" w:color="auto" w:fill="DAEEF3" w:themeFill="accent5" w:themeFillTint="33"/>
        <w:spacing w:line="0" w:lineRule="atLeast"/>
        <w:ind w:left="144" w:right="144"/>
        <w:jc w:val="center"/>
        <w:outlineLvl w:val="2"/>
        <w:rPr>
          <w:rFonts w:ascii="Sanskrit 2003" w:hAnsi="Sanskrit 2003" w:cs="Sanskrit 2003"/>
          <w:b/>
          <w:bCs/>
          <w:color w:val="FF0000"/>
          <w:sz w:val="32"/>
          <w:szCs w:val="32"/>
          <w:cs/>
          <w:lang w:bidi="sa-IN"/>
        </w:rPr>
      </w:pPr>
      <w:bookmarkStart w:id="37" w:name="_Toc455414264"/>
      <w:r w:rsidRPr="00AC4226">
        <w:rPr>
          <w:rFonts w:ascii="Sanskrit 2003" w:hAnsi="Sanskrit 2003" w:cs="Sanskrit 2003"/>
          <w:b/>
          <w:bCs/>
          <w:color w:val="FF0000"/>
          <w:sz w:val="32"/>
          <w:szCs w:val="32"/>
          <w:cs/>
          <w:lang w:bidi="sa-IN"/>
        </w:rPr>
        <w:lastRenderedPageBreak/>
        <w:t xml:space="preserve">दशमः </w:t>
      </w:r>
      <w:r w:rsidR="00E9400C" w:rsidRPr="00AC4226">
        <w:rPr>
          <w:rFonts w:ascii="Sanskrit 2003" w:hAnsi="Sanskrit 2003" w:cs="Sanskrit 2003"/>
          <w:b/>
          <w:bCs/>
          <w:color w:val="FF0000"/>
          <w:sz w:val="32"/>
          <w:szCs w:val="32"/>
          <w:cs/>
          <w:lang w:bidi="sa-IN"/>
        </w:rPr>
        <w:t>सर्ग</w:t>
      </w:r>
      <w:r w:rsidR="00E9400C" w:rsidRPr="00AC4226">
        <w:rPr>
          <w:rFonts w:ascii="Sanskrit 2003" w:hAnsi="Sanskrit 2003" w:cs="Sanskrit 2003"/>
          <w:b/>
          <w:bCs/>
          <w:color w:val="FF0000"/>
          <w:sz w:val="32"/>
          <w:szCs w:val="32"/>
          <w:lang w:bidi="sa-IN"/>
        </w:rPr>
        <w:t>:</w:t>
      </w:r>
      <w:r w:rsidRPr="00AC4226">
        <w:rPr>
          <w:rFonts w:ascii="Sanskrit 2003" w:hAnsi="Sanskrit 2003" w:cs="Sanskrit 2003"/>
          <w:b/>
          <w:bCs/>
          <w:color w:val="FF0000"/>
          <w:sz w:val="32"/>
          <w:szCs w:val="32"/>
          <w:cs/>
          <w:lang w:bidi="sa-IN"/>
        </w:rPr>
        <w:t xml:space="preserve"> - [10-56]</w:t>
      </w:r>
      <w:bookmarkEnd w:id="37"/>
    </w:p>
    <w:p w14:paraId="21CFF510" w14:textId="77777777" w:rsidR="00E9400C" w:rsidRPr="00AC4226" w:rsidRDefault="00E9400C" w:rsidP="007C105A">
      <w:pPr>
        <w:pStyle w:val="S16S"/>
      </w:pPr>
      <w:r w:rsidRPr="00AC4226">
        <w:rPr>
          <w:cs/>
        </w:rPr>
        <w:t>सपदि समस्कुरुत भृषं माधव</w:t>
      </w:r>
      <w:r w:rsidRPr="00AC4226">
        <w:t>-</w:t>
      </w:r>
      <w:r w:rsidRPr="00AC4226">
        <w:rPr>
          <w:cs/>
        </w:rPr>
        <w:t>गुण</w:t>
      </w:r>
      <w:r w:rsidRPr="00AC4226">
        <w:t>-</w:t>
      </w:r>
      <w:r w:rsidRPr="00AC4226">
        <w:rPr>
          <w:cs/>
        </w:rPr>
        <w:t>साधको</w:t>
      </w:r>
      <w:r w:rsidR="007A4C1E" w:rsidRPr="00AC4226">
        <w:rPr>
          <w:cs/>
        </w:rPr>
        <w:t>ऽ</w:t>
      </w:r>
      <w:r w:rsidRPr="00AC4226">
        <w:rPr>
          <w:cs/>
        </w:rPr>
        <w:t>थ मध्व</w:t>
      </w:r>
      <w:r w:rsidRPr="00AC4226">
        <w:t>-</w:t>
      </w:r>
      <w:r w:rsidRPr="00AC4226">
        <w:rPr>
          <w:cs/>
        </w:rPr>
        <w:t>रविः</w:t>
      </w:r>
      <w:r w:rsidR="002A5300" w:rsidRPr="00AC4226">
        <w:rPr>
          <w:cs/>
        </w:rPr>
        <w:t>।</w:t>
      </w:r>
      <w:r w:rsidR="002A5300" w:rsidRPr="00AC4226">
        <w:rPr>
          <w:cs/>
        </w:rPr>
        <w:br/>
      </w:r>
      <w:r w:rsidRPr="00AC4226">
        <w:rPr>
          <w:cs/>
        </w:rPr>
        <w:t>भृगु</w:t>
      </w:r>
      <w:r w:rsidRPr="00AC4226">
        <w:t>-</w:t>
      </w:r>
      <w:r w:rsidRPr="00AC4226">
        <w:rPr>
          <w:cs/>
        </w:rPr>
        <w:t>कुल</w:t>
      </w:r>
      <w:r w:rsidRPr="00AC4226">
        <w:t>-</w:t>
      </w:r>
      <w:r w:rsidRPr="00AC4226">
        <w:rPr>
          <w:cs/>
        </w:rPr>
        <w:t>तिलक</w:t>
      </w:r>
      <w:r w:rsidRPr="00AC4226">
        <w:t>-</w:t>
      </w:r>
      <w:r w:rsidRPr="00AC4226">
        <w:rPr>
          <w:cs/>
        </w:rPr>
        <w:t>स्थानं ताप</w:t>
      </w:r>
      <w:r w:rsidRPr="00AC4226">
        <w:t>-</w:t>
      </w:r>
      <w:r w:rsidRPr="00AC4226">
        <w:rPr>
          <w:cs/>
        </w:rPr>
        <w:t>करः पाप</w:t>
      </w:r>
      <w:r w:rsidR="00F64F23">
        <w:rPr>
          <w:rFonts w:hint="cs"/>
          <w:cs/>
        </w:rPr>
        <w:t>-</w:t>
      </w:r>
      <w:r w:rsidRPr="00AC4226">
        <w:rPr>
          <w:cs/>
        </w:rPr>
        <w:t>पान्थानाम्</w:t>
      </w:r>
      <w:r w:rsidR="00D766AC" w:rsidRPr="00AC4226">
        <w:rPr>
          <w:cs/>
        </w:rPr>
        <w:t>॥</w:t>
      </w:r>
      <w:r w:rsidR="00297E59" w:rsidRPr="00AC4226">
        <w:rPr>
          <w:cs/>
        </w:rPr>
        <w:t>10-</w:t>
      </w:r>
      <w:r w:rsidRPr="00AC4226">
        <w:t>1</w:t>
      </w:r>
      <w:r w:rsidR="0051754E" w:rsidRPr="00AC4226">
        <w:rPr>
          <w:cs/>
        </w:rPr>
        <w:t>॥</w:t>
      </w:r>
    </w:p>
    <w:p w14:paraId="41F93351" w14:textId="77777777" w:rsidR="00DE1AAB" w:rsidRPr="00AC4226" w:rsidRDefault="006A7CC4" w:rsidP="00EC4553">
      <w:pPr>
        <w:pStyle w:val="EngText"/>
      </w:pPr>
      <w:r w:rsidRPr="00AC4226">
        <w:rPr>
          <w:cs/>
        </w:rPr>
        <w:t xml:space="preserve">10-1. </w:t>
      </w:r>
      <w:r w:rsidRPr="00AC4226">
        <w:t xml:space="preserve">Then (with obeisance of Lord Krishna at Udupi) the illustrious Madhwacharya propagating the propitious qualities of Lord Narayana (Consort of Goddess Lakshmi) causing </w:t>
      </w:r>
      <w:r w:rsidR="00594955" w:rsidRPr="00AC4226">
        <w:t>suffering</w:t>
      </w:r>
      <w:r w:rsidRPr="00AC4226">
        <w:t xml:space="preserve"> to the rival confutants treading the sinful track, instantly embellished the holy Tulu region of Lord Parashurama (the best of the Bhrigu-born) like the blazing Sun entering the Vrishabha, the seat of Shukra promoting the virtues of the </w:t>
      </w:r>
      <w:r w:rsidR="004D13D9">
        <w:rPr>
          <w:lang w:val="en-US"/>
        </w:rPr>
        <w:t>s</w:t>
      </w:r>
      <w:r w:rsidRPr="00AC4226">
        <w:t>pring-</w:t>
      </w:r>
      <w:r w:rsidR="00594955" w:rsidRPr="00AC4226">
        <w:t>season</w:t>
      </w:r>
      <w:r w:rsidRPr="00AC4226">
        <w:t xml:space="preserve"> (bloom of blossoms and cooing of cuckoos) and causing woe to the wayfarers with his scorching heat.</w:t>
      </w:r>
    </w:p>
    <w:p w14:paraId="10326F5D" w14:textId="77777777" w:rsidR="00E9400C" w:rsidRPr="00AC4226" w:rsidRDefault="00E9400C" w:rsidP="007C105A">
      <w:pPr>
        <w:pStyle w:val="S16S"/>
      </w:pPr>
      <w:r w:rsidRPr="00AC4226">
        <w:rPr>
          <w:cs/>
        </w:rPr>
        <w:t>दशमति</w:t>
      </w:r>
      <w:r w:rsidRPr="00AC4226">
        <w:t>-</w:t>
      </w:r>
      <w:r w:rsidRPr="00AC4226">
        <w:rPr>
          <w:cs/>
        </w:rPr>
        <w:t>शिष्यः कश्चित् शुभ</w:t>
      </w:r>
      <w:r w:rsidRPr="00AC4226">
        <w:t>-</w:t>
      </w:r>
      <w:r w:rsidRPr="00AC4226">
        <w:rPr>
          <w:cs/>
        </w:rPr>
        <w:t>जनतायै कुतूहल</w:t>
      </w:r>
      <w:r w:rsidRPr="00AC4226">
        <w:t>-</w:t>
      </w:r>
      <w:r w:rsidRPr="00AC4226">
        <w:rPr>
          <w:cs/>
        </w:rPr>
        <w:t>नतायै</w:t>
      </w:r>
      <w:r w:rsidR="00D766AC" w:rsidRPr="00AC4226">
        <w:rPr>
          <w:cs/>
        </w:rPr>
        <w:t>।</w:t>
      </w:r>
      <w:r w:rsidR="002A5300" w:rsidRPr="00AC4226">
        <w:rPr>
          <w:cs/>
        </w:rPr>
        <w:br/>
      </w:r>
      <w:r w:rsidRPr="00AC4226">
        <w:rPr>
          <w:cs/>
        </w:rPr>
        <w:t>विविध</w:t>
      </w:r>
      <w:r w:rsidRPr="00AC4226">
        <w:t>-</w:t>
      </w:r>
      <w:r w:rsidRPr="00AC4226">
        <w:rPr>
          <w:cs/>
        </w:rPr>
        <w:t>सु</w:t>
      </w:r>
      <w:r w:rsidRPr="00AC4226">
        <w:t>-</w:t>
      </w:r>
      <w:r w:rsidRPr="00AC4226">
        <w:rPr>
          <w:cs/>
        </w:rPr>
        <w:t>वृत्तं वाक्यं काव्यमिवोचे स</w:t>
      </w:r>
      <w:r w:rsidRPr="00AC4226">
        <w:t>-</w:t>
      </w:r>
      <w:r w:rsidRPr="00AC4226">
        <w:rPr>
          <w:cs/>
        </w:rPr>
        <w:t>नायक</w:t>
      </w:r>
      <w:r w:rsidRPr="00AC4226">
        <w:t>-</w:t>
      </w:r>
      <w:r w:rsidRPr="00AC4226">
        <w:rPr>
          <w:cs/>
        </w:rPr>
        <w:t>स्तवकम्</w:t>
      </w:r>
      <w:r w:rsidR="00D766AC" w:rsidRPr="00AC4226">
        <w:rPr>
          <w:cs/>
        </w:rPr>
        <w:t>॥</w:t>
      </w:r>
      <w:r w:rsidR="00297E59" w:rsidRPr="00AC4226">
        <w:rPr>
          <w:cs/>
        </w:rPr>
        <w:t>10-</w:t>
      </w:r>
      <w:r w:rsidRPr="00AC4226">
        <w:t>2</w:t>
      </w:r>
      <w:r w:rsidR="0051754E" w:rsidRPr="00AC4226">
        <w:rPr>
          <w:cs/>
        </w:rPr>
        <w:t>॥</w:t>
      </w:r>
    </w:p>
    <w:p w14:paraId="79E6FA74" w14:textId="77777777" w:rsidR="006A7CC4" w:rsidRPr="00AC4226" w:rsidRDefault="006A7CC4" w:rsidP="00EC4553">
      <w:pPr>
        <w:pStyle w:val="EngText"/>
      </w:pPr>
      <w:r w:rsidRPr="00AC4226">
        <w:t xml:space="preserve">10-2. A certain disciple of Madhwacharya spoke a few sentences to the humble, virtuous multitude full of curiosity extolling the </w:t>
      </w:r>
      <w:r w:rsidR="004916BD" w:rsidRPr="00AC4226">
        <w:t>favourable</w:t>
      </w:r>
      <w:r w:rsidRPr="00AC4226">
        <w:t xml:space="preserve"> feats of the eminent Acharya in a melodic manner like an epic poem (</w:t>
      </w:r>
      <w:r w:rsidR="00594955" w:rsidRPr="00AC4226">
        <w:t>e.g.</w:t>
      </w:r>
      <w:r w:rsidR="004D13D9">
        <w:t xml:space="preserve"> N</w:t>
      </w:r>
      <w:r w:rsidRPr="00AC4226">
        <w:t>ais</w:t>
      </w:r>
      <w:r w:rsidR="004D13D9">
        <w:t>h</w:t>
      </w:r>
      <w:r w:rsidRPr="00AC4226">
        <w:t>adha) hymning the glories of a great hero in many meters.</w:t>
      </w:r>
    </w:p>
    <w:p w14:paraId="2D2332C5" w14:textId="77777777" w:rsidR="00E9400C" w:rsidRPr="00AC4226" w:rsidRDefault="00E9400C" w:rsidP="007C105A">
      <w:pPr>
        <w:pStyle w:val="S16S"/>
      </w:pPr>
      <w:r w:rsidRPr="00AC4226">
        <w:rPr>
          <w:cs/>
        </w:rPr>
        <w:t>भुवानाद्भुत</w:t>
      </w:r>
      <w:r w:rsidRPr="00AC4226">
        <w:t>-</w:t>
      </w:r>
      <w:r w:rsidRPr="00AC4226">
        <w:rPr>
          <w:cs/>
        </w:rPr>
        <w:t>मध्व</w:t>
      </w:r>
      <w:r w:rsidRPr="00AC4226">
        <w:t>-</w:t>
      </w:r>
      <w:r w:rsidR="00F64F23">
        <w:rPr>
          <w:cs/>
        </w:rPr>
        <w:t>चेष्टितं न व</w:t>
      </w:r>
      <w:r w:rsidRPr="00AC4226">
        <w:rPr>
          <w:cs/>
        </w:rPr>
        <w:t>द</w:t>
      </w:r>
      <w:r w:rsidR="00F64F23">
        <w:rPr>
          <w:rFonts w:hint="cs"/>
          <w:cs/>
        </w:rPr>
        <w:t>े</w:t>
      </w:r>
      <w:r w:rsidRPr="00AC4226">
        <w:rPr>
          <w:cs/>
        </w:rPr>
        <w:t>म</w:t>
      </w:r>
      <w:r w:rsidR="00F64F23">
        <w:rPr>
          <w:rFonts w:hint="cs"/>
          <w:cs/>
        </w:rPr>
        <w:t>ा</w:t>
      </w:r>
      <w:r w:rsidRPr="00AC4226">
        <w:rPr>
          <w:cs/>
        </w:rPr>
        <w:t>पि सुरायुषा वयम्</w:t>
      </w:r>
      <w:r w:rsidR="00D766AC" w:rsidRPr="00AC4226">
        <w:rPr>
          <w:cs/>
        </w:rPr>
        <w:t>।</w:t>
      </w:r>
      <w:r w:rsidR="002A5300" w:rsidRPr="00AC4226">
        <w:rPr>
          <w:cs/>
        </w:rPr>
        <w:br/>
      </w:r>
      <w:r w:rsidRPr="00AC4226">
        <w:rPr>
          <w:cs/>
        </w:rPr>
        <w:t>सकलं खलु किन्तु किञ्चिद</w:t>
      </w:r>
      <w:r w:rsidRPr="00AC4226">
        <w:t>-</w:t>
      </w:r>
      <w:r w:rsidRPr="00AC4226">
        <w:rPr>
          <w:cs/>
        </w:rPr>
        <w:t>प्यथ शुश्रूषु</w:t>
      </w:r>
      <w:r w:rsidRPr="00AC4226">
        <w:t>-</w:t>
      </w:r>
      <w:r w:rsidRPr="00AC4226">
        <w:rPr>
          <w:cs/>
        </w:rPr>
        <w:t>जनाय वर्ण्यते</w:t>
      </w:r>
      <w:r w:rsidR="00D766AC" w:rsidRPr="00AC4226">
        <w:rPr>
          <w:cs/>
        </w:rPr>
        <w:t>॥</w:t>
      </w:r>
      <w:r w:rsidR="00297E59" w:rsidRPr="00AC4226">
        <w:rPr>
          <w:cs/>
        </w:rPr>
        <w:t>10-</w:t>
      </w:r>
      <w:r w:rsidRPr="00AC4226">
        <w:t>3</w:t>
      </w:r>
      <w:r w:rsidR="0051754E" w:rsidRPr="00AC4226">
        <w:rPr>
          <w:cs/>
        </w:rPr>
        <w:t>॥</w:t>
      </w:r>
    </w:p>
    <w:p w14:paraId="3A5F8882" w14:textId="77777777" w:rsidR="006A7CC4" w:rsidRPr="00AC4226" w:rsidRDefault="006A7CC4" w:rsidP="00EC4553">
      <w:pPr>
        <w:pStyle w:val="EngText"/>
      </w:pPr>
      <w:r w:rsidRPr="00AC4226">
        <w:t xml:space="preserve">10-3. We cannot enumerate in </w:t>
      </w:r>
      <w:r w:rsidR="004D13D9">
        <w:t>entirety</w:t>
      </w:r>
      <w:r w:rsidRPr="00AC4226">
        <w:t xml:space="preserve"> the </w:t>
      </w:r>
      <w:r w:rsidR="004916BD" w:rsidRPr="00AC4226">
        <w:t>marvellous</w:t>
      </w:r>
      <w:r w:rsidRPr="00AC4226">
        <w:t xml:space="preserve"> miracles of Madhwacharya, even (if endowed) with a superhuman span of life; yet we will recount a few (according to our ability, for the satisfaction) of our desiring devotees.</w:t>
      </w:r>
    </w:p>
    <w:p w14:paraId="7E04AE00" w14:textId="77777777" w:rsidR="00E9400C" w:rsidRPr="00AC4226" w:rsidRDefault="00E9400C" w:rsidP="007C105A">
      <w:pPr>
        <w:pStyle w:val="S16S"/>
      </w:pPr>
      <w:r w:rsidRPr="00AC4226">
        <w:rPr>
          <w:cs/>
        </w:rPr>
        <w:t>क्वचिदीश्वर</w:t>
      </w:r>
      <w:r w:rsidRPr="00AC4226">
        <w:t>-</w:t>
      </w:r>
      <w:r w:rsidRPr="00AC4226">
        <w:rPr>
          <w:cs/>
        </w:rPr>
        <w:t>देवमेष भूपं खननं पान्थ</w:t>
      </w:r>
      <w:r w:rsidRPr="00AC4226">
        <w:t>-</w:t>
      </w:r>
      <w:r w:rsidRPr="00AC4226">
        <w:rPr>
          <w:cs/>
        </w:rPr>
        <w:t>जनं विधापयन्तम्</w:t>
      </w:r>
      <w:r w:rsidR="00D766AC" w:rsidRPr="00AC4226">
        <w:rPr>
          <w:cs/>
        </w:rPr>
        <w:t>।</w:t>
      </w:r>
      <w:r w:rsidR="002A5300" w:rsidRPr="00AC4226">
        <w:rPr>
          <w:cs/>
        </w:rPr>
        <w:br/>
      </w:r>
      <w:r w:rsidRPr="00AC4226">
        <w:rPr>
          <w:cs/>
        </w:rPr>
        <w:t>स्वमपि प्रति</w:t>
      </w:r>
      <w:r w:rsidRPr="00AC4226">
        <w:t>-</w:t>
      </w:r>
      <w:r w:rsidRPr="00AC4226">
        <w:rPr>
          <w:cs/>
        </w:rPr>
        <w:t>चोदयन्तमूचे क्रियया नो</w:t>
      </w:r>
      <w:r w:rsidR="007A4C1E" w:rsidRPr="00AC4226">
        <w:rPr>
          <w:cs/>
        </w:rPr>
        <w:t>ऽ</w:t>
      </w:r>
      <w:r w:rsidRPr="00AC4226">
        <w:rPr>
          <w:cs/>
        </w:rPr>
        <w:t>कुशलान् प्रबोधयेति</w:t>
      </w:r>
      <w:r w:rsidR="00D766AC" w:rsidRPr="00AC4226">
        <w:rPr>
          <w:cs/>
        </w:rPr>
        <w:t>॥</w:t>
      </w:r>
      <w:r w:rsidR="00297E59" w:rsidRPr="00AC4226">
        <w:rPr>
          <w:cs/>
        </w:rPr>
        <w:t>10-</w:t>
      </w:r>
      <w:r w:rsidRPr="00AC4226">
        <w:t>4</w:t>
      </w:r>
      <w:r w:rsidR="0051754E" w:rsidRPr="00AC4226">
        <w:rPr>
          <w:cs/>
        </w:rPr>
        <w:t>॥</w:t>
      </w:r>
    </w:p>
    <w:p w14:paraId="149440D8" w14:textId="77777777" w:rsidR="006A7CC4" w:rsidRPr="00AC4226" w:rsidRDefault="006A7CC4" w:rsidP="00EC4553">
      <w:pPr>
        <w:pStyle w:val="EngText"/>
      </w:pPr>
      <w:r w:rsidRPr="00AC4226">
        <w:t>10-4. When the ascetic Acharya was also compelled by the (relentless) ruler of a region who pressed all the passers-by int</w:t>
      </w:r>
      <w:r w:rsidR="004D13D9">
        <w:t>o digging service, he expressed:</w:t>
      </w:r>
      <w:r w:rsidRPr="00AC4226">
        <w:t xml:space="preserve"> ‘Oh king, enlighten us who are not experts, on how to dig (in digging)’.</w:t>
      </w:r>
    </w:p>
    <w:p w14:paraId="16886847" w14:textId="77777777" w:rsidR="00E9400C" w:rsidRPr="00AC4226" w:rsidRDefault="00E9400C" w:rsidP="007C105A">
      <w:pPr>
        <w:pStyle w:val="S16S"/>
      </w:pPr>
      <w:r w:rsidRPr="00AC4226">
        <w:rPr>
          <w:cs/>
        </w:rPr>
        <w:t>प्रकारं प्रकटीकर्तुम् आरभ्य विरराम नो</w:t>
      </w:r>
      <w:r w:rsidR="00D766AC" w:rsidRPr="00AC4226">
        <w:rPr>
          <w:cs/>
        </w:rPr>
        <w:t>।</w:t>
      </w:r>
      <w:r w:rsidR="002A5300" w:rsidRPr="00AC4226">
        <w:rPr>
          <w:cs/>
        </w:rPr>
        <w:br/>
      </w:r>
      <w:r w:rsidRPr="00AC4226">
        <w:rPr>
          <w:cs/>
        </w:rPr>
        <w:t>महीयो</w:t>
      </w:r>
      <w:r w:rsidRPr="00AC4226">
        <w:t>-</w:t>
      </w:r>
      <w:r w:rsidRPr="00AC4226">
        <w:rPr>
          <w:cs/>
        </w:rPr>
        <w:t>मति</w:t>
      </w:r>
      <w:r w:rsidRPr="00AC4226">
        <w:t>-</w:t>
      </w:r>
      <w:r w:rsidRPr="00AC4226">
        <w:rPr>
          <w:cs/>
        </w:rPr>
        <w:t>माहात्म्याद् वैवश्येन खनन् खलः</w:t>
      </w:r>
      <w:r w:rsidR="00D766AC" w:rsidRPr="00AC4226">
        <w:rPr>
          <w:cs/>
        </w:rPr>
        <w:t>॥</w:t>
      </w:r>
      <w:r w:rsidR="00297E59" w:rsidRPr="00AC4226">
        <w:rPr>
          <w:cs/>
        </w:rPr>
        <w:t>10-</w:t>
      </w:r>
      <w:r w:rsidRPr="00AC4226">
        <w:t>5</w:t>
      </w:r>
      <w:r w:rsidR="0051754E" w:rsidRPr="00AC4226">
        <w:rPr>
          <w:cs/>
        </w:rPr>
        <w:t>॥</w:t>
      </w:r>
    </w:p>
    <w:p w14:paraId="0A151C0D" w14:textId="77777777" w:rsidR="004A5DE0" w:rsidRPr="00AC4226" w:rsidRDefault="004A5DE0" w:rsidP="00EC4553">
      <w:pPr>
        <w:pStyle w:val="EngText"/>
      </w:pPr>
      <w:r w:rsidRPr="00AC4226">
        <w:lastRenderedPageBreak/>
        <w:t>10-5. The stupid Ishwaradeva, to school the saint speciously started to strike (dig); but Lo! (</w:t>
      </w:r>
      <w:r w:rsidR="00594955" w:rsidRPr="00AC4226">
        <w:t>Propelled</w:t>
      </w:r>
      <w:r w:rsidRPr="00AC4226">
        <w:t xml:space="preserve"> by the Acharya the incarnation of Mukhyaprana subject to his sway, he stopped not (even tho</w:t>
      </w:r>
      <w:r w:rsidR="004D13D9">
        <w:t>ugh the Acharya journeyed ahead</w:t>
      </w:r>
      <w:r w:rsidRPr="00AC4226">
        <w:t>)</w:t>
      </w:r>
      <w:r w:rsidR="004D13D9">
        <w:t>.</w:t>
      </w:r>
      <w:r w:rsidRPr="00AC4226">
        <w:t xml:space="preserve"> Such was the spell of his supremacy!</w:t>
      </w:r>
    </w:p>
    <w:p w14:paraId="66E1D14C" w14:textId="77777777" w:rsidR="00E9400C" w:rsidRPr="00AC4226" w:rsidRDefault="00E9400C" w:rsidP="007C105A">
      <w:pPr>
        <w:pStyle w:val="S16S"/>
      </w:pPr>
      <w:r w:rsidRPr="00AC4226">
        <w:rPr>
          <w:cs/>
        </w:rPr>
        <w:t>नानेनेनानेनानेनोनूनेन ननु नुन्नाः</w:t>
      </w:r>
      <w:r w:rsidR="00297E59" w:rsidRPr="00AC4226">
        <w:rPr>
          <w:cs/>
        </w:rPr>
        <w:t>।</w:t>
      </w:r>
      <w:r w:rsidR="00297E59" w:rsidRPr="00AC4226">
        <w:rPr>
          <w:cs/>
        </w:rPr>
        <w:br/>
      </w:r>
      <w:r w:rsidRPr="00AC4226">
        <w:rPr>
          <w:cs/>
        </w:rPr>
        <w:t>नानाना न</w:t>
      </w:r>
      <w:r w:rsidR="00F64F23">
        <w:rPr>
          <w:rFonts w:hint="cs"/>
          <w:cs/>
        </w:rPr>
        <w:t>ो</w:t>
      </w:r>
      <w:r w:rsidRPr="00AC4226">
        <w:rPr>
          <w:cs/>
        </w:rPr>
        <w:t xml:space="preserve"> नूनं नानेनानूनना</w:t>
      </w:r>
      <w:r w:rsidR="007A4C1E" w:rsidRPr="00AC4226">
        <w:rPr>
          <w:cs/>
        </w:rPr>
        <w:t>ऽ</w:t>
      </w:r>
      <w:r w:rsidRPr="00AC4226">
        <w:rPr>
          <w:cs/>
        </w:rPr>
        <w:t>नुन्नः</w:t>
      </w:r>
      <w:r w:rsidR="00D766AC" w:rsidRPr="00AC4226">
        <w:rPr>
          <w:cs/>
        </w:rPr>
        <w:t>॥</w:t>
      </w:r>
      <w:r w:rsidR="00297E59" w:rsidRPr="00AC4226">
        <w:rPr>
          <w:cs/>
        </w:rPr>
        <w:t>10-</w:t>
      </w:r>
      <w:r w:rsidRPr="00AC4226">
        <w:t>6</w:t>
      </w:r>
      <w:r w:rsidR="0051754E" w:rsidRPr="00AC4226">
        <w:rPr>
          <w:cs/>
        </w:rPr>
        <w:t>॥</w:t>
      </w:r>
    </w:p>
    <w:p w14:paraId="002741C1" w14:textId="77777777" w:rsidR="004A5DE0" w:rsidRPr="00AC4226" w:rsidRDefault="004A5DE0" w:rsidP="00EC4553">
      <w:pPr>
        <w:pStyle w:val="EngText"/>
      </w:pPr>
      <w:r w:rsidRPr="00AC4226">
        <w:t xml:space="preserve">10-6. There are no </w:t>
      </w:r>
      <w:r w:rsidR="004D13D9">
        <w:t>s</w:t>
      </w:r>
      <w:r w:rsidR="00594955" w:rsidRPr="00AC4226">
        <w:t>oul</w:t>
      </w:r>
      <w:r w:rsidR="004D13D9">
        <w:t>s</w:t>
      </w:r>
      <w:r w:rsidRPr="00AC4226">
        <w:t xml:space="preserve"> not spurred by the sublime Sukhatirtha, shorn of all slurs, </w:t>
      </w:r>
      <w:r w:rsidR="00594955" w:rsidRPr="00AC4226">
        <w:t>sovereign</w:t>
      </w:r>
      <w:r w:rsidRPr="00AC4226">
        <w:t xml:space="preserve"> among the sentient</w:t>
      </w:r>
      <w:r w:rsidR="004D13D9">
        <w:t>s</w:t>
      </w:r>
      <w:r w:rsidRPr="00AC4226">
        <w:t>. But the sachem stimulator, the supreme Lord of Lakshmi, the singular sustainer of the Supra-humans (like Brahma and others) is the sole one, not subject to (Mukhyaprana’s) sway.</w:t>
      </w:r>
    </w:p>
    <w:p w14:paraId="7D12473A" w14:textId="77777777" w:rsidR="00E9400C" w:rsidRPr="00AC4226" w:rsidRDefault="00E9400C" w:rsidP="007C105A">
      <w:pPr>
        <w:pStyle w:val="S16S"/>
      </w:pPr>
      <w:r w:rsidRPr="00AC4226">
        <w:rPr>
          <w:cs/>
        </w:rPr>
        <w:t>यमशेष</w:t>
      </w:r>
      <w:r w:rsidRPr="00AC4226">
        <w:t>-</w:t>
      </w:r>
      <w:r w:rsidRPr="00AC4226">
        <w:rPr>
          <w:cs/>
        </w:rPr>
        <w:t>भव</w:t>
      </w:r>
      <w:r w:rsidRPr="00AC4226">
        <w:t>-</w:t>
      </w:r>
      <w:r w:rsidRPr="00AC4226">
        <w:rPr>
          <w:cs/>
        </w:rPr>
        <w:t>प्रभवः स्मरता मसुखाब्धिरपैति न चित्रमिदम्</w:t>
      </w:r>
      <w:r w:rsidR="00D766AC" w:rsidRPr="00AC4226">
        <w:rPr>
          <w:cs/>
        </w:rPr>
        <w:t>।</w:t>
      </w:r>
      <w:r w:rsidR="002A5300" w:rsidRPr="00AC4226">
        <w:rPr>
          <w:cs/>
        </w:rPr>
        <w:br/>
      </w:r>
      <w:r w:rsidRPr="00AC4226">
        <w:rPr>
          <w:cs/>
        </w:rPr>
        <w:t>मरुतीदृशि भान्ति हि यत्</w:t>
      </w:r>
      <w:r w:rsidRPr="00AC4226">
        <w:t>-</w:t>
      </w:r>
      <w:r w:rsidRPr="00AC4226">
        <w:rPr>
          <w:cs/>
        </w:rPr>
        <w:t>स्तवने यम</w:t>
      </w:r>
      <w:r w:rsidRPr="00AC4226">
        <w:t>-</w:t>
      </w:r>
      <w:r w:rsidRPr="00AC4226">
        <w:rPr>
          <w:cs/>
        </w:rPr>
        <w:t>शेष</w:t>
      </w:r>
      <w:r w:rsidRPr="00AC4226">
        <w:t>-</w:t>
      </w:r>
      <w:r w:rsidRPr="00AC4226">
        <w:rPr>
          <w:cs/>
        </w:rPr>
        <w:t>भव</w:t>
      </w:r>
      <w:r w:rsidRPr="00AC4226">
        <w:t>-</w:t>
      </w:r>
      <w:r w:rsidRPr="00AC4226">
        <w:rPr>
          <w:cs/>
        </w:rPr>
        <w:t>प्रभवः स्म रताः॥</w:t>
      </w:r>
      <w:r w:rsidR="00297E59" w:rsidRPr="00AC4226">
        <w:rPr>
          <w:cs/>
        </w:rPr>
        <w:t>10-</w:t>
      </w:r>
      <w:r w:rsidRPr="00AC4226">
        <w:t>7</w:t>
      </w:r>
      <w:r w:rsidR="0051754E" w:rsidRPr="00AC4226">
        <w:rPr>
          <w:cs/>
        </w:rPr>
        <w:t>॥</w:t>
      </w:r>
    </w:p>
    <w:p w14:paraId="41436C2A" w14:textId="77777777" w:rsidR="004A5DE0" w:rsidRPr="00AC4226" w:rsidRDefault="004A5DE0" w:rsidP="00EC4553">
      <w:pPr>
        <w:pStyle w:val="EngText"/>
      </w:pPr>
      <w:r w:rsidRPr="00AC4226">
        <w:t xml:space="preserve">10-7. This subjection of the surly Ishwaradeva to the sovereign Acharya is no surprise since sheer surrender by the sacred ones sets them scot-free from </w:t>
      </w:r>
      <w:r w:rsidR="004D13D9">
        <w:t>the sea of sorrows of Samsara (w</w:t>
      </w:r>
      <w:r w:rsidRPr="00AC4226">
        <w:t xml:space="preserve">orldly life) and superior souls like Shesha, Shiva and Samavarti (Yama) </w:t>
      </w:r>
      <w:r w:rsidR="00594955" w:rsidRPr="00AC4226">
        <w:t>scintillate</w:t>
      </w:r>
      <w:r w:rsidRPr="00AC4226">
        <w:t xml:space="preserve"> singing his </w:t>
      </w:r>
      <w:r w:rsidR="004916BD" w:rsidRPr="00AC4226">
        <w:t>splendours</w:t>
      </w:r>
      <w:r w:rsidRPr="00AC4226">
        <w:t>.</w:t>
      </w:r>
    </w:p>
    <w:p w14:paraId="5299654B" w14:textId="77777777" w:rsidR="00E9400C" w:rsidRPr="00AC4226" w:rsidRDefault="00E9400C" w:rsidP="007C105A">
      <w:pPr>
        <w:pStyle w:val="S16S"/>
      </w:pPr>
      <w:r w:rsidRPr="00AC4226">
        <w:rPr>
          <w:cs/>
        </w:rPr>
        <w:t>सञ्चरन्नञ्चनीय</w:t>
      </w:r>
      <w:r w:rsidR="00F64F23">
        <w:rPr>
          <w:rFonts w:hint="cs"/>
          <w:cs/>
        </w:rPr>
        <w:t>ः</w:t>
      </w:r>
      <w:r w:rsidRPr="00AC4226">
        <w:rPr>
          <w:cs/>
        </w:rPr>
        <w:t xml:space="preserve"> कदाचिद् विभुः विष्णु</w:t>
      </w:r>
      <w:r w:rsidRPr="00AC4226">
        <w:t>-</w:t>
      </w:r>
      <w:r w:rsidRPr="00AC4226">
        <w:rPr>
          <w:cs/>
        </w:rPr>
        <w:t>पद्यास्तटं वैष्णवाग्रेसरः</w:t>
      </w:r>
      <w:r w:rsidR="00D766AC" w:rsidRPr="00AC4226">
        <w:rPr>
          <w:cs/>
        </w:rPr>
        <w:t>।</w:t>
      </w:r>
      <w:r w:rsidR="002A5300" w:rsidRPr="00AC4226">
        <w:rPr>
          <w:cs/>
        </w:rPr>
        <w:br/>
      </w:r>
      <w:r w:rsidRPr="00AC4226">
        <w:rPr>
          <w:cs/>
        </w:rPr>
        <w:t>प्रापदाप्तैर्निजैरेष शिष्यैर्वृतः त्यक्त</w:t>
      </w:r>
      <w:r w:rsidRPr="00AC4226">
        <w:t>-</w:t>
      </w:r>
      <w:r w:rsidRPr="00AC4226">
        <w:rPr>
          <w:cs/>
        </w:rPr>
        <w:t>विश्व</w:t>
      </w:r>
      <w:r w:rsidRPr="00AC4226">
        <w:t>-</w:t>
      </w:r>
      <w:r w:rsidRPr="00AC4226">
        <w:rPr>
          <w:cs/>
        </w:rPr>
        <w:t>प्लवं शात्रवातङ्कतः</w:t>
      </w:r>
      <w:r w:rsidR="00D766AC" w:rsidRPr="00AC4226">
        <w:rPr>
          <w:cs/>
        </w:rPr>
        <w:t>॥</w:t>
      </w:r>
      <w:r w:rsidR="00297E59" w:rsidRPr="00AC4226">
        <w:rPr>
          <w:cs/>
        </w:rPr>
        <w:t>10-</w:t>
      </w:r>
      <w:r w:rsidRPr="00AC4226">
        <w:t>8</w:t>
      </w:r>
      <w:r w:rsidR="0051754E" w:rsidRPr="00AC4226">
        <w:rPr>
          <w:cs/>
        </w:rPr>
        <w:t>॥</w:t>
      </w:r>
    </w:p>
    <w:p w14:paraId="61CFC683" w14:textId="77777777" w:rsidR="004A5DE0" w:rsidRPr="00AC4226" w:rsidRDefault="004A5DE0" w:rsidP="00EC4553">
      <w:pPr>
        <w:pStyle w:val="EngText"/>
      </w:pPr>
      <w:r w:rsidRPr="00AC4226">
        <w:t xml:space="preserve">10-8. The mighty, meritorious Madhwacharya, the most admired among the adherents of Lord Vishnu, accompanied by his faithful followers, once reached the bank of the Ganges where the ferrymen had forsaken their ferries for </w:t>
      </w:r>
      <w:r w:rsidR="004D13D9">
        <w:t>f</w:t>
      </w:r>
      <w:r w:rsidRPr="00AC4226">
        <w:t>ear of foes.</w:t>
      </w:r>
    </w:p>
    <w:p w14:paraId="7AFF6860" w14:textId="77777777" w:rsidR="00E9400C" w:rsidRPr="00AC4226" w:rsidRDefault="00E9400C" w:rsidP="007C105A">
      <w:pPr>
        <w:pStyle w:val="S16S"/>
      </w:pPr>
      <w:r w:rsidRPr="00AC4226">
        <w:rPr>
          <w:cs/>
        </w:rPr>
        <w:t>इमान स्व</w:t>
      </w:r>
      <w:r w:rsidRPr="00AC4226">
        <w:t>-</w:t>
      </w:r>
      <w:r w:rsidRPr="00AC4226">
        <w:rPr>
          <w:cs/>
        </w:rPr>
        <w:t>स्व</w:t>
      </w:r>
      <w:r w:rsidRPr="00AC4226">
        <w:t>-</w:t>
      </w:r>
      <w:r w:rsidRPr="00AC4226">
        <w:rPr>
          <w:cs/>
        </w:rPr>
        <w:t>पूर्वाश्रयानात्म</w:t>
      </w:r>
      <w:r w:rsidRPr="00AC4226">
        <w:t>-</w:t>
      </w:r>
      <w:r w:rsidRPr="00AC4226">
        <w:rPr>
          <w:cs/>
        </w:rPr>
        <w:t>वाक्यात् स</w:t>
      </w:r>
      <w:r w:rsidR="00F64F23">
        <w:rPr>
          <w:rFonts w:hint="cs"/>
          <w:cs/>
        </w:rPr>
        <w:t>-</w:t>
      </w:r>
      <w:r w:rsidR="00F64F23">
        <w:rPr>
          <w:cs/>
        </w:rPr>
        <w:t>ली</w:t>
      </w:r>
      <w:r w:rsidR="00F64F23">
        <w:rPr>
          <w:rFonts w:hint="cs"/>
          <w:cs/>
        </w:rPr>
        <w:t>लं</w:t>
      </w:r>
      <w:r w:rsidRPr="00AC4226">
        <w:rPr>
          <w:cs/>
        </w:rPr>
        <w:t xml:space="preserve"> दय</w:t>
      </w:r>
      <w:r w:rsidR="00F64F23">
        <w:rPr>
          <w:rFonts w:hint="cs"/>
          <w:cs/>
        </w:rPr>
        <w:t>ा</w:t>
      </w:r>
      <w:r w:rsidRPr="00AC4226">
        <w:rPr>
          <w:cs/>
        </w:rPr>
        <w:t>लुः स मूलाश्रयात्मा</w:t>
      </w:r>
      <w:r w:rsidR="00D766AC" w:rsidRPr="00AC4226">
        <w:rPr>
          <w:cs/>
        </w:rPr>
        <w:t>।</w:t>
      </w:r>
      <w:r w:rsidR="002A5300" w:rsidRPr="00AC4226">
        <w:rPr>
          <w:cs/>
        </w:rPr>
        <w:br/>
      </w:r>
      <w:r w:rsidR="00F64F23">
        <w:rPr>
          <w:cs/>
        </w:rPr>
        <w:t>निषेद</w:t>
      </w:r>
      <w:r w:rsidR="00F64F23">
        <w:rPr>
          <w:rFonts w:hint="cs"/>
          <w:cs/>
        </w:rPr>
        <w:t>्ध</w:t>
      </w:r>
      <w:r w:rsidR="00F64F23">
        <w:rPr>
          <w:cs/>
        </w:rPr>
        <w:t>ॄ</w:t>
      </w:r>
      <w:r w:rsidRPr="00AC4226">
        <w:rPr>
          <w:cs/>
        </w:rPr>
        <w:t>ननादृत्य चानन्य-लङ्घ्यां तदा</w:t>
      </w:r>
      <w:r w:rsidR="007B22A5">
        <w:rPr>
          <w:cs/>
        </w:rPr>
        <w:t>ऽऽ</w:t>
      </w:r>
      <w:r w:rsidRPr="00AC4226">
        <w:rPr>
          <w:cs/>
        </w:rPr>
        <w:t>त्याययत् तां नदीं संसृतिं वा</w:t>
      </w:r>
      <w:r w:rsidR="00D766AC" w:rsidRPr="00AC4226">
        <w:rPr>
          <w:cs/>
        </w:rPr>
        <w:t>॥</w:t>
      </w:r>
      <w:r w:rsidR="00297E59" w:rsidRPr="00AC4226">
        <w:rPr>
          <w:cs/>
        </w:rPr>
        <w:t>10-</w:t>
      </w:r>
      <w:r w:rsidRPr="00AC4226">
        <w:t>9</w:t>
      </w:r>
      <w:r w:rsidR="0051754E" w:rsidRPr="00AC4226">
        <w:rPr>
          <w:cs/>
        </w:rPr>
        <w:t>॥</w:t>
      </w:r>
    </w:p>
    <w:p w14:paraId="33543472" w14:textId="77777777" w:rsidR="000318F5" w:rsidRPr="00AC4226" w:rsidRDefault="000318F5" w:rsidP="00EC4553">
      <w:pPr>
        <w:pStyle w:val="EngText"/>
      </w:pPr>
      <w:r w:rsidRPr="00AC4226">
        <w:rPr>
          <w:cs/>
        </w:rPr>
        <w:t xml:space="preserve">10-9. </w:t>
      </w:r>
      <w:r w:rsidRPr="00AC4226">
        <w:t xml:space="preserve">The merciful Madhwacharya, unmindful of the warnings of the objectors enabled his disciples to cross the </w:t>
      </w:r>
      <w:r w:rsidR="00594955" w:rsidRPr="00AC4226">
        <w:t>river</w:t>
      </w:r>
      <w:r w:rsidRPr="00AC4226">
        <w:t xml:space="preserve">, impossible to wade through without boats with extreme ease by being their main-stay advising them to support each other in succession, as he helps his staunch devotees who believe implicitly in his </w:t>
      </w:r>
      <w:r w:rsidR="004D13D9">
        <w:t xml:space="preserve">philosophy and submit themselves to his </w:t>
      </w:r>
      <w:r w:rsidRPr="00AC4226">
        <w:t>illustrious linea</w:t>
      </w:r>
      <w:r w:rsidR="004D13D9">
        <w:t>g</w:t>
      </w:r>
      <w:r w:rsidRPr="00AC4226">
        <w:t>e, to traverse the sea of samsar</w:t>
      </w:r>
      <w:r w:rsidR="00370F9F" w:rsidRPr="00AC4226">
        <w:t>a.</w:t>
      </w:r>
    </w:p>
    <w:p w14:paraId="406CBFC6" w14:textId="77777777" w:rsidR="00E9400C" w:rsidRPr="00AC4226" w:rsidRDefault="00E9400C" w:rsidP="007C105A">
      <w:pPr>
        <w:pStyle w:val="S16S"/>
      </w:pPr>
      <w:r w:rsidRPr="00AC4226">
        <w:rPr>
          <w:cs/>
        </w:rPr>
        <w:lastRenderedPageBreak/>
        <w:t>वारयत</w:t>
      </w:r>
      <w:r w:rsidRPr="00AC4226">
        <w:t>-</w:t>
      </w:r>
      <w:r w:rsidRPr="00AC4226">
        <w:rPr>
          <w:cs/>
        </w:rPr>
        <w:t>वारयत वैरि</w:t>
      </w:r>
      <w:r w:rsidRPr="00AC4226">
        <w:t>-</w:t>
      </w:r>
      <w:r w:rsidRPr="00AC4226">
        <w:rPr>
          <w:cs/>
        </w:rPr>
        <w:t>सुहृदो</w:t>
      </w:r>
      <w:r w:rsidR="007A4C1E" w:rsidRPr="00AC4226">
        <w:rPr>
          <w:cs/>
        </w:rPr>
        <w:t>ऽ</w:t>
      </w:r>
      <w:r w:rsidRPr="00AC4226">
        <w:rPr>
          <w:cs/>
        </w:rPr>
        <w:t>मून् मारयत</w:t>
      </w:r>
      <w:r w:rsidRPr="00AC4226">
        <w:t>-</w:t>
      </w:r>
      <w:r w:rsidRPr="00AC4226">
        <w:rPr>
          <w:cs/>
        </w:rPr>
        <w:t>मारयत पार</w:t>
      </w:r>
      <w:r w:rsidRPr="00AC4226">
        <w:t>-</w:t>
      </w:r>
      <w:r w:rsidRPr="00AC4226">
        <w:rPr>
          <w:cs/>
        </w:rPr>
        <w:t>गमनात् प्राक्</w:t>
      </w:r>
      <w:r w:rsidR="00D766AC" w:rsidRPr="00AC4226">
        <w:rPr>
          <w:cs/>
        </w:rPr>
        <w:t>।</w:t>
      </w:r>
      <w:r w:rsidR="002A5300" w:rsidRPr="00AC4226">
        <w:rPr>
          <w:cs/>
        </w:rPr>
        <w:br/>
      </w:r>
      <w:r w:rsidRPr="00AC4226">
        <w:rPr>
          <w:cs/>
        </w:rPr>
        <w:t>आपतत आलपत इत्यवददुच्चैः स त्वरक</w:t>
      </w:r>
      <w:r w:rsidRPr="00AC4226">
        <w:t>-</w:t>
      </w:r>
      <w:r w:rsidRPr="00AC4226">
        <w:rPr>
          <w:cs/>
        </w:rPr>
        <w:t>राज</w:t>
      </w:r>
      <w:r w:rsidRPr="00AC4226">
        <w:t>-</w:t>
      </w:r>
      <w:r w:rsidRPr="00AC4226">
        <w:rPr>
          <w:cs/>
        </w:rPr>
        <w:t>पुरुषानुचित</w:t>
      </w:r>
      <w:r w:rsidRPr="00AC4226">
        <w:t>-</w:t>
      </w:r>
      <w:r w:rsidRPr="00AC4226">
        <w:rPr>
          <w:cs/>
        </w:rPr>
        <w:t>वाचा</w:t>
      </w:r>
      <w:r w:rsidR="00D766AC" w:rsidRPr="00AC4226">
        <w:rPr>
          <w:cs/>
        </w:rPr>
        <w:t>॥</w:t>
      </w:r>
      <w:r w:rsidR="00297E59" w:rsidRPr="00AC4226">
        <w:rPr>
          <w:cs/>
        </w:rPr>
        <w:t>10-</w:t>
      </w:r>
      <w:r w:rsidRPr="00AC4226">
        <w:t>10</w:t>
      </w:r>
      <w:r w:rsidR="0051754E" w:rsidRPr="00AC4226">
        <w:rPr>
          <w:cs/>
        </w:rPr>
        <w:t>॥</w:t>
      </w:r>
    </w:p>
    <w:p w14:paraId="2705D7E9" w14:textId="77777777" w:rsidR="00370F9F" w:rsidRPr="00AC4226" w:rsidRDefault="00370F9F" w:rsidP="00EC4553">
      <w:pPr>
        <w:pStyle w:val="EngText"/>
      </w:pPr>
      <w:r w:rsidRPr="00AC4226">
        <w:t xml:space="preserve">10-10. Madhwacharya adverted the army-men </w:t>
      </w:r>
      <w:r w:rsidR="00594955" w:rsidRPr="00AC4226">
        <w:t>aloud</w:t>
      </w:r>
      <w:r w:rsidRPr="00AC4226">
        <w:t xml:space="preserve"> and talked to them in their own tongue while they were coming down in the water crying </w:t>
      </w:r>
      <w:r w:rsidR="004916BD" w:rsidRPr="00AC4226">
        <w:t>glamorously</w:t>
      </w:r>
      <w:r w:rsidRPr="00AC4226">
        <w:t xml:space="preserve"> ‘Avert, </w:t>
      </w:r>
      <w:r w:rsidR="004D13D9">
        <w:t>a</w:t>
      </w:r>
      <w:r w:rsidRPr="00AC4226">
        <w:t>vert, the all</w:t>
      </w:r>
      <w:r w:rsidR="004D13D9">
        <w:t>ies of our adversaries: Fordo, f</w:t>
      </w:r>
      <w:r w:rsidRPr="00AC4226">
        <w:t>ordo the foes before they ford through (reach the shore)’.</w:t>
      </w:r>
    </w:p>
    <w:p w14:paraId="2638DC57" w14:textId="77777777" w:rsidR="00E9400C" w:rsidRPr="00AC4226" w:rsidRDefault="00E9400C" w:rsidP="007C105A">
      <w:pPr>
        <w:pStyle w:val="S16S"/>
      </w:pPr>
      <w:r w:rsidRPr="00AC4226">
        <w:rPr>
          <w:cs/>
        </w:rPr>
        <w:t>न जडा जले पतत साहसादहो न भयं हि वो बहुतया</w:t>
      </w:r>
      <w:r w:rsidR="007B22A5">
        <w:rPr>
          <w:cs/>
        </w:rPr>
        <w:t>ऽ</w:t>
      </w:r>
      <w:r w:rsidRPr="00AC4226">
        <w:rPr>
          <w:cs/>
        </w:rPr>
        <w:t>बहोर्जनात्</w:t>
      </w:r>
      <w:r w:rsidR="00D766AC" w:rsidRPr="00AC4226">
        <w:rPr>
          <w:cs/>
        </w:rPr>
        <w:t>।</w:t>
      </w:r>
      <w:r w:rsidR="002A5300" w:rsidRPr="00AC4226">
        <w:rPr>
          <w:cs/>
        </w:rPr>
        <w:br/>
      </w:r>
      <w:r w:rsidRPr="00AC4226">
        <w:rPr>
          <w:cs/>
        </w:rPr>
        <w:t>भवतां पतिं क्षिति</w:t>
      </w:r>
      <w:r w:rsidRPr="00AC4226">
        <w:t>-</w:t>
      </w:r>
      <w:r w:rsidRPr="00AC4226">
        <w:rPr>
          <w:cs/>
        </w:rPr>
        <w:t>पतिं दिदृक्षवः प्रति</w:t>
      </w:r>
      <w:r w:rsidRPr="00AC4226">
        <w:t>-</w:t>
      </w:r>
      <w:r w:rsidR="007B22A5">
        <w:rPr>
          <w:cs/>
        </w:rPr>
        <w:t>याम</w:t>
      </w:r>
      <w:r w:rsidRPr="00AC4226">
        <w:rPr>
          <w:cs/>
        </w:rPr>
        <w:t xml:space="preserve"> केन कलहं चिकीर्षथ</w:t>
      </w:r>
      <w:r w:rsidR="00D766AC" w:rsidRPr="00AC4226">
        <w:rPr>
          <w:cs/>
        </w:rPr>
        <w:t>॥</w:t>
      </w:r>
      <w:r w:rsidR="00297E59" w:rsidRPr="00AC4226">
        <w:rPr>
          <w:cs/>
        </w:rPr>
        <w:t>10-</w:t>
      </w:r>
      <w:r w:rsidRPr="00AC4226">
        <w:t>11</w:t>
      </w:r>
      <w:r w:rsidR="0051754E" w:rsidRPr="00AC4226">
        <w:rPr>
          <w:cs/>
        </w:rPr>
        <w:t>॥</w:t>
      </w:r>
    </w:p>
    <w:p w14:paraId="6E69AF26" w14:textId="77777777" w:rsidR="00370F9F" w:rsidRPr="00AC4226" w:rsidRDefault="00370F9F" w:rsidP="00EC4553">
      <w:pPr>
        <w:pStyle w:val="EngText"/>
      </w:pPr>
      <w:r w:rsidRPr="00AC4226">
        <w:t>10-11. ‘O</w:t>
      </w:r>
      <w:r w:rsidR="00594955" w:rsidRPr="00AC4226">
        <w:t>h</w:t>
      </w:r>
      <w:r w:rsidR="004D13D9">
        <w:t xml:space="preserve"> Indiscreet! r</w:t>
      </w:r>
      <w:r w:rsidRPr="00AC4226">
        <w:t>ush not rashly into the water. Queer indeed! While you are many in measure (number) there is no fear from us who a</w:t>
      </w:r>
      <w:r w:rsidR="0080499C">
        <w:t>r</w:t>
      </w:r>
      <w:r w:rsidRPr="00AC4226">
        <w:t>e few and when we are coming to contact your Sultan. Why you wish to wrangle with us?’</w:t>
      </w:r>
    </w:p>
    <w:p w14:paraId="677131D3" w14:textId="77777777" w:rsidR="00E9400C" w:rsidRPr="00AC4226" w:rsidRDefault="00E9400C" w:rsidP="007C105A">
      <w:pPr>
        <w:pStyle w:val="S16S"/>
      </w:pPr>
      <w:r w:rsidRPr="00AC4226">
        <w:rPr>
          <w:cs/>
        </w:rPr>
        <w:t>वचसेत्यनेन स परान् न्यरुणद् भुजगान् नरेन्द्र इव मन्त्र</w:t>
      </w:r>
      <w:r w:rsidRPr="00AC4226">
        <w:t>-</w:t>
      </w:r>
      <w:r w:rsidRPr="00AC4226">
        <w:rPr>
          <w:cs/>
        </w:rPr>
        <w:t>बलात्</w:t>
      </w:r>
      <w:r w:rsidR="00D766AC" w:rsidRPr="00AC4226">
        <w:rPr>
          <w:cs/>
        </w:rPr>
        <w:t>।</w:t>
      </w:r>
      <w:r w:rsidR="002A5300" w:rsidRPr="00AC4226">
        <w:rPr>
          <w:cs/>
        </w:rPr>
        <w:br/>
      </w:r>
      <w:r w:rsidRPr="00AC4226">
        <w:rPr>
          <w:cs/>
        </w:rPr>
        <w:t>उदतारयत् परि</w:t>
      </w:r>
      <w:r w:rsidRPr="00AC4226">
        <w:t>-</w:t>
      </w:r>
      <w:r w:rsidRPr="00AC4226">
        <w:rPr>
          <w:cs/>
        </w:rPr>
        <w:t>जनं मृति</w:t>
      </w:r>
      <w:r w:rsidRPr="00AC4226">
        <w:t>-</w:t>
      </w:r>
      <w:r w:rsidRPr="00AC4226">
        <w:rPr>
          <w:cs/>
        </w:rPr>
        <w:t>भी</w:t>
      </w:r>
      <w:r w:rsidRPr="00AC4226">
        <w:t>-</w:t>
      </w:r>
      <w:r w:rsidRPr="00AC4226">
        <w:rPr>
          <w:cs/>
        </w:rPr>
        <w:t>सरितश्च देव</w:t>
      </w:r>
      <w:r w:rsidRPr="00AC4226">
        <w:t>-</w:t>
      </w:r>
      <w:r w:rsidRPr="00AC4226">
        <w:rPr>
          <w:cs/>
        </w:rPr>
        <w:t>सरितश्च समम्</w:t>
      </w:r>
      <w:r w:rsidR="00D766AC" w:rsidRPr="00AC4226">
        <w:rPr>
          <w:cs/>
        </w:rPr>
        <w:t>॥</w:t>
      </w:r>
      <w:r w:rsidR="00297E59" w:rsidRPr="00AC4226">
        <w:rPr>
          <w:cs/>
        </w:rPr>
        <w:t>10-</w:t>
      </w:r>
      <w:r w:rsidRPr="00AC4226">
        <w:t>12</w:t>
      </w:r>
      <w:r w:rsidR="0051754E" w:rsidRPr="00AC4226">
        <w:rPr>
          <w:cs/>
        </w:rPr>
        <w:t>॥</w:t>
      </w:r>
    </w:p>
    <w:p w14:paraId="7C915094" w14:textId="77777777" w:rsidR="00370F9F" w:rsidRPr="00AC4226" w:rsidRDefault="00370F9F" w:rsidP="00EC4553">
      <w:pPr>
        <w:pStyle w:val="EngText"/>
      </w:pPr>
      <w:r w:rsidRPr="00AC4226">
        <w:t xml:space="preserve">10-12. The Acharya thus withheld (the soldiers) with his </w:t>
      </w:r>
      <w:r w:rsidR="00594955" w:rsidRPr="00AC4226">
        <w:t>persuasive</w:t>
      </w:r>
      <w:r w:rsidRPr="00AC4226">
        <w:t xml:space="preserve"> tone from proceeding further like a magician stilling the serpents by the power of his spell (Garuda-mantra) and simultaneously averted the eminent death-fear of his disciples (blocking them like a river) and enabled them to cross the celestial sea.</w:t>
      </w:r>
    </w:p>
    <w:p w14:paraId="6DCD314D" w14:textId="77777777" w:rsidR="00E9400C" w:rsidRPr="00AC4226" w:rsidRDefault="00E9400C" w:rsidP="007C105A">
      <w:pPr>
        <w:pStyle w:val="S16S"/>
      </w:pPr>
      <w:r w:rsidRPr="00AC4226">
        <w:rPr>
          <w:cs/>
        </w:rPr>
        <w:t>निर्विकारचरितो</w:t>
      </w:r>
      <w:r w:rsidR="007A4C1E" w:rsidRPr="00AC4226">
        <w:rPr>
          <w:cs/>
        </w:rPr>
        <w:t>ऽ</w:t>
      </w:r>
      <w:r w:rsidRPr="00AC4226">
        <w:rPr>
          <w:cs/>
        </w:rPr>
        <w:t>पि परीतः क्रूर</w:t>
      </w:r>
      <w:r w:rsidR="007B22A5">
        <w:rPr>
          <w:rFonts w:cs="Tunga" w:hint="cs"/>
          <w:cs/>
          <w:lang w:bidi="kn-IN"/>
        </w:rPr>
        <w:t>-</w:t>
      </w:r>
      <w:r w:rsidRPr="00AC4226">
        <w:rPr>
          <w:cs/>
        </w:rPr>
        <w:t>किङ्कर</w:t>
      </w:r>
      <w:r w:rsidRPr="00AC4226">
        <w:t>-</w:t>
      </w:r>
      <w:r w:rsidRPr="00AC4226">
        <w:rPr>
          <w:cs/>
        </w:rPr>
        <w:t>सहस्र</w:t>
      </w:r>
      <w:r w:rsidRPr="00AC4226">
        <w:t>-</w:t>
      </w:r>
      <w:r w:rsidRPr="00AC4226">
        <w:rPr>
          <w:cs/>
        </w:rPr>
        <w:t>तयेन</w:t>
      </w:r>
      <w:r w:rsidR="00D766AC" w:rsidRPr="00AC4226">
        <w:rPr>
          <w:cs/>
        </w:rPr>
        <w:t>।</w:t>
      </w:r>
      <w:r w:rsidR="002A5300" w:rsidRPr="00AC4226">
        <w:rPr>
          <w:cs/>
        </w:rPr>
        <w:br/>
      </w:r>
      <w:r w:rsidRPr="00AC4226">
        <w:rPr>
          <w:cs/>
        </w:rPr>
        <w:t>स व्रजन्नुदलसज्जगदीशः सिंहराडिव सृगाल</w:t>
      </w:r>
      <w:r w:rsidRPr="00AC4226">
        <w:t>-</w:t>
      </w:r>
      <w:r w:rsidRPr="00AC4226">
        <w:rPr>
          <w:cs/>
        </w:rPr>
        <w:t>समूहे</w:t>
      </w:r>
      <w:r w:rsidR="00D766AC" w:rsidRPr="00AC4226">
        <w:rPr>
          <w:cs/>
        </w:rPr>
        <w:t>॥</w:t>
      </w:r>
      <w:r w:rsidR="00297E59" w:rsidRPr="00AC4226">
        <w:rPr>
          <w:cs/>
        </w:rPr>
        <w:t>10-</w:t>
      </w:r>
      <w:r w:rsidRPr="00AC4226">
        <w:t>13</w:t>
      </w:r>
      <w:r w:rsidR="0051754E" w:rsidRPr="00AC4226">
        <w:rPr>
          <w:cs/>
        </w:rPr>
        <w:t>॥</w:t>
      </w:r>
    </w:p>
    <w:p w14:paraId="73E95AC5" w14:textId="77777777" w:rsidR="00370F9F" w:rsidRPr="00AC4226" w:rsidRDefault="00370F9F" w:rsidP="00EC4553">
      <w:pPr>
        <w:pStyle w:val="EngText"/>
      </w:pPr>
      <w:r w:rsidRPr="00AC4226">
        <w:t xml:space="preserve">10-13. Madhwacharya, the monitor of the universe pushed ahead untouched by fear even when encircled by thousands of relentless soldiers, glistening like a brave lion girdled </w:t>
      </w:r>
      <w:r w:rsidR="00594955" w:rsidRPr="00AC4226">
        <w:t>by</w:t>
      </w:r>
      <w:r w:rsidRPr="00AC4226">
        <w:t xml:space="preserve"> a horde of jackals.</w:t>
      </w:r>
    </w:p>
    <w:p w14:paraId="5A4C24E3" w14:textId="77777777" w:rsidR="00E9400C" w:rsidRPr="00AC4226" w:rsidRDefault="00E9400C" w:rsidP="007C105A">
      <w:pPr>
        <w:pStyle w:val="S16S"/>
      </w:pPr>
      <w:r w:rsidRPr="00AC4226">
        <w:rPr>
          <w:cs/>
        </w:rPr>
        <w:t>अप्रकम्प्य</w:t>
      </w:r>
      <w:r w:rsidRPr="00AC4226">
        <w:t>-</w:t>
      </w:r>
      <w:r w:rsidRPr="00AC4226">
        <w:rPr>
          <w:cs/>
        </w:rPr>
        <w:t>वपुषं सुरासुरैः सिंह</w:t>
      </w:r>
      <w:r w:rsidRPr="00AC4226">
        <w:t>-</w:t>
      </w:r>
      <w:r w:rsidRPr="00AC4226">
        <w:rPr>
          <w:cs/>
        </w:rPr>
        <w:t>संहननमेनमुन्नतम्</w:t>
      </w:r>
      <w:r w:rsidR="00D766AC" w:rsidRPr="00AC4226">
        <w:rPr>
          <w:cs/>
        </w:rPr>
        <w:t>।</w:t>
      </w:r>
      <w:r w:rsidR="002A5300" w:rsidRPr="00AC4226">
        <w:rPr>
          <w:cs/>
        </w:rPr>
        <w:br/>
      </w:r>
      <w:r w:rsidRPr="00AC4226">
        <w:rPr>
          <w:cs/>
        </w:rPr>
        <w:t>प्राप्तमात्म</w:t>
      </w:r>
      <w:r w:rsidRPr="00AC4226">
        <w:t>-</w:t>
      </w:r>
      <w:r w:rsidR="007B22A5">
        <w:rPr>
          <w:cs/>
        </w:rPr>
        <w:t>नगरान</w:t>
      </w:r>
      <w:r w:rsidR="007B22A5">
        <w:rPr>
          <w:rFonts w:hint="cs"/>
          <w:cs/>
        </w:rPr>
        <w:t>्ति</w:t>
      </w:r>
      <w:r w:rsidRPr="00AC4226">
        <w:rPr>
          <w:cs/>
        </w:rPr>
        <w:t>कं नृपः प्रेक्ष्य सौध</w:t>
      </w:r>
      <w:r w:rsidRPr="00AC4226">
        <w:t>-</w:t>
      </w:r>
      <w:r w:rsidRPr="00AC4226">
        <w:rPr>
          <w:cs/>
        </w:rPr>
        <w:t>शिखरे स्थितो</w:t>
      </w:r>
      <w:r w:rsidR="007A4C1E" w:rsidRPr="00AC4226">
        <w:rPr>
          <w:cs/>
        </w:rPr>
        <w:t>ऽ</w:t>
      </w:r>
      <w:r w:rsidRPr="00AC4226">
        <w:rPr>
          <w:cs/>
        </w:rPr>
        <w:t>ब्रवीत्</w:t>
      </w:r>
      <w:r w:rsidR="00D766AC" w:rsidRPr="00AC4226">
        <w:rPr>
          <w:cs/>
        </w:rPr>
        <w:t>॥</w:t>
      </w:r>
      <w:r w:rsidR="00297E59" w:rsidRPr="00AC4226">
        <w:rPr>
          <w:cs/>
        </w:rPr>
        <w:t>10-</w:t>
      </w:r>
      <w:r w:rsidRPr="00AC4226">
        <w:t>14</w:t>
      </w:r>
      <w:r w:rsidR="0051754E" w:rsidRPr="00AC4226">
        <w:rPr>
          <w:cs/>
        </w:rPr>
        <w:t>॥</w:t>
      </w:r>
    </w:p>
    <w:p w14:paraId="362FF2E7" w14:textId="77777777" w:rsidR="00370F9F" w:rsidRPr="00AC4226" w:rsidRDefault="00370F9F" w:rsidP="00EC4553">
      <w:pPr>
        <w:pStyle w:val="EngText"/>
      </w:pPr>
      <w:r w:rsidRPr="00AC4226">
        <w:t>10-14. The Turkish ruler seeing from the top-floor of his mansion the imposing (long-armed), graceful Acharya hard to be moved even by deities and demons approaching his city premises, spoke thus:</w:t>
      </w:r>
    </w:p>
    <w:p w14:paraId="68866AF9" w14:textId="77777777" w:rsidR="00E9400C" w:rsidRPr="00AC4226" w:rsidRDefault="00E9400C" w:rsidP="007C105A">
      <w:pPr>
        <w:pStyle w:val="S16S"/>
      </w:pPr>
      <w:r w:rsidRPr="00AC4226">
        <w:rPr>
          <w:cs/>
        </w:rPr>
        <w:lastRenderedPageBreak/>
        <w:t>रिपु</w:t>
      </w:r>
      <w:r w:rsidRPr="00AC4226">
        <w:t>-</w:t>
      </w:r>
      <w:r w:rsidRPr="00AC4226">
        <w:rPr>
          <w:cs/>
        </w:rPr>
        <w:t>नृप</w:t>
      </w:r>
      <w:r w:rsidRPr="00AC4226">
        <w:t>-</w:t>
      </w:r>
      <w:r w:rsidRPr="00AC4226">
        <w:rPr>
          <w:cs/>
        </w:rPr>
        <w:t>प्रणिधि</w:t>
      </w:r>
      <w:r w:rsidRPr="00AC4226">
        <w:t>-</w:t>
      </w:r>
      <w:r w:rsidRPr="00AC4226">
        <w:rPr>
          <w:cs/>
        </w:rPr>
        <w:t>प्रति</w:t>
      </w:r>
      <w:r w:rsidRPr="00AC4226">
        <w:t>-</w:t>
      </w:r>
      <w:r w:rsidRPr="00AC4226">
        <w:rPr>
          <w:cs/>
        </w:rPr>
        <w:t>शङ्कया पथित</w:t>
      </w:r>
      <w:r w:rsidRPr="00AC4226">
        <w:t>-</w:t>
      </w:r>
      <w:r w:rsidRPr="00AC4226">
        <w:rPr>
          <w:cs/>
        </w:rPr>
        <w:t>पाटन</w:t>
      </w:r>
      <w:r w:rsidRPr="00AC4226">
        <w:t>-</w:t>
      </w:r>
      <w:r w:rsidRPr="00AC4226">
        <w:rPr>
          <w:cs/>
        </w:rPr>
        <w:t>कर्मणि दीक्षितैः</w:t>
      </w:r>
      <w:r w:rsidR="002A5300" w:rsidRPr="00AC4226">
        <w:rPr>
          <w:cs/>
        </w:rPr>
        <w:t>।</w:t>
      </w:r>
      <w:r w:rsidR="002A5300" w:rsidRPr="00AC4226">
        <w:rPr>
          <w:cs/>
        </w:rPr>
        <w:br/>
      </w:r>
      <w:r w:rsidRPr="00AC4226">
        <w:rPr>
          <w:cs/>
        </w:rPr>
        <w:t>सु</w:t>
      </w:r>
      <w:r w:rsidRPr="00AC4226">
        <w:t>-</w:t>
      </w:r>
      <w:r w:rsidRPr="00AC4226">
        <w:rPr>
          <w:cs/>
        </w:rPr>
        <w:t>मुख मे पुर</w:t>
      </w:r>
      <w:r w:rsidR="007B22A5">
        <w:rPr>
          <w:rFonts w:hint="cs"/>
          <w:cs/>
        </w:rPr>
        <w:t>ु</w:t>
      </w:r>
      <w:r w:rsidR="007B22A5">
        <w:rPr>
          <w:cs/>
        </w:rPr>
        <w:t>शैः प</w:t>
      </w:r>
      <w:r w:rsidRPr="00AC4226">
        <w:rPr>
          <w:cs/>
        </w:rPr>
        <w:t>रुशैः कथं यम</w:t>
      </w:r>
      <w:r w:rsidRPr="00AC4226">
        <w:t>-</w:t>
      </w:r>
      <w:r w:rsidRPr="00AC4226">
        <w:rPr>
          <w:cs/>
        </w:rPr>
        <w:t>भटैरिव नासि विहिंसितः</w:t>
      </w:r>
      <w:r w:rsidR="00D766AC" w:rsidRPr="00AC4226">
        <w:rPr>
          <w:cs/>
        </w:rPr>
        <w:t>॥</w:t>
      </w:r>
      <w:r w:rsidR="00297E59" w:rsidRPr="00AC4226">
        <w:rPr>
          <w:cs/>
        </w:rPr>
        <w:t>10-</w:t>
      </w:r>
      <w:r w:rsidRPr="00AC4226">
        <w:t>15</w:t>
      </w:r>
      <w:r w:rsidR="0051754E" w:rsidRPr="00AC4226">
        <w:rPr>
          <w:cs/>
        </w:rPr>
        <w:t>॥</w:t>
      </w:r>
    </w:p>
    <w:p w14:paraId="07C2B13F" w14:textId="77777777" w:rsidR="00370F9F" w:rsidRPr="00AC4226" w:rsidRDefault="00370F9F" w:rsidP="00EC4553">
      <w:pPr>
        <w:pStyle w:val="EngText"/>
      </w:pPr>
      <w:r w:rsidRPr="00AC4226">
        <w:t xml:space="preserve">10-15. ‘Oh, pleasing Saint! It is really strange that you are not slain by my savage soldiers, </w:t>
      </w:r>
      <w:r w:rsidR="0080499C">
        <w:t>merciless as the messengers of d</w:t>
      </w:r>
      <w:r w:rsidRPr="00AC4226">
        <w:t>eath, specialized in pestering the passers-by suspecting them to be enemy-spies</w:t>
      </w:r>
      <w:r w:rsidR="0080499C">
        <w:t>.</w:t>
      </w:r>
      <w:r w:rsidRPr="00AC4226">
        <w:t>’</w:t>
      </w:r>
    </w:p>
    <w:p w14:paraId="531668BF" w14:textId="77777777" w:rsidR="00E9400C" w:rsidRPr="00AC4226" w:rsidRDefault="00E9400C" w:rsidP="007C105A">
      <w:pPr>
        <w:pStyle w:val="S16S"/>
      </w:pPr>
      <w:r w:rsidRPr="00AC4226">
        <w:rPr>
          <w:cs/>
        </w:rPr>
        <w:t>आप्लव</w:t>
      </w:r>
      <w:r w:rsidRPr="00AC4226">
        <w:t>-</w:t>
      </w:r>
      <w:r w:rsidRPr="00AC4226">
        <w:rPr>
          <w:cs/>
        </w:rPr>
        <w:t>देव</w:t>
      </w:r>
      <w:r w:rsidRPr="00AC4226">
        <w:t>-</w:t>
      </w:r>
      <w:r w:rsidRPr="00AC4226">
        <w:rPr>
          <w:cs/>
        </w:rPr>
        <w:t>नदी</w:t>
      </w:r>
      <w:r w:rsidRPr="00AC4226">
        <w:t>-</w:t>
      </w:r>
      <w:r w:rsidRPr="00AC4226">
        <w:rPr>
          <w:cs/>
        </w:rPr>
        <w:t>तरणं ते हन्त कथं च चिकीर्षसि किं त्वम्</w:t>
      </w:r>
      <w:r w:rsidR="00D766AC" w:rsidRPr="00AC4226">
        <w:rPr>
          <w:cs/>
        </w:rPr>
        <w:t>।</w:t>
      </w:r>
      <w:r w:rsidR="002A5300" w:rsidRPr="00AC4226">
        <w:rPr>
          <w:cs/>
        </w:rPr>
        <w:br/>
      </w:r>
      <w:r w:rsidR="007B22A5">
        <w:rPr>
          <w:cs/>
        </w:rPr>
        <w:t>तं निगदन्तमिति</w:t>
      </w:r>
      <w:r w:rsidRPr="00AC4226">
        <w:t>-</w:t>
      </w:r>
      <w:r w:rsidRPr="00AC4226">
        <w:rPr>
          <w:cs/>
        </w:rPr>
        <w:t>प्रभृतीह स्मा</w:t>
      </w:r>
      <w:r w:rsidR="007A4C1E" w:rsidRPr="00AC4226">
        <w:rPr>
          <w:cs/>
        </w:rPr>
        <w:t>ऽ</w:t>
      </w:r>
      <w:r w:rsidRPr="00AC4226">
        <w:rPr>
          <w:cs/>
        </w:rPr>
        <w:t>ह महा</w:t>
      </w:r>
      <w:r w:rsidRPr="00AC4226">
        <w:t>-</w:t>
      </w:r>
      <w:r w:rsidRPr="00AC4226">
        <w:rPr>
          <w:cs/>
        </w:rPr>
        <w:t>पुरुशोत्तम</w:t>
      </w:r>
      <w:r w:rsidRPr="00AC4226">
        <w:t>-</w:t>
      </w:r>
      <w:r w:rsidRPr="00AC4226">
        <w:rPr>
          <w:cs/>
        </w:rPr>
        <w:t>दासः</w:t>
      </w:r>
      <w:r w:rsidR="00D766AC" w:rsidRPr="00AC4226">
        <w:rPr>
          <w:cs/>
        </w:rPr>
        <w:t>॥</w:t>
      </w:r>
      <w:r w:rsidR="00297E59" w:rsidRPr="00AC4226">
        <w:rPr>
          <w:cs/>
        </w:rPr>
        <w:t>10-</w:t>
      </w:r>
      <w:r w:rsidRPr="00AC4226">
        <w:t>16</w:t>
      </w:r>
      <w:r w:rsidR="0051754E" w:rsidRPr="00AC4226">
        <w:rPr>
          <w:cs/>
        </w:rPr>
        <w:t>॥</w:t>
      </w:r>
    </w:p>
    <w:p w14:paraId="1DBD3D55" w14:textId="77777777" w:rsidR="00370F9F" w:rsidRPr="00AC4226" w:rsidRDefault="00370F9F" w:rsidP="00EC4553">
      <w:pPr>
        <w:pStyle w:val="EngText"/>
      </w:pPr>
      <w:r w:rsidRPr="00AC4226">
        <w:t>10-16. Oh hallowed sage! How could you get ov</w:t>
      </w:r>
      <w:r w:rsidR="00594955" w:rsidRPr="00AC4226">
        <w:t>er (cross the river) without a gadget (</w:t>
      </w:r>
      <w:r w:rsidRPr="00AC4226">
        <w:t>boat)? What is your task on hand (wish to do)?</w:t>
      </w:r>
      <w:r w:rsidR="008D4ECA" w:rsidRPr="00AC4226">
        <w:t xml:space="preserve"> Madhwacharya, the staunch devotee of the supreme Lord Vishnu being so questioned, thus replied:</w:t>
      </w:r>
    </w:p>
    <w:p w14:paraId="7FE6A677" w14:textId="77777777" w:rsidR="00E9400C" w:rsidRPr="00AC4226" w:rsidRDefault="00E9400C" w:rsidP="007C105A">
      <w:pPr>
        <w:pStyle w:val="S16S"/>
      </w:pPr>
      <w:r w:rsidRPr="00AC4226">
        <w:rPr>
          <w:cs/>
        </w:rPr>
        <w:t>यो</w:t>
      </w:r>
      <w:r w:rsidR="007A4C1E" w:rsidRPr="00AC4226">
        <w:rPr>
          <w:cs/>
        </w:rPr>
        <w:t>ऽ</w:t>
      </w:r>
      <w:r w:rsidRPr="00AC4226">
        <w:rPr>
          <w:cs/>
        </w:rPr>
        <w:t>सौ देवो विश्व</w:t>
      </w:r>
      <w:r w:rsidRPr="00AC4226">
        <w:t>-</w:t>
      </w:r>
      <w:r w:rsidRPr="00AC4226">
        <w:rPr>
          <w:cs/>
        </w:rPr>
        <w:t>दीपः प्रदीप्तः कुर्मः सर्वं तत्</w:t>
      </w:r>
      <w:r w:rsidRPr="00AC4226">
        <w:t>-</w:t>
      </w:r>
      <w:r w:rsidRPr="00AC4226">
        <w:rPr>
          <w:cs/>
        </w:rPr>
        <w:t>परानु</w:t>
      </w:r>
      <w:r w:rsidRPr="00AC4226">
        <w:t>-</w:t>
      </w:r>
      <w:r w:rsidRPr="00AC4226">
        <w:rPr>
          <w:cs/>
        </w:rPr>
        <w:t>ग्रहेण</w:t>
      </w:r>
      <w:r w:rsidR="00D766AC" w:rsidRPr="00AC4226">
        <w:rPr>
          <w:cs/>
        </w:rPr>
        <w:t>।</w:t>
      </w:r>
      <w:r w:rsidR="002A5300" w:rsidRPr="00AC4226">
        <w:rPr>
          <w:cs/>
        </w:rPr>
        <w:br/>
      </w:r>
      <w:r w:rsidRPr="00AC4226">
        <w:rPr>
          <w:cs/>
        </w:rPr>
        <w:t>यामस्तावत् तूर्णमाशामुदीचीम् इत्याद्यं तद्</w:t>
      </w:r>
      <w:r w:rsidRPr="00AC4226">
        <w:t>-</w:t>
      </w:r>
      <w:r w:rsidRPr="00AC4226">
        <w:rPr>
          <w:cs/>
        </w:rPr>
        <w:t>भाषया चित्र</w:t>
      </w:r>
      <w:r w:rsidRPr="00AC4226">
        <w:t>-</w:t>
      </w:r>
      <w:r w:rsidRPr="00AC4226">
        <w:rPr>
          <w:cs/>
        </w:rPr>
        <w:t>वाक्यम्</w:t>
      </w:r>
      <w:r w:rsidR="00D766AC" w:rsidRPr="00AC4226">
        <w:rPr>
          <w:cs/>
        </w:rPr>
        <w:t>॥</w:t>
      </w:r>
      <w:r w:rsidR="00297E59" w:rsidRPr="00AC4226">
        <w:rPr>
          <w:cs/>
        </w:rPr>
        <w:t>10-</w:t>
      </w:r>
      <w:r w:rsidRPr="00AC4226">
        <w:t>17</w:t>
      </w:r>
      <w:r w:rsidR="0051754E" w:rsidRPr="00AC4226">
        <w:rPr>
          <w:cs/>
        </w:rPr>
        <w:t>॥</w:t>
      </w:r>
    </w:p>
    <w:p w14:paraId="4E8D1319" w14:textId="77777777" w:rsidR="008D4ECA" w:rsidRPr="00AC4226" w:rsidRDefault="008D4ECA" w:rsidP="00EC4553">
      <w:pPr>
        <w:pStyle w:val="EngText"/>
      </w:pPr>
      <w:r w:rsidRPr="00AC4226">
        <w:t xml:space="preserve">10-17. (Madhwacharya surprisingly enough answered in </w:t>
      </w:r>
      <w:r w:rsidR="00594955" w:rsidRPr="00AC4226">
        <w:t>Persian</w:t>
      </w:r>
      <w:r w:rsidRPr="00AC4226">
        <w:t>) ‘</w:t>
      </w:r>
      <w:r w:rsidR="00594955" w:rsidRPr="00AC4226">
        <w:t>we</w:t>
      </w:r>
      <w:r w:rsidRPr="00AC4226">
        <w:t xml:space="preserve"> work up such super-human miracles with the exquisite grace of the resplendent God, who illumines the entire universe with his brilliance: We intend to move to the north, forthwith’.</w:t>
      </w:r>
    </w:p>
    <w:p w14:paraId="15228744" w14:textId="77777777" w:rsidR="00E9400C" w:rsidRPr="00AC4226" w:rsidRDefault="00E9400C" w:rsidP="007C105A">
      <w:pPr>
        <w:pStyle w:val="S16S"/>
      </w:pPr>
      <w:r w:rsidRPr="00AC4226">
        <w:rPr>
          <w:cs/>
        </w:rPr>
        <w:t>गाम्भीर्यं धृतिमुरु</w:t>
      </w:r>
      <w:r w:rsidRPr="00AC4226">
        <w:t>-</w:t>
      </w:r>
      <w:r w:rsidRPr="00AC4226">
        <w:rPr>
          <w:cs/>
        </w:rPr>
        <w:t>वीर्यमार्य</w:t>
      </w:r>
      <w:r w:rsidRPr="00AC4226">
        <w:t>-</w:t>
      </w:r>
      <w:r w:rsidRPr="00AC4226">
        <w:rPr>
          <w:cs/>
        </w:rPr>
        <w:t>भावं तेजो</w:t>
      </w:r>
      <w:r w:rsidR="007A4C1E" w:rsidRPr="00AC4226">
        <w:rPr>
          <w:cs/>
        </w:rPr>
        <w:t>ऽ</w:t>
      </w:r>
      <w:r w:rsidR="007B22A5">
        <w:rPr>
          <w:cs/>
        </w:rPr>
        <w:t>ग्र्यं गिर</w:t>
      </w:r>
      <w:r w:rsidRPr="00AC4226">
        <w:rPr>
          <w:cs/>
        </w:rPr>
        <w:t>मपि देश</w:t>
      </w:r>
      <w:r w:rsidRPr="00AC4226">
        <w:t>-</w:t>
      </w:r>
      <w:r w:rsidRPr="00AC4226">
        <w:rPr>
          <w:cs/>
        </w:rPr>
        <w:t>काल</w:t>
      </w:r>
      <w:r w:rsidRPr="00AC4226">
        <w:t>-</w:t>
      </w:r>
      <w:r w:rsidRPr="00AC4226">
        <w:rPr>
          <w:cs/>
        </w:rPr>
        <w:t>युक्ताम्</w:t>
      </w:r>
      <w:r w:rsidR="00D766AC" w:rsidRPr="00AC4226">
        <w:rPr>
          <w:cs/>
        </w:rPr>
        <w:t>।</w:t>
      </w:r>
      <w:r w:rsidR="002A5300" w:rsidRPr="00AC4226">
        <w:rPr>
          <w:cs/>
        </w:rPr>
        <w:br/>
      </w:r>
      <w:r w:rsidRPr="00AC4226">
        <w:rPr>
          <w:cs/>
        </w:rPr>
        <w:t>राज</w:t>
      </w:r>
      <w:r w:rsidR="007B22A5">
        <w:rPr>
          <w:rFonts w:hint="cs"/>
          <w:cs/>
        </w:rPr>
        <w:t>ा</w:t>
      </w:r>
      <w:r w:rsidR="007A4C1E" w:rsidRPr="00AC4226">
        <w:rPr>
          <w:cs/>
        </w:rPr>
        <w:t>ऽ</w:t>
      </w:r>
      <w:r w:rsidRPr="00AC4226">
        <w:rPr>
          <w:cs/>
        </w:rPr>
        <w:t>स्य स्फ</w:t>
      </w:r>
      <w:r w:rsidR="007B22A5">
        <w:rPr>
          <w:rFonts w:hint="cs"/>
          <w:cs/>
        </w:rPr>
        <w:t>ु</w:t>
      </w:r>
      <w:r w:rsidRPr="00AC4226">
        <w:rPr>
          <w:cs/>
        </w:rPr>
        <w:t>टम</w:t>
      </w:r>
      <w:r w:rsidR="007B22A5">
        <w:rPr>
          <w:rFonts w:hint="cs"/>
          <w:cs/>
        </w:rPr>
        <w:t>ु</w:t>
      </w:r>
      <w:r w:rsidRPr="00AC4226">
        <w:rPr>
          <w:cs/>
        </w:rPr>
        <w:t>प</w:t>
      </w:r>
      <w:r w:rsidRPr="00AC4226">
        <w:t>-</w:t>
      </w:r>
      <w:r w:rsidRPr="00AC4226">
        <w:rPr>
          <w:cs/>
        </w:rPr>
        <w:t>लभ्य विस्मितो</w:t>
      </w:r>
      <w:r w:rsidR="007A4C1E" w:rsidRPr="00AC4226">
        <w:rPr>
          <w:cs/>
        </w:rPr>
        <w:t>ऽ</w:t>
      </w:r>
      <w:r w:rsidR="007B22A5">
        <w:rPr>
          <w:cs/>
        </w:rPr>
        <w:t>स्मै राज्यार्धं सपदि समर्पय</w:t>
      </w:r>
      <w:r w:rsidR="007B22A5">
        <w:rPr>
          <w:rFonts w:hint="cs"/>
          <w:cs/>
        </w:rPr>
        <w:t>ाम्</w:t>
      </w:r>
      <w:r w:rsidRPr="00AC4226">
        <w:rPr>
          <w:cs/>
        </w:rPr>
        <w:t>बभूव</w:t>
      </w:r>
      <w:r w:rsidR="00D766AC" w:rsidRPr="00AC4226">
        <w:rPr>
          <w:cs/>
        </w:rPr>
        <w:t>॥</w:t>
      </w:r>
      <w:r w:rsidR="00297E59" w:rsidRPr="00AC4226">
        <w:rPr>
          <w:cs/>
        </w:rPr>
        <w:t>10-</w:t>
      </w:r>
      <w:r w:rsidRPr="00AC4226">
        <w:t>18</w:t>
      </w:r>
    </w:p>
    <w:p w14:paraId="68AC05BB" w14:textId="77777777" w:rsidR="008D4ECA" w:rsidRPr="00AC4226" w:rsidRDefault="008D4ECA" w:rsidP="00EC4553">
      <w:pPr>
        <w:pStyle w:val="EngText"/>
      </w:pPr>
      <w:r w:rsidRPr="00AC4226">
        <w:t>10-18. Stunned with this marvel of Madhwacharya the King greatly realizing the solemnity, intrepidity, magnificence, erudition, dignified conduct, resplendence and apposite talk (in keeping with the time and place) readily parted with half of his kingdom.</w:t>
      </w:r>
    </w:p>
    <w:p w14:paraId="2A64C275" w14:textId="77777777" w:rsidR="00E9400C" w:rsidRPr="00AC4226" w:rsidRDefault="00E9400C" w:rsidP="00EC5086">
      <w:pPr>
        <w:pStyle w:val="S14S1"/>
      </w:pPr>
      <w:r w:rsidRPr="00AC4226">
        <w:rPr>
          <w:cs/>
        </w:rPr>
        <w:t>दण्डार्ह</w:t>
      </w:r>
      <w:r w:rsidRPr="00AC4226">
        <w:t>-</w:t>
      </w:r>
      <w:r w:rsidRPr="00AC4226">
        <w:rPr>
          <w:cs/>
        </w:rPr>
        <w:t>बुद्धि</w:t>
      </w:r>
      <w:r w:rsidRPr="00AC4226">
        <w:t>-</w:t>
      </w:r>
      <w:r w:rsidRPr="00AC4226">
        <w:rPr>
          <w:cs/>
        </w:rPr>
        <w:t>विषयोनृप</w:t>
      </w:r>
      <w:r w:rsidRPr="00AC4226">
        <w:t>-</w:t>
      </w:r>
      <w:r w:rsidRPr="00AC4226">
        <w:rPr>
          <w:cs/>
        </w:rPr>
        <w:t>पूरुषाणां राज्यार्ह</w:t>
      </w:r>
      <w:r w:rsidRPr="00AC4226">
        <w:t>-</w:t>
      </w:r>
      <w:r w:rsidRPr="00AC4226">
        <w:rPr>
          <w:cs/>
        </w:rPr>
        <w:t>बुद्धि</w:t>
      </w:r>
      <w:r w:rsidRPr="00AC4226">
        <w:t>-</w:t>
      </w:r>
      <w:r w:rsidRPr="00AC4226">
        <w:rPr>
          <w:cs/>
        </w:rPr>
        <w:t>विषयो</w:t>
      </w:r>
      <w:r w:rsidR="007A4C1E" w:rsidRPr="00AC4226">
        <w:rPr>
          <w:cs/>
        </w:rPr>
        <w:t>ऽ</w:t>
      </w:r>
      <w:r w:rsidRPr="00AC4226">
        <w:rPr>
          <w:cs/>
        </w:rPr>
        <w:t>भवदित्थमेषः</w:t>
      </w:r>
      <w:r w:rsidR="00D766AC" w:rsidRPr="00AC4226">
        <w:rPr>
          <w:cs/>
        </w:rPr>
        <w:t>।</w:t>
      </w:r>
      <w:r w:rsidR="002A5300" w:rsidRPr="00AC4226">
        <w:rPr>
          <w:cs/>
        </w:rPr>
        <w:br/>
      </w:r>
      <w:r w:rsidRPr="00AC4226">
        <w:rPr>
          <w:cs/>
        </w:rPr>
        <w:t>नीतिं प्रकाशयितुमेव विपत्सु कार्य</w:t>
      </w:r>
      <w:r w:rsidR="003A68BF">
        <w:rPr>
          <w:rFonts w:hint="cs"/>
          <w:cs/>
        </w:rPr>
        <w:t>ां</w:t>
      </w:r>
      <w:r w:rsidRPr="00AC4226">
        <w:rPr>
          <w:cs/>
        </w:rPr>
        <w:t xml:space="preserve"> गन्तुं प्रभुः प्रसभतो</w:t>
      </w:r>
      <w:r w:rsidR="007A4C1E" w:rsidRPr="00AC4226">
        <w:rPr>
          <w:cs/>
        </w:rPr>
        <w:t>ऽ</w:t>
      </w:r>
      <w:r w:rsidRPr="00AC4226">
        <w:rPr>
          <w:cs/>
        </w:rPr>
        <w:t>पि तथा व्यधात् सः</w:t>
      </w:r>
      <w:r w:rsidR="003A68BF">
        <w:rPr>
          <w:rFonts w:hint="cs"/>
          <w:cs/>
        </w:rPr>
        <w:t>॥</w:t>
      </w:r>
      <w:r w:rsidR="00297E59" w:rsidRPr="00AC4226">
        <w:rPr>
          <w:cs/>
        </w:rPr>
        <w:t>10-</w:t>
      </w:r>
      <w:r w:rsidRPr="00AC4226">
        <w:t>19</w:t>
      </w:r>
      <w:r w:rsidR="007B22A5">
        <w:rPr>
          <w:rFonts w:hint="cs"/>
          <w:cs/>
        </w:rPr>
        <w:t>॥</w:t>
      </w:r>
    </w:p>
    <w:p w14:paraId="7684CF14" w14:textId="77777777" w:rsidR="008D4ECA" w:rsidRPr="00AC4226" w:rsidRDefault="008D4ECA" w:rsidP="00EC4553">
      <w:pPr>
        <w:pStyle w:val="EngText"/>
      </w:pPr>
      <w:r w:rsidRPr="00AC4226">
        <w:t xml:space="preserve">10-19. Madhwacharya deemed by the soldiers as fit for slaughter (being suspected as an enemy-spy) was realised by the </w:t>
      </w:r>
      <w:r w:rsidR="00594955" w:rsidRPr="00AC4226">
        <w:t>distinguished</w:t>
      </w:r>
      <w:r w:rsidRPr="00AC4226">
        <w:t xml:space="preserve"> ruler (as a celebrated celestial</w:t>
      </w:r>
      <w:r w:rsidR="00594955" w:rsidRPr="00AC4226">
        <w:t>) deserving</w:t>
      </w:r>
      <w:r w:rsidRPr="00AC4226">
        <w:t xml:space="preserve"> half of his domain. The Acharya, though potent to push ahead with force conducted himself (in a civil manner) to lay down a </w:t>
      </w:r>
      <w:r w:rsidR="00594955" w:rsidRPr="00AC4226">
        <w:t>distinctly</w:t>
      </w:r>
      <w:r w:rsidRPr="00AC4226">
        <w:t xml:space="preserve"> lesson for his disciples to copy in times of distress.</w:t>
      </w:r>
    </w:p>
    <w:p w14:paraId="60092488" w14:textId="77777777" w:rsidR="00E9400C" w:rsidRPr="00AC4226" w:rsidRDefault="00E9400C" w:rsidP="007C105A">
      <w:pPr>
        <w:pStyle w:val="S16S"/>
      </w:pPr>
      <w:r w:rsidRPr="00AC4226">
        <w:rPr>
          <w:cs/>
        </w:rPr>
        <w:lastRenderedPageBreak/>
        <w:t>कदाचिच्चोराणां निकरमवलोक्याभि</w:t>
      </w:r>
      <w:r w:rsidRPr="00AC4226">
        <w:t>-</w:t>
      </w:r>
      <w:r w:rsidRPr="00AC4226">
        <w:rPr>
          <w:cs/>
        </w:rPr>
        <w:t xml:space="preserve">पततां </w:t>
      </w:r>
      <w:r w:rsidR="00297E59" w:rsidRPr="00AC4226">
        <w:rPr>
          <w:cs/>
        </w:rPr>
        <w:br/>
      </w:r>
      <w:r w:rsidRPr="00AC4226">
        <w:rPr>
          <w:cs/>
        </w:rPr>
        <w:t>अवस्थाप्य स्वीयान् कर</w:t>
      </w:r>
      <w:r w:rsidRPr="00AC4226">
        <w:t>-</w:t>
      </w:r>
      <w:r w:rsidRPr="00AC4226">
        <w:rPr>
          <w:cs/>
        </w:rPr>
        <w:t>ग</w:t>
      </w:r>
      <w:r w:rsidRPr="00AC4226">
        <w:t>-</w:t>
      </w:r>
      <w:r w:rsidRPr="00AC4226">
        <w:rPr>
          <w:cs/>
        </w:rPr>
        <w:t>पट</w:t>
      </w:r>
      <w:r w:rsidRPr="00AC4226">
        <w:t>-</w:t>
      </w:r>
      <w:r w:rsidRPr="00AC4226">
        <w:rPr>
          <w:cs/>
        </w:rPr>
        <w:t>पिण्डार्थ</w:t>
      </w:r>
      <w:r w:rsidRPr="00AC4226">
        <w:t>-</w:t>
      </w:r>
      <w:r w:rsidRPr="00AC4226">
        <w:rPr>
          <w:cs/>
        </w:rPr>
        <w:t>मति</w:t>
      </w:r>
      <w:r w:rsidRPr="00AC4226">
        <w:t>-</w:t>
      </w:r>
      <w:r w:rsidRPr="00AC4226">
        <w:rPr>
          <w:cs/>
        </w:rPr>
        <w:t>कृत्</w:t>
      </w:r>
      <w:r w:rsidR="002A5300" w:rsidRPr="00AC4226">
        <w:rPr>
          <w:cs/>
        </w:rPr>
        <w:t>।</w:t>
      </w:r>
      <w:r w:rsidR="002A5300" w:rsidRPr="00AC4226">
        <w:rPr>
          <w:cs/>
        </w:rPr>
        <w:br/>
      </w:r>
      <w:r w:rsidRPr="00AC4226">
        <w:rPr>
          <w:cs/>
        </w:rPr>
        <w:t>चरन्नेतेष्वेतानथ मिथ इह</w:t>
      </w:r>
      <w:r w:rsidR="003A68BF">
        <w:rPr>
          <w:rFonts w:hint="cs"/>
          <w:cs/>
        </w:rPr>
        <w:t>ा</w:t>
      </w:r>
      <w:r w:rsidRPr="00AC4226">
        <w:rPr>
          <w:cs/>
        </w:rPr>
        <w:t xml:space="preserve">घातयदहो </w:t>
      </w:r>
      <w:r w:rsidR="00297E59" w:rsidRPr="00AC4226">
        <w:rPr>
          <w:cs/>
        </w:rPr>
        <w:br/>
      </w:r>
      <w:r w:rsidRPr="00AC4226">
        <w:rPr>
          <w:cs/>
        </w:rPr>
        <w:t>विभुः सम्मोह्य प्राग विजय इव संशप्तक</w:t>
      </w:r>
      <w:r w:rsidRPr="00AC4226">
        <w:t>-</w:t>
      </w:r>
      <w:r w:rsidRPr="00AC4226">
        <w:rPr>
          <w:cs/>
        </w:rPr>
        <w:t>गणान्</w:t>
      </w:r>
      <w:r w:rsidR="00D766AC" w:rsidRPr="00AC4226">
        <w:rPr>
          <w:cs/>
        </w:rPr>
        <w:t>॥</w:t>
      </w:r>
      <w:r w:rsidR="00297E59" w:rsidRPr="00AC4226">
        <w:rPr>
          <w:cs/>
        </w:rPr>
        <w:t>10-</w:t>
      </w:r>
      <w:r w:rsidRPr="00AC4226">
        <w:t>20</w:t>
      </w:r>
      <w:r w:rsidR="0051754E" w:rsidRPr="00AC4226">
        <w:rPr>
          <w:cs/>
        </w:rPr>
        <w:t>॥</w:t>
      </w:r>
    </w:p>
    <w:p w14:paraId="59CB4F65" w14:textId="77777777" w:rsidR="008D4ECA" w:rsidRPr="00AC4226" w:rsidRDefault="008D4ECA" w:rsidP="00EC4553">
      <w:pPr>
        <w:pStyle w:val="EngText"/>
      </w:pPr>
      <w:r w:rsidRPr="00AC4226">
        <w:t xml:space="preserve">10-20. Once, discerning a band of bandits intruding upon them, the mighty Madhwacharya, at will brushing aside his adherents on the safe side tripped hither and thither among the thieves with a lump of cloth in his hand to baffle them to believe that it contained their pelf, thus leading them to wrangle and slay each other in trying to snatch it, </w:t>
      </w:r>
      <w:r w:rsidR="00594955" w:rsidRPr="00AC4226">
        <w:t>like Arjuna</w:t>
      </w:r>
      <w:r w:rsidRPr="00AC4226">
        <w:t xml:space="preserve"> slaying the demons (Samsaptakas) with the Sammohana Missile.</w:t>
      </w:r>
    </w:p>
    <w:p w14:paraId="67B1B54C" w14:textId="77777777" w:rsidR="00E9400C" w:rsidRPr="00AC4226" w:rsidRDefault="00E9400C" w:rsidP="007C105A">
      <w:pPr>
        <w:pStyle w:val="S16S"/>
      </w:pPr>
      <w:r w:rsidRPr="00AC4226">
        <w:rPr>
          <w:cs/>
        </w:rPr>
        <w:t>अन्यत्र च चोरान् धन्य</w:t>
      </w:r>
      <w:r w:rsidRPr="00AC4226">
        <w:t>-</w:t>
      </w:r>
      <w:r w:rsidRPr="00AC4226">
        <w:rPr>
          <w:cs/>
        </w:rPr>
        <w:t>प्रवरो</w:t>
      </w:r>
      <w:r w:rsidR="007A4C1E" w:rsidRPr="00AC4226">
        <w:rPr>
          <w:cs/>
        </w:rPr>
        <w:t>ऽ</w:t>
      </w:r>
      <w:r w:rsidRPr="00AC4226">
        <w:rPr>
          <w:cs/>
        </w:rPr>
        <w:t>सौ शूरान् शत</w:t>
      </w:r>
      <w:r w:rsidRPr="00AC4226">
        <w:t>-</w:t>
      </w:r>
      <w:r w:rsidRPr="00AC4226">
        <w:rPr>
          <w:cs/>
        </w:rPr>
        <w:t>सङ्ख्यान् प्राप्तान् स्व</w:t>
      </w:r>
      <w:r w:rsidRPr="00AC4226">
        <w:t>-</w:t>
      </w:r>
      <w:r w:rsidRPr="00AC4226">
        <w:rPr>
          <w:cs/>
        </w:rPr>
        <w:t>जिघांसून्</w:t>
      </w:r>
      <w:r w:rsidR="00D766AC" w:rsidRPr="00AC4226">
        <w:rPr>
          <w:cs/>
        </w:rPr>
        <w:t>।</w:t>
      </w:r>
      <w:r w:rsidR="002A5300" w:rsidRPr="00AC4226">
        <w:rPr>
          <w:cs/>
        </w:rPr>
        <w:br/>
      </w:r>
      <w:r w:rsidRPr="00AC4226">
        <w:rPr>
          <w:cs/>
        </w:rPr>
        <w:t>एकेन तु शिष्येणा</w:t>
      </w:r>
      <w:r w:rsidR="007A4C1E" w:rsidRPr="00AC4226">
        <w:rPr>
          <w:cs/>
        </w:rPr>
        <w:t>ऽ</w:t>
      </w:r>
      <w:r w:rsidRPr="00AC4226">
        <w:rPr>
          <w:cs/>
        </w:rPr>
        <w:t>कृष्ट</w:t>
      </w:r>
      <w:r w:rsidRPr="00AC4226">
        <w:t>-</w:t>
      </w:r>
      <w:r w:rsidRPr="00AC4226">
        <w:rPr>
          <w:cs/>
        </w:rPr>
        <w:t>कुठारान् निस्ताडित</w:t>
      </w:r>
      <w:r w:rsidRPr="00AC4226">
        <w:t>-</w:t>
      </w:r>
      <w:r w:rsidRPr="00AC4226">
        <w:rPr>
          <w:cs/>
        </w:rPr>
        <w:t>यूथ्यानद्रावयत द्राक्</w:t>
      </w:r>
      <w:r w:rsidR="00D766AC" w:rsidRPr="00AC4226">
        <w:rPr>
          <w:cs/>
        </w:rPr>
        <w:t>॥</w:t>
      </w:r>
      <w:r w:rsidR="00297E59" w:rsidRPr="00AC4226">
        <w:rPr>
          <w:cs/>
        </w:rPr>
        <w:t>10-</w:t>
      </w:r>
      <w:r w:rsidRPr="00AC4226">
        <w:t>21</w:t>
      </w:r>
      <w:r w:rsidR="0051754E" w:rsidRPr="00AC4226">
        <w:rPr>
          <w:cs/>
        </w:rPr>
        <w:t>॥</w:t>
      </w:r>
    </w:p>
    <w:p w14:paraId="27851C1F" w14:textId="77777777" w:rsidR="008D4ECA" w:rsidRPr="00AC4226" w:rsidRDefault="008D4ECA" w:rsidP="00EC4553">
      <w:pPr>
        <w:pStyle w:val="EngText"/>
      </w:pPr>
      <w:r w:rsidRPr="00AC4226">
        <w:t xml:space="preserve">10-21. In another place when a crowd of valiant robbers numbering a hundred rushed to slaughter them, Madhwacharya, the Supreme among the blessed, forthwith put them to rout. He urged his lone disciple Upendratirtha to snatch their own axe and to heavily </w:t>
      </w:r>
      <w:r w:rsidR="004916BD" w:rsidRPr="00AC4226">
        <w:t>belabour</w:t>
      </w:r>
      <w:r w:rsidRPr="00AC4226">
        <w:t xml:space="preserve"> their leader with it. (Such is his glory!)</w:t>
      </w:r>
    </w:p>
    <w:p w14:paraId="3894A03D" w14:textId="77777777" w:rsidR="00E9400C" w:rsidRPr="00AC4226" w:rsidRDefault="00E9400C" w:rsidP="007C105A">
      <w:pPr>
        <w:pStyle w:val="S16S"/>
      </w:pPr>
      <w:r w:rsidRPr="00AC4226">
        <w:rPr>
          <w:cs/>
        </w:rPr>
        <w:t>क्वचिच्छिला</w:t>
      </w:r>
      <w:r w:rsidRPr="00AC4226">
        <w:t>-</w:t>
      </w:r>
      <w:r w:rsidRPr="00AC4226">
        <w:rPr>
          <w:cs/>
        </w:rPr>
        <w:t>च्छटा</w:t>
      </w:r>
      <w:r w:rsidRPr="00AC4226">
        <w:t>-</w:t>
      </w:r>
      <w:r w:rsidRPr="00AC4226">
        <w:rPr>
          <w:cs/>
        </w:rPr>
        <w:t>भ्रमादमुं स</w:t>
      </w:r>
      <w:r w:rsidRPr="00AC4226">
        <w:t>-</w:t>
      </w:r>
      <w:r w:rsidRPr="00AC4226">
        <w:rPr>
          <w:cs/>
        </w:rPr>
        <w:t>सङ्घमत्यजन्</w:t>
      </w:r>
      <w:r w:rsidR="00D766AC" w:rsidRPr="00AC4226">
        <w:rPr>
          <w:cs/>
        </w:rPr>
        <w:t>।</w:t>
      </w:r>
      <w:r w:rsidR="002A5300" w:rsidRPr="00AC4226">
        <w:rPr>
          <w:cs/>
        </w:rPr>
        <w:br/>
      </w:r>
      <w:r w:rsidRPr="00AC4226">
        <w:rPr>
          <w:cs/>
        </w:rPr>
        <w:t>आवेक्ष्य दस्यवः पुनः कुतूहलात् तमानमन्</w:t>
      </w:r>
      <w:r w:rsidR="00D766AC" w:rsidRPr="00AC4226">
        <w:rPr>
          <w:cs/>
        </w:rPr>
        <w:t>॥</w:t>
      </w:r>
      <w:r w:rsidR="00297E59" w:rsidRPr="00AC4226">
        <w:rPr>
          <w:cs/>
        </w:rPr>
        <w:t>10-</w:t>
      </w:r>
      <w:r w:rsidRPr="00AC4226">
        <w:t>22</w:t>
      </w:r>
      <w:r w:rsidR="00297E59" w:rsidRPr="00AC4226">
        <w:rPr>
          <w:cs/>
        </w:rPr>
        <w:t>॥</w:t>
      </w:r>
    </w:p>
    <w:p w14:paraId="38D408DF" w14:textId="77777777" w:rsidR="008D4ECA" w:rsidRPr="00AC4226" w:rsidRDefault="008D4ECA" w:rsidP="00EC4553">
      <w:pPr>
        <w:pStyle w:val="EngText"/>
      </w:pPr>
      <w:r w:rsidRPr="00AC4226">
        <w:t>10-22. In one place when some burglars intended to assault the Acharya along with his followers, he let them go suffering an illusion that they were some blocks of stone and again on seeing them as human beings, (experiencing a change of heart) they laid themselves low before them with reverence. This is another miracle of the master.</w:t>
      </w:r>
    </w:p>
    <w:p w14:paraId="39651C24" w14:textId="77777777" w:rsidR="00E9400C" w:rsidRPr="00AC4226" w:rsidRDefault="00E9400C" w:rsidP="007C105A">
      <w:pPr>
        <w:pStyle w:val="S16S"/>
      </w:pPr>
      <w:r w:rsidRPr="00AC4226">
        <w:rPr>
          <w:cs/>
        </w:rPr>
        <w:t>सत्योच्छेदे सेच्छ</w:t>
      </w:r>
      <w:r w:rsidR="003A68BF">
        <w:rPr>
          <w:rFonts w:hint="cs"/>
          <w:cs/>
        </w:rPr>
        <w:t>पा</w:t>
      </w:r>
      <w:r w:rsidRPr="00AC4226">
        <w:rPr>
          <w:cs/>
        </w:rPr>
        <w:t>तं व्याघ्राकारं दैत्य</w:t>
      </w:r>
      <w:r w:rsidRPr="00AC4226">
        <w:t>-</w:t>
      </w:r>
      <w:r w:rsidRPr="00AC4226">
        <w:rPr>
          <w:cs/>
        </w:rPr>
        <w:t>व्याघ्रम्</w:t>
      </w:r>
      <w:r w:rsidR="00D766AC" w:rsidRPr="00AC4226">
        <w:rPr>
          <w:cs/>
        </w:rPr>
        <w:t>।</w:t>
      </w:r>
      <w:r w:rsidR="002A5300" w:rsidRPr="00AC4226">
        <w:rPr>
          <w:cs/>
        </w:rPr>
        <w:br/>
      </w:r>
      <w:r w:rsidRPr="00AC4226">
        <w:rPr>
          <w:cs/>
        </w:rPr>
        <w:t>प्राळेयाद्रेः प्रान्ते प्राज्ञः पाणेर्लीला</w:t>
      </w:r>
      <w:r w:rsidRPr="00AC4226">
        <w:t>-</w:t>
      </w:r>
      <w:r w:rsidRPr="00AC4226">
        <w:rPr>
          <w:cs/>
        </w:rPr>
        <w:t>लेशेना</w:t>
      </w:r>
      <w:r w:rsidR="007A4C1E" w:rsidRPr="00AC4226">
        <w:rPr>
          <w:cs/>
        </w:rPr>
        <w:t>ऽ</w:t>
      </w:r>
      <w:r w:rsidRPr="00AC4226">
        <w:rPr>
          <w:cs/>
        </w:rPr>
        <w:t>स्यत्</w:t>
      </w:r>
      <w:r w:rsidR="00D766AC" w:rsidRPr="00AC4226">
        <w:rPr>
          <w:cs/>
        </w:rPr>
        <w:t>॥</w:t>
      </w:r>
      <w:r w:rsidR="00297E59" w:rsidRPr="00AC4226">
        <w:rPr>
          <w:cs/>
        </w:rPr>
        <w:t>10-</w:t>
      </w:r>
      <w:r w:rsidRPr="00AC4226">
        <w:t>23</w:t>
      </w:r>
      <w:r w:rsidR="00EC5086">
        <w:rPr>
          <w:rFonts w:hint="cs"/>
          <w:cs/>
        </w:rPr>
        <w:t>॥</w:t>
      </w:r>
    </w:p>
    <w:p w14:paraId="76F575B4" w14:textId="77777777" w:rsidR="00B02811" w:rsidRPr="00AC4226" w:rsidRDefault="00B02811" w:rsidP="00EC4553">
      <w:pPr>
        <w:pStyle w:val="EngText"/>
      </w:pPr>
      <w:r w:rsidRPr="00AC4226">
        <w:t xml:space="preserve">10-23. The omniscient Acharya moving in the precincts of the Himalayas hurled down a fierce demon (rushing speedily) in the shape of </w:t>
      </w:r>
      <w:r w:rsidR="00594955" w:rsidRPr="00AC4226">
        <w:t>ferocious</w:t>
      </w:r>
      <w:r w:rsidRPr="00AC4226">
        <w:t xml:space="preserve"> tiger with a keen desire to slay his disciple Satyatirtha (carrying </w:t>
      </w:r>
      <w:r w:rsidR="00594955" w:rsidRPr="00AC4226">
        <w:t>the sacred</w:t>
      </w:r>
      <w:r w:rsidRPr="00AC4226">
        <w:t xml:space="preserve"> small chest containing the images of Gods and Saligrama Stones), with a light pat </w:t>
      </w:r>
      <w:r w:rsidRPr="00AC4226">
        <w:lastRenderedPageBreak/>
        <w:t>of his (sinewy</w:t>
      </w:r>
      <w:r w:rsidR="00594955" w:rsidRPr="00AC4226">
        <w:t>) palm</w:t>
      </w:r>
      <w:r w:rsidRPr="00AC4226">
        <w:t>. (</w:t>
      </w:r>
      <w:r w:rsidR="00594955" w:rsidRPr="00AC4226">
        <w:t>Such</w:t>
      </w:r>
      <w:r w:rsidRPr="00AC4226">
        <w:t xml:space="preserve"> in the </w:t>
      </w:r>
      <w:r w:rsidR="004916BD" w:rsidRPr="00AC4226">
        <w:t>vigour</w:t>
      </w:r>
      <w:r w:rsidRPr="00AC4226">
        <w:t xml:space="preserve"> of his might and as such he </w:t>
      </w:r>
      <w:r w:rsidR="00594955" w:rsidRPr="00AC4226">
        <w:t>will</w:t>
      </w:r>
      <w:r w:rsidRPr="00AC4226">
        <w:t xml:space="preserve"> drive out with extreme ease, the distress of devotees.</w:t>
      </w:r>
      <w:r w:rsidR="005B51C7">
        <w:t>)</w:t>
      </w:r>
    </w:p>
    <w:p w14:paraId="41B1786C" w14:textId="77777777" w:rsidR="00E9400C" w:rsidRPr="00AC4226" w:rsidRDefault="00E9400C" w:rsidP="007C105A">
      <w:pPr>
        <w:pStyle w:val="S16S"/>
      </w:pPr>
      <w:r w:rsidRPr="00AC4226">
        <w:rPr>
          <w:cs/>
        </w:rPr>
        <w:t>प्राप स नारायणतः शुद्ध</w:t>
      </w:r>
      <w:r w:rsidRPr="00AC4226">
        <w:t>-</w:t>
      </w:r>
      <w:r w:rsidRPr="00AC4226">
        <w:rPr>
          <w:cs/>
        </w:rPr>
        <w:t>शिलात्म</w:t>
      </w:r>
      <w:r w:rsidRPr="00AC4226">
        <w:t>-</w:t>
      </w:r>
      <w:r w:rsidRPr="00AC4226">
        <w:rPr>
          <w:cs/>
        </w:rPr>
        <w:t>प्रतिमाः</w:t>
      </w:r>
      <w:r w:rsidR="00D766AC" w:rsidRPr="00AC4226">
        <w:rPr>
          <w:cs/>
        </w:rPr>
        <w:t>।</w:t>
      </w:r>
      <w:r w:rsidR="002A5300" w:rsidRPr="00AC4226">
        <w:rPr>
          <w:cs/>
        </w:rPr>
        <w:br/>
      </w:r>
      <w:r w:rsidRPr="00AC4226">
        <w:rPr>
          <w:cs/>
        </w:rPr>
        <w:t>यासु स पद्मा</w:t>
      </w:r>
      <w:r w:rsidRPr="00AC4226">
        <w:t>-</w:t>
      </w:r>
      <w:r w:rsidRPr="00AC4226">
        <w:rPr>
          <w:cs/>
        </w:rPr>
        <w:t>सहितो दोष्यहितः सन्निहितः</w:t>
      </w:r>
      <w:r w:rsidR="00D766AC" w:rsidRPr="00AC4226">
        <w:rPr>
          <w:cs/>
        </w:rPr>
        <w:t>॥</w:t>
      </w:r>
      <w:r w:rsidR="00297E59" w:rsidRPr="00AC4226">
        <w:rPr>
          <w:cs/>
        </w:rPr>
        <w:t>10-</w:t>
      </w:r>
      <w:r w:rsidRPr="00AC4226">
        <w:t>24</w:t>
      </w:r>
      <w:r w:rsidR="0051754E" w:rsidRPr="00AC4226">
        <w:rPr>
          <w:cs/>
        </w:rPr>
        <w:t>॥</w:t>
      </w:r>
    </w:p>
    <w:p w14:paraId="50658ECA" w14:textId="77777777" w:rsidR="00B02811" w:rsidRPr="00AC4226" w:rsidRDefault="00B02811" w:rsidP="00EC4553">
      <w:pPr>
        <w:pStyle w:val="EngText"/>
      </w:pPr>
      <w:r w:rsidRPr="00AC4226">
        <w:t xml:space="preserve">10-24. The Acharya </w:t>
      </w:r>
      <w:r w:rsidR="005B51C7">
        <w:t>was blessed by Lord Vedavyasa (</w:t>
      </w:r>
      <w:r w:rsidRPr="00AC4226">
        <w:t xml:space="preserve">another embodiment of Lord Narayana) at North Badari with </w:t>
      </w:r>
      <w:r w:rsidR="00594955" w:rsidRPr="00AC4226">
        <w:t>sacred</w:t>
      </w:r>
      <w:r w:rsidR="005B51C7">
        <w:t xml:space="preserve"> stone images (</w:t>
      </w:r>
      <w:r w:rsidRPr="00AC4226">
        <w:t>the famed Vyas</w:t>
      </w:r>
      <w:r w:rsidR="005B51C7">
        <w:t>a</w:t>
      </w:r>
      <w:r w:rsidRPr="00AC4226">
        <w:t>-Must</w:t>
      </w:r>
      <w:r w:rsidR="005B51C7">
        <w:t>i</w:t>
      </w:r>
      <w:r w:rsidRPr="00AC4226">
        <w:t>) in the form of eight fistful Sand-</w:t>
      </w:r>
      <w:r w:rsidR="00594955" w:rsidRPr="00AC4226">
        <w:t>lumps</w:t>
      </w:r>
      <w:r w:rsidRPr="00AC4226">
        <w:t xml:space="preserve"> where Lord Narayana, the </w:t>
      </w:r>
      <w:r w:rsidR="00594955" w:rsidRPr="00AC4226">
        <w:t>eternal</w:t>
      </w:r>
      <w:r w:rsidRPr="00AC4226">
        <w:t xml:space="preserve"> foe of the God-despisers is ever-present with his consort Goddess Lakshmi.</w:t>
      </w:r>
    </w:p>
    <w:p w14:paraId="6323C721" w14:textId="77777777" w:rsidR="00E9400C" w:rsidRPr="00AC4226" w:rsidRDefault="00E9400C" w:rsidP="007C105A">
      <w:pPr>
        <w:pStyle w:val="S16S"/>
      </w:pPr>
      <w:r w:rsidRPr="00AC4226">
        <w:rPr>
          <w:cs/>
        </w:rPr>
        <w:t>पाराशर्यः पर</w:t>
      </w:r>
      <w:r w:rsidRPr="00AC4226">
        <w:t>-</w:t>
      </w:r>
      <w:r w:rsidRPr="00AC4226">
        <w:rPr>
          <w:cs/>
        </w:rPr>
        <w:t>तत्व</w:t>
      </w:r>
      <w:r w:rsidRPr="00AC4226">
        <w:t>-</w:t>
      </w:r>
      <w:r w:rsidRPr="00AC4226">
        <w:rPr>
          <w:cs/>
        </w:rPr>
        <w:t>प्रसिद्ध्यै तात्पर्यार्थं परमं भारतस्य</w:t>
      </w:r>
      <w:r w:rsidR="002A5300" w:rsidRPr="00AC4226">
        <w:rPr>
          <w:cs/>
        </w:rPr>
        <w:t>।</w:t>
      </w:r>
      <w:r w:rsidR="002A5300" w:rsidRPr="00AC4226">
        <w:rPr>
          <w:cs/>
        </w:rPr>
        <w:br/>
      </w:r>
      <w:r w:rsidRPr="00AC4226">
        <w:rPr>
          <w:cs/>
        </w:rPr>
        <w:t>व्यक्तुं वक्तुं नियुनक्ति स्म साक्षाद् एनं धन्यं भुवने मन्यमानः</w:t>
      </w:r>
      <w:r w:rsidR="00D766AC" w:rsidRPr="00AC4226">
        <w:rPr>
          <w:cs/>
        </w:rPr>
        <w:t>॥</w:t>
      </w:r>
      <w:r w:rsidR="00297E59" w:rsidRPr="00AC4226">
        <w:rPr>
          <w:cs/>
        </w:rPr>
        <w:t>10-</w:t>
      </w:r>
      <w:r w:rsidRPr="00AC4226">
        <w:t>25</w:t>
      </w:r>
      <w:r w:rsidR="0051754E" w:rsidRPr="00AC4226">
        <w:rPr>
          <w:cs/>
        </w:rPr>
        <w:t>॥</w:t>
      </w:r>
    </w:p>
    <w:p w14:paraId="6E9B1E78" w14:textId="77777777" w:rsidR="00B02811" w:rsidRPr="00AC4226" w:rsidRDefault="00B02811" w:rsidP="00EC4553">
      <w:pPr>
        <w:pStyle w:val="EngText"/>
      </w:pPr>
      <w:r w:rsidRPr="00AC4226">
        <w:t>10-25. Lord Vedavyasa (son of sage Parashara) knowing Madhwacharya (the incarnation of Lord Vayu) as the most competent among the selfless few in the universe assigned the task of propagating the real nature of Para-Tatwa (Supreme divine) by expounding clearly the purport of the great epic Mahabharata.</w:t>
      </w:r>
    </w:p>
    <w:p w14:paraId="4FECC77F" w14:textId="77777777" w:rsidR="00E9400C" w:rsidRPr="00AC4226" w:rsidRDefault="00E9400C" w:rsidP="007C105A">
      <w:pPr>
        <w:pStyle w:val="S16S"/>
      </w:pPr>
      <w:r w:rsidRPr="00AC4226">
        <w:rPr>
          <w:cs/>
        </w:rPr>
        <w:t>तीर्थेषु तीर्थेषु च सौ</w:t>
      </w:r>
      <w:r w:rsidR="003A68BF">
        <w:rPr>
          <w:rFonts w:hint="cs"/>
          <w:cs/>
        </w:rPr>
        <w:t>ख्य</w:t>
      </w:r>
      <w:r w:rsidRPr="00AC4226">
        <w:t>-</w:t>
      </w:r>
      <w:r w:rsidRPr="00AC4226">
        <w:rPr>
          <w:cs/>
        </w:rPr>
        <w:t>तीर्थः क्षेत्रेषु</w:t>
      </w:r>
      <w:r w:rsidR="003A68BF">
        <w:rPr>
          <w:rFonts w:hint="cs"/>
          <w:cs/>
        </w:rPr>
        <w:t xml:space="preserve"> च</w:t>
      </w:r>
      <w:r w:rsidRPr="00AC4226">
        <w:rPr>
          <w:cs/>
        </w:rPr>
        <w:t xml:space="preserve"> क्षेत्र</w:t>
      </w:r>
      <w:r w:rsidRPr="00AC4226">
        <w:t>-</w:t>
      </w:r>
      <w:r w:rsidRPr="00AC4226">
        <w:rPr>
          <w:cs/>
        </w:rPr>
        <w:t>विदां वरिष्टः</w:t>
      </w:r>
      <w:r w:rsidR="002A5300" w:rsidRPr="00AC4226">
        <w:rPr>
          <w:cs/>
        </w:rPr>
        <w:t>।</w:t>
      </w:r>
      <w:r w:rsidR="002A5300" w:rsidRPr="00AC4226">
        <w:rPr>
          <w:cs/>
        </w:rPr>
        <w:br/>
      </w:r>
      <w:r w:rsidRPr="00AC4226">
        <w:rPr>
          <w:cs/>
        </w:rPr>
        <w:t>गोविन्दमावन्द्य सह</w:t>
      </w:r>
      <w:r w:rsidR="003A68BF">
        <w:rPr>
          <w:rFonts w:hint="cs"/>
          <w:cs/>
        </w:rPr>
        <w:t>ा</w:t>
      </w:r>
      <w:r w:rsidRPr="00AC4226">
        <w:rPr>
          <w:cs/>
        </w:rPr>
        <w:t>नु</w:t>
      </w:r>
      <w:r w:rsidR="003A68BF">
        <w:rPr>
          <w:rFonts w:hint="cs"/>
          <w:cs/>
        </w:rPr>
        <w:t>गो</w:t>
      </w:r>
      <w:r w:rsidR="007A4C1E" w:rsidRPr="00AC4226">
        <w:rPr>
          <w:cs/>
        </w:rPr>
        <w:t>ऽ</w:t>
      </w:r>
      <w:r w:rsidRPr="00AC4226">
        <w:rPr>
          <w:cs/>
        </w:rPr>
        <w:t>गाद् गङ्गां पुनस्तुङ्ग</w:t>
      </w:r>
      <w:r w:rsidRPr="00AC4226">
        <w:t>-</w:t>
      </w:r>
      <w:r w:rsidRPr="00AC4226">
        <w:rPr>
          <w:cs/>
        </w:rPr>
        <w:t>तरङ्ग</w:t>
      </w:r>
      <w:r w:rsidRPr="00AC4226">
        <w:t>-</w:t>
      </w:r>
      <w:r w:rsidRPr="00AC4226">
        <w:rPr>
          <w:cs/>
        </w:rPr>
        <w:t>मालाम्</w:t>
      </w:r>
      <w:r w:rsidR="00D766AC" w:rsidRPr="00AC4226">
        <w:rPr>
          <w:cs/>
        </w:rPr>
        <w:t>॥</w:t>
      </w:r>
      <w:r w:rsidR="00297E59" w:rsidRPr="00AC4226">
        <w:rPr>
          <w:cs/>
        </w:rPr>
        <w:t>10-</w:t>
      </w:r>
      <w:r w:rsidRPr="00AC4226">
        <w:t>26</w:t>
      </w:r>
      <w:r w:rsidR="0051754E" w:rsidRPr="00AC4226">
        <w:rPr>
          <w:cs/>
        </w:rPr>
        <w:t>॥</w:t>
      </w:r>
    </w:p>
    <w:p w14:paraId="49AE2E2D" w14:textId="77777777" w:rsidR="00B02811" w:rsidRPr="00AC4226" w:rsidRDefault="00B02811" w:rsidP="00EC4553">
      <w:pPr>
        <w:pStyle w:val="EngText"/>
      </w:pPr>
      <w:r w:rsidRPr="00AC4226">
        <w:t xml:space="preserve">10-26. </w:t>
      </w:r>
      <w:r w:rsidR="00A3471A">
        <w:t>Anandatirtha</w:t>
      </w:r>
      <w:r w:rsidRPr="00AC4226">
        <w:t xml:space="preserve">, the Supreme among the </w:t>
      </w:r>
      <w:r w:rsidR="005B51C7">
        <w:t>s</w:t>
      </w:r>
      <w:r w:rsidR="00594955" w:rsidRPr="00AC4226">
        <w:t>oul</w:t>
      </w:r>
      <w:r w:rsidR="005B51C7">
        <w:t>s</w:t>
      </w:r>
      <w:r w:rsidRPr="00AC4226">
        <w:t>, knowing the hallowed regions saluted the varied images of Lord Narayana w</w:t>
      </w:r>
      <w:r w:rsidR="005B51C7">
        <w:t>ith intense devotion in all holy</w:t>
      </w:r>
      <w:r w:rsidRPr="00AC4226">
        <w:t xml:space="preserve"> lakes and sacred </w:t>
      </w:r>
      <w:r w:rsidR="00594955" w:rsidRPr="00AC4226">
        <w:t>spots</w:t>
      </w:r>
      <w:r w:rsidRPr="00AC4226">
        <w:t xml:space="preserve"> (like Kurukshetra) on his way again from Badari to the celestial Ganges with her rows of high rising billows.</w:t>
      </w:r>
    </w:p>
    <w:p w14:paraId="3A2E426C" w14:textId="77777777" w:rsidR="00E9400C" w:rsidRPr="00AC4226" w:rsidRDefault="00E9400C" w:rsidP="007C105A">
      <w:pPr>
        <w:pStyle w:val="S16S"/>
      </w:pPr>
      <w:r w:rsidRPr="00AC4226">
        <w:rPr>
          <w:cs/>
        </w:rPr>
        <w:t>प्लवैरपेतामवलोक्य सिन्धुं सरोज</w:t>
      </w:r>
      <w:r w:rsidRPr="00AC4226">
        <w:t>-</w:t>
      </w:r>
      <w:r w:rsidRPr="00AC4226">
        <w:rPr>
          <w:cs/>
        </w:rPr>
        <w:t>बन्धुं च तदा</w:t>
      </w:r>
      <w:r w:rsidR="007A4C1E" w:rsidRPr="00AC4226">
        <w:rPr>
          <w:cs/>
        </w:rPr>
        <w:t>ऽऽ</w:t>
      </w:r>
      <w:r w:rsidRPr="00AC4226">
        <w:rPr>
          <w:cs/>
        </w:rPr>
        <w:t>प्त</w:t>
      </w:r>
      <w:r w:rsidR="003A68BF">
        <w:rPr>
          <w:rFonts w:hint="cs"/>
          <w:cs/>
        </w:rPr>
        <w:t>-</w:t>
      </w:r>
      <w:r w:rsidRPr="00AC4226">
        <w:rPr>
          <w:cs/>
        </w:rPr>
        <w:t>सिन्धुम्</w:t>
      </w:r>
      <w:r w:rsidR="00D766AC" w:rsidRPr="00AC4226">
        <w:rPr>
          <w:cs/>
        </w:rPr>
        <w:t>।</w:t>
      </w:r>
      <w:r w:rsidR="002A5300" w:rsidRPr="00AC4226">
        <w:rPr>
          <w:cs/>
        </w:rPr>
        <w:br/>
      </w:r>
      <w:r w:rsidRPr="00AC4226">
        <w:rPr>
          <w:cs/>
        </w:rPr>
        <w:t>तटे निषण्णानधिकं विषण्णान् निरीक्ष्य शिष्यानतरत्  स एताम्</w:t>
      </w:r>
      <w:r w:rsidR="00D766AC" w:rsidRPr="00AC4226">
        <w:rPr>
          <w:cs/>
        </w:rPr>
        <w:t>॥</w:t>
      </w:r>
      <w:r w:rsidR="00297E59" w:rsidRPr="00AC4226">
        <w:rPr>
          <w:cs/>
        </w:rPr>
        <w:t>10-</w:t>
      </w:r>
      <w:r w:rsidRPr="00AC4226">
        <w:t>27</w:t>
      </w:r>
      <w:r w:rsidR="0051754E" w:rsidRPr="00AC4226">
        <w:rPr>
          <w:cs/>
        </w:rPr>
        <w:t>॥</w:t>
      </w:r>
    </w:p>
    <w:p w14:paraId="1BB70D6B" w14:textId="77777777" w:rsidR="00B02811" w:rsidRPr="00AC4226" w:rsidRDefault="00B02811" w:rsidP="00EC4553">
      <w:pPr>
        <w:pStyle w:val="EngText"/>
      </w:pPr>
      <w:r w:rsidRPr="00AC4226">
        <w:t xml:space="preserve">10-27. </w:t>
      </w:r>
      <w:r w:rsidR="00373AAC" w:rsidRPr="00AC4226">
        <w:t xml:space="preserve"> Madhwacharya seeing </w:t>
      </w:r>
      <w:r w:rsidR="005B51C7">
        <w:t xml:space="preserve">no ferries to take them to the </w:t>
      </w:r>
      <w:r w:rsidR="00373AAC" w:rsidRPr="00AC4226">
        <w:t>other side and further discerning his disciples squatting on the shore greatly distressed (being puzzled with the future course of action) crossed the river Ganges (with his yogic strength)</w:t>
      </w:r>
    </w:p>
    <w:p w14:paraId="588A6FBA" w14:textId="77777777" w:rsidR="00E9400C" w:rsidRPr="00AC4226" w:rsidRDefault="00E9400C" w:rsidP="007C105A">
      <w:pPr>
        <w:pStyle w:val="S16S"/>
      </w:pPr>
      <w:r w:rsidRPr="00AC4226">
        <w:rPr>
          <w:cs/>
        </w:rPr>
        <w:t>न वानरेन्द्रस्य विलङ्घिताब्धेः न वा नरेन्द्रस्य विहर्तुरस्याम्</w:t>
      </w:r>
      <w:r w:rsidR="00D766AC" w:rsidRPr="00AC4226">
        <w:rPr>
          <w:cs/>
        </w:rPr>
        <w:t>।</w:t>
      </w:r>
      <w:r w:rsidR="002A5300" w:rsidRPr="00AC4226">
        <w:rPr>
          <w:cs/>
        </w:rPr>
        <w:br/>
      </w:r>
      <w:r w:rsidRPr="00AC4226">
        <w:rPr>
          <w:cs/>
        </w:rPr>
        <w:t>इमे</w:t>
      </w:r>
      <w:r w:rsidR="007A4C1E" w:rsidRPr="00AC4226">
        <w:rPr>
          <w:cs/>
        </w:rPr>
        <w:t>ऽ</w:t>
      </w:r>
      <w:r w:rsidRPr="00AC4226">
        <w:rPr>
          <w:cs/>
        </w:rPr>
        <w:t>स्मरंस्तद्</w:t>
      </w:r>
      <w:r w:rsidRPr="00AC4226">
        <w:t>-</w:t>
      </w:r>
      <w:r w:rsidRPr="00AC4226">
        <w:rPr>
          <w:cs/>
        </w:rPr>
        <w:t>वपुषो</w:t>
      </w:r>
      <w:r w:rsidR="007A4C1E" w:rsidRPr="00AC4226">
        <w:rPr>
          <w:cs/>
        </w:rPr>
        <w:t>ऽ</w:t>
      </w:r>
      <w:r w:rsidRPr="00AC4226">
        <w:rPr>
          <w:cs/>
        </w:rPr>
        <w:t>न्यथ</w:t>
      </w:r>
      <w:r w:rsidR="003A68BF">
        <w:rPr>
          <w:rFonts w:hint="cs"/>
          <w:cs/>
        </w:rPr>
        <w:t>ा</w:t>
      </w:r>
      <w:r w:rsidR="007A4C1E" w:rsidRPr="00AC4226">
        <w:rPr>
          <w:cs/>
        </w:rPr>
        <w:t>ऽ</w:t>
      </w:r>
      <w:r w:rsidRPr="00AC4226">
        <w:rPr>
          <w:cs/>
        </w:rPr>
        <w:t>स्य शक्तस्य शङ्क्येत विपत् कथं तैः</w:t>
      </w:r>
      <w:r w:rsidR="00D766AC" w:rsidRPr="00AC4226">
        <w:rPr>
          <w:cs/>
        </w:rPr>
        <w:t>॥</w:t>
      </w:r>
      <w:r w:rsidR="00297E59" w:rsidRPr="00AC4226">
        <w:rPr>
          <w:cs/>
        </w:rPr>
        <w:t>10-</w:t>
      </w:r>
      <w:r w:rsidRPr="00AC4226">
        <w:t>28</w:t>
      </w:r>
      <w:r w:rsidR="0051754E" w:rsidRPr="00AC4226">
        <w:rPr>
          <w:cs/>
        </w:rPr>
        <w:t>॥</w:t>
      </w:r>
    </w:p>
    <w:p w14:paraId="51ED12B4" w14:textId="77777777" w:rsidR="00373AAC" w:rsidRPr="00AC4226" w:rsidRDefault="00373AAC" w:rsidP="00EC4553">
      <w:pPr>
        <w:pStyle w:val="EngText"/>
      </w:pPr>
      <w:r w:rsidRPr="00AC4226">
        <w:lastRenderedPageBreak/>
        <w:t xml:space="preserve">10-28. At this juncture, his disciples did not bring to mind the well-high impossible feat of (heroic) </w:t>
      </w:r>
      <w:r w:rsidR="00594955" w:rsidRPr="00AC4226">
        <w:t>Hanuman</w:t>
      </w:r>
      <w:r w:rsidRPr="00AC4226">
        <w:t xml:space="preserve"> courageously crossing the roaring </w:t>
      </w:r>
      <w:r w:rsidR="00594955" w:rsidRPr="00AC4226">
        <w:t>seas</w:t>
      </w:r>
      <w:r w:rsidRPr="00AC4226">
        <w:t xml:space="preserve"> or (brave) Bhimasena traversing the Ganges during his boyish sea-sports: otherwise (if they had remembered them and </w:t>
      </w:r>
      <w:r w:rsidR="00594955" w:rsidRPr="00AC4226">
        <w:t>realised</w:t>
      </w:r>
      <w:r w:rsidRPr="00AC4226">
        <w:t xml:space="preserve"> that their Acharya is the third incarnation of Lord Vayu) how could they apprehend any danger and doubt the inherent competence of the mighty Madhwacharya to wade through the waters?</w:t>
      </w:r>
    </w:p>
    <w:p w14:paraId="0EF35EF5" w14:textId="77777777" w:rsidR="00E9400C" w:rsidRPr="00AC4226" w:rsidRDefault="00E9400C" w:rsidP="007C105A">
      <w:pPr>
        <w:pStyle w:val="S16S"/>
      </w:pPr>
      <w:r w:rsidRPr="00AC4226">
        <w:rPr>
          <w:cs/>
        </w:rPr>
        <w:t>जगत्</w:t>
      </w:r>
      <w:r w:rsidRPr="00AC4226">
        <w:t>-</w:t>
      </w:r>
      <w:r w:rsidRPr="00AC4226">
        <w:rPr>
          <w:cs/>
        </w:rPr>
        <w:t>प्रदीपायित</w:t>
      </w:r>
      <w:r w:rsidRPr="00AC4226">
        <w:t>-</w:t>
      </w:r>
      <w:r w:rsidRPr="00AC4226">
        <w:rPr>
          <w:cs/>
        </w:rPr>
        <w:t>गो</w:t>
      </w:r>
      <w:r w:rsidRPr="00AC4226">
        <w:t>-</w:t>
      </w:r>
      <w:r w:rsidRPr="00AC4226">
        <w:rPr>
          <w:cs/>
        </w:rPr>
        <w:t>गणाढ्ये दिवाकरे मध्व</w:t>
      </w:r>
      <w:r w:rsidRPr="00AC4226">
        <w:t>-</w:t>
      </w:r>
      <w:r w:rsidRPr="00AC4226">
        <w:rPr>
          <w:cs/>
        </w:rPr>
        <w:t>दिवाकरे च</w:t>
      </w:r>
      <w:r w:rsidR="00D766AC" w:rsidRPr="00AC4226">
        <w:rPr>
          <w:cs/>
        </w:rPr>
        <w:t>।</w:t>
      </w:r>
      <w:r w:rsidR="002A5300" w:rsidRPr="00AC4226">
        <w:rPr>
          <w:cs/>
        </w:rPr>
        <w:br/>
      </w:r>
      <w:r w:rsidRPr="00AC4226">
        <w:rPr>
          <w:cs/>
        </w:rPr>
        <w:t>अव्यक्त</w:t>
      </w:r>
      <w:r w:rsidRPr="00AC4226">
        <w:t>-</w:t>
      </w:r>
      <w:r w:rsidRPr="00AC4226">
        <w:rPr>
          <w:cs/>
        </w:rPr>
        <w:t>रूपे श्रियमत्यजन् द्राक् सहाम्बुजैस्तन्नयनाम्बुजानि</w:t>
      </w:r>
      <w:r w:rsidR="00D766AC" w:rsidRPr="00AC4226">
        <w:rPr>
          <w:cs/>
        </w:rPr>
        <w:t>॥</w:t>
      </w:r>
      <w:r w:rsidR="00297E59" w:rsidRPr="00AC4226">
        <w:rPr>
          <w:cs/>
        </w:rPr>
        <w:t>10-</w:t>
      </w:r>
      <w:r w:rsidRPr="00AC4226">
        <w:t>29</w:t>
      </w:r>
      <w:r w:rsidR="0051754E" w:rsidRPr="00AC4226">
        <w:rPr>
          <w:cs/>
        </w:rPr>
        <w:t>॥</w:t>
      </w:r>
    </w:p>
    <w:p w14:paraId="298E8F22" w14:textId="77777777" w:rsidR="00373AAC" w:rsidRPr="00AC4226" w:rsidRDefault="00373AAC" w:rsidP="00EC4553">
      <w:pPr>
        <w:pStyle w:val="EngText"/>
      </w:pPr>
      <w:r w:rsidRPr="00AC4226">
        <w:t xml:space="preserve">10-29. Like the lotuses </w:t>
      </w:r>
      <w:r w:rsidR="00BA4B13">
        <w:t xml:space="preserve">losing </w:t>
      </w:r>
      <w:r w:rsidRPr="00AC4226">
        <w:t>their lustre when the Sun, the luminous lamp of the world sets, the disciples of Madhwacharya (who enlightens the universe with his treasure of profound words) were aggrieved, with their eyes faded on his immediate disappearance.</w:t>
      </w:r>
    </w:p>
    <w:p w14:paraId="5D15D2AF" w14:textId="77777777" w:rsidR="00E9400C" w:rsidRPr="00AC4226" w:rsidRDefault="00E9400C" w:rsidP="007C105A">
      <w:pPr>
        <w:pStyle w:val="S16S"/>
      </w:pPr>
      <w:r w:rsidRPr="00AC4226">
        <w:rPr>
          <w:cs/>
        </w:rPr>
        <w:t>पदं पशोर्वा विनता</w:t>
      </w:r>
      <w:r w:rsidRPr="00AC4226">
        <w:t>-</w:t>
      </w:r>
      <w:r w:rsidRPr="00AC4226">
        <w:rPr>
          <w:cs/>
        </w:rPr>
        <w:t>तनूजः तीर्त्वा नदीं तावददीन</w:t>
      </w:r>
      <w:r w:rsidRPr="00AC4226">
        <w:t>-</w:t>
      </w:r>
      <w:r w:rsidRPr="00AC4226">
        <w:rPr>
          <w:cs/>
        </w:rPr>
        <w:t>सत्त्वः</w:t>
      </w:r>
      <w:r w:rsidR="00D766AC" w:rsidRPr="00AC4226">
        <w:rPr>
          <w:cs/>
        </w:rPr>
        <w:t>।</w:t>
      </w:r>
      <w:r w:rsidR="002A5300" w:rsidRPr="00AC4226">
        <w:rPr>
          <w:cs/>
        </w:rPr>
        <w:br/>
      </w:r>
      <w:r w:rsidRPr="00AC4226">
        <w:rPr>
          <w:cs/>
        </w:rPr>
        <w:t>अनार्द्र</w:t>
      </w:r>
      <w:r w:rsidRPr="00AC4226">
        <w:t>-</w:t>
      </w:r>
      <w:r w:rsidRPr="00AC4226">
        <w:rPr>
          <w:cs/>
        </w:rPr>
        <w:t>वासाः स कुतूहलार्द्रैः नृदेव</w:t>
      </w:r>
      <w:r w:rsidRPr="00AC4226">
        <w:t>-</w:t>
      </w:r>
      <w:r w:rsidRPr="00AC4226">
        <w:rPr>
          <w:cs/>
        </w:rPr>
        <w:t>भूदेव</w:t>
      </w:r>
      <w:r w:rsidRPr="00AC4226">
        <w:t>-</w:t>
      </w:r>
      <w:r w:rsidRPr="00AC4226">
        <w:rPr>
          <w:cs/>
        </w:rPr>
        <w:t>मुख्यैर्ववन्दे</w:t>
      </w:r>
      <w:r w:rsidR="00D766AC" w:rsidRPr="00AC4226">
        <w:rPr>
          <w:cs/>
        </w:rPr>
        <w:t>॥</w:t>
      </w:r>
      <w:r w:rsidR="00297E59" w:rsidRPr="00AC4226">
        <w:rPr>
          <w:cs/>
        </w:rPr>
        <w:t>10-</w:t>
      </w:r>
      <w:r w:rsidRPr="00AC4226">
        <w:t>30</w:t>
      </w:r>
      <w:r w:rsidR="0051754E" w:rsidRPr="00AC4226">
        <w:rPr>
          <w:cs/>
        </w:rPr>
        <w:t>॥</w:t>
      </w:r>
    </w:p>
    <w:p w14:paraId="29405A6B" w14:textId="77777777" w:rsidR="00373AAC" w:rsidRPr="00AC4226" w:rsidRDefault="00373AAC" w:rsidP="00EC4553">
      <w:pPr>
        <w:pStyle w:val="EngText"/>
      </w:pPr>
      <w:r w:rsidRPr="00AC4226">
        <w:t xml:space="preserve">10-30. The King, the Brahmins and others standing on the shore, struck with surprise to see mighty Madhwacharya traverse the river with </w:t>
      </w:r>
      <w:r w:rsidR="00594955" w:rsidRPr="00AC4226">
        <w:t>extreme</w:t>
      </w:r>
      <w:r w:rsidRPr="00AC4226">
        <w:t xml:space="preserve"> ease with even his drapery not drenched (well versed in Jalastambhana art) like Garuda (the son of Vinuta) crossing leisurely with the steps of a cow, humbly bowed to him.</w:t>
      </w:r>
    </w:p>
    <w:p w14:paraId="24D9825B" w14:textId="77777777" w:rsidR="00E9400C" w:rsidRPr="00AC4226" w:rsidRDefault="00E9400C" w:rsidP="007C105A">
      <w:pPr>
        <w:pStyle w:val="S16S"/>
      </w:pPr>
      <w:r w:rsidRPr="00AC4226">
        <w:rPr>
          <w:cs/>
        </w:rPr>
        <w:t>भीतैररातेरतिमात्रमत्र न</w:t>
      </w:r>
      <w:r w:rsidRPr="00AC4226">
        <w:t>-</w:t>
      </w:r>
      <w:r w:rsidRPr="00AC4226">
        <w:rPr>
          <w:cs/>
        </w:rPr>
        <w:t>तारकैरप्यथ तारकैः सः</w:t>
      </w:r>
      <w:r w:rsidR="002A5300" w:rsidRPr="00AC4226">
        <w:rPr>
          <w:cs/>
        </w:rPr>
        <w:t>।</w:t>
      </w:r>
      <w:r w:rsidR="002A5300" w:rsidRPr="00AC4226">
        <w:rPr>
          <w:cs/>
        </w:rPr>
        <w:br/>
      </w:r>
      <w:r w:rsidRPr="00AC4226">
        <w:rPr>
          <w:cs/>
        </w:rPr>
        <w:t>स्व</w:t>
      </w:r>
      <w:r w:rsidRPr="00AC4226">
        <w:t>-</w:t>
      </w:r>
      <w:r w:rsidRPr="00AC4226">
        <w:rPr>
          <w:cs/>
        </w:rPr>
        <w:t>तेजसा विस्मित</w:t>
      </w:r>
      <w:r w:rsidRPr="00AC4226">
        <w:t>-</w:t>
      </w:r>
      <w:r w:rsidRPr="00AC4226">
        <w:rPr>
          <w:cs/>
        </w:rPr>
        <w:t>भूप</w:t>
      </w:r>
      <w:r w:rsidRPr="00AC4226">
        <w:t>-</w:t>
      </w:r>
      <w:r w:rsidRPr="00AC4226">
        <w:rPr>
          <w:cs/>
        </w:rPr>
        <w:t>नुन्नैः प्लवेन शिष्यान् निरतारयत् ताम्</w:t>
      </w:r>
      <w:r w:rsidR="00D766AC" w:rsidRPr="00AC4226">
        <w:rPr>
          <w:cs/>
        </w:rPr>
        <w:t>॥</w:t>
      </w:r>
      <w:r w:rsidR="00297E59" w:rsidRPr="00AC4226">
        <w:rPr>
          <w:cs/>
        </w:rPr>
        <w:t>10-</w:t>
      </w:r>
      <w:r w:rsidRPr="00AC4226">
        <w:t>31</w:t>
      </w:r>
      <w:r w:rsidR="0051754E" w:rsidRPr="00AC4226">
        <w:rPr>
          <w:cs/>
        </w:rPr>
        <w:t>॥</w:t>
      </w:r>
    </w:p>
    <w:p w14:paraId="476A9B79" w14:textId="77777777" w:rsidR="00373AAC" w:rsidRPr="00AC4226" w:rsidRDefault="00373AAC" w:rsidP="00EC4553">
      <w:pPr>
        <w:pStyle w:val="EngText"/>
      </w:pPr>
      <w:r w:rsidRPr="00AC4226">
        <w:t xml:space="preserve">10-31. Then, Madhwacharya </w:t>
      </w:r>
      <w:r w:rsidR="00594955" w:rsidRPr="00AC4226">
        <w:t>saw</w:t>
      </w:r>
      <w:r w:rsidRPr="00AC4226">
        <w:t xml:space="preserve"> his disciples (</w:t>
      </w:r>
      <w:r w:rsidR="00594955" w:rsidRPr="00AC4226">
        <w:t>waiting</w:t>
      </w:r>
      <w:r w:rsidRPr="00AC4226">
        <w:t xml:space="preserve"> on the other shore) being rowed through the Ganges in the boat, brought by the boat-man frightened to ferry for fear of foes but now being sent by startled </w:t>
      </w:r>
      <w:r w:rsidR="00594955" w:rsidRPr="00AC4226">
        <w:t>sovereign</w:t>
      </w:r>
      <w:r w:rsidRPr="00AC4226">
        <w:t xml:space="preserve"> subject to Acharya’s sway.</w:t>
      </w:r>
    </w:p>
    <w:p w14:paraId="5FDB568F" w14:textId="77777777" w:rsidR="00E9400C" w:rsidRPr="00AC4226" w:rsidRDefault="00E9400C" w:rsidP="007C105A">
      <w:pPr>
        <w:pStyle w:val="S16S"/>
      </w:pPr>
      <w:r w:rsidRPr="00AC4226">
        <w:rPr>
          <w:cs/>
        </w:rPr>
        <w:t>विशङ्कटम् स्व</w:t>
      </w:r>
      <w:r w:rsidRPr="00AC4226">
        <w:t>-</w:t>
      </w:r>
      <w:r w:rsidRPr="00AC4226">
        <w:rPr>
          <w:cs/>
        </w:rPr>
        <w:t>स्तट</w:t>
      </w:r>
      <w:r w:rsidR="003A68BF">
        <w:rPr>
          <w:rFonts w:hint="cs"/>
          <w:cs/>
        </w:rPr>
        <w:t>ि</w:t>
      </w:r>
      <w:r w:rsidRPr="00AC4226">
        <w:rPr>
          <w:cs/>
        </w:rPr>
        <w:t>नी</w:t>
      </w:r>
      <w:r w:rsidRPr="00AC4226">
        <w:t>-</w:t>
      </w:r>
      <w:r w:rsidRPr="00AC4226">
        <w:rPr>
          <w:cs/>
        </w:rPr>
        <w:t>तटं ते दीप</w:t>
      </w:r>
      <w:r w:rsidRPr="00AC4226">
        <w:t>-</w:t>
      </w:r>
      <w:r w:rsidR="003A68BF">
        <w:rPr>
          <w:cs/>
        </w:rPr>
        <w:t>प्रदीप्तं जनताभ</w:t>
      </w:r>
      <w:r w:rsidR="003A68BF">
        <w:rPr>
          <w:rFonts w:hint="cs"/>
          <w:cs/>
        </w:rPr>
        <w:t>ि</w:t>
      </w:r>
      <w:r w:rsidRPr="00AC4226">
        <w:rPr>
          <w:cs/>
        </w:rPr>
        <w:t>पूर्णम्</w:t>
      </w:r>
      <w:r w:rsidR="00D766AC" w:rsidRPr="00AC4226">
        <w:rPr>
          <w:cs/>
        </w:rPr>
        <w:t>।</w:t>
      </w:r>
      <w:r w:rsidR="002A5300" w:rsidRPr="00AC4226">
        <w:rPr>
          <w:cs/>
        </w:rPr>
        <w:br/>
      </w:r>
      <w:r w:rsidRPr="00AC4226">
        <w:rPr>
          <w:cs/>
        </w:rPr>
        <w:t>सञ्चोदयद्</w:t>
      </w:r>
      <w:r w:rsidRPr="00AC4226">
        <w:t>-</w:t>
      </w:r>
      <w:r w:rsidRPr="00AC4226">
        <w:rPr>
          <w:cs/>
        </w:rPr>
        <w:t>पण्डित</w:t>
      </w:r>
      <w:r w:rsidRPr="00AC4226">
        <w:t>-</w:t>
      </w:r>
      <w:r w:rsidRPr="00AC4226">
        <w:rPr>
          <w:cs/>
        </w:rPr>
        <w:t>मण्डलाढ्यं नाथावलोकोत् क</w:t>
      </w:r>
      <w:r w:rsidRPr="00AC4226">
        <w:t>-</w:t>
      </w:r>
      <w:r w:rsidRPr="00AC4226">
        <w:rPr>
          <w:cs/>
        </w:rPr>
        <w:t>हृदो</w:t>
      </w:r>
      <w:r w:rsidR="007A4C1E" w:rsidRPr="00AC4226">
        <w:rPr>
          <w:cs/>
        </w:rPr>
        <w:t>ऽ</w:t>
      </w:r>
      <w:r w:rsidRPr="00AC4226">
        <w:rPr>
          <w:cs/>
        </w:rPr>
        <w:t>भ्यपश्यन्</w:t>
      </w:r>
      <w:r w:rsidR="00D766AC" w:rsidRPr="00AC4226">
        <w:rPr>
          <w:cs/>
        </w:rPr>
        <w:t>॥</w:t>
      </w:r>
      <w:r w:rsidR="00297E59" w:rsidRPr="00AC4226">
        <w:rPr>
          <w:cs/>
        </w:rPr>
        <w:t>10-</w:t>
      </w:r>
      <w:r w:rsidRPr="00AC4226">
        <w:t>32</w:t>
      </w:r>
      <w:r w:rsidR="0051754E" w:rsidRPr="00AC4226">
        <w:rPr>
          <w:cs/>
        </w:rPr>
        <w:t>॥</w:t>
      </w:r>
    </w:p>
    <w:p w14:paraId="7C949179" w14:textId="77777777" w:rsidR="00373AAC" w:rsidRPr="00AC4226" w:rsidRDefault="00373AAC" w:rsidP="00EC4553">
      <w:pPr>
        <w:pStyle w:val="EngText"/>
      </w:pPr>
      <w:r w:rsidRPr="00AC4226">
        <w:t xml:space="preserve">10-32. The students of Madhwacharya </w:t>
      </w:r>
      <w:r w:rsidR="00594955" w:rsidRPr="00AC4226">
        <w:t>solicitous</w:t>
      </w:r>
      <w:r w:rsidRPr="00AC4226">
        <w:t xml:space="preserve"> of seeing their </w:t>
      </w:r>
      <w:r w:rsidR="00594955" w:rsidRPr="00AC4226">
        <w:t>master,</w:t>
      </w:r>
      <w:r w:rsidRPr="00AC4226">
        <w:t xml:space="preserve"> saw the broad bank of the celestial river (Ganges) beaming with lights and crowded </w:t>
      </w:r>
      <w:r w:rsidR="00594955" w:rsidRPr="00AC4226">
        <w:t>with people</w:t>
      </w:r>
      <w:r w:rsidRPr="00AC4226">
        <w:t xml:space="preserve"> and pundits putting forth their moot-points. (</w:t>
      </w:r>
      <w:r w:rsidR="00594955" w:rsidRPr="00AC4226">
        <w:t>Before</w:t>
      </w:r>
      <w:r w:rsidRPr="00AC4226">
        <w:t xml:space="preserve"> the Acharya).</w:t>
      </w:r>
    </w:p>
    <w:p w14:paraId="6A9DD3E1" w14:textId="77777777" w:rsidR="00E9400C" w:rsidRPr="00AC4226" w:rsidRDefault="00E9400C" w:rsidP="007C105A">
      <w:pPr>
        <w:pStyle w:val="S16S"/>
      </w:pPr>
      <w:r w:rsidRPr="00AC4226">
        <w:rPr>
          <w:cs/>
        </w:rPr>
        <w:lastRenderedPageBreak/>
        <w:t>आम्नायमाम्नाय</w:t>
      </w:r>
      <w:r w:rsidRPr="00AC4226">
        <w:t>-</w:t>
      </w:r>
      <w:r w:rsidRPr="00AC4226">
        <w:rPr>
          <w:cs/>
        </w:rPr>
        <w:t>विदां विदग्धं स</w:t>
      </w:r>
      <w:r w:rsidRPr="00AC4226">
        <w:t>-</w:t>
      </w:r>
      <w:r w:rsidRPr="00AC4226">
        <w:rPr>
          <w:cs/>
        </w:rPr>
        <w:t>भाव</w:t>
      </w:r>
      <w:r w:rsidRPr="00AC4226">
        <w:t>-</w:t>
      </w:r>
      <w:r w:rsidRPr="00AC4226">
        <w:rPr>
          <w:cs/>
        </w:rPr>
        <w:t>भेदं प्रवदन्तमत्र</w:t>
      </w:r>
      <w:r w:rsidR="00D766AC" w:rsidRPr="00AC4226">
        <w:rPr>
          <w:cs/>
        </w:rPr>
        <w:t>।</w:t>
      </w:r>
      <w:r w:rsidR="002A5300" w:rsidRPr="00AC4226">
        <w:rPr>
          <w:cs/>
        </w:rPr>
        <w:br/>
      </w:r>
      <w:r w:rsidRPr="00AC4226">
        <w:rPr>
          <w:cs/>
        </w:rPr>
        <w:t>द</w:t>
      </w:r>
      <w:r w:rsidR="003A68BF">
        <w:rPr>
          <w:cs/>
        </w:rPr>
        <w:t>ैव्यां</w:t>
      </w:r>
      <w:r w:rsidRPr="00AC4226">
        <w:rPr>
          <w:cs/>
        </w:rPr>
        <w:t xml:space="preserve"> सभायामिव पद्म</w:t>
      </w:r>
      <w:r w:rsidRPr="00AC4226">
        <w:t>-</w:t>
      </w:r>
      <w:r w:rsidRPr="00AC4226">
        <w:rPr>
          <w:cs/>
        </w:rPr>
        <w:t>योनिं प्रैक्षन्त साक्षात् सुख</w:t>
      </w:r>
      <w:r w:rsidRPr="00AC4226">
        <w:t>-</w:t>
      </w:r>
      <w:r w:rsidRPr="00AC4226">
        <w:rPr>
          <w:cs/>
        </w:rPr>
        <w:t>तीर्थमेते</w:t>
      </w:r>
      <w:r w:rsidR="00D766AC" w:rsidRPr="00AC4226">
        <w:rPr>
          <w:cs/>
        </w:rPr>
        <w:t>॥</w:t>
      </w:r>
      <w:r w:rsidR="00297E59" w:rsidRPr="00AC4226">
        <w:rPr>
          <w:cs/>
        </w:rPr>
        <w:t>10-</w:t>
      </w:r>
      <w:r w:rsidRPr="00AC4226">
        <w:t>33</w:t>
      </w:r>
      <w:r w:rsidR="0051754E" w:rsidRPr="00AC4226">
        <w:rPr>
          <w:cs/>
        </w:rPr>
        <w:t>॥</w:t>
      </w:r>
    </w:p>
    <w:p w14:paraId="43D64192" w14:textId="77777777" w:rsidR="00373AAC" w:rsidRPr="00AC4226" w:rsidRDefault="00373AAC" w:rsidP="00EC4553">
      <w:pPr>
        <w:pStyle w:val="EngText"/>
      </w:pPr>
      <w:r w:rsidRPr="00AC4226">
        <w:t xml:space="preserve">10-33. The disciples distinctly saw </w:t>
      </w:r>
      <w:r w:rsidR="00A3471A">
        <w:t>Anandatirtha</w:t>
      </w:r>
      <w:r w:rsidRPr="00AC4226">
        <w:t>, an authority among the knowers of Vedas seated in the assembly of scholars on the shore of the Ganges expounding the de</w:t>
      </w:r>
      <w:r w:rsidR="008B7B51" w:rsidRPr="00AC4226">
        <w:t xml:space="preserve">eper import of the esoteric Vedic </w:t>
      </w:r>
      <w:r w:rsidR="00594955" w:rsidRPr="00AC4226">
        <w:t>sentences</w:t>
      </w:r>
      <w:r w:rsidR="008B7B51" w:rsidRPr="00AC4226">
        <w:t xml:space="preserve">, beaming like (Chaturmukha) Brahma in the council of the celestials (a fitting </w:t>
      </w:r>
      <w:r w:rsidR="00594955" w:rsidRPr="00AC4226">
        <w:t>comparison</w:t>
      </w:r>
      <w:r w:rsidR="008B7B51" w:rsidRPr="00AC4226">
        <w:t xml:space="preserve"> and a tacit suggestion of the Acharya being the next Chaturmukha Brahma).</w:t>
      </w:r>
    </w:p>
    <w:p w14:paraId="0D9E47EC" w14:textId="77777777" w:rsidR="00E9400C" w:rsidRPr="00AC4226" w:rsidRDefault="00E9400C" w:rsidP="007C105A">
      <w:pPr>
        <w:pStyle w:val="S16S"/>
      </w:pPr>
      <w:r w:rsidRPr="00AC4226">
        <w:rPr>
          <w:cs/>
        </w:rPr>
        <w:t>प्राप्तस्ततो हस्तिन</w:t>
      </w:r>
      <w:r w:rsidRPr="00AC4226">
        <w:t>-</w:t>
      </w:r>
      <w:r w:rsidRPr="00AC4226">
        <w:rPr>
          <w:cs/>
        </w:rPr>
        <w:t>राज</w:t>
      </w:r>
      <w:r w:rsidRPr="00AC4226">
        <w:t>-</w:t>
      </w:r>
      <w:r w:rsidRPr="00AC4226">
        <w:rPr>
          <w:cs/>
        </w:rPr>
        <w:t>धानीं मासानुवासेह स वास</w:t>
      </w:r>
      <w:r w:rsidRPr="00AC4226">
        <w:t>-</w:t>
      </w:r>
      <w:r w:rsidRPr="00AC4226">
        <w:rPr>
          <w:cs/>
        </w:rPr>
        <w:t>योग्यान्</w:t>
      </w:r>
      <w:r w:rsidR="00D766AC" w:rsidRPr="00AC4226">
        <w:rPr>
          <w:cs/>
        </w:rPr>
        <w:t>।</w:t>
      </w:r>
      <w:r w:rsidR="002A5300" w:rsidRPr="00AC4226">
        <w:rPr>
          <w:cs/>
        </w:rPr>
        <w:br/>
      </w:r>
      <w:r w:rsidRPr="00AC4226">
        <w:rPr>
          <w:cs/>
        </w:rPr>
        <w:t>मठान्तरे</w:t>
      </w:r>
      <w:r w:rsidR="007A4C1E" w:rsidRPr="00AC4226">
        <w:rPr>
          <w:cs/>
        </w:rPr>
        <w:t>ऽ</w:t>
      </w:r>
      <w:r w:rsidRPr="00AC4226">
        <w:rPr>
          <w:cs/>
        </w:rPr>
        <w:t>नन्त</w:t>
      </w:r>
      <w:r w:rsidRPr="00AC4226">
        <w:t>-</w:t>
      </w:r>
      <w:r w:rsidRPr="00AC4226">
        <w:rPr>
          <w:cs/>
        </w:rPr>
        <w:t>गुणान्तरः सन् एकान्त</w:t>
      </w:r>
      <w:r w:rsidRPr="00AC4226">
        <w:t>-</w:t>
      </w:r>
      <w:r w:rsidRPr="00AC4226">
        <w:rPr>
          <w:cs/>
        </w:rPr>
        <w:t>देशे सरितो</w:t>
      </w:r>
      <w:r w:rsidR="007A4C1E" w:rsidRPr="00AC4226">
        <w:rPr>
          <w:cs/>
        </w:rPr>
        <w:t>ऽ</w:t>
      </w:r>
      <w:r w:rsidRPr="00AC4226">
        <w:rPr>
          <w:cs/>
        </w:rPr>
        <w:t>समीपे</w:t>
      </w:r>
      <w:r w:rsidR="00D766AC" w:rsidRPr="00AC4226">
        <w:rPr>
          <w:cs/>
        </w:rPr>
        <w:t>॥</w:t>
      </w:r>
      <w:r w:rsidR="00297E59" w:rsidRPr="00AC4226">
        <w:rPr>
          <w:cs/>
        </w:rPr>
        <w:t>10-</w:t>
      </w:r>
      <w:r w:rsidRPr="00AC4226">
        <w:t>34</w:t>
      </w:r>
      <w:r w:rsidR="0051754E" w:rsidRPr="00AC4226">
        <w:rPr>
          <w:cs/>
        </w:rPr>
        <w:t>॥</w:t>
      </w:r>
    </w:p>
    <w:p w14:paraId="0C39DFF6" w14:textId="77777777" w:rsidR="008B7B51" w:rsidRPr="00AC4226" w:rsidRDefault="008B7B51" w:rsidP="00EC4553">
      <w:pPr>
        <w:pStyle w:val="EngText"/>
      </w:pPr>
      <w:r w:rsidRPr="00AC4226">
        <w:t xml:space="preserve">10-34. From </w:t>
      </w:r>
      <w:r w:rsidR="00594955" w:rsidRPr="00AC4226">
        <w:t>that</w:t>
      </w:r>
      <w:r w:rsidRPr="00AC4226">
        <w:t xml:space="preserve"> place he hied to Hastinapura, once the capital of the Kurus (where he ruled as king designate for years together during his second incarnation of Bhimasena) and stayed during the Chaturmasya period suited for the observance of vows, in a monastery in some solitary place a little away from the Ganges, contemplating on the auspicious attributes of Lord Vishnu.</w:t>
      </w:r>
    </w:p>
    <w:p w14:paraId="23518ED3" w14:textId="77777777" w:rsidR="00E9400C" w:rsidRPr="00AC4226" w:rsidRDefault="00E9400C" w:rsidP="007C105A">
      <w:pPr>
        <w:pStyle w:val="S16S"/>
      </w:pPr>
      <w:r w:rsidRPr="00AC4226">
        <w:rPr>
          <w:cs/>
        </w:rPr>
        <w:t>भित्त्वा भुवं देव</w:t>
      </w:r>
      <w:r w:rsidRPr="00AC4226">
        <w:t>-</w:t>
      </w:r>
      <w:r w:rsidRPr="00AC4226">
        <w:rPr>
          <w:cs/>
        </w:rPr>
        <w:t>नदी जगाम शाखा</w:t>
      </w:r>
      <w:r w:rsidRPr="00AC4226">
        <w:t>-</w:t>
      </w:r>
      <w:r w:rsidRPr="00AC4226">
        <w:rPr>
          <w:cs/>
        </w:rPr>
        <w:t>विशेषेण निषेवितुं तम्</w:t>
      </w:r>
      <w:r w:rsidR="00D766AC" w:rsidRPr="00AC4226">
        <w:rPr>
          <w:cs/>
        </w:rPr>
        <w:t>।</w:t>
      </w:r>
      <w:r w:rsidR="002A5300" w:rsidRPr="00AC4226">
        <w:rPr>
          <w:cs/>
        </w:rPr>
        <w:br/>
      </w:r>
      <w:r w:rsidRPr="00AC4226">
        <w:rPr>
          <w:cs/>
        </w:rPr>
        <w:t>वाणी च यत्</w:t>
      </w:r>
      <w:r w:rsidRPr="00AC4226">
        <w:t>-</w:t>
      </w:r>
      <w:r w:rsidRPr="00AC4226">
        <w:rPr>
          <w:cs/>
        </w:rPr>
        <w:t>प्रेष्यतया कृतार्था शिवादि</w:t>
      </w:r>
      <w:r w:rsidRPr="00AC4226">
        <w:t>-</w:t>
      </w:r>
      <w:r w:rsidRPr="00AC4226">
        <w:rPr>
          <w:cs/>
        </w:rPr>
        <w:t>वन्द्या न तदत्र चित्रम्</w:t>
      </w:r>
      <w:r w:rsidR="00D766AC" w:rsidRPr="00AC4226">
        <w:rPr>
          <w:cs/>
        </w:rPr>
        <w:t>॥</w:t>
      </w:r>
      <w:r w:rsidR="00297E59" w:rsidRPr="00AC4226">
        <w:rPr>
          <w:cs/>
        </w:rPr>
        <w:t>10-</w:t>
      </w:r>
      <w:r w:rsidRPr="00AC4226">
        <w:t>35</w:t>
      </w:r>
      <w:r w:rsidR="0051754E" w:rsidRPr="00AC4226">
        <w:rPr>
          <w:cs/>
        </w:rPr>
        <w:t>॥</w:t>
      </w:r>
    </w:p>
    <w:p w14:paraId="0AE0FFCF" w14:textId="77777777" w:rsidR="007135F4" w:rsidRPr="00AC4226" w:rsidRDefault="007135F4" w:rsidP="00EC4553">
      <w:pPr>
        <w:pStyle w:val="EngText"/>
      </w:pPr>
      <w:r w:rsidRPr="00AC4226">
        <w:t>10-35. It is not astounding that the divine river Ganges approached, by ramifying herself and ripping open the earth (near the monastery) for the second time, (her first appearance being in Madhwa-Sarovara at Udupi), to attend on the Acharya (observing his Chaturmasya vow) when Goddess Bharati, saluted by Lord Shiva and others regards herself as highly blessed in serving him with devotion – Thus heightening the majesty of the master.</w:t>
      </w:r>
    </w:p>
    <w:p w14:paraId="74C262CA" w14:textId="77777777" w:rsidR="00E9400C" w:rsidRPr="00AC4226" w:rsidRDefault="00E9400C" w:rsidP="007C105A">
      <w:pPr>
        <w:pStyle w:val="S16S"/>
      </w:pPr>
      <w:r w:rsidRPr="00AC4226">
        <w:rPr>
          <w:cs/>
        </w:rPr>
        <w:t>गुरु</w:t>
      </w:r>
      <w:r w:rsidRPr="00AC4226">
        <w:t>-</w:t>
      </w:r>
      <w:r w:rsidRPr="00AC4226">
        <w:rPr>
          <w:cs/>
        </w:rPr>
        <w:t>प्रबर्हस्य पदारविन्दं विदूरतः सा प्रणनाम मूर्ता</w:t>
      </w:r>
      <w:r w:rsidR="00D766AC" w:rsidRPr="00AC4226">
        <w:rPr>
          <w:cs/>
        </w:rPr>
        <w:t>।</w:t>
      </w:r>
      <w:r w:rsidR="002A5300" w:rsidRPr="00AC4226">
        <w:rPr>
          <w:cs/>
        </w:rPr>
        <w:br/>
      </w:r>
      <w:r w:rsidRPr="00AC4226">
        <w:rPr>
          <w:cs/>
        </w:rPr>
        <w:t>औदार्य</w:t>
      </w:r>
      <w:r w:rsidRPr="00AC4226">
        <w:t>-</w:t>
      </w:r>
      <w:r w:rsidRPr="00AC4226">
        <w:rPr>
          <w:cs/>
        </w:rPr>
        <w:t>सौन्दर्य</w:t>
      </w:r>
      <w:r w:rsidRPr="00AC4226">
        <w:t>-</w:t>
      </w:r>
      <w:r w:rsidRPr="00AC4226">
        <w:rPr>
          <w:cs/>
        </w:rPr>
        <w:t>तनुं तनुं तां आलक्ष्य शिष्यैरति</w:t>
      </w:r>
      <w:r w:rsidRPr="00AC4226">
        <w:t>-</w:t>
      </w:r>
      <w:r w:rsidRPr="00AC4226">
        <w:rPr>
          <w:cs/>
        </w:rPr>
        <w:t>विस्मितं तैः</w:t>
      </w:r>
      <w:r w:rsidR="00D766AC" w:rsidRPr="00AC4226">
        <w:rPr>
          <w:cs/>
        </w:rPr>
        <w:t>॥</w:t>
      </w:r>
      <w:r w:rsidR="00297E59" w:rsidRPr="00AC4226">
        <w:rPr>
          <w:cs/>
        </w:rPr>
        <w:t>10-</w:t>
      </w:r>
      <w:r w:rsidRPr="00AC4226">
        <w:t>36</w:t>
      </w:r>
      <w:r w:rsidR="0051754E" w:rsidRPr="00AC4226">
        <w:rPr>
          <w:cs/>
        </w:rPr>
        <w:t>॥</w:t>
      </w:r>
    </w:p>
    <w:p w14:paraId="6054E13B" w14:textId="77777777" w:rsidR="007135F4" w:rsidRPr="00AC4226" w:rsidRDefault="00594955" w:rsidP="00EC4553">
      <w:pPr>
        <w:pStyle w:val="EngText"/>
      </w:pPr>
      <w:r w:rsidRPr="00AC4226">
        <w:t>10-36. The disciples were immensely startled to see the embodied (in a prakritic form) supernal Bhagirathi endowed with exquisite beauty salute from a distan</w:t>
      </w:r>
      <w:r w:rsidR="00BA4B13">
        <w:t>ce</w:t>
      </w:r>
      <w:r w:rsidRPr="00AC4226">
        <w:t xml:space="preserve"> the lovely feet of their celebrated preceptor.</w:t>
      </w:r>
    </w:p>
    <w:p w14:paraId="33518C65" w14:textId="77777777" w:rsidR="00E9400C" w:rsidRPr="00AC4226" w:rsidRDefault="00E9400C" w:rsidP="007C105A">
      <w:pPr>
        <w:pStyle w:val="S16S"/>
      </w:pPr>
      <w:r w:rsidRPr="00AC4226">
        <w:rPr>
          <w:cs/>
        </w:rPr>
        <w:t>तेनोप</w:t>
      </w:r>
      <w:r w:rsidRPr="00AC4226">
        <w:t>-</w:t>
      </w:r>
      <w:r w:rsidRPr="00AC4226">
        <w:rPr>
          <w:cs/>
        </w:rPr>
        <w:t>यातेन कदा</w:t>
      </w:r>
      <w:r w:rsidRPr="00AC4226">
        <w:t>-</w:t>
      </w:r>
      <w:r w:rsidRPr="00AC4226">
        <w:rPr>
          <w:cs/>
        </w:rPr>
        <w:t>चनाथ वाराणसीं पाप</w:t>
      </w:r>
      <w:r w:rsidRPr="00AC4226">
        <w:t>-</w:t>
      </w:r>
      <w:r w:rsidRPr="00AC4226">
        <w:rPr>
          <w:cs/>
        </w:rPr>
        <w:t>निवारणेन</w:t>
      </w:r>
      <w:r w:rsidR="00D766AC" w:rsidRPr="00AC4226">
        <w:rPr>
          <w:cs/>
        </w:rPr>
        <w:t>।</w:t>
      </w:r>
      <w:r w:rsidR="002A5300" w:rsidRPr="00AC4226">
        <w:rPr>
          <w:cs/>
        </w:rPr>
        <w:br/>
      </w:r>
      <w:r w:rsidRPr="00AC4226">
        <w:rPr>
          <w:cs/>
        </w:rPr>
        <w:t>अवाद</w:t>
      </w:r>
      <w:r w:rsidR="00140456">
        <w:rPr>
          <w:rFonts w:hint="cs"/>
          <w:cs/>
        </w:rPr>
        <w:t>ि</w:t>
      </w:r>
      <w:r w:rsidRPr="00AC4226">
        <w:rPr>
          <w:cs/>
        </w:rPr>
        <w:t xml:space="preserve"> वाणी बलिनः स्व</w:t>
      </w:r>
      <w:r w:rsidRPr="00AC4226">
        <w:t>-</w:t>
      </w:r>
      <w:r w:rsidRPr="00AC4226">
        <w:rPr>
          <w:cs/>
        </w:rPr>
        <w:t>शिष्यान् विलोक्य लीलावसरे</w:t>
      </w:r>
      <w:r w:rsidR="007A4C1E" w:rsidRPr="00AC4226">
        <w:rPr>
          <w:cs/>
        </w:rPr>
        <w:t>ऽ</w:t>
      </w:r>
      <w:r w:rsidRPr="00AC4226">
        <w:rPr>
          <w:cs/>
        </w:rPr>
        <w:t>वलिप्तान्</w:t>
      </w:r>
      <w:r w:rsidR="00D766AC" w:rsidRPr="00AC4226">
        <w:rPr>
          <w:cs/>
        </w:rPr>
        <w:t>॥</w:t>
      </w:r>
      <w:r w:rsidR="007135F4" w:rsidRPr="00AC4226">
        <w:t>10-</w:t>
      </w:r>
      <w:r w:rsidRPr="00AC4226">
        <w:t>37</w:t>
      </w:r>
      <w:r w:rsidR="0051754E" w:rsidRPr="00AC4226">
        <w:rPr>
          <w:cs/>
        </w:rPr>
        <w:t>॥</w:t>
      </w:r>
    </w:p>
    <w:p w14:paraId="5A83D11C" w14:textId="77777777" w:rsidR="007135F4" w:rsidRPr="00AC4226" w:rsidRDefault="00BA4B13" w:rsidP="00EC4553">
      <w:pPr>
        <w:pStyle w:val="EngText"/>
      </w:pPr>
      <w:r>
        <w:lastRenderedPageBreak/>
        <w:t xml:space="preserve">10-37. </w:t>
      </w:r>
      <w:r w:rsidR="007135F4" w:rsidRPr="00AC4226">
        <w:t>Then (at the end of the Chaturmasya period) Madhwacharya capable of destroying the sins of the dedicated moved to holy Kashi where he once perceived his lusty pupils puffed up with pride during their period of play uttering these words:</w:t>
      </w:r>
    </w:p>
    <w:p w14:paraId="0DFA17E2" w14:textId="77777777" w:rsidR="00E9400C" w:rsidRPr="00AC4226" w:rsidRDefault="00E9400C" w:rsidP="007C105A">
      <w:pPr>
        <w:pStyle w:val="S16S"/>
      </w:pPr>
      <w:r w:rsidRPr="00AC4226">
        <w:rPr>
          <w:cs/>
        </w:rPr>
        <w:t>नियुद्ध</w:t>
      </w:r>
      <w:r w:rsidRPr="00AC4226">
        <w:t>-</w:t>
      </w:r>
      <w:r w:rsidRPr="00AC4226">
        <w:rPr>
          <w:cs/>
        </w:rPr>
        <w:t>सिद्ध्यै युगपद्धि वीरम्</w:t>
      </w:r>
      <w:r w:rsidRPr="00AC4226">
        <w:t>-</w:t>
      </w:r>
      <w:r w:rsidRPr="00AC4226">
        <w:rPr>
          <w:cs/>
        </w:rPr>
        <w:t>मन्या भवन्तो</w:t>
      </w:r>
      <w:r w:rsidR="007A4C1E" w:rsidRPr="00AC4226">
        <w:rPr>
          <w:cs/>
        </w:rPr>
        <w:t>ऽ</w:t>
      </w:r>
      <w:r w:rsidRPr="00AC4226">
        <w:rPr>
          <w:cs/>
        </w:rPr>
        <w:t>भि</w:t>
      </w:r>
      <w:r w:rsidRPr="00AC4226">
        <w:t>-</w:t>
      </w:r>
      <w:r w:rsidRPr="00AC4226">
        <w:rPr>
          <w:cs/>
        </w:rPr>
        <w:t>पतन्तु मां द्राक्</w:t>
      </w:r>
      <w:r w:rsidR="00D766AC" w:rsidRPr="00AC4226">
        <w:rPr>
          <w:cs/>
        </w:rPr>
        <w:t>।</w:t>
      </w:r>
      <w:r w:rsidR="002A5300" w:rsidRPr="00AC4226">
        <w:rPr>
          <w:cs/>
        </w:rPr>
        <w:br/>
      </w:r>
      <w:r w:rsidRPr="00AC4226">
        <w:rPr>
          <w:cs/>
        </w:rPr>
        <w:t>समस्त</w:t>
      </w:r>
      <w:r w:rsidRPr="00AC4226">
        <w:t>-</w:t>
      </w:r>
      <w:r w:rsidRPr="00AC4226">
        <w:rPr>
          <w:cs/>
        </w:rPr>
        <w:t>शक्तिं न युनक्ति यः स्वां अत्रास्मदाज्ञां स निराकरोति</w:t>
      </w:r>
      <w:r w:rsidR="00D766AC" w:rsidRPr="00AC4226">
        <w:rPr>
          <w:cs/>
        </w:rPr>
        <w:t>॥</w:t>
      </w:r>
      <w:r w:rsidR="00297E59" w:rsidRPr="00AC4226">
        <w:rPr>
          <w:cs/>
        </w:rPr>
        <w:t>10-</w:t>
      </w:r>
      <w:r w:rsidRPr="00AC4226">
        <w:t>38</w:t>
      </w:r>
      <w:r w:rsidR="0051754E" w:rsidRPr="00AC4226">
        <w:rPr>
          <w:cs/>
        </w:rPr>
        <w:t>॥</w:t>
      </w:r>
    </w:p>
    <w:p w14:paraId="4E73047B" w14:textId="77777777" w:rsidR="007135F4" w:rsidRPr="00AC4226" w:rsidRDefault="007135F4" w:rsidP="00EC4553">
      <w:pPr>
        <w:pStyle w:val="EngText"/>
      </w:pPr>
      <w:r w:rsidRPr="00AC4226">
        <w:t xml:space="preserve">10-38. ‘You all, who assume </w:t>
      </w:r>
      <w:r w:rsidR="00594955" w:rsidRPr="00AC4226">
        <w:t>yourselves as</w:t>
      </w:r>
      <w:r w:rsidR="008D69D4" w:rsidRPr="00AC4226">
        <w:t xml:space="preserve"> valorous, be prepared to confront me </w:t>
      </w:r>
      <w:r w:rsidR="00594955" w:rsidRPr="00AC4226">
        <w:t>forthwith in</w:t>
      </w:r>
      <w:r w:rsidR="008D69D4" w:rsidRPr="00AC4226">
        <w:t xml:space="preserve"> a </w:t>
      </w:r>
      <w:r w:rsidR="00594955" w:rsidRPr="00AC4226">
        <w:t>wrestling bout</w:t>
      </w:r>
      <w:r w:rsidR="008D69D4" w:rsidRPr="00AC4226">
        <w:t xml:space="preserve"> and in case you contend not with all your might you will be contravening my mandate. (Lest they might complain afterwards that they </w:t>
      </w:r>
      <w:r w:rsidR="00594955" w:rsidRPr="00AC4226">
        <w:t>did</w:t>
      </w:r>
      <w:r w:rsidR="008D69D4" w:rsidRPr="00AC4226">
        <w:t xml:space="preserve"> not exert themselves fully against their revered master.)</w:t>
      </w:r>
    </w:p>
    <w:p w14:paraId="2D7FB22F" w14:textId="77777777" w:rsidR="00E9400C" w:rsidRPr="00AC4226" w:rsidRDefault="00E9400C" w:rsidP="007C105A">
      <w:pPr>
        <w:pStyle w:val="S16S"/>
      </w:pPr>
      <w:r w:rsidRPr="00AC4226">
        <w:rPr>
          <w:cs/>
        </w:rPr>
        <w:t>इतीरयन् पञ्च</w:t>
      </w:r>
      <w:r w:rsidRPr="00AC4226">
        <w:t>-</w:t>
      </w:r>
      <w:r w:rsidRPr="00AC4226">
        <w:rPr>
          <w:cs/>
        </w:rPr>
        <w:t>दशैष यूनः प्राप्तान् प्र</w:t>
      </w:r>
      <w:r w:rsidRPr="00AC4226">
        <w:t>-</w:t>
      </w:r>
      <w:r w:rsidRPr="00AC4226">
        <w:rPr>
          <w:cs/>
        </w:rPr>
        <w:t>युद्धान् युगपन्निपात्य</w:t>
      </w:r>
      <w:r w:rsidR="00D766AC" w:rsidRPr="00AC4226">
        <w:rPr>
          <w:cs/>
        </w:rPr>
        <w:t>।</w:t>
      </w:r>
      <w:r w:rsidR="002A5300" w:rsidRPr="00AC4226">
        <w:rPr>
          <w:cs/>
        </w:rPr>
        <w:br/>
      </w:r>
      <w:r w:rsidRPr="00AC4226">
        <w:rPr>
          <w:cs/>
        </w:rPr>
        <w:t>उत्थीयतां यस्य समर्थता स्याद् इति ब्रुवाणः शनकैर्जहास</w:t>
      </w:r>
      <w:r w:rsidR="00D766AC" w:rsidRPr="00AC4226">
        <w:rPr>
          <w:cs/>
        </w:rPr>
        <w:t>॥</w:t>
      </w:r>
      <w:r w:rsidR="00297E59" w:rsidRPr="00AC4226">
        <w:rPr>
          <w:cs/>
        </w:rPr>
        <w:t>10-</w:t>
      </w:r>
      <w:r w:rsidRPr="00AC4226">
        <w:t>39</w:t>
      </w:r>
      <w:r w:rsidR="0051754E" w:rsidRPr="00AC4226">
        <w:rPr>
          <w:cs/>
        </w:rPr>
        <w:t>॥</w:t>
      </w:r>
    </w:p>
    <w:p w14:paraId="16E38434" w14:textId="77777777" w:rsidR="008D69D4" w:rsidRPr="00AC4226" w:rsidRDefault="008D69D4" w:rsidP="00EC4553">
      <w:pPr>
        <w:pStyle w:val="EngText"/>
      </w:pPr>
      <w:r w:rsidRPr="00AC4226">
        <w:t xml:space="preserve">10-39. Saying so, Madhwacharya floored down simultaneously all the </w:t>
      </w:r>
      <w:r w:rsidR="00594955" w:rsidRPr="00AC4226">
        <w:t>fifteen</w:t>
      </w:r>
      <w:r w:rsidRPr="00AC4226">
        <w:t xml:space="preserve"> fustian youths who fell on him forthwith in full force with a gentle smile and said these words ‘Let the strong one stand up</w:t>
      </w:r>
      <w:r w:rsidR="00BA4B13">
        <w:t>!’</w:t>
      </w:r>
    </w:p>
    <w:p w14:paraId="31536B2D" w14:textId="77777777" w:rsidR="00E9400C" w:rsidRPr="00AC4226" w:rsidRDefault="00E9400C" w:rsidP="007C105A">
      <w:pPr>
        <w:pStyle w:val="S16S"/>
      </w:pPr>
      <w:r w:rsidRPr="00AC4226">
        <w:rPr>
          <w:cs/>
        </w:rPr>
        <w:t>सौमेरवं गौरवमावहन्ति तवाङ्गमङ्गाङ्गुलयश्च नो</w:t>
      </w:r>
      <w:r w:rsidR="007A4C1E" w:rsidRPr="00AC4226">
        <w:rPr>
          <w:cs/>
        </w:rPr>
        <w:t>ऽ</w:t>
      </w:r>
      <w:r w:rsidRPr="00AC4226">
        <w:rPr>
          <w:cs/>
        </w:rPr>
        <w:t>ङ्गे</w:t>
      </w:r>
      <w:r w:rsidR="002A5300" w:rsidRPr="00AC4226">
        <w:rPr>
          <w:cs/>
        </w:rPr>
        <w:t>।</w:t>
      </w:r>
      <w:r w:rsidR="002A5300" w:rsidRPr="00AC4226">
        <w:rPr>
          <w:cs/>
        </w:rPr>
        <w:br/>
      </w:r>
      <w:r w:rsidRPr="00AC4226">
        <w:rPr>
          <w:cs/>
        </w:rPr>
        <w:t>पुरा विनश्याम इतो दयोलो स्वामिन् विमुञ्च्येत्यवदंस्तदा ते</w:t>
      </w:r>
      <w:r w:rsidR="00D766AC" w:rsidRPr="00AC4226">
        <w:rPr>
          <w:cs/>
        </w:rPr>
        <w:t>॥</w:t>
      </w:r>
      <w:r w:rsidR="00297E59" w:rsidRPr="00AC4226">
        <w:rPr>
          <w:cs/>
        </w:rPr>
        <w:t>10-</w:t>
      </w:r>
      <w:r w:rsidRPr="00AC4226">
        <w:t>40</w:t>
      </w:r>
      <w:r w:rsidR="0051754E" w:rsidRPr="00AC4226">
        <w:rPr>
          <w:cs/>
        </w:rPr>
        <w:t>॥</w:t>
      </w:r>
    </w:p>
    <w:p w14:paraId="68435E3C" w14:textId="77777777" w:rsidR="008D69D4" w:rsidRPr="00AC4226" w:rsidRDefault="008D69D4" w:rsidP="00EC4553">
      <w:pPr>
        <w:pStyle w:val="EngText"/>
      </w:pPr>
      <w:r w:rsidRPr="00AC4226">
        <w:t xml:space="preserve">10-40. The disciples groaned ‘Oh dear Master, your </w:t>
      </w:r>
      <w:r w:rsidR="00594955" w:rsidRPr="00AC4226">
        <w:t>very limbs</w:t>
      </w:r>
      <w:r w:rsidRPr="00AC4226">
        <w:t xml:space="preserve"> and fingers placed on our body weight as heavy as the Meru </w:t>
      </w:r>
      <w:r w:rsidR="00594955" w:rsidRPr="00AC4226">
        <w:t>Mountain</w:t>
      </w:r>
      <w:r w:rsidRPr="00AC4226">
        <w:t>. We will not survive; be kind to release us’.</w:t>
      </w:r>
    </w:p>
    <w:p w14:paraId="7B83092C" w14:textId="77777777" w:rsidR="00E9400C" w:rsidRPr="00AC4226" w:rsidRDefault="00E9400C" w:rsidP="007C105A">
      <w:pPr>
        <w:pStyle w:val="S16S"/>
      </w:pPr>
      <w:r w:rsidRPr="00AC4226">
        <w:rPr>
          <w:cs/>
        </w:rPr>
        <w:t>तेनाथ मुक्तैरति</w:t>
      </w:r>
      <w:r w:rsidRPr="00AC4226">
        <w:t>-</w:t>
      </w:r>
      <w:r w:rsidRPr="00AC4226">
        <w:rPr>
          <w:cs/>
        </w:rPr>
        <w:t>विस्मय</w:t>
      </w:r>
      <w:r w:rsidR="00140456">
        <w:rPr>
          <w:rFonts w:hint="cs"/>
          <w:cs/>
        </w:rPr>
        <w:t>स्तैः</w:t>
      </w:r>
      <w:r w:rsidRPr="00AC4226">
        <w:rPr>
          <w:cs/>
        </w:rPr>
        <w:t xml:space="preserve"> अवाप्यनालोच्य हि तत्</w:t>
      </w:r>
      <w:r w:rsidRPr="00AC4226">
        <w:t>-</w:t>
      </w:r>
      <w:r w:rsidRPr="00AC4226">
        <w:rPr>
          <w:cs/>
        </w:rPr>
        <w:t>स्वरूपम्</w:t>
      </w:r>
      <w:r w:rsidR="002A5300" w:rsidRPr="00AC4226">
        <w:rPr>
          <w:cs/>
        </w:rPr>
        <w:t>।</w:t>
      </w:r>
      <w:r w:rsidR="002A5300" w:rsidRPr="00AC4226">
        <w:rPr>
          <w:cs/>
        </w:rPr>
        <w:br/>
      </w:r>
      <w:r w:rsidRPr="00AC4226">
        <w:rPr>
          <w:cs/>
        </w:rPr>
        <w:t>यद्</w:t>
      </w:r>
      <w:r w:rsidRPr="00AC4226">
        <w:t>-</w:t>
      </w:r>
      <w:r w:rsidRPr="00AC4226">
        <w:rPr>
          <w:cs/>
        </w:rPr>
        <w:t>भ्रू</w:t>
      </w:r>
      <w:r w:rsidRPr="00AC4226">
        <w:t>-</w:t>
      </w:r>
      <w:r w:rsidRPr="00AC4226">
        <w:rPr>
          <w:cs/>
        </w:rPr>
        <w:t>विजृम्भेण स</w:t>
      </w:r>
      <w:r w:rsidRPr="00AC4226">
        <w:t>-</w:t>
      </w:r>
      <w:r w:rsidRPr="00AC4226">
        <w:rPr>
          <w:cs/>
        </w:rPr>
        <w:t>शम्भु</w:t>
      </w:r>
      <w:r w:rsidRPr="00AC4226">
        <w:t>-</w:t>
      </w:r>
      <w:r w:rsidRPr="00AC4226">
        <w:rPr>
          <w:cs/>
        </w:rPr>
        <w:t>शक्रं जगत् समस्तं नियतं निकामम्</w:t>
      </w:r>
      <w:r w:rsidR="00D766AC" w:rsidRPr="00AC4226">
        <w:rPr>
          <w:cs/>
        </w:rPr>
        <w:t>॥</w:t>
      </w:r>
      <w:r w:rsidR="00297E59" w:rsidRPr="00AC4226">
        <w:rPr>
          <w:cs/>
        </w:rPr>
        <w:t>10-</w:t>
      </w:r>
      <w:r w:rsidRPr="00AC4226">
        <w:t>41</w:t>
      </w:r>
      <w:r w:rsidR="0051754E" w:rsidRPr="00AC4226">
        <w:rPr>
          <w:cs/>
        </w:rPr>
        <w:t>॥</w:t>
      </w:r>
    </w:p>
    <w:p w14:paraId="6D03D3F8" w14:textId="77777777" w:rsidR="008D69D4" w:rsidRPr="00AC4226" w:rsidRDefault="008D69D4" w:rsidP="00EC4553">
      <w:pPr>
        <w:pStyle w:val="EngText"/>
      </w:pPr>
      <w:r w:rsidRPr="00AC4226">
        <w:t xml:space="preserve">10-41. (in response to their entreaty) being relieved of the stress of their distress (the burden of his limbs and fingers) they were heavily stunned by his enormous strength as they </w:t>
      </w:r>
      <w:r w:rsidR="00594955" w:rsidRPr="00AC4226">
        <w:t>could hardly</w:t>
      </w:r>
      <w:r w:rsidRPr="00AC4226">
        <w:t xml:space="preserve"> realise </w:t>
      </w:r>
      <w:r w:rsidR="007C4889">
        <w:t>Madhwacharya’s</w:t>
      </w:r>
      <w:r w:rsidRPr="00AC4226">
        <w:t xml:space="preserve"> </w:t>
      </w:r>
      <w:r w:rsidR="00594955" w:rsidRPr="00AC4226">
        <w:t>innate</w:t>
      </w:r>
      <w:r w:rsidRPr="00AC4226">
        <w:t xml:space="preserve"> str</w:t>
      </w:r>
      <w:r w:rsidR="00BA4B13">
        <w:t>ength</w:t>
      </w:r>
      <w:r w:rsidRPr="00AC4226">
        <w:t xml:space="preserve"> (he, being the third incarnation of Lord Vayu) whose sportive movement of the eye-brows regulates the universe comprising of Shankara, Shakra and others, at will. (What of the disciples, even if they were fifteen!)</w:t>
      </w:r>
    </w:p>
    <w:p w14:paraId="46E7BC04" w14:textId="77777777" w:rsidR="00E9400C" w:rsidRPr="00AC4226" w:rsidRDefault="00E9400C" w:rsidP="007C105A">
      <w:pPr>
        <w:pStyle w:val="S16S"/>
      </w:pPr>
      <w:r w:rsidRPr="00AC4226">
        <w:rPr>
          <w:cs/>
        </w:rPr>
        <w:t>स</w:t>
      </w:r>
      <w:r w:rsidRPr="00AC4226">
        <w:t>-</w:t>
      </w:r>
      <w:r w:rsidRPr="00AC4226">
        <w:rPr>
          <w:cs/>
        </w:rPr>
        <w:t>दाक्ष्यमाक्षिप्त</w:t>
      </w:r>
      <w:r w:rsidRPr="00AC4226">
        <w:t>-</w:t>
      </w:r>
      <w:r w:rsidRPr="00AC4226">
        <w:rPr>
          <w:cs/>
        </w:rPr>
        <w:t>समस्त</w:t>
      </w:r>
      <w:r w:rsidRPr="00AC4226">
        <w:t>-</w:t>
      </w:r>
      <w:r w:rsidRPr="00AC4226">
        <w:rPr>
          <w:cs/>
        </w:rPr>
        <w:t>पक्षको यतिः प्रभुं को</w:t>
      </w:r>
      <w:r w:rsidR="007A4C1E" w:rsidRPr="00AC4226">
        <w:rPr>
          <w:cs/>
        </w:rPr>
        <w:t>ऽ</w:t>
      </w:r>
      <w:r w:rsidRPr="00AC4226">
        <w:rPr>
          <w:cs/>
        </w:rPr>
        <w:t>प्यमरावती</w:t>
      </w:r>
      <w:r w:rsidRPr="00AC4226">
        <w:t>-</w:t>
      </w:r>
      <w:r w:rsidRPr="00AC4226">
        <w:rPr>
          <w:cs/>
        </w:rPr>
        <w:t>पदः</w:t>
      </w:r>
      <w:r w:rsidR="00D766AC" w:rsidRPr="00AC4226">
        <w:rPr>
          <w:cs/>
        </w:rPr>
        <w:t>।</w:t>
      </w:r>
      <w:r w:rsidR="002A5300" w:rsidRPr="00AC4226">
        <w:rPr>
          <w:cs/>
        </w:rPr>
        <w:br/>
      </w:r>
      <w:r w:rsidRPr="00AC4226">
        <w:rPr>
          <w:cs/>
        </w:rPr>
        <w:t>जिगीषया ज्ञान</w:t>
      </w:r>
      <w:r w:rsidRPr="00AC4226">
        <w:t>-</w:t>
      </w:r>
      <w:r w:rsidRPr="00AC4226">
        <w:rPr>
          <w:cs/>
        </w:rPr>
        <w:t>सहाय</w:t>
      </w:r>
      <w:r w:rsidRPr="00AC4226">
        <w:t>-</w:t>
      </w:r>
      <w:r w:rsidRPr="00AC4226">
        <w:rPr>
          <w:cs/>
        </w:rPr>
        <w:t>कर्मणः प्रसाध्यतां साधनतेत्युदाहरत्</w:t>
      </w:r>
      <w:r w:rsidR="00D766AC" w:rsidRPr="00AC4226">
        <w:rPr>
          <w:cs/>
        </w:rPr>
        <w:t>॥</w:t>
      </w:r>
      <w:r w:rsidR="00297E59" w:rsidRPr="00AC4226">
        <w:rPr>
          <w:cs/>
        </w:rPr>
        <w:t>10-</w:t>
      </w:r>
      <w:r w:rsidRPr="00AC4226">
        <w:t>42</w:t>
      </w:r>
      <w:r w:rsidR="0051754E" w:rsidRPr="00AC4226">
        <w:rPr>
          <w:cs/>
        </w:rPr>
        <w:t>॥</w:t>
      </w:r>
    </w:p>
    <w:p w14:paraId="4324C716" w14:textId="77777777" w:rsidR="008D69D4" w:rsidRPr="00AC4226" w:rsidRDefault="008D69D4" w:rsidP="00EC4553">
      <w:pPr>
        <w:pStyle w:val="EngText"/>
      </w:pPr>
      <w:r w:rsidRPr="00AC4226">
        <w:lastRenderedPageBreak/>
        <w:t>10-42. A certain monk by name Indrapuri dexterous in the doctrines of all disputants, with a desire to defeat the Acharya urged him to substantiate his tenet that ‘Karma supported by Jnana’ (</w:t>
      </w:r>
      <w:r w:rsidR="00BA4B13">
        <w:t>a</w:t>
      </w:r>
      <w:r w:rsidRPr="00AC4226">
        <w:t>ction buttressed by knowledge) alone can attain the highest objective (salvation).</w:t>
      </w:r>
    </w:p>
    <w:p w14:paraId="74F66477" w14:textId="77777777" w:rsidR="00E9400C" w:rsidRPr="00AC4226" w:rsidRDefault="00E9400C" w:rsidP="007C105A">
      <w:pPr>
        <w:pStyle w:val="S16S"/>
      </w:pPr>
      <w:r w:rsidRPr="00AC4226">
        <w:rPr>
          <w:cs/>
        </w:rPr>
        <w:t>संसाधितार्थे भगवत्ययुक्ति</w:t>
      </w:r>
      <w:r w:rsidRPr="00AC4226">
        <w:t>-</w:t>
      </w:r>
      <w:r w:rsidRPr="00AC4226">
        <w:rPr>
          <w:cs/>
        </w:rPr>
        <w:t>वित् पप्रच्छ स ज्ञान</w:t>
      </w:r>
      <w:r w:rsidRPr="00AC4226">
        <w:t>-</w:t>
      </w:r>
      <w:r w:rsidRPr="00AC4226">
        <w:rPr>
          <w:cs/>
        </w:rPr>
        <w:t>पदार्थमुग्र</w:t>
      </w:r>
      <w:r w:rsidRPr="00AC4226">
        <w:t>-</w:t>
      </w:r>
      <w:r w:rsidRPr="00AC4226">
        <w:rPr>
          <w:cs/>
        </w:rPr>
        <w:t>धीः</w:t>
      </w:r>
      <w:r w:rsidR="002A5300" w:rsidRPr="00AC4226">
        <w:rPr>
          <w:cs/>
        </w:rPr>
        <w:t>।</w:t>
      </w:r>
      <w:r w:rsidR="002A5300" w:rsidRPr="00AC4226">
        <w:rPr>
          <w:cs/>
        </w:rPr>
        <w:br/>
      </w:r>
      <w:r w:rsidRPr="00AC4226">
        <w:rPr>
          <w:cs/>
        </w:rPr>
        <w:t>ज्ञातः स ते ज्ञान्यसि चेन्न चेन्नस प्रश्नो घटेतेति निराकृतैष तम्</w:t>
      </w:r>
      <w:r w:rsidR="00D766AC" w:rsidRPr="00AC4226">
        <w:rPr>
          <w:cs/>
        </w:rPr>
        <w:t>॥</w:t>
      </w:r>
      <w:r w:rsidR="00297E59" w:rsidRPr="00AC4226">
        <w:rPr>
          <w:cs/>
        </w:rPr>
        <w:t>10-</w:t>
      </w:r>
      <w:r w:rsidRPr="00AC4226">
        <w:t>43</w:t>
      </w:r>
      <w:r w:rsidR="0051754E" w:rsidRPr="00AC4226">
        <w:rPr>
          <w:cs/>
        </w:rPr>
        <w:t>॥</w:t>
      </w:r>
    </w:p>
    <w:p w14:paraId="2B792264" w14:textId="77777777" w:rsidR="00C412C0" w:rsidRPr="00AC4226" w:rsidRDefault="00BA4B13" w:rsidP="00EC4553">
      <w:pPr>
        <w:pStyle w:val="EngText"/>
      </w:pPr>
      <w:r>
        <w:t>10-43. W</w:t>
      </w:r>
      <w:r w:rsidR="00C412C0" w:rsidRPr="00AC4226">
        <w:t xml:space="preserve">hen the Acharya convincingly proved his proposition, the relentless Indrapuri deplete of any reasoning to </w:t>
      </w:r>
      <w:r w:rsidR="00594955" w:rsidRPr="00AC4226">
        <w:t>refute</w:t>
      </w:r>
      <w:r w:rsidR="00C412C0" w:rsidRPr="00AC4226">
        <w:t xml:space="preserve"> him, out of chagrin asked him to </w:t>
      </w:r>
      <w:r w:rsidR="00594955" w:rsidRPr="00AC4226">
        <w:t>def</w:t>
      </w:r>
      <w:r w:rsidR="002F45DD">
        <w:t>ine</w:t>
      </w:r>
      <w:r w:rsidR="00C412C0" w:rsidRPr="00AC4226">
        <w:t xml:space="preserve"> the word </w:t>
      </w:r>
      <w:r w:rsidR="00594955" w:rsidRPr="00AC4226">
        <w:t>(knowledge</w:t>
      </w:r>
      <w:r w:rsidR="00C412C0" w:rsidRPr="00AC4226">
        <w:t>). Indrapuri was repudiated with this retort: ‘</w:t>
      </w:r>
      <w:r w:rsidR="00594955" w:rsidRPr="00AC4226">
        <w:t>if</w:t>
      </w:r>
      <w:r w:rsidR="00C412C0" w:rsidRPr="00AC4226">
        <w:t xml:space="preserve"> you claim to be a learned man then you definitely know its meaning: if you deny, then the question does not crop up.’ (</w:t>
      </w:r>
      <w:r w:rsidR="00594955" w:rsidRPr="00AC4226">
        <w:t>Since</w:t>
      </w:r>
      <w:r w:rsidR="00C412C0" w:rsidRPr="00AC4226">
        <w:t xml:space="preserve"> you cannot interrogate about things unknown</w:t>
      </w:r>
      <w:r w:rsidR="002F45DD">
        <w:t>.</w:t>
      </w:r>
      <w:r w:rsidR="00C412C0" w:rsidRPr="00AC4226">
        <w:t>)</w:t>
      </w:r>
    </w:p>
    <w:p w14:paraId="6129253A" w14:textId="77777777" w:rsidR="00E9400C" w:rsidRPr="00AC4226" w:rsidRDefault="00E9400C" w:rsidP="002F45DD">
      <w:pPr>
        <w:pStyle w:val="S14S2"/>
      </w:pPr>
      <w:r w:rsidRPr="00AC4226">
        <w:rPr>
          <w:cs/>
        </w:rPr>
        <w:t>वितत</w:t>
      </w:r>
      <w:r w:rsidRPr="00AC4226">
        <w:t>-</w:t>
      </w:r>
      <w:r w:rsidRPr="00AC4226">
        <w:rPr>
          <w:cs/>
        </w:rPr>
        <w:t>तम</w:t>
      </w:r>
      <w:r w:rsidRPr="00AC4226">
        <w:t>-</w:t>
      </w:r>
      <w:r w:rsidRPr="00AC4226">
        <w:rPr>
          <w:cs/>
        </w:rPr>
        <w:t>तमो</w:t>
      </w:r>
      <w:r w:rsidR="007A4C1E" w:rsidRPr="00AC4226">
        <w:rPr>
          <w:cs/>
        </w:rPr>
        <w:t>ऽ</w:t>
      </w:r>
      <w:r w:rsidRPr="00AC4226">
        <w:rPr>
          <w:cs/>
        </w:rPr>
        <w:t>न्तं साधयन्त्या नितान्तं सदसि</w:t>
      </w:r>
      <w:r w:rsidRPr="00AC4226">
        <w:t>-</w:t>
      </w:r>
      <w:r w:rsidRPr="00AC4226">
        <w:rPr>
          <w:cs/>
        </w:rPr>
        <w:t>सदसि रेजे व्याख्यया व्यास</w:t>
      </w:r>
      <w:r w:rsidRPr="00AC4226">
        <w:t>-</w:t>
      </w:r>
      <w:r w:rsidRPr="00AC4226">
        <w:rPr>
          <w:cs/>
        </w:rPr>
        <w:t>शिष्यः</w:t>
      </w:r>
      <w:r w:rsidR="00140456">
        <w:rPr>
          <w:rFonts w:ascii="Tunga" w:hAnsi="Tunga" w:cs="Mangal"/>
          <w:cs/>
        </w:rPr>
        <w:t>।</w:t>
      </w:r>
      <w:r w:rsidR="002A5300" w:rsidRPr="00AC4226">
        <w:rPr>
          <w:cs/>
        </w:rPr>
        <w:br/>
      </w:r>
      <w:r w:rsidRPr="00AC4226">
        <w:rPr>
          <w:cs/>
        </w:rPr>
        <w:t>सकल</w:t>
      </w:r>
      <w:r w:rsidRPr="00AC4226">
        <w:t>-</w:t>
      </w:r>
      <w:r w:rsidRPr="00AC4226">
        <w:rPr>
          <w:cs/>
        </w:rPr>
        <w:t>समय</w:t>
      </w:r>
      <w:r w:rsidR="00140456">
        <w:rPr>
          <w:rFonts w:hint="cs"/>
          <w:cs/>
        </w:rPr>
        <w:t>ि</w:t>
      </w:r>
      <w:r w:rsidRPr="00AC4226">
        <w:t>-</w:t>
      </w:r>
      <w:r w:rsidRPr="00AC4226">
        <w:rPr>
          <w:cs/>
        </w:rPr>
        <w:t>हस्ताम्भोज</w:t>
      </w:r>
      <w:r w:rsidRPr="00AC4226">
        <w:t>-</w:t>
      </w:r>
      <w:r w:rsidRPr="00AC4226">
        <w:rPr>
          <w:cs/>
        </w:rPr>
        <w:t>बन्धाभिनन्दी शरदि</w:t>
      </w:r>
      <w:r w:rsidRPr="00AC4226">
        <w:t>-</w:t>
      </w:r>
      <w:r w:rsidRPr="00AC4226">
        <w:rPr>
          <w:cs/>
        </w:rPr>
        <w:t>शरदि चन्द्रश्चन्द्रिका</w:t>
      </w:r>
      <w:r w:rsidRPr="00AC4226">
        <w:t>-</w:t>
      </w:r>
      <w:r w:rsidRPr="00AC4226">
        <w:rPr>
          <w:cs/>
        </w:rPr>
        <w:t>सम्पदेव</w:t>
      </w:r>
      <w:r w:rsidR="00D766AC" w:rsidRPr="00AC4226">
        <w:rPr>
          <w:cs/>
        </w:rPr>
        <w:t>॥</w:t>
      </w:r>
      <w:r w:rsidRPr="00AC4226">
        <w:t>44</w:t>
      </w:r>
      <w:r w:rsidR="0051754E" w:rsidRPr="00AC4226">
        <w:rPr>
          <w:cs/>
        </w:rPr>
        <w:t>॥</w:t>
      </w:r>
    </w:p>
    <w:p w14:paraId="0286062E" w14:textId="77777777" w:rsidR="00C412C0" w:rsidRPr="00AC4226" w:rsidRDefault="00C412C0" w:rsidP="00EC4553">
      <w:pPr>
        <w:pStyle w:val="EngText"/>
      </w:pPr>
      <w:r w:rsidRPr="00AC4226">
        <w:t xml:space="preserve">10-44. Madhwacharya, the disciple of Lord Vedavyasa dazzled in all dignified assemblies, greatly dispersing with his discourses the gloom of diffused ignorance, endorsing the folding hands of hostile contestants like the moon dispelling the darkness with the flood of </w:t>
      </w:r>
      <w:r w:rsidR="00594955" w:rsidRPr="00AC4226">
        <w:t>his light</w:t>
      </w:r>
      <w:r w:rsidRPr="00AC4226">
        <w:t xml:space="preserve"> </w:t>
      </w:r>
      <w:r w:rsidR="00594955" w:rsidRPr="00AC4226">
        <w:t>and relishing</w:t>
      </w:r>
      <w:r w:rsidR="002F45DD">
        <w:t xml:space="preserve"> the folding petals of fad</w:t>
      </w:r>
      <w:r w:rsidRPr="00AC4226">
        <w:t>ing lotuses.</w:t>
      </w:r>
    </w:p>
    <w:p w14:paraId="6AA7B999" w14:textId="77777777" w:rsidR="00E9400C" w:rsidRPr="00AC4226" w:rsidRDefault="00E9400C" w:rsidP="007C105A">
      <w:pPr>
        <w:pStyle w:val="S16S"/>
      </w:pPr>
      <w:r w:rsidRPr="00AC4226">
        <w:rPr>
          <w:cs/>
        </w:rPr>
        <w:t>जननं समये</w:t>
      </w:r>
      <w:r w:rsidRPr="00AC4226">
        <w:t>-</w:t>
      </w:r>
      <w:r w:rsidRPr="00AC4226">
        <w:rPr>
          <w:cs/>
        </w:rPr>
        <w:t>समये जगतः प्रथिते समये समयेदमिते</w:t>
      </w:r>
      <w:r w:rsidR="00D766AC" w:rsidRPr="00AC4226">
        <w:rPr>
          <w:cs/>
        </w:rPr>
        <w:t>।</w:t>
      </w:r>
      <w:r w:rsidR="002A5300" w:rsidRPr="00AC4226">
        <w:rPr>
          <w:cs/>
        </w:rPr>
        <w:br/>
      </w:r>
      <w:r w:rsidRPr="00AC4226">
        <w:rPr>
          <w:cs/>
        </w:rPr>
        <w:t>सनिरासमये</w:t>
      </w:r>
      <w:r w:rsidR="007A4C1E" w:rsidRPr="00AC4226">
        <w:rPr>
          <w:cs/>
        </w:rPr>
        <w:t>ऽ</w:t>
      </w:r>
      <w:r w:rsidRPr="00AC4226">
        <w:rPr>
          <w:cs/>
        </w:rPr>
        <w:t>समये स्थिति</w:t>
      </w:r>
      <w:r w:rsidRPr="00AC4226">
        <w:t>-</w:t>
      </w:r>
      <w:r w:rsidRPr="00AC4226">
        <w:rPr>
          <w:cs/>
        </w:rPr>
        <w:t>युक् स्ववभास</w:t>
      </w:r>
      <w:r w:rsidRPr="00AC4226">
        <w:t>-</w:t>
      </w:r>
      <w:r w:rsidRPr="00AC4226">
        <w:rPr>
          <w:cs/>
        </w:rPr>
        <w:t>मये</w:t>
      </w:r>
      <w:r w:rsidR="007A4C1E" w:rsidRPr="00AC4226">
        <w:rPr>
          <w:cs/>
        </w:rPr>
        <w:t>ऽ</w:t>
      </w:r>
      <w:r w:rsidRPr="00AC4226">
        <w:rPr>
          <w:cs/>
        </w:rPr>
        <w:t>समयेष्ट</w:t>
      </w:r>
      <w:r w:rsidRPr="00AC4226">
        <w:t>-</w:t>
      </w:r>
      <w:r w:rsidRPr="00AC4226">
        <w:rPr>
          <w:cs/>
        </w:rPr>
        <w:t>धिया</w:t>
      </w:r>
      <w:r w:rsidR="00D766AC" w:rsidRPr="00AC4226">
        <w:rPr>
          <w:cs/>
        </w:rPr>
        <w:t>॥</w:t>
      </w:r>
      <w:r w:rsidR="00297E59" w:rsidRPr="00AC4226">
        <w:rPr>
          <w:cs/>
        </w:rPr>
        <w:t>10-</w:t>
      </w:r>
      <w:r w:rsidRPr="00AC4226">
        <w:t>45</w:t>
      </w:r>
      <w:r w:rsidR="0051754E" w:rsidRPr="00AC4226">
        <w:rPr>
          <w:cs/>
        </w:rPr>
        <w:t>॥</w:t>
      </w:r>
    </w:p>
    <w:p w14:paraId="3F8806D7" w14:textId="77777777" w:rsidR="00C412C0" w:rsidRPr="00AC4226" w:rsidRDefault="00C412C0" w:rsidP="00EC4553">
      <w:pPr>
        <w:pStyle w:val="EngText"/>
      </w:pPr>
      <w:r w:rsidRPr="00AC4226">
        <w:t>10-</w:t>
      </w:r>
      <w:r w:rsidR="00594955" w:rsidRPr="00AC4226">
        <w:t>45. (</w:t>
      </w:r>
      <w:r w:rsidRPr="00AC4226">
        <w:t xml:space="preserve">Sri Narayana Panditacharya </w:t>
      </w:r>
      <w:r w:rsidR="004916BD" w:rsidRPr="00AC4226">
        <w:t>distils</w:t>
      </w:r>
      <w:r w:rsidRPr="00AC4226">
        <w:t xml:space="preserve"> the </w:t>
      </w:r>
      <w:r w:rsidR="00594955" w:rsidRPr="00AC4226">
        <w:t>essence</w:t>
      </w:r>
      <w:r w:rsidRPr="00AC4226">
        <w:t xml:space="preserve"> of the disquisitions of Madhwacharya proclaiming the majesty of the Almighty) thus:</w:t>
      </w:r>
    </w:p>
    <w:p w14:paraId="607B31EE" w14:textId="77777777" w:rsidR="00C412C0" w:rsidRPr="00AC4226" w:rsidRDefault="002F45DD" w:rsidP="00EC4553">
      <w:pPr>
        <w:pStyle w:val="EngText"/>
      </w:pPr>
      <w:r>
        <w:t>‘L</w:t>
      </w:r>
      <w:r w:rsidR="00C412C0" w:rsidRPr="00AC4226">
        <w:t xml:space="preserve">ord Narayana, of the nature of pure knowledge (devoid of all impurities), abiding eternally without any modification in the vicinity of all sentient souls (entirely distinct from them), highly spoken of primarily by all the words in the Vedas and scriptures, (so not </w:t>
      </w:r>
      <w:r>
        <w:t>u</w:t>
      </w:r>
      <w:r w:rsidR="00594955" w:rsidRPr="00AC4226">
        <w:t>ndescribable</w:t>
      </w:r>
      <w:r w:rsidR="00C412C0" w:rsidRPr="00AC4226">
        <w:t>) with his peerless free-will (not out of illusion) creates, sustains and dissolves the universe at regular intervals.</w:t>
      </w:r>
    </w:p>
    <w:p w14:paraId="713770C4" w14:textId="77777777" w:rsidR="00E9400C" w:rsidRPr="00AC4226" w:rsidRDefault="00E9400C" w:rsidP="007C105A">
      <w:pPr>
        <w:pStyle w:val="S16S"/>
      </w:pPr>
      <w:r w:rsidRPr="00AC4226">
        <w:rPr>
          <w:cs/>
        </w:rPr>
        <w:t>वर्तस्वाध्यधि सर्वं दीव्येदं सो</w:t>
      </w:r>
      <w:r w:rsidR="007A4C1E" w:rsidRPr="00AC4226">
        <w:rPr>
          <w:cs/>
        </w:rPr>
        <w:t>ऽ</w:t>
      </w:r>
      <w:r w:rsidRPr="00AC4226">
        <w:rPr>
          <w:cs/>
        </w:rPr>
        <w:t>निशं स्वतन्त्रो विष्णुः</w:t>
      </w:r>
      <w:r w:rsidR="00D766AC" w:rsidRPr="00AC4226">
        <w:rPr>
          <w:cs/>
        </w:rPr>
        <w:t>।</w:t>
      </w:r>
      <w:r w:rsidR="002A5300" w:rsidRPr="00AC4226">
        <w:rPr>
          <w:cs/>
        </w:rPr>
        <w:br/>
      </w:r>
      <w:r w:rsidRPr="00AC4226">
        <w:rPr>
          <w:cs/>
        </w:rPr>
        <w:t>उज्जासय दुष्टानां संस्कुरु साधून् गुणाभिपूर्णो</w:t>
      </w:r>
      <w:r w:rsidR="007A4C1E" w:rsidRPr="00AC4226">
        <w:rPr>
          <w:cs/>
        </w:rPr>
        <w:t>ऽ</w:t>
      </w:r>
      <w:r w:rsidRPr="00AC4226">
        <w:rPr>
          <w:cs/>
        </w:rPr>
        <w:t>प्यगुणः</w:t>
      </w:r>
      <w:r w:rsidR="00D766AC" w:rsidRPr="00AC4226">
        <w:rPr>
          <w:cs/>
        </w:rPr>
        <w:t>॥</w:t>
      </w:r>
      <w:r w:rsidR="00297E59" w:rsidRPr="00AC4226">
        <w:rPr>
          <w:cs/>
        </w:rPr>
        <w:t>10-</w:t>
      </w:r>
      <w:r w:rsidRPr="00AC4226">
        <w:t>46</w:t>
      </w:r>
      <w:r w:rsidR="0051754E" w:rsidRPr="00AC4226">
        <w:rPr>
          <w:cs/>
        </w:rPr>
        <w:t>॥</w:t>
      </w:r>
    </w:p>
    <w:p w14:paraId="76EE1253" w14:textId="77777777" w:rsidR="00C412C0" w:rsidRPr="00AC4226" w:rsidRDefault="000E13FE" w:rsidP="00EC4553">
      <w:pPr>
        <w:pStyle w:val="EngText"/>
      </w:pPr>
      <w:r w:rsidRPr="00AC4226">
        <w:lastRenderedPageBreak/>
        <w:t>10-46.</w:t>
      </w:r>
      <w:r w:rsidR="002F45DD">
        <w:t xml:space="preserve"> </w:t>
      </w:r>
      <w:r w:rsidRPr="00AC4226">
        <w:t xml:space="preserve">The independent Lord Narayana, full of auspicious attributes and free from the taint of Trigunas (Prakrati) habits in the hearts of all animate </w:t>
      </w:r>
      <w:r w:rsidR="00594955" w:rsidRPr="00AC4226">
        <w:t>beings</w:t>
      </w:r>
      <w:r w:rsidRPr="00AC4226">
        <w:t xml:space="preserve"> in the universe, always engaged in sport with them, hurling the vicious in abysmal deep and purifying and modelling the virtuous into </w:t>
      </w:r>
      <w:r w:rsidR="00594955" w:rsidRPr="00AC4226">
        <w:t>splendorous</w:t>
      </w:r>
      <w:r w:rsidRPr="00AC4226">
        <w:t xml:space="preserve"> forms.</w:t>
      </w:r>
    </w:p>
    <w:p w14:paraId="2641F590" w14:textId="77777777" w:rsidR="00E9400C" w:rsidRPr="00AC4226" w:rsidRDefault="00E9400C" w:rsidP="007C105A">
      <w:pPr>
        <w:pStyle w:val="S16S"/>
      </w:pPr>
      <w:r w:rsidRPr="00AC4226">
        <w:rPr>
          <w:cs/>
        </w:rPr>
        <w:t>असमोत्तमो मतो</w:t>
      </w:r>
      <w:r w:rsidR="007A4C1E" w:rsidRPr="00AC4226">
        <w:rPr>
          <w:cs/>
        </w:rPr>
        <w:t>ऽ</w:t>
      </w:r>
      <w:r w:rsidRPr="00AC4226">
        <w:rPr>
          <w:cs/>
        </w:rPr>
        <w:t>सौ श्रियः</w:t>
      </w:r>
      <w:r w:rsidRPr="00AC4226">
        <w:t>-</w:t>
      </w:r>
      <w:r w:rsidRPr="00AC4226">
        <w:rPr>
          <w:cs/>
        </w:rPr>
        <w:t>पतिर्विश्वतो विभिन्नात्मा</w:t>
      </w:r>
      <w:r w:rsidR="002A5300" w:rsidRPr="00AC4226">
        <w:rPr>
          <w:cs/>
        </w:rPr>
        <w:t>।</w:t>
      </w:r>
      <w:r w:rsidR="002A5300" w:rsidRPr="00AC4226">
        <w:rPr>
          <w:cs/>
        </w:rPr>
        <w:br/>
      </w:r>
      <w:r w:rsidRPr="00AC4226">
        <w:rPr>
          <w:cs/>
        </w:rPr>
        <w:t>परमान् प्रकाममर्थान् प्रकाशयामास सेत्यादीन्</w:t>
      </w:r>
      <w:r w:rsidR="00D766AC" w:rsidRPr="00AC4226">
        <w:rPr>
          <w:cs/>
        </w:rPr>
        <w:t>॥</w:t>
      </w:r>
      <w:r w:rsidR="00297E59" w:rsidRPr="00AC4226">
        <w:rPr>
          <w:cs/>
        </w:rPr>
        <w:t>10-</w:t>
      </w:r>
      <w:r w:rsidRPr="00AC4226">
        <w:t>47</w:t>
      </w:r>
      <w:r w:rsidR="0051754E" w:rsidRPr="00AC4226">
        <w:rPr>
          <w:cs/>
        </w:rPr>
        <w:t>॥</w:t>
      </w:r>
    </w:p>
    <w:p w14:paraId="4B764F15" w14:textId="77777777" w:rsidR="000E13FE" w:rsidRPr="00AC4226" w:rsidRDefault="000E13FE" w:rsidP="00EC4553">
      <w:pPr>
        <w:pStyle w:val="EngText"/>
      </w:pPr>
      <w:r w:rsidRPr="00AC4226">
        <w:t xml:space="preserve">10-47. The dissertation of the Acharya highlighted many exquisite ideas like Lord Narayana, Consort of Goddess Lakshmi who stands without an equal or superior who can be known to some extent  only through the Veda and such similar scriptures, entirely strange when </w:t>
      </w:r>
      <w:r w:rsidR="00594955" w:rsidRPr="00AC4226">
        <w:t>compared</w:t>
      </w:r>
      <w:r w:rsidRPr="00AC4226">
        <w:t xml:space="preserve"> to the worldly beings,</w:t>
      </w:r>
    </w:p>
    <w:p w14:paraId="14C4B432" w14:textId="77777777" w:rsidR="00E9400C" w:rsidRPr="00AC4226" w:rsidRDefault="00E9400C" w:rsidP="007C105A">
      <w:pPr>
        <w:pStyle w:val="S16S"/>
      </w:pPr>
      <w:r w:rsidRPr="00AC4226">
        <w:rPr>
          <w:cs/>
        </w:rPr>
        <w:t>समानया या</w:t>
      </w:r>
      <w:r w:rsidR="007A4C1E" w:rsidRPr="00AC4226">
        <w:rPr>
          <w:cs/>
        </w:rPr>
        <w:t>ऽ</w:t>
      </w:r>
      <w:r w:rsidRPr="00AC4226">
        <w:rPr>
          <w:cs/>
        </w:rPr>
        <w:t>नमा</w:t>
      </w:r>
      <w:r w:rsidR="007A4C1E" w:rsidRPr="00AC4226">
        <w:rPr>
          <w:cs/>
        </w:rPr>
        <w:t>ऽऽ</w:t>
      </w:r>
      <w:r w:rsidRPr="00AC4226">
        <w:rPr>
          <w:cs/>
        </w:rPr>
        <w:t>स मायया ततया</w:t>
      </w:r>
      <w:r w:rsidR="007A4C1E" w:rsidRPr="00AC4226">
        <w:rPr>
          <w:cs/>
        </w:rPr>
        <w:t>ऽ</w:t>
      </w:r>
      <w:r w:rsidR="00140456">
        <w:rPr>
          <w:cs/>
        </w:rPr>
        <w:t>य</w:t>
      </w:r>
      <w:r w:rsidRPr="00AC4226">
        <w:rPr>
          <w:cs/>
        </w:rPr>
        <w:t>म</w:t>
      </w:r>
      <w:r w:rsidR="00140456">
        <w:rPr>
          <w:rFonts w:hint="cs"/>
          <w:cs/>
        </w:rPr>
        <w:t>ा</w:t>
      </w:r>
      <w:r w:rsidR="00D766AC" w:rsidRPr="00AC4226">
        <w:rPr>
          <w:cs/>
        </w:rPr>
        <w:t>।</w:t>
      </w:r>
      <w:r w:rsidR="002A5300" w:rsidRPr="00AC4226">
        <w:rPr>
          <w:cs/>
        </w:rPr>
        <w:br/>
      </w:r>
      <w:r w:rsidRPr="00AC4226">
        <w:rPr>
          <w:cs/>
        </w:rPr>
        <w:t>नयासना ना</w:t>
      </w:r>
      <w:r w:rsidR="007A4C1E" w:rsidRPr="00AC4226">
        <w:rPr>
          <w:cs/>
        </w:rPr>
        <w:t>ऽ</w:t>
      </w:r>
      <w:r w:rsidRPr="00AC4226">
        <w:rPr>
          <w:cs/>
        </w:rPr>
        <w:t>स या</w:t>
      </w:r>
      <w:r w:rsidR="00140456">
        <w:rPr>
          <w:rFonts w:hint="cs"/>
          <w:cs/>
        </w:rPr>
        <w:t xml:space="preserve"> </w:t>
      </w:r>
      <w:r w:rsidRPr="00AC4226">
        <w:rPr>
          <w:cs/>
        </w:rPr>
        <w:t>न यातना</w:t>
      </w:r>
      <w:r w:rsidR="007A4C1E" w:rsidRPr="00AC4226">
        <w:rPr>
          <w:cs/>
        </w:rPr>
        <w:t>ऽ</w:t>
      </w:r>
      <w:r w:rsidRPr="00AC4226">
        <w:rPr>
          <w:cs/>
        </w:rPr>
        <w:t>ललना</w:t>
      </w:r>
      <w:r w:rsidRPr="00AC4226">
        <w:t>[</w:t>
      </w:r>
      <w:r w:rsidR="007A4C1E" w:rsidRPr="00AC4226">
        <w:rPr>
          <w:cs/>
        </w:rPr>
        <w:t>ऽ</w:t>
      </w:r>
      <w:r w:rsidRPr="00AC4226">
        <w:t>]</w:t>
      </w:r>
      <w:r w:rsidRPr="00AC4226">
        <w:rPr>
          <w:cs/>
        </w:rPr>
        <w:t>तया</w:t>
      </w:r>
      <w:r w:rsidR="00D766AC" w:rsidRPr="00AC4226">
        <w:rPr>
          <w:cs/>
        </w:rPr>
        <w:t>॥</w:t>
      </w:r>
      <w:r w:rsidR="00297E59" w:rsidRPr="00AC4226">
        <w:rPr>
          <w:cs/>
        </w:rPr>
        <w:t>10-</w:t>
      </w:r>
      <w:r w:rsidRPr="00AC4226">
        <w:t>48</w:t>
      </w:r>
      <w:r w:rsidR="0051754E" w:rsidRPr="00AC4226">
        <w:rPr>
          <w:cs/>
        </w:rPr>
        <w:t>॥</w:t>
      </w:r>
    </w:p>
    <w:p w14:paraId="5941944A" w14:textId="77777777" w:rsidR="000E13FE" w:rsidRPr="00AC4226" w:rsidRDefault="000E13FE" w:rsidP="00EC4553">
      <w:pPr>
        <w:pStyle w:val="EngText"/>
      </w:pPr>
      <w:r w:rsidRPr="00AC4226">
        <w:t xml:space="preserve">10-48. The interpretation of Madhwacharya is authoritative as </w:t>
      </w:r>
      <w:r w:rsidR="002F45DD">
        <w:t>it is based on sound Pramanas (v</w:t>
      </w:r>
      <w:r w:rsidRPr="00AC4226">
        <w:t xml:space="preserve">alid </w:t>
      </w:r>
      <w:r w:rsidR="00594955" w:rsidRPr="00AC4226">
        <w:t>reasoning</w:t>
      </w:r>
      <w:r w:rsidR="002F45DD">
        <w:t>s</w:t>
      </w:r>
      <w:r w:rsidRPr="00AC4226">
        <w:t>). It stands unexcelled and never to be controverted by the spacious Maya-Shastra, (full of fallacious interpretations) and any version inimical to it will lead its votaries to the misery of eternal damnation.</w:t>
      </w:r>
    </w:p>
    <w:p w14:paraId="43E2C894" w14:textId="77777777" w:rsidR="000E13FE" w:rsidRPr="00140456" w:rsidRDefault="000E13FE" w:rsidP="00EC4553">
      <w:pPr>
        <w:pStyle w:val="EngText"/>
        <w:rPr>
          <w:rFonts w:ascii="Sanskrit 2003" w:hAnsi="Sanskrit 2003" w:cs="Sanskrit 2003"/>
          <w:cs/>
        </w:rPr>
      </w:pPr>
      <w:r w:rsidRPr="00140456">
        <w:rPr>
          <w:rFonts w:ascii="Sanskrit 2003" w:hAnsi="Sanskrit 2003" w:cs="Sanskrit 2003"/>
          <w:cs/>
        </w:rPr>
        <w:t>यासमानाया ततमा मायमा अनमा आस, अयमा याच नयासना नासेति न, अनया अललना यातना (भवति) इत अन्यवः</w:t>
      </w:r>
    </w:p>
    <w:p w14:paraId="6E35AC9B" w14:textId="77777777" w:rsidR="00E9400C" w:rsidRPr="00AC4226" w:rsidRDefault="00E9400C" w:rsidP="007C105A">
      <w:pPr>
        <w:pStyle w:val="S16S"/>
      </w:pPr>
      <w:r w:rsidRPr="00AC4226">
        <w:rPr>
          <w:cs/>
        </w:rPr>
        <w:t>प्राज्ञो राज्ञां त्रिदिव</w:t>
      </w:r>
      <w:r w:rsidRPr="00AC4226">
        <w:t>-</w:t>
      </w:r>
      <w:r w:rsidRPr="00AC4226">
        <w:rPr>
          <w:cs/>
        </w:rPr>
        <w:t>पदवीं कौरवं क्षेत्रमाप्तः</w:t>
      </w:r>
      <w:r w:rsidR="00297E59" w:rsidRPr="00AC4226">
        <w:rPr>
          <w:cs/>
        </w:rPr>
        <w:br/>
      </w:r>
      <w:r w:rsidRPr="00AC4226">
        <w:rPr>
          <w:cs/>
        </w:rPr>
        <w:t>सस्माराथ स्व</w:t>
      </w:r>
      <w:r w:rsidRPr="00AC4226">
        <w:t>-</w:t>
      </w:r>
      <w:r w:rsidRPr="00AC4226">
        <w:rPr>
          <w:cs/>
        </w:rPr>
        <w:t>विहृति</w:t>
      </w:r>
      <w:r w:rsidRPr="00AC4226">
        <w:t>-</w:t>
      </w:r>
      <w:r w:rsidRPr="00AC4226">
        <w:rPr>
          <w:cs/>
        </w:rPr>
        <w:t>पतद्धस्ति</w:t>
      </w:r>
      <w:r w:rsidRPr="00AC4226">
        <w:t>-</w:t>
      </w:r>
      <w:r w:rsidRPr="00AC4226">
        <w:rPr>
          <w:cs/>
        </w:rPr>
        <w:t>युद्धोत्सवानाम्</w:t>
      </w:r>
      <w:r w:rsidR="00D766AC" w:rsidRPr="00AC4226">
        <w:rPr>
          <w:cs/>
        </w:rPr>
        <w:t>।</w:t>
      </w:r>
      <w:r w:rsidR="002A5300" w:rsidRPr="00AC4226">
        <w:rPr>
          <w:cs/>
        </w:rPr>
        <w:br/>
      </w:r>
      <w:r w:rsidRPr="00AC4226">
        <w:rPr>
          <w:cs/>
        </w:rPr>
        <w:t>सत्यात्माद्यैरिह परिवृतो भाविमार</w:t>
      </w:r>
      <w:r w:rsidR="00140456">
        <w:rPr>
          <w:rFonts w:hint="cs"/>
          <w:cs/>
        </w:rPr>
        <w:t>ी</w:t>
      </w:r>
      <w:r w:rsidRPr="00AC4226">
        <w:rPr>
          <w:cs/>
        </w:rPr>
        <w:t>च</w:t>
      </w:r>
      <w:r w:rsidRPr="00AC4226">
        <w:t>-</w:t>
      </w:r>
      <w:r w:rsidRPr="00AC4226">
        <w:rPr>
          <w:cs/>
        </w:rPr>
        <w:t>दृग्भिः</w:t>
      </w:r>
      <w:r w:rsidR="00297E59" w:rsidRPr="00AC4226">
        <w:rPr>
          <w:cs/>
        </w:rPr>
        <w:br/>
      </w:r>
      <w:r w:rsidRPr="00AC4226">
        <w:rPr>
          <w:cs/>
        </w:rPr>
        <w:t>विस्मेरैः स्वैर्निज</w:t>
      </w:r>
      <w:r w:rsidRPr="00AC4226">
        <w:t>-</w:t>
      </w:r>
      <w:r w:rsidRPr="00AC4226">
        <w:rPr>
          <w:cs/>
        </w:rPr>
        <w:t>नृप</w:t>
      </w:r>
      <w:r w:rsidRPr="00AC4226">
        <w:t>-</w:t>
      </w:r>
      <w:r w:rsidRPr="00AC4226">
        <w:rPr>
          <w:cs/>
        </w:rPr>
        <w:t>तनू</w:t>
      </w:r>
      <w:r w:rsidRPr="00AC4226">
        <w:t>-</w:t>
      </w:r>
      <w:r w:rsidRPr="00AC4226">
        <w:rPr>
          <w:cs/>
        </w:rPr>
        <w:t>हेति</w:t>
      </w:r>
      <w:r w:rsidRPr="00AC4226">
        <w:t>-</w:t>
      </w:r>
      <w:r w:rsidRPr="00AC4226">
        <w:rPr>
          <w:cs/>
        </w:rPr>
        <w:t>दृष्ट्या</w:t>
      </w:r>
      <w:r w:rsidR="007A4C1E" w:rsidRPr="00AC4226">
        <w:rPr>
          <w:cs/>
        </w:rPr>
        <w:t>ऽ</w:t>
      </w:r>
      <w:r w:rsidRPr="00AC4226">
        <w:rPr>
          <w:cs/>
        </w:rPr>
        <w:t>तितुष्ट्यैः</w:t>
      </w:r>
      <w:r w:rsidR="00D766AC" w:rsidRPr="00AC4226">
        <w:rPr>
          <w:cs/>
        </w:rPr>
        <w:t>॥</w:t>
      </w:r>
      <w:r w:rsidR="00297E59" w:rsidRPr="00AC4226">
        <w:rPr>
          <w:cs/>
        </w:rPr>
        <w:t>10-</w:t>
      </w:r>
      <w:r w:rsidRPr="00AC4226">
        <w:t>49</w:t>
      </w:r>
      <w:r w:rsidR="0051754E" w:rsidRPr="00AC4226">
        <w:rPr>
          <w:cs/>
        </w:rPr>
        <w:t>॥</w:t>
      </w:r>
    </w:p>
    <w:p w14:paraId="1C2BA428" w14:textId="77777777" w:rsidR="008E2138" w:rsidRPr="00AC4226" w:rsidRDefault="008E2138" w:rsidP="00EC4553">
      <w:pPr>
        <w:pStyle w:val="EngText"/>
      </w:pPr>
      <w:r w:rsidRPr="00AC4226">
        <w:t xml:space="preserve">10-49. Then, Poornaprajna visited Kurukshetra, the gate-way to heaven for the kings (who laid down their lives in this holy land, Dharmakshetra) surrounded by his disciples Satyatirtha and others who were startled to see the fake-hermit shown by the Acharya as the future Maricha, the real despiser of Lord Vishnu and delighted to recognize the mace handled by him in his incarnation as Bhimasena. He recollected his tussle with the elephants that were floored down by him in sport. (These reminiscences are a </w:t>
      </w:r>
      <w:r w:rsidRPr="00AC4226">
        <w:lastRenderedPageBreak/>
        <w:t>suggestion that Madhwacharya was Bhimasena. His knowledge of the past and the future speaks of his omniscience.)</w:t>
      </w:r>
    </w:p>
    <w:p w14:paraId="51455118" w14:textId="77777777" w:rsidR="00E9400C" w:rsidRPr="00AC4226" w:rsidRDefault="00E9400C" w:rsidP="007C105A">
      <w:pPr>
        <w:pStyle w:val="S16S"/>
      </w:pPr>
      <w:r w:rsidRPr="00AC4226">
        <w:rPr>
          <w:cs/>
        </w:rPr>
        <w:t>विप्रात्मेशः क्षणार्थं कृत</w:t>
      </w:r>
      <w:r w:rsidRPr="00AC4226">
        <w:t>-</w:t>
      </w:r>
      <w:r w:rsidRPr="00AC4226">
        <w:rPr>
          <w:cs/>
        </w:rPr>
        <w:t>नतिरशिति</w:t>
      </w:r>
      <w:r w:rsidRPr="00AC4226">
        <w:t>-</w:t>
      </w:r>
      <w:r w:rsidRPr="00AC4226">
        <w:rPr>
          <w:cs/>
        </w:rPr>
        <w:t>श्रीर्हृषीकेश</w:t>
      </w:r>
      <w:r w:rsidRPr="00AC4226">
        <w:t>-</w:t>
      </w:r>
      <w:r w:rsidRPr="00AC4226">
        <w:rPr>
          <w:cs/>
        </w:rPr>
        <w:t>देशे</w:t>
      </w:r>
      <w:r w:rsidR="00297E59" w:rsidRPr="00AC4226">
        <w:rPr>
          <w:cs/>
        </w:rPr>
        <w:br/>
      </w:r>
      <w:r w:rsidRPr="00AC4226">
        <w:rPr>
          <w:cs/>
        </w:rPr>
        <w:t>स्पष्टं दृष्टो</w:t>
      </w:r>
      <w:r w:rsidR="007A4C1E" w:rsidRPr="00AC4226">
        <w:rPr>
          <w:cs/>
        </w:rPr>
        <w:t>ऽ</w:t>
      </w:r>
      <w:r w:rsidR="00140456">
        <w:rPr>
          <w:cs/>
        </w:rPr>
        <w:t>प्यदृष्</w:t>
      </w:r>
      <w:r w:rsidR="00140456">
        <w:rPr>
          <w:rFonts w:hint="cs"/>
          <w:cs/>
        </w:rPr>
        <w:t>टः</w:t>
      </w:r>
      <w:r w:rsidRPr="00AC4226">
        <w:rPr>
          <w:cs/>
        </w:rPr>
        <w:t xml:space="preserve"> सपदि विहितवान् विस्मयं देह</w:t>
      </w:r>
      <w:r w:rsidRPr="00AC4226">
        <w:t>-</w:t>
      </w:r>
      <w:r w:rsidRPr="00AC4226">
        <w:rPr>
          <w:cs/>
        </w:rPr>
        <w:t>भाजाम्</w:t>
      </w:r>
      <w:r w:rsidR="002A5300" w:rsidRPr="00AC4226">
        <w:rPr>
          <w:cs/>
        </w:rPr>
        <w:t>।</w:t>
      </w:r>
      <w:r w:rsidR="002A5300" w:rsidRPr="00AC4226">
        <w:rPr>
          <w:cs/>
        </w:rPr>
        <w:br/>
      </w:r>
      <w:r w:rsidRPr="00AC4226">
        <w:rPr>
          <w:cs/>
        </w:rPr>
        <w:t>स्वप्ने स्व</w:t>
      </w:r>
      <w:r w:rsidRPr="00AC4226">
        <w:t>-</w:t>
      </w:r>
      <w:r w:rsidRPr="00AC4226">
        <w:rPr>
          <w:cs/>
        </w:rPr>
        <w:t>प्रेरितान्य</w:t>
      </w:r>
      <w:r w:rsidRPr="00AC4226">
        <w:t>-</w:t>
      </w:r>
      <w:r w:rsidRPr="00AC4226">
        <w:rPr>
          <w:cs/>
        </w:rPr>
        <w:t>स्थल</w:t>
      </w:r>
      <w:r w:rsidRPr="00AC4226">
        <w:t>-</w:t>
      </w:r>
      <w:r w:rsidRPr="00AC4226">
        <w:rPr>
          <w:cs/>
        </w:rPr>
        <w:t>ग</w:t>
      </w:r>
      <w:r w:rsidRPr="00AC4226">
        <w:t>-</w:t>
      </w:r>
      <w:r w:rsidRPr="00AC4226">
        <w:rPr>
          <w:cs/>
        </w:rPr>
        <w:t>निज</w:t>
      </w:r>
      <w:r w:rsidRPr="00AC4226">
        <w:t>-</w:t>
      </w:r>
      <w:r w:rsidRPr="00AC4226">
        <w:rPr>
          <w:cs/>
        </w:rPr>
        <w:t>नरो</w:t>
      </w:r>
      <w:r w:rsidRPr="00AC4226">
        <w:t>-</w:t>
      </w:r>
      <w:r w:rsidRPr="00AC4226">
        <w:rPr>
          <w:cs/>
        </w:rPr>
        <w:t>पाहृतैर्भक्ष्य</w:t>
      </w:r>
      <w:r w:rsidRPr="00AC4226">
        <w:t>-</w:t>
      </w:r>
      <w:r w:rsidRPr="00AC4226">
        <w:rPr>
          <w:cs/>
        </w:rPr>
        <w:t>भोज्यैः</w:t>
      </w:r>
      <w:r w:rsidR="00297E59" w:rsidRPr="00AC4226">
        <w:rPr>
          <w:cs/>
        </w:rPr>
        <w:br/>
      </w:r>
      <w:r w:rsidRPr="00AC4226">
        <w:rPr>
          <w:cs/>
        </w:rPr>
        <w:t>प्राच्यैःप्राभोजयत् स्वं गुरुमखिल</w:t>
      </w:r>
      <w:r w:rsidRPr="00AC4226">
        <w:t>-</w:t>
      </w:r>
      <w:r w:rsidRPr="00AC4226">
        <w:rPr>
          <w:cs/>
        </w:rPr>
        <w:t>गुरुं वेदयन् वेद</w:t>
      </w:r>
      <w:r w:rsidRPr="00AC4226">
        <w:t>-</w:t>
      </w:r>
      <w:r w:rsidRPr="00AC4226">
        <w:rPr>
          <w:cs/>
        </w:rPr>
        <w:t>बन्धुम्</w:t>
      </w:r>
      <w:r w:rsidR="00D766AC" w:rsidRPr="00AC4226">
        <w:rPr>
          <w:cs/>
        </w:rPr>
        <w:t>॥</w:t>
      </w:r>
      <w:r w:rsidR="00297E59" w:rsidRPr="00AC4226">
        <w:rPr>
          <w:cs/>
        </w:rPr>
        <w:t>10-</w:t>
      </w:r>
      <w:r w:rsidRPr="00AC4226">
        <w:t>50</w:t>
      </w:r>
      <w:r w:rsidR="0051754E" w:rsidRPr="00AC4226">
        <w:rPr>
          <w:cs/>
        </w:rPr>
        <w:t>॥</w:t>
      </w:r>
    </w:p>
    <w:p w14:paraId="6B44F941" w14:textId="77777777" w:rsidR="008E2138" w:rsidRPr="00AC4226" w:rsidRDefault="002F45DD" w:rsidP="00EC4553">
      <w:pPr>
        <w:pStyle w:val="EngText"/>
      </w:pPr>
      <w:r>
        <w:t>10-50. I</w:t>
      </w:r>
      <w:r w:rsidR="008E2138" w:rsidRPr="00AC4226">
        <w:t xml:space="preserve">n a holy place called Hrisikesha, Lord Shankara lustrous white bowing to Madhwacharya in the guise of a Brahmin entreating him to accept alms, seen distinctly but disappeared instantly, dumbfounding the disciples and urging his devotee in another Kshetra in a dream, to feast him sumptuously with diverse delicious dishes made </w:t>
      </w:r>
      <w:r w:rsidR="00594955" w:rsidRPr="00AC4226">
        <w:t>th</w:t>
      </w:r>
      <w:r>
        <w:t>e</w:t>
      </w:r>
      <w:r w:rsidR="008E2138" w:rsidRPr="00AC4226">
        <w:t xml:space="preserve"> </w:t>
      </w:r>
      <w:r w:rsidR="00594955" w:rsidRPr="00AC4226">
        <w:t>people</w:t>
      </w:r>
      <w:r w:rsidR="008E2138" w:rsidRPr="00AC4226">
        <w:t xml:space="preserve"> present there, realise that he (Madhwacharya) was his preceptor and the preceptor of the whole world, the correct interpreter of the Vedas.</w:t>
      </w:r>
    </w:p>
    <w:p w14:paraId="501B3643" w14:textId="77777777" w:rsidR="00E9400C" w:rsidRPr="00AC4226" w:rsidRDefault="00E9400C" w:rsidP="007C105A">
      <w:pPr>
        <w:pStyle w:val="S16S"/>
      </w:pPr>
      <w:r w:rsidRPr="00AC4226">
        <w:rPr>
          <w:cs/>
        </w:rPr>
        <w:t>अवाप्तवान् पुनरिषु</w:t>
      </w:r>
      <w:r w:rsidRPr="00AC4226">
        <w:t>-</w:t>
      </w:r>
      <w:r w:rsidRPr="00AC4226">
        <w:rPr>
          <w:cs/>
        </w:rPr>
        <w:t>पातमस्मरद् रमा</w:t>
      </w:r>
      <w:r w:rsidRPr="00AC4226">
        <w:t>-</w:t>
      </w:r>
      <w:r w:rsidRPr="00AC4226">
        <w:rPr>
          <w:cs/>
        </w:rPr>
        <w:t>पतिं स परशु</w:t>
      </w:r>
      <w:r w:rsidRPr="00AC4226">
        <w:t>-</w:t>
      </w:r>
      <w:r w:rsidRPr="00AC4226">
        <w:rPr>
          <w:cs/>
        </w:rPr>
        <w:t>राममादरात्</w:t>
      </w:r>
      <w:r w:rsidR="002A5300" w:rsidRPr="00AC4226">
        <w:rPr>
          <w:cs/>
        </w:rPr>
        <w:t>।</w:t>
      </w:r>
      <w:r w:rsidR="002A5300" w:rsidRPr="00AC4226">
        <w:rPr>
          <w:cs/>
        </w:rPr>
        <w:br/>
      </w:r>
      <w:r w:rsidRPr="00AC4226">
        <w:rPr>
          <w:cs/>
        </w:rPr>
        <w:t>स</w:t>
      </w:r>
      <w:r w:rsidRPr="00AC4226">
        <w:t>-</w:t>
      </w:r>
      <w:r w:rsidRPr="00AC4226">
        <w:rPr>
          <w:cs/>
        </w:rPr>
        <w:t>राजकेळ्युरु</w:t>
      </w:r>
      <w:r w:rsidRPr="00AC4226">
        <w:t>-</w:t>
      </w:r>
      <w:r w:rsidRPr="00AC4226">
        <w:rPr>
          <w:cs/>
        </w:rPr>
        <w:t>कदळी</w:t>
      </w:r>
      <w:r w:rsidRPr="00AC4226">
        <w:t>-</w:t>
      </w:r>
      <w:r w:rsidRPr="00AC4226">
        <w:rPr>
          <w:cs/>
        </w:rPr>
        <w:t>सहस्रकं तदा</w:t>
      </w:r>
      <w:r w:rsidR="007A4C1E" w:rsidRPr="00AC4226">
        <w:rPr>
          <w:cs/>
        </w:rPr>
        <w:t>ऽऽ</w:t>
      </w:r>
      <w:r w:rsidRPr="00AC4226">
        <w:rPr>
          <w:cs/>
        </w:rPr>
        <w:t>ददत्त्यवसिति</w:t>
      </w:r>
      <w:r w:rsidRPr="00AC4226">
        <w:t>-</w:t>
      </w:r>
      <w:r w:rsidRPr="00AC4226">
        <w:rPr>
          <w:cs/>
        </w:rPr>
        <w:t>दत्तमुत्तमम्</w:t>
      </w:r>
      <w:r w:rsidR="00D766AC" w:rsidRPr="00AC4226">
        <w:rPr>
          <w:cs/>
        </w:rPr>
        <w:t>॥</w:t>
      </w:r>
      <w:r w:rsidR="00297E59" w:rsidRPr="00AC4226">
        <w:rPr>
          <w:cs/>
        </w:rPr>
        <w:t>10-</w:t>
      </w:r>
      <w:r w:rsidRPr="00AC4226">
        <w:t>51</w:t>
      </w:r>
      <w:r w:rsidR="0051754E" w:rsidRPr="00AC4226">
        <w:rPr>
          <w:cs/>
        </w:rPr>
        <w:t>॥</w:t>
      </w:r>
    </w:p>
    <w:p w14:paraId="3EFD87B9" w14:textId="77777777" w:rsidR="008E2138" w:rsidRPr="00AC4226" w:rsidRDefault="008E2138" w:rsidP="00EC4553">
      <w:pPr>
        <w:pStyle w:val="EngText"/>
      </w:pPr>
      <w:r w:rsidRPr="00AC4226">
        <w:t xml:space="preserve">10-51. Again, having arrived </w:t>
      </w:r>
      <w:r w:rsidR="00594955" w:rsidRPr="00AC4226">
        <w:t>at another sacred place called Is</w:t>
      </w:r>
      <w:r w:rsidRPr="00AC4226">
        <w:t xml:space="preserve">upata, he devoutly remembered Lord </w:t>
      </w:r>
      <w:r w:rsidR="00594955" w:rsidRPr="00AC4226">
        <w:t>Parashurama</w:t>
      </w:r>
      <w:r w:rsidRPr="00AC4226">
        <w:t xml:space="preserve">, the consort of Goddess Lakshmi and could eat with ease a thousand excellent, plump Rajakeli </w:t>
      </w:r>
      <w:r w:rsidR="00594955" w:rsidRPr="00AC4226">
        <w:t>Plantains</w:t>
      </w:r>
      <w:r w:rsidRPr="00AC4226">
        <w:t xml:space="preserve"> offered by the king of that place during his dinner. (</w:t>
      </w:r>
      <w:r w:rsidR="00594955" w:rsidRPr="00AC4226">
        <w:t>Mid-day-meal</w:t>
      </w:r>
      <w:r w:rsidRPr="00AC4226">
        <w:t>)</w:t>
      </w:r>
    </w:p>
    <w:p w14:paraId="1F4CA6D1" w14:textId="77777777" w:rsidR="00E9400C" w:rsidRPr="00AC4226" w:rsidRDefault="00E9400C" w:rsidP="007C105A">
      <w:pPr>
        <w:pStyle w:val="S16S"/>
      </w:pPr>
      <w:r w:rsidRPr="00AC4226">
        <w:rPr>
          <w:cs/>
        </w:rPr>
        <w:t>स शङ्कर</w:t>
      </w:r>
      <w:r w:rsidRPr="00AC4226">
        <w:t>-</w:t>
      </w:r>
      <w:r w:rsidRPr="00AC4226">
        <w:rPr>
          <w:cs/>
        </w:rPr>
        <w:t>पद</w:t>
      </w:r>
      <w:r w:rsidRPr="00AC4226">
        <w:t>-</w:t>
      </w:r>
      <w:r w:rsidRPr="00AC4226">
        <w:rPr>
          <w:cs/>
        </w:rPr>
        <w:t>द्व</w:t>
      </w:r>
      <w:r w:rsidR="00103798">
        <w:rPr>
          <w:rFonts w:hint="cs"/>
          <w:cs/>
        </w:rPr>
        <w:t>ि</w:t>
      </w:r>
      <w:r w:rsidRPr="00AC4226">
        <w:rPr>
          <w:cs/>
        </w:rPr>
        <w:t>जोप</w:t>
      </w:r>
      <w:r w:rsidRPr="00AC4226">
        <w:t>-</w:t>
      </w:r>
      <w:r w:rsidRPr="00AC4226">
        <w:rPr>
          <w:cs/>
        </w:rPr>
        <w:t>हृतमाप्य गोवाख्य</w:t>
      </w:r>
      <w:r w:rsidRPr="00AC4226">
        <w:t>-</w:t>
      </w:r>
      <w:r w:rsidRPr="00AC4226">
        <w:rPr>
          <w:cs/>
        </w:rPr>
        <w:t>गां</w:t>
      </w:r>
      <w:r w:rsidR="00297E59" w:rsidRPr="00AC4226">
        <w:rPr>
          <w:cs/>
        </w:rPr>
        <w:br/>
      </w:r>
      <w:r w:rsidRPr="00AC4226">
        <w:rPr>
          <w:cs/>
        </w:rPr>
        <w:t>गरिष्ठ</w:t>
      </w:r>
      <w:r w:rsidRPr="00AC4226">
        <w:t>-</w:t>
      </w:r>
      <w:r w:rsidRPr="00AC4226">
        <w:rPr>
          <w:cs/>
        </w:rPr>
        <w:t>कदळी</w:t>
      </w:r>
      <w:r w:rsidRPr="00AC4226">
        <w:t>-</w:t>
      </w:r>
      <w:r w:rsidRPr="00AC4226">
        <w:rPr>
          <w:cs/>
        </w:rPr>
        <w:t>लसद्</w:t>
      </w:r>
      <w:r w:rsidRPr="00AC4226">
        <w:t>-</w:t>
      </w:r>
      <w:r w:rsidRPr="00AC4226">
        <w:rPr>
          <w:cs/>
        </w:rPr>
        <w:t>दश</w:t>
      </w:r>
      <w:r w:rsidRPr="00AC4226">
        <w:t>-</w:t>
      </w:r>
      <w:r w:rsidRPr="00AC4226">
        <w:rPr>
          <w:cs/>
        </w:rPr>
        <w:t>शती</w:t>
      </w:r>
      <w:r w:rsidRPr="00AC4226">
        <w:t>-</w:t>
      </w:r>
      <w:r w:rsidRPr="00AC4226">
        <w:rPr>
          <w:cs/>
        </w:rPr>
        <w:t>चतुष्कं चरन्</w:t>
      </w:r>
      <w:r w:rsidR="002A5300" w:rsidRPr="00AC4226">
        <w:rPr>
          <w:cs/>
        </w:rPr>
        <w:t>।</w:t>
      </w:r>
      <w:r w:rsidR="002A5300" w:rsidRPr="00AC4226">
        <w:rPr>
          <w:cs/>
        </w:rPr>
        <w:br/>
      </w:r>
      <w:r w:rsidRPr="00AC4226">
        <w:rPr>
          <w:cs/>
        </w:rPr>
        <w:t>पयः कलश</w:t>
      </w:r>
      <w:r w:rsidRPr="00AC4226">
        <w:t>-</w:t>
      </w:r>
      <w:r w:rsidRPr="00AC4226">
        <w:rPr>
          <w:cs/>
        </w:rPr>
        <w:t>पञ्चक</w:t>
      </w:r>
      <w:r w:rsidRPr="00AC4226">
        <w:t>-</w:t>
      </w:r>
      <w:r w:rsidRPr="00AC4226">
        <w:rPr>
          <w:cs/>
        </w:rPr>
        <w:t>त्रिक</w:t>
      </w:r>
      <w:r w:rsidRPr="00AC4226">
        <w:t>-</w:t>
      </w:r>
      <w:r w:rsidRPr="00AC4226">
        <w:rPr>
          <w:cs/>
        </w:rPr>
        <w:t>युगाभिपूर्णं पपौ</w:t>
      </w:r>
      <w:r w:rsidR="00297E59" w:rsidRPr="00AC4226">
        <w:rPr>
          <w:cs/>
        </w:rPr>
        <w:br/>
      </w:r>
      <w:r w:rsidRPr="00AC4226">
        <w:rPr>
          <w:cs/>
        </w:rPr>
        <w:t>अदृष्ट</w:t>
      </w:r>
      <w:r w:rsidRPr="00AC4226">
        <w:t>-</w:t>
      </w:r>
      <w:r w:rsidRPr="00AC4226">
        <w:rPr>
          <w:cs/>
        </w:rPr>
        <w:t>गतिरप्यभून्नृप</w:t>
      </w:r>
      <w:r w:rsidRPr="00AC4226">
        <w:t>-</w:t>
      </w:r>
      <w:r w:rsidRPr="00AC4226">
        <w:rPr>
          <w:cs/>
        </w:rPr>
        <w:t>नृ</w:t>
      </w:r>
      <w:r w:rsidRPr="00AC4226">
        <w:t>-</w:t>
      </w:r>
      <w:r w:rsidRPr="00AC4226">
        <w:rPr>
          <w:cs/>
        </w:rPr>
        <w:t>मण्डलैरुद्यतैः</w:t>
      </w:r>
      <w:r w:rsidR="00D766AC" w:rsidRPr="00AC4226">
        <w:rPr>
          <w:cs/>
        </w:rPr>
        <w:t>॥</w:t>
      </w:r>
      <w:r w:rsidR="00297E59" w:rsidRPr="00AC4226">
        <w:rPr>
          <w:cs/>
        </w:rPr>
        <w:t>10-</w:t>
      </w:r>
      <w:r w:rsidRPr="00AC4226">
        <w:t>52</w:t>
      </w:r>
      <w:r w:rsidR="0051754E" w:rsidRPr="00AC4226">
        <w:rPr>
          <w:cs/>
        </w:rPr>
        <w:t>॥</w:t>
      </w:r>
    </w:p>
    <w:p w14:paraId="5AA854E6" w14:textId="77777777" w:rsidR="008E2138" w:rsidRPr="00AC4226" w:rsidRDefault="008E2138" w:rsidP="00EC4553">
      <w:pPr>
        <w:pStyle w:val="EngText"/>
      </w:pPr>
      <w:r w:rsidRPr="00AC4226">
        <w:t xml:space="preserve">10-52. With his advent in  Goa, Madhwacharya (Vrukodara) could consume </w:t>
      </w:r>
      <w:r w:rsidR="00594955" w:rsidRPr="00AC4226">
        <w:t>four</w:t>
      </w:r>
      <w:r w:rsidRPr="00AC4226">
        <w:t xml:space="preserve"> thousand bulky plantains offered by a Brahmin by name Shankara and empty thirty pots of milk and moved on unseen by the </w:t>
      </w:r>
      <w:r w:rsidR="00594955" w:rsidRPr="00AC4226">
        <w:t>attendants</w:t>
      </w:r>
      <w:r w:rsidRPr="00AC4226">
        <w:t xml:space="preserve"> of the King (who wanted to retain him in his kingd</w:t>
      </w:r>
      <w:r w:rsidR="00594955" w:rsidRPr="00AC4226">
        <w:t>om</w:t>
      </w:r>
      <w:r w:rsidRPr="00AC4226">
        <w:t xml:space="preserve">) </w:t>
      </w:r>
      <w:r w:rsidR="00594955" w:rsidRPr="00AC4226">
        <w:t>dispatched</w:t>
      </w:r>
      <w:r w:rsidRPr="00AC4226">
        <w:t xml:space="preserve"> to deter him.</w:t>
      </w:r>
    </w:p>
    <w:p w14:paraId="06CDE582" w14:textId="77777777" w:rsidR="00E9400C" w:rsidRPr="00AC4226" w:rsidRDefault="00E9400C" w:rsidP="007C105A">
      <w:pPr>
        <w:pStyle w:val="S16S"/>
      </w:pPr>
      <w:r w:rsidRPr="00AC4226">
        <w:rPr>
          <w:cs/>
        </w:rPr>
        <w:t>अयमेव गो</w:t>
      </w:r>
      <w:r w:rsidRPr="00AC4226">
        <w:t>-</w:t>
      </w:r>
      <w:r w:rsidRPr="00AC4226">
        <w:rPr>
          <w:cs/>
        </w:rPr>
        <w:t>विषयतो</w:t>
      </w:r>
      <w:r w:rsidR="007A4C1E" w:rsidRPr="00AC4226">
        <w:rPr>
          <w:cs/>
        </w:rPr>
        <w:t>ऽ</w:t>
      </w:r>
      <w:r w:rsidRPr="00AC4226">
        <w:rPr>
          <w:cs/>
        </w:rPr>
        <w:t>पि सदसि जनतार्थितो जवात्</w:t>
      </w:r>
      <w:r w:rsidR="00D766AC" w:rsidRPr="00AC4226">
        <w:rPr>
          <w:cs/>
        </w:rPr>
        <w:t>।</w:t>
      </w:r>
      <w:r w:rsidR="002A5300" w:rsidRPr="00AC4226">
        <w:rPr>
          <w:cs/>
        </w:rPr>
        <w:br/>
      </w:r>
      <w:r w:rsidRPr="00AC4226">
        <w:rPr>
          <w:cs/>
        </w:rPr>
        <w:t>पुष्पमुत फलमहो विदधे जन</w:t>
      </w:r>
      <w:r w:rsidRPr="00AC4226">
        <w:t>-</w:t>
      </w:r>
      <w:r w:rsidRPr="00AC4226">
        <w:rPr>
          <w:cs/>
        </w:rPr>
        <w:t>सुप्ति</w:t>
      </w:r>
      <w:r w:rsidRPr="00AC4226">
        <w:t>-</w:t>
      </w:r>
      <w:r w:rsidRPr="00AC4226">
        <w:rPr>
          <w:cs/>
        </w:rPr>
        <w:t>दानुपम</w:t>
      </w:r>
      <w:r w:rsidRPr="00AC4226">
        <w:t>-</w:t>
      </w:r>
      <w:r w:rsidRPr="00AC4226">
        <w:rPr>
          <w:cs/>
        </w:rPr>
        <w:t>गान</w:t>
      </w:r>
      <w:r w:rsidRPr="00AC4226">
        <w:t>-</w:t>
      </w:r>
      <w:r w:rsidRPr="00AC4226">
        <w:rPr>
          <w:cs/>
        </w:rPr>
        <w:t>सम्पदा</w:t>
      </w:r>
      <w:r w:rsidR="00D766AC" w:rsidRPr="00AC4226">
        <w:rPr>
          <w:cs/>
        </w:rPr>
        <w:t>॥</w:t>
      </w:r>
      <w:r w:rsidR="00297E59" w:rsidRPr="00AC4226">
        <w:rPr>
          <w:cs/>
        </w:rPr>
        <w:t>10-</w:t>
      </w:r>
      <w:r w:rsidRPr="00AC4226">
        <w:t>53</w:t>
      </w:r>
      <w:r w:rsidR="0051754E" w:rsidRPr="00AC4226">
        <w:rPr>
          <w:cs/>
        </w:rPr>
        <w:t>॥</w:t>
      </w:r>
    </w:p>
    <w:p w14:paraId="23EA598F" w14:textId="77777777" w:rsidR="008E2138" w:rsidRPr="00AC4226" w:rsidRDefault="008E2138" w:rsidP="00EC4553">
      <w:pPr>
        <w:pStyle w:val="EngText"/>
      </w:pPr>
      <w:r w:rsidRPr="00AC4226">
        <w:t xml:space="preserve">10-53. The same (omniscient) Madhwacharya, entreated by some people (who had heard of his majesty) in a place called Pasupe, </w:t>
      </w:r>
      <w:r w:rsidR="00594955" w:rsidRPr="00AC4226">
        <w:t>speedily</w:t>
      </w:r>
      <w:r w:rsidRPr="00AC4226">
        <w:t xml:space="preserve"> enough </w:t>
      </w:r>
      <w:r w:rsidRPr="00AC4226">
        <w:lastRenderedPageBreak/>
        <w:t xml:space="preserve">made the erstwhile barren trees sprout into flowers and fruits with the affluence of his matchless musical </w:t>
      </w:r>
      <w:r w:rsidR="00594955" w:rsidRPr="00AC4226">
        <w:t>magical</w:t>
      </w:r>
      <w:r w:rsidRPr="00AC4226">
        <w:t xml:space="preserve"> enough to </w:t>
      </w:r>
      <w:r w:rsidR="00594955" w:rsidRPr="00AC4226">
        <w:t>induce</w:t>
      </w:r>
      <w:r w:rsidRPr="00AC4226">
        <w:t xml:space="preserve"> sweet sleep, to their great surprise.</w:t>
      </w:r>
    </w:p>
    <w:p w14:paraId="707A98AA" w14:textId="77777777" w:rsidR="00E9400C" w:rsidRPr="00AC4226" w:rsidRDefault="00E9400C" w:rsidP="007C105A">
      <w:pPr>
        <w:pStyle w:val="S16S"/>
      </w:pPr>
      <w:r w:rsidRPr="00AC4226">
        <w:rPr>
          <w:cs/>
        </w:rPr>
        <w:t>धन्यो</w:t>
      </w:r>
      <w:r w:rsidR="007A4C1E" w:rsidRPr="00AC4226">
        <w:rPr>
          <w:cs/>
        </w:rPr>
        <w:t>ऽ</w:t>
      </w:r>
      <w:r w:rsidRPr="00AC4226">
        <w:rPr>
          <w:cs/>
        </w:rPr>
        <w:t>मह्यत नाकिनामहित</w:t>
      </w:r>
      <w:r w:rsidRPr="00AC4226">
        <w:t>-</w:t>
      </w:r>
      <w:r w:rsidRPr="00AC4226">
        <w:rPr>
          <w:cs/>
        </w:rPr>
        <w:t>हृद्</w:t>
      </w:r>
      <w:r w:rsidRPr="00AC4226">
        <w:t>-</w:t>
      </w:r>
      <w:r w:rsidRPr="00AC4226">
        <w:rPr>
          <w:cs/>
        </w:rPr>
        <w:t>बाणस्समो</w:t>
      </w:r>
      <w:r w:rsidR="007A4C1E" w:rsidRPr="00AC4226">
        <w:rPr>
          <w:cs/>
        </w:rPr>
        <w:t>ऽ</w:t>
      </w:r>
      <w:r w:rsidRPr="00AC4226">
        <w:rPr>
          <w:cs/>
        </w:rPr>
        <w:t>जस्य यो</w:t>
      </w:r>
      <w:r w:rsidR="00297E59" w:rsidRPr="00AC4226">
        <w:rPr>
          <w:cs/>
        </w:rPr>
        <w:br/>
      </w:r>
      <w:r w:rsidRPr="00AC4226">
        <w:rPr>
          <w:cs/>
        </w:rPr>
        <w:t>मध्वो ध्वस्त</w:t>
      </w:r>
      <w:r w:rsidRPr="00AC4226">
        <w:t>-</w:t>
      </w:r>
      <w:r w:rsidRPr="00AC4226">
        <w:rPr>
          <w:cs/>
        </w:rPr>
        <w:t>दुरागमो</w:t>
      </w:r>
      <w:r w:rsidR="007A4C1E" w:rsidRPr="00AC4226">
        <w:rPr>
          <w:cs/>
        </w:rPr>
        <w:t>ऽ</w:t>
      </w:r>
      <w:r w:rsidRPr="00AC4226">
        <w:rPr>
          <w:cs/>
        </w:rPr>
        <w:t>ग्र्य</w:t>
      </w:r>
      <w:r w:rsidRPr="00AC4226">
        <w:t>-</w:t>
      </w:r>
      <w:r w:rsidRPr="00AC4226">
        <w:rPr>
          <w:cs/>
        </w:rPr>
        <w:t>हिमगु</w:t>
      </w:r>
      <w:r w:rsidRPr="00AC4226">
        <w:t>-</w:t>
      </w:r>
      <w:r w:rsidRPr="00AC4226">
        <w:rPr>
          <w:cs/>
        </w:rPr>
        <w:t>श्रीः काममायामि</w:t>
      </w:r>
      <w:r w:rsidRPr="00AC4226">
        <w:t>-</w:t>
      </w:r>
      <w:r w:rsidRPr="00AC4226">
        <w:rPr>
          <w:cs/>
        </w:rPr>
        <w:t>हृत्</w:t>
      </w:r>
      <w:r w:rsidR="002A5300" w:rsidRPr="00AC4226">
        <w:rPr>
          <w:cs/>
        </w:rPr>
        <w:t>।</w:t>
      </w:r>
      <w:r w:rsidR="002A5300" w:rsidRPr="00AC4226">
        <w:rPr>
          <w:cs/>
        </w:rPr>
        <w:br/>
      </w:r>
      <w:r w:rsidRPr="00AC4226">
        <w:rPr>
          <w:cs/>
        </w:rPr>
        <w:t>विष्णुं विश्व</w:t>
      </w:r>
      <w:r w:rsidRPr="00AC4226">
        <w:t>-</w:t>
      </w:r>
      <w:r w:rsidRPr="00AC4226">
        <w:rPr>
          <w:cs/>
        </w:rPr>
        <w:t>जय</w:t>
      </w:r>
      <w:r w:rsidRPr="00AC4226">
        <w:t>-</w:t>
      </w:r>
      <w:r w:rsidRPr="00AC4226">
        <w:rPr>
          <w:cs/>
        </w:rPr>
        <w:t>प्रदं स हि नमन्  सेव्यं सु</w:t>
      </w:r>
      <w:r w:rsidRPr="00AC4226">
        <w:t>-</w:t>
      </w:r>
      <w:r w:rsidRPr="00AC4226">
        <w:rPr>
          <w:cs/>
        </w:rPr>
        <w:t>सौख्यं मुदा</w:t>
      </w:r>
      <w:r w:rsidR="00297E59" w:rsidRPr="00AC4226">
        <w:rPr>
          <w:cs/>
        </w:rPr>
        <w:br/>
      </w:r>
      <w:r w:rsidRPr="00AC4226">
        <w:rPr>
          <w:cs/>
        </w:rPr>
        <w:t>दाक्ष्याच्छ्री</w:t>
      </w:r>
      <w:r w:rsidRPr="00AC4226">
        <w:t>-</w:t>
      </w:r>
      <w:r w:rsidRPr="00AC4226">
        <w:rPr>
          <w:cs/>
        </w:rPr>
        <w:t>धरमामयादि</w:t>
      </w:r>
      <w:r w:rsidRPr="00AC4226">
        <w:t>-</w:t>
      </w:r>
      <w:r w:rsidRPr="00AC4226">
        <w:rPr>
          <w:cs/>
        </w:rPr>
        <w:t>विरही योगी सुहृत् सर्वदा</w:t>
      </w:r>
      <w:r w:rsidR="00D766AC" w:rsidRPr="00AC4226">
        <w:rPr>
          <w:cs/>
        </w:rPr>
        <w:t>॥</w:t>
      </w:r>
      <w:r w:rsidR="00297E59" w:rsidRPr="00AC4226">
        <w:rPr>
          <w:cs/>
        </w:rPr>
        <w:t>10-</w:t>
      </w:r>
      <w:r w:rsidRPr="00AC4226">
        <w:t>54</w:t>
      </w:r>
      <w:r w:rsidR="0051754E" w:rsidRPr="00AC4226">
        <w:rPr>
          <w:cs/>
        </w:rPr>
        <w:t>॥</w:t>
      </w:r>
    </w:p>
    <w:p w14:paraId="2A3FAA2B" w14:textId="77777777" w:rsidR="00DA5FDF" w:rsidRPr="00AC4226" w:rsidRDefault="00DA5FDF" w:rsidP="00EC4553">
      <w:pPr>
        <w:pStyle w:val="EngText"/>
      </w:pPr>
      <w:r w:rsidRPr="00AC4226">
        <w:t xml:space="preserve">10-54. Blessed </w:t>
      </w:r>
      <w:r w:rsidR="002F45DD">
        <w:t>i</w:t>
      </w:r>
      <w:r w:rsidRPr="00AC4226">
        <w:t xml:space="preserve">ndeed is Madhwacharya, devoid of desire, replete with propitious qualities, dartlike to the hearts of the foes of Gods, equal in status to Chaturmukha Brahma, refuter of rival </w:t>
      </w:r>
      <w:r w:rsidR="00594955" w:rsidRPr="00AC4226">
        <w:t>doctrines</w:t>
      </w:r>
      <w:r w:rsidRPr="00AC4226">
        <w:t xml:space="preserve">, lustrous like the luminous moon, magnanimous in mind, bowing with delight in all sacred places during his </w:t>
      </w:r>
      <w:r w:rsidR="00594955" w:rsidRPr="00AC4226">
        <w:t>pilgrimage</w:t>
      </w:r>
      <w:r w:rsidRPr="00AC4226">
        <w:t xml:space="preserve">, laying low before Lord Vishnu full of bliss, blessing the virtuous with all prosperity, honoured </w:t>
      </w:r>
      <w:r w:rsidR="00594955" w:rsidRPr="00AC4226">
        <w:t>everywhere</w:t>
      </w:r>
      <w:r w:rsidRPr="00AC4226">
        <w:t xml:space="preserve"> by the public as a great mystic eternally devoted to Lord Vishnu, derelict of distress and dear to the deities.</w:t>
      </w:r>
    </w:p>
    <w:p w14:paraId="67700990" w14:textId="77777777" w:rsidR="00E9400C" w:rsidRPr="00AC4226" w:rsidRDefault="00E9400C" w:rsidP="007C105A">
      <w:pPr>
        <w:pStyle w:val="S16S"/>
      </w:pPr>
      <w:r w:rsidRPr="00AC4226">
        <w:rPr>
          <w:cs/>
        </w:rPr>
        <w:t>इति भुवन</w:t>
      </w:r>
      <w:r w:rsidRPr="00AC4226">
        <w:t>-</w:t>
      </w:r>
      <w:r w:rsidRPr="00AC4226">
        <w:rPr>
          <w:cs/>
        </w:rPr>
        <w:t>विभूषणस्य भूयां</w:t>
      </w:r>
      <w:r w:rsidRPr="00AC4226">
        <w:t>-</w:t>
      </w:r>
      <w:r w:rsidRPr="00AC4226">
        <w:rPr>
          <w:cs/>
        </w:rPr>
        <w:t>स्यविगणितानि कृतान्तराणि हन्त</w:t>
      </w:r>
      <w:r w:rsidR="002A5300" w:rsidRPr="00AC4226">
        <w:rPr>
          <w:cs/>
        </w:rPr>
        <w:t>।</w:t>
      </w:r>
      <w:r w:rsidR="002A5300" w:rsidRPr="00AC4226">
        <w:rPr>
          <w:cs/>
        </w:rPr>
        <w:br/>
      </w:r>
      <w:r w:rsidRPr="00AC4226">
        <w:rPr>
          <w:cs/>
        </w:rPr>
        <w:t>श्रवण</w:t>
      </w:r>
      <w:r w:rsidRPr="00AC4226">
        <w:t>-</w:t>
      </w:r>
      <w:r w:rsidRPr="00AC4226">
        <w:rPr>
          <w:cs/>
        </w:rPr>
        <w:t>मनन</w:t>
      </w:r>
      <w:r w:rsidRPr="00AC4226">
        <w:t>-</w:t>
      </w:r>
      <w:r w:rsidRPr="00AC4226">
        <w:rPr>
          <w:cs/>
        </w:rPr>
        <w:t>कीर्तनैरभीष्टं प्रति</w:t>
      </w:r>
      <w:r w:rsidRPr="00AC4226">
        <w:t>-</w:t>
      </w:r>
      <w:r w:rsidRPr="00AC4226">
        <w:rPr>
          <w:cs/>
        </w:rPr>
        <w:t>ददतीत्यमराः प्र</w:t>
      </w:r>
      <w:r w:rsidRPr="00AC4226">
        <w:t>-</w:t>
      </w:r>
      <w:r w:rsidRPr="00AC4226">
        <w:rPr>
          <w:cs/>
        </w:rPr>
        <w:t>कीर्तयन्ति</w:t>
      </w:r>
      <w:r w:rsidR="00D766AC" w:rsidRPr="00AC4226">
        <w:rPr>
          <w:cs/>
        </w:rPr>
        <w:t>॥</w:t>
      </w:r>
      <w:r w:rsidR="00297E59" w:rsidRPr="00AC4226">
        <w:rPr>
          <w:cs/>
        </w:rPr>
        <w:t>10-</w:t>
      </w:r>
      <w:r w:rsidRPr="00AC4226">
        <w:t>55</w:t>
      </w:r>
      <w:r w:rsidR="0051754E" w:rsidRPr="00AC4226">
        <w:rPr>
          <w:cs/>
        </w:rPr>
        <w:t>॥</w:t>
      </w:r>
    </w:p>
    <w:p w14:paraId="502BC043" w14:textId="77777777" w:rsidR="00DA5FDF" w:rsidRPr="00AC4226" w:rsidRDefault="00DA5FDF" w:rsidP="00EC4553">
      <w:pPr>
        <w:pStyle w:val="EngText"/>
      </w:pPr>
      <w:r w:rsidRPr="00AC4226">
        <w:t xml:space="preserve">10.55. Lo, even the Gods opine that to listen to, to meditate on and to recite the countless miracles of Madhwacharya, an embellishment of the world, </w:t>
      </w:r>
      <w:r w:rsidR="004916BD" w:rsidRPr="00AC4226">
        <w:t>fulfil</w:t>
      </w:r>
      <w:r w:rsidRPr="00AC4226">
        <w:t xml:space="preserve"> the cherished desires of the devotees.</w:t>
      </w:r>
    </w:p>
    <w:p w14:paraId="397BBA35" w14:textId="77777777" w:rsidR="00E9400C" w:rsidRPr="00AC4226" w:rsidRDefault="00E9400C" w:rsidP="007C105A">
      <w:pPr>
        <w:pStyle w:val="S16S"/>
      </w:pPr>
      <w:r w:rsidRPr="00AC4226">
        <w:rPr>
          <w:cs/>
        </w:rPr>
        <w:t>इति विविध</w:t>
      </w:r>
      <w:r w:rsidRPr="00AC4226">
        <w:t>-</w:t>
      </w:r>
      <w:r w:rsidRPr="00AC4226">
        <w:rPr>
          <w:cs/>
        </w:rPr>
        <w:t>गो</w:t>
      </w:r>
      <w:r w:rsidRPr="00AC4226">
        <w:t>-</w:t>
      </w:r>
      <w:r w:rsidRPr="00AC4226">
        <w:rPr>
          <w:cs/>
        </w:rPr>
        <w:t>धारा</w:t>
      </w:r>
      <w:r w:rsidRPr="00AC4226">
        <w:t>-</w:t>
      </w:r>
      <w:r w:rsidRPr="00AC4226">
        <w:rPr>
          <w:cs/>
        </w:rPr>
        <w:t>वारैर्विशारद</w:t>
      </w:r>
      <w:r w:rsidRPr="00AC4226">
        <w:t>-</w:t>
      </w:r>
      <w:r w:rsidRPr="00AC4226">
        <w:rPr>
          <w:cs/>
        </w:rPr>
        <w:t>वारि</w:t>
      </w:r>
      <w:r w:rsidRPr="00AC4226">
        <w:t>-</w:t>
      </w:r>
      <w:r w:rsidRPr="00AC4226">
        <w:rPr>
          <w:cs/>
        </w:rPr>
        <w:t>दो</w:t>
      </w:r>
      <w:r w:rsidR="00297E59" w:rsidRPr="00AC4226">
        <w:rPr>
          <w:cs/>
        </w:rPr>
        <w:br/>
      </w:r>
      <w:r w:rsidRPr="00AC4226">
        <w:rPr>
          <w:cs/>
        </w:rPr>
        <w:t>हरि</w:t>
      </w:r>
      <w:r w:rsidRPr="00AC4226">
        <w:t>-</w:t>
      </w:r>
      <w:r w:rsidRPr="00AC4226">
        <w:rPr>
          <w:cs/>
        </w:rPr>
        <w:t>पद</w:t>
      </w:r>
      <w:r w:rsidRPr="00AC4226">
        <w:t>-</w:t>
      </w:r>
      <w:r w:rsidRPr="00AC4226">
        <w:rPr>
          <w:cs/>
        </w:rPr>
        <w:t>रतो विद्या</w:t>
      </w:r>
      <w:r w:rsidRPr="00AC4226">
        <w:t>-</w:t>
      </w:r>
      <w:r w:rsidRPr="00AC4226">
        <w:rPr>
          <w:cs/>
        </w:rPr>
        <w:t>विद्युत्</w:t>
      </w:r>
      <w:r w:rsidRPr="00AC4226">
        <w:t>-</w:t>
      </w:r>
      <w:r w:rsidRPr="00AC4226">
        <w:rPr>
          <w:cs/>
        </w:rPr>
        <w:t>प्रदीपित</w:t>
      </w:r>
      <w:r w:rsidRPr="00AC4226">
        <w:t>-</w:t>
      </w:r>
      <w:r w:rsidRPr="00AC4226">
        <w:rPr>
          <w:cs/>
        </w:rPr>
        <w:t>दिङ्</w:t>
      </w:r>
      <w:r w:rsidRPr="00AC4226">
        <w:t>-</w:t>
      </w:r>
      <w:r w:rsidRPr="00AC4226">
        <w:rPr>
          <w:cs/>
        </w:rPr>
        <w:t>मुखः</w:t>
      </w:r>
      <w:r w:rsidR="00D766AC" w:rsidRPr="00AC4226">
        <w:rPr>
          <w:cs/>
        </w:rPr>
        <w:t>।</w:t>
      </w:r>
      <w:r w:rsidR="002A5300" w:rsidRPr="00AC4226">
        <w:rPr>
          <w:cs/>
        </w:rPr>
        <w:br/>
      </w:r>
      <w:r w:rsidRPr="00AC4226">
        <w:rPr>
          <w:cs/>
        </w:rPr>
        <w:t>भव</w:t>
      </w:r>
      <w:r w:rsidRPr="00AC4226">
        <w:t>-</w:t>
      </w:r>
      <w:r w:rsidRPr="00AC4226">
        <w:rPr>
          <w:cs/>
        </w:rPr>
        <w:t>भय</w:t>
      </w:r>
      <w:r w:rsidRPr="00AC4226">
        <w:t>-</w:t>
      </w:r>
      <w:r w:rsidRPr="00AC4226">
        <w:rPr>
          <w:cs/>
        </w:rPr>
        <w:t>महा</w:t>
      </w:r>
      <w:r w:rsidRPr="00AC4226">
        <w:t>-</w:t>
      </w:r>
      <w:r w:rsidRPr="00AC4226">
        <w:rPr>
          <w:cs/>
        </w:rPr>
        <w:t>घर्मोत्त</w:t>
      </w:r>
      <w:r w:rsidR="006A7CC4" w:rsidRPr="00AC4226">
        <w:rPr>
          <w:cs/>
        </w:rPr>
        <w:t>प्तं सधङ्घ्रिप-</w:t>
      </w:r>
      <w:r w:rsidRPr="00AC4226">
        <w:rPr>
          <w:cs/>
        </w:rPr>
        <w:t>मण्डलं</w:t>
      </w:r>
      <w:r w:rsidR="00297E59" w:rsidRPr="00AC4226">
        <w:rPr>
          <w:cs/>
        </w:rPr>
        <w:br/>
      </w:r>
      <w:r w:rsidRPr="00AC4226">
        <w:rPr>
          <w:cs/>
        </w:rPr>
        <w:t>सफल-सुमन</w:t>
      </w:r>
      <w:r w:rsidR="00103798">
        <w:rPr>
          <w:rFonts w:hint="cs"/>
          <w:cs/>
        </w:rPr>
        <w:t>ः</w:t>
      </w:r>
      <w:r w:rsidRPr="00AC4226">
        <w:rPr>
          <w:cs/>
        </w:rPr>
        <w:t>-सान्द्रानन्दं व्यधादविपल्लवम्</w:t>
      </w:r>
      <w:r w:rsidR="00D766AC" w:rsidRPr="00AC4226">
        <w:rPr>
          <w:cs/>
        </w:rPr>
        <w:t>॥</w:t>
      </w:r>
      <w:r w:rsidR="00297E59" w:rsidRPr="00AC4226">
        <w:rPr>
          <w:cs/>
        </w:rPr>
        <w:t>10-</w:t>
      </w:r>
      <w:r w:rsidRPr="00AC4226">
        <w:t>56</w:t>
      </w:r>
      <w:r w:rsidR="0051754E" w:rsidRPr="00AC4226">
        <w:rPr>
          <w:cs/>
        </w:rPr>
        <w:t>॥</w:t>
      </w:r>
    </w:p>
    <w:p w14:paraId="5AA3645C" w14:textId="77777777" w:rsidR="00DA5FDF" w:rsidRPr="00AC4226" w:rsidRDefault="00DA5FDF" w:rsidP="00EC4553">
      <w:pPr>
        <w:pStyle w:val="EngText"/>
      </w:pPr>
      <w:r w:rsidRPr="00AC4226">
        <w:t xml:space="preserve">10-56. The discreet disciple of Poornaprajna and devotee of Lord Narayana who lit the </w:t>
      </w:r>
      <w:r w:rsidR="00594955" w:rsidRPr="00AC4226">
        <w:t>directions</w:t>
      </w:r>
      <w:r w:rsidRPr="00AC4226">
        <w:t xml:space="preserve"> with the glow of his learning, cheered the virtuous direly distressed with the dread of existence with his precious words that highlighted the majestic glories of Madhwacharya that free the people from all woes and favour them with knowledge, devotion and immense happiness like</w:t>
      </w:r>
      <w:r w:rsidR="004674A5">
        <w:t xml:space="preserve"> a</w:t>
      </w:r>
      <w:r w:rsidRPr="00AC4226">
        <w:t xml:space="preserve"> </w:t>
      </w:r>
      <w:r w:rsidR="00594955" w:rsidRPr="00AC4226">
        <w:t>cloud</w:t>
      </w:r>
      <w:r w:rsidRPr="00AC4226">
        <w:t xml:space="preserve"> blazing the sky with its flash of lightening and blossoming the trees with flowers and fruits with its </w:t>
      </w:r>
      <w:r w:rsidR="00594955" w:rsidRPr="00AC4226">
        <w:t xml:space="preserve">showers. </w:t>
      </w:r>
    </w:p>
    <w:p w14:paraId="494E06D9" w14:textId="77777777" w:rsidR="00E9400C" w:rsidRPr="00AC4226" w:rsidRDefault="00E9400C" w:rsidP="00103798">
      <w:pPr>
        <w:pStyle w:val="SF2"/>
        <w:rPr>
          <w:b w:val="0"/>
          <w:bCs w:val="0"/>
          <w:color w:val="C00000"/>
          <w:sz w:val="36"/>
          <w:szCs w:val="36"/>
        </w:rPr>
      </w:pPr>
      <w:r w:rsidRPr="00AC4226">
        <w:rPr>
          <w:cs/>
        </w:rPr>
        <w:lastRenderedPageBreak/>
        <w:t>इति श्रीमत्कवि</w:t>
      </w:r>
      <w:r w:rsidRPr="00AC4226">
        <w:t>-</w:t>
      </w:r>
      <w:r w:rsidRPr="00AC4226">
        <w:rPr>
          <w:cs/>
        </w:rPr>
        <w:t>कुल</w:t>
      </w:r>
      <w:r w:rsidRPr="00AC4226">
        <w:t>-</w:t>
      </w:r>
      <w:r w:rsidRPr="00AC4226">
        <w:rPr>
          <w:cs/>
        </w:rPr>
        <w:t>तिलक</w:t>
      </w:r>
      <w:r w:rsidRPr="00AC4226">
        <w:t>-</w:t>
      </w:r>
      <w:r w:rsidR="00E12771" w:rsidRPr="00AC4226">
        <w:rPr>
          <w:cs/>
        </w:rPr>
        <w:t>त्रिविक्रम</w:t>
      </w:r>
      <w:r w:rsidRPr="00AC4226">
        <w:t>-</w:t>
      </w:r>
      <w:r w:rsidRPr="00AC4226">
        <w:rPr>
          <w:cs/>
        </w:rPr>
        <w:t>पण्डिताचार्य</w:t>
      </w:r>
      <w:r w:rsidRPr="00AC4226">
        <w:t>-</w:t>
      </w:r>
      <w:r w:rsidRPr="00AC4226">
        <w:rPr>
          <w:cs/>
        </w:rPr>
        <w:t>सुत</w:t>
      </w:r>
      <w:r w:rsidR="00297E59" w:rsidRPr="00AC4226">
        <w:rPr>
          <w:cs/>
        </w:rPr>
        <w:t xml:space="preserve"> </w:t>
      </w:r>
      <w:r w:rsidRPr="00AC4226">
        <w:rPr>
          <w:sz w:val="36"/>
          <w:cs/>
        </w:rPr>
        <w:t>श्री</w:t>
      </w:r>
      <w:r w:rsidRPr="00AC4226">
        <w:rPr>
          <w:sz w:val="36"/>
        </w:rPr>
        <w:t>-</w:t>
      </w:r>
      <w:r w:rsidRPr="00AC4226">
        <w:rPr>
          <w:sz w:val="36"/>
          <w:cs/>
        </w:rPr>
        <w:t>नारायण</w:t>
      </w:r>
      <w:r w:rsidRPr="00AC4226">
        <w:rPr>
          <w:sz w:val="36"/>
        </w:rPr>
        <w:t>-</w:t>
      </w:r>
      <w:r w:rsidRPr="00AC4226">
        <w:rPr>
          <w:sz w:val="36"/>
          <w:cs/>
        </w:rPr>
        <w:t>पण्डिताचार्य</w:t>
      </w:r>
      <w:r w:rsidRPr="00AC4226">
        <w:rPr>
          <w:sz w:val="36"/>
        </w:rPr>
        <w:t>-</w:t>
      </w:r>
      <w:r w:rsidRPr="00AC4226">
        <w:rPr>
          <w:sz w:val="36"/>
          <w:cs/>
        </w:rPr>
        <w:t>विरचिते</w:t>
      </w:r>
      <w:r w:rsidR="00297E59" w:rsidRPr="00AC4226">
        <w:rPr>
          <w:sz w:val="36"/>
          <w:cs/>
        </w:rPr>
        <w:t xml:space="preserve"> </w:t>
      </w:r>
      <w:r w:rsidRPr="00AC4226">
        <w:rPr>
          <w:cs/>
        </w:rPr>
        <w:t>श्री</w:t>
      </w:r>
      <w:r w:rsidRPr="00AC4226">
        <w:t>-</w:t>
      </w:r>
      <w:r w:rsidRPr="00AC4226">
        <w:rPr>
          <w:cs/>
        </w:rPr>
        <w:t>मध्व</w:t>
      </w:r>
      <w:r w:rsidRPr="00AC4226">
        <w:t>-</w:t>
      </w:r>
      <w:r w:rsidRPr="00AC4226">
        <w:rPr>
          <w:cs/>
        </w:rPr>
        <w:t>विजये महा</w:t>
      </w:r>
      <w:r w:rsidRPr="00AC4226">
        <w:t>-</w:t>
      </w:r>
      <w:r w:rsidRPr="00AC4226">
        <w:rPr>
          <w:cs/>
        </w:rPr>
        <w:t>काव्ये</w:t>
      </w:r>
      <w:r w:rsidRPr="00AC4226">
        <w:t>-</w:t>
      </w:r>
      <w:r w:rsidRPr="00AC4226">
        <w:rPr>
          <w:cs/>
        </w:rPr>
        <w:t>आनन्दाङ्किते</w:t>
      </w:r>
      <w:r w:rsidR="00297E59" w:rsidRPr="00AC4226">
        <w:rPr>
          <w:cs/>
        </w:rPr>
        <w:t xml:space="preserve"> </w:t>
      </w:r>
      <w:r w:rsidRPr="00AC4226">
        <w:rPr>
          <w:sz w:val="36"/>
          <w:cs/>
        </w:rPr>
        <w:t>दशमः सर्गः</w:t>
      </w:r>
    </w:p>
    <w:p w14:paraId="51697C1C" w14:textId="77777777" w:rsidR="00E9400C" w:rsidRPr="00AC4226" w:rsidRDefault="00297E59" w:rsidP="00AC4226">
      <w:pPr>
        <w:pStyle w:val="SH2"/>
      </w:pPr>
      <w:bookmarkStart w:id="38" w:name="_Toc455414265"/>
      <w:r w:rsidRPr="00AC4226">
        <w:rPr>
          <w:cs/>
        </w:rPr>
        <w:t xml:space="preserve">एकादशः </w:t>
      </w:r>
      <w:r w:rsidR="00E9400C" w:rsidRPr="00AC4226">
        <w:rPr>
          <w:cs/>
        </w:rPr>
        <w:t>सर्ग</w:t>
      </w:r>
      <w:r w:rsidR="00E9400C" w:rsidRPr="00AC4226">
        <w:t>:</w:t>
      </w:r>
      <w:r w:rsidRPr="00AC4226">
        <w:rPr>
          <w:cs/>
        </w:rPr>
        <w:t xml:space="preserve"> - [11-</w:t>
      </w:r>
      <w:r w:rsidR="00897D31" w:rsidRPr="00AC4226">
        <w:t>77]</w:t>
      </w:r>
      <w:bookmarkEnd w:id="38"/>
    </w:p>
    <w:p w14:paraId="56CB30BC" w14:textId="77777777" w:rsidR="00E9400C" w:rsidRPr="00AC4226" w:rsidRDefault="00E9400C" w:rsidP="007C105A">
      <w:pPr>
        <w:pStyle w:val="S16S"/>
      </w:pPr>
      <w:r w:rsidRPr="00AC4226">
        <w:rPr>
          <w:cs/>
        </w:rPr>
        <w:t>प्रचुरान्तर</w:t>
      </w:r>
      <w:r w:rsidRPr="00AC4226">
        <w:t>-</w:t>
      </w:r>
      <w:r w:rsidRPr="00AC4226">
        <w:rPr>
          <w:cs/>
        </w:rPr>
        <w:t>प्रवचनं फणि</w:t>
      </w:r>
      <w:r w:rsidRPr="00AC4226">
        <w:t>-</w:t>
      </w:r>
      <w:r w:rsidRPr="00AC4226">
        <w:rPr>
          <w:cs/>
        </w:rPr>
        <w:t>राड् उप</w:t>
      </w:r>
      <w:r w:rsidRPr="00AC4226">
        <w:t>-</w:t>
      </w:r>
      <w:r w:rsidRPr="00AC4226">
        <w:rPr>
          <w:cs/>
        </w:rPr>
        <w:t>शुश्रुवान् स</w:t>
      </w:r>
      <w:r w:rsidRPr="00AC4226">
        <w:t>-</w:t>
      </w:r>
      <w:r w:rsidRPr="00AC4226">
        <w:rPr>
          <w:cs/>
        </w:rPr>
        <w:t>सनकादि</w:t>
      </w:r>
      <w:r w:rsidRPr="00AC4226">
        <w:t>-</w:t>
      </w:r>
      <w:r w:rsidRPr="00AC4226">
        <w:rPr>
          <w:cs/>
        </w:rPr>
        <w:t>मुनिः</w:t>
      </w:r>
      <w:r w:rsidR="002A5300" w:rsidRPr="00AC4226">
        <w:rPr>
          <w:cs/>
        </w:rPr>
        <w:t>।</w:t>
      </w:r>
      <w:r w:rsidR="002A5300" w:rsidRPr="00AC4226">
        <w:rPr>
          <w:cs/>
        </w:rPr>
        <w:br/>
      </w:r>
      <w:r w:rsidRPr="00AC4226">
        <w:rPr>
          <w:cs/>
        </w:rPr>
        <w:t>गगने</w:t>
      </w:r>
      <w:r w:rsidR="007A4C1E" w:rsidRPr="00AC4226">
        <w:rPr>
          <w:cs/>
        </w:rPr>
        <w:t>ऽ</w:t>
      </w:r>
      <w:r w:rsidRPr="00AC4226">
        <w:rPr>
          <w:cs/>
        </w:rPr>
        <w:t>ल्प</w:t>
      </w:r>
      <w:r w:rsidRPr="00AC4226">
        <w:t>-</w:t>
      </w:r>
      <w:r w:rsidRPr="00AC4226">
        <w:rPr>
          <w:cs/>
        </w:rPr>
        <w:t>दृष्ट</w:t>
      </w:r>
      <w:r w:rsidRPr="00AC4226">
        <w:t>-</w:t>
      </w:r>
      <w:r w:rsidRPr="00AC4226">
        <w:rPr>
          <w:cs/>
        </w:rPr>
        <w:t>वपुरत्र जनैः त्वरितं निलीन</w:t>
      </w:r>
      <w:r w:rsidRPr="00AC4226">
        <w:t>-</w:t>
      </w:r>
      <w:r w:rsidRPr="00AC4226">
        <w:rPr>
          <w:cs/>
        </w:rPr>
        <w:t>रुचिराप पदम्</w:t>
      </w:r>
      <w:r w:rsidR="00D766AC" w:rsidRPr="00AC4226">
        <w:rPr>
          <w:cs/>
        </w:rPr>
        <w:t>॥</w:t>
      </w:r>
      <w:r w:rsidR="00A33FB5" w:rsidRPr="00AC4226">
        <w:t>11-</w:t>
      </w:r>
      <w:r w:rsidRPr="00AC4226">
        <w:t>1</w:t>
      </w:r>
      <w:r w:rsidR="0051754E" w:rsidRPr="00AC4226">
        <w:rPr>
          <w:cs/>
        </w:rPr>
        <w:t>॥</w:t>
      </w:r>
    </w:p>
    <w:p w14:paraId="4C199215" w14:textId="77777777" w:rsidR="00897D31" w:rsidRPr="00AC4226" w:rsidRDefault="00897D31" w:rsidP="00EC4553">
      <w:pPr>
        <w:pStyle w:val="EngText"/>
      </w:pPr>
      <w:r w:rsidRPr="00AC4226">
        <w:t xml:space="preserve">11-1. God Shesha (the serpent-Lord) followed by sages like Sanaka and others, flooding the sky and with dazzle visible to the </w:t>
      </w:r>
      <w:r w:rsidR="009E3E13" w:rsidRPr="00AC4226">
        <w:t>people</w:t>
      </w:r>
      <w:r w:rsidRPr="00AC4226">
        <w:t xml:space="preserve"> of the earth for a while to their surprise, listened to the discourses of the Acharya on Brahmasutras and hied to his place, unseen. </w:t>
      </w:r>
      <w:r w:rsidR="00B878BD">
        <w:t>(O</w:t>
      </w:r>
      <w:r w:rsidRPr="00AC4226">
        <w:t xml:space="preserve">n an enquiry </w:t>
      </w:r>
      <w:r w:rsidR="009E3E13" w:rsidRPr="00AC4226">
        <w:t>into</w:t>
      </w:r>
      <w:r w:rsidRPr="00AC4226">
        <w:t xml:space="preserve"> his unusual phenomenon, during the second half of the month, Acharya apprised the people who had assembled there that it </w:t>
      </w:r>
      <w:r w:rsidR="009E3E13" w:rsidRPr="00AC4226">
        <w:t>w</w:t>
      </w:r>
      <w:r w:rsidR="00B878BD">
        <w:t>as</w:t>
      </w:r>
      <w:r w:rsidRPr="00AC4226">
        <w:t xml:space="preserve"> not moon-light </w:t>
      </w:r>
      <w:r w:rsidR="009E3E13" w:rsidRPr="00AC4226">
        <w:t>but</w:t>
      </w:r>
      <w:r w:rsidRPr="00AC4226">
        <w:t xml:space="preserve"> the lustre of God Shesha.</w:t>
      </w:r>
      <w:r w:rsidR="00B878BD">
        <w:t>)</w:t>
      </w:r>
    </w:p>
    <w:p w14:paraId="0C061E27" w14:textId="77777777" w:rsidR="00E9400C" w:rsidRPr="00AC4226" w:rsidRDefault="00E9400C" w:rsidP="007C105A">
      <w:pPr>
        <w:pStyle w:val="S16S"/>
      </w:pPr>
      <w:r w:rsidRPr="00AC4226">
        <w:rPr>
          <w:cs/>
        </w:rPr>
        <w:t>अति</w:t>
      </w:r>
      <w:r w:rsidRPr="00AC4226">
        <w:t>-</w:t>
      </w:r>
      <w:r w:rsidRPr="00AC4226">
        <w:rPr>
          <w:cs/>
        </w:rPr>
        <w:t>चित्र</w:t>
      </w:r>
      <w:r w:rsidRPr="00AC4226">
        <w:t>-</w:t>
      </w:r>
      <w:r w:rsidRPr="00AC4226">
        <w:rPr>
          <w:cs/>
        </w:rPr>
        <w:t>धाम्नि निज</w:t>
      </w:r>
      <w:r w:rsidRPr="00AC4226">
        <w:t>-</w:t>
      </w:r>
      <w:r w:rsidR="004674A5">
        <w:rPr>
          <w:cs/>
        </w:rPr>
        <w:t>धाम्नि रत</w:t>
      </w:r>
      <w:r w:rsidR="004674A5">
        <w:rPr>
          <w:rFonts w:hint="cs"/>
          <w:cs/>
        </w:rPr>
        <w:t>ं</w:t>
      </w:r>
      <w:r w:rsidRPr="00AC4226">
        <w:rPr>
          <w:cs/>
        </w:rPr>
        <w:t xml:space="preserve"> स</w:t>
      </w:r>
      <w:r w:rsidRPr="00AC4226">
        <w:t>-</w:t>
      </w:r>
      <w:r w:rsidR="004674A5">
        <w:rPr>
          <w:rFonts w:hint="cs"/>
          <w:cs/>
        </w:rPr>
        <w:t>स</w:t>
      </w:r>
      <w:r w:rsidRPr="00AC4226">
        <w:rPr>
          <w:cs/>
        </w:rPr>
        <w:t>हस्र</w:t>
      </w:r>
      <w:r w:rsidRPr="00AC4226">
        <w:t>-</w:t>
      </w:r>
      <w:r w:rsidRPr="00AC4226">
        <w:rPr>
          <w:cs/>
        </w:rPr>
        <w:t>मस्तकमनन्तममुम्</w:t>
      </w:r>
      <w:r w:rsidR="00D766AC" w:rsidRPr="00AC4226">
        <w:rPr>
          <w:cs/>
        </w:rPr>
        <w:t>।</w:t>
      </w:r>
      <w:r w:rsidR="002A5300" w:rsidRPr="00AC4226">
        <w:rPr>
          <w:cs/>
        </w:rPr>
        <w:br/>
      </w:r>
      <w:r w:rsidRPr="00AC4226">
        <w:rPr>
          <w:cs/>
        </w:rPr>
        <w:t>मुनयो</w:t>
      </w:r>
      <w:r w:rsidR="007A4C1E" w:rsidRPr="00AC4226">
        <w:rPr>
          <w:cs/>
        </w:rPr>
        <w:t>ऽ</w:t>
      </w:r>
      <w:r w:rsidRPr="00AC4226">
        <w:rPr>
          <w:cs/>
        </w:rPr>
        <w:t>भि</w:t>
      </w:r>
      <w:r w:rsidRPr="00AC4226">
        <w:t>-</w:t>
      </w:r>
      <w:r w:rsidR="004674A5">
        <w:rPr>
          <w:cs/>
        </w:rPr>
        <w:t>वाद्य विन</w:t>
      </w:r>
      <w:r w:rsidRPr="00AC4226">
        <w:rPr>
          <w:cs/>
        </w:rPr>
        <w:t>याभरणाः वरमन्वयुञ्जत तदा</w:t>
      </w:r>
      <w:r w:rsidR="007A4C1E" w:rsidRPr="00AC4226">
        <w:rPr>
          <w:cs/>
        </w:rPr>
        <w:t>ऽ</w:t>
      </w:r>
      <w:r w:rsidRPr="00AC4226">
        <w:rPr>
          <w:cs/>
        </w:rPr>
        <w:t>र्थमिमम्</w:t>
      </w:r>
      <w:r w:rsidR="00D766AC" w:rsidRPr="00AC4226">
        <w:rPr>
          <w:cs/>
        </w:rPr>
        <w:t>॥</w:t>
      </w:r>
      <w:r w:rsidR="00A33FB5" w:rsidRPr="00AC4226">
        <w:t>11-</w:t>
      </w:r>
      <w:r w:rsidRPr="00AC4226">
        <w:t>2</w:t>
      </w:r>
      <w:r w:rsidR="0051754E" w:rsidRPr="00AC4226">
        <w:rPr>
          <w:cs/>
        </w:rPr>
        <w:t>॥</w:t>
      </w:r>
    </w:p>
    <w:p w14:paraId="61BF6E92" w14:textId="77777777" w:rsidR="00897D31" w:rsidRPr="00AC4226" w:rsidRDefault="00897D31" w:rsidP="00EC4553">
      <w:pPr>
        <w:pStyle w:val="EngText"/>
      </w:pPr>
      <w:r w:rsidRPr="00AC4226">
        <w:t>11-2. (On their return) the sages Sanaka and others, decked with humility, bowed with reverence to the lustrous thousand-hooded God-Shesha abiding in  his charming abo</w:t>
      </w:r>
      <w:r w:rsidR="00B878BD">
        <w:t>d</w:t>
      </w:r>
      <w:r w:rsidRPr="00AC4226">
        <w:t>e and asked him an exquisite question concerning the merits of the excellent discourse (on Brahma-Sutra Bhashya).</w:t>
      </w:r>
    </w:p>
    <w:p w14:paraId="0801BDEB" w14:textId="77777777" w:rsidR="00E9400C" w:rsidRPr="00AC4226" w:rsidRDefault="00E9400C" w:rsidP="007C105A">
      <w:pPr>
        <w:pStyle w:val="S16S"/>
      </w:pPr>
      <w:r w:rsidRPr="00AC4226">
        <w:rPr>
          <w:cs/>
        </w:rPr>
        <w:t>भगवत्तमस्य विफुल</w:t>
      </w:r>
      <w:r w:rsidRPr="00AC4226">
        <w:t>-</w:t>
      </w:r>
      <w:r w:rsidRPr="00AC4226">
        <w:rPr>
          <w:cs/>
        </w:rPr>
        <w:t>प्रमतेः समयं मनो</w:t>
      </w:r>
      <w:r w:rsidRPr="00AC4226">
        <w:t>-</w:t>
      </w:r>
      <w:r w:rsidRPr="00AC4226">
        <w:rPr>
          <w:cs/>
        </w:rPr>
        <w:t>हर</w:t>
      </w:r>
      <w:r w:rsidRPr="00AC4226">
        <w:t>-</w:t>
      </w:r>
      <w:r w:rsidRPr="00AC4226">
        <w:rPr>
          <w:cs/>
        </w:rPr>
        <w:t>तमं जगति</w:t>
      </w:r>
      <w:r w:rsidR="002A5300" w:rsidRPr="00AC4226">
        <w:rPr>
          <w:cs/>
        </w:rPr>
        <w:t>।</w:t>
      </w:r>
      <w:r w:rsidR="002A5300" w:rsidRPr="00AC4226">
        <w:rPr>
          <w:cs/>
        </w:rPr>
        <w:br/>
      </w:r>
      <w:r w:rsidRPr="00AC4226">
        <w:rPr>
          <w:cs/>
        </w:rPr>
        <w:t>महितं भवद्भिरपि लोक</w:t>
      </w:r>
      <w:r w:rsidRPr="00AC4226">
        <w:t>-</w:t>
      </w:r>
      <w:r w:rsidRPr="00AC4226">
        <w:rPr>
          <w:cs/>
        </w:rPr>
        <w:t>पते पठतां मुहुः फलमुदेष्यति किम्</w:t>
      </w:r>
      <w:r w:rsidR="00D766AC" w:rsidRPr="00AC4226">
        <w:rPr>
          <w:cs/>
        </w:rPr>
        <w:t>॥</w:t>
      </w:r>
      <w:r w:rsidR="00A33FB5" w:rsidRPr="00AC4226">
        <w:t>11-</w:t>
      </w:r>
      <w:r w:rsidRPr="00AC4226">
        <w:t>3</w:t>
      </w:r>
      <w:r w:rsidR="0051754E" w:rsidRPr="00AC4226">
        <w:rPr>
          <w:cs/>
        </w:rPr>
        <w:t>॥</w:t>
      </w:r>
    </w:p>
    <w:p w14:paraId="45DFA2E8" w14:textId="77777777" w:rsidR="00897D31" w:rsidRPr="00AC4226" w:rsidRDefault="00897D31" w:rsidP="00EC4553">
      <w:pPr>
        <w:pStyle w:val="EngText"/>
      </w:pPr>
      <w:r w:rsidRPr="00AC4226">
        <w:t xml:space="preserve">11-3. Oh ruler of the reptile-world! What good on earth does one get by the repeated study of </w:t>
      </w:r>
      <w:r w:rsidR="009E3E13" w:rsidRPr="00AC4226">
        <w:t>Poornaprajna’s</w:t>
      </w:r>
      <w:r w:rsidRPr="00AC4226">
        <w:t xml:space="preserve"> delightful Shast</w:t>
      </w:r>
      <w:r w:rsidR="00B878BD">
        <w:t>r</w:t>
      </w:r>
      <w:r w:rsidRPr="00AC4226">
        <w:t>a inclusive of Brahma-Sutra Bhashya and others full of great glory when it is worshipped even by the illustrious like you?</w:t>
      </w:r>
    </w:p>
    <w:p w14:paraId="2F798383" w14:textId="77777777" w:rsidR="00E9400C" w:rsidRPr="00AC4226" w:rsidRDefault="00E9400C" w:rsidP="007C105A">
      <w:pPr>
        <w:pStyle w:val="S16S"/>
      </w:pPr>
      <w:r w:rsidRPr="00AC4226">
        <w:rPr>
          <w:cs/>
        </w:rPr>
        <w:t>अधिकारिणां फलमलं विदुषां भवति प्रवृत्तिरति</w:t>
      </w:r>
      <w:r w:rsidRPr="00AC4226">
        <w:t>-</w:t>
      </w:r>
      <w:r w:rsidRPr="00AC4226">
        <w:rPr>
          <w:cs/>
        </w:rPr>
        <w:t>वीर्य</w:t>
      </w:r>
      <w:r w:rsidRPr="00AC4226">
        <w:t>-</w:t>
      </w:r>
      <w:r w:rsidRPr="00AC4226">
        <w:rPr>
          <w:cs/>
        </w:rPr>
        <w:t>वती</w:t>
      </w:r>
      <w:r w:rsidR="002A5300" w:rsidRPr="00AC4226">
        <w:rPr>
          <w:cs/>
        </w:rPr>
        <w:t>।</w:t>
      </w:r>
      <w:r w:rsidR="002A5300" w:rsidRPr="00AC4226">
        <w:rPr>
          <w:cs/>
        </w:rPr>
        <w:br/>
      </w:r>
      <w:r w:rsidRPr="00AC4226">
        <w:rPr>
          <w:cs/>
        </w:rPr>
        <w:t>इति तत्</w:t>
      </w:r>
      <w:r w:rsidRPr="00AC4226">
        <w:t>-</w:t>
      </w:r>
      <w:r w:rsidRPr="00AC4226">
        <w:rPr>
          <w:cs/>
        </w:rPr>
        <w:t>फलं स</w:t>
      </w:r>
      <w:r w:rsidRPr="00AC4226">
        <w:t>-</w:t>
      </w:r>
      <w:r w:rsidRPr="00AC4226">
        <w:rPr>
          <w:cs/>
        </w:rPr>
        <w:t>फल</w:t>
      </w:r>
      <w:r w:rsidRPr="00AC4226">
        <w:t>-</w:t>
      </w:r>
      <w:r w:rsidRPr="00AC4226">
        <w:rPr>
          <w:cs/>
        </w:rPr>
        <w:t>सङ्कथनो  भगवान् प्र</w:t>
      </w:r>
      <w:r w:rsidRPr="00AC4226">
        <w:t>-</w:t>
      </w:r>
      <w:r w:rsidRPr="00AC4226">
        <w:rPr>
          <w:cs/>
        </w:rPr>
        <w:t>पञ्चयतु भूरि</w:t>
      </w:r>
      <w:r w:rsidRPr="00AC4226">
        <w:t>-</w:t>
      </w:r>
      <w:r w:rsidRPr="00AC4226">
        <w:rPr>
          <w:cs/>
        </w:rPr>
        <w:t>दयः</w:t>
      </w:r>
      <w:r w:rsidR="00D766AC" w:rsidRPr="00AC4226">
        <w:rPr>
          <w:cs/>
        </w:rPr>
        <w:t>॥</w:t>
      </w:r>
      <w:r w:rsidR="00A33FB5" w:rsidRPr="00AC4226">
        <w:t>11-</w:t>
      </w:r>
      <w:r w:rsidRPr="00AC4226">
        <w:t>4</w:t>
      </w:r>
      <w:r w:rsidR="0051754E" w:rsidRPr="00AC4226">
        <w:rPr>
          <w:cs/>
        </w:rPr>
        <w:t>॥</w:t>
      </w:r>
    </w:p>
    <w:p w14:paraId="63B6FB46" w14:textId="77777777" w:rsidR="00733CE1" w:rsidRPr="00AC4226" w:rsidRDefault="00733CE1" w:rsidP="00EC4553">
      <w:pPr>
        <w:pStyle w:val="EngText"/>
      </w:pPr>
      <w:r w:rsidRPr="00AC4226">
        <w:t>11-4. A study of the Shastra by the eligible</w:t>
      </w:r>
      <w:r w:rsidR="00B878BD">
        <w:t>s</w:t>
      </w:r>
      <w:r w:rsidRPr="00AC4226">
        <w:t xml:space="preserve"> well-informed of its gains is immensely fruitful; hence, O Venerable one, most merciful, and one who can effectively expatiate, </w:t>
      </w:r>
      <w:r w:rsidR="009E3E13" w:rsidRPr="00AC4226">
        <w:t>elucidate</w:t>
      </w:r>
      <w:r w:rsidRPr="00AC4226">
        <w:t xml:space="preserve"> exhaustively the benefits of hearing and meditating on Madhwa Siddhanta.</w:t>
      </w:r>
    </w:p>
    <w:p w14:paraId="7DD29F97" w14:textId="77777777" w:rsidR="00E9400C" w:rsidRPr="00AC4226" w:rsidRDefault="00E9400C" w:rsidP="007C105A">
      <w:pPr>
        <w:pStyle w:val="S16S"/>
      </w:pPr>
      <w:r w:rsidRPr="00AC4226">
        <w:rPr>
          <w:cs/>
        </w:rPr>
        <w:lastRenderedPageBreak/>
        <w:t>इति तैरुदीरितमुदार</w:t>
      </w:r>
      <w:r w:rsidRPr="00AC4226">
        <w:t>-</w:t>
      </w:r>
      <w:r w:rsidRPr="00AC4226">
        <w:rPr>
          <w:cs/>
        </w:rPr>
        <w:t>मतिः वचनं निशम्य स जगाद गिरम्</w:t>
      </w:r>
      <w:r w:rsidR="00D766AC" w:rsidRPr="00AC4226">
        <w:rPr>
          <w:cs/>
        </w:rPr>
        <w:t>।</w:t>
      </w:r>
      <w:r w:rsidR="002A5300" w:rsidRPr="00AC4226">
        <w:rPr>
          <w:cs/>
        </w:rPr>
        <w:br/>
      </w:r>
      <w:r w:rsidRPr="00AC4226">
        <w:rPr>
          <w:cs/>
        </w:rPr>
        <w:t>शृणुता</w:t>
      </w:r>
      <w:r w:rsidR="007A4C1E" w:rsidRPr="00AC4226">
        <w:rPr>
          <w:cs/>
        </w:rPr>
        <w:t>ऽ</w:t>
      </w:r>
      <w:r w:rsidRPr="00AC4226">
        <w:rPr>
          <w:cs/>
        </w:rPr>
        <w:t>दरेण महनीय</w:t>
      </w:r>
      <w:r w:rsidRPr="00AC4226">
        <w:t>-</w:t>
      </w:r>
      <w:r w:rsidRPr="00AC4226">
        <w:rPr>
          <w:cs/>
        </w:rPr>
        <w:t>तमं महनीय</w:t>
      </w:r>
      <w:r w:rsidRPr="00AC4226">
        <w:t>-</w:t>
      </w:r>
      <w:r w:rsidRPr="00AC4226">
        <w:rPr>
          <w:cs/>
        </w:rPr>
        <w:t>पाद</w:t>
      </w:r>
      <w:r w:rsidRPr="00AC4226">
        <w:t>-</w:t>
      </w:r>
      <w:r w:rsidRPr="00AC4226">
        <w:rPr>
          <w:cs/>
        </w:rPr>
        <w:t>समयस्य फलम्</w:t>
      </w:r>
      <w:r w:rsidR="00D766AC" w:rsidRPr="00AC4226">
        <w:rPr>
          <w:cs/>
        </w:rPr>
        <w:t>॥</w:t>
      </w:r>
      <w:r w:rsidR="00A33FB5" w:rsidRPr="00AC4226">
        <w:t>11-</w:t>
      </w:r>
      <w:r w:rsidRPr="00AC4226">
        <w:t>5</w:t>
      </w:r>
      <w:r w:rsidR="0051754E" w:rsidRPr="00AC4226">
        <w:rPr>
          <w:cs/>
        </w:rPr>
        <w:t>॥</w:t>
      </w:r>
    </w:p>
    <w:p w14:paraId="14416B07" w14:textId="77777777" w:rsidR="00733CE1" w:rsidRPr="00AC4226" w:rsidRDefault="00733CE1" w:rsidP="00EC4553">
      <w:pPr>
        <w:pStyle w:val="EngText"/>
      </w:pPr>
      <w:r w:rsidRPr="00AC4226">
        <w:t xml:space="preserve">11-5. Endowed with knowledge sublime, the Lord of Snakes in response to their earnest entreaty replied </w:t>
      </w:r>
      <w:r w:rsidR="009E3E13" w:rsidRPr="00AC4226">
        <w:t>thus: ‘Listen</w:t>
      </w:r>
      <w:r w:rsidRPr="00AC4226">
        <w:t xml:space="preserve"> with devotion, the </w:t>
      </w:r>
      <w:r w:rsidR="009E3E13" w:rsidRPr="00AC4226">
        <w:t>advantages</w:t>
      </w:r>
      <w:r w:rsidRPr="00AC4226">
        <w:t xml:space="preserve"> of hearing and contemplating on his commanding Shastra of the most worshipful Acharya’.</w:t>
      </w:r>
    </w:p>
    <w:p w14:paraId="2CB3B918" w14:textId="77777777" w:rsidR="00E9400C" w:rsidRPr="00AC4226" w:rsidRDefault="00E9400C" w:rsidP="007C105A">
      <w:pPr>
        <w:pStyle w:val="S16S"/>
      </w:pPr>
      <w:r w:rsidRPr="00AC4226">
        <w:rPr>
          <w:cs/>
        </w:rPr>
        <w:t>त्रिदिवादि लभ्यमपि नास्य फलं कथितं कृषेरिवा पलाल</w:t>
      </w:r>
      <w:r w:rsidRPr="00AC4226">
        <w:t>-</w:t>
      </w:r>
      <w:r w:rsidRPr="00AC4226">
        <w:rPr>
          <w:cs/>
        </w:rPr>
        <w:t>कुलम्</w:t>
      </w:r>
      <w:r w:rsidR="00D766AC" w:rsidRPr="00AC4226">
        <w:rPr>
          <w:cs/>
        </w:rPr>
        <w:t>।</w:t>
      </w:r>
      <w:r w:rsidR="002A5300" w:rsidRPr="00AC4226">
        <w:rPr>
          <w:cs/>
        </w:rPr>
        <w:br/>
      </w:r>
      <w:r w:rsidRPr="00AC4226">
        <w:rPr>
          <w:cs/>
        </w:rPr>
        <w:t>स्व</w:t>
      </w:r>
      <w:r w:rsidRPr="00AC4226">
        <w:t>-</w:t>
      </w:r>
      <w:r w:rsidRPr="00AC4226">
        <w:rPr>
          <w:cs/>
        </w:rPr>
        <w:t>फलं तु मुक्ति</w:t>
      </w:r>
      <w:r w:rsidRPr="00AC4226">
        <w:t>-</w:t>
      </w:r>
      <w:r w:rsidRPr="00AC4226">
        <w:rPr>
          <w:cs/>
        </w:rPr>
        <w:t>पदमुक्ति</w:t>
      </w:r>
      <w:r w:rsidRPr="00AC4226">
        <w:t>-</w:t>
      </w:r>
      <w:r w:rsidRPr="00AC4226">
        <w:rPr>
          <w:cs/>
        </w:rPr>
        <w:t>पदं शुक</w:t>
      </w:r>
      <w:r w:rsidRPr="00AC4226">
        <w:t>-</w:t>
      </w:r>
      <w:r w:rsidRPr="00AC4226">
        <w:rPr>
          <w:cs/>
        </w:rPr>
        <w:t>शारदादि</w:t>
      </w:r>
      <w:r w:rsidRPr="00AC4226">
        <w:t>-</w:t>
      </w:r>
      <w:r w:rsidRPr="00AC4226">
        <w:rPr>
          <w:cs/>
        </w:rPr>
        <w:t>परमार्थ</w:t>
      </w:r>
      <w:r w:rsidRPr="00AC4226">
        <w:t>-</w:t>
      </w:r>
      <w:r w:rsidRPr="00AC4226">
        <w:rPr>
          <w:cs/>
        </w:rPr>
        <w:t>विदाम्</w:t>
      </w:r>
      <w:r w:rsidR="00D766AC" w:rsidRPr="00AC4226">
        <w:rPr>
          <w:cs/>
        </w:rPr>
        <w:t>॥</w:t>
      </w:r>
      <w:r w:rsidR="00A33FB5" w:rsidRPr="00AC4226">
        <w:t>11-</w:t>
      </w:r>
      <w:r w:rsidRPr="00AC4226">
        <w:t>6</w:t>
      </w:r>
      <w:r w:rsidR="0051754E" w:rsidRPr="00AC4226">
        <w:rPr>
          <w:cs/>
        </w:rPr>
        <w:t>॥</w:t>
      </w:r>
    </w:p>
    <w:p w14:paraId="05D0A77D" w14:textId="77777777" w:rsidR="00733CE1" w:rsidRPr="00AC4226" w:rsidRDefault="00733CE1" w:rsidP="00EC4553">
      <w:pPr>
        <w:pStyle w:val="EngText"/>
      </w:pPr>
      <w:r w:rsidRPr="00AC4226">
        <w:t xml:space="preserve">11-6. Shuka, Saraswati and others </w:t>
      </w:r>
      <w:r w:rsidR="009E3E13" w:rsidRPr="00AC4226">
        <w:t>endowed</w:t>
      </w:r>
      <w:r w:rsidRPr="00AC4226">
        <w:t xml:space="preserve"> with spiritual learning delineate eternal bliss as the supreme merit of a sincere study of Madhwa-Shastra while celestial pleasures and material enjoyments are subsidiary as is the </w:t>
      </w:r>
      <w:r w:rsidR="009E3E13" w:rsidRPr="00AC4226">
        <w:t>husk</w:t>
      </w:r>
      <w:r w:rsidRPr="00AC4226">
        <w:t xml:space="preserve"> to a cultivator, the corn being his chief capital.</w:t>
      </w:r>
    </w:p>
    <w:p w14:paraId="30B60AC0" w14:textId="77777777" w:rsidR="00E9400C" w:rsidRPr="00AC4226" w:rsidRDefault="00E9400C" w:rsidP="007C105A">
      <w:pPr>
        <w:pStyle w:val="S16S"/>
      </w:pPr>
      <w:r w:rsidRPr="00AC4226">
        <w:rPr>
          <w:cs/>
        </w:rPr>
        <w:t>परमागमार्थ</w:t>
      </w:r>
      <w:r w:rsidRPr="00AC4226">
        <w:t>-</w:t>
      </w:r>
      <w:r w:rsidRPr="00AC4226">
        <w:rPr>
          <w:cs/>
        </w:rPr>
        <w:t>वर</w:t>
      </w:r>
      <w:r w:rsidRPr="00AC4226">
        <w:t>-</w:t>
      </w:r>
      <w:r w:rsidRPr="00AC4226">
        <w:rPr>
          <w:cs/>
        </w:rPr>
        <w:t>शास्त्रमिदं भजताममानव</w:t>
      </w:r>
      <w:r w:rsidRPr="00AC4226">
        <w:t>-</w:t>
      </w:r>
      <w:r w:rsidRPr="00AC4226">
        <w:rPr>
          <w:cs/>
        </w:rPr>
        <w:t>कला</w:t>
      </w:r>
      <w:r w:rsidRPr="00AC4226">
        <w:t>-</w:t>
      </w:r>
      <w:r w:rsidRPr="00AC4226">
        <w:rPr>
          <w:cs/>
        </w:rPr>
        <w:t>रचितम्</w:t>
      </w:r>
      <w:r w:rsidR="00D766AC" w:rsidRPr="00AC4226">
        <w:rPr>
          <w:cs/>
        </w:rPr>
        <w:t>।</w:t>
      </w:r>
      <w:r w:rsidR="002A5300" w:rsidRPr="00AC4226">
        <w:rPr>
          <w:cs/>
        </w:rPr>
        <w:br/>
      </w:r>
      <w:r w:rsidRPr="00AC4226">
        <w:rPr>
          <w:cs/>
        </w:rPr>
        <w:t>व्रजतामहो परम</w:t>
      </w:r>
      <w:r w:rsidRPr="00AC4226">
        <w:t>-</w:t>
      </w:r>
      <w:r w:rsidRPr="00AC4226">
        <w:rPr>
          <w:cs/>
        </w:rPr>
        <w:t>वैष्णवतां रतये स्व</w:t>
      </w:r>
      <w:r w:rsidRPr="00AC4226">
        <w:t>-</w:t>
      </w:r>
      <w:r w:rsidRPr="00AC4226">
        <w:rPr>
          <w:cs/>
        </w:rPr>
        <w:t>लोकमजितो दिशति</w:t>
      </w:r>
      <w:r w:rsidR="00D766AC" w:rsidRPr="00AC4226">
        <w:rPr>
          <w:cs/>
        </w:rPr>
        <w:t>॥</w:t>
      </w:r>
      <w:r w:rsidR="00A33FB5" w:rsidRPr="00AC4226">
        <w:t>11-</w:t>
      </w:r>
      <w:r w:rsidRPr="00AC4226">
        <w:t>7</w:t>
      </w:r>
      <w:r w:rsidR="0051754E" w:rsidRPr="00AC4226">
        <w:rPr>
          <w:cs/>
        </w:rPr>
        <w:t>॥</w:t>
      </w:r>
    </w:p>
    <w:p w14:paraId="52C74542" w14:textId="77777777" w:rsidR="00733CE1" w:rsidRPr="00AC4226" w:rsidRDefault="00733CE1" w:rsidP="00EC4553">
      <w:pPr>
        <w:pStyle w:val="EngText"/>
      </w:pPr>
      <w:r w:rsidRPr="00AC4226">
        <w:t xml:space="preserve">11-7. The unconquerable Sri Hari </w:t>
      </w:r>
      <w:r w:rsidR="004916BD" w:rsidRPr="00AC4226">
        <w:t>favours</w:t>
      </w:r>
      <w:r w:rsidRPr="00AC4226">
        <w:t xml:space="preserve"> with his world  (Vaikunta) full of eternal bliss to his virtuous dedicated devotees, serving him with a diligent study of this exquisite doctrine, pregnant with meaning contained in the excellent Vedas, Pancharatra etc., composed </w:t>
      </w:r>
      <w:r w:rsidR="009E3E13" w:rsidRPr="00AC4226">
        <w:t>by</w:t>
      </w:r>
      <w:r w:rsidRPr="00AC4226">
        <w:t xml:space="preserve"> the uncommon Acharya. (Not an ordinary human being, the incarnation of Lord Vayu</w:t>
      </w:r>
      <w:r w:rsidR="00B878BD">
        <w:t>.</w:t>
      </w:r>
      <w:r w:rsidRPr="00AC4226">
        <w:t>)</w:t>
      </w:r>
    </w:p>
    <w:p w14:paraId="41B8E931" w14:textId="77777777" w:rsidR="00E9400C" w:rsidRPr="00AC4226" w:rsidRDefault="00E9400C" w:rsidP="007C105A">
      <w:pPr>
        <w:pStyle w:val="S16S"/>
      </w:pPr>
      <w:r w:rsidRPr="00AC4226">
        <w:rPr>
          <w:cs/>
        </w:rPr>
        <w:t>ननु तत्र विश्व</w:t>
      </w:r>
      <w:r w:rsidRPr="00AC4226">
        <w:t>-</w:t>
      </w:r>
      <w:r w:rsidR="004674A5">
        <w:rPr>
          <w:cs/>
        </w:rPr>
        <w:t>विभ</w:t>
      </w:r>
      <w:r w:rsidRPr="00AC4226">
        <w:rPr>
          <w:cs/>
        </w:rPr>
        <w:t>व</w:t>
      </w:r>
      <w:r w:rsidR="004674A5">
        <w:rPr>
          <w:rFonts w:hint="cs"/>
          <w:cs/>
        </w:rPr>
        <w:t>ै</w:t>
      </w:r>
      <w:r w:rsidRPr="00AC4226">
        <w:rPr>
          <w:cs/>
        </w:rPr>
        <w:t>क</w:t>
      </w:r>
      <w:r w:rsidRPr="00AC4226">
        <w:t>-</w:t>
      </w:r>
      <w:r w:rsidRPr="00AC4226">
        <w:rPr>
          <w:cs/>
        </w:rPr>
        <w:t>पदं प्रति</w:t>
      </w:r>
      <w:r w:rsidRPr="00AC4226">
        <w:t>-</w:t>
      </w:r>
      <w:r w:rsidRPr="00AC4226">
        <w:rPr>
          <w:cs/>
        </w:rPr>
        <w:t>भाति पूर्ण</w:t>
      </w:r>
      <w:r w:rsidRPr="00AC4226">
        <w:t>-</w:t>
      </w:r>
      <w:r w:rsidRPr="00AC4226">
        <w:rPr>
          <w:cs/>
        </w:rPr>
        <w:t>पुरषस्य पुरी</w:t>
      </w:r>
      <w:r w:rsidR="002A5300" w:rsidRPr="00AC4226">
        <w:rPr>
          <w:cs/>
        </w:rPr>
        <w:t>।</w:t>
      </w:r>
      <w:r w:rsidR="002A5300" w:rsidRPr="00AC4226">
        <w:rPr>
          <w:cs/>
        </w:rPr>
        <w:br/>
      </w:r>
      <w:r w:rsidRPr="00AC4226">
        <w:rPr>
          <w:cs/>
        </w:rPr>
        <w:t>उप</w:t>
      </w:r>
      <w:r w:rsidRPr="00AC4226">
        <w:t>-</w:t>
      </w:r>
      <w:r w:rsidRPr="00AC4226">
        <w:rPr>
          <w:cs/>
        </w:rPr>
        <w:t>लभ्यते यदुपमान</w:t>
      </w:r>
      <w:r w:rsidRPr="00AC4226">
        <w:t>-</w:t>
      </w:r>
      <w:r w:rsidRPr="00AC4226">
        <w:rPr>
          <w:cs/>
        </w:rPr>
        <w:t>पदं प्रति</w:t>
      </w:r>
      <w:r w:rsidRPr="00AC4226">
        <w:t>-</w:t>
      </w:r>
      <w:r w:rsidRPr="00AC4226">
        <w:rPr>
          <w:cs/>
        </w:rPr>
        <w:t>बिम्बमेव मणि</w:t>
      </w:r>
      <w:r w:rsidRPr="00AC4226">
        <w:t>-</w:t>
      </w:r>
      <w:r w:rsidRPr="00AC4226">
        <w:rPr>
          <w:cs/>
        </w:rPr>
        <w:t>वप्र</w:t>
      </w:r>
      <w:r w:rsidRPr="00AC4226">
        <w:t>-</w:t>
      </w:r>
      <w:r w:rsidRPr="00AC4226">
        <w:rPr>
          <w:cs/>
        </w:rPr>
        <w:t>गतम्</w:t>
      </w:r>
      <w:r w:rsidR="00D766AC" w:rsidRPr="00AC4226">
        <w:rPr>
          <w:cs/>
        </w:rPr>
        <w:t>॥</w:t>
      </w:r>
      <w:r w:rsidR="00A33FB5" w:rsidRPr="00AC4226">
        <w:t>11-</w:t>
      </w:r>
      <w:r w:rsidRPr="00AC4226">
        <w:t>8</w:t>
      </w:r>
      <w:r w:rsidR="0051754E" w:rsidRPr="00AC4226">
        <w:rPr>
          <w:cs/>
        </w:rPr>
        <w:t>॥</w:t>
      </w:r>
    </w:p>
    <w:p w14:paraId="6DD6CC13" w14:textId="77777777" w:rsidR="00733CE1" w:rsidRPr="00AC4226" w:rsidRDefault="00391583" w:rsidP="00EC4553">
      <w:pPr>
        <w:pStyle w:val="EngText"/>
      </w:pPr>
      <w:r>
        <w:t>11-8. In Vaikunta, the (u</w:t>
      </w:r>
      <w:r w:rsidR="00733CE1" w:rsidRPr="00AC4226">
        <w:t xml:space="preserve">nique) citadel of Lord Vishnu replete with </w:t>
      </w:r>
      <w:r w:rsidR="009E3E13" w:rsidRPr="00AC4226">
        <w:t>auspicious</w:t>
      </w:r>
      <w:r w:rsidR="00733CE1" w:rsidRPr="00AC4226">
        <w:t xml:space="preserve"> attributes, the bulwark (chief resort) of all prosperity, glistens with great glamour. Its </w:t>
      </w:r>
      <w:r w:rsidR="009E3E13" w:rsidRPr="00AC4226">
        <w:t>reflection</w:t>
      </w:r>
      <w:r w:rsidR="00733CE1" w:rsidRPr="00AC4226">
        <w:t xml:space="preserve"> in its </w:t>
      </w:r>
      <w:r w:rsidR="004916BD" w:rsidRPr="00AC4226">
        <w:t>jewelled</w:t>
      </w:r>
      <w:r w:rsidR="00733CE1" w:rsidRPr="00AC4226">
        <w:t xml:space="preserve"> ramparts alone can be its fitting analogy.</w:t>
      </w:r>
    </w:p>
    <w:p w14:paraId="645FD57C" w14:textId="77777777" w:rsidR="00E9400C" w:rsidRPr="00AC4226" w:rsidRDefault="00E9400C" w:rsidP="007C105A">
      <w:pPr>
        <w:pStyle w:val="S16S"/>
      </w:pPr>
      <w:r w:rsidRPr="00AC4226">
        <w:rPr>
          <w:cs/>
        </w:rPr>
        <w:t>सित</w:t>
      </w:r>
      <w:r w:rsidRPr="00AC4226">
        <w:t>-</w:t>
      </w:r>
      <w:r w:rsidRPr="00AC4226">
        <w:rPr>
          <w:cs/>
        </w:rPr>
        <w:t>सौध</w:t>
      </w:r>
      <w:r w:rsidRPr="00AC4226">
        <w:t>-</w:t>
      </w:r>
      <w:r w:rsidRPr="00AC4226">
        <w:rPr>
          <w:cs/>
        </w:rPr>
        <w:t>सन्तति</w:t>
      </w:r>
      <w:r w:rsidRPr="00AC4226">
        <w:t>-</w:t>
      </w:r>
      <w:r w:rsidRPr="00AC4226">
        <w:rPr>
          <w:cs/>
        </w:rPr>
        <w:t>रुचा स्फुरिता परितो</w:t>
      </w:r>
      <w:r w:rsidR="007A4C1E" w:rsidRPr="00AC4226">
        <w:rPr>
          <w:cs/>
        </w:rPr>
        <w:t>ऽ</w:t>
      </w:r>
      <w:r w:rsidRPr="00AC4226">
        <w:rPr>
          <w:cs/>
        </w:rPr>
        <w:t>रुणाश्म</w:t>
      </w:r>
      <w:r w:rsidRPr="00AC4226">
        <w:t>-</w:t>
      </w:r>
      <w:r w:rsidRPr="00AC4226">
        <w:rPr>
          <w:cs/>
        </w:rPr>
        <w:t>गृह</w:t>
      </w:r>
      <w:r w:rsidRPr="00AC4226">
        <w:t>-</w:t>
      </w:r>
      <w:r w:rsidRPr="00AC4226">
        <w:rPr>
          <w:cs/>
        </w:rPr>
        <w:t>पङ्क्ति</w:t>
      </w:r>
      <w:r w:rsidRPr="00AC4226">
        <w:t>-</w:t>
      </w:r>
      <w:r w:rsidRPr="00AC4226">
        <w:rPr>
          <w:cs/>
        </w:rPr>
        <w:t>रुचिः</w:t>
      </w:r>
      <w:r w:rsidR="00D766AC" w:rsidRPr="00AC4226">
        <w:rPr>
          <w:cs/>
        </w:rPr>
        <w:t>।</w:t>
      </w:r>
      <w:r w:rsidR="002A5300" w:rsidRPr="00AC4226">
        <w:rPr>
          <w:cs/>
        </w:rPr>
        <w:br/>
      </w:r>
      <w:r w:rsidRPr="00AC4226">
        <w:rPr>
          <w:cs/>
        </w:rPr>
        <w:t>इह मच्छरीर</w:t>
      </w:r>
      <w:r w:rsidRPr="00AC4226">
        <w:t>-</w:t>
      </w:r>
      <w:r w:rsidRPr="00AC4226">
        <w:rPr>
          <w:cs/>
        </w:rPr>
        <w:t>वलये लसितां अनुयाति मूर्तिमसुरासु</w:t>
      </w:r>
      <w:r w:rsidRPr="00AC4226">
        <w:t>-</w:t>
      </w:r>
      <w:r w:rsidRPr="00AC4226">
        <w:rPr>
          <w:cs/>
        </w:rPr>
        <w:t>हृतः</w:t>
      </w:r>
      <w:r w:rsidR="00D766AC" w:rsidRPr="00AC4226">
        <w:rPr>
          <w:cs/>
        </w:rPr>
        <w:t>॥</w:t>
      </w:r>
      <w:r w:rsidR="00A33FB5" w:rsidRPr="00AC4226">
        <w:t>11-</w:t>
      </w:r>
      <w:r w:rsidRPr="00AC4226">
        <w:t>9</w:t>
      </w:r>
      <w:r w:rsidR="0051754E" w:rsidRPr="00AC4226">
        <w:rPr>
          <w:cs/>
        </w:rPr>
        <w:t>॥</w:t>
      </w:r>
    </w:p>
    <w:p w14:paraId="4B8DD521" w14:textId="77777777" w:rsidR="00733CE1" w:rsidRPr="00AC4226" w:rsidRDefault="00733CE1" w:rsidP="00EC4553">
      <w:pPr>
        <w:pStyle w:val="EngText"/>
      </w:pPr>
      <w:r w:rsidRPr="00AC4226">
        <w:t xml:space="preserve">11-9. The row of </w:t>
      </w:r>
      <w:r w:rsidR="004916BD" w:rsidRPr="00AC4226">
        <w:t>rose-coloured</w:t>
      </w:r>
      <w:r w:rsidRPr="00AC4226">
        <w:t xml:space="preserve"> mansions girt by the cluster of shining </w:t>
      </w:r>
      <w:r w:rsidR="009E3E13" w:rsidRPr="00AC4226">
        <w:t>storied</w:t>
      </w:r>
      <w:r w:rsidRPr="00AC4226">
        <w:t xml:space="preserve"> palaces of </w:t>
      </w:r>
      <w:r w:rsidR="009E3E13" w:rsidRPr="00AC4226">
        <w:t>luminous</w:t>
      </w:r>
      <w:r w:rsidRPr="00AC4226">
        <w:t xml:space="preserve"> emeralds and diamonds </w:t>
      </w:r>
      <w:r w:rsidR="009E3E13" w:rsidRPr="00AC4226">
        <w:t>resemble</w:t>
      </w:r>
      <w:r w:rsidRPr="00AC4226">
        <w:t xml:space="preserve"> the image of the ruby-</w:t>
      </w:r>
      <w:r w:rsidR="004916BD" w:rsidRPr="00AC4226">
        <w:t>coloured</w:t>
      </w:r>
      <w:r w:rsidRPr="00AC4226">
        <w:t xml:space="preserve"> Lord Vishnu (the demon</w:t>
      </w:r>
      <w:r w:rsidR="00391583">
        <w:t>-</w:t>
      </w:r>
      <w:r w:rsidRPr="00AC4226">
        <w:t>destroyer) dazzling with the lustre of the rising sun on (</w:t>
      </w:r>
      <w:r w:rsidR="009E3E13" w:rsidRPr="00AC4226">
        <w:t>Sh</w:t>
      </w:r>
      <w:r w:rsidR="00391583">
        <w:t>e</w:t>
      </w:r>
      <w:r w:rsidR="009E3E13" w:rsidRPr="00AC4226">
        <w:t>sha’s</w:t>
      </w:r>
      <w:r w:rsidRPr="00AC4226">
        <w:t>)</w:t>
      </w:r>
      <w:r w:rsidR="00391583">
        <w:t xml:space="preserve"> </w:t>
      </w:r>
      <w:r w:rsidR="009E3E13" w:rsidRPr="00AC4226">
        <w:t>luminous</w:t>
      </w:r>
      <w:r w:rsidRPr="00AC4226">
        <w:t xml:space="preserve"> body glowing bright-white.</w:t>
      </w:r>
    </w:p>
    <w:p w14:paraId="1B364016" w14:textId="77777777" w:rsidR="00E9400C" w:rsidRPr="00AC4226" w:rsidRDefault="00E9400C" w:rsidP="007C105A">
      <w:pPr>
        <w:pStyle w:val="S16S"/>
      </w:pPr>
      <w:r w:rsidRPr="00AC4226">
        <w:rPr>
          <w:cs/>
        </w:rPr>
        <w:lastRenderedPageBreak/>
        <w:t>शबळा वळीक</w:t>
      </w:r>
      <w:r w:rsidRPr="00AC4226">
        <w:t>-</w:t>
      </w:r>
      <w:r w:rsidRPr="00AC4226">
        <w:rPr>
          <w:cs/>
        </w:rPr>
        <w:t>घटित</w:t>
      </w:r>
      <w:r w:rsidRPr="00AC4226">
        <w:t>-</w:t>
      </w:r>
      <w:r w:rsidRPr="00AC4226">
        <w:rPr>
          <w:cs/>
        </w:rPr>
        <w:t>स्फटिक</w:t>
      </w:r>
      <w:r w:rsidRPr="00AC4226">
        <w:t>-</w:t>
      </w:r>
      <w:r w:rsidRPr="00AC4226">
        <w:rPr>
          <w:cs/>
        </w:rPr>
        <w:t>द्युति</w:t>
      </w:r>
      <w:r w:rsidR="004674A5">
        <w:rPr>
          <w:rFonts w:hint="cs"/>
          <w:cs/>
        </w:rPr>
        <w:t>भिर्</w:t>
      </w:r>
      <w:r w:rsidRPr="00AC4226">
        <w:rPr>
          <w:cs/>
        </w:rPr>
        <w:t>हरिन्मणि</w:t>
      </w:r>
      <w:r w:rsidRPr="00AC4226">
        <w:t>-</w:t>
      </w:r>
      <w:r w:rsidRPr="00AC4226">
        <w:rPr>
          <w:cs/>
        </w:rPr>
        <w:t>मयी वळभी</w:t>
      </w:r>
      <w:r w:rsidR="002A5300" w:rsidRPr="00AC4226">
        <w:rPr>
          <w:cs/>
        </w:rPr>
        <w:t>।</w:t>
      </w:r>
      <w:r w:rsidR="002A5300" w:rsidRPr="00AC4226">
        <w:rPr>
          <w:cs/>
        </w:rPr>
        <w:br/>
      </w:r>
      <w:r w:rsidRPr="00AC4226">
        <w:rPr>
          <w:cs/>
        </w:rPr>
        <w:t>प्रति</w:t>
      </w:r>
      <w:r w:rsidRPr="00AC4226">
        <w:t>-</w:t>
      </w:r>
      <w:r w:rsidRPr="00AC4226">
        <w:rPr>
          <w:cs/>
        </w:rPr>
        <w:t>सद्म भाति यमुना मिळिता सित</w:t>
      </w:r>
      <w:r w:rsidRPr="00AC4226">
        <w:t>-</w:t>
      </w:r>
      <w:r w:rsidRPr="00AC4226">
        <w:rPr>
          <w:cs/>
        </w:rPr>
        <w:t>सौर</w:t>
      </w:r>
      <w:r w:rsidRPr="00AC4226">
        <w:t>-</w:t>
      </w:r>
      <w:r w:rsidRPr="00AC4226">
        <w:rPr>
          <w:cs/>
        </w:rPr>
        <w:t>सैन्धव</w:t>
      </w:r>
      <w:r w:rsidRPr="00AC4226">
        <w:t>-</w:t>
      </w:r>
      <w:r w:rsidRPr="00AC4226">
        <w:rPr>
          <w:cs/>
        </w:rPr>
        <w:t>पयोभिरिव</w:t>
      </w:r>
      <w:r w:rsidR="00D766AC" w:rsidRPr="00AC4226">
        <w:rPr>
          <w:cs/>
        </w:rPr>
        <w:t>॥</w:t>
      </w:r>
      <w:r w:rsidR="00A33FB5" w:rsidRPr="00AC4226">
        <w:t>11-</w:t>
      </w:r>
      <w:r w:rsidRPr="00AC4226">
        <w:t>10</w:t>
      </w:r>
      <w:r w:rsidR="0051754E" w:rsidRPr="00AC4226">
        <w:rPr>
          <w:cs/>
        </w:rPr>
        <w:t>॥</w:t>
      </w:r>
    </w:p>
    <w:p w14:paraId="0B455174" w14:textId="77777777" w:rsidR="00733CE1" w:rsidRPr="00AC4226" w:rsidRDefault="00733CE1" w:rsidP="00EC4553">
      <w:pPr>
        <w:pStyle w:val="EngText"/>
      </w:pPr>
      <w:r w:rsidRPr="00AC4226">
        <w:t>11-10. Every house that glistened with its white emerald roof reinforced with the dazzling blue diamond at the ridge had t</w:t>
      </w:r>
      <w:r w:rsidR="00391583">
        <w:t>he</w:t>
      </w:r>
      <w:r w:rsidRPr="00AC4226">
        <w:t xml:space="preserve"> semblance of the Yamuna </w:t>
      </w:r>
      <w:r w:rsidR="009E3E13" w:rsidRPr="00AC4226">
        <w:t>River</w:t>
      </w:r>
      <w:r w:rsidRPr="00AC4226">
        <w:t xml:space="preserve"> mixing with the white water of the Ganges.</w:t>
      </w:r>
    </w:p>
    <w:p w14:paraId="7D529139" w14:textId="77777777" w:rsidR="00E9400C" w:rsidRPr="00AC4226" w:rsidRDefault="00E9400C" w:rsidP="007C105A">
      <w:pPr>
        <w:pStyle w:val="S16S"/>
      </w:pPr>
      <w:r w:rsidRPr="00AC4226">
        <w:rPr>
          <w:cs/>
        </w:rPr>
        <w:t>यदि नाभवष्यदिह विभ्रमता</w:t>
      </w:r>
      <w:r w:rsidRPr="00AC4226">
        <w:t>-</w:t>
      </w:r>
      <w:r w:rsidRPr="00AC4226">
        <w:rPr>
          <w:cs/>
        </w:rPr>
        <w:t>नियमो जनस्य निलयावलिषु</w:t>
      </w:r>
      <w:r w:rsidR="00D766AC" w:rsidRPr="00AC4226">
        <w:rPr>
          <w:cs/>
        </w:rPr>
        <w:t>।</w:t>
      </w:r>
      <w:r w:rsidR="002A5300" w:rsidRPr="00AC4226">
        <w:rPr>
          <w:cs/>
        </w:rPr>
        <w:br/>
      </w:r>
      <w:r w:rsidRPr="00AC4226">
        <w:rPr>
          <w:cs/>
        </w:rPr>
        <w:t>विकटा विटङ्क</w:t>
      </w:r>
      <w:r w:rsidRPr="00AC4226">
        <w:t>-</w:t>
      </w:r>
      <w:r w:rsidRPr="00AC4226">
        <w:rPr>
          <w:cs/>
        </w:rPr>
        <w:t>कृत</w:t>
      </w:r>
      <w:r w:rsidRPr="00AC4226">
        <w:t>-</w:t>
      </w:r>
      <w:r w:rsidRPr="00AC4226">
        <w:rPr>
          <w:cs/>
        </w:rPr>
        <w:t>पत्रि</w:t>
      </w:r>
      <w:r w:rsidRPr="00AC4226">
        <w:t>-</w:t>
      </w:r>
      <w:r w:rsidRPr="00AC4226">
        <w:rPr>
          <w:cs/>
        </w:rPr>
        <w:t>ततिः कृतकेत्यवैक्ष्यत कथञ्चन नो</w:t>
      </w:r>
      <w:r w:rsidR="00D766AC" w:rsidRPr="00AC4226">
        <w:rPr>
          <w:cs/>
        </w:rPr>
        <w:t>॥</w:t>
      </w:r>
      <w:r w:rsidR="00A33FB5" w:rsidRPr="00AC4226">
        <w:t>11-</w:t>
      </w:r>
      <w:r w:rsidRPr="00AC4226">
        <w:t>11</w:t>
      </w:r>
      <w:r w:rsidR="0051754E" w:rsidRPr="00AC4226">
        <w:rPr>
          <w:cs/>
        </w:rPr>
        <w:t>॥</w:t>
      </w:r>
    </w:p>
    <w:p w14:paraId="639A3FDA" w14:textId="77777777" w:rsidR="00D40EEF" w:rsidRPr="00AC4226" w:rsidRDefault="00D40EEF" w:rsidP="00EC4553">
      <w:pPr>
        <w:pStyle w:val="EngText"/>
      </w:pPr>
      <w:r w:rsidRPr="00AC4226">
        <w:t>11-11. If the people in Vaikunta did not invariably (as a rule) suffer from illusion, then they would never comprehend the charming images of the birds in the several nests of the rows of houses as artificial; (they could verily mistake them, to be real birds; such is the consummate art of the divine sculptors)</w:t>
      </w:r>
      <w:r w:rsidR="00391583">
        <w:t>.</w:t>
      </w:r>
    </w:p>
    <w:p w14:paraId="2F9069AF" w14:textId="77777777" w:rsidR="00E9400C" w:rsidRPr="00AC4226" w:rsidRDefault="00E9400C" w:rsidP="007C105A">
      <w:pPr>
        <w:pStyle w:val="S16S"/>
      </w:pPr>
      <w:r w:rsidRPr="00AC4226">
        <w:rPr>
          <w:cs/>
        </w:rPr>
        <w:t>विविधस्तुलोपगत</w:t>
      </w:r>
      <w:r w:rsidRPr="00AC4226">
        <w:t>-</w:t>
      </w:r>
      <w:r w:rsidRPr="00AC4226">
        <w:rPr>
          <w:cs/>
        </w:rPr>
        <w:t>चित्र</w:t>
      </w:r>
      <w:r w:rsidRPr="00AC4226">
        <w:t>-</w:t>
      </w:r>
      <w:r w:rsidRPr="00AC4226">
        <w:rPr>
          <w:cs/>
        </w:rPr>
        <w:t>पटी</w:t>
      </w:r>
      <w:r w:rsidRPr="00AC4226">
        <w:t>-</w:t>
      </w:r>
      <w:r w:rsidRPr="00AC4226">
        <w:rPr>
          <w:cs/>
        </w:rPr>
        <w:t>सु</w:t>
      </w:r>
      <w:r w:rsidRPr="00AC4226">
        <w:t>-</w:t>
      </w:r>
      <w:r w:rsidRPr="00AC4226">
        <w:rPr>
          <w:cs/>
        </w:rPr>
        <w:t>वितान</w:t>
      </w:r>
      <w:r w:rsidRPr="00AC4226">
        <w:t>-</w:t>
      </w:r>
      <w:r w:rsidRPr="00AC4226">
        <w:rPr>
          <w:cs/>
        </w:rPr>
        <w:t>लम्बि</w:t>
      </w:r>
      <w:r w:rsidRPr="00AC4226">
        <w:t>-</w:t>
      </w:r>
      <w:r w:rsidRPr="00AC4226">
        <w:rPr>
          <w:cs/>
        </w:rPr>
        <w:t>मणि</w:t>
      </w:r>
      <w:r w:rsidRPr="00AC4226">
        <w:t>-</w:t>
      </w:r>
      <w:r w:rsidRPr="00AC4226">
        <w:rPr>
          <w:cs/>
        </w:rPr>
        <w:t>दाम</w:t>
      </w:r>
      <w:r w:rsidRPr="00AC4226">
        <w:t>-</w:t>
      </w:r>
      <w:r w:rsidRPr="00AC4226">
        <w:rPr>
          <w:cs/>
        </w:rPr>
        <w:t>गणः</w:t>
      </w:r>
      <w:r w:rsidR="00D766AC" w:rsidRPr="00AC4226">
        <w:rPr>
          <w:cs/>
        </w:rPr>
        <w:t>।</w:t>
      </w:r>
      <w:r w:rsidR="002A5300" w:rsidRPr="00AC4226">
        <w:rPr>
          <w:cs/>
        </w:rPr>
        <w:br/>
      </w:r>
      <w:r w:rsidRPr="00AC4226">
        <w:rPr>
          <w:cs/>
        </w:rPr>
        <w:t>शरणान्तरेष्वधिक</w:t>
      </w:r>
      <w:r w:rsidRPr="00AC4226">
        <w:t>-</w:t>
      </w:r>
      <w:r w:rsidRPr="00AC4226">
        <w:rPr>
          <w:cs/>
        </w:rPr>
        <w:t>पूरणतः प्र</w:t>
      </w:r>
      <w:r w:rsidRPr="00AC4226">
        <w:t>-</w:t>
      </w:r>
      <w:r w:rsidRPr="00AC4226">
        <w:rPr>
          <w:cs/>
        </w:rPr>
        <w:t>चकास्ति विभ्रम इवावगळन्</w:t>
      </w:r>
      <w:r w:rsidR="00D766AC" w:rsidRPr="00AC4226">
        <w:rPr>
          <w:cs/>
        </w:rPr>
        <w:t>॥</w:t>
      </w:r>
      <w:r w:rsidR="00A33FB5" w:rsidRPr="00AC4226">
        <w:t>11-</w:t>
      </w:r>
      <w:r w:rsidRPr="00AC4226">
        <w:t>12</w:t>
      </w:r>
      <w:r w:rsidR="0051754E" w:rsidRPr="00AC4226">
        <w:rPr>
          <w:cs/>
        </w:rPr>
        <w:t>॥</w:t>
      </w:r>
    </w:p>
    <w:p w14:paraId="52333018" w14:textId="77777777" w:rsidR="00D40EEF" w:rsidRPr="00AC4226" w:rsidRDefault="009E3E13" w:rsidP="00EC4553">
      <w:pPr>
        <w:pStyle w:val="EngText"/>
      </w:pPr>
      <w:r w:rsidRPr="00AC4226">
        <w:t>11-12</w:t>
      </w:r>
      <w:r w:rsidR="00391583">
        <w:t>.</w:t>
      </w:r>
      <w:r w:rsidRPr="00AC4226">
        <w:t xml:space="preserve"> The bunch</w:t>
      </w:r>
      <w:r w:rsidR="00391583">
        <w:t>es</w:t>
      </w:r>
      <w:r w:rsidRPr="00AC4226">
        <w:t xml:space="preserve"> of gem-garlands fastened to the </w:t>
      </w:r>
      <w:r w:rsidR="004916BD" w:rsidRPr="00AC4226">
        <w:t>multi-coloured</w:t>
      </w:r>
      <w:r w:rsidRPr="00AC4226">
        <w:t xml:space="preserve"> cloth pieces, suspended from the beams flooded nay even out-poured, the splendorous homes with strange resplendence.</w:t>
      </w:r>
    </w:p>
    <w:p w14:paraId="10C8FA8A" w14:textId="77777777" w:rsidR="00E9400C" w:rsidRPr="00AC4226" w:rsidRDefault="00E9400C" w:rsidP="007C105A">
      <w:pPr>
        <w:pStyle w:val="S16S"/>
      </w:pPr>
      <w:r w:rsidRPr="00AC4226">
        <w:rPr>
          <w:cs/>
        </w:rPr>
        <w:t>विमला</w:t>
      </w:r>
      <w:r w:rsidRPr="00AC4226">
        <w:t>-</w:t>
      </w:r>
      <w:r w:rsidRPr="00AC4226">
        <w:rPr>
          <w:cs/>
        </w:rPr>
        <w:t>कृतिः प्रकृतिरेव महा</w:t>
      </w:r>
      <w:r w:rsidRPr="00AC4226">
        <w:t>-</w:t>
      </w:r>
      <w:r w:rsidRPr="00AC4226">
        <w:rPr>
          <w:cs/>
        </w:rPr>
        <w:t>मणि</w:t>
      </w:r>
      <w:r w:rsidRPr="00AC4226">
        <w:t>-</w:t>
      </w:r>
      <w:r w:rsidRPr="00AC4226">
        <w:rPr>
          <w:cs/>
        </w:rPr>
        <w:t>हे</w:t>
      </w:r>
      <w:r w:rsidR="004674A5">
        <w:rPr>
          <w:rFonts w:hint="cs"/>
          <w:cs/>
        </w:rPr>
        <w:t>म</w:t>
      </w:r>
      <w:r w:rsidRPr="00AC4226">
        <w:t>-</w:t>
      </w:r>
      <w:r w:rsidRPr="00AC4226">
        <w:rPr>
          <w:cs/>
        </w:rPr>
        <w:t>मय्यखिल</w:t>
      </w:r>
      <w:r w:rsidRPr="00AC4226">
        <w:t>-</w:t>
      </w:r>
      <w:r w:rsidRPr="00AC4226">
        <w:rPr>
          <w:cs/>
        </w:rPr>
        <w:t>वस्तु</w:t>
      </w:r>
      <w:r w:rsidRPr="00AC4226">
        <w:t>-</w:t>
      </w:r>
      <w:r w:rsidRPr="00AC4226">
        <w:rPr>
          <w:cs/>
        </w:rPr>
        <w:t>मयी</w:t>
      </w:r>
      <w:r w:rsidR="00D766AC" w:rsidRPr="00AC4226">
        <w:rPr>
          <w:cs/>
        </w:rPr>
        <w:t>।</w:t>
      </w:r>
      <w:r w:rsidR="002A5300" w:rsidRPr="00AC4226">
        <w:rPr>
          <w:cs/>
        </w:rPr>
        <w:br/>
      </w:r>
      <w:r w:rsidRPr="00AC4226">
        <w:rPr>
          <w:cs/>
        </w:rPr>
        <w:t>इह सम्भवेत् सकल</w:t>
      </w:r>
      <w:r w:rsidRPr="00AC4226">
        <w:t>-</w:t>
      </w:r>
      <w:r w:rsidRPr="00AC4226">
        <w:rPr>
          <w:cs/>
        </w:rPr>
        <w:t>कान्ति</w:t>
      </w:r>
      <w:r w:rsidRPr="00AC4226">
        <w:t>-</w:t>
      </w:r>
      <w:r w:rsidRPr="00AC4226">
        <w:rPr>
          <w:cs/>
        </w:rPr>
        <w:t>रसः कथितो</w:t>
      </w:r>
      <w:r w:rsidR="007A4C1E" w:rsidRPr="00AC4226">
        <w:rPr>
          <w:cs/>
        </w:rPr>
        <w:t>ऽ</w:t>
      </w:r>
      <w:r w:rsidRPr="00AC4226">
        <w:rPr>
          <w:cs/>
        </w:rPr>
        <w:t>धिकोक्तिभिरतः कविभिः</w:t>
      </w:r>
      <w:r w:rsidR="00D766AC" w:rsidRPr="00AC4226">
        <w:rPr>
          <w:cs/>
        </w:rPr>
        <w:t>॥</w:t>
      </w:r>
      <w:r w:rsidR="00A33FB5" w:rsidRPr="00AC4226">
        <w:t>11-</w:t>
      </w:r>
      <w:r w:rsidRPr="00AC4226">
        <w:t>13</w:t>
      </w:r>
      <w:r w:rsidR="0051754E" w:rsidRPr="00AC4226">
        <w:rPr>
          <w:cs/>
        </w:rPr>
        <w:t>॥</w:t>
      </w:r>
    </w:p>
    <w:p w14:paraId="0940303E" w14:textId="77777777" w:rsidR="00D40EEF" w:rsidRPr="00AC4226" w:rsidRDefault="00D40EEF" w:rsidP="00EC4553">
      <w:pPr>
        <w:pStyle w:val="EngText"/>
      </w:pPr>
      <w:r w:rsidRPr="00AC4226">
        <w:t xml:space="preserve">11-13. In this celestial city, Goddess Mahalakshmi of immaculate form, the presiding deity of </w:t>
      </w:r>
      <w:r w:rsidR="009E3E13" w:rsidRPr="00AC4226">
        <w:t>Primordial</w:t>
      </w:r>
      <w:r w:rsidRPr="00AC4226">
        <w:t xml:space="preserve"> Matter, herself stands transformed in different shapes and forms, priceless gems, gold and rest of the objects. Indeed, it is no exaggeration if the divine bards overwhelmed with its extreme glory portray its magnificence in grand-</w:t>
      </w:r>
      <w:r w:rsidR="009E3E13" w:rsidRPr="00AC4226">
        <w:t>eloquent</w:t>
      </w:r>
      <w:r w:rsidRPr="00AC4226">
        <w:t xml:space="preserve"> terms. (</w:t>
      </w:r>
      <w:r w:rsidR="009E3E13" w:rsidRPr="00AC4226">
        <w:t>It</w:t>
      </w:r>
      <w:r w:rsidRPr="00AC4226">
        <w:t xml:space="preserve"> is as real as reality itself</w:t>
      </w:r>
      <w:r w:rsidR="00391583">
        <w:t>.</w:t>
      </w:r>
      <w:r w:rsidRPr="00AC4226">
        <w:t>)</w:t>
      </w:r>
    </w:p>
    <w:p w14:paraId="7E875F29" w14:textId="77777777" w:rsidR="00E9400C" w:rsidRPr="00AC4226" w:rsidRDefault="00E9400C" w:rsidP="007C105A">
      <w:pPr>
        <w:pStyle w:val="S16S"/>
      </w:pPr>
      <w:r w:rsidRPr="00AC4226">
        <w:rPr>
          <w:cs/>
        </w:rPr>
        <w:t>तदनादि</w:t>
      </w:r>
      <w:r w:rsidRPr="00AC4226">
        <w:t>-</w:t>
      </w:r>
      <w:r w:rsidRPr="00AC4226">
        <w:rPr>
          <w:cs/>
        </w:rPr>
        <w:t>काल</w:t>
      </w:r>
      <w:r w:rsidRPr="00AC4226">
        <w:t>-</w:t>
      </w:r>
      <w:r w:rsidRPr="00AC4226">
        <w:rPr>
          <w:cs/>
        </w:rPr>
        <w:t>मित</w:t>
      </w:r>
      <w:r w:rsidRPr="00AC4226">
        <w:t>-</w:t>
      </w:r>
      <w:r w:rsidRPr="00AC4226">
        <w:rPr>
          <w:cs/>
        </w:rPr>
        <w:t>मुक्ति</w:t>
      </w:r>
      <w:r w:rsidRPr="00AC4226">
        <w:t>-</w:t>
      </w:r>
      <w:r w:rsidRPr="00AC4226">
        <w:rPr>
          <w:cs/>
        </w:rPr>
        <w:t>रतेः अगणय्य</w:t>
      </w:r>
      <w:r w:rsidRPr="00AC4226">
        <w:t>-</w:t>
      </w:r>
      <w:r w:rsidRPr="00AC4226">
        <w:rPr>
          <w:cs/>
        </w:rPr>
        <w:t>शम्भु</w:t>
      </w:r>
      <w:r w:rsidRPr="00AC4226">
        <w:t>-</w:t>
      </w:r>
      <w:r w:rsidRPr="00AC4226">
        <w:rPr>
          <w:cs/>
        </w:rPr>
        <w:t>मुख</w:t>
      </w:r>
      <w:r w:rsidRPr="00AC4226">
        <w:t>-</w:t>
      </w:r>
      <w:r w:rsidRPr="00AC4226">
        <w:rPr>
          <w:cs/>
        </w:rPr>
        <w:t>सङ्घ</w:t>
      </w:r>
      <w:r w:rsidRPr="00AC4226">
        <w:t>-</w:t>
      </w:r>
      <w:r w:rsidRPr="00AC4226">
        <w:rPr>
          <w:cs/>
        </w:rPr>
        <w:t>ततेः</w:t>
      </w:r>
      <w:r w:rsidR="002A5300" w:rsidRPr="00AC4226">
        <w:rPr>
          <w:cs/>
        </w:rPr>
        <w:t>।</w:t>
      </w:r>
      <w:r w:rsidR="002A5300" w:rsidRPr="00AC4226">
        <w:rPr>
          <w:cs/>
        </w:rPr>
        <w:br/>
      </w:r>
      <w:r w:rsidRPr="00AC4226">
        <w:rPr>
          <w:cs/>
        </w:rPr>
        <w:t>नगरैर्महा</w:t>
      </w:r>
      <w:r w:rsidRPr="00AC4226">
        <w:t>-</w:t>
      </w:r>
      <w:r w:rsidRPr="00AC4226">
        <w:rPr>
          <w:cs/>
        </w:rPr>
        <w:t>पुरमसंहति</w:t>
      </w:r>
      <w:r w:rsidRPr="00AC4226">
        <w:t>-</w:t>
      </w:r>
      <w:r w:rsidRPr="00AC4226">
        <w:rPr>
          <w:cs/>
        </w:rPr>
        <w:t>मत् लसति प्रभोरयमहो महिमा</w:t>
      </w:r>
      <w:r w:rsidR="00D766AC" w:rsidRPr="00AC4226">
        <w:rPr>
          <w:cs/>
        </w:rPr>
        <w:t>॥</w:t>
      </w:r>
      <w:r w:rsidR="00A33FB5" w:rsidRPr="00AC4226">
        <w:t>11-</w:t>
      </w:r>
      <w:r w:rsidRPr="00AC4226">
        <w:t>14</w:t>
      </w:r>
      <w:r w:rsidR="0051754E" w:rsidRPr="00AC4226">
        <w:rPr>
          <w:cs/>
        </w:rPr>
        <w:t>॥</w:t>
      </w:r>
    </w:p>
    <w:p w14:paraId="2A5AA148" w14:textId="77777777" w:rsidR="00D40EEF" w:rsidRPr="00AC4226" w:rsidRDefault="00D40EEF" w:rsidP="00EC4553">
      <w:pPr>
        <w:pStyle w:val="EngText"/>
      </w:pPr>
      <w:r w:rsidRPr="00AC4226">
        <w:t>11-14. Even though the towns are replete with liberated Brahmas and others from times immemorial, so speci</w:t>
      </w:r>
      <w:r w:rsidR="00391583">
        <w:t>ous</w:t>
      </w:r>
      <w:r w:rsidRPr="00AC4226">
        <w:t xml:space="preserve"> i</w:t>
      </w:r>
      <w:r w:rsidR="00391583">
        <w:t>s</w:t>
      </w:r>
      <w:r w:rsidRPr="00AC4226">
        <w:t xml:space="preserve"> this (strange) tract of this magnificent Metropolis (Vaikunta) that it never suffers from congestion (they are never </w:t>
      </w:r>
      <w:r w:rsidRPr="00AC4226">
        <w:lastRenderedPageBreak/>
        <w:t>full: no population explosion). Indeed greatly astounding is the divine majesty of Lord Narayana.</w:t>
      </w:r>
    </w:p>
    <w:p w14:paraId="71EA0485" w14:textId="77777777" w:rsidR="00E9400C" w:rsidRPr="00AC4226" w:rsidRDefault="00E9400C" w:rsidP="007C105A">
      <w:pPr>
        <w:pStyle w:val="S16S"/>
      </w:pPr>
      <w:r w:rsidRPr="00AC4226">
        <w:rPr>
          <w:cs/>
        </w:rPr>
        <w:t>भवनं विभाति भुवनैक</w:t>
      </w:r>
      <w:r w:rsidRPr="00AC4226">
        <w:t>-</w:t>
      </w:r>
      <w:r w:rsidRPr="00AC4226">
        <w:rPr>
          <w:cs/>
        </w:rPr>
        <w:t>पतेः भुवन</w:t>
      </w:r>
      <w:r w:rsidRPr="00AC4226">
        <w:t>-</w:t>
      </w:r>
      <w:r w:rsidRPr="00AC4226">
        <w:rPr>
          <w:cs/>
        </w:rPr>
        <w:t>त्रयाद्भुत</w:t>
      </w:r>
      <w:r w:rsidRPr="00AC4226">
        <w:t>-</w:t>
      </w:r>
      <w:r w:rsidRPr="00AC4226">
        <w:rPr>
          <w:cs/>
        </w:rPr>
        <w:t>गुणाति</w:t>
      </w:r>
      <w:r w:rsidRPr="00AC4226">
        <w:t>-</w:t>
      </w:r>
      <w:r w:rsidRPr="00AC4226">
        <w:rPr>
          <w:cs/>
        </w:rPr>
        <w:t>शय</w:t>
      </w:r>
      <w:r w:rsidR="004674A5">
        <w:rPr>
          <w:rFonts w:hint="cs"/>
          <w:cs/>
        </w:rPr>
        <w:t>ि</w:t>
      </w:r>
      <w:r w:rsidR="002A5300" w:rsidRPr="00AC4226">
        <w:rPr>
          <w:cs/>
        </w:rPr>
        <w:t>।</w:t>
      </w:r>
      <w:r w:rsidR="002A5300" w:rsidRPr="00AC4226">
        <w:rPr>
          <w:cs/>
        </w:rPr>
        <w:br/>
      </w:r>
      <w:r w:rsidRPr="00AC4226">
        <w:rPr>
          <w:cs/>
        </w:rPr>
        <w:t>वर</w:t>
      </w:r>
      <w:r w:rsidRPr="00AC4226">
        <w:t>-</w:t>
      </w:r>
      <w:r w:rsidRPr="00AC4226">
        <w:rPr>
          <w:cs/>
        </w:rPr>
        <w:t>मन्दिर</w:t>
      </w:r>
      <w:r w:rsidRPr="00AC4226">
        <w:t>-</w:t>
      </w:r>
      <w:r w:rsidRPr="00AC4226">
        <w:rPr>
          <w:cs/>
        </w:rPr>
        <w:t>प्रकर</w:t>
      </w:r>
      <w:r w:rsidRPr="00AC4226">
        <w:t>-</w:t>
      </w:r>
      <w:r w:rsidRPr="00AC4226">
        <w:rPr>
          <w:cs/>
        </w:rPr>
        <w:t>मध्य</w:t>
      </w:r>
      <w:r w:rsidRPr="00AC4226">
        <w:t>-</w:t>
      </w:r>
      <w:r w:rsidRPr="00AC4226">
        <w:rPr>
          <w:cs/>
        </w:rPr>
        <w:t>गतं द्विज</w:t>
      </w:r>
      <w:r w:rsidRPr="00AC4226">
        <w:t>-</w:t>
      </w:r>
      <w:r w:rsidRPr="00AC4226">
        <w:rPr>
          <w:cs/>
        </w:rPr>
        <w:t>मण्डल</w:t>
      </w:r>
      <w:r w:rsidRPr="00AC4226">
        <w:t>-</w:t>
      </w:r>
      <w:r w:rsidRPr="00AC4226">
        <w:rPr>
          <w:cs/>
        </w:rPr>
        <w:t>स्थ</w:t>
      </w:r>
      <w:r w:rsidRPr="00AC4226">
        <w:t>-</w:t>
      </w:r>
      <w:r w:rsidRPr="00AC4226">
        <w:rPr>
          <w:cs/>
        </w:rPr>
        <w:t>शशिमण्डल</w:t>
      </w:r>
      <w:r w:rsidRPr="00AC4226">
        <w:t>-</w:t>
      </w:r>
      <w:r w:rsidRPr="00AC4226">
        <w:rPr>
          <w:cs/>
        </w:rPr>
        <w:t>वत्</w:t>
      </w:r>
      <w:r w:rsidR="00D766AC" w:rsidRPr="00AC4226">
        <w:rPr>
          <w:cs/>
        </w:rPr>
        <w:t>॥</w:t>
      </w:r>
      <w:r w:rsidR="00A33FB5" w:rsidRPr="00AC4226">
        <w:t>11-</w:t>
      </w:r>
      <w:r w:rsidRPr="00AC4226">
        <w:t>15</w:t>
      </w:r>
      <w:r w:rsidR="0051754E" w:rsidRPr="00AC4226">
        <w:rPr>
          <w:cs/>
        </w:rPr>
        <w:t>॥</w:t>
      </w:r>
    </w:p>
    <w:p w14:paraId="39BC5974" w14:textId="77777777" w:rsidR="00D40EEF" w:rsidRPr="00AC4226" w:rsidRDefault="00D40EEF" w:rsidP="00EC4553">
      <w:pPr>
        <w:pStyle w:val="EngText"/>
      </w:pPr>
      <w:r w:rsidRPr="00AC4226">
        <w:t xml:space="preserve">11-15. Amidst the cluster of such gorgeous palaces, glitters in all glory the unique mansion of the chief Lord </w:t>
      </w:r>
      <w:r w:rsidR="009E3E13" w:rsidRPr="00AC4226">
        <w:t>of</w:t>
      </w:r>
      <w:r w:rsidRPr="00AC4226">
        <w:t xml:space="preserve"> all the worlds, ‘a miracle of ra</w:t>
      </w:r>
      <w:r w:rsidR="00391583">
        <w:t>r</w:t>
      </w:r>
      <w:r w:rsidRPr="00AC4226">
        <w:t xml:space="preserve">e device’ </w:t>
      </w:r>
      <w:r w:rsidR="009E3E13" w:rsidRPr="00AC4226">
        <w:t>excelling</w:t>
      </w:r>
      <w:r w:rsidRPr="00AC4226">
        <w:t xml:space="preserve"> outright the many</w:t>
      </w:r>
      <w:r w:rsidR="00391583">
        <w:t xml:space="preserve"> many</w:t>
      </w:r>
      <w:r w:rsidRPr="00AC4226">
        <w:t xml:space="preserve"> wonders in the three world</w:t>
      </w:r>
      <w:r w:rsidR="00391583">
        <w:t>s</w:t>
      </w:r>
      <w:r w:rsidRPr="00AC4226">
        <w:t xml:space="preserve"> like the disc of the moon scintillating among the myriad twinkling stars.</w:t>
      </w:r>
    </w:p>
    <w:p w14:paraId="09C089CA" w14:textId="77777777" w:rsidR="00E9400C" w:rsidRPr="00AC4226" w:rsidRDefault="00E9400C" w:rsidP="007C105A">
      <w:pPr>
        <w:pStyle w:val="S16S"/>
      </w:pPr>
      <w:r w:rsidRPr="00AC4226">
        <w:rPr>
          <w:cs/>
        </w:rPr>
        <w:t>स्वयमिन्दिरैव पति</w:t>
      </w:r>
      <w:r w:rsidRPr="00AC4226">
        <w:t>-</w:t>
      </w:r>
      <w:r w:rsidRPr="00AC4226">
        <w:rPr>
          <w:cs/>
        </w:rPr>
        <w:t>मान</w:t>
      </w:r>
      <w:r w:rsidRPr="00AC4226">
        <w:t>-</w:t>
      </w:r>
      <w:r w:rsidRPr="00AC4226">
        <w:rPr>
          <w:cs/>
        </w:rPr>
        <w:t>करी  गृह</w:t>
      </w:r>
      <w:r w:rsidRPr="00AC4226">
        <w:t>-</w:t>
      </w:r>
      <w:r w:rsidRPr="00AC4226">
        <w:rPr>
          <w:cs/>
        </w:rPr>
        <w:t>कर्म यत्र कुरुते सुतराम्</w:t>
      </w:r>
      <w:r w:rsidR="00D766AC" w:rsidRPr="00AC4226">
        <w:rPr>
          <w:cs/>
        </w:rPr>
        <w:t>।</w:t>
      </w:r>
      <w:r w:rsidR="002A5300" w:rsidRPr="00AC4226">
        <w:rPr>
          <w:cs/>
        </w:rPr>
        <w:br/>
      </w:r>
      <w:r w:rsidRPr="00AC4226">
        <w:rPr>
          <w:cs/>
        </w:rPr>
        <w:t>अपि किङ्करी</w:t>
      </w:r>
      <w:r w:rsidRPr="00AC4226">
        <w:t>-</w:t>
      </w:r>
      <w:r w:rsidRPr="00AC4226">
        <w:rPr>
          <w:cs/>
        </w:rPr>
        <w:t>दश</w:t>
      </w:r>
      <w:r w:rsidRPr="00AC4226">
        <w:t>-</w:t>
      </w:r>
      <w:r w:rsidRPr="00AC4226">
        <w:rPr>
          <w:cs/>
        </w:rPr>
        <w:t>शती</w:t>
      </w:r>
      <w:r w:rsidRPr="00AC4226">
        <w:t>-</w:t>
      </w:r>
      <w:r w:rsidRPr="00AC4226">
        <w:rPr>
          <w:cs/>
        </w:rPr>
        <w:t>महिता श्रियमत्र वर्णयति वेश्मनि कः</w:t>
      </w:r>
      <w:r w:rsidR="00D766AC" w:rsidRPr="00AC4226">
        <w:rPr>
          <w:cs/>
        </w:rPr>
        <w:t>॥</w:t>
      </w:r>
      <w:r w:rsidR="00A33FB5" w:rsidRPr="00AC4226">
        <w:t>11-</w:t>
      </w:r>
      <w:r w:rsidRPr="00AC4226">
        <w:t>16</w:t>
      </w:r>
      <w:r w:rsidR="0051754E" w:rsidRPr="00AC4226">
        <w:rPr>
          <w:cs/>
        </w:rPr>
        <w:t>॥</w:t>
      </w:r>
    </w:p>
    <w:p w14:paraId="3A72CB45" w14:textId="77777777" w:rsidR="00D40EEF" w:rsidRPr="00AC4226" w:rsidRDefault="00D40EEF" w:rsidP="00EC4553">
      <w:pPr>
        <w:pStyle w:val="EngText"/>
      </w:pPr>
      <w:r w:rsidRPr="00AC4226">
        <w:t xml:space="preserve">11-16. Who can depict in full, the majesty of this imposing mansion where Goddess Mahalakshmi with thousands of servants waiting on her, </w:t>
      </w:r>
      <w:r w:rsidR="009E3E13" w:rsidRPr="00AC4226">
        <w:t>attends</w:t>
      </w:r>
      <w:r w:rsidRPr="00AC4226">
        <w:t xml:space="preserve"> personally to her house-hold work and devotedly worships Lord Narayana? (</w:t>
      </w:r>
      <w:r w:rsidR="009E3E13" w:rsidRPr="00AC4226">
        <w:t>This</w:t>
      </w:r>
      <w:r w:rsidRPr="00AC4226">
        <w:t xml:space="preserve"> brings out the supremacy of Sri Hari</w:t>
      </w:r>
      <w:r w:rsidR="00391583">
        <w:t>.</w:t>
      </w:r>
      <w:r w:rsidRPr="00AC4226">
        <w:t>)</w:t>
      </w:r>
    </w:p>
    <w:p w14:paraId="60ECFB71" w14:textId="77777777" w:rsidR="00E9400C" w:rsidRPr="00AC4226" w:rsidRDefault="00E9400C" w:rsidP="007C105A">
      <w:pPr>
        <w:pStyle w:val="S16S"/>
      </w:pPr>
      <w:r w:rsidRPr="00AC4226">
        <w:rPr>
          <w:cs/>
        </w:rPr>
        <w:t>कमला</w:t>
      </w:r>
      <w:r w:rsidRPr="00AC4226">
        <w:t>-</w:t>
      </w:r>
      <w:r w:rsidRPr="00AC4226">
        <w:rPr>
          <w:cs/>
        </w:rPr>
        <w:t>पतिः कमलया</w:t>
      </w:r>
      <w:r w:rsidR="007A4C1E" w:rsidRPr="00AC4226">
        <w:rPr>
          <w:cs/>
        </w:rPr>
        <w:t>ऽ</w:t>
      </w:r>
      <w:r w:rsidRPr="00AC4226">
        <w:rPr>
          <w:cs/>
        </w:rPr>
        <w:t>मलया कमनीयया कमल</w:t>
      </w:r>
      <w:r w:rsidRPr="00AC4226">
        <w:t>-</w:t>
      </w:r>
      <w:r w:rsidRPr="00AC4226">
        <w:rPr>
          <w:cs/>
        </w:rPr>
        <w:t>लोचनया</w:t>
      </w:r>
      <w:r w:rsidR="00D766AC" w:rsidRPr="00AC4226">
        <w:rPr>
          <w:cs/>
        </w:rPr>
        <w:t>।</w:t>
      </w:r>
      <w:r w:rsidR="002A5300" w:rsidRPr="00AC4226">
        <w:rPr>
          <w:cs/>
        </w:rPr>
        <w:br/>
      </w:r>
      <w:r w:rsidRPr="00AC4226">
        <w:rPr>
          <w:cs/>
        </w:rPr>
        <w:t>अमृताहि</w:t>
      </w:r>
      <w:r w:rsidRPr="00AC4226">
        <w:t>-</w:t>
      </w:r>
      <w:r w:rsidRPr="00AC4226">
        <w:rPr>
          <w:cs/>
        </w:rPr>
        <w:t>राज</w:t>
      </w:r>
      <w:r w:rsidRPr="00AC4226">
        <w:t>-</w:t>
      </w:r>
      <w:r w:rsidRPr="00AC4226">
        <w:rPr>
          <w:cs/>
        </w:rPr>
        <w:t>मृदु</w:t>
      </w:r>
      <w:r w:rsidRPr="00AC4226">
        <w:t>-</w:t>
      </w:r>
      <w:r w:rsidRPr="00AC4226">
        <w:rPr>
          <w:cs/>
        </w:rPr>
        <w:t>भोग</w:t>
      </w:r>
      <w:r w:rsidRPr="00AC4226">
        <w:t>-</w:t>
      </w:r>
      <w:r w:rsidRPr="00AC4226">
        <w:rPr>
          <w:cs/>
        </w:rPr>
        <w:t>गतः स्व</w:t>
      </w:r>
      <w:r w:rsidRPr="00AC4226">
        <w:t>-</w:t>
      </w:r>
      <w:r w:rsidRPr="00AC4226">
        <w:rPr>
          <w:cs/>
        </w:rPr>
        <w:t>रतो</w:t>
      </w:r>
      <w:r w:rsidR="007A4C1E" w:rsidRPr="00AC4226">
        <w:rPr>
          <w:cs/>
        </w:rPr>
        <w:t>ऽ</w:t>
      </w:r>
      <w:r w:rsidRPr="00AC4226">
        <w:rPr>
          <w:cs/>
        </w:rPr>
        <w:t>पि तत्र रमते परमः</w:t>
      </w:r>
      <w:r w:rsidR="00D766AC" w:rsidRPr="00AC4226">
        <w:rPr>
          <w:cs/>
        </w:rPr>
        <w:t>॥</w:t>
      </w:r>
      <w:r w:rsidR="00A33FB5" w:rsidRPr="00AC4226">
        <w:t>11-</w:t>
      </w:r>
      <w:r w:rsidRPr="00AC4226">
        <w:t>17</w:t>
      </w:r>
      <w:r w:rsidR="0051754E" w:rsidRPr="00AC4226">
        <w:rPr>
          <w:cs/>
        </w:rPr>
        <w:t>॥</w:t>
      </w:r>
    </w:p>
    <w:p w14:paraId="7E771509" w14:textId="77777777" w:rsidR="00D40EEF" w:rsidRPr="00AC4226" w:rsidRDefault="00D40EEF" w:rsidP="00EC4553">
      <w:pPr>
        <w:pStyle w:val="EngText"/>
      </w:pPr>
      <w:r w:rsidRPr="00AC4226">
        <w:t xml:space="preserve">11-17. </w:t>
      </w:r>
      <w:r w:rsidR="00951614" w:rsidRPr="00AC4226">
        <w:t>In this pleasure dome, Sri Hari the supreme, though pleased with his own self, sports with his chaste and charming lotus-eye</w:t>
      </w:r>
      <w:r w:rsidR="00846364">
        <w:t>d</w:t>
      </w:r>
      <w:r w:rsidR="00951614" w:rsidRPr="00AC4226">
        <w:t xml:space="preserve"> consort Mahalakshmi (for her delight), reclining on his cushion bed, the soft bo</w:t>
      </w:r>
      <w:r w:rsidR="00846364">
        <w:t>d</w:t>
      </w:r>
      <w:r w:rsidR="00951614" w:rsidRPr="00AC4226">
        <w:t>y of the liberated serpent sovereign.</w:t>
      </w:r>
    </w:p>
    <w:p w14:paraId="396EE531" w14:textId="77777777" w:rsidR="00E9400C" w:rsidRPr="00AC4226" w:rsidRDefault="00E9400C" w:rsidP="007C105A">
      <w:pPr>
        <w:pStyle w:val="S16S"/>
      </w:pPr>
      <w:r w:rsidRPr="00AC4226">
        <w:rPr>
          <w:cs/>
        </w:rPr>
        <w:t>तरुण</w:t>
      </w:r>
      <w:r w:rsidRPr="00AC4226">
        <w:t>-</w:t>
      </w:r>
      <w:r w:rsidRPr="00AC4226">
        <w:rPr>
          <w:cs/>
        </w:rPr>
        <w:t>प्रभा</w:t>
      </w:r>
      <w:r w:rsidRPr="00AC4226">
        <w:t>-</w:t>
      </w:r>
      <w:r w:rsidRPr="00AC4226">
        <w:rPr>
          <w:cs/>
        </w:rPr>
        <w:t>कर</w:t>
      </w:r>
      <w:r w:rsidRPr="00AC4226">
        <w:t>-</w:t>
      </w:r>
      <w:r w:rsidRPr="00AC4226">
        <w:rPr>
          <w:cs/>
        </w:rPr>
        <w:t>सहस्र</w:t>
      </w:r>
      <w:r w:rsidRPr="00AC4226">
        <w:t>-</w:t>
      </w:r>
      <w:r w:rsidRPr="00AC4226">
        <w:rPr>
          <w:cs/>
        </w:rPr>
        <w:t>रुचं कनकाम्बरं मणि</w:t>
      </w:r>
      <w:r w:rsidRPr="00AC4226">
        <w:t>-</w:t>
      </w:r>
      <w:r w:rsidRPr="00AC4226">
        <w:rPr>
          <w:cs/>
        </w:rPr>
        <w:t>मयाभरणम्</w:t>
      </w:r>
      <w:r w:rsidR="00D766AC" w:rsidRPr="00AC4226">
        <w:rPr>
          <w:cs/>
        </w:rPr>
        <w:t>।</w:t>
      </w:r>
      <w:r w:rsidR="002A5300" w:rsidRPr="00AC4226">
        <w:rPr>
          <w:cs/>
        </w:rPr>
        <w:br/>
      </w:r>
      <w:r w:rsidRPr="00AC4226">
        <w:rPr>
          <w:cs/>
        </w:rPr>
        <w:t>हसिताननेन्दुमरविन्द</w:t>
      </w:r>
      <w:r w:rsidRPr="00AC4226">
        <w:t>-</w:t>
      </w:r>
      <w:r w:rsidRPr="00AC4226">
        <w:rPr>
          <w:cs/>
        </w:rPr>
        <w:t>दृशं तमरीन्द्र</w:t>
      </w:r>
      <w:r w:rsidRPr="00AC4226">
        <w:t>-</w:t>
      </w:r>
      <w:r w:rsidRPr="00AC4226">
        <w:rPr>
          <w:cs/>
        </w:rPr>
        <w:t>धारिणमनु</w:t>
      </w:r>
      <w:r w:rsidRPr="00AC4226">
        <w:t>-</w:t>
      </w:r>
      <w:r w:rsidRPr="00AC4226">
        <w:rPr>
          <w:cs/>
        </w:rPr>
        <w:t>स्मरत</w:t>
      </w:r>
      <w:r w:rsidR="00D766AC" w:rsidRPr="00AC4226">
        <w:rPr>
          <w:cs/>
        </w:rPr>
        <w:t>॥</w:t>
      </w:r>
      <w:r w:rsidR="00A33FB5" w:rsidRPr="00AC4226">
        <w:t>11-</w:t>
      </w:r>
      <w:r w:rsidRPr="00AC4226">
        <w:t>18</w:t>
      </w:r>
      <w:r w:rsidR="0051754E" w:rsidRPr="00AC4226">
        <w:rPr>
          <w:cs/>
        </w:rPr>
        <w:t>॥</w:t>
      </w:r>
    </w:p>
    <w:p w14:paraId="6E5B6A6E" w14:textId="77777777" w:rsidR="00951614" w:rsidRPr="00AC4226" w:rsidRDefault="00951614" w:rsidP="00EC4553">
      <w:pPr>
        <w:pStyle w:val="EngText"/>
      </w:pPr>
      <w:r w:rsidRPr="00AC4226">
        <w:t>11-1</w:t>
      </w:r>
      <w:r w:rsidR="00846364">
        <w:t>8. (Oh Sanaka and other sages) r</w:t>
      </w:r>
      <w:r w:rsidRPr="00AC4226">
        <w:t xml:space="preserve">emember ever, the lotus-eyed Lord Narayana, holding the discus in his hand, commanding the lustre of a thousand suns, robed in golden (yellow) garments, decked with ornaments in-laid with variegated diamonds, with his moon-like radiant face charming with its </w:t>
      </w:r>
      <w:r w:rsidR="009E3E13" w:rsidRPr="00AC4226">
        <w:t>pleasant</w:t>
      </w:r>
      <w:r w:rsidRPr="00AC4226">
        <w:t xml:space="preserve"> smile.</w:t>
      </w:r>
    </w:p>
    <w:p w14:paraId="440EF1CD" w14:textId="77777777" w:rsidR="00E9400C" w:rsidRPr="00AC4226" w:rsidRDefault="00E9400C" w:rsidP="007C105A">
      <w:pPr>
        <w:pStyle w:val="S16S"/>
      </w:pPr>
      <w:r w:rsidRPr="00AC4226">
        <w:rPr>
          <w:cs/>
        </w:rPr>
        <w:t>गणयेद् रमा</w:t>
      </w:r>
      <w:r w:rsidR="007A4C1E" w:rsidRPr="00AC4226">
        <w:rPr>
          <w:cs/>
        </w:rPr>
        <w:t>ऽ</w:t>
      </w:r>
      <w:r w:rsidRPr="00AC4226">
        <w:rPr>
          <w:cs/>
        </w:rPr>
        <w:t>स्य न गुणानखिलान् चतुराननश्चतुरवागपि नो</w:t>
      </w:r>
      <w:r w:rsidR="00D766AC" w:rsidRPr="00AC4226">
        <w:rPr>
          <w:cs/>
        </w:rPr>
        <w:t>।</w:t>
      </w:r>
      <w:r w:rsidR="002A5300" w:rsidRPr="00AC4226">
        <w:rPr>
          <w:cs/>
        </w:rPr>
        <w:br/>
      </w:r>
      <w:r w:rsidR="00EC5079">
        <w:rPr>
          <w:cs/>
        </w:rPr>
        <w:t>न वयं स</w:t>
      </w:r>
      <w:r w:rsidR="00EC5079">
        <w:rPr>
          <w:rFonts w:hint="cs"/>
          <w:cs/>
        </w:rPr>
        <w:t>हस्र</w:t>
      </w:r>
      <w:r w:rsidRPr="00AC4226">
        <w:t>-</w:t>
      </w:r>
      <w:r w:rsidRPr="00AC4226">
        <w:rPr>
          <w:cs/>
        </w:rPr>
        <w:t>वदना अपि तान् अपरोदितानति</w:t>
      </w:r>
      <w:r w:rsidRPr="00AC4226">
        <w:t>-</w:t>
      </w:r>
      <w:r w:rsidRPr="00AC4226">
        <w:rPr>
          <w:cs/>
        </w:rPr>
        <w:t>वदेम पुनः</w:t>
      </w:r>
      <w:r w:rsidR="00D766AC" w:rsidRPr="00AC4226">
        <w:rPr>
          <w:cs/>
        </w:rPr>
        <w:t>॥</w:t>
      </w:r>
      <w:r w:rsidR="00A33FB5" w:rsidRPr="00AC4226">
        <w:t>11-</w:t>
      </w:r>
      <w:r w:rsidRPr="00AC4226">
        <w:t>19</w:t>
      </w:r>
      <w:r w:rsidR="0051754E" w:rsidRPr="00AC4226">
        <w:rPr>
          <w:cs/>
        </w:rPr>
        <w:t>॥</w:t>
      </w:r>
    </w:p>
    <w:p w14:paraId="0C5F186C" w14:textId="77777777" w:rsidR="00951614" w:rsidRPr="00AC4226" w:rsidRDefault="00951614" w:rsidP="00EC4553">
      <w:pPr>
        <w:pStyle w:val="EngText"/>
      </w:pPr>
      <w:r w:rsidRPr="00AC4226">
        <w:t xml:space="preserve">11-19. The </w:t>
      </w:r>
      <w:r w:rsidR="009E3E13" w:rsidRPr="00AC4226">
        <w:t>serpent</w:t>
      </w:r>
      <w:r w:rsidRPr="00AC4226">
        <w:t xml:space="preserve">-Lord continues: ‘Even Goddess Mahalakshmi cannot reckon the attributes of Lord Narayana in their entirety, neither </w:t>
      </w:r>
      <w:r w:rsidRPr="00AC4226">
        <w:lastRenderedPageBreak/>
        <w:t xml:space="preserve">Chaturmukha-Brahma eloquent in speech, nor myself gifted with a thousand mouths (hoods) but nevertheless can </w:t>
      </w:r>
      <w:r w:rsidR="009E3E13" w:rsidRPr="00AC4226">
        <w:t>narrate</w:t>
      </w:r>
      <w:r w:rsidRPr="00AC4226">
        <w:t xml:space="preserve"> more emphatically the same qualities delineated by Sages (like Shuka and others).</w:t>
      </w:r>
    </w:p>
    <w:p w14:paraId="37389DA2" w14:textId="77777777" w:rsidR="00E9400C" w:rsidRPr="00AC4226" w:rsidRDefault="00E9400C" w:rsidP="007C105A">
      <w:pPr>
        <w:pStyle w:val="S16S"/>
      </w:pPr>
      <w:r w:rsidRPr="00AC4226">
        <w:rPr>
          <w:cs/>
        </w:rPr>
        <w:t>विधयो विहङ्ग</w:t>
      </w:r>
      <w:r w:rsidRPr="00AC4226">
        <w:t>-</w:t>
      </w:r>
      <w:r w:rsidRPr="00AC4226">
        <w:rPr>
          <w:cs/>
        </w:rPr>
        <w:t>पतयो</w:t>
      </w:r>
      <w:r w:rsidR="007A4C1E" w:rsidRPr="00AC4226">
        <w:rPr>
          <w:cs/>
        </w:rPr>
        <w:t>ऽ</w:t>
      </w:r>
      <w:r w:rsidRPr="00AC4226">
        <w:rPr>
          <w:cs/>
        </w:rPr>
        <w:t>गणिता रमणीयुताश्च फणिपेन्द्र</w:t>
      </w:r>
      <w:r w:rsidRPr="00AC4226">
        <w:t>-</w:t>
      </w:r>
      <w:r w:rsidRPr="00AC4226">
        <w:rPr>
          <w:cs/>
        </w:rPr>
        <w:t>म</w:t>
      </w:r>
      <w:r w:rsidR="00EC5079">
        <w:rPr>
          <w:rFonts w:hint="cs"/>
          <w:cs/>
        </w:rPr>
        <w:t>ु</w:t>
      </w:r>
      <w:r w:rsidRPr="00AC4226">
        <w:rPr>
          <w:cs/>
        </w:rPr>
        <w:t>खाः</w:t>
      </w:r>
      <w:r w:rsidR="00D766AC" w:rsidRPr="00AC4226">
        <w:rPr>
          <w:cs/>
        </w:rPr>
        <w:t>।</w:t>
      </w:r>
      <w:r w:rsidR="002A5300" w:rsidRPr="00AC4226">
        <w:rPr>
          <w:cs/>
        </w:rPr>
        <w:br/>
      </w:r>
      <w:r w:rsidRPr="00AC4226">
        <w:rPr>
          <w:cs/>
        </w:rPr>
        <w:t>पर</w:t>
      </w:r>
      <w:r w:rsidRPr="00AC4226">
        <w:t>-</w:t>
      </w:r>
      <w:r w:rsidRPr="00AC4226">
        <w:rPr>
          <w:cs/>
        </w:rPr>
        <w:t>योग</w:t>
      </w:r>
      <w:r w:rsidRPr="00AC4226">
        <w:t>-</w:t>
      </w:r>
      <w:r w:rsidRPr="00AC4226">
        <w:rPr>
          <w:cs/>
        </w:rPr>
        <w:t>भूरि</w:t>
      </w:r>
      <w:r w:rsidRPr="00AC4226">
        <w:t>-</w:t>
      </w:r>
      <w:r w:rsidRPr="00AC4226">
        <w:rPr>
          <w:cs/>
        </w:rPr>
        <w:t>सुख</w:t>
      </w:r>
      <w:r w:rsidRPr="00AC4226">
        <w:t>-</w:t>
      </w:r>
      <w:r w:rsidRPr="00AC4226">
        <w:rPr>
          <w:cs/>
        </w:rPr>
        <w:t>भोग</w:t>
      </w:r>
      <w:r w:rsidRPr="00AC4226">
        <w:t>-</w:t>
      </w:r>
      <w:r w:rsidR="00EC5079">
        <w:rPr>
          <w:cs/>
        </w:rPr>
        <w:t>मिता अवलोक्य तं दधति मोद</w:t>
      </w:r>
      <w:r w:rsidRPr="00AC4226">
        <w:t>-</w:t>
      </w:r>
      <w:r w:rsidRPr="00AC4226">
        <w:rPr>
          <w:cs/>
        </w:rPr>
        <w:t>रसम्</w:t>
      </w:r>
      <w:r w:rsidR="00D766AC" w:rsidRPr="00AC4226">
        <w:rPr>
          <w:cs/>
        </w:rPr>
        <w:t>॥</w:t>
      </w:r>
      <w:r w:rsidR="00A33FB5" w:rsidRPr="00AC4226">
        <w:t>11-</w:t>
      </w:r>
      <w:r w:rsidRPr="00AC4226">
        <w:t>20</w:t>
      </w:r>
      <w:r w:rsidR="0051754E" w:rsidRPr="00AC4226">
        <w:rPr>
          <w:cs/>
        </w:rPr>
        <w:t>॥</w:t>
      </w:r>
    </w:p>
    <w:p w14:paraId="120424C0" w14:textId="77777777" w:rsidR="00951614" w:rsidRPr="00AC4226" w:rsidRDefault="00951614" w:rsidP="00EC4553">
      <w:pPr>
        <w:pStyle w:val="EngText"/>
      </w:pPr>
      <w:r w:rsidRPr="00AC4226">
        <w:t>11-20. Countless Brahmas, Garudas (</w:t>
      </w:r>
      <w:r w:rsidR="009E3E13" w:rsidRPr="00AC4226">
        <w:t>Guardian</w:t>
      </w:r>
      <w:r w:rsidRPr="00AC4226">
        <w:t xml:space="preserve"> of Birds)</w:t>
      </w:r>
      <w:r w:rsidR="00846364">
        <w:t>,</w:t>
      </w:r>
      <w:r w:rsidRPr="00AC4226">
        <w:t xml:space="preserve"> Sheshas (Sovereigns of snakes), </w:t>
      </w:r>
      <w:r w:rsidR="00846364">
        <w:t>Indra</w:t>
      </w:r>
      <w:r w:rsidR="009E3E13" w:rsidRPr="00AC4226">
        <w:t>s</w:t>
      </w:r>
      <w:r w:rsidRPr="00AC4226">
        <w:t xml:space="preserve"> (God of Gods) and </w:t>
      </w:r>
      <w:r w:rsidR="009E3E13" w:rsidRPr="00AC4226">
        <w:t>others</w:t>
      </w:r>
      <w:r w:rsidRPr="00AC4226">
        <w:t xml:space="preserve"> along with their queens </w:t>
      </w:r>
      <w:r w:rsidR="009E3E13" w:rsidRPr="00AC4226">
        <w:t>discern Lord</w:t>
      </w:r>
      <w:r w:rsidRPr="00AC4226">
        <w:t xml:space="preserve"> Narayana (with deep devotion) and experience the joy born of divine contemplation and taste the essence of bliss eternal.</w:t>
      </w:r>
    </w:p>
    <w:p w14:paraId="44028582" w14:textId="77777777" w:rsidR="00E9400C" w:rsidRPr="00AC4226" w:rsidRDefault="00E9400C" w:rsidP="007C105A">
      <w:pPr>
        <w:pStyle w:val="S16S"/>
      </w:pPr>
      <w:r w:rsidRPr="00AC4226">
        <w:rPr>
          <w:cs/>
        </w:rPr>
        <w:t>स</w:t>
      </w:r>
      <w:r w:rsidRPr="00AC4226">
        <w:t>-</w:t>
      </w:r>
      <w:r w:rsidRPr="00AC4226">
        <w:rPr>
          <w:cs/>
        </w:rPr>
        <w:t>चतुर्भुजा वनज</w:t>
      </w:r>
      <w:r w:rsidRPr="00AC4226">
        <w:t>-</w:t>
      </w:r>
      <w:r w:rsidRPr="00AC4226">
        <w:rPr>
          <w:cs/>
        </w:rPr>
        <w:t>पत्र</w:t>
      </w:r>
      <w:r w:rsidRPr="00AC4226">
        <w:t>-</w:t>
      </w:r>
      <w:r w:rsidRPr="00AC4226">
        <w:rPr>
          <w:cs/>
        </w:rPr>
        <w:t>दृशो वर</w:t>
      </w:r>
      <w:r w:rsidRPr="00AC4226">
        <w:t>-</w:t>
      </w:r>
      <w:r w:rsidRPr="00AC4226">
        <w:rPr>
          <w:cs/>
        </w:rPr>
        <w:t>वेषिणो</w:t>
      </w:r>
      <w:r w:rsidR="00EC5079">
        <w:rPr>
          <w:cs/>
        </w:rPr>
        <w:t>ऽ</w:t>
      </w:r>
      <w:r w:rsidRPr="00AC4226">
        <w:rPr>
          <w:cs/>
        </w:rPr>
        <w:t>त्र स</w:t>
      </w:r>
      <w:r w:rsidRPr="00AC4226">
        <w:t>-</w:t>
      </w:r>
      <w:r w:rsidRPr="00AC4226">
        <w:rPr>
          <w:cs/>
        </w:rPr>
        <w:t>पिशङ्ग</w:t>
      </w:r>
      <w:r w:rsidRPr="00AC4226">
        <w:t>-</w:t>
      </w:r>
      <w:r w:rsidRPr="00AC4226">
        <w:rPr>
          <w:cs/>
        </w:rPr>
        <w:t>पटाः</w:t>
      </w:r>
      <w:r w:rsidR="002A5300" w:rsidRPr="00AC4226">
        <w:rPr>
          <w:cs/>
        </w:rPr>
        <w:t>।</w:t>
      </w:r>
      <w:r w:rsidR="002A5300" w:rsidRPr="00AC4226">
        <w:rPr>
          <w:cs/>
        </w:rPr>
        <w:br/>
      </w:r>
      <w:r w:rsidRPr="00AC4226">
        <w:rPr>
          <w:cs/>
        </w:rPr>
        <w:t>अरुण</w:t>
      </w:r>
      <w:r w:rsidRPr="00AC4226">
        <w:t>-</w:t>
      </w:r>
      <w:r w:rsidRPr="00AC4226">
        <w:rPr>
          <w:cs/>
        </w:rPr>
        <w:t>प्रभाश्च तरुणाभ्र</w:t>
      </w:r>
      <w:r w:rsidRPr="00AC4226">
        <w:t>-</w:t>
      </w:r>
      <w:r w:rsidRPr="00AC4226">
        <w:rPr>
          <w:cs/>
        </w:rPr>
        <w:t>रुचो विचरन्ति नाथ</w:t>
      </w:r>
      <w:r w:rsidRPr="00AC4226">
        <w:t>-</w:t>
      </w:r>
      <w:r w:rsidRPr="00AC4226">
        <w:rPr>
          <w:cs/>
        </w:rPr>
        <w:t>रुचयः पुरुषाः</w:t>
      </w:r>
      <w:r w:rsidR="00D766AC" w:rsidRPr="00AC4226">
        <w:rPr>
          <w:cs/>
        </w:rPr>
        <w:t>॥</w:t>
      </w:r>
      <w:r w:rsidR="00A33FB5" w:rsidRPr="00AC4226">
        <w:t>11-</w:t>
      </w:r>
      <w:r w:rsidRPr="00AC4226">
        <w:t>21</w:t>
      </w:r>
      <w:r w:rsidR="0051754E" w:rsidRPr="00AC4226">
        <w:rPr>
          <w:cs/>
        </w:rPr>
        <w:t>॥</w:t>
      </w:r>
    </w:p>
    <w:p w14:paraId="2FC8A910" w14:textId="77777777" w:rsidR="00951614" w:rsidRPr="00AC4226" w:rsidRDefault="00951614" w:rsidP="00EC4553">
      <w:pPr>
        <w:pStyle w:val="EngText"/>
      </w:pPr>
      <w:r w:rsidRPr="00AC4226">
        <w:t xml:space="preserve">11-21. Such of the released souls who have secured salvation of Sarupya type sport in the vast </w:t>
      </w:r>
      <w:r w:rsidR="009E3E13" w:rsidRPr="00AC4226">
        <w:t>ground</w:t>
      </w:r>
      <w:r w:rsidRPr="00AC4226">
        <w:t xml:space="preserve"> of in this celestial city (Vaikunta), endowed with four arms, lotus (lovely) eyes, dark-blue hue like that of a new-born </w:t>
      </w:r>
      <w:r w:rsidR="009E3E13" w:rsidRPr="00AC4226">
        <w:t>cloud</w:t>
      </w:r>
      <w:r w:rsidRPr="00AC4226">
        <w:t xml:space="preserve">, decked with fascinating ornaments and donned in rich (yellow) </w:t>
      </w:r>
      <w:r w:rsidR="009E3E13" w:rsidRPr="00AC4226">
        <w:t>raiment</w:t>
      </w:r>
      <w:r w:rsidR="00846364">
        <w:t>s</w:t>
      </w:r>
      <w:r w:rsidRPr="00AC4226">
        <w:t xml:space="preserve"> glistening with </w:t>
      </w:r>
      <w:r w:rsidR="00846364">
        <w:t xml:space="preserve">the </w:t>
      </w:r>
      <w:r w:rsidRPr="00AC4226">
        <w:t>glory of the rising Sun</w:t>
      </w:r>
      <w:r w:rsidR="009E3E13" w:rsidRPr="00AC4226">
        <w:t>. (</w:t>
      </w:r>
      <w:r w:rsidRPr="00AC4226">
        <w:t xml:space="preserve">They attain some similarity, albeit, never </w:t>
      </w:r>
      <w:r w:rsidR="009E3E13" w:rsidRPr="00AC4226">
        <w:t>identity</w:t>
      </w:r>
      <w:r w:rsidRPr="00AC4226">
        <w:t xml:space="preserve"> with Lord Narayana</w:t>
      </w:r>
      <w:r w:rsidR="00846364">
        <w:t>.</w:t>
      </w:r>
      <w:r w:rsidRPr="00AC4226">
        <w:t>)</w:t>
      </w:r>
    </w:p>
    <w:p w14:paraId="400AA6AD" w14:textId="77777777" w:rsidR="00E9400C" w:rsidRPr="00AC4226" w:rsidRDefault="00E9400C" w:rsidP="007C105A">
      <w:pPr>
        <w:pStyle w:val="S16S"/>
      </w:pPr>
      <w:r w:rsidRPr="00AC4226">
        <w:rPr>
          <w:cs/>
        </w:rPr>
        <w:t>भगवत्</w:t>
      </w:r>
      <w:r w:rsidRPr="00AC4226">
        <w:t>-</w:t>
      </w:r>
      <w:r w:rsidRPr="00AC4226">
        <w:rPr>
          <w:cs/>
        </w:rPr>
        <w:t>समीपमुप</w:t>
      </w:r>
      <w:r w:rsidRPr="00AC4226">
        <w:t>-</w:t>
      </w:r>
      <w:r w:rsidRPr="00AC4226">
        <w:rPr>
          <w:cs/>
        </w:rPr>
        <w:t>यातवतां प्रमदो न केवलमलब्ध</w:t>
      </w:r>
      <w:r w:rsidRPr="00AC4226">
        <w:t>-</w:t>
      </w:r>
      <w:r w:rsidRPr="00AC4226">
        <w:rPr>
          <w:cs/>
        </w:rPr>
        <w:t>तुलः</w:t>
      </w:r>
      <w:r w:rsidR="00D766AC" w:rsidRPr="00AC4226">
        <w:rPr>
          <w:cs/>
        </w:rPr>
        <w:t>।</w:t>
      </w:r>
      <w:r w:rsidR="002A5300" w:rsidRPr="00AC4226">
        <w:rPr>
          <w:cs/>
        </w:rPr>
        <w:br/>
      </w:r>
      <w:r w:rsidRPr="00AC4226">
        <w:rPr>
          <w:cs/>
        </w:rPr>
        <w:t>अपि तस्य लोकमति</w:t>
      </w:r>
      <w:r w:rsidRPr="00AC4226">
        <w:t>-</w:t>
      </w:r>
      <w:r w:rsidRPr="00AC4226">
        <w:rPr>
          <w:cs/>
        </w:rPr>
        <w:t>लोक</w:t>
      </w:r>
      <w:r w:rsidRPr="00AC4226">
        <w:t>-</w:t>
      </w:r>
      <w:r w:rsidRPr="00AC4226">
        <w:rPr>
          <w:cs/>
        </w:rPr>
        <w:t>गुणं भजतां सु</w:t>
      </w:r>
      <w:r w:rsidRPr="00AC4226">
        <w:t>-</w:t>
      </w:r>
      <w:r w:rsidRPr="00AC4226">
        <w:rPr>
          <w:cs/>
        </w:rPr>
        <w:t>दुर्लभमभूरि</w:t>
      </w:r>
      <w:r w:rsidRPr="00AC4226">
        <w:t>-</w:t>
      </w:r>
      <w:r w:rsidRPr="00AC4226">
        <w:rPr>
          <w:cs/>
        </w:rPr>
        <w:t>शुभैः</w:t>
      </w:r>
      <w:r w:rsidR="00D766AC" w:rsidRPr="00AC4226">
        <w:rPr>
          <w:cs/>
        </w:rPr>
        <w:t>॥</w:t>
      </w:r>
      <w:r w:rsidR="00A33FB5" w:rsidRPr="00AC4226">
        <w:t>11-</w:t>
      </w:r>
      <w:r w:rsidRPr="00AC4226">
        <w:t>22</w:t>
      </w:r>
      <w:r w:rsidR="0051754E" w:rsidRPr="00AC4226">
        <w:rPr>
          <w:cs/>
        </w:rPr>
        <w:t>॥</w:t>
      </w:r>
    </w:p>
    <w:p w14:paraId="73A908D8" w14:textId="77777777" w:rsidR="00951614" w:rsidRPr="00AC4226" w:rsidRDefault="00951614" w:rsidP="00EC4553">
      <w:pPr>
        <w:pStyle w:val="EngText"/>
      </w:pPr>
      <w:r w:rsidRPr="00AC4226">
        <w:t xml:space="preserve">11-22. The felicity of those enfranchised souls who attain the proximity of the Lord (Samipya type of Mukti) alone, is not unique (unparalleled); the </w:t>
      </w:r>
      <w:r w:rsidR="009E3E13" w:rsidRPr="00AC4226">
        <w:t>beatitude</w:t>
      </w:r>
      <w:r w:rsidRPr="00AC4226">
        <w:t xml:space="preserve"> in Vaikunta transcending the bliss attainable in Satya-Loka, inaccessible to the less meritorious, is entire (full) but varies in extent with the fitness of the liberated souls who attain Sarupya, Samipya</w:t>
      </w:r>
      <w:r w:rsidR="00846364">
        <w:t>,</w:t>
      </w:r>
      <w:r w:rsidRPr="00AC4226">
        <w:t xml:space="preserve"> Salokya and Sayujjya (types of liberation).</w:t>
      </w:r>
    </w:p>
    <w:p w14:paraId="36C54A0B" w14:textId="77777777" w:rsidR="00E9400C" w:rsidRPr="00AC4226" w:rsidRDefault="00E9400C" w:rsidP="007C105A">
      <w:pPr>
        <w:pStyle w:val="S16S"/>
      </w:pPr>
      <w:r w:rsidRPr="00AC4226">
        <w:rPr>
          <w:cs/>
        </w:rPr>
        <w:t>न भवन्ति यत्र मृति</w:t>
      </w:r>
      <w:r w:rsidRPr="00AC4226">
        <w:t>-</w:t>
      </w:r>
      <w:r w:rsidRPr="00AC4226">
        <w:rPr>
          <w:cs/>
        </w:rPr>
        <w:t>जन्म</w:t>
      </w:r>
      <w:r w:rsidRPr="00AC4226">
        <w:t>-</w:t>
      </w:r>
      <w:r w:rsidRPr="00AC4226">
        <w:rPr>
          <w:cs/>
        </w:rPr>
        <w:t>जराः त्रिविधं भयं किमुत दुःख</w:t>
      </w:r>
      <w:r w:rsidRPr="00AC4226">
        <w:t>-</w:t>
      </w:r>
      <w:r w:rsidRPr="00AC4226">
        <w:rPr>
          <w:cs/>
        </w:rPr>
        <w:t>गणः</w:t>
      </w:r>
      <w:r w:rsidR="002A5300" w:rsidRPr="00AC4226">
        <w:rPr>
          <w:cs/>
        </w:rPr>
        <w:t>।</w:t>
      </w:r>
      <w:r w:rsidR="002A5300" w:rsidRPr="00AC4226">
        <w:rPr>
          <w:cs/>
        </w:rPr>
        <w:br/>
      </w:r>
      <w:r w:rsidRPr="00AC4226">
        <w:rPr>
          <w:cs/>
        </w:rPr>
        <w:t>अपरं च किञ्चिदशुभं न भवेत् न गुणादि तत्</w:t>
      </w:r>
      <w:r w:rsidRPr="00AC4226">
        <w:t>-</w:t>
      </w:r>
      <w:r w:rsidRPr="00AC4226">
        <w:rPr>
          <w:cs/>
        </w:rPr>
        <w:t>प्रभव</w:t>
      </w:r>
      <w:r w:rsidRPr="00AC4226">
        <w:t>-</w:t>
      </w:r>
      <w:r w:rsidRPr="00AC4226">
        <w:rPr>
          <w:cs/>
        </w:rPr>
        <w:t>मूलमपि॥</w:t>
      </w:r>
      <w:r w:rsidR="00A33FB5" w:rsidRPr="00AC4226">
        <w:t>11-</w:t>
      </w:r>
      <w:r w:rsidRPr="00AC4226">
        <w:t>23</w:t>
      </w:r>
      <w:r w:rsidR="0051754E" w:rsidRPr="00AC4226">
        <w:rPr>
          <w:cs/>
        </w:rPr>
        <w:t>॥</w:t>
      </w:r>
    </w:p>
    <w:p w14:paraId="49B66056" w14:textId="77777777" w:rsidR="008A4B89" w:rsidRPr="00AC4226" w:rsidRDefault="008A4B89" w:rsidP="00EC4553">
      <w:pPr>
        <w:pStyle w:val="EngText"/>
      </w:pPr>
      <w:r w:rsidRPr="00AC4226">
        <w:t xml:space="preserve">11-23. When birth, death and old age or the </w:t>
      </w:r>
      <w:r w:rsidR="009E3E13" w:rsidRPr="00AC4226">
        <w:t>triple</w:t>
      </w:r>
      <w:r w:rsidRPr="00AC4226">
        <w:t xml:space="preserve"> terrors (Adhyatmika, Adhibhoutika, Adhid</w:t>
      </w:r>
      <w:r w:rsidR="009E3E13" w:rsidRPr="00AC4226">
        <w:t>h</w:t>
      </w:r>
      <w:r w:rsidRPr="00AC4226">
        <w:t>aivika) find no place in this world of Vishnu, then of what avail are the chain of other sorrows? (</w:t>
      </w:r>
      <w:r w:rsidR="009E3E13" w:rsidRPr="00AC4226">
        <w:t>They</w:t>
      </w:r>
      <w:r w:rsidRPr="00AC4226">
        <w:t xml:space="preserve"> also matter not</w:t>
      </w:r>
      <w:r w:rsidR="00846364">
        <w:t>.</w:t>
      </w:r>
      <w:r w:rsidRPr="00AC4226">
        <w:t>) Neither any other ble</w:t>
      </w:r>
      <w:r w:rsidR="009E3E13" w:rsidRPr="00AC4226">
        <w:t>mishe</w:t>
      </w:r>
      <w:r w:rsidR="0090672F">
        <w:t>s</w:t>
      </w:r>
      <w:r w:rsidR="009E3E13" w:rsidRPr="00AC4226">
        <w:t xml:space="preserve"> (inauspicious qualities) </w:t>
      </w:r>
      <w:r w:rsidRPr="00AC4226">
        <w:t xml:space="preserve">like jealously, nor the qualities </w:t>
      </w:r>
      <w:r w:rsidRPr="00AC4226">
        <w:lastRenderedPageBreak/>
        <w:t>of Sattva</w:t>
      </w:r>
      <w:r w:rsidR="0090672F">
        <w:t>,</w:t>
      </w:r>
      <w:r w:rsidRPr="00AC4226">
        <w:t xml:space="preserve"> Rajas</w:t>
      </w:r>
      <w:r w:rsidR="0090672F">
        <w:t>, Tamas -</w:t>
      </w:r>
      <w:r w:rsidRPr="00AC4226">
        <w:t xml:space="preserve"> the root cause of remorse dare soil its sanctity. (It is a supreme Loka (world) full of joy and shorn of sorrows.)</w:t>
      </w:r>
    </w:p>
    <w:p w14:paraId="749AA2FF" w14:textId="77777777" w:rsidR="00E9400C" w:rsidRPr="00AC4226" w:rsidRDefault="00E9400C" w:rsidP="007C105A">
      <w:pPr>
        <w:pStyle w:val="S16S"/>
      </w:pPr>
      <w:r w:rsidRPr="00AC4226">
        <w:rPr>
          <w:cs/>
        </w:rPr>
        <w:t>अनु</w:t>
      </w:r>
      <w:r w:rsidRPr="00AC4226">
        <w:t>-</w:t>
      </w:r>
      <w:r w:rsidRPr="00AC4226">
        <w:rPr>
          <w:cs/>
        </w:rPr>
        <w:t>भूयते सुखमनन्त</w:t>
      </w:r>
      <w:r w:rsidRPr="00AC4226">
        <w:t>-</w:t>
      </w:r>
      <w:r w:rsidRPr="00AC4226">
        <w:rPr>
          <w:cs/>
        </w:rPr>
        <w:t>सखैः सकलैरलं</w:t>
      </w:r>
      <w:r w:rsidRPr="00AC4226">
        <w:t>-</w:t>
      </w:r>
      <w:r w:rsidRPr="00AC4226">
        <w:rPr>
          <w:cs/>
        </w:rPr>
        <w:t>मति</w:t>
      </w:r>
      <w:r w:rsidRPr="00AC4226">
        <w:t>-</w:t>
      </w:r>
      <w:r w:rsidRPr="00AC4226">
        <w:rPr>
          <w:cs/>
        </w:rPr>
        <w:t>पदं सततम्</w:t>
      </w:r>
      <w:r w:rsidR="00D766AC" w:rsidRPr="00AC4226">
        <w:rPr>
          <w:cs/>
        </w:rPr>
        <w:t>।</w:t>
      </w:r>
      <w:r w:rsidR="002A5300" w:rsidRPr="00AC4226">
        <w:rPr>
          <w:cs/>
        </w:rPr>
        <w:br/>
      </w:r>
      <w:r w:rsidRPr="00AC4226">
        <w:rPr>
          <w:cs/>
        </w:rPr>
        <w:t>अपि तारतम्य</w:t>
      </w:r>
      <w:r w:rsidRPr="00AC4226">
        <w:t>-</w:t>
      </w:r>
      <w:r w:rsidRPr="00AC4226">
        <w:rPr>
          <w:cs/>
        </w:rPr>
        <w:t>सहितैः स्व</w:t>
      </w:r>
      <w:r w:rsidRPr="00AC4226">
        <w:t>-</w:t>
      </w:r>
      <w:r w:rsidRPr="00AC4226">
        <w:rPr>
          <w:cs/>
        </w:rPr>
        <w:t>गुरु</w:t>
      </w:r>
      <w:r w:rsidRPr="00AC4226">
        <w:t>-</w:t>
      </w:r>
      <w:r w:rsidRPr="00AC4226">
        <w:rPr>
          <w:cs/>
        </w:rPr>
        <w:t>प्रवणैः परस्परमुरु</w:t>
      </w:r>
      <w:r w:rsidRPr="00AC4226">
        <w:t>-</w:t>
      </w:r>
      <w:r w:rsidRPr="00AC4226">
        <w:rPr>
          <w:cs/>
        </w:rPr>
        <w:t>प्रणयैः</w:t>
      </w:r>
      <w:r w:rsidR="00D766AC" w:rsidRPr="00AC4226">
        <w:rPr>
          <w:cs/>
        </w:rPr>
        <w:t>॥</w:t>
      </w:r>
      <w:r w:rsidR="00A33FB5" w:rsidRPr="00AC4226">
        <w:t>11-</w:t>
      </w:r>
      <w:r w:rsidRPr="00AC4226">
        <w:t>24</w:t>
      </w:r>
      <w:r w:rsidR="0051754E" w:rsidRPr="00AC4226">
        <w:rPr>
          <w:cs/>
        </w:rPr>
        <w:t>॥</w:t>
      </w:r>
    </w:p>
    <w:p w14:paraId="6B6C1615" w14:textId="77777777" w:rsidR="008A4B89" w:rsidRPr="00AC4226" w:rsidRDefault="008A4B89" w:rsidP="00EC4553">
      <w:pPr>
        <w:pStyle w:val="EngText"/>
      </w:pPr>
      <w:r w:rsidRPr="00AC4226">
        <w:t xml:space="preserve">11-24. All the released souls who </w:t>
      </w:r>
      <w:r w:rsidR="009E3E13" w:rsidRPr="00AC4226">
        <w:t>regard</w:t>
      </w:r>
      <w:r w:rsidRPr="00AC4226">
        <w:t xml:space="preserve"> Lord Narayana as their unrelated </w:t>
      </w:r>
      <w:r w:rsidR="009E3E13" w:rsidRPr="00AC4226">
        <w:t>relative</w:t>
      </w:r>
      <w:r w:rsidRPr="00AC4226">
        <w:t xml:space="preserve">, (who bestows </w:t>
      </w:r>
      <w:r w:rsidR="004916BD" w:rsidRPr="00AC4226">
        <w:t>favours</w:t>
      </w:r>
      <w:r w:rsidR="0090672F">
        <w:t xml:space="preserve">) take gradation for </w:t>
      </w:r>
      <w:r w:rsidRPr="00AC4226">
        <w:t xml:space="preserve">granted (do not question) and abide in the world of Vishnu in fraternal </w:t>
      </w:r>
      <w:r w:rsidR="009E3E13" w:rsidRPr="00AC4226">
        <w:t>cordiality</w:t>
      </w:r>
      <w:r w:rsidRPr="00AC4226">
        <w:t xml:space="preserve"> (not jealous of each other), with full devotion and respect (bear no m</w:t>
      </w:r>
      <w:r w:rsidR="0090672F">
        <w:t>alice) for their superiors, ever</w:t>
      </w:r>
      <w:r w:rsidRPr="00AC4226">
        <w:t xml:space="preserve"> enjoying divine bliss to sa</w:t>
      </w:r>
      <w:r w:rsidR="0090672F">
        <w:t>tiety</w:t>
      </w:r>
      <w:r w:rsidRPr="00AC4226">
        <w:t>.</w:t>
      </w:r>
    </w:p>
    <w:p w14:paraId="2C9810CD" w14:textId="77777777" w:rsidR="00E9400C" w:rsidRPr="00EC5079" w:rsidRDefault="00E9400C" w:rsidP="007C105A">
      <w:pPr>
        <w:pStyle w:val="S16S"/>
        <w:rPr>
          <w:lang w:val="en-US"/>
        </w:rPr>
      </w:pPr>
      <w:r w:rsidRPr="00AC4226">
        <w:rPr>
          <w:cs/>
        </w:rPr>
        <w:t>अति</w:t>
      </w:r>
      <w:r w:rsidRPr="00AC4226">
        <w:t>-</w:t>
      </w:r>
      <w:r w:rsidRPr="00AC4226">
        <w:rPr>
          <w:cs/>
        </w:rPr>
        <w:t>सुन्दराः सुरभयः पुरुषाः हरि</w:t>
      </w:r>
      <w:r w:rsidRPr="00AC4226">
        <w:t>-</w:t>
      </w:r>
      <w:r w:rsidRPr="00AC4226">
        <w:rPr>
          <w:cs/>
        </w:rPr>
        <w:t>चन्दनेन नव</w:t>
      </w:r>
      <w:r w:rsidRPr="00AC4226">
        <w:t>-</w:t>
      </w:r>
      <w:r w:rsidRPr="00AC4226">
        <w:rPr>
          <w:cs/>
        </w:rPr>
        <w:t>चन्द्र</w:t>
      </w:r>
      <w:r w:rsidRPr="00AC4226">
        <w:t>-</w:t>
      </w:r>
      <w:r w:rsidRPr="00AC4226">
        <w:rPr>
          <w:cs/>
        </w:rPr>
        <w:t>रुचा</w:t>
      </w:r>
      <w:r w:rsidR="002A5300" w:rsidRPr="00AC4226">
        <w:rPr>
          <w:cs/>
        </w:rPr>
        <w:t>।</w:t>
      </w:r>
      <w:r w:rsidR="002A5300" w:rsidRPr="00AC4226">
        <w:rPr>
          <w:cs/>
        </w:rPr>
        <w:br/>
      </w:r>
      <w:r w:rsidRPr="00AC4226">
        <w:rPr>
          <w:cs/>
        </w:rPr>
        <w:t>चल</w:t>
      </w:r>
      <w:r w:rsidRPr="00AC4226">
        <w:t>-</w:t>
      </w:r>
      <w:r w:rsidRPr="00AC4226">
        <w:rPr>
          <w:cs/>
        </w:rPr>
        <w:t>चारु</w:t>
      </w:r>
      <w:r w:rsidRPr="00AC4226">
        <w:t>-</w:t>
      </w:r>
      <w:r w:rsidRPr="00AC4226">
        <w:rPr>
          <w:cs/>
        </w:rPr>
        <w:t>चामर</w:t>
      </w:r>
      <w:r w:rsidRPr="00AC4226">
        <w:t>-</w:t>
      </w:r>
      <w:r w:rsidRPr="00AC4226">
        <w:rPr>
          <w:cs/>
        </w:rPr>
        <w:t>धरानु</w:t>
      </w:r>
      <w:r w:rsidRPr="00AC4226">
        <w:t>-</w:t>
      </w:r>
      <w:r w:rsidRPr="00AC4226">
        <w:rPr>
          <w:cs/>
        </w:rPr>
        <w:t>चरा विहरन्ति नित्य</w:t>
      </w:r>
      <w:r w:rsidRPr="00AC4226">
        <w:t>-</w:t>
      </w:r>
      <w:r w:rsidRPr="00AC4226">
        <w:rPr>
          <w:cs/>
        </w:rPr>
        <w:t>तरुणा इह ते</w:t>
      </w:r>
      <w:r w:rsidR="00D766AC" w:rsidRPr="00AC4226">
        <w:rPr>
          <w:cs/>
        </w:rPr>
        <w:t>॥</w:t>
      </w:r>
      <w:r w:rsidR="00A33FB5" w:rsidRPr="00AC4226">
        <w:t>11-</w:t>
      </w:r>
      <w:r w:rsidRPr="00AC4226">
        <w:t>25</w:t>
      </w:r>
      <w:r w:rsidR="0051754E" w:rsidRPr="00AC4226">
        <w:rPr>
          <w:cs/>
        </w:rPr>
        <w:t>॥</w:t>
      </w:r>
    </w:p>
    <w:p w14:paraId="60C954F9" w14:textId="77777777" w:rsidR="008A4B89" w:rsidRPr="00AC4226" w:rsidRDefault="008A4B89" w:rsidP="00EC4553">
      <w:pPr>
        <w:pStyle w:val="EngText"/>
      </w:pPr>
      <w:r w:rsidRPr="00AC4226">
        <w:t>11-25. These freed souls ever young, handsome, smelling sweet being smeared</w:t>
      </w:r>
      <w:r w:rsidR="0090672F">
        <w:t xml:space="preserve"> with red sandal paste, sport a</w:t>
      </w:r>
      <w:r w:rsidRPr="00AC4226">
        <w:t xml:space="preserve">t will in Vaikunta fanned by </w:t>
      </w:r>
      <w:r w:rsidR="009E3E13" w:rsidRPr="00AC4226">
        <w:t>attendants</w:t>
      </w:r>
      <w:r w:rsidRPr="00AC4226">
        <w:t xml:space="preserve"> with charming chouries.</w:t>
      </w:r>
    </w:p>
    <w:p w14:paraId="26CDBFC2" w14:textId="77777777" w:rsidR="00E9400C" w:rsidRPr="00AC4226" w:rsidRDefault="00E9400C" w:rsidP="007C105A">
      <w:pPr>
        <w:pStyle w:val="S16S"/>
      </w:pPr>
      <w:r w:rsidRPr="00AC4226">
        <w:rPr>
          <w:cs/>
        </w:rPr>
        <w:t>स</w:t>
      </w:r>
      <w:r w:rsidRPr="00AC4226">
        <w:t>-</w:t>
      </w:r>
      <w:r w:rsidRPr="00AC4226">
        <w:rPr>
          <w:cs/>
        </w:rPr>
        <w:t>विलास</w:t>
      </w:r>
      <w:r w:rsidRPr="00AC4226">
        <w:t>-</w:t>
      </w:r>
      <w:r w:rsidRPr="00AC4226">
        <w:rPr>
          <w:cs/>
        </w:rPr>
        <w:t>लास्य</w:t>
      </w:r>
      <w:r w:rsidRPr="00AC4226">
        <w:t>-</w:t>
      </w:r>
      <w:r w:rsidRPr="00AC4226">
        <w:rPr>
          <w:cs/>
        </w:rPr>
        <w:t>परितुष्ट</w:t>
      </w:r>
      <w:r w:rsidRPr="00AC4226">
        <w:t>-</w:t>
      </w:r>
      <w:r w:rsidRPr="00AC4226">
        <w:rPr>
          <w:cs/>
        </w:rPr>
        <w:t>दृशो मृदु</w:t>
      </w:r>
      <w:r w:rsidRPr="00AC4226">
        <w:t>-</w:t>
      </w:r>
      <w:r w:rsidRPr="00AC4226">
        <w:rPr>
          <w:cs/>
        </w:rPr>
        <w:t>गीत</w:t>
      </w:r>
      <w:r w:rsidRPr="00AC4226">
        <w:t>-</w:t>
      </w:r>
      <w:r w:rsidRPr="00AC4226">
        <w:rPr>
          <w:cs/>
        </w:rPr>
        <w:t>वाद्य</w:t>
      </w:r>
      <w:r w:rsidRPr="00AC4226">
        <w:t>-</w:t>
      </w:r>
      <w:r w:rsidR="004570FF">
        <w:rPr>
          <w:cs/>
        </w:rPr>
        <w:t>मुदित</w:t>
      </w:r>
      <w:r w:rsidRPr="00AC4226">
        <w:t>-</w:t>
      </w:r>
      <w:r w:rsidRPr="00AC4226">
        <w:rPr>
          <w:cs/>
        </w:rPr>
        <w:t>श्रवणाः</w:t>
      </w:r>
      <w:r w:rsidR="002A5300" w:rsidRPr="00AC4226">
        <w:rPr>
          <w:cs/>
        </w:rPr>
        <w:t>।</w:t>
      </w:r>
      <w:r w:rsidR="002A5300" w:rsidRPr="00AC4226">
        <w:rPr>
          <w:cs/>
        </w:rPr>
        <w:br/>
      </w:r>
      <w:r w:rsidRPr="00AC4226">
        <w:rPr>
          <w:cs/>
        </w:rPr>
        <w:t>अनु</w:t>
      </w:r>
      <w:r w:rsidRPr="00AC4226">
        <w:t>-</w:t>
      </w:r>
      <w:r w:rsidRPr="00AC4226">
        <w:rPr>
          <w:cs/>
        </w:rPr>
        <w:t>रञ्जयन्ति नव</w:t>
      </w:r>
      <w:r w:rsidR="004570FF">
        <w:t>-</w:t>
      </w:r>
      <w:r w:rsidRPr="00AC4226">
        <w:rPr>
          <w:cs/>
        </w:rPr>
        <w:t>कञ्ज</w:t>
      </w:r>
      <w:r w:rsidRPr="00AC4226">
        <w:t>-</w:t>
      </w:r>
      <w:r w:rsidRPr="00AC4226">
        <w:rPr>
          <w:cs/>
        </w:rPr>
        <w:t>दृशो रमणा अमी स्व</w:t>
      </w:r>
      <w:r w:rsidRPr="00AC4226">
        <w:t>-</w:t>
      </w:r>
      <w:r w:rsidRPr="00AC4226">
        <w:rPr>
          <w:cs/>
        </w:rPr>
        <w:t>रमणीस्तरुणीः</w:t>
      </w:r>
      <w:r w:rsidR="00D766AC" w:rsidRPr="00AC4226">
        <w:rPr>
          <w:cs/>
        </w:rPr>
        <w:t>॥</w:t>
      </w:r>
      <w:r w:rsidR="00A33FB5" w:rsidRPr="00AC4226">
        <w:t>11-</w:t>
      </w:r>
      <w:r w:rsidRPr="00AC4226">
        <w:t>26</w:t>
      </w:r>
      <w:r w:rsidR="0051754E" w:rsidRPr="00AC4226">
        <w:rPr>
          <w:cs/>
        </w:rPr>
        <w:t>॥</w:t>
      </w:r>
    </w:p>
    <w:p w14:paraId="3E422D26" w14:textId="77777777" w:rsidR="008A4B89" w:rsidRPr="00AC4226" w:rsidRDefault="008A4B89" w:rsidP="00EC4553">
      <w:pPr>
        <w:pStyle w:val="EngText"/>
      </w:pPr>
      <w:r w:rsidRPr="00AC4226">
        <w:t>11-26. (In Vaikunta), the ever-green (</w:t>
      </w:r>
      <w:r w:rsidR="009E3E13" w:rsidRPr="00AC4226">
        <w:t>young) husbands</w:t>
      </w:r>
      <w:r w:rsidRPr="00AC4226">
        <w:t xml:space="preserve"> with their eyes feas</w:t>
      </w:r>
      <w:r w:rsidR="009E3E13" w:rsidRPr="00AC4226">
        <w:t>ting on the fascinating dances f</w:t>
      </w:r>
      <w:r w:rsidRPr="00AC4226">
        <w:t xml:space="preserve">ull of sportive (bodily) gestures and their ears bewitched with the dulcet songs and magical harmony of the musical instruments, </w:t>
      </w:r>
      <w:r w:rsidR="009E3E13" w:rsidRPr="00AC4226">
        <w:t>sympathetically</w:t>
      </w:r>
      <w:r w:rsidRPr="00AC4226">
        <w:t xml:space="preserve"> entertain their lotus-eye</w:t>
      </w:r>
      <w:r w:rsidR="0090672F">
        <w:t>d</w:t>
      </w:r>
      <w:r w:rsidRPr="00AC4226">
        <w:t xml:space="preserve"> consorts.</w:t>
      </w:r>
    </w:p>
    <w:p w14:paraId="0BCAE313" w14:textId="77777777" w:rsidR="00E9400C" w:rsidRPr="00AC4226" w:rsidRDefault="00E9400C" w:rsidP="007C105A">
      <w:pPr>
        <w:pStyle w:val="S16S"/>
      </w:pPr>
      <w:r w:rsidRPr="00AC4226">
        <w:rPr>
          <w:cs/>
        </w:rPr>
        <w:t>परिणायकानुप</w:t>
      </w:r>
      <w:r w:rsidRPr="00AC4226">
        <w:t>-</w:t>
      </w:r>
      <w:r w:rsidRPr="00AC4226">
        <w:rPr>
          <w:cs/>
        </w:rPr>
        <w:t>वनाभि</w:t>
      </w:r>
      <w:r w:rsidRPr="00AC4226">
        <w:t>-</w:t>
      </w:r>
      <w:r w:rsidRPr="00AC4226">
        <w:rPr>
          <w:cs/>
        </w:rPr>
        <w:t>मुखान् अन</w:t>
      </w:r>
      <w:r w:rsidR="004570FF">
        <w:rPr>
          <w:rFonts w:hint="cs"/>
          <w:cs/>
        </w:rPr>
        <w:t>ु</w:t>
      </w:r>
      <w:r w:rsidRPr="00AC4226">
        <w:rPr>
          <w:cs/>
        </w:rPr>
        <w:t xml:space="preserve"> निस्सरन्ति हरिणी</w:t>
      </w:r>
      <w:r w:rsidRPr="00AC4226">
        <w:t>-</w:t>
      </w:r>
      <w:r w:rsidRPr="00AC4226">
        <w:rPr>
          <w:cs/>
        </w:rPr>
        <w:t>नयनाः</w:t>
      </w:r>
      <w:r w:rsidR="002A5300" w:rsidRPr="00AC4226">
        <w:rPr>
          <w:cs/>
        </w:rPr>
        <w:t>।</w:t>
      </w:r>
      <w:r w:rsidR="002A5300" w:rsidRPr="00AC4226">
        <w:rPr>
          <w:cs/>
        </w:rPr>
        <w:br/>
      </w:r>
      <w:r w:rsidRPr="00AC4226">
        <w:rPr>
          <w:cs/>
        </w:rPr>
        <w:t>विमलाद् विमान</w:t>
      </w:r>
      <w:r w:rsidRPr="00AC4226">
        <w:t>-</w:t>
      </w:r>
      <w:r w:rsidRPr="00AC4226">
        <w:rPr>
          <w:cs/>
        </w:rPr>
        <w:t>वलयाच्छनकैः शशि</w:t>
      </w:r>
      <w:r w:rsidRPr="00AC4226">
        <w:t>-</w:t>
      </w:r>
      <w:r w:rsidRPr="00AC4226">
        <w:rPr>
          <w:cs/>
        </w:rPr>
        <w:t>मण्डलादिव रुचो रुचिराः</w:t>
      </w:r>
      <w:r w:rsidR="00D766AC" w:rsidRPr="00AC4226">
        <w:rPr>
          <w:cs/>
        </w:rPr>
        <w:t>॥</w:t>
      </w:r>
      <w:r w:rsidR="00A33FB5" w:rsidRPr="00AC4226">
        <w:t>11-</w:t>
      </w:r>
      <w:r w:rsidRPr="00AC4226">
        <w:t>27</w:t>
      </w:r>
      <w:r w:rsidR="0051754E" w:rsidRPr="00AC4226">
        <w:rPr>
          <w:cs/>
        </w:rPr>
        <w:t>॥</w:t>
      </w:r>
    </w:p>
    <w:p w14:paraId="01760255" w14:textId="77777777" w:rsidR="008A4B89" w:rsidRPr="00AC4226" w:rsidRDefault="008A4B89" w:rsidP="00EC4553">
      <w:pPr>
        <w:pStyle w:val="EngText"/>
      </w:pPr>
      <w:r w:rsidRPr="00AC4226">
        <w:t xml:space="preserve">11-27. The lovely ladies having charming deer-like eyes come out of their clean cluster of celestial </w:t>
      </w:r>
      <w:r w:rsidR="009E3E13" w:rsidRPr="00AC4226">
        <w:t>aeroplanes</w:t>
      </w:r>
      <w:r w:rsidRPr="00AC4226">
        <w:t xml:space="preserve"> (vimanas) like the rays of the m</w:t>
      </w:r>
      <w:r w:rsidR="0090672F">
        <w:t>o</w:t>
      </w:r>
      <w:r w:rsidRPr="00AC4226">
        <w:t>on moving out of its disc and slowly accompany their husbands on their way to the supernal park.</w:t>
      </w:r>
    </w:p>
    <w:p w14:paraId="274433B9" w14:textId="77777777" w:rsidR="00E9400C" w:rsidRPr="00AC4226" w:rsidRDefault="00E9400C" w:rsidP="007C105A">
      <w:pPr>
        <w:pStyle w:val="S16S"/>
      </w:pPr>
      <w:r w:rsidRPr="00AC4226">
        <w:rPr>
          <w:cs/>
        </w:rPr>
        <w:t>अरुणाश्म</w:t>
      </w:r>
      <w:r w:rsidRPr="00AC4226">
        <w:t>-</w:t>
      </w:r>
      <w:r w:rsidRPr="00AC4226">
        <w:rPr>
          <w:cs/>
        </w:rPr>
        <w:t>वर्ण</w:t>
      </w:r>
      <w:r w:rsidRPr="00AC4226">
        <w:t>-</w:t>
      </w:r>
      <w:r w:rsidRPr="00AC4226">
        <w:rPr>
          <w:cs/>
        </w:rPr>
        <w:t>तनवस्तनवः शुभ</w:t>
      </w:r>
      <w:r w:rsidRPr="00AC4226">
        <w:t>-</w:t>
      </w:r>
      <w:r w:rsidRPr="00AC4226">
        <w:rPr>
          <w:cs/>
        </w:rPr>
        <w:t>हार</w:t>
      </w:r>
      <w:r w:rsidRPr="00AC4226">
        <w:t>-</w:t>
      </w:r>
      <w:r w:rsidRPr="00AC4226">
        <w:rPr>
          <w:cs/>
        </w:rPr>
        <w:t>सन्निभ</w:t>
      </w:r>
      <w:r w:rsidRPr="00AC4226">
        <w:t>-</w:t>
      </w:r>
      <w:r w:rsidRPr="00AC4226">
        <w:rPr>
          <w:cs/>
        </w:rPr>
        <w:t>रुचो</w:t>
      </w:r>
      <w:r w:rsidR="007A4C1E" w:rsidRPr="00AC4226">
        <w:rPr>
          <w:cs/>
        </w:rPr>
        <w:t>ऽ</w:t>
      </w:r>
      <w:r w:rsidRPr="00AC4226">
        <w:rPr>
          <w:cs/>
        </w:rPr>
        <w:t>प्यपराः</w:t>
      </w:r>
      <w:r w:rsidR="002A5300" w:rsidRPr="00AC4226">
        <w:rPr>
          <w:cs/>
        </w:rPr>
        <w:t>।</w:t>
      </w:r>
      <w:r w:rsidR="002A5300" w:rsidRPr="00AC4226">
        <w:rPr>
          <w:cs/>
        </w:rPr>
        <w:br/>
      </w:r>
      <w:r w:rsidRPr="00AC4226">
        <w:rPr>
          <w:cs/>
        </w:rPr>
        <w:t>हरिनील</w:t>
      </w:r>
      <w:r w:rsidRPr="00AC4226">
        <w:t>-</w:t>
      </w:r>
      <w:r w:rsidRPr="00AC4226">
        <w:rPr>
          <w:cs/>
        </w:rPr>
        <w:t>नील</w:t>
      </w:r>
      <w:r w:rsidRPr="00AC4226">
        <w:t>-</w:t>
      </w:r>
      <w:r w:rsidRPr="00AC4226">
        <w:rPr>
          <w:cs/>
        </w:rPr>
        <w:t>रुचयो</w:t>
      </w:r>
      <w:r w:rsidR="007A4C1E" w:rsidRPr="00AC4226">
        <w:rPr>
          <w:cs/>
        </w:rPr>
        <w:t>ऽ</w:t>
      </w:r>
      <w:r w:rsidRPr="00AC4226">
        <w:rPr>
          <w:cs/>
        </w:rPr>
        <w:t>त्र पराः प्रकटीभवन्ति विविधाभरणाः</w:t>
      </w:r>
      <w:r w:rsidR="00D766AC" w:rsidRPr="00AC4226">
        <w:rPr>
          <w:cs/>
        </w:rPr>
        <w:t>॥</w:t>
      </w:r>
      <w:r w:rsidR="00A33FB5" w:rsidRPr="00AC4226">
        <w:t>11-</w:t>
      </w:r>
      <w:r w:rsidRPr="00AC4226">
        <w:t>28</w:t>
      </w:r>
      <w:r w:rsidR="0051754E" w:rsidRPr="00AC4226">
        <w:rPr>
          <w:cs/>
        </w:rPr>
        <w:t>॥</w:t>
      </w:r>
    </w:p>
    <w:p w14:paraId="7E810690" w14:textId="77777777" w:rsidR="008A4B89" w:rsidRPr="00AC4226" w:rsidRDefault="008A4B89" w:rsidP="00EC4553">
      <w:pPr>
        <w:pStyle w:val="EngText"/>
      </w:pPr>
      <w:r w:rsidRPr="00AC4226">
        <w:t>11-28. These winning women of slender frames that appear there, embellished with varied ornaments are of captivating complexions, s</w:t>
      </w:r>
      <w:r w:rsidR="0090672F">
        <w:t xml:space="preserve">ome red </w:t>
      </w:r>
      <w:r w:rsidR="0090672F">
        <w:lastRenderedPageBreak/>
        <w:t>like rubies, others whit</w:t>
      </w:r>
      <w:r w:rsidRPr="00AC4226">
        <w:t>e like the diamond necklace, while still others bear the semblance of the blue-sapphires.</w:t>
      </w:r>
    </w:p>
    <w:p w14:paraId="36E5BD29" w14:textId="77777777" w:rsidR="00E9400C" w:rsidRPr="00AC4226" w:rsidRDefault="00E9400C" w:rsidP="007C105A">
      <w:pPr>
        <w:pStyle w:val="S16S"/>
      </w:pPr>
      <w:r w:rsidRPr="00AC4226">
        <w:rPr>
          <w:cs/>
        </w:rPr>
        <w:t>सुचिर</w:t>
      </w:r>
      <w:r w:rsidRPr="00AC4226">
        <w:t>-</w:t>
      </w:r>
      <w:r w:rsidR="004570FF">
        <w:rPr>
          <w:cs/>
        </w:rPr>
        <w:t>द्युत</w:t>
      </w:r>
      <w:r w:rsidR="004570FF">
        <w:rPr>
          <w:rFonts w:hint="cs"/>
          <w:cs/>
        </w:rPr>
        <w:t>ीर्द</w:t>
      </w:r>
      <w:r w:rsidRPr="00AC4226">
        <w:rPr>
          <w:cs/>
        </w:rPr>
        <w:t>र्धति सूक्ष्म</w:t>
      </w:r>
      <w:r w:rsidRPr="00AC4226">
        <w:t>-</w:t>
      </w:r>
      <w:r w:rsidR="004570FF">
        <w:rPr>
          <w:cs/>
        </w:rPr>
        <w:t>तरं स्वयमम्बरं</w:t>
      </w:r>
      <w:r w:rsidRPr="00AC4226">
        <w:rPr>
          <w:cs/>
        </w:rPr>
        <w:t xml:space="preserve"> च खलु बिभ्रति याः</w:t>
      </w:r>
      <w:r w:rsidR="00D766AC" w:rsidRPr="00AC4226">
        <w:rPr>
          <w:cs/>
        </w:rPr>
        <w:t>।</w:t>
      </w:r>
      <w:r w:rsidR="002A5300" w:rsidRPr="00AC4226">
        <w:rPr>
          <w:cs/>
        </w:rPr>
        <w:br/>
      </w:r>
      <w:r w:rsidRPr="00AC4226">
        <w:rPr>
          <w:cs/>
        </w:rPr>
        <w:t>शुक</w:t>
      </w:r>
      <w:r w:rsidRPr="00AC4226">
        <w:t>-</w:t>
      </w:r>
      <w:r w:rsidRPr="00AC4226">
        <w:rPr>
          <w:cs/>
        </w:rPr>
        <w:t>निःस्वना ध्रुवमिमा अपराः सु</w:t>
      </w:r>
      <w:r w:rsidRPr="00AC4226">
        <w:t>-</w:t>
      </w:r>
      <w:r w:rsidRPr="00AC4226">
        <w:rPr>
          <w:cs/>
        </w:rPr>
        <w:t>पयो</w:t>
      </w:r>
      <w:r w:rsidRPr="00AC4226">
        <w:t>-</w:t>
      </w:r>
      <w:r w:rsidRPr="00AC4226">
        <w:rPr>
          <w:cs/>
        </w:rPr>
        <w:t>धरा जल</w:t>
      </w:r>
      <w:r w:rsidRPr="00AC4226">
        <w:t>-</w:t>
      </w:r>
      <w:r w:rsidRPr="00AC4226">
        <w:rPr>
          <w:cs/>
        </w:rPr>
        <w:t>धरावलयः</w:t>
      </w:r>
      <w:r w:rsidR="00D766AC" w:rsidRPr="00AC4226">
        <w:rPr>
          <w:cs/>
        </w:rPr>
        <w:t>॥</w:t>
      </w:r>
      <w:r w:rsidR="00A33FB5" w:rsidRPr="00AC4226">
        <w:t>11-</w:t>
      </w:r>
      <w:r w:rsidRPr="00AC4226">
        <w:t>29</w:t>
      </w:r>
      <w:r w:rsidR="0051754E" w:rsidRPr="00AC4226">
        <w:rPr>
          <w:cs/>
        </w:rPr>
        <w:t>॥</w:t>
      </w:r>
    </w:p>
    <w:p w14:paraId="26968CE9" w14:textId="77777777" w:rsidR="008A4B89" w:rsidRPr="00AC4226" w:rsidRDefault="008A4B89" w:rsidP="00EC4553">
      <w:pPr>
        <w:pStyle w:val="EngText"/>
      </w:pPr>
      <w:r w:rsidRPr="00AC4226">
        <w:t>11-29. These lovely ladies of lasting lustre (age</w:t>
      </w:r>
      <w:r w:rsidR="0090672F">
        <w:t>d</w:t>
      </w:r>
      <w:r w:rsidRPr="00AC4226">
        <w:t xml:space="preserve"> sixteen</w:t>
      </w:r>
      <w:r w:rsidR="009E3E13" w:rsidRPr="00AC4226">
        <w:t>) donned</w:t>
      </w:r>
      <w:r w:rsidRPr="00AC4226">
        <w:t xml:space="preserve"> in fine, dainty costumes, with beautiful breasts and sweet-throated like parrots, verily seem like another row of rain-bearing clouds, (yet at variance with their fleeting flare, dissonant din and strange apparel. (</w:t>
      </w:r>
      <w:r w:rsidR="009E3E13" w:rsidRPr="00AC4226">
        <w:t>A</w:t>
      </w:r>
      <w:r w:rsidRPr="00AC4226">
        <w:t xml:space="preserve"> </w:t>
      </w:r>
      <w:r w:rsidR="009E3E13" w:rsidRPr="00AC4226">
        <w:t>young</w:t>
      </w:r>
      <w:r w:rsidRPr="00AC4226">
        <w:t xml:space="preserve"> lady sixteen years of age is named Jaldharavali</w:t>
      </w:r>
      <w:r w:rsidR="0090672F">
        <w:t xml:space="preserve"> – </w:t>
      </w:r>
      <w:r w:rsidRPr="00AC4226">
        <w:t>Bhavprakashika</w:t>
      </w:r>
      <w:r w:rsidR="0090672F">
        <w:t>.</w:t>
      </w:r>
      <w:r w:rsidRPr="00AC4226">
        <w:t>)</w:t>
      </w:r>
    </w:p>
    <w:p w14:paraId="78A89744" w14:textId="77777777" w:rsidR="00E9400C" w:rsidRPr="00AC4226" w:rsidRDefault="004570FF" w:rsidP="007C105A">
      <w:pPr>
        <w:pStyle w:val="S16S"/>
      </w:pPr>
      <w:r>
        <w:rPr>
          <w:cs/>
        </w:rPr>
        <w:t>समतीत</w:t>
      </w:r>
      <w:r w:rsidR="00E9400C" w:rsidRPr="00AC4226">
        <w:t>-</w:t>
      </w:r>
      <w:r w:rsidR="00E9400C" w:rsidRPr="00AC4226">
        <w:rPr>
          <w:cs/>
        </w:rPr>
        <w:t>विद्रुम</w:t>
      </w:r>
      <w:r w:rsidR="00E9400C" w:rsidRPr="00AC4226">
        <w:t>-</w:t>
      </w:r>
      <w:r w:rsidR="00E9400C" w:rsidRPr="00AC4226">
        <w:rPr>
          <w:cs/>
        </w:rPr>
        <w:t>भुवां सु</w:t>
      </w:r>
      <w:r w:rsidR="00E9400C" w:rsidRPr="00AC4226">
        <w:t>-</w:t>
      </w:r>
      <w:r w:rsidR="00E9400C" w:rsidRPr="00AC4226">
        <w:rPr>
          <w:cs/>
        </w:rPr>
        <w:t>दृशां पद</w:t>
      </w:r>
      <w:r w:rsidR="00E9400C" w:rsidRPr="00AC4226">
        <w:t>-</w:t>
      </w:r>
      <w:r w:rsidR="00E9400C" w:rsidRPr="00AC4226">
        <w:rPr>
          <w:cs/>
        </w:rPr>
        <w:t>पल्लवाग्र्य</w:t>
      </w:r>
      <w:r w:rsidR="00E9400C" w:rsidRPr="00AC4226">
        <w:t>-</w:t>
      </w:r>
      <w:r w:rsidR="00E9400C" w:rsidRPr="00AC4226">
        <w:rPr>
          <w:cs/>
        </w:rPr>
        <w:t>नख</w:t>
      </w:r>
      <w:r w:rsidR="00E9400C" w:rsidRPr="00AC4226">
        <w:t>-</w:t>
      </w:r>
      <w:r w:rsidR="00E9400C" w:rsidRPr="00AC4226">
        <w:rPr>
          <w:cs/>
        </w:rPr>
        <w:t>रक्त</w:t>
      </w:r>
      <w:r w:rsidR="00E9400C" w:rsidRPr="00AC4226">
        <w:t>-</w:t>
      </w:r>
      <w:r w:rsidR="00E9400C" w:rsidRPr="00AC4226">
        <w:rPr>
          <w:cs/>
        </w:rPr>
        <w:t>रुचीः</w:t>
      </w:r>
      <w:r w:rsidR="002A5300" w:rsidRPr="00AC4226">
        <w:rPr>
          <w:cs/>
        </w:rPr>
        <w:t>।</w:t>
      </w:r>
      <w:r w:rsidR="002A5300" w:rsidRPr="00AC4226">
        <w:rPr>
          <w:cs/>
        </w:rPr>
        <w:br/>
      </w:r>
      <w:r w:rsidR="00E9400C" w:rsidRPr="00AC4226">
        <w:rPr>
          <w:cs/>
        </w:rPr>
        <w:t>पर</w:t>
      </w:r>
      <w:r w:rsidR="00E9400C" w:rsidRPr="00AC4226">
        <w:t>-</w:t>
      </w:r>
      <w:r w:rsidR="00E9400C" w:rsidRPr="00AC4226">
        <w:rPr>
          <w:cs/>
        </w:rPr>
        <w:t>भागतः स्फटिक</w:t>
      </w:r>
      <w:r w:rsidR="00E9400C" w:rsidRPr="00AC4226">
        <w:t>-</w:t>
      </w:r>
      <w:r w:rsidR="00E9400C" w:rsidRPr="00AC4226">
        <w:rPr>
          <w:cs/>
        </w:rPr>
        <w:t>कुट्टिम</w:t>
      </w:r>
      <w:r w:rsidR="00E9400C" w:rsidRPr="00AC4226">
        <w:t>-</w:t>
      </w:r>
      <w:r w:rsidR="00E9400C" w:rsidRPr="00AC4226">
        <w:rPr>
          <w:cs/>
        </w:rPr>
        <w:t>भूः प्रकटीकरोति न पुरा प्रकटाः</w:t>
      </w:r>
      <w:r w:rsidR="00D766AC" w:rsidRPr="00AC4226">
        <w:rPr>
          <w:cs/>
        </w:rPr>
        <w:t>॥</w:t>
      </w:r>
      <w:r w:rsidR="00A33FB5" w:rsidRPr="00AC4226">
        <w:t>11-</w:t>
      </w:r>
      <w:r w:rsidR="00E9400C" w:rsidRPr="00AC4226">
        <w:t>30</w:t>
      </w:r>
      <w:r w:rsidR="0051754E" w:rsidRPr="00AC4226">
        <w:rPr>
          <w:cs/>
        </w:rPr>
        <w:t>॥</w:t>
      </w:r>
    </w:p>
    <w:p w14:paraId="76BFF69F" w14:textId="77777777" w:rsidR="00F12627" w:rsidRPr="00AC4226" w:rsidRDefault="00F12627" w:rsidP="00EC4553">
      <w:pPr>
        <w:pStyle w:val="EngText"/>
      </w:pPr>
      <w:r w:rsidRPr="00AC4226">
        <w:t xml:space="preserve">11-30. The red gleam of the glistening nails of the tender feet of the damsels with </w:t>
      </w:r>
      <w:r w:rsidR="009E3E13" w:rsidRPr="00AC4226">
        <w:t>bewitching</w:t>
      </w:r>
      <w:r w:rsidRPr="00AC4226">
        <w:t xml:space="preserve"> </w:t>
      </w:r>
      <w:r w:rsidR="0090672F">
        <w:t>g</w:t>
      </w:r>
      <w:r w:rsidRPr="00AC4226">
        <w:t>lances, (that pass unnoticed) while tripping the ruby pavement, is thrown</w:t>
      </w:r>
      <w:r w:rsidR="0090672F">
        <w:t xml:space="preserve"> </w:t>
      </w:r>
      <w:r w:rsidRPr="00AC4226">
        <w:t>in bold relief (become manifest)</w:t>
      </w:r>
      <w:r w:rsidR="0090672F">
        <w:t xml:space="preserve"> while crossing the white-hued (</w:t>
      </w:r>
      <w:r w:rsidRPr="00AC4226">
        <w:t>variegated) crystal floor.</w:t>
      </w:r>
    </w:p>
    <w:p w14:paraId="3D6539C2" w14:textId="77777777" w:rsidR="00E9400C" w:rsidRPr="00AC4226" w:rsidRDefault="00E9400C" w:rsidP="007C105A">
      <w:pPr>
        <w:pStyle w:val="S16S"/>
      </w:pPr>
      <w:r w:rsidRPr="00AC4226">
        <w:rPr>
          <w:cs/>
        </w:rPr>
        <w:t>हरिणी</w:t>
      </w:r>
      <w:r w:rsidRPr="00AC4226">
        <w:t>-</w:t>
      </w:r>
      <w:r w:rsidRPr="00AC4226">
        <w:rPr>
          <w:cs/>
        </w:rPr>
        <w:t>दृशां नि</w:t>
      </w:r>
      <w:r w:rsidRPr="00AC4226">
        <w:t>-</w:t>
      </w:r>
      <w:r w:rsidRPr="00AC4226">
        <w:rPr>
          <w:cs/>
        </w:rPr>
        <w:t>वसनानि बृहत्</w:t>
      </w:r>
      <w:r w:rsidRPr="00AC4226">
        <w:t>-</w:t>
      </w:r>
      <w:r w:rsidRPr="00AC4226">
        <w:rPr>
          <w:cs/>
        </w:rPr>
        <w:t>सु</w:t>
      </w:r>
      <w:r w:rsidRPr="00AC4226">
        <w:t>-</w:t>
      </w:r>
      <w:r w:rsidRPr="00AC4226">
        <w:rPr>
          <w:cs/>
        </w:rPr>
        <w:t>नितम्ब</w:t>
      </w:r>
      <w:r w:rsidRPr="00AC4226">
        <w:t>-</w:t>
      </w:r>
      <w:r w:rsidRPr="00AC4226">
        <w:rPr>
          <w:cs/>
        </w:rPr>
        <w:t>बिम्ब</w:t>
      </w:r>
      <w:r w:rsidRPr="00AC4226">
        <w:t>-</w:t>
      </w:r>
      <w:r w:rsidRPr="00AC4226">
        <w:rPr>
          <w:cs/>
        </w:rPr>
        <w:t>रुचिरोरु</w:t>
      </w:r>
      <w:r w:rsidRPr="00AC4226">
        <w:t>-</w:t>
      </w:r>
      <w:r w:rsidRPr="00AC4226">
        <w:rPr>
          <w:cs/>
        </w:rPr>
        <w:t>रुचा</w:t>
      </w:r>
      <w:r w:rsidR="002A5300" w:rsidRPr="00AC4226">
        <w:rPr>
          <w:cs/>
        </w:rPr>
        <w:t>।</w:t>
      </w:r>
      <w:r w:rsidR="002A5300" w:rsidRPr="00AC4226">
        <w:rPr>
          <w:cs/>
        </w:rPr>
        <w:br/>
      </w:r>
      <w:r w:rsidRPr="00AC4226">
        <w:rPr>
          <w:cs/>
        </w:rPr>
        <w:t>शबळ</w:t>
      </w:r>
      <w:r w:rsidRPr="00AC4226">
        <w:t>-</w:t>
      </w:r>
      <w:r w:rsidRPr="00AC4226">
        <w:rPr>
          <w:cs/>
        </w:rPr>
        <w:t>द्युतीनि मदनस्य जग</w:t>
      </w:r>
      <w:r w:rsidRPr="00AC4226">
        <w:t>-</w:t>
      </w:r>
      <w:r w:rsidRPr="00AC4226">
        <w:rPr>
          <w:cs/>
        </w:rPr>
        <w:t>ज्जय</w:t>
      </w:r>
      <w:r w:rsidRPr="00AC4226">
        <w:t>-</w:t>
      </w:r>
      <w:r w:rsidRPr="00AC4226">
        <w:rPr>
          <w:cs/>
        </w:rPr>
        <w:t>वैजयन्त्य इति निश्चिनुमः</w:t>
      </w:r>
      <w:r w:rsidR="00D766AC" w:rsidRPr="00AC4226">
        <w:rPr>
          <w:cs/>
        </w:rPr>
        <w:t>॥</w:t>
      </w:r>
      <w:r w:rsidR="00A33FB5" w:rsidRPr="00AC4226">
        <w:t>11-</w:t>
      </w:r>
      <w:r w:rsidRPr="00AC4226">
        <w:t>31</w:t>
      </w:r>
      <w:r w:rsidR="0051754E" w:rsidRPr="00AC4226">
        <w:rPr>
          <w:cs/>
        </w:rPr>
        <w:t>॥</w:t>
      </w:r>
    </w:p>
    <w:p w14:paraId="6F659506" w14:textId="77777777" w:rsidR="00F12627" w:rsidRPr="00AC4226" w:rsidRDefault="00F12627" w:rsidP="00EC4553">
      <w:pPr>
        <w:pStyle w:val="EngText"/>
      </w:pPr>
      <w:r w:rsidRPr="00AC4226">
        <w:t>11-31. We take for granted that the pleasant glow of the lovely hip-region of the deer-eyed bevy of beauties mingled with the multi-</w:t>
      </w:r>
      <w:r w:rsidR="004916BD" w:rsidRPr="00AC4226">
        <w:t>colours</w:t>
      </w:r>
      <w:r w:rsidRPr="00AC4226">
        <w:t xml:space="preserve"> of their (rich) </w:t>
      </w:r>
      <w:r w:rsidR="009E3E13" w:rsidRPr="00AC4226">
        <w:t>clothing</w:t>
      </w:r>
      <w:r w:rsidR="0090672F">
        <w:t>s</w:t>
      </w:r>
      <w:r w:rsidRPr="00AC4226">
        <w:t xml:space="preserve"> looked like unfurled victory-banners of the God of Love vanquishing</w:t>
      </w:r>
      <w:r w:rsidR="00D44E20" w:rsidRPr="00AC4226">
        <w:t xml:space="preserve"> the world of lovers. (</w:t>
      </w:r>
      <w:r w:rsidR="009E3E13" w:rsidRPr="00AC4226">
        <w:t>Disarming</w:t>
      </w:r>
      <w:r w:rsidRPr="00AC4226">
        <w:t xml:space="preserve"> the admirers</w:t>
      </w:r>
      <w:r w:rsidR="0090672F">
        <w:t>.</w:t>
      </w:r>
      <w:r w:rsidRPr="00AC4226">
        <w:t>)</w:t>
      </w:r>
    </w:p>
    <w:p w14:paraId="2713074F" w14:textId="77777777" w:rsidR="00E9400C" w:rsidRPr="00AC4226" w:rsidRDefault="00E9400C" w:rsidP="007C105A">
      <w:pPr>
        <w:pStyle w:val="S16S"/>
      </w:pPr>
      <w:r w:rsidRPr="00AC4226">
        <w:rPr>
          <w:cs/>
        </w:rPr>
        <w:t>कर</w:t>
      </w:r>
      <w:r w:rsidRPr="00AC4226">
        <w:t>-</w:t>
      </w:r>
      <w:r w:rsidRPr="00AC4226">
        <w:rPr>
          <w:cs/>
        </w:rPr>
        <w:t>पल्लवैस्तरळितैर्ललितैः असकृत् क्वणत्</w:t>
      </w:r>
      <w:r w:rsidRPr="00AC4226">
        <w:t>-</w:t>
      </w:r>
      <w:r w:rsidRPr="00AC4226">
        <w:rPr>
          <w:cs/>
        </w:rPr>
        <w:t>कनक</w:t>
      </w:r>
      <w:r w:rsidRPr="00AC4226">
        <w:t>-</w:t>
      </w:r>
      <w:r w:rsidRPr="00AC4226">
        <w:rPr>
          <w:cs/>
        </w:rPr>
        <w:t>कङ्कणैः</w:t>
      </w:r>
      <w:r w:rsidR="00D766AC" w:rsidRPr="00AC4226">
        <w:rPr>
          <w:cs/>
        </w:rPr>
        <w:t>।</w:t>
      </w:r>
      <w:r w:rsidR="002A5300" w:rsidRPr="00AC4226">
        <w:rPr>
          <w:cs/>
        </w:rPr>
        <w:br/>
      </w:r>
      <w:r w:rsidRPr="00AC4226">
        <w:rPr>
          <w:cs/>
        </w:rPr>
        <w:t>नव</w:t>
      </w:r>
      <w:r w:rsidRPr="00AC4226">
        <w:t>-</w:t>
      </w:r>
      <w:r w:rsidRPr="00AC4226">
        <w:rPr>
          <w:cs/>
        </w:rPr>
        <w:t>रोम</w:t>
      </w:r>
      <w:r w:rsidRPr="00AC4226">
        <w:t>-</w:t>
      </w:r>
      <w:r w:rsidRPr="00AC4226">
        <w:rPr>
          <w:cs/>
        </w:rPr>
        <w:t>राजि</w:t>
      </w:r>
      <w:r w:rsidRPr="00AC4226">
        <w:t>-</w:t>
      </w:r>
      <w:r w:rsidRPr="00AC4226">
        <w:rPr>
          <w:cs/>
        </w:rPr>
        <w:t>वलि</w:t>
      </w:r>
      <w:r w:rsidRPr="00AC4226">
        <w:t>-</w:t>
      </w:r>
      <w:r w:rsidRPr="00AC4226">
        <w:rPr>
          <w:cs/>
        </w:rPr>
        <w:t>वल्गु</w:t>
      </w:r>
      <w:r w:rsidRPr="00AC4226">
        <w:t>-</w:t>
      </w:r>
      <w:r w:rsidRPr="00AC4226">
        <w:rPr>
          <w:cs/>
        </w:rPr>
        <w:t>मृदु</w:t>
      </w:r>
      <w:r w:rsidRPr="00AC4226">
        <w:t>-</w:t>
      </w:r>
      <w:r w:rsidRPr="00AC4226">
        <w:rPr>
          <w:cs/>
        </w:rPr>
        <w:t>प्र</w:t>
      </w:r>
      <w:r w:rsidRPr="00AC4226">
        <w:t>-</w:t>
      </w:r>
      <w:r w:rsidRPr="00AC4226">
        <w:rPr>
          <w:cs/>
        </w:rPr>
        <w:t>तनूदरैरति</w:t>
      </w:r>
      <w:r w:rsidRPr="00AC4226">
        <w:t>-</w:t>
      </w:r>
      <w:r w:rsidRPr="00AC4226">
        <w:rPr>
          <w:cs/>
        </w:rPr>
        <w:t>मनाक् तरळैः</w:t>
      </w:r>
      <w:r w:rsidR="00D766AC" w:rsidRPr="00AC4226">
        <w:rPr>
          <w:cs/>
        </w:rPr>
        <w:t>॥</w:t>
      </w:r>
      <w:r w:rsidR="00A33FB5" w:rsidRPr="00AC4226">
        <w:t>11-</w:t>
      </w:r>
      <w:r w:rsidRPr="00AC4226">
        <w:t>32</w:t>
      </w:r>
      <w:r w:rsidR="0051754E" w:rsidRPr="00AC4226">
        <w:rPr>
          <w:cs/>
        </w:rPr>
        <w:t>॥</w:t>
      </w:r>
    </w:p>
    <w:p w14:paraId="200C2C8E" w14:textId="77777777" w:rsidR="00D44E20" w:rsidRPr="00AC4226" w:rsidRDefault="00D44E20" w:rsidP="00EC4553">
      <w:pPr>
        <w:pStyle w:val="EngText"/>
      </w:pPr>
      <w:r w:rsidRPr="00AC4226">
        <w:t>(Verse 32-</w:t>
      </w:r>
      <w:r w:rsidR="0090672F">
        <w:t>3</w:t>
      </w:r>
      <w:r w:rsidRPr="00AC4226">
        <w:t>5 to be read together, as they form an antya-Kulaka)</w:t>
      </w:r>
    </w:p>
    <w:p w14:paraId="0E1608AC" w14:textId="77777777" w:rsidR="00D44E20" w:rsidRPr="00AC4226" w:rsidRDefault="00D44E20" w:rsidP="00EC4553">
      <w:pPr>
        <w:pStyle w:val="EngText"/>
      </w:pPr>
      <w:r w:rsidRPr="00AC4226">
        <w:t xml:space="preserve">11-32. These women, that </w:t>
      </w:r>
      <w:r w:rsidR="009E3E13" w:rsidRPr="00AC4226">
        <w:t>have</w:t>
      </w:r>
      <w:r w:rsidRPr="00AC4226">
        <w:t xml:space="preserve"> soft, active (moving)</w:t>
      </w:r>
      <w:r w:rsidR="0090672F">
        <w:t xml:space="preserve"> </w:t>
      </w:r>
      <w:r w:rsidRPr="00AC4226">
        <w:t>charming (sprout-like)</w:t>
      </w:r>
      <w:r w:rsidR="0090672F">
        <w:t xml:space="preserve"> </w:t>
      </w:r>
      <w:r w:rsidRPr="00AC4226">
        <w:t xml:space="preserve">hands adorned with golden bangles twinkling time and again and slender, tender bellies looking pretty with their three fine </w:t>
      </w:r>
      <w:r w:rsidR="009E3E13" w:rsidRPr="00AC4226">
        <w:t>folds</w:t>
      </w:r>
      <w:r w:rsidRPr="00AC4226">
        <w:t xml:space="preserve"> and budding lines of hair that moved lightly</w:t>
      </w:r>
      <w:r w:rsidR="003A3D4B">
        <w:t xml:space="preserve"> </w:t>
      </w:r>
      <w:r w:rsidRPr="00AC4226">
        <w:t>(with their pretty movements)</w:t>
      </w:r>
      <w:r w:rsidR="003A3D4B">
        <w:t>.</w:t>
      </w:r>
    </w:p>
    <w:p w14:paraId="7E577417" w14:textId="77777777" w:rsidR="00E9400C" w:rsidRPr="00AC4226" w:rsidRDefault="00E9400C" w:rsidP="007C105A">
      <w:pPr>
        <w:pStyle w:val="S16S"/>
      </w:pPr>
      <w:r w:rsidRPr="00AC4226">
        <w:rPr>
          <w:cs/>
        </w:rPr>
        <w:t>कुच</w:t>
      </w:r>
      <w:r w:rsidRPr="00AC4226">
        <w:t>-</w:t>
      </w:r>
      <w:r w:rsidRPr="00AC4226">
        <w:rPr>
          <w:cs/>
        </w:rPr>
        <w:t>कुम्भ</w:t>
      </w:r>
      <w:r w:rsidRPr="00AC4226">
        <w:t>-</w:t>
      </w:r>
      <w:r w:rsidRPr="00AC4226">
        <w:rPr>
          <w:cs/>
        </w:rPr>
        <w:t>पूर्ण</w:t>
      </w:r>
      <w:r w:rsidRPr="00AC4226">
        <w:t>-</w:t>
      </w:r>
      <w:r w:rsidRPr="00AC4226">
        <w:rPr>
          <w:cs/>
        </w:rPr>
        <w:t>तर</w:t>
      </w:r>
      <w:r w:rsidRPr="00AC4226">
        <w:t>-</w:t>
      </w:r>
      <w:r w:rsidRPr="00AC4226">
        <w:rPr>
          <w:cs/>
        </w:rPr>
        <w:t>कान्ति</w:t>
      </w:r>
      <w:r w:rsidRPr="00AC4226">
        <w:t>-</w:t>
      </w:r>
      <w:r w:rsidRPr="00AC4226">
        <w:rPr>
          <w:cs/>
        </w:rPr>
        <w:t>सुधा</w:t>
      </w:r>
      <w:r w:rsidRPr="00AC4226">
        <w:t>-</w:t>
      </w:r>
      <w:r w:rsidRPr="00AC4226">
        <w:rPr>
          <w:cs/>
        </w:rPr>
        <w:t>रस</w:t>
      </w:r>
      <w:r w:rsidRPr="00AC4226">
        <w:t>-</w:t>
      </w:r>
      <w:r w:rsidRPr="00AC4226">
        <w:rPr>
          <w:cs/>
        </w:rPr>
        <w:t>शेष</w:t>
      </w:r>
      <w:r w:rsidRPr="00AC4226">
        <w:t>-</w:t>
      </w:r>
      <w:r w:rsidRPr="00AC4226">
        <w:rPr>
          <w:cs/>
        </w:rPr>
        <w:t>बिन्दु</w:t>
      </w:r>
      <w:r w:rsidRPr="00AC4226">
        <w:t>-</w:t>
      </w:r>
      <w:r w:rsidRPr="00AC4226">
        <w:rPr>
          <w:cs/>
        </w:rPr>
        <w:t>विसर</w:t>
      </w:r>
      <w:r w:rsidRPr="00AC4226">
        <w:t>-</w:t>
      </w:r>
      <w:r w:rsidRPr="00AC4226">
        <w:rPr>
          <w:cs/>
        </w:rPr>
        <w:t>च्छविभिः</w:t>
      </w:r>
      <w:r w:rsidR="00D766AC" w:rsidRPr="00AC4226">
        <w:rPr>
          <w:cs/>
        </w:rPr>
        <w:t>।</w:t>
      </w:r>
      <w:r w:rsidR="002A5300" w:rsidRPr="00AC4226">
        <w:rPr>
          <w:cs/>
        </w:rPr>
        <w:br/>
      </w:r>
      <w:r w:rsidRPr="00AC4226">
        <w:rPr>
          <w:cs/>
        </w:rPr>
        <w:t>वर</w:t>
      </w:r>
      <w:r w:rsidRPr="00AC4226">
        <w:t>-</w:t>
      </w:r>
      <w:r w:rsidRPr="00AC4226">
        <w:rPr>
          <w:cs/>
        </w:rPr>
        <w:t>हार</w:t>
      </w:r>
      <w:r w:rsidRPr="00AC4226">
        <w:t>-</w:t>
      </w:r>
      <w:r w:rsidRPr="00AC4226">
        <w:rPr>
          <w:cs/>
        </w:rPr>
        <w:t>राजिभिरुतानु</w:t>
      </w:r>
      <w:r w:rsidRPr="00AC4226">
        <w:t>-</w:t>
      </w:r>
      <w:r w:rsidRPr="00AC4226">
        <w:rPr>
          <w:cs/>
        </w:rPr>
        <w:t>पदं परि</w:t>
      </w:r>
      <w:r w:rsidRPr="00AC4226">
        <w:t>-</w:t>
      </w:r>
      <w:r w:rsidRPr="00AC4226">
        <w:rPr>
          <w:cs/>
        </w:rPr>
        <w:t>लोठिताभिरशनैरुरसि</w:t>
      </w:r>
      <w:r w:rsidR="00D766AC" w:rsidRPr="00AC4226">
        <w:rPr>
          <w:cs/>
        </w:rPr>
        <w:t>॥</w:t>
      </w:r>
      <w:r w:rsidR="00A33FB5" w:rsidRPr="00AC4226">
        <w:t>11-</w:t>
      </w:r>
      <w:r w:rsidRPr="00AC4226">
        <w:t>33</w:t>
      </w:r>
      <w:r w:rsidR="0051754E" w:rsidRPr="00AC4226">
        <w:rPr>
          <w:cs/>
        </w:rPr>
        <w:t>॥</w:t>
      </w:r>
    </w:p>
    <w:p w14:paraId="7C0D8CBD" w14:textId="77777777" w:rsidR="00D44E20" w:rsidRPr="00AC4226" w:rsidRDefault="00D44E20" w:rsidP="00EC4553">
      <w:pPr>
        <w:pStyle w:val="EngText"/>
      </w:pPr>
      <w:r w:rsidRPr="00AC4226">
        <w:lastRenderedPageBreak/>
        <w:t>11-33. That possess precious pearl-necklaces freely undulatin</w:t>
      </w:r>
      <w:r w:rsidR="003A3D4B">
        <w:t>g on their bosoms at every step</w:t>
      </w:r>
      <w:r w:rsidRPr="00AC4226">
        <w:t xml:space="preserve">, that seemed like shining nectarine drops dripping from their over-full </w:t>
      </w:r>
      <w:r w:rsidR="009E3E13" w:rsidRPr="00AC4226">
        <w:t>lustrous</w:t>
      </w:r>
      <w:r w:rsidRPr="00AC4226">
        <w:t xml:space="preserve"> protuberant breasts.</w:t>
      </w:r>
    </w:p>
    <w:p w14:paraId="2EDD2E90" w14:textId="77777777" w:rsidR="00E9400C" w:rsidRPr="00AC4226" w:rsidRDefault="00E9400C" w:rsidP="007C105A">
      <w:pPr>
        <w:pStyle w:val="S16S"/>
      </w:pPr>
      <w:r w:rsidRPr="00AC4226">
        <w:rPr>
          <w:cs/>
        </w:rPr>
        <w:t>अपि लीलया कुवलयोल्लसितैः अपरैः करैः सहचरी</w:t>
      </w:r>
      <w:r w:rsidRPr="00AC4226">
        <w:t>-</w:t>
      </w:r>
      <w:r w:rsidRPr="00AC4226">
        <w:rPr>
          <w:cs/>
        </w:rPr>
        <w:t>निहितैः</w:t>
      </w:r>
      <w:r w:rsidR="002A5300" w:rsidRPr="00AC4226">
        <w:rPr>
          <w:cs/>
        </w:rPr>
        <w:t>।</w:t>
      </w:r>
      <w:r w:rsidR="002A5300" w:rsidRPr="00AC4226">
        <w:rPr>
          <w:cs/>
        </w:rPr>
        <w:br/>
      </w:r>
      <w:r w:rsidRPr="00AC4226">
        <w:rPr>
          <w:cs/>
        </w:rPr>
        <w:t>वदनैः शुचि</w:t>
      </w:r>
      <w:r w:rsidRPr="00AC4226">
        <w:t>-</w:t>
      </w:r>
      <w:r w:rsidRPr="00AC4226">
        <w:rPr>
          <w:cs/>
        </w:rPr>
        <w:t>स्मित</w:t>
      </w:r>
      <w:r w:rsidRPr="00AC4226">
        <w:t>-</w:t>
      </w:r>
      <w:r w:rsidRPr="00AC4226">
        <w:rPr>
          <w:cs/>
        </w:rPr>
        <w:t>कटाक्ष</w:t>
      </w:r>
      <w:r w:rsidRPr="00AC4226">
        <w:t>-</w:t>
      </w:r>
      <w:r w:rsidRPr="00AC4226">
        <w:rPr>
          <w:cs/>
        </w:rPr>
        <w:t>रसैः चल</w:t>
      </w:r>
      <w:r w:rsidRPr="00AC4226">
        <w:t>-</w:t>
      </w:r>
      <w:r w:rsidRPr="00AC4226">
        <w:rPr>
          <w:cs/>
        </w:rPr>
        <w:t>कुण्डलोल्लसित</w:t>
      </w:r>
      <w:r w:rsidRPr="00AC4226">
        <w:t>-</w:t>
      </w:r>
      <w:r w:rsidRPr="00AC4226">
        <w:rPr>
          <w:cs/>
        </w:rPr>
        <w:t>गण्ड</w:t>
      </w:r>
      <w:r w:rsidRPr="00AC4226">
        <w:t>-</w:t>
      </w:r>
      <w:r w:rsidRPr="00AC4226">
        <w:rPr>
          <w:cs/>
        </w:rPr>
        <w:t>युगैः</w:t>
      </w:r>
      <w:r w:rsidR="00D766AC" w:rsidRPr="00AC4226">
        <w:rPr>
          <w:cs/>
        </w:rPr>
        <w:t>॥</w:t>
      </w:r>
      <w:r w:rsidR="00A33FB5" w:rsidRPr="00AC4226">
        <w:t>11-</w:t>
      </w:r>
      <w:r w:rsidRPr="00AC4226">
        <w:t>34</w:t>
      </w:r>
      <w:r w:rsidR="0051754E" w:rsidRPr="00AC4226">
        <w:rPr>
          <w:cs/>
        </w:rPr>
        <w:t>॥</w:t>
      </w:r>
    </w:p>
    <w:p w14:paraId="7650268C" w14:textId="77777777" w:rsidR="00D44E20" w:rsidRPr="00AC4226" w:rsidRDefault="00D44E20" w:rsidP="00EC4553">
      <w:pPr>
        <w:pStyle w:val="EngText"/>
      </w:pPr>
      <w:r w:rsidRPr="00AC4226">
        <w:t xml:space="preserve">11-34. With their right hands glistening lily-blue picked for jest and the left hands </w:t>
      </w:r>
      <w:r w:rsidR="009E3E13" w:rsidRPr="00AC4226">
        <w:t>stretched</w:t>
      </w:r>
      <w:r w:rsidRPr="00AC4226">
        <w:t xml:space="preserve"> over the shoulders of their companions with their charming cheeks decked with pendant ear-rings and their faces adorned with gentle smi</w:t>
      </w:r>
      <w:r w:rsidR="003A3D4B">
        <w:t>les and enchanting side-glances.</w:t>
      </w:r>
    </w:p>
    <w:p w14:paraId="7BE3B9B3" w14:textId="77777777" w:rsidR="00E9400C" w:rsidRPr="00AC4226" w:rsidRDefault="00E9400C" w:rsidP="007C105A">
      <w:pPr>
        <w:pStyle w:val="S16S"/>
      </w:pPr>
      <w:r w:rsidRPr="00AC4226">
        <w:rPr>
          <w:cs/>
        </w:rPr>
        <w:t>प्रगतासु तासु रणितै रशनामणि</w:t>
      </w:r>
      <w:r w:rsidRPr="00AC4226">
        <w:t>-</w:t>
      </w:r>
      <w:r w:rsidRPr="00AC4226">
        <w:rPr>
          <w:cs/>
        </w:rPr>
        <w:t>नूपुरैरिव पुरा गदिताः</w:t>
      </w:r>
      <w:r w:rsidR="002A5300" w:rsidRPr="00AC4226">
        <w:rPr>
          <w:cs/>
        </w:rPr>
        <w:t>।</w:t>
      </w:r>
      <w:r w:rsidR="002A5300" w:rsidRPr="00AC4226">
        <w:rPr>
          <w:cs/>
        </w:rPr>
        <w:br/>
      </w:r>
      <w:r w:rsidRPr="00AC4226">
        <w:rPr>
          <w:cs/>
        </w:rPr>
        <w:t>अनु</w:t>
      </w:r>
      <w:r w:rsidRPr="00AC4226">
        <w:t>-</w:t>
      </w:r>
      <w:r w:rsidRPr="00AC4226">
        <w:rPr>
          <w:cs/>
        </w:rPr>
        <w:t>वीक्षितुं तनु</w:t>
      </w:r>
      <w:r w:rsidRPr="00AC4226">
        <w:t>-</w:t>
      </w:r>
      <w:r w:rsidRPr="00AC4226">
        <w:rPr>
          <w:cs/>
        </w:rPr>
        <w:t>विलासमिमं तरुणा भवन्त्यथ निवृत्त</w:t>
      </w:r>
      <w:r w:rsidRPr="00AC4226">
        <w:t>-</w:t>
      </w:r>
      <w:r w:rsidRPr="00AC4226">
        <w:rPr>
          <w:cs/>
        </w:rPr>
        <w:t>मुखाः</w:t>
      </w:r>
      <w:r w:rsidR="00D766AC" w:rsidRPr="00AC4226">
        <w:rPr>
          <w:cs/>
        </w:rPr>
        <w:t>॥</w:t>
      </w:r>
      <w:r w:rsidR="00A33FB5" w:rsidRPr="00AC4226">
        <w:t>11-</w:t>
      </w:r>
      <w:r w:rsidRPr="00AC4226">
        <w:t>35</w:t>
      </w:r>
      <w:r w:rsidR="0051754E" w:rsidRPr="00AC4226">
        <w:rPr>
          <w:cs/>
        </w:rPr>
        <w:t>॥</w:t>
      </w:r>
    </w:p>
    <w:p w14:paraId="6A57F725" w14:textId="77777777" w:rsidR="00D44E20" w:rsidRPr="00AC4226" w:rsidRDefault="00D44E20" w:rsidP="00EC4553">
      <w:pPr>
        <w:pStyle w:val="EngText"/>
      </w:pPr>
      <w:r w:rsidRPr="00AC4226">
        <w:t xml:space="preserve">11-35. Alighted from their </w:t>
      </w:r>
      <w:r w:rsidR="009E3E13" w:rsidRPr="00AC4226">
        <w:t>celestial</w:t>
      </w:r>
      <w:r w:rsidRPr="00AC4226">
        <w:t xml:space="preserve"> </w:t>
      </w:r>
      <w:r w:rsidR="009E3E13" w:rsidRPr="00AC4226">
        <w:t>chariots</w:t>
      </w:r>
      <w:r w:rsidRPr="00AC4226">
        <w:t xml:space="preserve"> and jaunted ahead while their </w:t>
      </w:r>
      <w:r w:rsidR="009E3E13" w:rsidRPr="00AC4226">
        <w:t>sprightly (young</w:t>
      </w:r>
      <w:r w:rsidRPr="00AC4226">
        <w:t>) consorts turn back their faces as if</w:t>
      </w:r>
      <w:r w:rsidR="003A3D4B">
        <w:t xml:space="preserve"> </w:t>
      </w:r>
      <w:r w:rsidRPr="00AC4226">
        <w:t xml:space="preserve">beckoned by the sportive movements of the bodies of their wives that </w:t>
      </w:r>
      <w:r w:rsidR="003A3D4B">
        <w:t>b</w:t>
      </w:r>
      <w:r w:rsidRPr="00AC4226">
        <w:t xml:space="preserve">ear jingling girdles and </w:t>
      </w:r>
      <w:r w:rsidR="004916BD" w:rsidRPr="00AC4226">
        <w:t>jewelled</w:t>
      </w:r>
      <w:r w:rsidRPr="00AC4226">
        <w:t xml:space="preserve"> anklets.</w:t>
      </w:r>
    </w:p>
    <w:p w14:paraId="4BB12EAB" w14:textId="77777777" w:rsidR="00E9400C" w:rsidRPr="00AC4226" w:rsidRDefault="00E9400C" w:rsidP="007C105A">
      <w:pPr>
        <w:pStyle w:val="S16S"/>
      </w:pPr>
      <w:r w:rsidRPr="00AC4226">
        <w:rPr>
          <w:cs/>
        </w:rPr>
        <w:t>अनु</w:t>
      </w:r>
      <w:r w:rsidRPr="00AC4226">
        <w:t>-</w:t>
      </w:r>
      <w:r w:rsidRPr="00AC4226">
        <w:rPr>
          <w:cs/>
        </w:rPr>
        <w:t>पालिताः स्वदयितैर्दयिताः कथमप्प्युपेत्य कुच</w:t>
      </w:r>
      <w:r w:rsidRPr="00AC4226">
        <w:t>-</w:t>
      </w:r>
      <w:r w:rsidRPr="00AC4226">
        <w:rPr>
          <w:cs/>
        </w:rPr>
        <w:t>भार</w:t>
      </w:r>
      <w:r w:rsidRPr="00AC4226">
        <w:t>-</w:t>
      </w:r>
      <w:r w:rsidRPr="00AC4226">
        <w:rPr>
          <w:cs/>
        </w:rPr>
        <w:t>नताः</w:t>
      </w:r>
      <w:r w:rsidR="002A5300" w:rsidRPr="00AC4226">
        <w:rPr>
          <w:cs/>
        </w:rPr>
        <w:t>।</w:t>
      </w:r>
      <w:r w:rsidR="002A5300" w:rsidRPr="00AC4226">
        <w:rPr>
          <w:cs/>
        </w:rPr>
        <w:br/>
      </w:r>
      <w:r w:rsidRPr="00AC4226">
        <w:rPr>
          <w:cs/>
        </w:rPr>
        <w:t>शनकैः पुनस्तदवलम्ब</w:t>
      </w:r>
      <w:r w:rsidRPr="00AC4226">
        <w:t>-</w:t>
      </w:r>
      <w:r w:rsidRPr="00AC4226">
        <w:rPr>
          <w:cs/>
        </w:rPr>
        <w:t>बलात् किल ता विशन्ति परमोप</w:t>
      </w:r>
      <w:r w:rsidRPr="00AC4226">
        <w:t>-</w:t>
      </w:r>
      <w:r w:rsidRPr="00AC4226">
        <w:rPr>
          <w:cs/>
        </w:rPr>
        <w:t>वनम्</w:t>
      </w:r>
      <w:r w:rsidR="00D766AC" w:rsidRPr="00AC4226">
        <w:rPr>
          <w:cs/>
        </w:rPr>
        <w:t>॥</w:t>
      </w:r>
      <w:r w:rsidR="00A33FB5" w:rsidRPr="00AC4226">
        <w:t>11-</w:t>
      </w:r>
      <w:r w:rsidRPr="00AC4226">
        <w:t>36</w:t>
      </w:r>
      <w:r w:rsidR="0051754E" w:rsidRPr="00AC4226">
        <w:rPr>
          <w:cs/>
        </w:rPr>
        <w:t>॥</w:t>
      </w:r>
    </w:p>
    <w:p w14:paraId="675822FF" w14:textId="77777777" w:rsidR="00D44E20" w:rsidRPr="00AC4226" w:rsidRDefault="00D44E20" w:rsidP="00EC4553">
      <w:pPr>
        <w:pStyle w:val="EngText"/>
      </w:pPr>
      <w:r w:rsidRPr="00AC4226">
        <w:t>11-36. These beloveds bent by their heavy breasts and (hence) moving with a slow gait somehow approach their awaiting sweet-hearts who have moved ahead and with their help (hand-in-hand) slowly enter the angelic bowers.</w:t>
      </w:r>
    </w:p>
    <w:p w14:paraId="3B43786A" w14:textId="77777777" w:rsidR="00E9400C" w:rsidRPr="00AC4226" w:rsidRDefault="00E9400C" w:rsidP="007C105A">
      <w:pPr>
        <w:pStyle w:val="S16S"/>
      </w:pPr>
      <w:r w:rsidRPr="00AC4226">
        <w:rPr>
          <w:cs/>
        </w:rPr>
        <w:t>हसित</w:t>
      </w:r>
      <w:r w:rsidRPr="00AC4226">
        <w:t>-</w:t>
      </w:r>
      <w:r w:rsidRPr="00AC4226">
        <w:rPr>
          <w:cs/>
        </w:rPr>
        <w:t>प्रसून</w:t>
      </w:r>
      <w:r w:rsidRPr="00AC4226">
        <w:t>-</w:t>
      </w:r>
      <w:r w:rsidRPr="00AC4226">
        <w:rPr>
          <w:cs/>
        </w:rPr>
        <w:t>निकरोरु</w:t>
      </w:r>
      <w:r w:rsidRPr="00AC4226">
        <w:t>-</w:t>
      </w:r>
      <w:r w:rsidRPr="00AC4226">
        <w:rPr>
          <w:cs/>
        </w:rPr>
        <w:t>भर</w:t>
      </w:r>
      <w:r w:rsidRPr="00AC4226">
        <w:t>-</w:t>
      </w:r>
      <w:r w:rsidRPr="00AC4226">
        <w:rPr>
          <w:cs/>
        </w:rPr>
        <w:t>प्रणमत्</w:t>
      </w:r>
      <w:r w:rsidRPr="00AC4226">
        <w:t>-</w:t>
      </w:r>
      <w:r w:rsidRPr="00AC4226">
        <w:rPr>
          <w:cs/>
        </w:rPr>
        <w:t>सुवर्ण</w:t>
      </w:r>
      <w:r w:rsidRPr="00AC4226">
        <w:t>-</w:t>
      </w:r>
      <w:r w:rsidRPr="00AC4226">
        <w:rPr>
          <w:cs/>
        </w:rPr>
        <w:t>मणि</w:t>
      </w:r>
      <w:r w:rsidRPr="00AC4226">
        <w:t>-</w:t>
      </w:r>
      <w:r w:rsidRPr="00AC4226">
        <w:rPr>
          <w:cs/>
        </w:rPr>
        <w:t>सर्वतरून्</w:t>
      </w:r>
      <w:r w:rsidR="002A5300" w:rsidRPr="00AC4226">
        <w:rPr>
          <w:cs/>
        </w:rPr>
        <w:t>।</w:t>
      </w:r>
      <w:r w:rsidR="002A5300" w:rsidRPr="00AC4226">
        <w:rPr>
          <w:cs/>
        </w:rPr>
        <w:br/>
      </w:r>
      <w:r w:rsidRPr="00AC4226">
        <w:rPr>
          <w:cs/>
        </w:rPr>
        <w:t>उपगूहयन्नमृत</w:t>
      </w:r>
      <w:r w:rsidRPr="00AC4226">
        <w:t>-</w:t>
      </w:r>
      <w:r w:rsidRPr="00AC4226">
        <w:rPr>
          <w:cs/>
        </w:rPr>
        <w:t>सिन्धु</w:t>
      </w:r>
      <w:r w:rsidRPr="00AC4226">
        <w:t>-</w:t>
      </w:r>
      <w:r w:rsidRPr="00AC4226">
        <w:rPr>
          <w:cs/>
        </w:rPr>
        <w:t>सखः पवनो न कस्य सुखमेधयति</w:t>
      </w:r>
      <w:r w:rsidR="00D766AC" w:rsidRPr="00AC4226">
        <w:rPr>
          <w:cs/>
        </w:rPr>
        <w:t>॥</w:t>
      </w:r>
      <w:r w:rsidR="00A33FB5" w:rsidRPr="00AC4226">
        <w:t>11-</w:t>
      </w:r>
      <w:r w:rsidRPr="00AC4226">
        <w:t>37</w:t>
      </w:r>
      <w:r w:rsidR="0051754E" w:rsidRPr="00AC4226">
        <w:rPr>
          <w:cs/>
        </w:rPr>
        <w:t>॥</w:t>
      </w:r>
    </w:p>
    <w:p w14:paraId="266F43F0" w14:textId="77777777" w:rsidR="00800574" w:rsidRPr="00AC4226" w:rsidRDefault="00D44E20" w:rsidP="00EC4553">
      <w:pPr>
        <w:pStyle w:val="EngText"/>
      </w:pPr>
      <w:r w:rsidRPr="00AC4226">
        <w:t>11-37</w:t>
      </w:r>
      <w:r w:rsidR="00530CE9" w:rsidRPr="00AC4226">
        <w:t xml:space="preserve">. Who will not feel </w:t>
      </w:r>
      <w:r w:rsidR="009E3E13" w:rsidRPr="00AC4226">
        <w:t>more happy</w:t>
      </w:r>
      <w:r w:rsidR="00530CE9" w:rsidRPr="00AC4226">
        <w:t xml:space="preserve"> with the wind, the ally of the two nectar-oceans (Ara and Nya in Brahma Loka), embracing the golden and </w:t>
      </w:r>
      <w:r w:rsidR="004916BD" w:rsidRPr="00AC4226">
        <w:t>jewelled</w:t>
      </w:r>
      <w:r w:rsidR="00530CE9" w:rsidRPr="00AC4226">
        <w:t xml:space="preserve"> trees </w:t>
      </w:r>
      <w:r w:rsidR="009E3E13" w:rsidRPr="00AC4226">
        <w:t>bent</w:t>
      </w:r>
      <w:r w:rsidR="00530CE9" w:rsidRPr="00AC4226">
        <w:t xml:space="preserve"> with the burden of rows of fully-bloomed flowers?</w:t>
      </w:r>
    </w:p>
    <w:p w14:paraId="158E2854" w14:textId="77777777" w:rsidR="00800574" w:rsidRPr="00AC4226" w:rsidRDefault="00E8279E" w:rsidP="007C105A">
      <w:pPr>
        <w:pStyle w:val="S16S"/>
        <w:rPr>
          <w:cs/>
        </w:rPr>
      </w:pPr>
      <w:r>
        <w:rPr>
          <w:highlight w:val="yellow"/>
          <w:cs/>
        </w:rPr>
        <w:t>उपचारनन्द</w:t>
      </w:r>
      <w:r>
        <w:rPr>
          <w:rFonts w:hint="cs"/>
          <w:highlight w:val="yellow"/>
          <w:cs/>
        </w:rPr>
        <w:t>नविन्</w:t>
      </w:r>
      <w:r w:rsidR="00800574" w:rsidRPr="00AC4226">
        <w:rPr>
          <w:highlight w:val="yellow"/>
          <w:cs/>
        </w:rPr>
        <w:t xml:space="preserve">दं द्युवनं नियमेन नन्दयति यन्न जनम्। </w:t>
      </w:r>
      <w:r w:rsidR="00800574" w:rsidRPr="00AC4226">
        <w:rPr>
          <w:highlight w:val="yellow"/>
          <w:cs/>
        </w:rPr>
        <w:br/>
        <w:t>परमेव नन्दनमुपेन्द्रवनं सकलं सदा यदभिनन्दयति॥11-38॥</w:t>
      </w:r>
    </w:p>
    <w:p w14:paraId="09ADE5B3" w14:textId="77777777" w:rsidR="00530CE9" w:rsidRPr="00AC4226" w:rsidRDefault="00530CE9" w:rsidP="00EC4553">
      <w:pPr>
        <w:pStyle w:val="EngText"/>
      </w:pPr>
      <w:r w:rsidRPr="00AC4226">
        <w:t xml:space="preserve">11-38. The garden in Indra-Loka though </w:t>
      </w:r>
      <w:r w:rsidR="009E3E13" w:rsidRPr="00AC4226">
        <w:t>reckoned as Nandana-Va</w:t>
      </w:r>
      <w:r w:rsidRPr="00AC4226">
        <w:t xml:space="preserve">na is not so in its primary sense (really) as it does not delight one and all as a rule while the grove of Upendra (Narayana) in Vaikunta which invariably </w:t>
      </w:r>
      <w:r w:rsidR="009E3E13" w:rsidRPr="00AC4226">
        <w:lastRenderedPageBreak/>
        <w:t>exhilarates</w:t>
      </w:r>
      <w:r w:rsidRPr="00AC4226">
        <w:t xml:space="preserve"> all its </w:t>
      </w:r>
      <w:r w:rsidR="009E3E13" w:rsidRPr="00AC4226">
        <w:t>inmates</w:t>
      </w:r>
      <w:r w:rsidRPr="00AC4226">
        <w:t xml:space="preserve"> (visitors) at all times, is the veritable supernal park (Nandana-Vana) and hence surpasses it in </w:t>
      </w:r>
      <w:r w:rsidR="004916BD" w:rsidRPr="00AC4226">
        <w:t>splendour</w:t>
      </w:r>
      <w:r w:rsidRPr="00AC4226">
        <w:t xml:space="preserve"> and excellence.</w:t>
      </w:r>
    </w:p>
    <w:p w14:paraId="6F51CCEE" w14:textId="77777777" w:rsidR="003B704F" w:rsidRPr="00AC4226" w:rsidRDefault="003B704F" w:rsidP="007C105A">
      <w:pPr>
        <w:pStyle w:val="S16S"/>
      </w:pPr>
      <w:r w:rsidRPr="00AC4226">
        <w:rPr>
          <w:cs/>
        </w:rPr>
        <w:t>वर</w:t>
      </w:r>
      <w:r w:rsidRPr="00AC4226">
        <w:t>-</w:t>
      </w:r>
      <w:r w:rsidRPr="00AC4226">
        <w:rPr>
          <w:cs/>
        </w:rPr>
        <w:t>पारिभद्रक</w:t>
      </w:r>
      <w:r w:rsidRPr="00AC4226">
        <w:t>-</w:t>
      </w:r>
      <w:r w:rsidRPr="00AC4226">
        <w:rPr>
          <w:cs/>
        </w:rPr>
        <w:t>सु</w:t>
      </w:r>
      <w:r w:rsidRPr="00AC4226">
        <w:t>-</w:t>
      </w:r>
      <w:r w:rsidRPr="00AC4226">
        <w:rPr>
          <w:cs/>
        </w:rPr>
        <w:t>कल्पतरु</w:t>
      </w:r>
      <w:r w:rsidRPr="00AC4226">
        <w:t>-</w:t>
      </w:r>
      <w:r w:rsidRPr="00AC4226">
        <w:rPr>
          <w:cs/>
        </w:rPr>
        <w:t>व्रज</w:t>
      </w:r>
      <w:r w:rsidRPr="00AC4226">
        <w:t>-</w:t>
      </w:r>
      <w:r w:rsidRPr="00AC4226">
        <w:rPr>
          <w:cs/>
        </w:rPr>
        <w:t>पारिजात</w:t>
      </w:r>
      <w:r w:rsidRPr="00AC4226">
        <w:t>-</w:t>
      </w:r>
      <w:r w:rsidRPr="00AC4226">
        <w:rPr>
          <w:cs/>
        </w:rPr>
        <w:t>हरि</w:t>
      </w:r>
      <w:r w:rsidRPr="00AC4226">
        <w:t>-</w:t>
      </w:r>
      <w:r w:rsidRPr="00AC4226">
        <w:rPr>
          <w:cs/>
        </w:rPr>
        <w:t>चन्दन</w:t>
      </w:r>
      <w:r w:rsidRPr="00AC4226">
        <w:t>-</w:t>
      </w:r>
      <w:r w:rsidRPr="00AC4226">
        <w:rPr>
          <w:cs/>
        </w:rPr>
        <w:t>वत्।</w:t>
      </w:r>
      <w:r w:rsidRPr="00AC4226">
        <w:rPr>
          <w:cs/>
        </w:rPr>
        <w:br/>
        <w:t>सहितं समादि</w:t>
      </w:r>
      <w:r w:rsidRPr="00AC4226">
        <w:t>-</w:t>
      </w:r>
      <w:r w:rsidRPr="00AC4226">
        <w:rPr>
          <w:cs/>
        </w:rPr>
        <w:t>पद</w:t>
      </w:r>
      <w:r w:rsidRPr="00AC4226">
        <w:t>-</w:t>
      </w:r>
      <w:r w:rsidRPr="00AC4226">
        <w:rPr>
          <w:cs/>
        </w:rPr>
        <w:t>ताननगैः परिभूषयन्ति तदहो ऋतवः</w:t>
      </w:r>
      <w:r w:rsidR="00D766AC" w:rsidRPr="00AC4226">
        <w:rPr>
          <w:cs/>
        </w:rPr>
        <w:t>॥</w:t>
      </w:r>
      <w:r w:rsidRPr="00AC4226">
        <w:t>11-3</w:t>
      </w:r>
      <w:r w:rsidRPr="00AC4226">
        <w:rPr>
          <w:cs/>
        </w:rPr>
        <w:t>9॥</w:t>
      </w:r>
    </w:p>
    <w:p w14:paraId="302FBC8D" w14:textId="77777777" w:rsidR="00530CE9" w:rsidRPr="00AC4226" w:rsidRDefault="00530CE9" w:rsidP="00EC4553">
      <w:pPr>
        <w:pStyle w:val="EngText"/>
      </w:pPr>
      <w:r w:rsidRPr="00AC4226">
        <w:t xml:space="preserve">11-39. It is the wonderful pleasure-haunt (strange-land) </w:t>
      </w:r>
      <w:r w:rsidR="009E3E13" w:rsidRPr="00AC4226">
        <w:t>enjoying</w:t>
      </w:r>
      <w:r w:rsidRPr="00AC4226">
        <w:t xml:space="preserve"> all the seasons at all times, embellished with the excellent five kinds of heavenly trees named Paribhadraka (Mandara)</w:t>
      </w:r>
      <w:r w:rsidR="003A3D4B">
        <w:t>,</w:t>
      </w:r>
      <w:r w:rsidRPr="00AC4226">
        <w:t xml:space="preserve"> Kalpa-vriksha, Parijata, Harichandana and Santana Vriksha adorned with seasonal flowers and fruits.</w:t>
      </w:r>
    </w:p>
    <w:p w14:paraId="32612AE4" w14:textId="77777777" w:rsidR="003B704F" w:rsidRPr="00AC4226" w:rsidRDefault="003B704F" w:rsidP="007C105A">
      <w:pPr>
        <w:pStyle w:val="S16S"/>
      </w:pPr>
      <w:r w:rsidRPr="00AC4226">
        <w:rPr>
          <w:cs/>
        </w:rPr>
        <w:t>स्मित</w:t>
      </w:r>
      <w:r w:rsidRPr="00AC4226">
        <w:t>-</w:t>
      </w:r>
      <w:r w:rsidRPr="00AC4226">
        <w:rPr>
          <w:cs/>
        </w:rPr>
        <w:t>माधवी</w:t>
      </w:r>
      <w:r w:rsidRPr="00AC4226">
        <w:t>-</w:t>
      </w:r>
      <w:r w:rsidRPr="00AC4226">
        <w:rPr>
          <w:cs/>
        </w:rPr>
        <w:t>कुसुम</w:t>
      </w:r>
      <w:r w:rsidRPr="00AC4226">
        <w:t>-</w:t>
      </w:r>
      <w:r w:rsidRPr="00AC4226">
        <w:rPr>
          <w:cs/>
        </w:rPr>
        <w:t>रम्य</w:t>
      </w:r>
      <w:r w:rsidRPr="00AC4226">
        <w:t>-</w:t>
      </w:r>
      <w:r w:rsidR="00E8279E">
        <w:rPr>
          <w:cs/>
        </w:rPr>
        <w:t>तरौ नव</w:t>
      </w:r>
      <w:r w:rsidR="00E8279E">
        <w:rPr>
          <w:rFonts w:hint="cs"/>
          <w:cs/>
        </w:rPr>
        <w:t>-</w:t>
      </w:r>
      <w:r w:rsidRPr="00AC4226">
        <w:rPr>
          <w:cs/>
        </w:rPr>
        <w:t>चम्पकादि</w:t>
      </w:r>
      <w:r w:rsidRPr="00AC4226">
        <w:t>-</w:t>
      </w:r>
      <w:r w:rsidRPr="00AC4226">
        <w:rPr>
          <w:cs/>
        </w:rPr>
        <w:t>कुसुमोल्लसितौ</w:t>
      </w:r>
      <w:r w:rsidR="00D766AC" w:rsidRPr="00AC4226">
        <w:rPr>
          <w:cs/>
        </w:rPr>
        <w:t>।</w:t>
      </w:r>
      <w:r w:rsidRPr="00AC4226">
        <w:rPr>
          <w:cs/>
        </w:rPr>
        <w:br/>
        <w:t>मधु</w:t>
      </w:r>
      <w:r w:rsidRPr="00AC4226">
        <w:t>-</w:t>
      </w:r>
      <w:r w:rsidRPr="00AC4226">
        <w:rPr>
          <w:cs/>
        </w:rPr>
        <w:t>माधवौ मधुप</w:t>
      </w:r>
      <w:r w:rsidRPr="00AC4226">
        <w:t>-</w:t>
      </w:r>
      <w:r w:rsidRPr="00AC4226">
        <w:rPr>
          <w:cs/>
        </w:rPr>
        <w:t>गीर्मधुरौ मधुजित्</w:t>
      </w:r>
      <w:r w:rsidRPr="00AC4226">
        <w:t>-</w:t>
      </w:r>
      <w:r w:rsidRPr="00AC4226">
        <w:rPr>
          <w:cs/>
        </w:rPr>
        <w:t>प्रियान् प्रमदमानयतः॥</w:t>
      </w:r>
      <w:r w:rsidRPr="00AC4226">
        <w:t>11-</w:t>
      </w:r>
      <w:r w:rsidRPr="00AC4226">
        <w:rPr>
          <w:cs/>
        </w:rPr>
        <w:t>40॥</w:t>
      </w:r>
    </w:p>
    <w:p w14:paraId="54B7331C" w14:textId="77777777" w:rsidR="00530CE9" w:rsidRPr="00AC4226" w:rsidRDefault="00530CE9" w:rsidP="00EC4553">
      <w:pPr>
        <w:pStyle w:val="EngText"/>
      </w:pPr>
      <w:r w:rsidRPr="00AC4226">
        <w:t>11-40. In this retreat the Vasant</w:t>
      </w:r>
      <w:r w:rsidR="003A3D4B">
        <w:t>a</w:t>
      </w:r>
      <w:r w:rsidRPr="00AC4226">
        <w:t xml:space="preserve"> </w:t>
      </w:r>
      <w:r w:rsidR="009E3E13" w:rsidRPr="00AC4226">
        <w:t>season</w:t>
      </w:r>
      <w:r w:rsidRPr="00AC4226">
        <w:t xml:space="preserve"> comprising of the months of Chaitra </w:t>
      </w:r>
      <w:r w:rsidR="009E3E13" w:rsidRPr="00AC4226">
        <w:t>a</w:t>
      </w:r>
      <w:r w:rsidRPr="00AC4226">
        <w:t xml:space="preserve">nd </w:t>
      </w:r>
      <w:r w:rsidR="009E3E13" w:rsidRPr="00AC4226">
        <w:t>Vaisakha</w:t>
      </w:r>
      <w:r w:rsidRPr="00AC4226">
        <w:t xml:space="preserve">, with its great charm of the full-blown flowers of the Madhavi trees, decked by the fresh </w:t>
      </w:r>
      <w:r w:rsidR="009E3E13" w:rsidRPr="00AC4226">
        <w:t>champak</w:t>
      </w:r>
      <w:r w:rsidR="003A3D4B">
        <w:t>a and other fragrant flowers</w:t>
      </w:r>
      <w:r w:rsidRPr="00AC4226">
        <w:t xml:space="preserve"> and buzzing with the sweet hum of the bees, gladdens the dear devotees of Sri Hari.</w:t>
      </w:r>
    </w:p>
    <w:p w14:paraId="1330A18D" w14:textId="77777777" w:rsidR="003B704F" w:rsidRPr="00AC4226" w:rsidRDefault="003B704F" w:rsidP="007C105A">
      <w:pPr>
        <w:pStyle w:val="S16S"/>
      </w:pPr>
      <w:r w:rsidRPr="00AC4226">
        <w:rPr>
          <w:cs/>
        </w:rPr>
        <w:t>नव</w:t>
      </w:r>
      <w:r w:rsidRPr="00AC4226">
        <w:t>-</w:t>
      </w:r>
      <w:r w:rsidRPr="00AC4226">
        <w:rPr>
          <w:cs/>
        </w:rPr>
        <w:t>मल्लिका</w:t>
      </w:r>
      <w:r w:rsidRPr="00AC4226">
        <w:t>-</w:t>
      </w:r>
      <w:r w:rsidRPr="00AC4226">
        <w:rPr>
          <w:cs/>
        </w:rPr>
        <w:t>स्रजमभीष्ट</w:t>
      </w:r>
      <w:r w:rsidRPr="00AC4226">
        <w:t>-</w:t>
      </w:r>
      <w:r w:rsidRPr="00AC4226">
        <w:rPr>
          <w:cs/>
        </w:rPr>
        <w:t>तमः शुचि</w:t>
      </w:r>
      <w:r w:rsidRPr="00AC4226">
        <w:t>-</w:t>
      </w:r>
      <w:r w:rsidRPr="00AC4226">
        <w:rPr>
          <w:cs/>
        </w:rPr>
        <w:t>सम्भवां प्रणयिनी</w:t>
      </w:r>
      <w:r w:rsidRPr="00AC4226">
        <w:t>-</w:t>
      </w:r>
      <w:r w:rsidRPr="00AC4226">
        <w:rPr>
          <w:cs/>
        </w:rPr>
        <w:t>शिरसि</w:t>
      </w:r>
      <w:r w:rsidR="00D766AC" w:rsidRPr="00AC4226">
        <w:rPr>
          <w:cs/>
        </w:rPr>
        <w:t>।</w:t>
      </w:r>
      <w:r w:rsidRPr="00AC4226">
        <w:rPr>
          <w:cs/>
        </w:rPr>
        <w:br/>
        <w:t>कलयन् स्वयं न कुशलेति किल प्रतिघट्टयत्युर</w:t>
      </w:r>
      <w:r w:rsidRPr="00AC4226">
        <w:t>-</w:t>
      </w:r>
      <w:r w:rsidRPr="00AC4226">
        <w:rPr>
          <w:cs/>
        </w:rPr>
        <w:t>कुचावुरसा</w:t>
      </w:r>
      <w:r w:rsidR="00D766AC" w:rsidRPr="00AC4226">
        <w:rPr>
          <w:cs/>
        </w:rPr>
        <w:t>॥</w:t>
      </w:r>
      <w:r w:rsidRPr="00AC4226">
        <w:t>11-4</w:t>
      </w:r>
      <w:r w:rsidRPr="00AC4226">
        <w:rPr>
          <w:cs/>
        </w:rPr>
        <w:t>1॥</w:t>
      </w:r>
    </w:p>
    <w:p w14:paraId="4BB252AC" w14:textId="77777777" w:rsidR="00530CE9" w:rsidRPr="00AC4226" w:rsidRDefault="00530CE9" w:rsidP="00EC4553">
      <w:pPr>
        <w:pStyle w:val="EngText"/>
      </w:pPr>
      <w:r w:rsidRPr="00AC4226">
        <w:t xml:space="preserve">11-41. In this merry mood, the devoted husband jocosely jesting ‘you cannot do justice </w:t>
      </w:r>
      <w:r w:rsidR="009E3E13" w:rsidRPr="00AC4226">
        <w:t>to</w:t>
      </w:r>
      <w:r w:rsidRPr="00AC4226">
        <w:t xml:space="preserve"> it’, decently decks the head (the plait of hair) himself with a wreath of fresh Jasmine flowers available (born) in the month of Jyesta and Ashada. (Under </w:t>
      </w:r>
      <w:r w:rsidR="003A3D4B">
        <w:t xml:space="preserve">this </w:t>
      </w:r>
      <w:r w:rsidRPr="00AC4226">
        <w:t xml:space="preserve">pretext, he closely clasps to his chest the </w:t>
      </w:r>
      <w:r w:rsidR="009E3E13" w:rsidRPr="00AC4226">
        <w:t>bulging</w:t>
      </w:r>
      <w:r w:rsidRPr="00AC4226">
        <w:t xml:space="preserve"> breasts of his dear darling</w:t>
      </w:r>
      <w:r w:rsidR="003A3D4B">
        <w:t>.</w:t>
      </w:r>
      <w:r w:rsidRPr="00AC4226">
        <w:t>)</w:t>
      </w:r>
    </w:p>
    <w:p w14:paraId="131A7005" w14:textId="77777777" w:rsidR="003B704F" w:rsidRPr="00AC4226" w:rsidRDefault="003B704F" w:rsidP="007C105A">
      <w:pPr>
        <w:pStyle w:val="S16S"/>
      </w:pPr>
      <w:r w:rsidRPr="00AC4226">
        <w:rPr>
          <w:cs/>
        </w:rPr>
        <w:t>मधुर</w:t>
      </w:r>
      <w:r w:rsidRPr="00AC4226">
        <w:t>-</w:t>
      </w:r>
      <w:r w:rsidRPr="00AC4226">
        <w:rPr>
          <w:cs/>
        </w:rPr>
        <w:t>स्वरास्तत</w:t>
      </w:r>
      <w:r w:rsidRPr="00AC4226">
        <w:t>-</w:t>
      </w:r>
      <w:r w:rsidRPr="00AC4226">
        <w:rPr>
          <w:cs/>
        </w:rPr>
        <w:t>पतत्र</w:t>
      </w:r>
      <w:r w:rsidRPr="00AC4226">
        <w:t>-</w:t>
      </w:r>
      <w:r w:rsidRPr="00AC4226">
        <w:rPr>
          <w:cs/>
        </w:rPr>
        <w:t>तति</w:t>
      </w:r>
      <w:r w:rsidRPr="00AC4226">
        <w:t>-</w:t>
      </w:r>
      <w:r w:rsidRPr="00AC4226">
        <w:rPr>
          <w:cs/>
        </w:rPr>
        <w:t>प्रकटान्त</w:t>
      </w:r>
      <w:r w:rsidRPr="00AC4226">
        <w:t>-</w:t>
      </w:r>
      <w:r w:rsidRPr="00AC4226">
        <w:rPr>
          <w:cs/>
        </w:rPr>
        <w:t>पङ्ति</w:t>
      </w:r>
      <w:r w:rsidRPr="00AC4226">
        <w:t>-</w:t>
      </w:r>
      <w:r w:rsidRPr="00AC4226">
        <w:rPr>
          <w:cs/>
        </w:rPr>
        <w:t>धृत</w:t>
      </w:r>
      <w:r w:rsidRPr="00AC4226">
        <w:t>-</w:t>
      </w:r>
      <w:r w:rsidRPr="00AC4226">
        <w:rPr>
          <w:cs/>
        </w:rPr>
        <w:t>नेत्र</w:t>
      </w:r>
      <w:r w:rsidRPr="00AC4226">
        <w:t>-</w:t>
      </w:r>
      <w:r w:rsidRPr="00AC4226">
        <w:rPr>
          <w:cs/>
        </w:rPr>
        <w:t>रुचः</w:t>
      </w:r>
      <w:r w:rsidR="00D766AC" w:rsidRPr="00AC4226">
        <w:rPr>
          <w:cs/>
        </w:rPr>
        <w:t>।</w:t>
      </w:r>
      <w:r w:rsidRPr="00AC4226">
        <w:rPr>
          <w:cs/>
        </w:rPr>
        <w:br/>
        <w:t>शिखिनोऽनु</w:t>
      </w:r>
      <w:r w:rsidRPr="00AC4226">
        <w:t>-</w:t>
      </w:r>
      <w:r w:rsidRPr="00AC4226">
        <w:rPr>
          <w:cs/>
        </w:rPr>
        <w:t>यान्ति हि सहस्र</w:t>
      </w:r>
      <w:r w:rsidRPr="00AC4226">
        <w:t>-</w:t>
      </w:r>
      <w:r w:rsidRPr="00AC4226">
        <w:rPr>
          <w:cs/>
        </w:rPr>
        <w:t>दृशं जलदर्तु</w:t>
      </w:r>
      <w:r w:rsidRPr="00AC4226">
        <w:t>-</w:t>
      </w:r>
      <w:r w:rsidRPr="00AC4226">
        <w:rPr>
          <w:cs/>
        </w:rPr>
        <w:t>लक्ष्म</w:t>
      </w:r>
      <w:r w:rsidRPr="00AC4226">
        <w:t>-</w:t>
      </w:r>
      <w:r w:rsidRPr="00AC4226">
        <w:rPr>
          <w:cs/>
        </w:rPr>
        <w:t>निज</w:t>
      </w:r>
      <w:r w:rsidRPr="00AC4226">
        <w:t>-</w:t>
      </w:r>
      <w:r w:rsidRPr="00AC4226">
        <w:rPr>
          <w:cs/>
        </w:rPr>
        <w:t>नृत्तमहे</w:t>
      </w:r>
      <w:r w:rsidR="00D766AC" w:rsidRPr="00AC4226">
        <w:rPr>
          <w:cs/>
        </w:rPr>
        <w:t>॥</w:t>
      </w:r>
      <w:r w:rsidRPr="00AC4226">
        <w:t>11-4</w:t>
      </w:r>
      <w:r w:rsidRPr="00AC4226">
        <w:rPr>
          <w:cs/>
        </w:rPr>
        <w:t>2॥</w:t>
      </w:r>
    </w:p>
    <w:p w14:paraId="784839FE" w14:textId="77777777" w:rsidR="006A5F61" w:rsidRPr="00AC4226" w:rsidRDefault="006A5F61" w:rsidP="00EC4553">
      <w:pPr>
        <w:pStyle w:val="EngText"/>
      </w:pPr>
      <w:r w:rsidRPr="00AC4226">
        <w:t xml:space="preserve">11.42. The peacocks, </w:t>
      </w:r>
      <w:r w:rsidR="009E3E13" w:rsidRPr="00AC4226">
        <w:t>gifted</w:t>
      </w:r>
      <w:r w:rsidRPr="00AC4226">
        <w:t xml:space="preserve"> with a </w:t>
      </w:r>
      <w:r w:rsidR="009E3E13" w:rsidRPr="00AC4226">
        <w:t>sonorous</w:t>
      </w:r>
      <w:r w:rsidRPr="00AC4226">
        <w:t xml:space="preserve"> voice in the flush of their dancing festivity, heralding the advent of Shravana and Bhadrapada with </w:t>
      </w:r>
      <w:r w:rsidR="009E3E13" w:rsidRPr="00AC4226">
        <w:t>the lines</w:t>
      </w:r>
      <w:r w:rsidRPr="00AC4226">
        <w:t xml:space="preserve"> of circular dots seen in the tips of the cluster of the spread-out feathers, resemble the thousand eyed Indra.</w:t>
      </w:r>
    </w:p>
    <w:p w14:paraId="05E5BEBC" w14:textId="77777777" w:rsidR="00F756DF" w:rsidRPr="00AC4226" w:rsidRDefault="00F756DF" w:rsidP="007C105A">
      <w:pPr>
        <w:pStyle w:val="S16S"/>
      </w:pPr>
      <w:r w:rsidRPr="00AC4226">
        <w:rPr>
          <w:cs/>
        </w:rPr>
        <w:t>शरदोल्लसत्</w:t>
      </w:r>
      <w:r w:rsidRPr="00AC4226">
        <w:t>-</w:t>
      </w:r>
      <w:r w:rsidRPr="00AC4226">
        <w:rPr>
          <w:cs/>
        </w:rPr>
        <w:t>कुवलयेक्षणया विकचारविन्द</w:t>
      </w:r>
      <w:r w:rsidRPr="00AC4226">
        <w:t>-</w:t>
      </w:r>
      <w:r w:rsidRPr="00AC4226">
        <w:rPr>
          <w:cs/>
        </w:rPr>
        <w:t>रुचिराननया</w:t>
      </w:r>
      <w:r w:rsidR="00D766AC" w:rsidRPr="00AC4226">
        <w:rPr>
          <w:cs/>
        </w:rPr>
        <w:t>।</w:t>
      </w:r>
      <w:r w:rsidRPr="00AC4226">
        <w:rPr>
          <w:cs/>
        </w:rPr>
        <w:br/>
        <w:t>प्रियया च शोभन</w:t>
      </w:r>
      <w:r w:rsidRPr="00AC4226">
        <w:t>-</w:t>
      </w:r>
      <w:r w:rsidRPr="00AC4226">
        <w:rPr>
          <w:cs/>
        </w:rPr>
        <w:t>शुक</w:t>
      </w:r>
      <w:r w:rsidRPr="00AC4226">
        <w:t>-</w:t>
      </w:r>
      <w:r w:rsidRPr="00AC4226">
        <w:rPr>
          <w:cs/>
        </w:rPr>
        <w:t>स्वनया रमते जनो मुखर</w:t>
      </w:r>
      <w:r w:rsidRPr="00AC4226">
        <w:t>-</w:t>
      </w:r>
      <w:r w:rsidRPr="00AC4226">
        <w:rPr>
          <w:cs/>
        </w:rPr>
        <w:t>हंसकया</w:t>
      </w:r>
      <w:r w:rsidR="00D766AC" w:rsidRPr="00AC4226">
        <w:rPr>
          <w:cs/>
        </w:rPr>
        <w:t>॥</w:t>
      </w:r>
      <w:r w:rsidRPr="00AC4226">
        <w:t>11-4</w:t>
      </w:r>
      <w:r w:rsidRPr="00AC4226">
        <w:rPr>
          <w:cs/>
        </w:rPr>
        <w:t>3॥</w:t>
      </w:r>
    </w:p>
    <w:p w14:paraId="59D2F6B5" w14:textId="77777777" w:rsidR="006A5F61" w:rsidRPr="00AC4226" w:rsidRDefault="006A5F61" w:rsidP="00EC4553">
      <w:pPr>
        <w:pStyle w:val="EngText"/>
      </w:pPr>
      <w:r w:rsidRPr="00AC4226">
        <w:lastRenderedPageBreak/>
        <w:t xml:space="preserve">11-43. The released souls elated with the </w:t>
      </w:r>
      <w:r w:rsidR="009E3E13" w:rsidRPr="00AC4226">
        <w:t>luxury</w:t>
      </w:r>
      <w:r w:rsidRPr="00AC4226">
        <w:t xml:space="preserve"> of </w:t>
      </w:r>
      <w:r w:rsidR="009E3E13" w:rsidRPr="00AC4226">
        <w:t>autumn</w:t>
      </w:r>
      <w:r w:rsidRPr="00AC4226">
        <w:t xml:space="preserve">, revel with their beloveds that have enchanting (blue water-lily like) eyes, fascinating (full-blown lotus-like) faces, parrot-like melodious </w:t>
      </w:r>
      <w:r w:rsidR="009E3E13" w:rsidRPr="00AC4226">
        <w:t>throats</w:t>
      </w:r>
      <w:r w:rsidRPr="00AC4226">
        <w:t xml:space="preserve"> and (decorated with) jingl</w:t>
      </w:r>
      <w:r w:rsidR="009E3E13" w:rsidRPr="00AC4226">
        <w:t>ing</w:t>
      </w:r>
      <w:r w:rsidRPr="00AC4226">
        <w:t xml:space="preserve"> anklets.</w:t>
      </w:r>
    </w:p>
    <w:p w14:paraId="0D4F5161" w14:textId="77777777" w:rsidR="00F756DF" w:rsidRPr="00AC4226" w:rsidRDefault="00F756DF" w:rsidP="007C105A">
      <w:pPr>
        <w:pStyle w:val="S16S"/>
      </w:pPr>
      <w:r w:rsidRPr="00AC4226">
        <w:rPr>
          <w:cs/>
        </w:rPr>
        <w:t>अभिनन्दयन् हिमऋतुं सु</w:t>
      </w:r>
      <w:r w:rsidRPr="00AC4226">
        <w:t>-</w:t>
      </w:r>
      <w:r w:rsidRPr="00AC4226">
        <w:rPr>
          <w:cs/>
        </w:rPr>
        <w:t>सखा स्फटिकाचल</w:t>
      </w:r>
      <w:r w:rsidRPr="00AC4226">
        <w:t>-</w:t>
      </w:r>
      <w:r w:rsidRPr="00AC4226">
        <w:rPr>
          <w:cs/>
        </w:rPr>
        <w:t>च्छल</w:t>
      </w:r>
      <w:r w:rsidRPr="00AC4226">
        <w:t>-</w:t>
      </w:r>
      <w:r w:rsidRPr="00AC4226">
        <w:rPr>
          <w:cs/>
        </w:rPr>
        <w:t>हिमाधिकृतम्</w:t>
      </w:r>
      <w:r w:rsidR="00D766AC" w:rsidRPr="00AC4226">
        <w:rPr>
          <w:cs/>
        </w:rPr>
        <w:t>।</w:t>
      </w:r>
      <w:r w:rsidRPr="00AC4226">
        <w:rPr>
          <w:cs/>
        </w:rPr>
        <w:br/>
        <w:t>फलिनी</w:t>
      </w:r>
      <w:r w:rsidRPr="00AC4226">
        <w:t>-</w:t>
      </w:r>
      <w:r w:rsidRPr="00AC4226">
        <w:rPr>
          <w:cs/>
        </w:rPr>
        <w:t>कुलं कुसुमयन् शिशिरो हसतीव पुल्ल</w:t>
      </w:r>
      <w:r w:rsidRPr="00AC4226">
        <w:t>-</w:t>
      </w:r>
      <w:r w:rsidRPr="00AC4226">
        <w:rPr>
          <w:cs/>
        </w:rPr>
        <w:t>नव</w:t>
      </w:r>
      <w:r w:rsidRPr="00AC4226">
        <w:t>-</w:t>
      </w:r>
      <w:r w:rsidRPr="00AC4226">
        <w:rPr>
          <w:cs/>
        </w:rPr>
        <w:t>कुन्द</w:t>
      </w:r>
      <w:r w:rsidRPr="00AC4226">
        <w:t>-</w:t>
      </w:r>
      <w:r w:rsidRPr="00AC4226">
        <w:rPr>
          <w:cs/>
        </w:rPr>
        <w:t>रुचा</w:t>
      </w:r>
      <w:r w:rsidR="00D766AC" w:rsidRPr="00AC4226">
        <w:rPr>
          <w:cs/>
        </w:rPr>
        <w:t>॥</w:t>
      </w:r>
      <w:r w:rsidRPr="00AC4226">
        <w:t>11-4</w:t>
      </w:r>
      <w:r w:rsidRPr="00AC4226">
        <w:rPr>
          <w:cs/>
        </w:rPr>
        <w:t>4॥</w:t>
      </w:r>
    </w:p>
    <w:p w14:paraId="36F19EA0" w14:textId="77777777" w:rsidR="006A5F61" w:rsidRPr="00AC4226" w:rsidRDefault="006A5F61" w:rsidP="00EC4553">
      <w:pPr>
        <w:pStyle w:val="EngText"/>
      </w:pPr>
      <w:r w:rsidRPr="00AC4226">
        <w:t>11-44. The coming of the cold (Shishir) sea</w:t>
      </w:r>
      <w:r w:rsidR="003A3D4B">
        <w:t>son; that pleases its ally the w</w:t>
      </w:r>
      <w:r w:rsidRPr="00AC4226">
        <w:t xml:space="preserve">inter-season with the snow spread-out on all sides appearing like </w:t>
      </w:r>
      <w:r w:rsidR="009E3E13" w:rsidRPr="00AC4226">
        <w:t>a hill</w:t>
      </w:r>
      <w:r w:rsidRPr="00AC4226">
        <w:t xml:space="preserve"> clad in white-crystal, blossoms the </w:t>
      </w:r>
      <w:r w:rsidR="009E3E13" w:rsidRPr="00AC4226">
        <w:t>flowers</w:t>
      </w:r>
      <w:r w:rsidRPr="00AC4226">
        <w:t xml:space="preserve"> in the thickets and looks as if laughing with the brightness of the fresh-bloomed Kunda flowers.</w:t>
      </w:r>
    </w:p>
    <w:p w14:paraId="6E5F364A" w14:textId="77777777" w:rsidR="00F756DF" w:rsidRPr="00AC4226" w:rsidRDefault="00F756DF" w:rsidP="007C105A">
      <w:pPr>
        <w:pStyle w:val="S16S"/>
      </w:pPr>
      <w:r w:rsidRPr="00AC4226">
        <w:rPr>
          <w:cs/>
        </w:rPr>
        <w:t>हिम</w:t>
      </w:r>
      <w:r w:rsidRPr="00AC4226">
        <w:t>-</w:t>
      </w:r>
      <w:r w:rsidRPr="00AC4226">
        <w:rPr>
          <w:cs/>
        </w:rPr>
        <w:t>शीत</w:t>
      </w:r>
      <w:r w:rsidRPr="00AC4226">
        <w:t>-</w:t>
      </w:r>
      <w:r w:rsidRPr="00AC4226">
        <w:rPr>
          <w:cs/>
        </w:rPr>
        <w:t>वर्ष</w:t>
      </w:r>
      <w:r w:rsidRPr="00AC4226">
        <w:t>-</w:t>
      </w:r>
      <w:r w:rsidRPr="00AC4226">
        <w:rPr>
          <w:cs/>
        </w:rPr>
        <w:t>परिताप</w:t>
      </w:r>
      <w:r w:rsidRPr="00AC4226">
        <w:t>-</w:t>
      </w:r>
      <w:r w:rsidRPr="00AC4226">
        <w:rPr>
          <w:cs/>
        </w:rPr>
        <w:t>पुरस्सर</w:t>
      </w:r>
      <w:r w:rsidRPr="00AC4226">
        <w:t>-</w:t>
      </w:r>
      <w:r w:rsidRPr="00AC4226">
        <w:rPr>
          <w:cs/>
        </w:rPr>
        <w:t>दोष</w:t>
      </w:r>
      <w:r w:rsidRPr="00AC4226">
        <w:t>-</w:t>
      </w:r>
      <w:r w:rsidRPr="00AC4226">
        <w:rPr>
          <w:cs/>
        </w:rPr>
        <w:t>मूलमिह नर्तुगणः।</w:t>
      </w:r>
      <w:r w:rsidRPr="00AC4226">
        <w:rPr>
          <w:cs/>
        </w:rPr>
        <w:br/>
        <w:t xml:space="preserve">प्रियमेव साधयति नित्यमहो </w:t>
      </w:r>
      <w:r w:rsidR="00E8279E">
        <w:rPr>
          <w:rFonts w:hint="cs"/>
          <w:cs/>
        </w:rPr>
        <w:t>स</w:t>
      </w:r>
      <w:r w:rsidRPr="00AC4226">
        <w:rPr>
          <w:cs/>
        </w:rPr>
        <w:t xml:space="preserve"> विमुक्तिमानिति विमुक्तिमताम्</w:t>
      </w:r>
      <w:r w:rsidR="00D766AC" w:rsidRPr="00AC4226">
        <w:rPr>
          <w:cs/>
        </w:rPr>
        <w:t>॥</w:t>
      </w:r>
      <w:r w:rsidRPr="00AC4226">
        <w:t>11-4</w:t>
      </w:r>
      <w:r w:rsidRPr="00AC4226">
        <w:rPr>
          <w:cs/>
        </w:rPr>
        <w:t>5॥</w:t>
      </w:r>
    </w:p>
    <w:p w14:paraId="55B2B0BD" w14:textId="77777777" w:rsidR="006A5F61" w:rsidRPr="00AC4226" w:rsidRDefault="006A5F61" w:rsidP="00EC4553">
      <w:pPr>
        <w:pStyle w:val="EngText"/>
      </w:pPr>
      <w:r w:rsidRPr="00AC4226">
        <w:t xml:space="preserve">11-45. It is verily surprising </w:t>
      </w:r>
      <w:r w:rsidR="009E3E13" w:rsidRPr="00AC4226">
        <w:t>that</w:t>
      </w:r>
      <w:r w:rsidRPr="00AC4226">
        <w:t xml:space="preserve"> all the (six) seasons, here (in Vishnu-loka) inclusive of winter, cold</w:t>
      </w:r>
      <w:r w:rsidR="003A3D4B">
        <w:t>,</w:t>
      </w:r>
      <w:r w:rsidRPr="00AC4226">
        <w:t xml:space="preserve"> rainy season and summer that have attained salvation being freed from their respective faults like snow, rain and heat, render satisfaction to the emancipated souls.</w:t>
      </w:r>
    </w:p>
    <w:p w14:paraId="4333263D" w14:textId="77777777" w:rsidR="00F756DF" w:rsidRPr="00AC4226" w:rsidRDefault="00F756DF" w:rsidP="007C105A">
      <w:pPr>
        <w:pStyle w:val="S16S"/>
      </w:pPr>
      <w:r w:rsidRPr="00AC4226">
        <w:rPr>
          <w:cs/>
        </w:rPr>
        <w:t>अमृत</w:t>
      </w:r>
      <w:r w:rsidRPr="00AC4226">
        <w:t>-</w:t>
      </w:r>
      <w:r w:rsidRPr="00AC4226">
        <w:rPr>
          <w:cs/>
        </w:rPr>
        <w:t>स्रगुत्तम</w:t>
      </w:r>
      <w:r w:rsidRPr="00AC4226">
        <w:t>-</w:t>
      </w:r>
      <w:r w:rsidRPr="00AC4226">
        <w:rPr>
          <w:cs/>
        </w:rPr>
        <w:t>फल</w:t>
      </w:r>
      <w:r w:rsidRPr="00AC4226">
        <w:t>-</w:t>
      </w:r>
      <w:r w:rsidRPr="00AC4226">
        <w:rPr>
          <w:cs/>
        </w:rPr>
        <w:t>प्रसवान् अमृताय तत्र जनताऽर्पयति।</w:t>
      </w:r>
      <w:r w:rsidRPr="00AC4226">
        <w:rPr>
          <w:cs/>
        </w:rPr>
        <w:br/>
        <w:t>उप</w:t>
      </w:r>
      <w:r w:rsidRPr="00AC4226">
        <w:t>-</w:t>
      </w:r>
      <w:r w:rsidRPr="00AC4226">
        <w:rPr>
          <w:cs/>
        </w:rPr>
        <w:t>भोक्तुमप्यविधि</w:t>
      </w:r>
      <w:r w:rsidRPr="00AC4226">
        <w:t>-</w:t>
      </w:r>
      <w:r w:rsidRPr="00AC4226">
        <w:rPr>
          <w:cs/>
        </w:rPr>
        <w:t>बन्ध</w:t>
      </w:r>
      <w:r w:rsidRPr="00AC4226">
        <w:t>-</w:t>
      </w:r>
      <w:r w:rsidRPr="00AC4226">
        <w:rPr>
          <w:cs/>
        </w:rPr>
        <w:t>वशा प्रकृतिं प्र</w:t>
      </w:r>
      <w:r w:rsidRPr="00AC4226">
        <w:t>-</w:t>
      </w:r>
      <w:r w:rsidRPr="00AC4226">
        <w:rPr>
          <w:cs/>
        </w:rPr>
        <w:t>याति सकलोऽपि सदा॥</w:t>
      </w:r>
      <w:r w:rsidRPr="00AC4226">
        <w:t>11-4</w:t>
      </w:r>
      <w:r w:rsidRPr="00AC4226">
        <w:rPr>
          <w:cs/>
        </w:rPr>
        <w:t>6॥</w:t>
      </w:r>
    </w:p>
    <w:p w14:paraId="1C4EDB5D" w14:textId="77777777" w:rsidR="006A5F61" w:rsidRPr="00AC4226" w:rsidRDefault="006A5F61" w:rsidP="00EC4553">
      <w:pPr>
        <w:pStyle w:val="EngText"/>
      </w:pPr>
      <w:r w:rsidRPr="00AC4226">
        <w:t xml:space="preserve">11-46. The enfranchised souls in Vaikunta, though not liable to any commandments (laid </w:t>
      </w:r>
      <w:r w:rsidR="009E3E13" w:rsidRPr="00AC4226">
        <w:t>down</w:t>
      </w:r>
      <w:r w:rsidR="003530AF">
        <w:t xml:space="preserve"> in S</w:t>
      </w:r>
      <w:r w:rsidRPr="00AC4226">
        <w:t xml:space="preserve">hrutis and Smritis), </w:t>
      </w:r>
      <w:r w:rsidR="009E3E13" w:rsidRPr="00AC4226">
        <w:t>voluntarily</w:t>
      </w:r>
      <w:r w:rsidRPr="00AC4226">
        <w:t xml:space="preserve"> offer with intense devotion </w:t>
      </w:r>
      <w:r w:rsidR="009E3E13" w:rsidRPr="00AC4226">
        <w:t>nectar</w:t>
      </w:r>
      <w:r w:rsidRPr="00AC4226">
        <w:t>, garlands, delicious fruits and flowers to the eternal and independent Lord Narayana and then enjoy them (as they used to do in mundane living); Oh, How hard it is to hide one’s nature. (People ever follow their own nature</w:t>
      </w:r>
      <w:r w:rsidR="003530AF">
        <w:t>.</w:t>
      </w:r>
      <w:r w:rsidRPr="00AC4226">
        <w:t>)</w:t>
      </w:r>
    </w:p>
    <w:p w14:paraId="1842332A" w14:textId="77777777" w:rsidR="00F756DF" w:rsidRPr="00AC4226" w:rsidRDefault="00F756DF" w:rsidP="007C105A">
      <w:pPr>
        <w:pStyle w:val="S16S"/>
      </w:pPr>
      <w:r w:rsidRPr="00AC4226">
        <w:rPr>
          <w:cs/>
        </w:rPr>
        <w:t>प्रमदाति</w:t>
      </w:r>
      <w:r w:rsidRPr="00AC4226">
        <w:t>-</w:t>
      </w:r>
      <w:r w:rsidRPr="00AC4226">
        <w:rPr>
          <w:cs/>
        </w:rPr>
        <w:t>रेकमुप</w:t>
      </w:r>
      <w:r w:rsidRPr="00AC4226">
        <w:t>-</w:t>
      </w:r>
      <w:r w:rsidRPr="00AC4226">
        <w:rPr>
          <w:cs/>
        </w:rPr>
        <w:t>यातवता प्रमदा</w:t>
      </w:r>
      <w:r w:rsidRPr="00AC4226">
        <w:t>-</w:t>
      </w:r>
      <w:r w:rsidRPr="00AC4226">
        <w:rPr>
          <w:cs/>
        </w:rPr>
        <w:t>गणेन चरतोपवने।</w:t>
      </w:r>
      <w:r w:rsidRPr="00AC4226">
        <w:rPr>
          <w:cs/>
        </w:rPr>
        <w:br/>
        <w:t>उप</w:t>
      </w:r>
      <w:r w:rsidRPr="00AC4226">
        <w:t>-</w:t>
      </w:r>
      <w:r w:rsidRPr="00AC4226">
        <w:rPr>
          <w:cs/>
        </w:rPr>
        <w:t>गीयते स्म मधुरं मधु</w:t>
      </w:r>
      <w:r w:rsidRPr="00AC4226">
        <w:t>-</w:t>
      </w:r>
      <w:r w:rsidRPr="00AC4226">
        <w:rPr>
          <w:cs/>
        </w:rPr>
        <w:t>जिच्छरितं स</w:t>
      </w:r>
      <w:r w:rsidR="00DB4A7A">
        <w:rPr>
          <w:rFonts w:cstheme="minorBidi" w:hint="cs"/>
          <w:szCs w:val="29"/>
          <w:cs/>
        </w:rPr>
        <w:t>-</w:t>
      </w:r>
      <w:r w:rsidRPr="00AC4226">
        <w:rPr>
          <w:cs/>
        </w:rPr>
        <w:t>कान्त</w:t>
      </w:r>
      <w:r w:rsidRPr="00AC4226">
        <w:t>-</w:t>
      </w:r>
      <w:r w:rsidRPr="00AC4226">
        <w:rPr>
          <w:cs/>
        </w:rPr>
        <w:t>ततिना सततम्</w:t>
      </w:r>
      <w:r w:rsidR="00D766AC" w:rsidRPr="00AC4226">
        <w:rPr>
          <w:cs/>
        </w:rPr>
        <w:t>॥</w:t>
      </w:r>
      <w:r w:rsidRPr="00AC4226">
        <w:t>11-4</w:t>
      </w:r>
      <w:r w:rsidRPr="00AC4226">
        <w:rPr>
          <w:cs/>
        </w:rPr>
        <w:t>7॥</w:t>
      </w:r>
    </w:p>
    <w:p w14:paraId="3EB18476" w14:textId="77777777" w:rsidR="006A5F61" w:rsidRPr="00AC4226" w:rsidRDefault="006A5F61" w:rsidP="00EC4553">
      <w:pPr>
        <w:pStyle w:val="EngText"/>
      </w:pPr>
      <w:r w:rsidRPr="00AC4226">
        <w:t>11-47. In this Vaikunta, the bevy of beauties sport with their beloved</w:t>
      </w:r>
      <w:r w:rsidR="003530AF">
        <w:t>s</w:t>
      </w:r>
      <w:r w:rsidRPr="00AC4226">
        <w:t xml:space="preserve"> in this (luxuriant) garden in great delight and in an exultant mood</w:t>
      </w:r>
      <w:r w:rsidR="003530AF">
        <w:t xml:space="preserve"> </w:t>
      </w:r>
      <w:r w:rsidRPr="00AC4226">
        <w:t>(out of exce</w:t>
      </w:r>
      <w:r w:rsidR="009E3E13" w:rsidRPr="00AC4226">
        <w:t>ss</w:t>
      </w:r>
      <w:r w:rsidRPr="00AC4226">
        <w:t>ive joy) sing in sonorous tunes the great glories of Lord Sri-Hari.</w:t>
      </w:r>
    </w:p>
    <w:p w14:paraId="3B33712B" w14:textId="77777777" w:rsidR="00F756DF" w:rsidRPr="00AC4226" w:rsidRDefault="00F756DF" w:rsidP="007C105A">
      <w:pPr>
        <w:pStyle w:val="S16S"/>
      </w:pPr>
      <w:r w:rsidRPr="00AC4226">
        <w:rPr>
          <w:cs/>
        </w:rPr>
        <w:t>ललना ललन्त्यभिवरं प्रवरा लळिता लुनन्ति कुसुमानि पराः।</w:t>
      </w:r>
      <w:r w:rsidRPr="00AC4226">
        <w:rPr>
          <w:cs/>
        </w:rPr>
        <w:br/>
        <w:t>इतराः स्रजो वि</w:t>
      </w:r>
      <w:r w:rsidRPr="00AC4226">
        <w:t>-</w:t>
      </w:r>
      <w:r w:rsidRPr="00AC4226">
        <w:rPr>
          <w:cs/>
        </w:rPr>
        <w:t>रचयन्ति पतीन् अनु</w:t>
      </w:r>
      <w:r w:rsidRPr="00AC4226">
        <w:t>-</w:t>
      </w:r>
      <w:r w:rsidRPr="00AC4226">
        <w:rPr>
          <w:cs/>
        </w:rPr>
        <w:t>रञ्जयन्ति न हि काश्चन नो</w:t>
      </w:r>
      <w:r w:rsidR="00D766AC" w:rsidRPr="00AC4226">
        <w:rPr>
          <w:cs/>
        </w:rPr>
        <w:t>॥</w:t>
      </w:r>
      <w:r w:rsidRPr="00AC4226">
        <w:t>11-4</w:t>
      </w:r>
      <w:r w:rsidRPr="00AC4226">
        <w:rPr>
          <w:cs/>
        </w:rPr>
        <w:t>8॥</w:t>
      </w:r>
    </w:p>
    <w:p w14:paraId="3F895158" w14:textId="77777777" w:rsidR="006A5F61" w:rsidRPr="00AC4226" w:rsidRDefault="009E3E13" w:rsidP="00EC4553">
      <w:pPr>
        <w:pStyle w:val="EngText"/>
      </w:pPr>
      <w:r w:rsidRPr="00AC4226">
        <w:lastRenderedPageBreak/>
        <w:t>(In Vishnu-lo</w:t>
      </w:r>
      <w:r w:rsidR="006A5F61" w:rsidRPr="00AC4226">
        <w:t>ka) some lovely ladies dance before their consorts,</w:t>
      </w:r>
      <w:r w:rsidR="003530AF">
        <w:t xml:space="preserve"> while a few other tender-bodied</w:t>
      </w:r>
      <w:r w:rsidR="006A5F61" w:rsidRPr="00AC4226">
        <w:t xml:space="preserve"> pick the flowers while still other (sweet-hearts) weave garlands, thus all of them invariably entertain their lords.</w:t>
      </w:r>
    </w:p>
    <w:p w14:paraId="120264D4" w14:textId="77777777" w:rsidR="00F756DF" w:rsidRPr="00AC4226" w:rsidRDefault="00F756DF" w:rsidP="007C105A">
      <w:pPr>
        <w:pStyle w:val="S16S"/>
      </w:pPr>
      <w:r w:rsidRPr="00AC4226">
        <w:rPr>
          <w:cs/>
        </w:rPr>
        <w:t>वन</w:t>
      </w:r>
      <w:r w:rsidRPr="00AC4226">
        <w:t>-</w:t>
      </w:r>
      <w:r w:rsidRPr="00AC4226">
        <w:rPr>
          <w:cs/>
        </w:rPr>
        <w:t>लीलया विविधया मुदिताः तरुणा घनस्तन</w:t>
      </w:r>
      <w:r w:rsidRPr="00AC4226">
        <w:t>-</w:t>
      </w:r>
      <w:r w:rsidRPr="00AC4226">
        <w:rPr>
          <w:cs/>
        </w:rPr>
        <w:t>नतास्तरुणीः।</w:t>
      </w:r>
      <w:r w:rsidRPr="00AC4226">
        <w:rPr>
          <w:cs/>
        </w:rPr>
        <w:br/>
        <w:t>सु</w:t>
      </w:r>
      <w:r w:rsidRPr="00AC4226">
        <w:t>-</w:t>
      </w:r>
      <w:r w:rsidRPr="00AC4226">
        <w:rPr>
          <w:cs/>
        </w:rPr>
        <w:t>लतालयेषु परिरभ्य रतिं वदनारविन्द</w:t>
      </w:r>
      <w:r w:rsidRPr="00AC4226">
        <w:t>-</w:t>
      </w:r>
      <w:r w:rsidRPr="00AC4226">
        <w:rPr>
          <w:cs/>
        </w:rPr>
        <w:t>मधुपा दधति</w:t>
      </w:r>
      <w:r w:rsidR="00D766AC" w:rsidRPr="00AC4226">
        <w:rPr>
          <w:cs/>
        </w:rPr>
        <w:t>॥</w:t>
      </w:r>
      <w:r w:rsidRPr="00AC4226">
        <w:t>11-4</w:t>
      </w:r>
      <w:r w:rsidRPr="00AC4226">
        <w:rPr>
          <w:cs/>
        </w:rPr>
        <w:t>9॥</w:t>
      </w:r>
    </w:p>
    <w:p w14:paraId="00E2D3EA" w14:textId="77777777" w:rsidR="006A5F61" w:rsidRDefault="003530AF" w:rsidP="00EC4553">
      <w:pPr>
        <w:pStyle w:val="EngText"/>
      </w:pPr>
      <w:r>
        <w:t>11-</w:t>
      </w:r>
      <w:r w:rsidR="006A5F61" w:rsidRPr="00AC4226">
        <w:t>49. The Adams (young m</w:t>
      </w:r>
      <w:r>
        <w:t>e</w:t>
      </w:r>
      <w:r w:rsidR="006A5F61" w:rsidRPr="00AC4226">
        <w:t xml:space="preserve">n) delighted with diverse </w:t>
      </w:r>
      <w:r w:rsidR="009E3E13" w:rsidRPr="00AC4226">
        <w:t>diversions</w:t>
      </w:r>
      <w:r>
        <w:t>,</w:t>
      </w:r>
      <w:r w:rsidR="006A5F61" w:rsidRPr="00AC4226">
        <w:t xml:space="preserve"> engage in amorous amusements in the beautiful bowers embracing their (wives) bend with their protuberant breasts, sucking the </w:t>
      </w:r>
      <w:r w:rsidR="009E3E13" w:rsidRPr="00AC4226">
        <w:t>sweetness (</w:t>
      </w:r>
      <w:r w:rsidR="006A5F61" w:rsidRPr="00AC4226">
        <w:t>honey) from their lotus-like lips.</w:t>
      </w:r>
    </w:p>
    <w:p w14:paraId="18E862A5" w14:textId="77777777" w:rsidR="00DB4A7A" w:rsidRDefault="00DB4A7A" w:rsidP="00DB4A7A">
      <w:pPr>
        <w:pStyle w:val="S16S"/>
      </w:pPr>
      <w:r w:rsidRPr="00AC4226">
        <w:rPr>
          <w:cs/>
        </w:rPr>
        <w:t>रसिकाः सुधाप्सु सरसीषु ततो रुत</w:t>
      </w:r>
      <w:r w:rsidRPr="00AC4226">
        <w:t>-</w:t>
      </w:r>
      <w:r w:rsidRPr="00AC4226">
        <w:rPr>
          <w:cs/>
        </w:rPr>
        <w:t>नूपुरानुकृत</w:t>
      </w:r>
      <w:r w:rsidRPr="00AC4226">
        <w:t>-</w:t>
      </w:r>
      <w:r w:rsidRPr="00AC4226">
        <w:rPr>
          <w:cs/>
        </w:rPr>
        <w:t>सारसिकाः।</w:t>
      </w:r>
      <w:r w:rsidRPr="00AC4226">
        <w:rPr>
          <w:cs/>
        </w:rPr>
        <w:br/>
        <w:t>विहरन्ति साकमवगाह्य धवैः जल</w:t>
      </w:r>
      <w:r w:rsidRPr="00AC4226">
        <w:t>-</w:t>
      </w:r>
      <w:r w:rsidRPr="00AC4226">
        <w:rPr>
          <w:cs/>
        </w:rPr>
        <w:t>मड्डुकोत्सव</w:t>
      </w:r>
      <w:r w:rsidRPr="00AC4226">
        <w:t>-</w:t>
      </w:r>
      <w:r w:rsidRPr="00AC4226">
        <w:rPr>
          <w:cs/>
        </w:rPr>
        <w:t>हसद्</w:t>
      </w:r>
      <w:r w:rsidRPr="00AC4226">
        <w:t>-</w:t>
      </w:r>
      <w:r w:rsidRPr="00AC4226">
        <w:rPr>
          <w:cs/>
        </w:rPr>
        <w:t>वदनाः॥</w:t>
      </w:r>
      <w:r w:rsidRPr="00AC4226">
        <w:t>11-</w:t>
      </w:r>
      <w:r w:rsidRPr="00AC4226">
        <w:rPr>
          <w:cs/>
        </w:rPr>
        <w:t>5</w:t>
      </w:r>
      <w:r>
        <w:rPr>
          <w:rFonts w:hint="cs"/>
          <w:cs/>
        </w:rPr>
        <w:t>0</w:t>
      </w:r>
      <w:r w:rsidRPr="00AC4226">
        <w:rPr>
          <w:cs/>
        </w:rPr>
        <w:t>॥</w:t>
      </w:r>
    </w:p>
    <w:p w14:paraId="261D14FB" w14:textId="77777777" w:rsidR="003530AF" w:rsidRPr="00AC4226" w:rsidRDefault="003530AF" w:rsidP="003530AF">
      <w:pPr>
        <w:pStyle w:val="EngText"/>
      </w:pPr>
      <w:r w:rsidRPr="00AC4226">
        <w:rPr>
          <w:cs/>
        </w:rPr>
        <w:t>11-5</w:t>
      </w:r>
      <w:r>
        <w:t>0</w:t>
      </w:r>
      <w:r w:rsidRPr="00AC4226">
        <w:rPr>
          <w:cs/>
        </w:rPr>
        <w:t>.</w:t>
      </w:r>
      <w:r w:rsidRPr="00AC4226">
        <w:t>The park pastimes (games) being over</w:t>
      </w:r>
      <w:r>
        <w:t>,</w:t>
      </w:r>
      <w:r w:rsidRPr="00AC4226">
        <w:t xml:space="preserve"> the impassioned women copying the cranes with the jingle of their anklets, enter the lake containing nectarine</w:t>
      </w:r>
      <w:r>
        <w:t>-</w:t>
      </w:r>
      <w:r w:rsidRPr="00AC4226">
        <w:t>water with their weds and with smiling faces indulge in festive erotic frisks like ‘Jalmanduka’ – splashing water with their hands.</w:t>
      </w:r>
    </w:p>
    <w:p w14:paraId="44BAB9A3" w14:textId="77777777" w:rsidR="003530AF" w:rsidRPr="00AC4226" w:rsidRDefault="003530AF" w:rsidP="003530AF">
      <w:pPr>
        <w:pStyle w:val="S16S"/>
      </w:pPr>
      <w:r w:rsidRPr="00AC4226">
        <w:rPr>
          <w:cs/>
        </w:rPr>
        <w:t>विविधा विधाय विहृतीः सलिले विकटेषु विद्रुम</w:t>
      </w:r>
      <w:r w:rsidRPr="00AC4226">
        <w:t>-</w:t>
      </w:r>
      <w:r w:rsidRPr="00AC4226">
        <w:rPr>
          <w:cs/>
        </w:rPr>
        <w:t>तटेषु गताः।</w:t>
      </w:r>
      <w:r>
        <w:rPr>
          <w:cs/>
        </w:rPr>
        <w:br/>
        <w:t>सुरभिं सुवर्णमथ वर्ण</w:t>
      </w:r>
      <w:r w:rsidRPr="00AC4226">
        <w:rPr>
          <w:cs/>
        </w:rPr>
        <w:t>कमादधते सखी</w:t>
      </w:r>
      <w:r w:rsidRPr="00AC4226">
        <w:t>-</w:t>
      </w:r>
      <w:r w:rsidRPr="00AC4226">
        <w:rPr>
          <w:cs/>
        </w:rPr>
        <w:t>कर</w:t>
      </w:r>
      <w:r w:rsidRPr="00AC4226">
        <w:t>-</w:t>
      </w:r>
      <w:r w:rsidRPr="00AC4226">
        <w:rPr>
          <w:cs/>
        </w:rPr>
        <w:t>गतं महिळाः॥</w:t>
      </w:r>
      <w:r w:rsidRPr="00AC4226">
        <w:t>11-5</w:t>
      </w:r>
      <w:r>
        <w:rPr>
          <w:rFonts w:hint="cs"/>
          <w:cs/>
        </w:rPr>
        <w:t>1</w:t>
      </w:r>
      <w:r w:rsidRPr="00AC4226">
        <w:rPr>
          <w:cs/>
        </w:rPr>
        <w:t>॥</w:t>
      </w:r>
    </w:p>
    <w:p w14:paraId="4A70793E" w14:textId="77777777" w:rsidR="00DB4A7A" w:rsidRDefault="00DB4A7A" w:rsidP="00DB4A7A">
      <w:pPr>
        <w:pStyle w:val="EngText"/>
      </w:pPr>
      <w:r w:rsidRPr="00AC4226">
        <w:t>11-5</w:t>
      </w:r>
      <w:r w:rsidR="003530AF">
        <w:t>1</w:t>
      </w:r>
      <w:r w:rsidRPr="00AC4226">
        <w:t>.</w:t>
      </w:r>
      <w:r w:rsidR="003530AF">
        <w:t xml:space="preserve"> </w:t>
      </w:r>
      <w:r w:rsidRPr="00AC4226">
        <w:t>Satiated with their varied water-gambols, the lovely ladies stand on the broad coral shores (full of trees bearing reddish precious gems) and take the fragrant unguents from the palms of their friends (to paste on their bodies).</w:t>
      </w:r>
    </w:p>
    <w:p w14:paraId="57E82B92" w14:textId="77777777" w:rsidR="00F756DF" w:rsidRPr="00AC4226" w:rsidRDefault="00F756DF" w:rsidP="007C105A">
      <w:pPr>
        <w:pStyle w:val="S16S"/>
      </w:pPr>
      <w:r w:rsidRPr="00AC4226">
        <w:rPr>
          <w:cs/>
        </w:rPr>
        <w:t>जघनांशुकैरवयवाभरणैः कुच</w:t>
      </w:r>
      <w:r w:rsidRPr="00AC4226">
        <w:t>-</w:t>
      </w:r>
      <w:r w:rsidRPr="00AC4226">
        <w:rPr>
          <w:cs/>
        </w:rPr>
        <w:t>कुङ्कुमैश्च कच</w:t>
      </w:r>
      <w:r w:rsidRPr="00AC4226">
        <w:t>-</w:t>
      </w:r>
      <w:r w:rsidRPr="00AC4226">
        <w:rPr>
          <w:cs/>
        </w:rPr>
        <w:t>माल्य</w:t>
      </w:r>
      <w:r w:rsidRPr="00AC4226">
        <w:t>-</w:t>
      </w:r>
      <w:r w:rsidRPr="00AC4226">
        <w:rPr>
          <w:cs/>
        </w:rPr>
        <w:t>वरैः</w:t>
      </w:r>
      <w:r w:rsidR="00D766AC" w:rsidRPr="00AC4226">
        <w:rPr>
          <w:cs/>
        </w:rPr>
        <w:t>।</w:t>
      </w:r>
      <w:r w:rsidRPr="00AC4226">
        <w:rPr>
          <w:cs/>
        </w:rPr>
        <w:br/>
        <w:t>नयनाञ्जनैरपि मिथोऽब्ज</w:t>
      </w:r>
      <w:r w:rsidRPr="00AC4226">
        <w:t>-</w:t>
      </w:r>
      <w:r w:rsidRPr="00AC4226">
        <w:rPr>
          <w:cs/>
        </w:rPr>
        <w:t>दृशां घटितैरलङ्कृतिरलं क्रियते॥</w:t>
      </w:r>
      <w:r w:rsidRPr="00AC4226">
        <w:t>11-5</w:t>
      </w:r>
      <w:r w:rsidRPr="00AC4226">
        <w:rPr>
          <w:cs/>
        </w:rPr>
        <w:t>2॥</w:t>
      </w:r>
    </w:p>
    <w:p w14:paraId="00DC5709" w14:textId="77777777" w:rsidR="00D81287" w:rsidRPr="00AC4226" w:rsidRDefault="00D81287" w:rsidP="00EC4553">
      <w:pPr>
        <w:pStyle w:val="EngText"/>
      </w:pPr>
      <w:r w:rsidRPr="00AC4226">
        <w:t>11-52. The mutual co-ordination, between the l</w:t>
      </w:r>
      <w:r w:rsidR="00A51A4E">
        <w:t>oins of the beautiful lotus-eyed</w:t>
      </w:r>
      <w:r w:rsidRPr="00AC4226">
        <w:t xml:space="preserve"> women and their </w:t>
      </w:r>
      <w:r w:rsidR="009E3E13" w:rsidRPr="00AC4226">
        <w:t>costumes</w:t>
      </w:r>
      <w:r w:rsidRPr="00AC4226">
        <w:t>, their various limbs and their varied embellishments, their breasts and their saffron, their plaits and their wreath, their eyes and the collyrium, is enticing enough to enhance their excellence (charm).</w:t>
      </w:r>
    </w:p>
    <w:p w14:paraId="2003A354" w14:textId="77777777" w:rsidR="00F756DF" w:rsidRPr="00AC4226" w:rsidRDefault="00F756DF" w:rsidP="007C105A">
      <w:pPr>
        <w:pStyle w:val="S16S"/>
      </w:pPr>
      <w:r w:rsidRPr="00AC4226">
        <w:rPr>
          <w:cs/>
        </w:rPr>
        <w:t>तनुमध्यमा निज</w:t>
      </w:r>
      <w:r w:rsidRPr="00AC4226">
        <w:t>-</w:t>
      </w:r>
      <w:r w:rsidRPr="00AC4226">
        <w:rPr>
          <w:cs/>
        </w:rPr>
        <w:t>गृहाणि गताः सममात्मनामसु</w:t>
      </w:r>
      <w:r w:rsidRPr="00AC4226">
        <w:t>-</w:t>
      </w:r>
      <w:r w:rsidRPr="00AC4226">
        <w:rPr>
          <w:cs/>
        </w:rPr>
        <w:t>समैरसमैः।</w:t>
      </w:r>
      <w:r w:rsidRPr="00AC4226">
        <w:rPr>
          <w:cs/>
        </w:rPr>
        <w:br/>
        <w:t>अमृतं पिबन्त्यसुलभं भविभिः चषकैर्महा</w:t>
      </w:r>
      <w:r w:rsidRPr="00AC4226">
        <w:t>-</w:t>
      </w:r>
      <w:r w:rsidRPr="00AC4226">
        <w:rPr>
          <w:cs/>
        </w:rPr>
        <w:t>रजत</w:t>
      </w:r>
      <w:r w:rsidRPr="00AC4226">
        <w:t>-</w:t>
      </w:r>
      <w:r w:rsidRPr="00AC4226">
        <w:rPr>
          <w:cs/>
        </w:rPr>
        <w:t>रत्न</w:t>
      </w:r>
      <w:r w:rsidRPr="00AC4226">
        <w:t>-</w:t>
      </w:r>
      <w:r w:rsidRPr="00AC4226">
        <w:rPr>
          <w:cs/>
        </w:rPr>
        <w:t>मयैः</w:t>
      </w:r>
      <w:r w:rsidR="00D766AC" w:rsidRPr="00AC4226">
        <w:rPr>
          <w:cs/>
        </w:rPr>
        <w:t>॥</w:t>
      </w:r>
      <w:r w:rsidRPr="00AC4226">
        <w:t>11-5</w:t>
      </w:r>
      <w:r w:rsidRPr="00AC4226">
        <w:rPr>
          <w:cs/>
        </w:rPr>
        <w:t>3॥</w:t>
      </w:r>
    </w:p>
    <w:p w14:paraId="469D83B1" w14:textId="77777777" w:rsidR="00D81287" w:rsidRPr="00AC4226" w:rsidRDefault="00D81287" w:rsidP="00EC4553">
      <w:pPr>
        <w:pStyle w:val="EngText"/>
      </w:pPr>
      <w:r w:rsidRPr="00AC4226">
        <w:lastRenderedPageBreak/>
        <w:t>11-53. Returning to their residences, the darlings with slender waists quaff with their dear-ones, precious as their very life-breath yet superior to them, ambrosia from golden goblets studded with gems, not available to the mortals (Samsarins).</w:t>
      </w:r>
    </w:p>
    <w:p w14:paraId="23D1E8CB" w14:textId="77777777" w:rsidR="00BD58C5" w:rsidRPr="00AC4226" w:rsidRDefault="00BD58C5" w:rsidP="007C105A">
      <w:pPr>
        <w:pStyle w:val="S16S"/>
      </w:pPr>
      <w:r w:rsidRPr="00AC4226">
        <w:rPr>
          <w:cs/>
        </w:rPr>
        <w:t>मृदु</w:t>
      </w:r>
      <w:r w:rsidRPr="00AC4226">
        <w:t>-</w:t>
      </w:r>
      <w:r w:rsidRPr="00AC4226">
        <w:rPr>
          <w:cs/>
        </w:rPr>
        <w:t>कम्र</w:t>
      </w:r>
      <w:r w:rsidRPr="00AC4226">
        <w:t>-</w:t>
      </w:r>
      <w:r w:rsidRPr="00AC4226">
        <w:rPr>
          <w:cs/>
        </w:rPr>
        <w:t>शय्य</w:t>
      </w:r>
      <w:r w:rsidRPr="00AC4226">
        <w:t>-</w:t>
      </w:r>
      <w:r w:rsidRPr="00AC4226">
        <w:rPr>
          <w:cs/>
        </w:rPr>
        <w:t>मनुरागवतां मणि</w:t>
      </w:r>
      <w:r w:rsidRPr="00AC4226">
        <w:t>-</w:t>
      </w:r>
      <w:r w:rsidRPr="00AC4226">
        <w:rPr>
          <w:cs/>
        </w:rPr>
        <w:t>मञ्चमञ्चित</w:t>
      </w:r>
      <w:r w:rsidRPr="00AC4226">
        <w:t>-</w:t>
      </w:r>
      <w:r w:rsidRPr="00AC4226">
        <w:rPr>
          <w:cs/>
        </w:rPr>
        <w:t>दृशोऽवसरे।</w:t>
      </w:r>
      <w:r w:rsidRPr="00AC4226">
        <w:rPr>
          <w:cs/>
        </w:rPr>
        <w:br/>
        <w:t>अपि चोदिता अधि</w:t>
      </w:r>
      <w:r w:rsidRPr="00AC4226">
        <w:t>-</w:t>
      </w:r>
      <w:r w:rsidRPr="00AC4226">
        <w:rPr>
          <w:cs/>
        </w:rPr>
        <w:t>रुहन्ति शनैः विनयो हि भूषयति सर्व</w:t>
      </w:r>
      <w:r w:rsidRPr="00AC4226">
        <w:t>-</w:t>
      </w:r>
      <w:r w:rsidRPr="00AC4226">
        <w:rPr>
          <w:cs/>
        </w:rPr>
        <w:t>रसम्</w:t>
      </w:r>
      <w:r w:rsidR="00D766AC" w:rsidRPr="00AC4226">
        <w:rPr>
          <w:cs/>
        </w:rPr>
        <w:t>॥</w:t>
      </w:r>
      <w:r w:rsidRPr="00AC4226">
        <w:t>11-5</w:t>
      </w:r>
      <w:r w:rsidRPr="00AC4226">
        <w:rPr>
          <w:cs/>
        </w:rPr>
        <w:t>4॥</w:t>
      </w:r>
    </w:p>
    <w:p w14:paraId="46DC7A7A" w14:textId="77777777" w:rsidR="00D81287" w:rsidRPr="00AC4226" w:rsidRDefault="00D81287" w:rsidP="00EC4553">
      <w:pPr>
        <w:pStyle w:val="EngText"/>
      </w:pPr>
      <w:r w:rsidRPr="00AC4226">
        <w:t xml:space="preserve">11-54. The damsels with decorated </w:t>
      </w:r>
      <w:r w:rsidR="00A51A4E">
        <w:t>e</w:t>
      </w:r>
      <w:r w:rsidRPr="00AC4226">
        <w:t xml:space="preserve">yes leisurely mount the cushioned and charming beds spread on the diamond cots of their loving lords at the proper moment, prompted </w:t>
      </w:r>
      <w:r w:rsidR="00A51A4E">
        <w:t>b</w:t>
      </w:r>
      <w:r w:rsidRPr="00AC4226">
        <w:t xml:space="preserve">y their partners. Verily, modesty is an embellishment to all sentiments (like </w:t>
      </w:r>
      <w:r w:rsidR="009E3E13" w:rsidRPr="00AC4226">
        <w:t>Srinagar</w:t>
      </w:r>
      <w:r w:rsidR="00A51A4E">
        <w:t>a</w:t>
      </w:r>
      <w:r w:rsidRPr="00AC4226">
        <w:t>-love)</w:t>
      </w:r>
      <w:r w:rsidR="00A51A4E">
        <w:t>.</w:t>
      </w:r>
    </w:p>
    <w:p w14:paraId="13538625" w14:textId="77777777" w:rsidR="00BD58C5" w:rsidRPr="00AC4226" w:rsidRDefault="00BD58C5" w:rsidP="007C105A">
      <w:pPr>
        <w:pStyle w:val="S16S"/>
      </w:pPr>
      <w:r w:rsidRPr="00AC4226">
        <w:rPr>
          <w:cs/>
        </w:rPr>
        <w:t>अभिकान्तमुन्नमित</w:t>
      </w:r>
      <w:r w:rsidRPr="00AC4226">
        <w:t>-</w:t>
      </w:r>
      <w:r w:rsidRPr="00AC4226">
        <w:rPr>
          <w:cs/>
        </w:rPr>
        <w:t>कान्त</w:t>
      </w:r>
      <w:r w:rsidRPr="00AC4226">
        <w:t>-</w:t>
      </w:r>
      <w:r w:rsidRPr="00AC4226">
        <w:rPr>
          <w:cs/>
        </w:rPr>
        <w:t>कुचा किल बध्नत</w:t>
      </w:r>
      <w:r w:rsidR="00DB4A7A">
        <w:rPr>
          <w:rFonts w:hint="cs"/>
          <w:cs/>
        </w:rPr>
        <w:t>ी</w:t>
      </w:r>
      <w:r w:rsidRPr="00AC4226">
        <w:rPr>
          <w:cs/>
        </w:rPr>
        <w:t xml:space="preserve"> स</w:t>
      </w:r>
      <w:r w:rsidRPr="00AC4226">
        <w:t>-</w:t>
      </w:r>
      <w:r w:rsidRPr="00AC4226">
        <w:rPr>
          <w:cs/>
        </w:rPr>
        <w:t>कुसुमां कबरीम्</w:t>
      </w:r>
      <w:r w:rsidR="00D766AC" w:rsidRPr="00AC4226">
        <w:rPr>
          <w:cs/>
        </w:rPr>
        <w:t>।</w:t>
      </w:r>
      <w:r w:rsidRPr="00AC4226">
        <w:rPr>
          <w:cs/>
        </w:rPr>
        <w:br/>
        <w:t>सुमुखी सु</w:t>
      </w:r>
      <w:r w:rsidRPr="00AC4226">
        <w:t>-</w:t>
      </w:r>
      <w:r w:rsidRPr="00AC4226">
        <w:rPr>
          <w:cs/>
        </w:rPr>
        <w:t>लक्ष्य</w:t>
      </w:r>
      <w:r w:rsidRPr="00AC4226">
        <w:t>-</w:t>
      </w:r>
      <w:r w:rsidRPr="00AC4226">
        <w:rPr>
          <w:cs/>
        </w:rPr>
        <w:t>भुज</w:t>
      </w:r>
      <w:r w:rsidRPr="00AC4226">
        <w:t>-</w:t>
      </w:r>
      <w:r w:rsidRPr="00AC4226">
        <w:rPr>
          <w:cs/>
        </w:rPr>
        <w:t>मूल</w:t>
      </w:r>
      <w:r w:rsidRPr="00AC4226">
        <w:t>-</w:t>
      </w:r>
      <w:r w:rsidRPr="00AC4226">
        <w:rPr>
          <w:cs/>
        </w:rPr>
        <w:t>वलिः परि</w:t>
      </w:r>
      <w:r w:rsidRPr="00AC4226">
        <w:t>-</w:t>
      </w:r>
      <w:r w:rsidRPr="00AC4226">
        <w:rPr>
          <w:cs/>
        </w:rPr>
        <w:t>रभ्यते प्रणयिनाऽति</w:t>
      </w:r>
      <w:r w:rsidRPr="00AC4226">
        <w:t>-</w:t>
      </w:r>
      <w:r w:rsidRPr="00AC4226">
        <w:rPr>
          <w:cs/>
        </w:rPr>
        <w:t>रसात्</w:t>
      </w:r>
      <w:r w:rsidR="00D766AC" w:rsidRPr="00AC4226">
        <w:rPr>
          <w:cs/>
        </w:rPr>
        <w:t>॥</w:t>
      </w:r>
      <w:r w:rsidRPr="00AC4226">
        <w:t>11-5</w:t>
      </w:r>
      <w:r w:rsidRPr="00AC4226">
        <w:rPr>
          <w:cs/>
        </w:rPr>
        <w:t>5॥</w:t>
      </w:r>
    </w:p>
    <w:p w14:paraId="064DFB88" w14:textId="77777777" w:rsidR="00D81287" w:rsidRPr="00AC4226" w:rsidRDefault="00A51A4E" w:rsidP="00EC4553">
      <w:pPr>
        <w:pStyle w:val="EngText"/>
      </w:pPr>
      <w:r>
        <w:t>11-55. A lovely lady facing her</w:t>
      </w:r>
      <w:r w:rsidR="00D81287" w:rsidRPr="00AC4226">
        <w:t xml:space="preserve"> dear devoted is embraced by him in earnest endearment lured by her elevated, enticing breasts while tying her braid decked with flowers with the folds in her armpit </w:t>
      </w:r>
      <w:r w:rsidR="009E3E13" w:rsidRPr="00AC4226">
        <w:t>distinctly</w:t>
      </w:r>
      <w:r w:rsidR="00D81287" w:rsidRPr="00AC4226">
        <w:t xml:space="preserve"> discerned.</w:t>
      </w:r>
    </w:p>
    <w:p w14:paraId="78B74BD2" w14:textId="77777777" w:rsidR="00BD58C5" w:rsidRPr="00AC4226" w:rsidRDefault="00BD58C5" w:rsidP="007C105A">
      <w:pPr>
        <w:pStyle w:val="S16S"/>
      </w:pPr>
      <w:r w:rsidRPr="00AC4226">
        <w:rPr>
          <w:cs/>
        </w:rPr>
        <w:t>पृथु</w:t>
      </w:r>
      <w:r w:rsidRPr="00AC4226">
        <w:t>-</w:t>
      </w:r>
      <w:r w:rsidRPr="00AC4226">
        <w:rPr>
          <w:cs/>
        </w:rPr>
        <w:t>वृत्त</w:t>
      </w:r>
      <w:r w:rsidRPr="00AC4226">
        <w:t>-</w:t>
      </w:r>
      <w:r w:rsidRPr="00AC4226">
        <w:rPr>
          <w:cs/>
        </w:rPr>
        <w:t>तुङ्ग</w:t>
      </w:r>
      <w:r w:rsidRPr="00AC4226">
        <w:t>-</w:t>
      </w:r>
      <w:r w:rsidRPr="00AC4226">
        <w:rPr>
          <w:cs/>
        </w:rPr>
        <w:t>कठिनोरसिज</w:t>
      </w:r>
      <w:r w:rsidRPr="00AC4226">
        <w:t>-</w:t>
      </w:r>
      <w:r w:rsidRPr="00AC4226">
        <w:rPr>
          <w:cs/>
        </w:rPr>
        <w:t>द्वय</w:t>
      </w:r>
      <w:r w:rsidRPr="00AC4226">
        <w:t>-</w:t>
      </w:r>
      <w:r w:rsidRPr="00AC4226">
        <w:rPr>
          <w:cs/>
        </w:rPr>
        <w:t>वारितायत</w:t>
      </w:r>
      <w:r w:rsidRPr="00AC4226">
        <w:t>-</w:t>
      </w:r>
      <w:r w:rsidRPr="00AC4226">
        <w:rPr>
          <w:cs/>
        </w:rPr>
        <w:t>निजान्तरयोः</w:t>
      </w:r>
      <w:r w:rsidR="00D766AC" w:rsidRPr="00AC4226">
        <w:rPr>
          <w:cs/>
        </w:rPr>
        <w:t>।</w:t>
      </w:r>
      <w:r w:rsidRPr="00AC4226">
        <w:rPr>
          <w:cs/>
        </w:rPr>
        <w:br/>
        <w:t>भुजयोर्युगेन रमणो रमणीं परिरभ्य कोऽत्र रमयेन्न सुखी</w:t>
      </w:r>
      <w:r w:rsidR="00D766AC" w:rsidRPr="00AC4226">
        <w:rPr>
          <w:cs/>
        </w:rPr>
        <w:t>॥</w:t>
      </w:r>
      <w:r w:rsidRPr="00AC4226">
        <w:t>11-5</w:t>
      </w:r>
      <w:r w:rsidRPr="00AC4226">
        <w:rPr>
          <w:cs/>
        </w:rPr>
        <w:t>6॥</w:t>
      </w:r>
    </w:p>
    <w:p w14:paraId="2AE4B911" w14:textId="77777777" w:rsidR="00D81287" w:rsidRPr="00AC4226" w:rsidRDefault="00D81287" w:rsidP="00EC4553">
      <w:pPr>
        <w:pStyle w:val="EngText"/>
      </w:pPr>
      <w:r w:rsidRPr="00AC4226">
        <w:t>11-56. Which gay husband in Vaikunta will not give happiness to his</w:t>
      </w:r>
      <w:r w:rsidR="00A51A4E">
        <w:t xml:space="preserve"> beloved by</w:t>
      </w:r>
      <w:r w:rsidR="00F45872" w:rsidRPr="00AC4226">
        <w:t xml:space="preserve"> hugging her </w:t>
      </w:r>
      <w:r w:rsidR="009E3E13" w:rsidRPr="00AC4226">
        <w:t>closely</w:t>
      </w:r>
      <w:r w:rsidR="00F45872" w:rsidRPr="00AC4226">
        <w:t xml:space="preserve"> with his two arms and broad chest impeded by her pair of broad, round, solid and elevated breasts?</w:t>
      </w:r>
    </w:p>
    <w:p w14:paraId="239C8BBB" w14:textId="77777777" w:rsidR="00BD58C5" w:rsidRPr="00AC4226" w:rsidRDefault="00BD58C5" w:rsidP="007C105A">
      <w:pPr>
        <w:pStyle w:val="S16S"/>
      </w:pPr>
      <w:r w:rsidRPr="00AC4226">
        <w:rPr>
          <w:cs/>
        </w:rPr>
        <w:t>स्मित</w:t>
      </w:r>
      <w:r w:rsidRPr="00AC4226">
        <w:t>-</w:t>
      </w:r>
      <w:r w:rsidRPr="00AC4226">
        <w:rPr>
          <w:cs/>
        </w:rPr>
        <w:t>पुल्लमुल्लसित</w:t>
      </w:r>
      <w:r w:rsidRPr="00AC4226">
        <w:t>-</w:t>
      </w:r>
      <w:r w:rsidRPr="00AC4226">
        <w:rPr>
          <w:cs/>
        </w:rPr>
        <w:t>झिल्लि</w:t>
      </w:r>
      <w:r w:rsidRPr="00AC4226">
        <w:t>-</w:t>
      </w:r>
      <w:r w:rsidRPr="00AC4226">
        <w:rPr>
          <w:cs/>
        </w:rPr>
        <w:t>लसन्</w:t>
      </w:r>
      <w:r w:rsidRPr="00AC4226">
        <w:t>-</w:t>
      </w:r>
      <w:r w:rsidRPr="00AC4226">
        <w:rPr>
          <w:cs/>
        </w:rPr>
        <w:t>मणि</w:t>
      </w:r>
      <w:r w:rsidRPr="00AC4226">
        <w:t>-</w:t>
      </w:r>
      <w:r w:rsidRPr="00AC4226">
        <w:rPr>
          <w:cs/>
        </w:rPr>
        <w:t>कुण्डलं मृदु</w:t>
      </w:r>
      <w:r w:rsidRPr="00AC4226">
        <w:t>-</w:t>
      </w:r>
      <w:r w:rsidRPr="00AC4226">
        <w:rPr>
          <w:cs/>
        </w:rPr>
        <w:t>कटाक्ष</w:t>
      </w:r>
      <w:r w:rsidRPr="00AC4226">
        <w:t>-</w:t>
      </w:r>
      <w:r w:rsidRPr="00AC4226">
        <w:rPr>
          <w:cs/>
        </w:rPr>
        <w:t>पटु।</w:t>
      </w:r>
      <w:r w:rsidRPr="00AC4226">
        <w:rPr>
          <w:cs/>
        </w:rPr>
        <w:br/>
        <w:t>निभृतो निरीक्ष्य सु</w:t>
      </w:r>
      <w:r w:rsidRPr="00AC4226">
        <w:t>-</w:t>
      </w:r>
      <w:r w:rsidRPr="00AC4226">
        <w:rPr>
          <w:cs/>
        </w:rPr>
        <w:t>चिरं सु</w:t>
      </w:r>
      <w:r w:rsidRPr="00AC4226">
        <w:t>-</w:t>
      </w:r>
      <w:r w:rsidRPr="00AC4226">
        <w:rPr>
          <w:cs/>
        </w:rPr>
        <w:t>तनोः प्रति</w:t>
      </w:r>
      <w:r w:rsidRPr="00AC4226">
        <w:t>-</w:t>
      </w:r>
      <w:r w:rsidRPr="00AC4226">
        <w:rPr>
          <w:cs/>
        </w:rPr>
        <w:t>चुम्बति प्रिय</w:t>
      </w:r>
      <w:r w:rsidRPr="00AC4226">
        <w:t>-</w:t>
      </w:r>
      <w:r w:rsidRPr="00AC4226">
        <w:rPr>
          <w:cs/>
        </w:rPr>
        <w:t>तमो वदनम्</w:t>
      </w:r>
      <w:r w:rsidR="00D766AC" w:rsidRPr="00AC4226">
        <w:rPr>
          <w:cs/>
        </w:rPr>
        <w:t>॥</w:t>
      </w:r>
      <w:r w:rsidRPr="00AC4226">
        <w:t>11-5</w:t>
      </w:r>
      <w:r w:rsidRPr="00AC4226">
        <w:rPr>
          <w:cs/>
        </w:rPr>
        <w:t>7॥</w:t>
      </w:r>
    </w:p>
    <w:p w14:paraId="47A95482" w14:textId="77777777" w:rsidR="00F45872" w:rsidRPr="00AC4226" w:rsidRDefault="00F45872" w:rsidP="00EC4553">
      <w:pPr>
        <w:pStyle w:val="EngText"/>
      </w:pPr>
      <w:r w:rsidRPr="00AC4226">
        <w:t>11-57. The devoted lover discerning with a steady gaze, for a pretty long time his darling’s</w:t>
      </w:r>
      <w:r w:rsidR="00A51A4E">
        <w:t xml:space="preserve"> delightful</w:t>
      </w:r>
      <w:r w:rsidRPr="00AC4226">
        <w:t xml:space="preserve"> face blooming with a </w:t>
      </w:r>
      <w:r w:rsidR="009E3E13" w:rsidRPr="00AC4226">
        <w:t>pleasant</w:t>
      </w:r>
      <w:r w:rsidRPr="00AC4226">
        <w:t xml:space="preserve"> smile, her beaming cheeks glistening with the diamond ear-rings, and her enchanting eyes with their tender and smart side-glances, </w:t>
      </w:r>
      <w:r w:rsidR="009E3E13" w:rsidRPr="00AC4226">
        <w:t>closely</w:t>
      </w:r>
      <w:r w:rsidRPr="00AC4226">
        <w:t xml:space="preserve"> kisser her.</w:t>
      </w:r>
    </w:p>
    <w:p w14:paraId="461BD552" w14:textId="77777777" w:rsidR="00BD58C5" w:rsidRPr="00AC4226" w:rsidRDefault="00BD58C5" w:rsidP="007C105A">
      <w:pPr>
        <w:pStyle w:val="S16S"/>
      </w:pPr>
      <w:r w:rsidRPr="00AC4226">
        <w:rPr>
          <w:cs/>
        </w:rPr>
        <w:t>नतमुन्नमय्य मुख</w:t>
      </w:r>
      <w:r w:rsidRPr="00AC4226">
        <w:t>-</w:t>
      </w:r>
      <w:r w:rsidRPr="00AC4226">
        <w:rPr>
          <w:cs/>
        </w:rPr>
        <w:t>चन्द्रमसं परिरम्भ</w:t>
      </w:r>
      <w:r w:rsidRPr="00AC4226">
        <w:t>-</w:t>
      </w:r>
      <w:r w:rsidRPr="00AC4226">
        <w:rPr>
          <w:cs/>
        </w:rPr>
        <w:t>सम्भृत</w:t>
      </w:r>
      <w:r w:rsidRPr="00AC4226">
        <w:t>-</w:t>
      </w:r>
      <w:r w:rsidRPr="00AC4226">
        <w:rPr>
          <w:cs/>
        </w:rPr>
        <w:t>मुदा सु</w:t>
      </w:r>
      <w:r w:rsidRPr="00AC4226">
        <w:t>-</w:t>
      </w:r>
      <w:r w:rsidRPr="00AC4226">
        <w:rPr>
          <w:cs/>
        </w:rPr>
        <w:t>दृशः।</w:t>
      </w:r>
      <w:r w:rsidRPr="00AC4226">
        <w:rPr>
          <w:cs/>
        </w:rPr>
        <w:br/>
        <w:t>उप</w:t>
      </w:r>
      <w:r w:rsidRPr="00AC4226">
        <w:t>-</w:t>
      </w:r>
      <w:r w:rsidRPr="00AC4226">
        <w:rPr>
          <w:cs/>
        </w:rPr>
        <w:t>रम्यते न तरुणेन चिरं मधुराधरामृत</w:t>
      </w:r>
      <w:r w:rsidRPr="00AC4226">
        <w:t>-</w:t>
      </w:r>
      <w:r w:rsidRPr="00AC4226">
        <w:rPr>
          <w:cs/>
        </w:rPr>
        <w:t>रसं पिबता</w:t>
      </w:r>
      <w:r w:rsidR="00D766AC" w:rsidRPr="00AC4226">
        <w:rPr>
          <w:cs/>
        </w:rPr>
        <w:t>॥</w:t>
      </w:r>
      <w:r w:rsidRPr="00AC4226">
        <w:t>11-5</w:t>
      </w:r>
      <w:r w:rsidRPr="00AC4226">
        <w:rPr>
          <w:cs/>
        </w:rPr>
        <w:t>8॥</w:t>
      </w:r>
    </w:p>
    <w:p w14:paraId="34D37951" w14:textId="77777777" w:rsidR="00F45872" w:rsidRDefault="00F45872" w:rsidP="00EC4553">
      <w:pPr>
        <w:pStyle w:val="EngText"/>
      </w:pPr>
      <w:r w:rsidRPr="00AC4226">
        <w:t xml:space="preserve">11-58. The </w:t>
      </w:r>
      <w:r w:rsidR="009E3E13" w:rsidRPr="00AC4226">
        <w:t>young</w:t>
      </w:r>
      <w:r w:rsidRPr="00AC4226">
        <w:t xml:space="preserve"> lover, greatly gratified (full of joy) with un-interrupted embrace of his beloved with bewitching eyes, lifting her face lowered down </w:t>
      </w:r>
      <w:r w:rsidRPr="00AC4226">
        <w:lastRenderedPageBreak/>
        <w:t>with shame, drinks the nectarine essence of her sweet lower-li</w:t>
      </w:r>
      <w:r w:rsidR="00A51A4E">
        <w:t xml:space="preserve">p </w:t>
      </w:r>
      <w:r w:rsidRPr="00AC4226">
        <w:t>(kisses her again and again).</w:t>
      </w:r>
    </w:p>
    <w:p w14:paraId="2FE1D9B1" w14:textId="77777777" w:rsidR="005D76F6" w:rsidRPr="005D76F6" w:rsidRDefault="005D76F6" w:rsidP="005D76F6">
      <w:pPr>
        <w:pStyle w:val="S14S1"/>
      </w:pPr>
      <w:r w:rsidRPr="005D76F6">
        <w:rPr>
          <w:highlight w:val="yellow"/>
          <w:cs/>
        </w:rPr>
        <w:t>सुरतोत्सवोत्सुकतया</w:t>
      </w:r>
      <w:r>
        <w:rPr>
          <w:highlight w:val="yellow"/>
          <w:cs/>
        </w:rPr>
        <w:t xml:space="preserve"> त</w:t>
      </w:r>
      <w:r>
        <w:rPr>
          <w:rFonts w:hint="cs"/>
          <w:highlight w:val="yellow"/>
          <w:cs/>
        </w:rPr>
        <w:t>्व</w:t>
      </w:r>
      <w:r w:rsidRPr="005D76F6">
        <w:rPr>
          <w:highlight w:val="yellow"/>
          <w:cs/>
        </w:rPr>
        <w:t xml:space="preserve">रयन् </w:t>
      </w:r>
      <w:r>
        <w:rPr>
          <w:rFonts w:hint="cs"/>
          <w:highlight w:val="yellow"/>
          <w:cs/>
        </w:rPr>
        <w:t>करपल्लवं निवसनग्रहणे</w:t>
      </w:r>
      <w:r w:rsidRPr="005D76F6">
        <w:rPr>
          <w:highlight w:val="yellow"/>
          <w:cs/>
        </w:rPr>
        <w:t xml:space="preserve">। </w:t>
      </w:r>
      <w:r w:rsidRPr="005D76F6">
        <w:rPr>
          <w:highlight w:val="yellow"/>
          <w:cs/>
        </w:rPr>
        <w:br/>
      </w:r>
      <w:r>
        <w:rPr>
          <w:rFonts w:hint="cs"/>
          <w:highlight w:val="yellow"/>
          <w:cs/>
        </w:rPr>
        <w:t>कररुद्धमायतदृशः सहसा त्वरयत्यथ द्विगुणमिष्टतमः</w:t>
      </w:r>
      <w:r w:rsidRPr="005D76F6">
        <w:rPr>
          <w:highlight w:val="yellow"/>
          <w:cs/>
        </w:rPr>
        <w:t>॥</w:t>
      </w:r>
      <w:r>
        <w:rPr>
          <w:rFonts w:hint="cs"/>
          <w:cs/>
        </w:rPr>
        <w:t>11-59॥</w:t>
      </w:r>
    </w:p>
    <w:p w14:paraId="066916CC" w14:textId="77777777" w:rsidR="00F45872" w:rsidRPr="00AC4226" w:rsidRDefault="00BD58C5" w:rsidP="00EC4553">
      <w:pPr>
        <w:pStyle w:val="EngText"/>
      </w:pPr>
      <w:r w:rsidRPr="00AC4226">
        <w:rPr>
          <w:cs/>
        </w:rPr>
        <w:t xml:space="preserve">11-59. </w:t>
      </w:r>
      <w:r w:rsidR="00F45872" w:rsidRPr="00AC4226">
        <w:t xml:space="preserve">Thus, the husband </w:t>
      </w:r>
      <w:r w:rsidR="004916BD" w:rsidRPr="00AC4226">
        <w:t>enamoured</w:t>
      </w:r>
      <w:r w:rsidR="00F45872" w:rsidRPr="00AC4226">
        <w:t xml:space="preserve"> with intense pious passion, hastening to disrobe his broad-eyed beloved with his winning (sprout-like) hands when hampered </w:t>
      </w:r>
      <w:r w:rsidR="009E3E13" w:rsidRPr="00AC4226">
        <w:t>by</w:t>
      </w:r>
      <w:r w:rsidR="00F45872" w:rsidRPr="00AC4226">
        <w:t xml:space="preserve"> her, doubles his zeal</w:t>
      </w:r>
      <w:r w:rsidR="009E3E13" w:rsidRPr="00AC4226">
        <w:t>. (Force</w:t>
      </w:r>
      <w:r w:rsidR="00F45872" w:rsidRPr="00AC4226">
        <w:t>)</w:t>
      </w:r>
    </w:p>
    <w:p w14:paraId="089C4C21" w14:textId="77777777" w:rsidR="00BD58C5" w:rsidRPr="00AC4226" w:rsidRDefault="00BD58C5" w:rsidP="007C105A">
      <w:pPr>
        <w:pStyle w:val="S16S"/>
      </w:pPr>
      <w:r w:rsidRPr="00AC4226">
        <w:rPr>
          <w:cs/>
        </w:rPr>
        <w:t>रभसावपातित</w:t>
      </w:r>
      <w:r w:rsidRPr="00AC4226">
        <w:t>-</w:t>
      </w:r>
      <w:r w:rsidRPr="00AC4226">
        <w:rPr>
          <w:cs/>
        </w:rPr>
        <w:t>पृथूरसिजः परि</w:t>
      </w:r>
      <w:r w:rsidRPr="00AC4226">
        <w:t>-</w:t>
      </w:r>
      <w:r w:rsidRPr="00AC4226">
        <w:rPr>
          <w:cs/>
        </w:rPr>
        <w:t>रभ्य तत्</w:t>
      </w:r>
      <w:r w:rsidRPr="00AC4226">
        <w:t>-</w:t>
      </w:r>
      <w:r w:rsidRPr="00AC4226">
        <w:rPr>
          <w:cs/>
        </w:rPr>
        <w:t>क्षण</w:t>
      </w:r>
      <w:r w:rsidRPr="00AC4226">
        <w:t>-</w:t>
      </w:r>
      <w:r w:rsidRPr="00AC4226">
        <w:rPr>
          <w:cs/>
        </w:rPr>
        <w:t>वियात</w:t>
      </w:r>
      <w:r w:rsidRPr="00AC4226">
        <w:t>-</w:t>
      </w:r>
      <w:r w:rsidRPr="00AC4226">
        <w:rPr>
          <w:cs/>
        </w:rPr>
        <w:t>तरः</w:t>
      </w:r>
      <w:r w:rsidR="00D766AC" w:rsidRPr="00AC4226">
        <w:rPr>
          <w:cs/>
        </w:rPr>
        <w:t>।</w:t>
      </w:r>
      <w:r w:rsidRPr="00AC4226">
        <w:rPr>
          <w:cs/>
        </w:rPr>
        <w:br/>
        <w:t>मणितादि</w:t>
      </w:r>
      <w:r w:rsidRPr="00AC4226">
        <w:t>-</w:t>
      </w:r>
      <w:r w:rsidRPr="00AC4226">
        <w:rPr>
          <w:cs/>
        </w:rPr>
        <w:t>सौरत</w:t>
      </w:r>
      <w:r w:rsidRPr="00AC4226">
        <w:t>-</w:t>
      </w:r>
      <w:r w:rsidRPr="00AC4226">
        <w:rPr>
          <w:cs/>
        </w:rPr>
        <w:t>वितान</w:t>
      </w:r>
      <w:r w:rsidRPr="00AC4226">
        <w:t>-</w:t>
      </w:r>
      <w:r w:rsidRPr="00AC4226">
        <w:rPr>
          <w:cs/>
        </w:rPr>
        <w:t>पटू रमयत्यमून् युवति</w:t>
      </w:r>
      <w:r w:rsidRPr="00AC4226">
        <w:t>-</w:t>
      </w:r>
      <w:r w:rsidRPr="00AC4226">
        <w:rPr>
          <w:cs/>
        </w:rPr>
        <w:t>सङ्घ उत</w:t>
      </w:r>
      <w:r w:rsidR="00D766AC" w:rsidRPr="00AC4226">
        <w:rPr>
          <w:cs/>
        </w:rPr>
        <w:t>॥</w:t>
      </w:r>
      <w:r w:rsidRPr="00AC4226">
        <w:t>11-</w:t>
      </w:r>
      <w:r w:rsidRPr="00AC4226">
        <w:rPr>
          <w:cs/>
        </w:rPr>
        <w:t>60॥</w:t>
      </w:r>
    </w:p>
    <w:p w14:paraId="6F21546B" w14:textId="77777777" w:rsidR="00F45872" w:rsidRPr="00AC4226" w:rsidRDefault="00F45872" w:rsidP="00EC4553">
      <w:pPr>
        <w:pStyle w:val="EngText"/>
      </w:pPr>
      <w:r w:rsidRPr="00AC4226">
        <w:t xml:space="preserve">11-60.  The bevy of beauties, great adepts in the art of love indulging in </w:t>
      </w:r>
      <w:r w:rsidR="009E3E13" w:rsidRPr="00AC4226">
        <w:t xml:space="preserve"> varied</w:t>
      </w:r>
      <w:r w:rsidRPr="00AC4226">
        <w:t xml:space="preserve"> and long-drawn </w:t>
      </w:r>
      <w:r w:rsidR="009E3E13" w:rsidRPr="00AC4226">
        <w:t>erotic</w:t>
      </w:r>
      <w:r w:rsidRPr="00AC4226">
        <w:t xml:space="preserve"> sports, meek by nature b</w:t>
      </w:r>
      <w:r w:rsidR="00A51A4E">
        <w:t>ut</w:t>
      </w:r>
      <w:r w:rsidRPr="00AC4226">
        <w:t xml:space="preserve"> instantly grown audacious, come down with their broad breasts and </w:t>
      </w:r>
      <w:r w:rsidR="009E3E13" w:rsidRPr="00AC4226">
        <w:t>intensely</w:t>
      </w:r>
      <w:r w:rsidRPr="00AC4226">
        <w:t xml:space="preserve"> embrace and entertain their life-partners.</w:t>
      </w:r>
    </w:p>
    <w:p w14:paraId="6CB0832E" w14:textId="77777777" w:rsidR="00F0394C" w:rsidRPr="00AC4226" w:rsidRDefault="00F0394C" w:rsidP="007C105A">
      <w:pPr>
        <w:pStyle w:val="S16S"/>
      </w:pPr>
      <w:r w:rsidRPr="00AC4226">
        <w:rPr>
          <w:cs/>
        </w:rPr>
        <w:t>अति</w:t>
      </w:r>
      <w:r w:rsidRPr="00AC4226">
        <w:t>-</w:t>
      </w:r>
      <w:r w:rsidRPr="00AC4226">
        <w:rPr>
          <w:cs/>
        </w:rPr>
        <w:t>लौकिकान् रमयतो रमणान् रमयन्त्यलौकिक</w:t>
      </w:r>
      <w:r w:rsidRPr="00AC4226">
        <w:t>-</w:t>
      </w:r>
      <w:r w:rsidRPr="00AC4226">
        <w:rPr>
          <w:cs/>
        </w:rPr>
        <w:t>गुणा ललनाः।</w:t>
      </w:r>
      <w:r w:rsidRPr="00AC4226">
        <w:rPr>
          <w:cs/>
        </w:rPr>
        <w:br/>
        <w:t>अनु</w:t>
      </w:r>
      <w:r w:rsidRPr="00AC4226">
        <w:t>-</w:t>
      </w:r>
      <w:r w:rsidRPr="00AC4226">
        <w:rPr>
          <w:cs/>
        </w:rPr>
        <w:t>रूप</w:t>
      </w:r>
      <w:r w:rsidRPr="00AC4226">
        <w:t>-</w:t>
      </w:r>
      <w:r w:rsidRPr="00AC4226">
        <w:rPr>
          <w:cs/>
        </w:rPr>
        <w:t>रूपमति</w:t>
      </w:r>
      <w:r w:rsidRPr="00AC4226">
        <w:t>-</w:t>
      </w:r>
      <w:r w:rsidRPr="00AC4226">
        <w:rPr>
          <w:cs/>
        </w:rPr>
        <w:t>लोक</w:t>
      </w:r>
      <w:r w:rsidRPr="00AC4226">
        <w:t>-</w:t>
      </w:r>
      <w:r w:rsidRPr="00AC4226">
        <w:rPr>
          <w:cs/>
        </w:rPr>
        <w:t>सुखं तदलौकिकं निधुवनं लसति</w:t>
      </w:r>
      <w:r w:rsidR="00D766AC" w:rsidRPr="00AC4226">
        <w:rPr>
          <w:cs/>
        </w:rPr>
        <w:t>॥</w:t>
      </w:r>
      <w:r w:rsidRPr="00AC4226">
        <w:t>11-</w:t>
      </w:r>
      <w:r w:rsidRPr="00AC4226">
        <w:rPr>
          <w:cs/>
        </w:rPr>
        <w:t>61॥</w:t>
      </w:r>
    </w:p>
    <w:p w14:paraId="4AA574B8" w14:textId="77777777" w:rsidR="00F45872" w:rsidRPr="00AC4226" w:rsidRDefault="00F45872" w:rsidP="00EC4553">
      <w:pPr>
        <w:pStyle w:val="EngText"/>
      </w:pPr>
      <w:r w:rsidRPr="00AC4226">
        <w:t xml:space="preserve">11-61. The ladies in Vaikunta, dowered with exceptional qualities not to be evinced in other worlds, </w:t>
      </w:r>
      <w:r w:rsidR="009E3E13" w:rsidRPr="00AC4226">
        <w:t>gladden</w:t>
      </w:r>
      <w:r w:rsidRPr="00AC4226">
        <w:t xml:space="preserve"> the equally strange lovers who greatly gratify them. Their sexual enjoyment born of mutual </w:t>
      </w:r>
      <w:r w:rsidR="009E3E13" w:rsidRPr="00AC4226">
        <w:t>acquiescence</w:t>
      </w:r>
      <w:r w:rsidRPr="00AC4226">
        <w:t>, surpasses the merriments elsewhere (in other worlds) being exquisite (an embellishment) in its excellence. (</w:t>
      </w:r>
      <w:r w:rsidR="009E3E13" w:rsidRPr="00AC4226">
        <w:t>Bereft</w:t>
      </w:r>
      <w:r w:rsidRPr="00AC4226">
        <w:t xml:space="preserve"> of blemishes)</w:t>
      </w:r>
    </w:p>
    <w:p w14:paraId="487B9E2B" w14:textId="77777777" w:rsidR="00F0394C" w:rsidRPr="00AC4226" w:rsidRDefault="00F0394C" w:rsidP="007C105A">
      <w:pPr>
        <w:pStyle w:val="S16S"/>
      </w:pPr>
      <w:r w:rsidRPr="00AC4226">
        <w:rPr>
          <w:cs/>
        </w:rPr>
        <w:t>न रतिः श्रमादि</w:t>
      </w:r>
      <w:r w:rsidRPr="00AC4226">
        <w:t>-</w:t>
      </w:r>
      <w:r w:rsidRPr="00AC4226">
        <w:rPr>
          <w:cs/>
        </w:rPr>
        <w:t>खचिता नियम</w:t>
      </w:r>
      <w:r w:rsidR="005D76F6">
        <w:rPr>
          <w:rFonts w:hint="cs"/>
          <w:cs/>
        </w:rPr>
        <w:t>ा</w:t>
      </w:r>
      <w:r w:rsidRPr="00AC4226">
        <w:rPr>
          <w:cs/>
        </w:rPr>
        <w:t>द् विरह</w:t>
      </w:r>
      <w:r w:rsidRPr="00AC4226">
        <w:t>-</w:t>
      </w:r>
      <w:r w:rsidRPr="00AC4226">
        <w:rPr>
          <w:cs/>
        </w:rPr>
        <w:t>व्यथाऽपि न वधू</w:t>
      </w:r>
      <w:r w:rsidRPr="00AC4226">
        <w:t>-</w:t>
      </w:r>
      <w:r w:rsidRPr="00AC4226">
        <w:rPr>
          <w:cs/>
        </w:rPr>
        <w:t>वरयोः।</w:t>
      </w:r>
      <w:r w:rsidRPr="00AC4226">
        <w:rPr>
          <w:cs/>
        </w:rPr>
        <w:br/>
        <w:t>प्रतिकामिनी</w:t>
      </w:r>
      <w:r w:rsidRPr="00AC4226">
        <w:t>-</w:t>
      </w:r>
      <w:r w:rsidRPr="00AC4226">
        <w:rPr>
          <w:cs/>
        </w:rPr>
        <w:t>प्रणयतः कलहो न समस्ति दोष</w:t>
      </w:r>
      <w:r w:rsidRPr="00AC4226">
        <w:t>-</w:t>
      </w:r>
      <w:r w:rsidRPr="00AC4226">
        <w:rPr>
          <w:cs/>
        </w:rPr>
        <w:t>रहिते हि पदे</w:t>
      </w:r>
      <w:r w:rsidR="00D766AC" w:rsidRPr="00AC4226">
        <w:rPr>
          <w:cs/>
        </w:rPr>
        <w:t>॥</w:t>
      </w:r>
      <w:r w:rsidRPr="00AC4226">
        <w:t>11-6</w:t>
      </w:r>
      <w:r w:rsidRPr="00AC4226">
        <w:rPr>
          <w:cs/>
        </w:rPr>
        <w:t>2॥</w:t>
      </w:r>
    </w:p>
    <w:p w14:paraId="496FC3F8" w14:textId="77777777" w:rsidR="00F06C67" w:rsidRPr="00AC4226" w:rsidRDefault="00F06C67" w:rsidP="00EC4553">
      <w:pPr>
        <w:pStyle w:val="EngText"/>
      </w:pPr>
      <w:r w:rsidRPr="00AC4226">
        <w:t>11-62. In this</w:t>
      </w:r>
      <w:r w:rsidR="00F0394C" w:rsidRPr="00AC4226">
        <w:rPr>
          <w:cs/>
        </w:rPr>
        <w:t xml:space="preserve"> </w:t>
      </w:r>
      <w:r w:rsidRPr="00AC4226">
        <w:t>divine world (Vaikunta unconcerned with Prakrati, hence faultless) divorced from mundane defects, sexual sports naturally enough are disassociated with s</w:t>
      </w:r>
      <w:r w:rsidR="001D15EC">
        <w:t>w</w:t>
      </w:r>
      <w:r w:rsidRPr="00AC4226">
        <w:t>eat and free from fatigue; neither do the pair suffer the pangs of separation nor are they contentious (pick quarrels with their lords) or jealous of their co-wives.</w:t>
      </w:r>
    </w:p>
    <w:p w14:paraId="5FBDCD98" w14:textId="77777777" w:rsidR="00F0394C" w:rsidRPr="00AC4226" w:rsidRDefault="00F0394C" w:rsidP="007C105A">
      <w:pPr>
        <w:pStyle w:val="S16S"/>
      </w:pPr>
      <w:r w:rsidRPr="00AC4226">
        <w:rPr>
          <w:cs/>
        </w:rPr>
        <w:t>सुख</w:t>
      </w:r>
      <w:r w:rsidRPr="00AC4226">
        <w:t>-</w:t>
      </w:r>
      <w:r w:rsidRPr="00AC4226">
        <w:rPr>
          <w:cs/>
        </w:rPr>
        <w:t>संविदात्मक</w:t>
      </w:r>
      <w:r w:rsidRPr="00AC4226">
        <w:t>-</w:t>
      </w:r>
      <w:r w:rsidRPr="00AC4226">
        <w:rPr>
          <w:cs/>
        </w:rPr>
        <w:t>तया वपुषां सुरभित्वमेव बहिरन्तरपि</w:t>
      </w:r>
      <w:r w:rsidR="00D766AC" w:rsidRPr="00AC4226">
        <w:rPr>
          <w:cs/>
        </w:rPr>
        <w:t>।</w:t>
      </w:r>
      <w:r w:rsidRPr="00AC4226">
        <w:rPr>
          <w:cs/>
        </w:rPr>
        <w:br/>
        <w:t>हरि</w:t>
      </w:r>
      <w:r w:rsidRPr="00AC4226">
        <w:t>-</w:t>
      </w:r>
      <w:r w:rsidRPr="00AC4226">
        <w:rPr>
          <w:cs/>
        </w:rPr>
        <w:t>धाम्न</w:t>
      </w:r>
      <w:r w:rsidR="00D55E2D">
        <w:rPr>
          <w:rFonts w:hint="cs"/>
          <w:cs/>
        </w:rPr>
        <w:t>ि</w:t>
      </w:r>
      <w:r w:rsidRPr="00AC4226">
        <w:rPr>
          <w:cs/>
        </w:rPr>
        <w:t xml:space="preserve"> दम्पति</w:t>
      </w:r>
      <w:r w:rsidRPr="00AC4226">
        <w:t>-</w:t>
      </w:r>
      <w:r w:rsidRPr="00AC4226">
        <w:rPr>
          <w:cs/>
        </w:rPr>
        <w:t>गणस्य ततो ननु मान्यतेऽपि मुनिभिः सुरतम्</w:t>
      </w:r>
      <w:r w:rsidR="00D766AC" w:rsidRPr="00AC4226">
        <w:rPr>
          <w:cs/>
        </w:rPr>
        <w:t>॥</w:t>
      </w:r>
      <w:r w:rsidRPr="00AC4226">
        <w:t>11-6</w:t>
      </w:r>
      <w:r w:rsidRPr="00AC4226">
        <w:rPr>
          <w:cs/>
        </w:rPr>
        <w:t>3॥</w:t>
      </w:r>
    </w:p>
    <w:p w14:paraId="0F852B85" w14:textId="77777777" w:rsidR="00F06C67" w:rsidRPr="00AC4226" w:rsidRDefault="00F06C67" w:rsidP="00EC4553">
      <w:pPr>
        <w:pStyle w:val="EngText"/>
      </w:pPr>
      <w:r w:rsidRPr="00AC4226">
        <w:t xml:space="preserve">11-63. In this divine world of Lord Narayana (Vaikunta) the forms (physical </w:t>
      </w:r>
      <w:r w:rsidR="009E3E13" w:rsidRPr="00AC4226">
        <w:t>frames</w:t>
      </w:r>
      <w:r w:rsidRPr="00AC4226">
        <w:t xml:space="preserve">) of the (married) couples being of the nature of knowledge and bliss </w:t>
      </w:r>
      <w:r w:rsidRPr="00AC4226">
        <w:lastRenderedPageBreak/>
        <w:t xml:space="preserve">(aprakrita, free from imperfections) pure and glistening like gold, are redolent (with aroma) from within and without; hence such </w:t>
      </w:r>
      <w:r w:rsidR="009E3E13" w:rsidRPr="00AC4226">
        <w:t>sexual</w:t>
      </w:r>
      <w:r w:rsidRPr="00AC4226">
        <w:t xml:space="preserve"> </w:t>
      </w:r>
      <w:r w:rsidR="009E3E13" w:rsidRPr="00AC4226">
        <w:t>recreations</w:t>
      </w:r>
      <w:r w:rsidRPr="00AC4226">
        <w:t xml:space="preserve"> are lauded even by the great divines (like Brahma and others).</w:t>
      </w:r>
    </w:p>
    <w:p w14:paraId="02E344FE" w14:textId="77777777" w:rsidR="00F0394C" w:rsidRPr="00AC4226" w:rsidRDefault="00F0394C" w:rsidP="007C105A">
      <w:pPr>
        <w:pStyle w:val="S16S"/>
      </w:pPr>
      <w:r w:rsidRPr="00AC4226">
        <w:rPr>
          <w:cs/>
        </w:rPr>
        <w:t>शृणुताप्यलोक</w:t>
      </w:r>
      <w:r w:rsidRPr="00AC4226">
        <w:t>-</w:t>
      </w:r>
      <w:r w:rsidRPr="00AC4226">
        <w:rPr>
          <w:cs/>
        </w:rPr>
        <w:t>विषयं विषयं सकलस्य मुक्त</w:t>
      </w:r>
      <w:r w:rsidRPr="00AC4226">
        <w:t>-</w:t>
      </w:r>
      <w:r w:rsidRPr="00AC4226">
        <w:rPr>
          <w:cs/>
        </w:rPr>
        <w:t>निकरस्य दृशाम्</w:t>
      </w:r>
      <w:r w:rsidR="00D766AC" w:rsidRPr="00AC4226">
        <w:rPr>
          <w:cs/>
        </w:rPr>
        <w:t>।</w:t>
      </w:r>
      <w:r w:rsidRPr="00AC4226">
        <w:rPr>
          <w:cs/>
        </w:rPr>
        <w:br/>
        <w:t>वपुरिन्दिरापतिरमन्द</w:t>
      </w:r>
      <w:r w:rsidRPr="00AC4226">
        <w:t>-</w:t>
      </w:r>
      <w:r w:rsidRPr="00AC4226">
        <w:rPr>
          <w:cs/>
        </w:rPr>
        <w:t>रसं ननु सुन्दरं प्रकटयत्यनिशम्</w:t>
      </w:r>
      <w:r w:rsidR="00D766AC" w:rsidRPr="00AC4226">
        <w:rPr>
          <w:cs/>
        </w:rPr>
        <w:t>॥</w:t>
      </w:r>
      <w:r w:rsidRPr="00AC4226">
        <w:t>11-6</w:t>
      </w:r>
      <w:r w:rsidRPr="00AC4226">
        <w:rPr>
          <w:cs/>
        </w:rPr>
        <w:t>4॥</w:t>
      </w:r>
    </w:p>
    <w:p w14:paraId="63DA762C" w14:textId="77777777" w:rsidR="00F06C67" w:rsidRPr="00AC4226" w:rsidRDefault="00F06C67" w:rsidP="00EC4553">
      <w:pPr>
        <w:pStyle w:val="EngText"/>
      </w:pPr>
      <w:r w:rsidRPr="00AC4226">
        <w:t xml:space="preserve">11-64. Lord Narayana, ever full, always </w:t>
      </w:r>
      <w:r w:rsidR="009E3E13" w:rsidRPr="00AC4226">
        <w:t>distinctly</w:t>
      </w:r>
      <w:r w:rsidRPr="00AC4226">
        <w:t xml:space="preserve"> manifests his exquisite form (of the nature of knowledge and bliss) full of beauty and </w:t>
      </w:r>
      <w:r w:rsidR="009E3E13" w:rsidRPr="00AC4226">
        <w:t>charm</w:t>
      </w:r>
      <w:r w:rsidRPr="00AC4226">
        <w:t xml:space="preserve"> replete with precious </w:t>
      </w:r>
      <w:r w:rsidR="009E3E13" w:rsidRPr="00AC4226">
        <w:t>attributes</w:t>
      </w:r>
      <w:r w:rsidRPr="00AC4226">
        <w:t xml:space="preserve"> like </w:t>
      </w:r>
      <w:r w:rsidR="004916BD" w:rsidRPr="00AC4226">
        <w:t>valour</w:t>
      </w:r>
      <w:r w:rsidRPr="00AC4226">
        <w:t xml:space="preserve">, </w:t>
      </w:r>
      <w:r w:rsidR="001D15EC">
        <w:t xml:space="preserve">to </w:t>
      </w:r>
      <w:r w:rsidRPr="00AC4226">
        <w:t>the denizens (released souls) of his world (Vaikunta), unnoticed by others elsewhere (in other worlds). Wherefore, list this, with deference.</w:t>
      </w:r>
    </w:p>
    <w:p w14:paraId="4EF47524" w14:textId="77777777" w:rsidR="00BD58C5" w:rsidRPr="00AC4226" w:rsidRDefault="00BD58C5" w:rsidP="007C105A">
      <w:pPr>
        <w:pStyle w:val="S16S"/>
      </w:pPr>
      <w:r w:rsidRPr="00AC4226">
        <w:rPr>
          <w:cs/>
        </w:rPr>
        <w:t>मणि</w:t>
      </w:r>
      <w:r w:rsidRPr="00AC4226">
        <w:t>-</w:t>
      </w:r>
      <w:r w:rsidRPr="00AC4226">
        <w:rPr>
          <w:cs/>
        </w:rPr>
        <w:t>राजि</w:t>
      </w:r>
      <w:r w:rsidRPr="00AC4226">
        <w:t>-</w:t>
      </w:r>
      <w:r w:rsidRPr="00AC4226">
        <w:rPr>
          <w:cs/>
        </w:rPr>
        <w:t>राजित</w:t>
      </w:r>
      <w:r w:rsidRPr="00AC4226">
        <w:t>-</w:t>
      </w:r>
      <w:r w:rsidRPr="00AC4226">
        <w:rPr>
          <w:cs/>
        </w:rPr>
        <w:t>महा</w:t>
      </w:r>
      <w:r w:rsidRPr="00AC4226">
        <w:t>-</w:t>
      </w:r>
      <w:r w:rsidR="00D55E2D">
        <w:rPr>
          <w:cs/>
        </w:rPr>
        <w:t>म</w:t>
      </w:r>
      <w:r w:rsidRPr="00AC4226">
        <w:rPr>
          <w:cs/>
        </w:rPr>
        <w:t>कुटं शिति</w:t>
      </w:r>
      <w:r w:rsidRPr="00AC4226">
        <w:t>-</w:t>
      </w:r>
      <w:r w:rsidRPr="00AC4226">
        <w:rPr>
          <w:cs/>
        </w:rPr>
        <w:t>कान्त</w:t>
      </w:r>
      <w:r w:rsidRPr="00AC4226">
        <w:t>-</w:t>
      </w:r>
      <w:r w:rsidRPr="00AC4226">
        <w:rPr>
          <w:cs/>
        </w:rPr>
        <w:t>कुन्तळ</w:t>
      </w:r>
      <w:r w:rsidRPr="00AC4226">
        <w:t>-</w:t>
      </w:r>
      <w:r w:rsidRPr="00AC4226">
        <w:rPr>
          <w:cs/>
        </w:rPr>
        <w:t>सहस्र</w:t>
      </w:r>
      <w:r w:rsidRPr="00AC4226">
        <w:t>-</w:t>
      </w:r>
      <w:r w:rsidR="00D55E2D">
        <w:rPr>
          <w:cs/>
        </w:rPr>
        <w:t>तय</w:t>
      </w:r>
      <w:r w:rsidRPr="00AC4226">
        <w:rPr>
          <w:cs/>
        </w:rPr>
        <w:t>म्</w:t>
      </w:r>
      <w:r w:rsidR="00D766AC" w:rsidRPr="00AC4226">
        <w:rPr>
          <w:cs/>
        </w:rPr>
        <w:t>।</w:t>
      </w:r>
      <w:r w:rsidRPr="00AC4226">
        <w:rPr>
          <w:cs/>
        </w:rPr>
        <w:br/>
        <w:t>अळिकार्द</w:t>
      </w:r>
      <w:r w:rsidRPr="00AC4226">
        <w:t>-</w:t>
      </w:r>
      <w:r w:rsidRPr="00AC4226">
        <w:rPr>
          <w:cs/>
        </w:rPr>
        <w:t>चन्द्र</w:t>
      </w:r>
      <w:r w:rsidRPr="00AC4226">
        <w:t>-</w:t>
      </w:r>
      <w:r w:rsidRPr="00AC4226">
        <w:rPr>
          <w:cs/>
        </w:rPr>
        <w:t>विलसत्</w:t>
      </w:r>
      <w:r w:rsidRPr="00AC4226">
        <w:t>-</w:t>
      </w:r>
      <w:r w:rsidRPr="00AC4226">
        <w:rPr>
          <w:cs/>
        </w:rPr>
        <w:t>तिलकं श्रवणेल्लसन्मकर</w:t>
      </w:r>
      <w:r w:rsidRPr="00AC4226">
        <w:t>-</w:t>
      </w:r>
      <w:r w:rsidRPr="00AC4226">
        <w:rPr>
          <w:cs/>
        </w:rPr>
        <w:t>कुण्डल</w:t>
      </w:r>
      <w:r w:rsidRPr="00AC4226">
        <w:t>-</w:t>
      </w:r>
      <w:r w:rsidRPr="00AC4226">
        <w:rPr>
          <w:cs/>
        </w:rPr>
        <w:t>युक्</w:t>
      </w:r>
      <w:r w:rsidR="00D766AC" w:rsidRPr="00AC4226">
        <w:rPr>
          <w:cs/>
        </w:rPr>
        <w:t>॥</w:t>
      </w:r>
      <w:r w:rsidRPr="00AC4226">
        <w:t>11-6</w:t>
      </w:r>
      <w:r w:rsidRPr="00AC4226">
        <w:rPr>
          <w:cs/>
        </w:rPr>
        <w:t>5॥</w:t>
      </w:r>
    </w:p>
    <w:p w14:paraId="133EB9ED" w14:textId="77777777" w:rsidR="00F06C67" w:rsidRPr="00AC4226" w:rsidRDefault="00F06C67" w:rsidP="00EC4553">
      <w:pPr>
        <w:pStyle w:val="EngText"/>
      </w:pPr>
      <w:r w:rsidRPr="00AC4226">
        <w:t xml:space="preserve">11-65. This divine illustrious Form, wears a priceless crown dazzling with rows of diamonds, glistening with sable, curly locks, bearing a scintillating </w:t>
      </w:r>
      <w:r w:rsidR="009E3E13" w:rsidRPr="00AC4226">
        <w:t>mark (</w:t>
      </w:r>
      <w:r w:rsidRPr="00AC4226">
        <w:t>half-moon-like) on his charming fore-head, with shark-like ear-rings glittering in the ears.</w:t>
      </w:r>
    </w:p>
    <w:p w14:paraId="686F7663" w14:textId="77777777" w:rsidR="00BD58C5" w:rsidRPr="00AC4226" w:rsidRDefault="00BD58C5" w:rsidP="007C105A">
      <w:pPr>
        <w:pStyle w:val="S16S"/>
      </w:pPr>
      <w:r w:rsidRPr="00AC4226">
        <w:rPr>
          <w:cs/>
        </w:rPr>
        <w:t>परि</w:t>
      </w:r>
      <w:r w:rsidRPr="00AC4226">
        <w:t>-</w:t>
      </w:r>
      <w:r w:rsidRPr="00AC4226">
        <w:rPr>
          <w:cs/>
        </w:rPr>
        <w:t>पूर्ण</w:t>
      </w:r>
      <w:r w:rsidRPr="00AC4226">
        <w:t>-</w:t>
      </w:r>
      <w:r w:rsidRPr="00AC4226">
        <w:rPr>
          <w:cs/>
        </w:rPr>
        <w:t>चन्द्र</w:t>
      </w:r>
      <w:r w:rsidRPr="00AC4226">
        <w:t>-</w:t>
      </w:r>
      <w:r w:rsidRPr="00AC4226">
        <w:rPr>
          <w:cs/>
        </w:rPr>
        <w:t>परि</w:t>
      </w:r>
      <w:r w:rsidRPr="00AC4226">
        <w:t>-</w:t>
      </w:r>
      <w:r w:rsidRPr="00AC4226">
        <w:rPr>
          <w:cs/>
        </w:rPr>
        <w:t>हासि</w:t>
      </w:r>
      <w:r w:rsidRPr="00AC4226">
        <w:t>-</w:t>
      </w:r>
      <w:r w:rsidRPr="00AC4226">
        <w:rPr>
          <w:cs/>
        </w:rPr>
        <w:t>मुखं जलजायताक्षमरुणोष्ठ</w:t>
      </w:r>
      <w:r w:rsidRPr="00AC4226">
        <w:t>-</w:t>
      </w:r>
      <w:r w:rsidRPr="00AC4226">
        <w:rPr>
          <w:cs/>
        </w:rPr>
        <w:t>पुटम्</w:t>
      </w:r>
      <w:r w:rsidR="00D766AC" w:rsidRPr="00AC4226">
        <w:rPr>
          <w:cs/>
        </w:rPr>
        <w:t>।</w:t>
      </w:r>
      <w:r w:rsidRPr="00AC4226">
        <w:rPr>
          <w:cs/>
        </w:rPr>
        <w:br/>
        <w:t>हसिताव</w:t>
      </w:r>
      <w:r w:rsidRPr="00AC4226">
        <w:t>-</w:t>
      </w:r>
      <w:r w:rsidRPr="00AC4226">
        <w:rPr>
          <w:cs/>
        </w:rPr>
        <w:t>लोक</w:t>
      </w:r>
      <w:r w:rsidRPr="00AC4226">
        <w:t>-</w:t>
      </w:r>
      <w:r w:rsidRPr="00AC4226">
        <w:rPr>
          <w:cs/>
        </w:rPr>
        <w:t>ललितैरतुलैः अभि</w:t>
      </w:r>
      <w:r w:rsidRPr="00AC4226">
        <w:t>-</w:t>
      </w:r>
      <w:r w:rsidRPr="00AC4226">
        <w:rPr>
          <w:cs/>
        </w:rPr>
        <w:t>नन्दयत् प्र</w:t>
      </w:r>
      <w:r w:rsidRPr="00AC4226">
        <w:t>-</w:t>
      </w:r>
      <w:r w:rsidRPr="00AC4226">
        <w:rPr>
          <w:cs/>
        </w:rPr>
        <w:t>णतमात्म</w:t>
      </w:r>
      <w:r w:rsidRPr="00AC4226">
        <w:t>-</w:t>
      </w:r>
      <w:r w:rsidRPr="00AC4226">
        <w:rPr>
          <w:cs/>
        </w:rPr>
        <w:t>जनम्</w:t>
      </w:r>
      <w:r w:rsidR="00D766AC" w:rsidRPr="00AC4226">
        <w:rPr>
          <w:cs/>
        </w:rPr>
        <w:t>॥</w:t>
      </w:r>
      <w:r w:rsidRPr="00AC4226">
        <w:t>11-6</w:t>
      </w:r>
      <w:r w:rsidRPr="00AC4226">
        <w:rPr>
          <w:cs/>
        </w:rPr>
        <w:t>6॥</w:t>
      </w:r>
    </w:p>
    <w:p w14:paraId="171DA423" w14:textId="77777777" w:rsidR="00F06C67" w:rsidRPr="00AC4226" w:rsidRDefault="00F06C67" w:rsidP="00EC4553">
      <w:pPr>
        <w:pStyle w:val="EngText"/>
      </w:pPr>
      <w:r w:rsidRPr="00AC4226">
        <w:t>11-66. And with lustrous face as if mocking the full moon, with broad enchanting (lotus-like) eyes and ruby-</w:t>
      </w:r>
      <w:r w:rsidR="004916BD" w:rsidRPr="00AC4226">
        <w:t>coloured</w:t>
      </w:r>
      <w:r w:rsidRPr="00AC4226">
        <w:t xml:space="preserve"> lips and peerless sportive look </w:t>
      </w:r>
      <w:r w:rsidR="009E3E13" w:rsidRPr="00AC4226">
        <w:t>graced</w:t>
      </w:r>
      <w:r w:rsidRPr="00AC4226">
        <w:t xml:space="preserve"> with </w:t>
      </w:r>
      <w:r w:rsidR="001D15EC">
        <w:t xml:space="preserve">a </w:t>
      </w:r>
      <w:r w:rsidRPr="00AC4226">
        <w:t>gentle smile, delighting his humble bowing devotees.</w:t>
      </w:r>
    </w:p>
    <w:p w14:paraId="672E82F7" w14:textId="77777777" w:rsidR="00F0394C" w:rsidRPr="00AC4226" w:rsidRDefault="00F0394C" w:rsidP="007C105A">
      <w:pPr>
        <w:pStyle w:val="S16S"/>
      </w:pPr>
      <w:r w:rsidRPr="00AC4226">
        <w:rPr>
          <w:cs/>
        </w:rPr>
        <w:t>नव</w:t>
      </w:r>
      <w:r w:rsidRPr="00AC4226">
        <w:t>-</w:t>
      </w:r>
      <w:r w:rsidRPr="00AC4226">
        <w:rPr>
          <w:cs/>
        </w:rPr>
        <w:t>कम्बु</w:t>
      </w:r>
      <w:r w:rsidRPr="00AC4226">
        <w:t>-</w:t>
      </w:r>
      <w:r w:rsidRPr="00AC4226">
        <w:rPr>
          <w:cs/>
        </w:rPr>
        <w:t>कण्ठमहिमांशुमहो</w:t>
      </w:r>
      <w:r w:rsidRPr="00AC4226">
        <w:t>-</w:t>
      </w:r>
      <w:r w:rsidRPr="00AC4226">
        <w:rPr>
          <w:cs/>
        </w:rPr>
        <w:t>महिमोपलेन्द्र</w:t>
      </w:r>
      <w:r w:rsidRPr="00AC4226">
        <w:t>-</w:t>
      </w:r>
      <w:r w:rsidRPr="00AC4226">
        <w:rPr>
          <w:cs/>
        </w:rPr>
        <w:t>वर</w:t>
      </w:r>
      <w:r w:rsidRPr="00AC4226">
        <w:t>-</w:t>
      </w:r>
      <w:r w:rsidRPr="00AC4226">
        <w:rPr>
          <w:cs/>
        </w:rPr>
        <w:t>हार</w:t>
      </w:r>
      <w:r w:rsidRPr="00AC4226">
        <w:t>-</w:t>
      </w:r>
      <w:r w:rsidRPr="00AC4226">
        <w:rPr>
          <w:cs/>
        </w:rPr>
        <w:t>धरम्</w:t>
      </w:r>
      <w:r w:rsidR="00D766AC" w:rsidRPr="00AC4226">
        <w:rPr>
          <w:cs/>
        </w:rPr>
        <w:t>।</w:t>
      </w:r>
      <w:r w:rsidRPr="00AC4226">
        <w:rPr>
          <w:cs/>
        </w:rPr>
        <w:br/>
        <w:t>रमणीय</w:t>
      </w:r>
      <w:r w:rsidRPr="00AC4226">
        <w:t>-</w:t>
      </w:r>
      <w:r w:rsidRPr="00AC4226">
        <w:rPr>
          <w:cs/>
        </w:rPr>
        <w:t>रत्न</w:t>
      </w:r>
      <w:r w:rsidRPr="00AC4226">
        <w:t>-</w:t>
      </w:r>
      <w:r w:rsidRPr="00AC4226">
        <w:rPr>
          <w:cs/>
        </w:rPr>
        <w:t>गण</w:t>
      </w:r>
      <w:r w:rsidRPr="00AC4226">
        <w:t>-</w:t>
      </w:r>
      <w:r w:rsidRPr="00AC4226">
        <w:rPr>
          <w:cs/>
        </w:rPr>
        <w:t>विद्ध</w:t>
      </w:r>
      <w:r w:rsidRPr="00AC4226">
        <w:t>-</w:t>
      </w:r>
      <w:r w:rsidRPr="00AC4226">
        <w:rPr>
          <w:cs/>
        </w:rPr>
        <w:t>लसद्</w:t>
      </w:r>
      <w:r w:rsidRPr="00AC4226">
        <w:t>-</w:t>
      </w:r>
      <w:r w:rsidRPr="00AC4226">
        <w:rPr>
          <w:cs/>
        </w:rPr>
        <w:t>वलयाङ्गुलीयक</w:t>
      </w:r>
      <w:r w:rsidRPr="00AC4226">
        <w:t>-</w:t>
      </w:r>
      <w:r w:rsidRPr="00AC4226">
        <w:rPr>
          <w:cs/>
        </w:rPr>
        <w:t>वराङ्गद</w:t>
      </w:r>
      <w:r w:rsidRPr="00AC4226">
        <w:t>-</w:t>
      </w:r>
      <w:r w:rsidRPr="00AC4226">
        <w:rPr>
          <w:cs/>
        </w:rPr>
        <w:t>वत्</w:t>
      </w:r>
      <w:r w:rsidR="00D766AC" w:rsidRPr="00AC4226">
        <w:rPr>
          <w:cs/>
        </w:rPr>
        <w:t>॥</w:t>
      </w:r>
      <w:r w:rsidRPr="00AC4226">
        <w:t>11-6</w:t>
      </w:r>
      <w:r w:rsidRPr="00AC4226">
        <w:rPr>
          <w:cs/>
        </w:rPr>
        <w:t>7॥</w:t>
      </w:r>
    </w:p>
    <w:p w14:paraId="7E633D08" w14:textId="77777777" w:rsidR="00F06C67" w:rsidRPr="00AC4226" w:rsidRDefault="00F06C67" w:rsidP="00EC4553">
      <w:pPr>
        <w:pStyle w:val="EngText"/>
      </w:pPr>
      <w:r w:rsidRPr="00AC4226">
        <w:t xml:space="preserve">11-67. With </w:t>
      </w:r>
      <w:r w:rsidR="009E3E13" w:rsidRPr="00AC4226">
        <w:t>his</w:t>
      </w:r>
      <w:r w:rsidRPr="00AC4226">
        <w:t xml:space="preserve"> neck glowing like the new conch (marked with three lines) wearing the </w:t>
      </w:r>
      <w:r w:rsidR="009E3E13" w:rsidRPr="00AC4226">
        <w:t>Koustubha</w:t>
      </w:r>
      <w:r w:rsidRPr="00AC4226">
        <w:t xml:space="preserve"> gem similar in </w:t>
      </w:r>
      <w:r w:rsidR="009E3E13" w:rsidRPr="00AC4226">
        <w:t>dazzle</w:t>
      </w:r>
      <w:r w:rsidRPr="00AC4226">
        <w:t xml:space="preserve"> to the Sun, the (priceless) pearl</w:t>
      </w:r>
      <w:r w:rsidR="001D15EC">
        <w:t xml:space="preserve"> necklace, the bracelet, armlet </w:t>
      </w:r>
      <w:r w:rsidRPr="00AC4226">
        <w:t xml:space="preserve">studded with variegated </w:t>
      </w:r>
      <w:r w:rsidR="009E3E13" w:rsidRPr="00AC4226">
        <w:t>jewels</w:t>
      </w:r>
      <w:r w:rsidRPr="00AC4226">
        <w:t xml:space="preserve"> and a (sparkling) ring.</w:t>
      </w:r>
    </w:p>
    <w:p w14:paraId="40294D0C" w14:textId="77777777" w:rsidR="00F0394C" w:rsidRPr="00AC4226" w:rsidRDefault="00F0394C" w:rsidP="007C105A">
      <w:pPr>
        <w:pStyle w:val="S16S"/>
      </w:pPr>
      <w:r w:rsidRPr="00AC4226">
        <w:rPr>
          <w:cs/>
        </w:rPr>
        <w:t>रवि</w:t>
      </w:r>
      <w:r w:rsidRPr="00AC4226">
        <w:t>-</w:t>
      </w:r>
      <w:r w:rsidRPr="00AC4226">
        <w:rPr>
          <w:cs/>
        </w:rPr>
        <w:t>चक्र</w:t>
      </w:r>
      <w:r w:rsidRPr="00AC4226">
        <w:t>-</w:t>
      </w:r>
      <w:r w:rsidRPr="00AC4226">
        <w:rPr>
          <w:cs/>
        </w:rPr>
        <w:t>रुक्</w:t>
      </w:r>
      <w:r w:rsidRPr="00AC4226">
        <w:t>-</w:t>
      </w:r>
      <w:r w:rsidRPr="00AC4226">
        <w:rPr>
          <w:cs/>
        </w:rPr>
        <w:t>प्रकर</w:t>
      </w:r>
      <w:r w:rsidRPr="00AC4226">
        <w:t>-</w:t>
      </w:r>
      <w:r w:rsidRPr="00AC4226">
        <w:rPr>
          <w:cs/>
        </w:rPr>
        <w:t>चक्र</w:t>
      </w:r>
      <w:r w:rsidRPr="00AC4226">
        <w:t>-</w:t>
      </w:r>
      <w:r w:rsidRPr="00AC4226">
        <w:rPr>
          <w:cs/>
        </w:rPr>
        <w:t>करं विधु</w:t>
      </w:r>
      <w:r w:rsidRPr="00AC4226">
        <w:t>-</w:t>
      </w:r>
      <w:r w:rsidRPr="00AC4226">
        <w:rPr>
          <w:cs/>
        </w:rPr>
        <w:t>बिम्ब</w:t>
      </w:r>
      <w:r w:rsidRPr="00AC4226">
        <w:t>-</w:t>
      </w:r>
      <w:r w:rsidRPr="00AC4226">
        <w:rPr>
          <w:cs/>
        </w:rPr>
        <w:t>कम्बु मधुराम्बुरुहम्</w:t>
      </w:r>
      <w:r w:rsidR="00D766AC" w:rsidRPr="00AC4226">
        <w:rPr>
          <w:cs/>
        </w:rPr>
        <w:t>।</w:t>
      </w:r>
      <w:r w:rsidRPr="00AC4226">
        <w:rPr>
          <w:cs/>
        </w:rPr>
        <w:br/>
        <w:t>ज्वलन</w:t>
      </w:r>
      <w:r w:rsidRPr="00AC4226">
        <w:t>-</w:t>
      </w:r>
      <w:r w:rsidRPr="00AC4226">
        <w:rPr>
          <w:cs/>
        </w:rPr>
        <w:t>ज्वलद्</w:t>
      </w:r>
      <w:r w:rsidRPr="00AC4226">
        <w:t>-</w:t>
      </w:r>
      <w:r w:rsidRPr="00AC4226">
        <w:rPr>
          <w:cs/>
        </w:rPr>
        <w:t>गदमुदार</w:t>
      </w:r>
      <w:r w:rsidRPr="00AC4226">
        <w:t>-</w:t>
      </w:r>
      <w:r w:rsidRPr="00AC4226">
        <w:rPr>
          <w:cs/>
        </w:rPr>
        <w:t>धनुः पृथु</w:t>
      </w:r>
      <w:r w:rsidRPr="00AC4226">
        <w:t>-</w:t>
      </w:r>
      <w:r w:rsidRPr="00AC4226">
        <w:rPr>
          <w:cs/>
        </w:rPr>
        <w:t>वृत्त</w:t>
      </w:r>
      <w:r w:rsidRPr="00AC4226">
        <w:t>-</w:t>
      </w:r>
      <w:r w:rsidRPr="00AC4226">
        <w:rPr>
          <w:cs/>
        </w:rPr>
        <w:t>हस्तमति</w:t>
      </w:r>
      <w:r w:rsidRPr="00AC4226">
        <w:t>-</w:t>
      </w:r>
      <w:r w:rsidRPr="00AC4226">
        <w:rPr>
          <w:cs/>
        </w:rPr>
        <w:t>ताम्र</w:t>
      </w:r>
      <w:r w:rsidRPr="00AC4226">
        <w:t>-</w:t>
      </w:r>
      <w:r w:rsidRPr="00AC4226">
        <w:rPr>
          <w:cs/>
        </w:rPr>
        <w:t>तळम्</w:t>
      </w:r>
      <w:r w:rsidR="00D766AC" w:rsidRPr="00AC4226">
        <w:rPr>
          <w:cs/>
        </w:rPr>
        <w:t>॥</w:t>
      </w:r>
      <w:r w:rsidRPr="00AC4226">
        <w:t>11-6</w:t>
      </w:r>
      <w:r w:rsidRPr="00AC4226">
        <w:rPr>
          <w:cs/>
        </w:rPr>
        <w:t>8॥</w:t>
      </w:r>
    </w:p>
    <w:p w14:paraId="0B7DA9FE" w14:textId="77777777" w:rsidR="00F06C67" w:rsidRPr="00AC4226" w:rsidRDefault="00F06C67" w:rsidP="00EC4553">
      <w:pPr>
        <w:pStyle w:val="EngText"/>
      </w:pPr>
      <w:r w:rsidRPr="00AC4226">
        <w:t>11-68. Reveals his exquisite Form having (four) long and stout arms with charming ruddy palms</w:t>
      </w:r>
      <w:r w:rsidR="001D15EC">
        <w:t xml:space="preserve"> carrying the Sudarshana discus</w:t>
      </w:r>
      <w:r w:rsidRPr="00AC4226">
        <w:t xml:space="preserve"> resplendent with the </w:t>
      </w:r>
      <w:r w:rsidRPr="00AC4226">
        <w:lastRenderedPageBreak/>
        <w:t>lustre of a cluster of Suns, the Conch (Panchajanya) glistening white like the disc of the Moon, the lovely L</w:t>
      </w:r>
      <w:r w:rsidR="009E3E13" w:rsidRPr="00AC4226">
        <w:t>otus and the K</w:t>
      </w:r>
      <w:r w:rsidRPr="00AC4226">
        <w:t>oumodaki mace flaring like fire and the mighty (Shar</w:t>
      </w:r>
      <w:r w:rsidR="000C6A41" w:rsidRPr="00AC4226">
        <w:t>a</w:t>
      </w:r>
      <w:r w:rsidRPr="00AC4226">
        <w:t>nga)</w:t>
      </w:r>
      <w:r w:rsidR="001D15EC">
        <w:t xml:space="preserve"> </w:t>
      </w:r>
      <w:r w:rsidRPr="00AC4226">
        <w:t>bow respectively.</w:t>
      </w:r>
    </w:p>
    <w:p w14:paraId="6EEF2693" w14:textId="77777777" w:rsidR="00F0394C" w:rsidRPr="00AC4226" w:rsidRDefault="00F0394C" w:rsidP="007C105A">
      <w:pPr>
        <w:pStyle w:val="S16S"/>
      </w:pPr>
      <w:r w:rsidRPr="00AC4226">
        <w:rPr>
          <w:cs/>
        </w:rPr>
        <w:t>वर</w:t>
      </w:r>
      <w:r w:rsidRPr="00AC4226">
        <w:t>-</w:t>
      </w:r>
      <w:r w:rsidRPr="00AC4226">
        <w:rPr>
          <w:cs/>
        </w:rPr>
        <w:t>पीवरांसमधि</w:t>
      </w:r>
      <w:r w:rsidRPr="00AC4226">
        <w:t>-</w:t>
      </w:r>
      <w:r w:rsidRPr="00AC4226">
        <w:rPr>
          <w:cs/>
        </w:rPr>
        <w:t>राजदुरो</w:t>
      </w:r>
      <w:r w:rsidRPr="00AC4226">
        <w:t>-</w:t>
      </w:r>
      <w:r w:rsidRPr="00AC4226">
        <w:rPr>
          <w:cs/>
        </w:rPr>
        <w:t>मणि</w:t>
      </w:r>
      <w:r w:rsidR="00D55E2D">
        <w:rPr>
          <w:rFonts w:hint="cs"/>
          <w:cs/>
        </w:rPr>
        <w:t>-</w:t>
      </w:r>
      <w:r w:rsidRPr="00AC4226">
        <w:rPr>
          <w:cs/>
        </w:rPr>
        <w:t>मण्टपाग्र्य</w:t>
      </w:r>
      <w:r w:rsidRPr="00AC4226">
        <w:t>-</w:t>
      </w:r>
      <w:r w:rsidRPr="00AC4226">
        <w:rPr>
          <w:cs/>
        </w:rPr>
        <w:t>विलसत्</w:t>
      </w:r>
      <w:r w:rsidRPr="00AC4226">
        <w:t>-</w:t>
      </w:r>
      <w:r w:rsidRPr="00AC4226">
        <w:rPr>
          <w:cs/>
        </w:rPr>
        <w:t>कमलम्</w:t>
      </w:r>
      <w:r w:rsidR="00D766AC" w:rsidRPr="00AC4226">
        <w:rPr>
          <w:cs/>
        </w:rPr>
        <w:t>।</w:t>
      </w:r>
      <w:r w:rsidRPr="00AC4226">
        <w:rPr>
          <w:cs/>
        </w:rPr>
        <w:br/>
        <w:t>स</w:t>
      </w:r>
      <w:r w:rsidRPr="00AC4226">
        <w:t>-</w:t>
      </w:r>
      <w:r w:rsidRPr="00AC4226">
        <w:rPr>
          <w:cs/>
        </w:rPr>
        <w:t>जगद्</w:t>
      </w:r>
      <w:r w:rsidRPr="00AC4226">
        <w:t>-</w:t>
      </w:r>
      <w:r w:rsidRPr="00AC4226">
        <w:rPr>
          <w:cs/>
        </w:rPr>
        <w:t>द्वि</w:t>
      </w:r>
      <w:r w:rsidRPr="00AC4226">
        <w:t>-</w:t>
      </w:r>
      <w:r w:rsidRPr="00AC4226">
        <w:rPr>
          <w:cs/>
        </w:rPr>
        <w:t>सप्तक</w:t>
      </w:r>
      <w:r w:rsidRPr="00AC4226">
        <w:t>-</w:t>
      </w:r>
      <w:r w:rsidRPr="00AC4226">
        <w:rPr>
          <w:cs/>
        </w:rPr>
        <w:t>तनूदरकं शुभ</w:t>
      </w:r>
      <w:r w:rsidRPr="00AC4226">
        <w:t>-</w:t>
      </w:r>
      <w:r w:rsidRPr="00AC4226">
        <w:rPr>
          <w:cs/>
        </w:rPr>
        <w:t>नाभि</w:t>
      </w:r>
      <w:r w:rsidRPr="00AC4226">
        <w:t>-</w:t>
      </w:r>
      <w:r w:rsidRPr="00AC4226">
        <w:rPr>
          <w:cs/>
        </w:rPr>
        <w:t>कञ्ज</w:t>
      </w:r>
      <w:r w:rsidRPr="00AC4226">
        <w:t>-</w:t>
      </w:r>
      <w:r w:rsidRPr="00AC4226">
        <w:rPr>
          <w:cs/>
        </w:rPr>
        <w:t>गत</w:t>
      </w:r>
      <w:r w:rsidRPr="00AC4226">
        <w:t>-</w:t>
      </w:r>
      <w:r w:rsidRPr="00AC4226">
        <w:rPr>
          <w:cs/>
        </w:rPr>
        <w:t>काळि</w:t>
      </w:r>
      <w:r w:rsidRPr="00AC4226">
        <w:t>-</w:t>
      </w:r>
      <w:r w:rsidRPr="00AC4226">
        <w:rPr>
          <w:cs/>
        </w:rPr>
        <w:t>नुतम्</w:t>
      </w:r>
      <w:r w:rsidR="00D766AC" w:rsidRPr="00AC4226">
        <w:rPr>
          <w:cs/>
        </w:rPr>
        <w:t>॥</w:t>
      </w:r>
      <w:r w:rsidRPr="00AC4226">
        <w:t>11-6</w:t>
      </w:r>
      <w:r w:rsidRPr="00AC4226">
        <w:rPr>
          <w:cs/>
        </w:rPr>
        <w:t>9॥</w:t>
      </w:r>
    </w:p>
    <w:p w14:paraId="67A7C32C" w14:textId="77777777" w:rsidR="00804E96" w:rsidRPr="00AC4226" w:rsidRDefault="00804E96" w:rsidP="00EC4553">
      <w:pPr>
        <w:pStyle w:val="EngText"/>
      </w:pPr>
      <w:r w:rsidRPr="00AC4226">
        <w:t xml:space="preserve">11-69. With superior sturdy shoulders, an excelling luminous chest, the </w:t>
      </w:r>
      <w:r w:rsidR="004916BD" w:rsidRPr="00AC4226">
        <w:t>jewelled</w:t>
      </w:r>
      <w:r w:rsidRPr="00AC4226">
        <w:t xml:space="preserve"> </w:t>
      </w:r>
      <w:r w:rsidR="001D15EC">
        <w:t>niche for his radiant consort (G</w:t>
      </w:r>
      <w:r w:rsidRPr="00AC4226">
        <w:t xml:space="preserve">oddess Mahalakshmi) a slender </w:t>
      </w:r>
      <w:r w:rsidR="000C6A41" w:rsidRPr="00AC4226">
        <w:t>belly</w:t>
      </w:r>
      <w:r w:rsidRPr="00AC4226">
        <w:t xml:space="preserve"> holding the fourteen worlds and an auspicious lotus-navel where resides the bee, the Chaturmukha Brahma extolling the Lord.</w:t>
      </w:r>
    </w:p>
    <w:p w14:paraId="29F74CDF" w14:textId="77777777" w:rsidR="00F0394C" w:rsidRPr="00AC4226" w:rsidRDefault="00F0394C" w:rsidP="007C105A">
      <w:pPr>
        <w:pStyle w:val="S16S"/>
      </w:pPr>
      <w:r w:rsidRPr="00AC4226">
        <w:rPr>
          <w:cs/>
        </w:rPr>
        <w:t>अतिकान्त</w:t>
      </w:r>
      <w:r w:rsidRPr="00AC4226">
        <w:t>-</w:t>
      </w:r>
      <w:r w:rsidRPr="00AC4226">
        <w:rPr>
          <w:cs/>
        </w:rPr>
        <w:t>काञ्चि</w:t>
      </w:r>
      <w:r w:rsidRPr="00AC4226">
        <w:t>-</w:t>
      </w:r>
      <w:r w:rsidRPr="00AC4226">
        <w:rPr>
          <w:cs/>
        </w:rPr>
        <w:t>पद</w:t>
      </w:r>
      <w:r w:rsidRPr="00AC4226">
        <w:t>-</w:t>
      </w:r>
      <w:r w:rsidRPr="00AC4226">
        <w:rPr>
          <w:cs/>
        </w:rPr>
        <w:t>काञ्चि</w:t>
      </w:r>
      <w:r w:rsidRPr="00AC4226">
        <w:t>-</w:t>
      </w:r>
      <w:r w:rsidRPr="00AC4226">
        <w:rPr>
          <w:cs/>
        </w:rPr>
        <w:t>मिलत्</w:t>
      </w:r>
      <w:r w:rsidR="00D55E2D">
        <w:rPr>
          <w:rFonts w:hint="cs"/>
          <w:cs/>
        </w:rPr>
        <w:t>-</w:t>
      </w:r>
      <w:r w:rsidRPr="00AC4226">
        <w:rPr>
          <w:cs/>
        </w:rPr>
        <w:t>तपनीय-भङ्ग-रुचि-पिङ्ग-पटम्।</w:t>
      </w:r>
      <w:r w:rsidRPr="00AC4226">
        <w:rPr>
          <w:cs/>
        </w:rPr>
        <w:br/>
        <w:t>वर-हस्ति-हस्त-सदृशोरु-युगं क्रम-वृत्त-चारु-तर-जङ्घमुत</w:t>
      </w:r>
      <w:r w:rsidR="00D766AC" w:rsidRPr="00AC4226">
        <w:rPr>
          <w:cs/>
        </w:rPr>
        <w:t>॥</w:t>
      </w:r>
      <w:r w:rsidRPr="00AC4226">
        <w:t>11-</w:t>
      </w:r>
      <w:r w:rsidRPr="00AC4226">
        <w:rPr>
          <w:cs/>
        </w:rPr>
        <w:t>70॥</w:t>
      </w:r>
    </w:p>
    <w:p w14:paraId="0F4CD158" w14:textId="77777777" w:rsidR="00804E96" w:rsidRPr="00AC4226" w:rsidRDefault="001D15EC" w:rsidP="00EC4553">
      <w:pPr>
        <w:pStyle w:val="EngText"/>
      </w:pPr>
      <w:r>
        <w:t>11</w:t>
      </w:r>
      <w:r w:rsidR="00804E96" w:rsidRPr="00AC4226">
        <w:t>-70. Having an exceedingly charming waist robe</w:t>
      </w:r>
      <w:r>
        <w:t>d</w:t>
      </w:r>
      <w:r w:rsidR="00804E96" w:rsidRPr="00AC4226">
        <w:t xml:space="preserve"> in rich ornate, radiant golden </w:t>
      </w:r>
      <w:r w:rsidR="000C6A41" w:rsidRPr="00AC4226">
        <w:t>raiment</w:t>
      </w:r>
      <w:r w:rsidR="00804E96" w:rsidRPr="00AC4226">
        <w:t>, with a shining girdle, with a pair of thighs like the trunk of the mighty elephant and with knees tapering round and charming.</w:t>
      </w:r>
    </w:p>
    <w:p w14:paraId="1107D7A4" w14:textId="77777777" w:rsidR="00052621" w:rsidRPr="00AC4226" w:rsidRDefault="00052621" w:rsidP="007C105A">
      <w:pPr>
        <w:pStyle w:val="S16S"/>
      </w:pPr>
      <w:r w:rsidRPr="00AC4226">
        <w:rPr>
          <w:cs/>
        </w:rPr>
        <w:t>वर</w:t>
      </w:r>
      <w:r w:rsidRPr="00AC4226">
        <w:t>-</w:t>
      </w:r>
      <w:r w:rsidRPr="00AC4226">
        <w:rPr>
          <w:cs/>
        </w:rPr>
        <w:t>नूपुरं परम</w:t>
      </w:r>
      <w:r w:rsidRPr="00AC4226">
        <w:t>-</w:t>
      </w:r>
      <w:r w:rsidRPr="00AC4226">
        <w:rPr>
          <w:cs/>
        </w:rPr>
        <w:t>रुक्</w:t>
      </w:r>
      <w:r w:rsidRPr="00AC4226">
        <w:t>-</w:t>
      </w:r>
      <w:r w:rsidRPr="00AC4226">
        <w:rPr>
          <w:cs/>
        </w:rPr>
        <w:t>प्रपदं नव</w:t>
      </w:r>
      <w:r w:rsidRPr="00AC4226">
        <w:t>-</w:t>
      </w:r>
      <w:r w:rsidRPr="00AC4226">
        <w:rPr>
          <w:cs/>
        </w:rPr>
        <w:t>विद्रुम</w:t>
      </w:r>
      <w:r w:rsidRPr="00AC4226">
        <w:t>-</w:t>
      </w:r>
      <w:r w:rsidRPr="00AC4226">
        <w:rPr>
          <w:cs/>
        </w:rPr>
        <w:t>द्युति</w:t>
      </w:r>
      <w:r w:rsidRPr="00AC4226">
        <w:t>-</w:t>
      </w:r>
      <w:r w:rsidRPr="00AC4226">
        <w:rPr>
          <w:cs/>
        </w:rPr>
        <w:t>नखावलि</w:t>
      </w:r>
      <w:r w:rsidRPr="00AC4226">
        <w:t>-</w:t>
      </w:r>
      <w:r w:rsidRPr="00AC4226">
        <w:rPr>
          <w:cs/>
        </w:rPr>
        <w:t>मत्।</w:t>
      </w:r>
      <w:r w:rsidRPr="00AC4226">
        <w:rPr>
          <w:cs/>
        </w:rPr>
        <w:br/>
        <w:t>अरि</w:t>
      </w:r>
      <w:r w:rsidRPr="00AC4226">
        <w:t>-</w:t>
      </w:r>
      <w:r w:rsidRPr="00AC4226">
        <w:rPr>
          <w:cs/>
        </w:rPr>
        <w:t>वारिज</w:t>
      </w:r>
      <w:r w:rsidRPr="00AC4226">
        <w:t>-</w:t>
      </w:r>
      <w:r w:rsidRPr="00AC4226">
        <w:rPr>
          <w:cs/>
        </w:rPr>
        <w:t>ध्वज</w:t>
      </w:r>
      <w:r w:rsidRPr="00AC4226">
        <w:t>-</w:t>
      </w:r>
      <w:r w:rsidRPr="00AC4226">
        <w:rPr>
          <w:cs/>
        </w:rPr>
        <w:t>कळङ्क</w:t>
      </w:r>
      <w:r w:rsidRPr="00AC4226">
        <w:t>-</w:t>
      </w:r>
      <w:r w:rsidRPr="00AC4226">
        <w:rPr>
          <w:cs/>
        </w:rPr>
        <w:t>लसत्</w:t>
      </w:r>
      <w:r w:rsidRPr="00AC4226">
        <w:t>-</w:t>
      </w:r>
      <w:r w:rsidRPr="00AC4226">
        <w:rPr>
          <w:cs/>
        </w:rPr>
        <w:t>पद</w:t>
      </w:r>
      <w:r w:rsidRPr="00AC4226">
        <w:t>-</w:t>
      </w:r>
      <w:r w:rsidRPr="00AC4226">
        <w:rPr>
          <w:cs/>
        </w:rPr>
        <w:t>पांसु</w:t>
      </w:r>
      <w:r w:rsidRPr="00AC4226">
        <w:t>-</w:t>
      </w:r>
      <w:r w:rsidRPr="00AC4226">
        <w:rPr>
          <w:cs/>
        </w:rPr>
        <w:t>पावित</w:t>
      </w:r>
      <w:r w:rsidRPr="00AC4226">
        <w:t>-</w:t>
      </w:r>
      <w:r w:rsidRPr="00AC4226">
        <w:rPr>
          <w:cs/>
        </w:rPr>
        <w:t>जगत्</w:t>
      </w:r>
      <w:r w:rsidRPr="00AC4226">
        <w:t>-</w:t>
      </w:r>
      <w:r w:rsidRPr="00AC4226">
        <w:rPr>
          <w:cs/>
        </w:rPr>
        <w:t>त्रितयम्</w:t>
      </w:r>
      <w:r w:rsidR="00D766AC" w:rsidRPr="00AC4226">
        <w:rPr>
          <w:cs/>
        </w:rPr>
        <w:t>॥</w:t>
      </w:r>
      <w:r w:rsidRPr="00AC4226">
        <w:t>11-</w:t>
      </w:r>
      <w:r w:rsidRPr="00AC4226">
        <w:rPr>
          <w:cs/>
        </w:rPr>
        <w:t>71॥</w:t>
      </w:r>
    </w:p>
    <w:p w14:paraId="74E86AAB" w14:textId="77777777" w:rsidR="00804E96" w:rsidRPr="00AC4226" w:rsidRDefault="00804E96" w:rsidP="00EC4553">
      <w:pPr>
        <w:pStyle w:val="EngText"/>
      </w:pPr>
      <w:r w:rsidRPr="00AC4226">
        <w:t>11-71. Adorned with amiable anklets, with extremely effulgent (fore-part of the) feet, with the rows of fi</w:t>
      </w:r>
      <w:r w:rsidR="001D15EC">
        <w:t>nger-nails glistening with the g</w:t>
      </w:r>
      <w:r w:rsidRPr="00AC4226">
        <w:t>low of new reddish gems, sanctifying the three worlds with the sacred dust of his shining feet, marked with discus, conch and ensign.</w:t>
      </w:r>
    </w:p>
    <w:p w14:paraId="135115E3" w14:textId="77777777" w:rsidR="00762EEB" w:rsidRPr="00AC4226" w:rsidRDefault="00762EEB" w:rsidP="007C105A">
      <w:pPr>
        <w:pStyle w:val="S16S"/>
      </w:pPr>
      <w:r w:rsidRPr="00AC4226">
        <w:rPr>
          <w:cs/>
        </w:rPr>
        <w:t>निखिलागमावगमितैरमितैः सुख</w:t>
      </w:r>
      <w:r w:rsidRPr="00AC4226">
        <w:t>-</w:t>
      </w:r>
      <w:r w:rsidRPr="00AC4226">
        <w:rPr>
          <w:cs/>
        </w:rPr>
        <w:t>संविदादिभिरनन्त</w:t>
      </w:r>
      <w:r w:rsidRPr="00AC4226">
        <w:t>-</w:t>
      </w:r>
      <w:r w:rsidRPr="00AC4226">
        <w:rPr>
          <w:cs/>
        </w:rPr>
        <w:t>गुणैः।</w:t>
      </w:r>
      <w:r w:rsidRPr="00AC4226">
        <w:rPr>
          <w:cs/>
        </w:rPr>
        <w:br/>
        <w:t>प्रपदादि</w:t>
      </w:r>
      <w:r w:rsidRPr="00AC4226">
        <w:t>-</w:t>
      </w:r>
      <w:r w:rsidRPr="00AC4226">
        <w:rPr>
          <w:cs/>
        </w:rPr>
        <w:t>कान्त</w:t>
      </w:r>
      <w:r w:rsidRPr="00AC4226">
        <w:t>-</w:t>
      </w:r>
      <w:r w:rsidRPr="00AC4226">
        <w:rPr>
          <w:cs/>
        </w:rPr>
        <w:t>सकलावयवा</w:t>
      </w:r>
      <w:r w:rsidRPr="00AC4226">
        <w:t>-</w:t>
      </w:r>
      <w:r w:rsidRPr="00AC4226">
        <w:rPr>
          <w:cs/>
        </w:rPr>
        <w:t>कृतिभिः</w:t>
      </w:r>
      <w:r w:rsidRPr="00AC4226">
        <w:t xml:space="preserve">- </w:t>
      </w:r>
      <w:r w:rsidRPr="00AC4226">
        <w:rPr>
          <w:cs/>
        </w:rPr>
        <w:t>सदैक्यवददोष</w:t>
      </w:r>
      <w:r w:rsidRPr="00AC4226">
        <w:t>-</w:t>
      </w:r>
      <w:r w:rsidRPr="00AC4226">
        <w:rPr>
          <w:cs/>
        </w:rPr>
        <w:t>लवम्</w:t>
      </w:r>
      <w:r w:rsidR="00D766AC" w:rsidRPr="00AC4226">
        <w:rPr>
          <w:cs/>
        </w:rPr>
        <w:t>॥</w:t>
      </w:r>
      <w:r w:rsidRPr="00AC4226">
        <w:t>11-7</w:t>
      </w:r>
      <w:r w:rsidRPr="00AC4226">
        <w:rPr>
          <w:cs/>
        </w:rPr>
        <w:t>2॥</w:t>
      </w:r>
    </w:p>
    <w:p w14:paraId="28C1715E" w14:textId="77777777" w:rsidR="00804E96" w:rsidRPr="00AC4226" w:rsidRDefault="00804E96" w:rsidP="00EC4553">
      <w:pPr>
        <w:pStyle w:val="EngText"/>
      </w:pPr>
      <w:r w:rsidRPr="00AC4226">
        <w:t xml:space="preserve">11-72. With his infinite exquisite qualities like knowledge and bliss (each quality severally also infinite) known </w:t>
      </w:r>
      <w:r w:rsidR="000C6A41" w:rsidRPr="00AC4226">
        <w:t>through</w:t>
      </w:r>
      <w:r w:rsidRPr="00AC4226">
        <w:t xml:space="preserve"> the heap of sacred scriptures, constituting his (</w:t>
      </w:r>
      <w:r w:rsidR="000C6A41" w:rsidRPr="00AC4226">
        <w:t>Narayan</w:t>
      </w:r>
      <w:r w:rsidR="001D15EC">
        <w:t>a</w:t>
      </w:r>
      <w:r w:rsidR="000C6A41" w:rsidRPr="00AC4226">
        <w:t>’s</w:t>
      </w:r>
      <w:r w:rsidRPr="00AC4226">
        <w:t>) body from head to foot, with its unique distinction of identity in the diverse limbs and the different avataras (incarnations like Rama and Krishna), fully free from faults.</w:t>
      </w:r>
    </w:p>
    <w:p w14:paraId="2026FD11" w14:textId="77777777" w:rsidR="00052621" w:rsidRPr="00AC4226" w:rsidRDefault="00052621" w:rsidP="007C105A">
      <w:pPr>
        <w:pStyle w:val="S16S"/>
      </w:pPr>
      <w:r w:rsidRPr="00AC4226">
        <w:rPr>
          <w:cs/>
        </w:rPr>
        <w:t>अधिकारिणां गुण</w:t>
      </w:r>
      <w:r w:rsidRPr="00AC4226">
        <w:t>-</w:t>
      </w:r>
      <w:r w:rsidRPr="00AC4226">
        <w:rPr>
          <w:cs/>
        </w:rPr>
        <w:t>विशेष</w:t>
      </w:r>
      <w:r w:rsidRPr="00AC4226">
        <w:t>-</w:t>
      </w:r>
      <w:r w:rsidRPr="00AC4226">
        <w:rPr>
          <w:cs/>
        </w:rPr>
        <w:t>वशाद् द्वि</w:t>
      </w:r>
      <w:r w:rsidRPr="00AC4226">
        <w:t>-</w:t>
      </w:r>
      <w:r w:rsidRPr="00AC4226">
        <w:rPr>
          <w:cs/>
        </w:rPr>
        <w:t>पदाद्यनन्त</w:t>
      </w:r>
      <w:r w:rsidRPr="00AC4226">
        <w:t>-</w:t>
      </w:r>
      <w:r w:rsidRPr="00AC4226">
        <w:rPr>
          <w:cs/>
        </w:rPr>
        <w:t>चरणान्त</w:t>
      </w:r>
      <w:r w:rsidRPr="00AC4226">
        <w:t>-</w:t>
      </w:r>
      <w:r w:rsidRPr="00AC4226">
        <w:rPr>
          <w:cs/>
        </w:rPr>
        <w:t>तया।</w:t>
      </w:r>
      <w:r w:rsidRPr="00AC4226">
        <w:rPr>
          <w:cs/>
        </w:rPr>
        <w:br/>
        <w:t>अतिभासितं घन</w:t>
      </w:r>
      <w:r w:rsidRPr="00AC4226">
        <w:t>-</w:t>
      </w:r>
      <w:r w:rsidRPr="00AC4226">
        <w:rPr>
          <w:cs/>
        </w:rPr>
        <w:t>गुणाप</w:t>
      </w:r>
      <w:r w:rsidRPr="00AC4226">
        <w:t>-</w:t>
      </w:r>
      <w:r w:rsidRPr="00AC4226">
        <w:rPr>
          <w:cs/>
        </w:rPr>
        <w:t>घनैः इतरैश्च तत्तदुचितै रुचितैः</w:t>
      </w:r>
      <w:r w:rsidR="00D766AC" w:rsidRPr="00AC4226">
        <w:rPr>
          <w:cs/>
        </w:rPr>
        <w:t>॥</w:t>
      </w:r>
      <w:r w:rsidRPr="00AC4226">
        <w:t>11-7</w:t>
      </w:r>
      <w:r w:rsidRPr="00AC4226">
        <w:rPr>
          <w:cs/>
        </w:rPr>
        <w:t>3॥</w:t>
      </w:r>
    </w:p>
    <w:p w14:paraId="12C72775" w14:textId="77777777" w:rsidR="00804E96" w:rsidRPr="00AC4226" w:rsidRDefault="00804E96" w:rsidP="00EC4553">
      <w:pPr>
        <w:pStyle w:val="EngText"/>
      </w:pPr>
      <w:r w:rsidRPr="00AC4226">
        <w:t xml:space="preserve">11-73. Visible in different lustrous forms constituted of the nature of knowledge and bliss varying from two feet to feet </w:t>
      </w:r>
      <w:r w:rsidR="000C6A41" w:rsidRPr="00AC4226">
        <w:t>myriad</w:t>
      </w:r>
      <w:r w:rsidRPr="00AC4226">
        <w:t xml:space="preserve"> and the </w:t>
      </w:r>
      <w:r w:rsidR="000C6A41" w:rsidRPr="00AC4226">
        <w:t>rest</w:t>
      </w:r>
      <w:r w:rsidRPr="00AC4226">
        <w:t xml:space="preserve"> of the </w:t>
      </w:r>
      <w:r w:rsidRPr="00AC4226">
        <w:lastRenderedPageBreak/>
        <w:t xml:space="preserve">charming </w:t>
      </w:r>
      <w:r w:rsidR="000C6A41" w:rsidRPr="00AC4226">
        <w:t>limbs</w:t>
      </w:r>
      <w:r w:rsidR="001D15EC">
        <w:t xml:space="preserve"> </w:t>
      </w:r>
      <w:r w:rsidRPr="00AC4226">
        <w:t>(like eyes and hands) varying in proportion to it, to the eligible released souls (ranging from the human beings to Chaturmukha Brahma) depending on their capabilities, devotion and service.</w:t>
      </w:r>
    </w:p>
    <w:p w14:paraId="7D416268" w14:textId="77777777" w:rsidR="00052621" w:rsidRPr="00AC4226" w:rsidRDefault="00052621" w:rsidP="007C105A">
      <w:pPr>
        <w:pStyle w:val="S16S"/>
      </w:pPr>
      <w:r w:rsidRPr="00AC4226">
        <w:rPr>
          <w:cs/>
        </w:rPr>
        <w:t>नव</w:t>
      </w:r>
      <w:r w:rsidRPr="00AC4226">
        <w:t>-</w:t>
      </w:r>
      <w:r w:rsidRPr="00AC4226">
        <w:rPr>
          <w:cs/>
        </w:rPr>
        <w:t>भानु</w:t>
      </w:r>
      <w:r w:rsidRPr="00AC4226">
        <w:t>-</w:t>
      </w:r>
      <w:r w:rsidRPr="00AC4226">
        <w:rPr>
          <w:cs/>
        </w:rPr>
        <w:t>भाः कनक</w:t>
      </w:r>
      <w:r w:rsidRPr="00AC4226">
        <w:t>-</w:t>
      </w:r>
      <w:r w:rsidRPr="00AC4226">
        <w:rPr>
          <w:cs/>
        </w:rPr>
        <w:t>कान्ति परं वर</w:t>
      </w:r>
      <w:r w:rsidRPr="00AC4226">
        <w:t>-</w:t>
      </w:r>
      <w:r w:rsidRPr="00AC4226">
        <w:rPr>
          <w:cs/>
        </w:rPr>
        <w:t>हार</w:t>
      </w:r>
      <w:r w:rsidRPr="00AC4226">
        <w:t>-</w:t>
      </w:r>
      <w:r w:rsidRPr="00AC4226">
        <w:rPr>
          <w:cs/>
        </w:rPr>
        <w:t>हारि</w:t>
      </w:r>
      <w:r w:rsidRPr="00AC4226">
        <w:t>-</w:t>
      </w:r>
      <w:r w:rsidRPr="00AC4226">
        <w:rPr>
          <w:cs/>
        </w:rPr>
        <w:t>हरिनील</w:t>
      </w:r>
      <w:r w:rsidRPr="00AC4226">
        <w:t>-</w:t>
      </w:r>
      <w:r w:rsidRPr="00AC4226">
        <w:rPr>
          <w:cs/>
        </w:rPr>
        <w:t>हरित्</w:t>
      </w:r>
      <w:r w:rsidR="00D766AC" w:rsidRPr="00AC4226">
        <w:rPr>
          <w:cs/>
        </w:rPr>
        <w:t>।</w:t>
      </w:r>
      <w:r w:rsidRPr="00AC4226">
        <w:rPr>
          <w:cs/>
        </w:rPr>
        <w:br/>
        <w:t>शबळ</w:t>
      </w:r>
      <w:r w:rsidRPr="00AC4226">
        <w:t>-</w:t>
      </w:r>
      <w:r w:rsidRPr="00AC4226">
        <w:rPr>
          <w:cs/>
        </w:rPr>
        <w:t>प्रभादि</w:t>
      </w:r>
      <w:r w:rsidRPr="00AC4226">
        <w:t>-</w:t>
      </w:r>
      <w:r w:rsidRPr="00AC4226">
        <w:rPr>
          <w:cs/>
        </w:rPr>
        <w:t>विविध</w:t>
      </w:r>
      <w:r w:rsidRPr="00AC4226">
        <w:t>-</w:t>
      </w:r>
      <w:r w:rsidRPr="00AC4226">
        <w:rPr>
          <w:cs/>
        </w:rPr>
        <w:t>द्युतिमत् सुख</w:t>
      </w:r>
      <w:r w:rsidRPr="00AC4226">
        <w:t>-</w:t>
      </w:r>
      <w:r w:rsidR="00D55E2D">
        <w:rPr>
          <w:cs/>
        </w:rPr>
        <w:t>बोध</w:t>
      </w:r>
      <w:r w:rsidR="00D55E2D">
        <w:rPr>
          <w:rFonts w:hint="cs"/>
          <w:cs/>
        </w:rPr>
        <w:t>-</w:t>
      </w:r>
      <w:r w:rsidRPr="00AC4226">
        <w:rPr>
          <w:cs/>
        </w:rPr>
        <w:t>सौरभ सु</w:t>
      </w:r>
      <w:r w:rsidRPr="00AC4226">
        <w:t>-</w:t>
      </w:r>
      <w:r w:rsidRPr="00AC4226">
        <w:rPr>
          <w:cs/>
        </w:rPr>
        <w:t>रूप</w:t>
      </w:r>
      <w:r w:rsidRPr="00AC4226">
        <w:t>-</w:t>
      </w:r>
      <w:r w:rsidRPr="00AC4226">
        <w:rPr>
          <w:cs/>
        </w:rPr>
        <w:t>गुणम्</w:t>
      </w:r>
      <w:r w:rsidR="00D766AC" w:rsidRPr="00AC4226">
        <w:rPr>
          <w:cs/>
        </w:rPr>
        <w:t>॥</w:t>
      </w:r>
      <w:r w:rsidRPr="00AC4226">
        <w:t>11-7</w:t>
      </w:r>
      <w:r w:rsidRPr="00AC4226">
        <w:rPr>
          <w:cs/>
        </w:rPr>
        <w:t>4॥</w:t>
      </w:r>
    </w:p>
    <w:p w14:paraId="506924BE" w14:textId="77777777" w:rsidR="00804E96" w:rsidRPr="00AC4226" w:rsidRDefault="00804E96" w:rsidP="00EC4553">
      <w:pPr>
        <w:pStyle w:val="EngText"/>
      </w:pPr>
      <w:r w:rsidRPr="00AC4226">
        <w:t xml:space="preserve">11-74. Reveals different forms with different hues, each resplendent and of the nature of knowledge and bliss and </w:t>
      </w:r>
      <w:r w:rsidR="000C6A41" w:rsidRPr="00AC4226">
        <w:t>fragrance</w:t>
      </w:r>
      <w:r w:rsidRPr="00AC4226">
        <w:t xml:space="preserve">, one lustrous like the rising Sun, and another glittering like gold, the third charming like the bright pearl </w:t>
      </w:r>
      <w:r w:rsidR="000C6A41" w:rsidRPr="00AC4226">
        <w:t>necklace</w:t>
      </w:r>
      <w:r w:rsidRPr="00AC4226">
        <w:t xml:space="preserve">, still another glistening like the blue sapphires and other radiant forms of  mixed and variegated </w:t>
      </w:r>
      <w:r w:rsidR="004916BD" w:rsidRPr="00AC4226">
        <w:t>colours</w:t>
      </w:r>
      <w:r w:rsidRPr="00AC4226">
        <w:t>. (</w:t>
      </w:r>
      <w:r w:rsidR="000C6A41" w:rsidRPr="00AC4226">
        <w:t>Only</w:t>
      </w:r>
      <w:r w:rsidRPr="00AC4226">
        <w:t xml:space="preserve"> those who avail t</w:t>
      </w:r>
      <w:r w:rsidR="003020E3">
        <w:t>hemselves of his grace can see H</w:t>
      </w:r>
      <w:r w:rsidRPr="00AC4226">
        <w:t>is form</w:t>
      </w:r>
      <w:r w:rsidR="003020E3">
        <w:t>.</w:t>
      </w:r>
      <w:r w:rsidRPr="00AC4226">
        <w:t>)</w:t>
      </w:r>
    </w:p>
    <w:p w14:paraId="6CB37BB1" w14:textId="77777777" w:rsidR="00052621" w:rsidRPr="00AC4226" w:rsidRDefault="00052621" w:rsidP="007C105A">
      <w:pPr>
        <w:pStyle w:val="S16S"/>
      </w:pPr>
      <w:r w:rsidRPr="00AC4226">
        <w:rPr>
          <w:cs/>
        </w:rPr>
        <w:t>आश्चर्यरत्नेष्वधिकं जगत्रये</w:t>
      </w:r>
      <w:r w:rsidRPr="00AC4226">
        <w:t>-</w:t>
      </w:r>
      <w:r w:rsidRPr="00AC4226">
        <w:rPr>
          <w:cs/>
        </w:rPr>
        <w:t>ऽप्याश्चर्यमाश्चर्यमहो मुहुर्मुहुः।</w:t>
      </w:r>
      <w:r w:rsidRPr="00AC4226">
        <w:rPr>
          <w:cs/>
        </w:rPr>
        <w:br/>
        <w:t>सौन्दर्य</w:t>
      </w:r>
      <w:r w:rsidRPr="00AC4226">
        <w:t>-</w:t>
      </w:r>
      <w:r w:rsidRPr="00AC4226">
        <w:rPr>
          <w:cs/>
        </w:rPr>
        <w:t>सारैक</w:t>
      </w:r>
      <w:r w:rsidRPr="00AC4226">
        <w:t>-</w:t>
      </w:r>
      <w:r w:rsidRPr="00AC4226">
        <w:rPr>
          <w:cs/>
        </w:rPr>
        <w:t>रसं रमा</w:t>
      </w:r>
      <w:r w:rsidRPr="00AC4226">
        <w:t>-</w:t>
      </w:r>
      <w:r w:rsidRPr="00AC4226">
        <w:rPr>
          <w:cs/>
        </w:rPr>
        <w:t>पतेः रूपं तदानन्दयतीह मोक्षिणः</w:t>
      </w:r>
      <w:r w:rsidR="00D766AC" w:rsidRPr="00AC4226">
        <w:rPr>
          <w:cs/>
        </w:rPr>
        <w:t>॥</w:t>
      </w:r>
      <w:r w:rsidRPr="00AC4226">
        <w:t>11-7</w:t>
      </w:r>
      <w:r w:rsidRPr="00AC4226">
        <w:rPr>
          <w:cs/>
        </w:rPr>
        <w:t>5॥</w:t>
      </w:r>
    </w:p>
    <w:p w14:paraId="3C9D1A01" w14:textId="77777777" w:rsidR="00804E96" w:rsidRPr="00AC4226" w:rsidRDefault="00804E96" w:rsidP="00EC4553">
      <w:pPr>
        <w:pStyle w:val="EngText"/>
      </w:pPr>
      <w:r w:rsidRPr="00AC4226">
        <w:t xml:space="preserve">11-75. How unique is the </w:t>
      </w:r>
      <w:r w:rsidR="000C6A41" w:rsidRPr="00AC4226">
        <w:t>splendorous</w:t>
      </w:r>
      <w:r w:rsidRPr="00AC4226">
        <w:t xml:space="preserve"> and exceedingly beautiful (containing the quint-essence of beauty) Form of Lord Narayana, the Wonder of Wonders (hard to be obtained by those who do not have his grace) in the three worlds, (the greatest wonder) the more</w:t>
      </w:r>
      <w:r w:rsidR="000C6A41" w:rsidRPr="00AC4226">
        <w:t xml:space="preserve"> surprising when s</w:t>
      </w:r>
      <w:r w:rsidRPr="00AC4226">
        <w:t>tar</w:t>
      </w:r>
      <w:r w:rsidR="000C6A41" w:rsidRPr="00AC4226">
        <w:t>t</w:t>
      </w:r>
      <w:r w:rsidRPr="00AC4226">
        <w:t>ed at again a</w:t>
      </w:r>
      <w:r w:rsidR="003020E3">
        <w:t>nd again as it appears always a</w:t>
      </w:r>
      <w:r w:rsidRPr="00AC4226">
        <w:t>new and exhilarates the enfranchised souls in Vaikunta.</w:t>
      </w:r>
    </w:p>
    <w:p w14:paraId="71FB76FF" w14:textId="77777777" w:rsidR="00804E96" w:rsidRPr="00AC4226" w:rsidRDefault="00804E96" w:rsidP="00EC4553">
      <w:pPr>
        <w:pStyle w:val="EngText"/>
      </w:pPr>
      <w:r w:rsidRPr="00AC4226">
        <w:t xml:space="preserve">(The Supreme always manifests his </w:t>
      </w:r>
      <w:r w:rsidR="000C6A41" w:rsidRPr="00AC4226">
        <w:t>splendorous</w:t>
      </w:r>
      <w:r w:rsidRPr="00AC4226">
        <w:t xml:space="preserve"> form, everywhere in Vaikunta, out of favour to the freed souls and their attention is always focused on the divine form in all their activities. The emancipated ones are the ‘gnostic’ beings, with super-abundant God-consciousness and whatever they </w:t>
      </w:r>
      <w:r w:rsidR="000C6A41" w:rsidRPr="00AC4226">
        <w:t>do</w:t>
      </w:r>
      <w:r w:rsidRPr="00AC4226">
        <w:t xml:space="preserve"> is God-oriented. It should always and clearly be borne in mind that their sports and </w:t>
      </w:r>
      <w:r w:rsidR="000C6A41" w:rsidRPr="00AC4226">
        <w:t>pastimes</w:t>
      </w:r>
      <w:r w:rsidRPr="00AC4226">
        <w:t xml:space="preserve"> are not an aberration from their divine path but they are of the form of divine fulfilment. The amusements and merriments are by the way with the grace of God. (They bear hardly any shadow of semblance, with our adulterated earthly enjoyments marked with divine dissent). If</w:t>
      </w:r>
      <w:r w:rsidR="00377BFE" w:rsidRPr="00AC4226">
        <w:t xml:space="preserve"> the Sadhakas </w:t>
      </w:r>
      <w:r w:rsidR="000C6A41" w:rsidRPr="00AC4226">
        <w:t>who envision</w:t>
      </w:r>
      <w:r w:rsidR="00377BFE" w:rsidRPr="00AC4226">
        <w:t xml:space="preserve"> and contemplate on the names and Forms of the Supreme Lord secure salvation then is it strange if the Siddhas who see God face to face bask under his bounty of bliss in Vaikunta?)</w:t>
      </w:r>
    </w:p>
    <w:p w14:paraId="5710FE49" w14:textId="77777777" w:rsidR="00052621" w:rsidRPr="00AC4226" w:rsidRDefault="00052621" w:rsidP="007C105A">
      <w:pPr>
        <w:pStyle w:val="S16S"/>
      </w:pPr>
      <w:r w:rsidRPr="00AC4226">
        <w:rPr>
          <w:cs/>
        </w:rPr>
        <w:lastRenderedPageBreak/>
        <w:t>इज्यते यज्ञशीलैः स यज्ञः प्राज्ञ</w:t>
      </w:r>
      <w:r w:rsidRPr="00AC4226">
        <w:t>-</w:t>
      </w:r>
      <w:r w:rsidRPr="00AC4226">
        <w:rPr>
          <w:cs/>
        </w:rPr>
        <w:t>मध्ये परः प्रोच्यतेऽन्यैः।</w:t>
      </w:r>
      <w:r w:rsidRPr="00AC4226">
        <w:rPr>
          <w:cs/>
        </w:rPr>
        <w:br/>
        <w:t>गीयते गेय</w:t>
      </w:r>
      <w:r w:rsidRPr="00AC4226">
        <w:t>-</w:t>
      </w:r>
      <w:r w:rsidRPr="00AC4226">
        <w:rPr>
          <w:cs/>
        </w:rPr>
        <w:t>कीर्तिः सु</w:t>
      </w:r>
      <w:r w:rsidRPr="00AC4226">
        <w:t>-</w:t>
      </w:r>
      <w:r w:rsidRPr="00AC4226">
        <w:rPr>
          <w:cs/>
        </w:rPr>
        <w:t>गीतैः विध्यबद्धैः सदाऽऽनन्द</w:t>
      </w:r>
      <w:r w:rsidRPr="00AC4226">
        <w:t>-</w:t>
      </w:r>
      <w:r w:rsidRPr="00AC4226">
        <w:rPr>
          <w:cs/>
        </w:rPr>
        <w:t>सान्द्रैः</w:t>
      </w:r>
      <w:r w:rsidR="00D766AC" w:rsidRPr="00AC4226">
        <w:rPr>
          <w:cs/>
        </w:rPr>
        <w:t>॥</w:t>
      </w:r>
      <w:r w:rsidRPr="00AC4226">
        <w:t>11-7</w:t>
      </w:r>
      <w:r w:rsidRPr="00AC4226">
        <w:rPr>
          <w:cs/>
        </w:rPr>
        <w:t>6॥</w:t>
      </w:r>
    </w:p>
    <w:p w14:paraId="41F814DB" w14:textId="77777777" w:rsidR="00377BFE" w:rsidRPr="00AC4226" w:rsidRDefault="00377BFE" w:rsidP="00EC4553">
      <w:pPr>
        <w:pStyle w:val="EngText"/>
      </w:pPr>
      <w:r w:rsidRPr="00AC4226">
        <w:t>1-76. Some of the liberated souls by nature prone towards sacrifice worship the Almighty known as Yagna with religious rituals (</w:t>
      </w:r>
      <w:r w:rsidR="000C6A41" w:rsidRPr="00AC4226">
        <w:t>sacrifices</w:t>
      </w:r>
      <w:r w:rsidRPr="00AC4226">
        <w:t xml:space="preserve">); others </w:t>
      </w:r>
      <w:r w:rsidR="000C6A41" w:rsidRPr="00AC4226">
        <w:t>inclined</w:t>
      </w:r>
      <w:r w:rsidRPr="00AC4226">
        <w:t xml:space="preserve"> to </w:t>
      </w:r>
      <w:r w:rsidR="000C6A41" w:rsidRPr="00AC4226">
        <w:t>propagate</w:t>
      </w:r>
      <w:r w:rsidRPr="00AC4226">
        <w:t>, propound the Supremacy of Lord Narayana among the learned freed souls; still others disposed towards musical adoration, hymn the Olympian (the worthy recipient) with psalms of glory; albeit</w:t>
      </w:r>
      <w:r w:rsidR="003020E3">
        <w:t>,</w:t>
      </w:r>
      <w:r w:rsidRPr="00AC4226">
        <w:t xml:space="preserve"> none of them subject to injunction) and inhibitions (like mortals), but out of sheer </w:t>
      </w:r>
      <w:r w:rsidR="000C6A41" w:rsidRPr="00AC4226">
        <w:t>ecstasy</w:t>
      </w:r>
      <w:r w:rsidRPr="00AC4226">
        <w:t>!</w:t>
      </w:r>
    </w:p>
    <w:p w14:paraId="6544E355" w14:textId="77777777" w:rsidR="00762EEB" w:rsidRPr="00AC4226" w:rsidRDefault="00762EEB" w:rsidP="007C105A">
      <w:pPr>
        <w:pStyle w:val="S16S"/>
      </w:pPr>
      <w:r w:rsidRPr="00AC4226">
        <w:rPr>
          <w:cs/>
        </w:rPr>
        <w:t>वैकुण्ठे ते श्री</w:t>
      </w:r>
      <w:r w:rsidRPr="00AC4226">
        <w:t>-</w:t>
      </w:r>
      <w:r w:rsidRPr="00AC4226">
        <w:rPr>
          <w:cs/>
        </w:rPr>
        <w:t>विशेषा जनानामत्याश्चर्यं चित्त</w:t>
      </w:r>
      <w:r w:rsidRPr="00AC4226">
        <w:t>-</w:t>
      </w:r>
      <w:r w:rsidRPr="00AC4226">
        <w:rPr>
          <w:cs/>
        </w:rPr>
        <w:t>वाचामभूमिः।</w:t>
      </w:r>
      <w:r w:rsidRPr="00AC4226">
        <w:rPr>
          <w:cs/>
        </w:rPr>
        <w:br/>
        <w:t>वैकुण्ठेते श्री</w:t>
      </w:r>
      <w:r w:rsidRPr="00AC4226">
        <w:t>-</w:t>
      </w:r>
      <w:r w:rsidRPr="00AC4226">
        <w:rPr>
          <w:cs/>
        </w:rPr>
        <w:t>वि</w:t>
      </w:r>
      <w:r w:rsidRPr="00AC4226">
        <w:t>-</w:t>
      </w:r>
      <w:r w:rsidRPr="00AC4226">
        <w:rPr>
          <w:cs/>
        </w:rPr>
        <w:t>शेषाज</w:t>
      </w:r>
      <w:r w:rsidRPr="00AC4226">
        <w:t>-</w:t>
      </w:r>
      <w:r w:rsidRPr="00AC4226">
        <w:rPr>
          <w:cs/>
        </w:rPr>
        <w:t>नाना</w:t>
      </w:r>
      <w:r w:rsidRPr="00AC4226">
        <w:t>-</w:t>
      </w:r>
      <w:r w:rsidRPr="00AC4226">
        <w:rPr>
          <w:cs/>
        </w:rPr>
        <w:t>मुक्त</w:t>
      </w:r>
      <w:r w:rsidRPr="00AC4226">
        <w:t>-</w:t>
      </w:r>
      <w:r w:rsidRPr="00AC4226">
        <w:rPr>
          <w:cs/>
        </w:rPr>
        <w:t>श्लाघ्ये युक्तमेतादृशत्वम्</w:t>
      </w:r>
      <w:r w:rsidR="00D766AC" w:rsidRPr="00AC4226">
        <w:rPr>
          <w:cs/>
        </w:rPr>
        <w:t>॥</w:t>
      </w:r>
      <w:r w:rsidRPr="00AC4226">
        <w:t>11-7</w:t>
      </w:r>
      <w:r w:rsidRPr="00AC4226">
        <w:rPr>
          <w:cs/>
        </w:rPr>
        <w:t>7॥</w:t>
      </w:r>
    </w:p>
    <w:p w14:paraId="1ED2228D" w14:textId="77777777" w:rsidR="00762EEB" w:rsidRPr="00AC4226" w:rsidRDefault="00762EEB" w:rsidP="00EC4553">
      <w:pPr>
        <w:pStyle w:val="EngText"/>
      </w:pPr>
      <w:r w:rsidRPr="00AC4226">
        <w:rPr>
          <w:cs/>
        </w:rPr>
        <w:t xml:space="preserve">11-77. </w:t>
      </w:r>
      <w:r w:rsidRPr="00AC4226">
        <w:t xml:space="preserve">Such prosperous glories of the denizens of Vaikunta, indeed, evoke great </w:t>
      </w:r>
      <w:r w:rsidR="000C6A41" w:rsidRPr="00AC4226">
        <w:t>wonder,</w:t>
      </w:r>
      <w:r w:rsidRPr="00AC4226">
        <w:t xml:space="preserve"> hard for the </w:t>
      </w:r>
      <w:r w:rsidR="000C6A41" w:rsidRPr="00AC4226">
        <w:t>mind</w:t>
      </w:r>
      <w:r w:rsidRPr="00AC4226">
        <w:t xml:space="preserve"> or word to comprehend and describe. (</w:t>
      </w:r>
      <w:r w:rsidR="000C6A41" w:rsidRPr="00AC4226">
        <w:t>Beggars</w:t>
      </w:r>
      <w:r w:rsidRPr="00AC4226">
        <w:t xml:space="preserve"> description)</w:t>
      </w:r>
    </w:p>
    <w:p w14:paraId="7E84398F" w14:textId="77777777" w:rsidR="00762EEB" w:rsidRPr="00AC4226" w:rsidRDefault="00762EEB" w:rsidP="00EC4553">
      <w:pPr>
        <w:pStyle w:val="EngText"/>
      </w:pPr>
      <w:r w:rsidRPr="00AC4226">
        <w:t xml:space="preserve">Yet this land of the blessed, </w:t>
      </w:r>
      <w:r w:rsidR="003020E3">
        <w:t xml:space="preserve">the </w:t>
      </w:r>
      <w:r w:rsidRPr="00AC4226">
        <w:t xml:space="preserve">abode of Lord Narayana adored by Goddess Lakshmi, Chaturmukha Brahma, Garuda and Shesha and many freed souls, </w:t>
      </w:r>
      <w:r w:rsidR="000C6A41" w:rsidRPr="00AC4226">
        <w:t>richly</w:t>
      </w:r>
      <w:r w:rsidRPr="00AC4226">
        <w:t xml:space="preserve"> deserves such surpassing excellence.</w:t>
      </w:r>
    </w:p>
    <w:p w14:paraId="31A127F3" w14:textId="77777777" w:rsidR="00762EEB" w:rsidRPr="00AC4226" w:rsidRDefault="00762EEB" w:rsidP="007C105A">
      <w:pPr>
        <w:pStyle w:val="S16S"/>
      </w:pPr>
      <w:r w:rsidRPr="00AC4226">
        <w:rPr>
          <w:cs/>
        </w:rPr>
        <w:t>यं</w:t>
      </w:r>
      <w:r w:rsidRPr="00AC4226">
        <w:t>-</w:t>
      </w:r>
      <w:r w:rsidRPr="00AC4226">
        <w:rPr>
          <w:cs/>
        </w:rPr>
        <w:t>यं सुखी कामयतेऽर्थमत्र सङ्कल्प</w:t>
      </w:r>
      <w:r w:rsidRPr="00AC4226">
        <w:t>-</w:t>
      </w:r>
      <w:r w:rsidRPr="00AC4226">
        <w:rPr>
          <w:cs/>
        </w:rPr>
        <w:t>मात्रात् सकलोऽपि स स्यात्।</w:t>
      </w:r>
      <w:r w:rsidRPr="00AC4226">
        <w:rPr>
          <w:cs/>
        </w:rPr>
        <w:br/>
        <w:t>इत्येव वेदा अपि वेदयन्ति मुक्तिं ततः को विभवातिरेकः</w:t>
      </w:r>
      <w:r w:rsidR="00D766AC" w:rsidRPr="00AC4226">
        <w:rPr>
          <w:cs/>
        </w:rPr>
        <w:t>॥</w:t>
      </w:r>
      <w:r w:rsidRPr="00AC4226">
        <w:t>11-78</w:t>
      </w:r>
      <w:r w:rsidRPr="00AC4226">
        <w:rPr>
          <w:cs/>
        </w:rPr>
        <w:t>॥</w:t>
      </w:r>
    </w:p>
    <w:p w14:paraId="0E8658A4" w14:textId="77777777" w:rsidR="00762EEB" w:rsidRPr="00AC4226" w:rsidRDefault="00762EEB" w:rsidP="00EC4553">
      <w:pPr>
        <w:pStyle w:val="EngText"/>
      </w:pPr>
      <w:r w:rsidRPr="00AC4226">
        <w:t>11-78. In this land of bliss (Vaikunta), really wishes are horses. Whatever the liberated souls list in consonance with their capabilities, they find its fruition forthwith without any effort (exertion). The Vedas too propagate thus. Can there be any loftier objective (Supreme glory) than salvation?</w:t>
      </w:r>
    </w:p>
    <w:p w14:paraId="53034A5E" w14:textId="77777777" w:rsidR="00E9400C" w:rsidRPr="00AC4226" w:rsidRDefault="00E9400C" w:rsidP="007C105A">
      <w:pPr>
        <w:pStyle w:val="S16S"/>
      </w:pPr>
      <w:r w:rsidRPr="00AC4226">
        <w:rPr>
          <w:cs/>
        </w:rPr>
        <w:t>महानन्द</w:t>
      </w:r>
      <w:r w:rsidRPr="00AC4226">
        <w:t>-</w:t>
      </w:r>
      <w:r w:rsidRPr="00AC4226">
        <w:rPr>
          <w:cs/>
        </w:rPr>
        <w:t>तीर्थस्य ये भाष्य</w:t>
      </w:r>
      <w:r w:rsidRPr="00AC4226">
        <w:t>-</w:t>
      </w:r>
      <w:r w:rsidRPr="00AC4226">
        <w:rPr>
          <w:cs/>
        </w:rPr>
        <w:t>भावं मनो</w:t>
      </w:r>
      <w:r w:rsidRPr="00AC4226">
        <w:t>-</w:t>
      </w:r>
      <w:r w:rsidRPr="00AC4226">
        <w:rPr>
          <w:cs/>
        </w:rPr>
        <w:t>वाग्भिरा</w:t>
      </w:r>
      <w:r w:rsidRPr="00AC4226">
        <w:t>-</w:t>
      </w:r>
      <w:r w:rsidRPr="00AC4226">
        <w:rPr>
          <w:cs/>
        </w:rPr>
        <w:t>वर्तयन्ते स्व</w:t>
      </w:r>
      <w:r w:rsidRPr="00AC4226">
        <w:t>-</w:t>
      </w:r>
      <w:r w:rsidRPr="00AC4226">
        <w:rPr>
          <w:cs/>
        </w:rPr>
        <w:t>शक्त्या</w:t>
      </w:r>
      <w:r w:rsidR="002A5300" w:rsidRPr="00AC4226">
        <w:rPr>
          <w:cs/>
        </w:rPr>
        <w:t>।</w:t>
      </w:r>
      <w:r w:rsidR="002A5300" w:rsidRPr="00AC4226">
        <w:rPr>
          <w:cs/>
        </w:rPr>
        <w:br/>
      </w:r>
      <w:r w:rsidRPr="00AC4226">
        <w:rPr>
          <w:cs/>
        </w:rPr>
        <w:t>सुराद्या नारान्ता मुकुन्द</w:t>
      </w:r>
      <w:r w:rsidRPr="00AC4226">
        <w:t>-</w:t>
      </w:r>
      <w:r w:rsidRPr="00AC4226">
        <w:rPr>
          <w:cs/>
        </w:rPr>
        <w:t>प्रसादाद् इमं मोक्षमेते भजन्ते सदेति</w:t>
      </w:r>
      <w:r w:rsidR="00D766AC" w:rsidRPr="00AC4226">
        <w:rPr>
          <w:cs/>
        </w:rPr>
        <w:t>॥</w:t>
      </w:r>
      <w:r w:rsidR="00897D31" w:rsidRPr="00AC4226">
        <w:t>11-</w:t>
      </w:r>
      <w:r w:rsidRPr="00AC4226">
        <w:t>7</w:t>
      </w:r>
      <w:r w:rsidR="00762EEB" w:rsidRPr="00AC4226">
        <w:t>9</w:t>
      </w:r>
      <w:r w:rsidR="0051754E" w:rsidRPr="00AC4226">
        <w:rPr>
          <w:cs/>
        </w:rPr>
        <w:t>॥</w:t>
      </w:r>
    </w:p>
    <w:p w14:paraId="4048DA3B" w14:textId="77777777" w:rsidR="00762EEB" w:rsidRPr="00AC4226" w:rsidRDefault="00762EEB" w:rsidP="00EC4553">
      <w:pPr>
        <w:pStyle w:val="EngText"/>
      </w:pPr>
      <w:r w:rsidRPr="00AC4226">
        <w:t xml:space="preserve">11-79. The eligible souls ranging from the human to the divine (Brahma) who repeatedly recite, contemplate and exhort, according to their own inherent ability, on the import of the </w:t>
      </w:r>
      <w:r w:rsidR="000C6A41" w:rsidRPr="00AC4226">
        <w:t>Bhashya</w:t>
      </w:r>
      <w:r w:rsidR="003020E3">
        <w:t>s</w:t>
      </w:r>
      <w:r w:rsidRPr="00AC4226">
        <w:t xml:space="preserve"> (healthy interpretation of Brahma-Sutras) by </w:t>
      </w:r>
      <w:r w:rsidR="00A3471A">
        <w:t>Anandatirtha</w:t>
      </w:r>
      <w:r w:rsidRPr="00AC4226">
        <w:t xml:space="preserve"> (the composer of the bliss-yielding S</w:t>
      </w:r>
      <w:r w:rsidR="003020E3">
        <w:t>h</w:t>
      </w:r>
      <w:r w:rsidRPr="00AC4226">
        <w:t>astra) gain eternal salvation with the gr</w:t>
      </w:r>
      <w:r w:rsidR="000C6A41" w:rsidRPr="00AC4226">
        <w:t xml:space="preserve">ace of Lord Mukunda (the </w:t>
      </w:r>
      <w:r w:rsidR="004916BD" w:rsidRPr="00AC4226">
        <w:t>saviour</w:t>
      </w:r>
      <w:r w:rsidRPr="00AC4226">
        <w:t xml:space="preserve"> of souls).</w:t>
      </w:r>
    </w:p>
    <w:p w14:paraId="45E8DA5B" w14:textId="77777777" w:rsidR="00E9400C" w:rsidRPr="00AC4226" w:rsidRDefault="00E9400C" w:rsidP="00AC4226">
      <w:pPr>
        <w:pStyle w:val="SF2"/>
        <w:rPr>
          <w:sz w:val="36"/>
          <w:szCs w:val="36"/>
        </w:rPr>
      </w:pPr>
      <w:r w:rsidRPr="00AC4226">
        <w:rPr>
          <w:cs/>
        </w:rPr>
        <w:lastRenderedPageBreak/>
        <w:t>इति श्रीमत्कवि</w:t>
      </w:r>
      <w:r w:rsidRPr="00AC4226">
        <w:t>-</w:t>
      </w:r>
      <w:r w:rsidRPr="00AC4226">
        <w:rPr>
          <w:cs/>
        </w:rPr>
        <w:t>कुल</w:t>
      </w:r>
      <w:r w:rsidRPr="00AC4226">
        <w:t>-</w:t>
      </w:r>
      <w:r w:rsidRPr="00AC4226">
        <w:rPr>
          <w:cs/>
        </w:rPr>
        <w:t>तिलक</w:t>
      </w:r>
      <w:r w:rsidRPr="00AC4226">
        <w:t>-</w:t>
      </w:r>
      <w:r w:rsidR="00E12771" w:rsidRPr="00AC4226">
        <w:rPr>
          <w:cs/>
        </w:rPr>
        <w:t>त्रिविक्रम</w:t>
      </w:r>
      <w:r w:rsidRPr="00AC4226">
        <w:t>-</w:t>
      </w:r>
      <w:r w:rsidRPr="00AC4226">
        <w:rPr>
          <w:cs/>
        </w:rPr>
        <w:t>पण्डिताचार्य</w:t>
      </w:r>
      <w:r w:rsidRPr="00AC4226">
        <w:t>-</w:t>
      </w:r>
      <w:r w:rsidRPr="00AC4226">
        <w:rPr>
          <w:cs/>
        </w:rPr>
        <w:t>सुत</w:t>
      </w:r>
      <w:r w:rsidR="00EB7769" w:rsidRPr="00AC4226">
        <w:rPr>
          <w:cs/>
        </w:rPr>
        <w:t xml:space="preserve"> </w:t>
      </w:r>
      <w:r w:rsidRPr="00AC4226">
        <w:rPr>
          <w:sz w:val="36"/>
          <w:cs/>
        </w:rPr>
        <w:t>श्री</w:t>
      </w:r>
      <w:r w:rsidRPr="00AC4226">
        <w:rPr>
          <w:sz w:val="36"/>
        </w:rPr>
        <w:t>-</w:t>
      </w:r>
      <w:r w:rsidRPr="00AC4226">
        <w:rPr>
          <w:sz w:val="36"/>
          <w:cs/>
        </w:rPr>
        <w:t>नारायण</w:t>
      </w:r>
      <w:r w:rsidRPr="00AC4226">
        <w:rPr>
          <w:sz w:val="36"/>
        </w:rPr>
        <w:t>-</w:t>
      </w:r>
      <w:r w:rsidRPr="00AC4226">
        <w:rPr>
          <w:sz w:val="36"/>
          <w:cs/>
        </w:rPr>
        <w:t>पण्डिताचार्य</w:t>
      </w:r>
      <w:r w:rsidRPr="00AC4226">
        <w:rPr>
          <w:sz w:val="36"/>
        </w:rPr>
        <w:t>-</w:t>
      </w:r>
      <w:r w:rsidRPr="00AC4226">
        <w:rPr>
          <w:sz w:val="36"/>
          <w:cs/>
        </w:rPr>
        <w:t>विरचिते</w:t>
      </w:r>
      <w:r w:rsidR="006A7CC4" w:rsidRPr="00AC4226">
        <w:rPr>
          <w:sz w:val="36"/>
          <w:cs/>
        </w:rPr>
        <w:br/>
      </w:r>
      <w:r w:rsidRPr="00AC4226">
        <w:rPr>
          <w:cs/>
        </w:rPr>
        <w:t>श्री</w:t>
      </w:r>
      <w:r w:rsidRPr="00AC4226">
        <w:t>-</w:t>
      </w:r>
      <w:r w:rsidRPr="00AC4226">
        <w:rPr>
          <w:cs/>
        </w:rPr>
        <w:t>मध्व</w:t>
      </w:r>
      <w:r w:rsidRPr="00AC4226">
        <w:t>-</w:t>
      </w:r>
      <w:r w:rsidRPr="00AC4226">
        <w:rPr>
          <w:cs/>
        </w:rPr>
        <w:t>विजये महा</w:t>
      </w:r>
      <w:r w:rsidRPr="00AC4226">
        <w:t>-</w:t>
      </w:r>
      <w:r w:rsidRPr="00AC4226">
        <w:rPr>
          <w:cs/>
        </w:rPr>
        <w:t>काव्ये</w:t>
      </w:r>
      <w:r w:rsidRPr="00AC4226">
        <w:t>-</w:t>
      </w:r>
      <w:r w:rsidRPr="00AC4226">
        <w:rPr>
          <w:cs/>
        </w:rPr>
        <w:t>आनन्दाङ्किते</w:t>
      </w:r>
      <w:r w:rsidR="00EB7769" w:rsidRPr="00AC4226">
        <w:rPr>
          <w:cs/>
        </w:rPr>
        <w:t xml:space="preserve"> </w:t>
      </w:r>
      <w:r w:rsidRPr="00AC4226">
        <w:rPr>
          <w:sz w:val="36"/>
          <w:cs/>
        </w:rPr>
        <w:t>एकादशः सर्गः</w:t>
      </w:r>
    </w:p>
    <w:p w14:paraId="110DB57F" w14:textId="77777777" w:rsidR="00E9400C" w:rsidRPr="00AC4226" w:rsidRDefault="00DD4F9E" w:rsidP="00E9400C">
      <w:pPr>
        <w:pBdr>
          <w:top w:val="single" w:sz="8" w:space="0" w:color="FF0000"/>
          <w:left w:val="single" w:sz="8" w:space="0" w:color="FF0000"/>
          <w:bottom w:val="single" w:sz="8" w:space="0" w:color="FF0000"/>
          <w:right w:val="single" w:sz="8" w:space="0" w:color="FF0000"/>
        </w:pBdr>
        <w:shd w:val="clear" w:color="auto" w:fill="DAEEF3" w:themeFill="accent5" w:themeFillTint="33"/>
        <w:spacing w:line="0" w:lineRule="atLeast"/>
        <w:ind w:left="144" w:right="144"/>
        <w:jc w:val="center"/>
        <w:outlineLvl w:val="2"/>
        <w:rPr>
          <w:rFonts w:ascii="Sanskrit 2003" w:hAnsi="Sanskrit 2003" w:cs="Sanskrit 2003"/>
          <w:b/>
          <w:bCs/>
          <w:color w:val="FF0000"/>
          <w:sz w:val="36"/>
          <w:szCs w:val="36"/>
          <w:lang w:bidi="sa-IN"/>
        </w:rPr>
      </w:pPr>
      <w:bookmarkStart w:id="39" w:name="_Toc455414266"/>
      <w:r w:rsidRPr="00AC4226">
        <w:rPr>
          <w:rFonts w:ascii="Sanskrit 2003" w:hAnsi="Sanskrit 2003" w:cs="Sanskrit 2003"/>
          <w:b/>
          <w:bCs/>
          <w:color w:val="FF0000"/>
          <w:sz w:val="36"/>
          <w:szCs w:val="32"/>
          <w:cs/>
          <w:lang w:bidi="sa-IN"/>
        </w:rPr>
        <w:t xml:space="preserve">द्वादशः </w:t>
      </w:r>
      <w:r w:rsidR="00E9400C" w:rsidRPr="00AC4226">
        <w:rPr>
          <w:rFonts w:ascii="Sanskrit 2003" w:hAnsi="Sanskrit 2003" w:cs="Sanskrit 2003"/>
          <w:b/>
          <w:bCs/>
          <w:color w:val="FF0000"/>
          <w:sz w:val="36"/>
          <w:szCs w:val="32"/>
          <w:cs/>
          <w:lang w:bidi="sa-IN"/>
        </w:rPr>
        <w:t xml:space="preserve">सर्ग </w:t>
      </w:r>
      <w:r w:rsidR="00E9400C" w:rsidRPr="00AC4226">
        <w:rPr>
          <w:rFonts w:ascii="Sanskrit 2003" w:hAnsi="Sanskrit 2003" w:cs="Sanskrit 2003"/>
          <w:b/>
          <w:bCs/>
          <w:color w:val="FF0000"/>
          <w:sz w:val="36"/>
          <w:szCs w:val="32"/>
          <w:lang w:bidi="sa-IN"/>
        </w:rPr>
        <w:t xml:space="preserve">: </w:t>
      </w:r>
      <w:r w:rsidRPr="00AC4226">
        <w:rPr>
          <w:rFonts w:ascii="Sanskrit 2003" w:hAnsi="Sanskrit 2003" w:cs="Sanskrit 2003"/>
          <w:b/>
          <w:bCs/>
          <w:color w:val="FF0000"/>
          <w:sz w:val="36"/>
          <w:szCs w:val="32"/>
          <w:cs/>
          <w:lang w:bidi="sa-IN"/>
        </w:rPr>
        <w:t>-[12-54]</w:t>
      </w:r>
      <w:bookmarkEnd w:id="39"/>
    </w:p>
    <w:p w14:paraId="55F873D8" w14:textId="77777777" w:rsidR="00E9400C" w:rsidRPr="00AC4226" w:rsidRDefault="00E9400C" w:rsidP="007C105A">
      <w:pPr>
        <w:pStyle w:val="S16S"/>
      </w:pPr>
      <w:r w:rsidRPr="00AC4226">
        <w:rPr>
          <w:cs/>
        </w:rPr>
        <w:t>अत्रानन्त</w:t>
      </w:r>
      <w:r w:rsidRPr="00AC4226">
        <w:t>-</w:t>
      </w:r>
      <w:r w:rsidRPr="00AC4226">
        <w:rPr>
          <w:cs/>
        </w:rPr>
        <w:t>स्वान्त</w:t>
      </w:r>
      <w:r w:rsidRPr="00AC4226">
        <w:t>-</w:t>
      </w:r>
      <w:r w:rsidRPr="00AC4226">
        <w:rPr>
          <w:cs/>
        </w:rPr>
        <w:t>वेदान्त</w:t>
      </w:r>
      <w:r w:rsidR="00B83338">
        <w:rPr>
          <w:rFonts w:hint="cs"/>
          <w:cs/>
        </w:rPr>
        <w:t>ि</w:t>
      </w:r>
      <w:r w:rsidRPr="00AC4226">
        <w:t>-</w:t>
      </w:r>
      <w:r w:rsidRPr="00AC4226">
        <w:rPr>
          <w:cs/>
        </w:rPr>
        <w:t>सिंहे मुख्या</w:t>
      </w:r>
      <w:r w:rsidRPr="00AC4226">
        <w:t>-</w:t>
      </w:r>
      <w:r w:rsidRPr="00AC4226">
        <w:rPr>
          <w:cs/>
        </w:rPr>
        <w:t>व्याख्या</w:t>
      </w:r>
      <w:r w:rsidRPr="00AC4226">
        <w:t>-</w:t>
      </w:r>
      <w:r w:rsidRPr="00AC4226">
        <w:rPr>
          <w:cs/>
        </w:rPr>
        <w:t>निस्वने  जृम्भमाणे</w:t>
      </w:r>
      <w:r w:rsidR="002A5300" w:rsidRPr="00AC4226">
        <w:rPr>
          <w:cs/>
        </w:rPr>
        <w:t>।</w:t>
      </w:r>
      <w:r w:rsidR="002A5300" w:rsidRPr="00AC4226">
        <w:rPr>
          <w:cs/>
        </w:rPr>
        <w:br/>
      </w:r>
      <w:r w:rsidR="00B83338">
        <w:rPr>
          <w:cs/>
        </w:rPr>
        <w:t>सद्योमाद्य</w:t>
      </w:r>
      <w:r w:rsidRPr="00AC4226">
        <w:rPr>
          <w:cs/>
        </w:rPr>
        <w:t>द्</w:t>
      </w:r>
      <w:r w:rsidRPr="00AC4226">
        <w:t>-</w:t>
      </w:r>
      <w:r w:rsidRPr="00AC4226">
        <w:rPr>
          <w:cs/>
        </w:rPr>
        <w:t>वादि</w:t>
      </w:r>
      <w:r w:rsidRPr="00AC4226">
        <w:t>-</w:t>
      </w:r>
      <w:r w:rsidRPr="00AC4226">
        <w:rPr>
          <w:cs/>
        </w:rPr>
        <w:t>दन्तीन्द्र</w:t>
      </w:r>
      <w:r w:rsidRPr="00AC4226">
        <w:t>-</w:t>
      </w:r>
      <w:r w:rsidR="00B83338">
        <w:rPr>
          <w:cs/>
        </w:rPr>
        <w:t>भीमे</w:t>
      </w:r>
      <w:r w:rsidRPr="00AC4226">
        <w:rPr>
          <w:cs/>
        </w:rPr>
        <w:t xml:space="preserve"> भेजे क्षोभो मायि</w:t>
      </w:r>
      <w:r w:rsidRPr="00AC4226">
        <w:t>-</w:t>
      </w:r>
      <w:r w:rsidRPr="00AC4226">
        <w:rPr>
          <w:cs/>
        </w:rPr>
        <w:t>गोमायु</w:t>
      </w:r>
      <w:r w:rsidRPr="00AC4226">
        <w:t>-</w:t>
      </w:r>
      <w:r w:rsidRPr="00AC4226">
        <w:rPr>
          <w:cs/>
        </w:rPr>
        <w:t>यूथैः॥</w:t>
      </w:r>
      <w:r w:rsidR="000B13EE" w:rsidRPr="00AC4226">
        <w:rPr>
          <w:cs/>
        </w:rPr>
        <w:t>12-</w:t>
      </w:r>
      <w:r w:rsidRPr="00AC4226">
        <w:t>1</w:t>
      </w:r>
      <w:r w:rsidR="0051754E" w:rsidRPr="00AC4226">
        <w:rPr>
          <w:cs/>
        </w:rPr>
        <w:t>॥</w:t>
      </w:r>
    </w:p>
    <w:p w14:paraId="378113D7" w14:textId="77777777" w:rsidR="00D96CD3" w:rsidRPr="00AC4226" w:rsidRDefault="00D96CD3" w:rsidP="00EC4553">
      <w:pPr>
        <w:pStyle w:val="EngText"/>
      </w:pPr>
      <w:r w:rsidRPr="00AC4226">
        <w:t>12-1. When Poornaprajna, the celebrated Vedantic lion, meditating (</w:t>
      </w:r>
      <w:r w:rsidR="003D4720" w:rsidRPr="00AC4226">
        <w:t>what</w:t>
      </w:r>
      <w:r w:rsidRPr="00AC4226">
        <w:t xml:space="preserve"> a </w:t>
      </w:r>
      <w:r w:rsidR="003D4720" w:rsidRPr="00AC4226">
        <w:t>dedicated</w:t>
      </w:r>
      <w:r w:rsidRPr="00AC4226">
        <w:t xml:space="preserve"> mind) on Lord Narayana flourished in great </w:t>
      </w:r>
      <w:r w:rsidR="003D4720" w:rsidRPr="00AC4226">
        <w:t>glory</w:t>
      </w:r>
      <w:r w:rsidRPr="00AC4226">
        <w:t xml:space="preserve"> at Udupi, discoursed with his resonant voice, dreadful to </w:t>
      </w:r>
      <w:r w:rsidR="00350206">
        <w:t xml:space="preserve">the </w:t>
      </w:r>
      <w:r w:rsidRPr="00AC4226">
        <w:t xml:space="preserve">overweening </w:t>
      </w:r>
      <w:r w:rsidR="003D4720" w:rsidRPr="00AC4226">
        <w:t>hostile</w:t>
      </w:r>
      <w:r w:rsidRPr="00AC4226">
        <w:t xml:space="preserve"> disputants resembling mighty elephants in rut, the host of Mayavadi jackals quaked with fright.</w:t>
      </w:r>
    </w:p>
    <w:p w14:paraId="6DE2E7EF" w14:textId="77777777" w:rsidR="00E9400C" w:rsidRPr="00AC4226" w:rsidRDefault="00E9400C" w:rsidP="007C105A">
      <w:pPr>
        <w:pStyle w:val="S16S"/>
      </w:pPr>
      <w:r w:rsidRPr="00AC4226">
        <w:rPr>
          <w:cs/>
        </w:rPr>
        <w:t>सम्भूयामी चोळ</w:t>
      </w:r>
      <w:r w:rsidRPr="00AC4226">
        <w:t>-</w:t>
      </w:r>
      <w:r w:rsidRPr="00AC4226">
        <w:rPr>
          <w:cs/>
        </w:rPr>
        <w:t>ज</w:t>
      </w:r>
      <w:r w:rsidRPr="00AC4226">
        <w:t>-</w:t>
      </w:r>
      <w:r w:rsidRPr="00AC4226">
        <w:rPr>
          <w:cs/>
        </w:rPr>
        <w:t>द्वीपि</w:t>
      </w:r>
      <w:r w:rsidRPr="00AC4226">
        <w:t>-</w:t>
      </w:r>
      <w:r w:rsidRPr="00AC4226">
        <w:rPr>
          <w:cs/>
        </w:rPr>
        <w:t>पुर्योः पार्श्वे पापा मन्त्रयामास</w:t>
      </w:r>
      <w:r w:rsidR="00B83338">
        <w:rPr>
          <w:rFonts w:hint="cs"/>
          <w:cs/>
        </w:rPr>
        <w:t>ु</w:t>
      </w:r>
      <w:r w:rsidRPr="00AC4226">
        <w:rPr>
          <w:cs/>
        </w:rPr>
        <w:t>रुग्राः</w:t>
      </w:r>
      <w:r w:rsidR="00D766AC" w:rsidRPr="00AC4226">
        <w:rPr>
          <w:cs/>
        </w:rPr>
        <w:t>।</w:t>
      </w:r>
      <w:r w:rsidR="002A5300" w:rsidRPr="00AC4226">
        <w:rPr>
          <w:cs/>
        </w:rPr>
        <w:br/>
      </w:r>
      <w:r w:rsidRPr="00AC4226">
        <w:rPr>
          <w:cs/>
        </w:rPr>
        <w:t>सासूया भू</w:t>
      </w:r>
      <w:r w:rsidRPr="00AC4226">
        <w:t>-</w:t>
      </w:r>
      <w:r w:rsidRPr="00AC4226">
        <w:rPr>
          <w:cs/>
        </w:rPr>
        <w:t>भूषणे वायु</w:t>
      </w:r>
      <w:r w:rsidRPr="00AC4226">
        <w:t>-</w:t>
      </w:r>
      <w:r w:rsidRPr="00AC4226">
        <w:rPr>
          <w:cs/>
        </w:rPr>
        <w:t>देवे मूढा यद्वद् धार्तराष्ट्रान्तिके प्राक्</w:t>
      </w:r>
      <w:r w:rsidR="00D766AC" w:rsidRPr="00AC4226">
        <w:rPr>
          <w:cs/>
        </w:rPr>
        <w:t>॥</w:t>
      </w:r>
      <w:r w:rsidR="000B13EE" w:rsidRPr="00AC4226">
        <w:rPr>
          <w:cs/>
        </w:rPr>
        <w:t>12-</w:t>
      </w:r>
      <w:r w:rsidRPr="00AC4226">
        <w:t>2</w:t>
      </w:r>
      <w:r w:rsidR="0051754E" w:rsidRPr="00AC4226">
        <w:rPr>
          <w:cs/>
        </w:rPr>
        <w:t>॥</w:t>
      </w:r>
    </w:p>
    <w:p w14:paraId="34E8AAF2" w14:textId="77777777" w:rsidR="00D96CD3" w:rsidRPr="00AC4226" w:rsidRDefault="00D96CD3" w:rsidP="00EC4553">
      <w:pPr>
        <w:pStyle w:val="EngText"/>
      </w:pPr>
      <w:r w:rsidRPr="00AC4226">
        <w:t>12-2. These sinful and relentless Mayavadins joined Padmatirtha, born in Chola land and P</w:t>
      </w:r>
      <w:r w:rsidR="003D4720" w:rsidRPr="00AC4226">
        <w:t>und</w:t>
      </w:r>
      <w:r w:rsidRPr="00AC4226">
        <w:t xml:space="preserve">arikapuri </w:t>
      </w:r>
      <w:r w:rsidR="003D4720" w:rsidRPr="00AC4226">
        <w:t>jealous</w:t>
      </w:r>
      <w:r w:rsidRPr="00AC4226">
        <w:t xml:space="preserve"> of Madhwacharya (the incarnation of Lord Vayu) adorning the earth and </w:t>
      </w:r>
      <w:r w:rsidR="003D4720" w:rsidRPr="00AC4226">
        <w:t>conferred</w:t>
      </w:r>
      <w:r w:rsidRPr="00AC4226">
        <w:t xml:space="preserve"> together (to decide the future course of action</w:t>
      </w:r>
      <w:r w:rsidR="003D4720" w:rsidRPr="00AC4226">
        <w:t>) like</w:t>
      </w:r>
      <w:r w:rsidRPr="00AC4226">
        <w:t xml:space="preserve"> the silly allies of Duryodhana, in days of yore, approaching him for consultation.</w:t>
      </w:r>
    </w:p>
    <w:p w14:paraId="5CF2C7C6" w14:textId="77777777" w:rsidR="00C31EFA" w:rsidRPr="00AC4226" w:rsidRDefault="00C31EFA" w:rsidP="00B83338">
      <w:pPr>
        <w:pStyle w:val="EngText"/>
      </w:pPr>
      <w:r w:rsidRPr="00AC4226">
        <w:t xml:space="preserve">2. </w:t>
      </w:r>
      <w:r w:rsidRPr="009D4991">
        <w:rPr>
          <w:b/>
          <w:bCs/>
          <w:cs/>
        </w:rPr>
        <w:t>यां गुप्तपटलोक्तायां बैरवीचक्रसङ्गतौ। साङ्कर्यं परविद्यायां महावाग्मी असतां गुरूः॥ भावप्रकाशिका.</w:t>
      </w:r>
      <w:r w:rsidRPr="00AC4226">
        <w:rPr>
          <w:cs/>
        </w:rPr>
        <w:t xml:space="preserve"> </w:t>
      </w:r>
      <w:r w:rsidR="00350206">
        <w:t xml:space="preserve">Acharya’s resonant </w:t>
      </w:r>
      <w:r w:rsidR="00350206">
        <w:rPr>
          <w:lang w:val="en-US"/>
        </w:rPr>
        <w:t>v</w:t>
      </w:r>
      <w:r w:rsidRPr="00AC4226">
        <w:t xml:space="preserve">oice chanting the </w:t>
      </w:r>
      <w:r w:rsidR="003D4720" w:rsidRPr="00AC4226">
        <w:t>Vedic</w:t>
      </w:r>
      <w:r w:rsidRPr="00AC4226">
        <w:t xml:space="preserve"> </w:t>
      </w:r>
      <w:r w:rsidR="003D4720" w:rsidRPr="00AC4226">
        <w:t>hymns</w:t>
      </w:r>
      <w:r w:rsidRPr="00AC4226">
        <w:t xml:space="preserve"> being in consonance with the </w:t>
      </w:r>
      <w:r w:rsidR="003D4720" w:rsidRPr="00AC4226">
        <w:t>canons</w:t>
      </w:r>
      <w:r w:rsidRPr="00AC4226">
        <w:t xml:space="preserve"> prescribed in the six </w:t>
      </w:r>
      <w:r w:rsidR="003D4720" w:rsidRPr="00AC4226">
        <w:t>auspicious</w:t>
      </w:r>
      <w:r w:rsidRPr="00AC4226">
        <w:t xml:space="preserve"> subsidiaries.</w:t>
      </w:r>
    </w:p>
    <w:p w14:paraId="68E6EA2B" w14:textId="77777777" w:rsidR="00E9400C" w:rsidRPr="00AC4226" w:rsidRDefault="00E9400C" w:rsidP="007C105A">
      <w:pPr>
        <w:pStyle w:val="S16S"/>
      </w:pPr>
      <w:r w:rsidRPr="00AC4226">
        <w:rPr>
          <w:cs/>
        </w:rPr>
        <w:t>सन्मात्सर्यं बद्धुमूचे</w:t>
      </w:r>
      <w:r w:rsidR="007A4C1E" w:rsidRPr="00AC4226">
        <w:rPr>
          <w:cs/>
        </w:rPr>
        <w:t>ऽ</w:t>
      </w:r>
      <w:r w:rsidRPr="00AC4226">
        <w:rPr>
          <w:cs/>
        </w:rPr>
        <w:t>शुभानां वाचा</w:t>
      </w:r>
      <w:r w:rsidR="007A4C1E" w:rsidRPr="00AC4226">
        <w:rPr>
          <w:cs/>
        </w:rPr>
        <w:t>ऽ</w:t>
      </w:r>
      <w:r w:rsidRPr="00AC4226">
        <w:rPr>
          <w:cs/>
        </w:rPr>
        <w:t>लोलं कोपि गां धारकस्य</w:t>
      </w:r>
      <w:r w:rsidR="00D766AC" w:rsidRPr="00AC4226">
        <w:rPr>
          <w:cs/>
        </w:rPr>
        <w:t>।</w:t>
      </w:r>
      <w:r w:rsidR="002A5300" w:rsidRPr="00AC4226">
        <w:rPr>
          <w:cs/>
        </w:rPr>
        <w:br/>
      </w:r>
      <w:r w:rsidRPr="00AC4226">
        <w:rPr>
          <w:cs/>
        </w:rPr>
        <w:t>मध्ये तेषां नीच</w:t>
      </w:r>
      <w:r w:rsidRPr="00AC4226">
        <w:t>-</w:t>
      </w:r>
      <w:r w:rsidRPr="00AC4226">
        <w:rPr>
          <w:cs/>
        </w:rPr>
        <w:t>नीत्या समानो वाचालो</w:t>
      </w:r>
      <w:r w:rsidR="007A4C1E" w:rsidRPr="00AC4226">
        <w:rPr>
          <w:cs/>
        </w:rPr>
        <w:t>ऽ</w:t>
      </w:r>
      <w:r w:rsidRPr="00AC4226">
        <w:rPr>
          <w:cs/>
        </w:rPr>
        <w:t>लं को</w:t>
      </w:r>
      <w:r w:rsidR="007A4C1E" w:rsidRPr="00AC4226">
        <w:rPr>
          <w:cs/>
        </w:rPr>
        <w:t>ऽ</w:t>
      </w:r>
      <w:r w:rsidRPr="00AC4226">
        <w:rPr>
          <w:cs/>
        </w:rPr>
        <w:t>पि गान्धारकस्य</w:t>
      </w:r>
      <w:r w:rsidR="00D766AC" w:rsidRPr="00AC4226">
        <w:rPr>
          <w:cs/>
        </w:rPr>
        <w:t>॥</w:t>
      </w:r>
      <w:r w:rsidR="000B13EE" w:rsidRPr="00AC4226">
        <w:rPr>
          <w:cs/>
        </w:rPr>
        <w:t>12-</w:t>
      </w:r>
      <w:r w:rsidRPr="00AC4226">
        <w:t>3</w:t>
      </w:r>
      <w:r w:rsidR="0051754E" w:rsidRPr="00AC4226">
        <w:rPr>
          <w:cs/>
        </w:rPr>
        <w:t>॥</w:t>
      </w:r>
    </w:p>
    <w:p w14:paraId="7DB25B65" w14:textId="77777777" w:rsidR="00D96CD3" w:rsidRPr="00AC4226" w:rsidRDefault="00D96CD3" w:rsidP="00EC4553">
      <w:pPr>
        <w:pStyle w:val="EngText"/>
      </w:pPr>
      <w:r w:rsidRPr="00AC4226">
        <w:t xml:space="preserve">12-3. One highly loquacious among the mustered Mayavadins, heinous and crooked in conduct like Shakuni in Mahabharata spoke these words to incense Padmatirtha, the main-stay of the </w:t>
      </w:r>
      <w:r w:rsidR="003D4720" w:rsidRPr="00AC4226">
        <w:t>sinful</w:t>
      </w:r>
      <w:r w:rsidRPr="00AC4226">
        <w:t xml:space="preserve"> and to generate in him lasting jealousy for the virtuous.</w:t>
      </w:r>
    </w:p>
    <w:p w14:paraId="3E69217C" w14:textId="77777777" w:rsidR="00E9400C" w:rsidRPr="00AC4226" w:rsidRDefault="00E9400C" w:rsidP="007C105A">
      <w:pPr>
        <w:pStyle w:val="S16S"/>
      </w:pPr>
      <w:r w:rsidRPr="00AC4226">
        <w:rPr>
          <w:cs/>
        </w:rPr>
        <w:t>एकं तत्वं वष्टि माया</w:t>
      </w:r>
      <w:r w:rsidRPr="00AC4226">
        <w:t>-</w:t>
      </w:r>
      <w:r w:rsidRPr="00AC4226">
        <w:rPr>
          <w:cs/>
        </w:rPr>
        <w:t>मयीयं वाक्यैः प्राच्यैरप्यवाच्यं विधत्ते</w:t>
      </w:r>
      <w:r w:rsidR="00D766AC" w:rsidRPr="00AC4226">
        <w:rPr>
          <w:cs/>
        </w:rPr>
        <w:t>।</w:t>
      </w:r>
      <w:r w:rsidR="002A5300" w:rsidRPr="00AC4226">
        <w:rPr>
          <w:cs/>
        </w:rPr>
        <w:br/>
      </w:r>
      <w:r w:rsidRPr="00AC4226">
        <w:rPr>
          <w:cs/>
        </w:rPr>
        <w:t>पूर्वा</w:t>
      </w:r>
      <w:r w:rsidR="007A4C1E" w:rsidRPr="00AC4226">
        <w:rPr>
          <w:cs/>
        </w:rPr>
        <w:t>ऽ</w:t>
      </w:r>
      <w:r w:rsidRPr="00AC4226">
        <w:rPr>
          <w:cs/>
        </w:rPr>
        <w:t>पूर्वाहन्त दौर्घट्य</w:t>
      </w:r>
      <w:r w:rsidRPr="00AC4226">
        <w:t>-</w:t>
      </w:r>
      <w:r w:rsidRPr="00AC4226">
        <w:rPr>
          <w:cs/>
        </w:rPr>
        <w:t>भूषा चित्रं</w:t>
      </w:r>
      <w:r w:rsidRPr="00AC4226">
        <w:t>-</w:t>
      </w:r>
      <w:r w:rsidRPr="00AC4226">
        <w:rPr>
          <w:cs/>
        </w:rPr>
        <w:t>चित्रं दर्शनाचार्य</w:t>
      </w:r>
      <w:r w:rsidRPr="00AC4226">
        <w:t>-</w:t>
      </w:r>
      <w:r w:rsidRPr="00AC4226">
        <w:rPr>
          <w:cs/>
        </w:rPr>
        <w:t>नीतिः॥</w:t>
      </w:r>
      <w:r w:rsidR="000B13EE" w:rsidRPr="00AC4226">
        <w:rPr>
          <w:cs/>
        </w:rPr>
        <w:t>12-</w:t>
      </w:r>
      <w:r w:rsidRPr="00AC4226">
        <w:t>4</w:t>
      </w:r>
      <w:r w:rsidR="0051754E" w:rsidRPr="00AC4226">
        <w:rPr>
          <w:cs/>
        </w:rPr>
        <w:t>॥</w:t>
      </w:r>
    </w:p>
    <w:p w14:paraId="62366C2F" w14:textId="77777777" w:rsidR="00C31EFA" w:rsidRPr="00AC4226" w:rsidRDefault="00C31EFA" w:rsidP="00EC4553">
      <w:pPr>
        <w:pStyle w:val="EngText"/>
      </w:pPr>
      <w:r w:rsidRPr="00AC4226">
        <w:lastRenderedPageBreak/>
        <w:t xml:space="preserve">12-4. The doctrine of Adwaita (composed by </w:t>
      </w:r>
      <w:r w:rsidR="00F010CC">
        <w:t>Sankaracharya</w:t>
      </w:r>
      <w:r w:rsidRPr="00AC4226">
        <w:t>) an ancient and strange one, propagating the theory that the world is illusion and Brahman the only Reality, one without a second, indescribable even by the infinite heap of Vedas, is indeed a strange miracle, having knottiness (inaccessibility to any valid rationale) as its chief embellishment.</w:t>
      </w:r>
    </w:p>
    <w:p w14:paraId="5CE1349E" w14:textId="77777777" w:rsidR="00E9400C" w:rsidRPr="00AC4226" w:rsidRDefault="00E9400C" w:rsidP="007C105A">
      <w:pPr>
        <w:pStyle w:val="S16S"/>
      </w:pPr>
      <w:r w:rsidRPr="00AC4226">
        <w:rPr>
          <w:cs/>
        </w:rPr>
        <w:t>मर्त्यामर्त्यामर्त्य</w:t>
      </w:r>
      <w:r w:rsidRPr="00AC4226">
        <w:t>-</w:t>
      </w:r>
      <w:r w:rsidRPr="00AC4226">
        <w:rPr>
          <w:cs/>
        </w:rPr>
        <w:t>विद्विट्</w:t>
      </w:r>
      <w:r w:rsidRPr="00AC4226">
        <w:t>-</w:t>
      </w:r>
      <w:r w:rsidRPr="00AC4226">
        <w:rPr>
          <w:cs/>
        </w:rPr>
        <w:t>पुरोगं विश्वं दृष्यं विप्र</w:t>
      </w:r>
      <w:r w:rsidRPr="00AC4226">
        <w:t>-</w:t>
      </w:r>
      <w:r w:rsidRPr="00AC4226">
        <w:rPr>
          <w:cs/>
        </w:rPr>
        <w:t>चण्डाल</w:t>
      </w:r>
      <w:r w:rsidRPr="00AC4226">
        <w:t>-</w:t>
      </w:r>
      <w:r w:rsidRPr="00AC4226">
        <w:rPr>
          <w:cs/>
        </w:rPr>
        <w:t>पूर्वम्</w:t>
      </w:r>
      <w:r w:rsidR="00D766AC" w:rsidRPr="00AC4226">
        <w:rPr>
          <w:cs/>
        </w:rPr>
        <w:t>।</w:t>
      </w:r>
      <w:r w:rsidR="002A5300" w:rsidRPr="00AC4226">
        <w:rPr>
          <w:cs/>
        </w:rPr>
        <w:br/>
      </w:r>
      <w:r w:rsidRPr="00AC4226">
        <w:rPr>
          <w:cs/>
        </w:rPr>
        <w:t>भेदापेतं भेदि मा</w:t>
      </w:r>
      <w:r w:rsidR="00B83338">
        <w:rPr>
          <w:rFonts w:hint="cs"/>
          <w:cs/>
        </w:rPr>
        <w:t>नैः</w:t>
      </w:r>
      <w:r w:rsidR="00B83338">
        <w:rPr>
          <w:cs/>
        </w:rPr>
        <w:t xml:space="preserve"> समान</w:t>
      </w:r>
      <w:r w:rsidR="00B83338">
        <w:rPr>
          <w:rFonts w:hint="cs"/>
          <w:cs/>
        </w:rPr>
        <w:t>ैः</w:t>
      </w:r>
      <w:r w:rsidRPr="00AC4226">
        <w:rPr>
          <w:cs/>
        </w:rPr>
        <w:t xml:space="preserve"> साधीयः कः साधयेत् तामलब्ध्वा</w:t>
      </w:r>
      <w:r w:rsidR="00D766AC" w:rsidRPr="00AC4226">
        <w:rPr>
          <w:cs/>
        </w:rPr>
        <w:t>॥</w:t>
      </w:r>
      <w:r w:rsidR="000B13EE" w:rsidRPr="00AC4226">
        <w:rPr>
          <w:cs/>
        </w:rPr>
        <w:t>12-</w:t>
      </w:r>
      <w:r w:rsidRPr="00AC4226">
        <w:t>5</w:t>
      </w:r>
      <w:r w:rsidR="0051754E" w:rsidRPr="00AC4226">
        <w:rPr>
          <w:cs/>
        </w:rPr>
        <w:t>॥</w:t>
      </w:r>
    </w:p>
    <w:p w14:paraId="46AC80AB" w14:textId="77777777" w:rsidR="00C31EFA" w:rsidRPr="00AC4226" w:rsidRDefault="00C31EFA" w:rsidP="00EC4553">
      <w:pPr>
        <w:pStyle w:val="EngText"/>
      </w:pPr>
      <w:r w:rsidRPr="00AC4226">
        <w:t xml:space="preserve">12-5. </w:t>
      </w:r>
      <w:r w:rsidR="00F010CC">
        <w:t xml:space="preserve"> Who can c</w:t>
      </w:r>
      <w:r w:rsidRPr="00AC4226">
        <w:t>onfirm with conviction without taking recourse</w:t>
      </w:r>
      <w:r w:rsidR="00D41C6E" w:rsidRPr="00AC4226">
        <w:t xml:space="preserve"> to the doctrine of </w:t>
      </w:r>
      <w:r w:rsidR="00F010CC">
        <w:t>Sankaracharya</w:t>
      </w:r>
      <w:r w:rsidR="00D41C6E" w:rsidRPr="00AC4226">
        <w:t xml:space="preserve">, that this visible world consisting of Gods, demons and human beings, inclusive of Brahmins and the out-castes, ascertained by valid </w:t>
      </w:r>
      <w:r w:rsidR="003D4720" w:rsidRPr="00AC4226">
        <w:t>reasoning</w:t>
      </w:r>
      <w:r w:rsidR="00F010CC">
        <w:t>s</w:t>
      </w:r>
      <w:r w:rsidR="00D41C6E" w:rsidRPr="00AC4226">
        <w:t xml:space="preserve"> like Pratyaksha and vehemently confirmed by equally strong Pramanas (like Satyam Bhida), is difference</w:t>
      </w:r>
      <w:r w:rsidR="00F010CC">
        <w:t>-</w:t>
      </w:r>
      <w:r w:rsidR="00D41C6E" w:rsidRPr="00AC4226">
        <w:t>less (and unreal)?</w:t>
      </w:r>
    </w:p>
    <w:p w14:paraId="62D0EFD8" w14:textId="77777777" w:rsidR="00E9400C" w:rsidRPr="00AC4226" w:rsidRDefault="00E9400C" w:rsidP="007C105A">
      <w:pPr>
        <w:pStyle w:val="S16S"/>
      </w:pPr>
      <w:r w:rsidRPr="00AC4226">
        <w:rPr>
          <w:cs/>
        </w:rPr>
        <w:t>सत्यं सत्यं व्यावहार्यं विधत्ते सर्वं मोहे सर्व</w:t>
      </w:r>
      <w:r w:rsidRPr="00AC4226">
        <w:t>-</w:t>
      </w:r>
      <w:r w:rsidRPr="00AC4226">
        <w:rPr>
          <w:cs/>
        </w:rPr>
        <w:t>निर्वाहिणी सा</w:t>
      </w:r>
      <w:r w:rsidR="00D766AC" w:rsidRPr="00AC4226">
        <w:rPr>
          <w:cs/>
        </w:rPr>
        <w:t>।</w:t>
      </w:r>
      <w:r w:rsidR="002A5300" w:rsidRPr="00AC4226">
        <w:rPr>
          <w:cs/>
        </w:rPr>
        <w:br/>
      </w:r>
      <w:r w:rsidRPr="00AC4226">
        <w:rPr>
          <w:cs/>
        </w:rPr>
        <w:t>ज्ञाने जाते दग्ध</w:t>
      </w:r>
      <w:r w:rsidRPr="00AC4226">
        <w:t>-</w:t>
      </w:r>
      <w:r w:rsidRPr="00AC4226">
        <w:rPr>
          <w:cs/>
        </w:rPr>
        <w:t>वस्त्र</w:t>
      </w:r>
      <w:r w:rsidRPr="00AC4226">
        <w:t>-</w:t>
      </w:r>
      <w:r w:rsidRPr="00AC4226">
        <w:rPr>
          <w:cs/>
        </w:rPr>
        <w:t>प्रतीतं पक्वे तस्मिंस्तप्त</w:t>
      </w:r>
      <w:r w:rsidRPr="00AC4226">
        <w:t>-</w:t>
      </w:r>
      <w:r w:rsidRPr="00AC4226">
        <w:rPr>
          <w:cs/>
        </w:rPr>
        <w:t>लोहात्त</w:t>
      </w:r>
      <w:r w:rsidRPr="00AC4226">
        <w:t>-</w:t>
      </w:r>
      <w:r w:rsidRPr="00AC4226">
        <w:rPr>
          <w:cs/>
        </w:rPr>
        <w:t>वार्वत्</w:t>
      </w:r>
      <w:r w:rsidR="00D766AC" w:rsidRPr="00AC4226">
        <w:rPr>
          <w:cs/>
        </w:rPr>
        <w:t>॥</w:t>
      </w:r>
      <w:r w:rsidR="000B13EE" w:rsidRPr="00AC4226">
        <w:rPr>
          <w:cs/>
        </w:rPr>
        <w:t>12-</w:t>
      </w:r>
      <w:r w:rsidRPr="00AC4226">
        <w:t>6</w:t>
      </w:r>
      <w:r w:rsidR="0051754E" w:rsidRPr="00AC4226">
        <w:rPr>
          <w:cs/>
        </w:rPr>
        <w:t>॥</w:t>
      </w:r>
    </w:p>
    <w:p w14:paraId="048E1581" w14:textId="77777777" w:rsidR="00D41C6E" w:rsidRPr="00AC4226" w:rsidRDefault="00D41C6E" w:rsidP="00EC4553">
      <w:pPr>
        <w:pStyle w:val="EngText"/>
      </w:pPr>
      <w:r w:rsidRPr="00AC4226">
        <w:t>12-6. The guidance given by S’s doctri</w:t>
      </w:r>
      <w:r w:rsidR="00F010CC">
        <w:t>ne in positing the real world (a</w:t>
      </w:r>
      <w:r w:rsidRPr="00AC4226">
        <w:t xml:space="preserve">s Truth empirical) visible in our state of </w:t>
      </w:r>
      <w:r w:rsidR="00F010CC">
        <w:t>i</w:t>
      </w:r>
      <w:r w:rsidRPr="00AC4226">
        <w:t>gnorance (foolishly believed to be real) and then as a piece of burnt cloth at the dawn of knowledge (Parokshajnana) and thereafter vanishing like water poured on red hot iron with mature knowledge (with the realization of the ultimate Truth), has the competence to sustain itself in all its stages.</w:t>
      </w:r>
    </w:p>
    <w:p w14:paraId="59DB95C8" w14:textId="77777777" w:rsidR="00E9400C" w:rsidRPr="00AC4226" w:rsidRDefault="00E9400C" w:rsidP="007C105A">
      <w:pPr>
        <w:pStyle w:val="S16S"/>
      </w:pPr>
      <w:r w:rsidRPr="00AC4226">
        <w:rPr>
          <w:cs/>
        </w:rPr>
        <w:t>ज्ञानि</w:t>
      </w:r>
      <w:r w:rsidRPr="00AC4226">
        <w:t>-</w:t>
      </w:r>
      <w:r w:rsidRPr="00AC4226">
        <w:rPr>
          <w:cs/>
        </w:rPr>
        <w:t>श्रेष्ठ</w:t>
      </w:r>
      <w:r w:rsidRPr="00AC4226">
        <w:t>-</w:t>
      </w:r>
      <w:r w:rsidRPr="00AC4226">
        <w:rPr>
          <w:cs/>
        </w:rPr>
        <w:t>श्रेष्ठ</w:t>
      </w:r>
      <w:r w:rsidRPr="00AC4226">
        <w:t>-</w:t>
      </w:r>
      <w:r w:rsidRPr="00AC4226">
        <w:rPr>
          <w:cs/>
        </w:rPr>
        <w:t>विज्ञानि</w:t>
      </w:r>
      <w:r w:rsidRPr="00AC4226">
        <w:t>-</w:t>
      </w:r>
      <w:r w:rsidR="00B83338">
        <w:rPr>
          <w:cs/>
        </w:rPr>
        <w:t>वर्गे नैर्गुण्य</w:t>
      </w:r>
      <w:r w:rsidRPr="00AC4226">
        <w:t>-</w:t>
      </w:r>
      <w:r w:rsidRPr="00AC4226">
        <w:rPr>
          <w:cs/>
        </w:rPr>
        <w:t>स्थे साम्प्रतं नाथ</w:t>
      </w:r>
      <w:r w:rsidRPr="00AC4226">
        <w:t>-</w:t>
      </w:r>
      <w:r w:rsidRPr="00AC4226">
        <w:rPr>
          <w:cs/>
        </w:rPr>
        <w:t>भूताः</w:t>
      </w:r>
      <w:r w:rsidR="002A5300" w:rsidRPr="00AC4226">
        <w:rPr>
          <w:cs/>
        </w:rPr>
        <w:t>।</w:t>
      </w:r>
      <w:r w:rsidR="002A5300" w:rsidRPr="00AC4226">
        <w:rPr>
          <w:cs/>
        </w:rPr>
        <w:br/>
      </w:r>
      <w:r w:rsidRPr="00AC4226">
        <w:rPr>
          <w:cs/>
        </w:rPr>
        <w:t>आक्रन्दं मे हन्त शृण्वन्तु सो</w:t>
      </w:r>
      <w:r w:rsidR="007A4C1E" w:rsidRPr="00AC4226">
        <w:rPr>
          <w:cs/>
        </w:rPr>
        <w:t>ऽ</w:t>
      </w:r>
      <w:r w:rsidRPr="00AC4226">
        <w:rPr>
          <w:cs/>
        </w:rPr>
        <w:t>यं हा</w:t>
      </w:r>
      <w:r w:rsidRPr="00AC4226">
        <w:t>-</w:t>
      </w:r>
      <w:r w:rsidRPr="00AC4226">
        <w:rPr>
          <w:cs/>
        </w:rPr>
        <w:t>हा माया</w:t>
      </w:r>
      <w:r w:rsidRPr="00AC4226">
        <w:t>-</w:t>
      </w:r>
      <w:r w:rsidRPr="00AC4226">
        <w:rPr>
          <w:cs/>
        </w:rPr>
        <w:t>वाद उत्सादमेति</w:t>
      </w:r>
      <w:r w:rsidR="00D766AC" w:rsidRPr="00AC4226">
        <w:rPr>
          <w:cs/>
        </w:rPr>
        <w:t>॥</w:t>
      </w:r>
      <w:r w:rsidR="000B13EE" w:rsidRPr="00AC4226">
        <w:rPr>
          <w:cs/>
        </w:rPr>
        <w:t>12-</w:t>
      </w:r>
      <w:r w:rsidRPr="00AC4226">
        <w:t>7</w:t>
      </w:r>
      <w:r w:rsidR="0051754E" w:rsidRPr="00AC4226">
        <w:rPr>
          <w:cs/>
        </w:rPr>
        <w:t>॥</w:t>
      </w:r>
    </w:p>
    <w:p w14:paraId="580E0208" w14:textId="77777777" w:rsidR="009B6737" w:rsidRPr="00AC4226" w:rsidRDefault="009B6737" w:rsidP="00EC4553">
      <w:pPr>
        <w:pStyle w:val="EngText"/>
      </w:pPr>
      <w:r w:rsidRPr="00AC4226">
        <w:t>12-</w:t>
      </w:r>
      <w:r w:rsidR="00F010CC">
        <w:t>7</w:t>
      </w:r>
      <w:r w:rsidRPr="00AC4226">
        <w:t>. At a time when the mighty learned Mayavadins including Jnanishreshta have attained identity with Brahman (are no more) you all, who are in the vanguard (our chieftains) listen to my out-cry. Alas! ‘This remarkable Mayavada is on its last legs (facing ruin)</w:t>
      </w:r>
      <w:r w:rsidR="00F010CC">
        <w:t>.’</w:t>
      </w:r>
    </w:p>
    <w:p w14:paraId="2C70C7B9" w14:textId="77777777" w:rsidR="00E9400C" w:rsidRPr="00AC4226" w:rsidRDefault="00E9400C" w:rsidP="007C105A">
      <w:pPr>
        <w:pStyle w:val="S16S"/>
      </w:pPr>
      <w:r w:rsidRPr="00AC4226">
        <w:rPr>
          <w:cs/>
        </w:rPr>
        <w:t>भ्रष्टा भाट्टा न प्रभा</w:t>
      </w:r>
      <w:r w:rsidRPr="00AC4226">
        <w:t>-</w:t>
      </w:r>
      <w:r w:rsidRPr="00AC4226">
        <w:rPr>
          <w:cs/>
        </w:rPr>
        <w:t>कृत्</w:t>
      </w:r>
      <w:r w:rsidRPr="00AC4226">
        <w:t>-</w:t>
      </w:r>
      <w:r w:rsidRPr="00AC4226">
        <w:rPr>
          <w:cs/>
        </w:rPr>
        <w:t>प्रभा</w:t>
      </w:r>
      <w:r w:rsidR="007A4C1E" w:rsidRPr="00AC4226">
        <w:rPr>
          <w:cs/>
        </w:rPr>
        <w:t>ऽ</w:t>
      </w:r>
      <w:r w:rsidRPr="00AC4226">
        <w:rPr>
          <w:cs/>
        </w:rPr>
        <w:t>भूत् त्रस्ता माहायानिकाद्याश्च यत्र</w:t>
      </w:r>
      <w:r w:rsidR="00D766AC" w:rsidRPr="00AC4226">
        <w:rPr>
          <w:cs/>
        </w:rPr>
        <w:t>।</w:t>
      </w:r>
      <w:r w:rsidR="002A5300" w:rsidRPr="00AC4226">
        <w:rPr>
          <w:cs/>
        </w:rPr>
        <w:br/>
      </w:r>
      <w:r w:rsidRPr="00AC4226">
        <w:rPr>
          <w:cs/>
        </w:rPr>
        <w:t>दुर्गं माया</w:t>
      </w:r>
      <w:r w:rsidRPr="00AC4226">
        <w:t>-</w:t>
      </w:r>
      <w:r w:rsidRPr="00AC4226">
        <w:rPr>
          <w:cs/>
        </w:rPr>
        <w:t>वाद</w:t>
      </w:r>
      <w:r w:rsidRPr="00AC4226">
        <w:t>-</w:t>
      </w:r>
      <w:r w:rsidRPr="00AC4226">
        <w:rPr>
          <w:cs/>
        </w:rPr>
        <w:t>सत्रं दिधक्षुः नोपेक्ष्या नस्तत्व</w:t>
      </w:r>
      <w:r w:rsidRPr="00AC4226">
        <w:t>-</w:t>
      </w:r>
      <w:r w:rsidRPr="00AC4226">
        <w:rPr>
          <w:cs/>
        </w:rPr>
        <w:t>वादाग्नि</w:t>
      </w:r>
      <w:r w:rsidRPr="00AC4226">
        <w:t>-</w:t>
      </w:r>
      <w:r w:rsidRPr="00AC4226">
        <w:rPr>
          <w:cs/>
        </w:rPr>
        <w:t>जिह्वा</w:t>
      </w:r>
      <w:r w:rsidR="00D766AC" w:rsidRPr="00AC4226">
        <w:rPr>
          <w:cs/>
        </w:rPr>
        <w:t>॥</w:t>
      </w:r>
      <w:r w:rsidR="000B13EE" w:rsidRPr="00AC4226">
        <w:rPr>
          <w:cs/>
        </w:rPr>
        <w:t>12-</w:t>
      </w:r>
      <w:r w:rsidRPr="00AC4226">
        <w:t>8</w:t>
      </w:r>
      <w:r w:rsidR="0051754E" w:rsidRPr="00AC4226">
        <w:rPr>
          <w:cs/>
        </w:rPr>
        <w:t>॥</w:t>
      </w:r>
    </w:p>
    <w:p w14:paraId="7DAABD60" w14:textId="77777777" w:rsidR="009B6737" w:rsidRPr="00AC4226" w:rsidRDefault="009B6737" w:rsidP="00EC4553">
      <w:pPr>
        <w:pStyle w:val="EngText"/>
      </w:pPr>
      <w:r w:rsidRPr="00AC4226">
        <w:t xml:space="preserve">12-8. We should never ignore the flames of the blazing fire of </w:t>
      </w:r>
      <w:r w:rsidR="007C4889">
        <w:t>Madhwacharya’s</w:t>
      </w:r>
      <w:r w:rsidRPr="00AC4226">
        <w:t xml:space="preserve"> formidable Tatwa-Vada which is out to burn the dense forest of Mayavada where the Bhatta Mimasakas </w:t>
      </w:r>
      <w:r w:rsidR="00F010CC">
        <w:t>g</w:t>
      </w:r>
      <w:r w:rsidRPr="00AC4226">
        <w:t xml:space="preserve">ot themselves lost, the </w:t>
      </w:r>
      <w:r w:rsidRPr="00AC4226">
        <w:lastRenderedPageBreak/>
        <w:t xml:space="preserve">lustre of </w:t>
      </w:r>
      <w:r w:rsidR="003D4720" w:rsidRPr="00AC4226">
        <w:t>Prabhakara</w:t>
      </w:r>
      <w:r w:rsidRPr="00AC4226">
        <w:t xml:space="preserve"> Mima</w:t>
      </w:r>
      <w:r w:rsidR="003D4720" w:rsidRPr="00AC4226">
        <w:t>m</w:t>
      </w:r>
      <w:r w:rsidRPr="00AC4226">
        <w:t xml:space="preserve">saka faded and the Bouddhas were frightened. </w:t>
      </w:r>
      <w:r w:rsidR="003D4720" w:rsidRPr="00AC4226">
        <w:t>(Mayavada that</w:t>
      </w:r>
      <w:r w:rsidRPr="00AC4226">
        <w:t xml:space="preserve"> excelled all these doctrines is now being put out of court</w:t>
      </w:r>
      <w:r w:rsidR="00F010CC">
        <w:t>.</w:t>
      </w:r>
      <w:r w:rsidRPr="00AC4226">
        <w:t>)</w:t>
      </w:r>
    </w:p>
    <w:p w14:paraId="1A2FFC6C" w14:textId="77777777" w:rsidR="00E9400C" w:rsidRPr="00AC4226" w:rsidRDefault="00E9400C" w:rsidP="007C105A">
      <w:pPr>
        <w:pStyle w:val="S16S"/>
      </w:pPr>
      <w:r w:rsidRPr="00AC4226">
        <w:rPr>
          <w:cs/>
        </w:rPr>
        <w:t>यं</w:t>
      </w:r>
      <w:r w:rsidRPr="00AC4226">
        <w:t>-</w:t>
      </w:r>
      <w:r w:rsidR="00D95E24">
        <w:rPr>
          <w:cs/>
        </w:rPr>
        <w:t>यं प्राप</w:t>
      </w:r>
      <w:r w:rsidRPr="00AC4226">
        <w:rPr>
          <w:cs/>
        </w:rPr>
        <w:t>द् भूरि</w:t>
      </w:r>
      <w:r w:rsidRPr="00AC4226">
        <w:t>-</w:t>
      </w:r>
      <w:r w:rsidRPr="00AC4226">
        <w:rPr>
          <w:cs/>
        </w:rPr>
        <w:t>चित्तः प्रदेशं तस्मात् तस्मादागतेरन्तरायः</w:t>
      </w:r>
      <w:r w:rsidR="002A5300" w:rsidRPr="00AC4226">
        <w:rPr>
          <w:cs/>
        </w:rPr>
        <w:t>।</w:t>
      </w:r>
      <w:r w:rsidR="002A5300" w:rsidRPr="00AC4226">
        <w:rPr>
          <w:cs/>
        </w:rPr>
        <w:br/>
      </w:r>
      <w:r w:rsidRPr="00AC4226">
        <w:rPr>
          <w:cs/>
        </w:rPr>
        <w:t>प्रत्यज्ञायी व्यक्तमार्येण सो</w:t>
      </w:r>
      <w:r w:rsidR="007A4C1E" w:rsidRPr="00AC4226">
        <w:rPr>
          <w:cs/>
        </w:rPr>
        <w:t>ऽ</w:t>
      </w:r>
      <w:r w:rsidRPr="00AC4226">
        <w:rPr>
          <w:cs/>
        </w:rPr>
        <w:t>पि प्राप्नोत् पार्शं ही वयं भाग्य</w:t>
      </w:r>
      <w:r w:rsidRPr="00AC4226">
        <w:t>-</w:t>
      </w:r>
      <w:r w:rsidRPr="00AC4226">
        <w:rPr>
          <w:cs/>
        </w:rPr>
        <w:t>हीनाः</w:t>
      </w:r>
      <w:r w:rsidR="00D766AC" w:rsidRPr="00AC4226">
        <w:rPr>
          <w:cs/>
        </w:rPr>
        <w:t>॥</w:t>
      </w:r>
      <w:r w:rsidR="000B13EE" w:rsidRPr="00AC4226">
        <w:rPr>
          <w:cs/>
        </w:rPr>
        <w:t>12-</w:t>
      </w:r>
      <w:r w:rsidRPr="00AC4226">
        <w:t>9</w:t>
      </w:r>
      <w:r w:rsidR="0051754E" w:rsidRPr="00AC4226">
        <w:rPr>
          <w:cs/>
        </w:rPr>
        <w:t>॥</w:t>
      </w:r>
    </w:p>
    <w:p w14:paraId="3DF3681E" w14:textId="77777777" w:rsidR="009B6737" w:rsidRPr="00AC4226" w:rsidRDefault="009B6737" w:rsidP="00EC4553">
      <w:pPr>
        <w:pStyle w:val="EngText"/>
      </w:pPr>
      <w:r w:rsidRPr="00AC4226">
        <w:t xml:space="preserve">12-9. Alas! How unfortunate we are to see the </w:t>
      </w:r>
      <w:r w:rsidR="004916BD" w:rsidRPr="00AC4226">
        <w:t>Honourable</w:t>
      </w:r>
      <w:r w:rsidRPr="00AC4226">
        <w:t xml:space="preserve"> Padmatirtha in our camp failing to </w:t>
      </w:r>
      <w:r w:rsidR="003D4720" w:rsidRPr="00AC4226">
        <w:t>carry</w:t>
      </w:r>
      <w:r w:rsidRPr="00AC4226">
        <w:t xml:space="preserve"> out in action his open sacred oath, to hamper the progress of </w:t>
      </w:r>
      <w:r w:rsidR="003D4720" w:rsidRPr="00AC4226">
        <w:t>Poornaprajna’s</w:t>
      </w:r>
      <w:r w:rsidRPr="00AC4226">
        <w:t xml:space="preserve"> journey and to deter him in all the places he entered, in all possible ways.</w:t>
      </w:r>
    </w:p>
    <w:p w14:paraId="3DEE192C" w14:textId="77777777" w:rsidR="00E9400C" w:rsidRPr="00AC4226" w:rsidRDefault="00E9400C" w:rsidP="007C105A">
      <w:pPr>
        <w:pStyle w:val="S16S"/>
      </w:pPr>
      <w:r w:rsidRPr="00AC4226">
        <w:rPr>
          <w:cs/>
        </w:rPr>
        <w:t>प्रश्नः पृष्टः खण्ड्</w:t>
      </w:r>
      <w:r w:rsidR="00D95E24">
        <w:rPr>
          <w:cs/>
        </w:rPr>
        <w:t>यते तेन नूनं युक्तां युक्तिं व</w:t>
      </w:r>
      <w:r w:rsidRPr="00AC4226">
        <w:rPr>
          <w:cs/>
        </w:rPr>
        <w:t>क्ति चासावखण्ड्याम्</w:t>
      </w:r>
      <w:r w:rsidR="00D766AC" w:rsidRPr="00AC4226">
        <w:rPr>
          <w:cs/>
        </w:rPr>
        <w:t>।</w:t>
      </w:r>
      <w:r w:rsidR="002A5300" w:rsidRPr="00AC4226">
        <w:rPr>
          <w:cs/>
        </w:rPr>
        <w:br/>
      </w:r>
      <w:r w:rsidRPr="00AC4226">
        <w:rPr>
          <w:cs/>
        </w:rPr>
        <w:t>वादि</w:t>
      </w:r>
      <w:r w:rsidRPr="00AC4226">
        <w:t>-</w:t>
      </w:r>
      <w:r w:rsidR="00D95E24">
        <w:rPr>
          <w:cs/>
        </w:rPr>
        <w:t>व्रातं लज्जयेन्नो विशेषाद् आ</w:t>
      </w:r>
      <w:r w:rsidRPr="00AC4226">
        <w:rPr>
          <w:cs/>
        </w:rPr>
        <w:t>क्षेप्तेति श्रूयते कि</w:t>
      </w:r>
      <w:r w:rsidR="00D95E24">
        <w:rPr>
          <w:rFonts w:hint="cs"/>
          <w:cs/>
        </w:rPr>
        <w:t xml:space="preserve">ं </w:t>
      </w:r>
      <w:r w:rsidRPr="00AC4226">
        <w:rPr>
          <w:cs/>
        </w:rPr>
        <w:t>नु कुर्मः</w:t>
      </w:r>
      <w:r w:rsidR="00D766AC" w:rsidRPr="00AC4226">
        <w:rPr>
          <w:cs/>
        </w:rPr>
        <w:t>॥</w:t>
      </w:r>
      <w:r w:rsidR="000B13EE" w:rsidRPr="00AC4226">
        <w:rPr>
          <w:cs/>
        </w:rPr>
        <w:t>12-</w:t>
      </w:r>
      <w:r w:rsidRPr="00AC4226">
        <w:t>10</w:t>
      </w:r>
      <w:r w:rsidR="0051754E" w:rsidRPr="00AC4226">
        <w:rPr>
          <w:cs/>
        </w:rPr>
        <w:t>॥</w:t>
      </w:r>
    </w:p>
    <w:p w14:paraId="72487164" w14:textId="77777777" w:rsidR="009B6737" w:rsidRPr="00AC4226" w:rsidRDefault="009B6737" w:rsidP="00EC4553">
      <w:pPr>
        <w:pStyle w:val="EngText"/>
      </w:pPr>
      <w:r w:rsidRPr="00AC4226">
        <w:t>12-10. What is the future course of action (for us to pursue) when we learn that the eminent Madhwacharya, who (instantly) refutes the varied queries and puts the hostile disputants to shame, Mayavadins in particular and provides spacious and irrefutable arguments?</w:t>
      </w:r>
    </w:p>
    <w:p w14:paraId="6033034F" w14:textId="77777777" w:rsidR="00E9400C" w:rsidRPr="00AC4226" w:rsidRDefault="00E9400C" w:rsidP="007C105A">
      <w:pPr>
        <w:pStyle w:val="S16S"/>
      </w:pPr>
      <w:r w:rsidRPr="00AC4226">
        <w:rPr>
          <w:cs/>
        </w:rPr>
        <w:t>प्राच्यं शास्त्रं यत् स</w:t>
      </w:r>
      <w:r w:rsidRPr="00AC4226">
        <w:t>-</w:t>
      </w:r>
      <w:r w:rsidRPr="00AC4226">
        <w:rPr>
          <w:cs/>
        </w:rPr>
        <w:t>पादं तु लक्षं वाक्येनैकेना</w:t>
      </w:r>
      <w:r w:rsidR="007A4C1E" w:rsidRPr="00AC4226">
        <w:rPr>
          <w:cs/>
        </w:rPr>
        <w:t>ऽ</w:t>
      </w:r>
      <w:r w:rsidRPr="00AC4226">
        <w:rPr>
          <w:cs/>
        </w:rPr>
        <w:t>क्षिपद्धर्ष</w:t>
      </w:r>
      <w:r w:rsidRPr="00AC4226">
        <w:t>-</w:t>
      </w:r>
      <w:r w:rsidRPr="00AC4226">
        <w:rPr>
          <w:cs/>
        </w:rPr>
        <w:t>तीर्थः</w:t>
      </w:r>
      <w:r w:rsidR="00D766AC" w:rsidRPr="00AC4226">
        <w:rPr>
          <w:cs/>
        </w:rPr>
        <w:t>।</w:t>
      </w:r>
      <w:r w:rsidR="002A5300" w:rsidRPr="00AC4226">
        <w:rPr>
          <w:cs/>
        </w:rPr>
        <w:br/>
      </w:r>
      <w:r w:rsidRPr="00AC4226">
        <w:rPr>
          <w:cs/>
        </w:rPr>
        <w:t>इत्थं पान्थैर्वर्णित</w:t>
      </w:r>
      <w:r w:rsidR="00D95E24">
        <w:rPr>
          <w:cs/>
        </w:rPr>
        <w:t>ं शृण्वतः प्राग् युष्मान् प्राप</w:t>
      </w:r>
      <w:r w:rsidRPr="00AC4226">
        <w:rPr>
          <w:cs/>
        </w:rPr>
        <w:t>द् दूयमानं मनो मे</w:t>
      </w:r>
      <w:r w:rsidR="00D766AC" w:rsidRPr="00AC4226">
        <w:rPr>
          <w:cs/>
        </w:rPr>
        <w:t>॥</w:t>
      </w:r>
      <w:r w:rsidR="000B13EE" w:rsidRPr="00AC4226">
        <w:rPr>
          <w:cs/>
        </w:rPr>
        <w:t>12-</w:t>
      </w:r>
      <w:r w:rsidRPr="00AC4226">
        <w:t>11</w:t>
      </w:r>
      <w:r w:rsidR="0051754E" w:rsidRPr="00AC4226">
        <w:rPr>
          <w:cs/>
        </w:rPr>
        <w:t>॥</w:t>
      </w:r>
    </w:p>
    <w:p w14:paraId="2012E2D0" w14:textId="77777777" w:rsidR="009B6737" w:rsidRPr="00AC4226" w:rsidRDefault="009B6737" w:rsidP="00EC4553">
      <w:pPr>
        <w:pStyle w:val="EngText"/>
      </w:pPr>
      <w:r w:rsidRPr="00AC4226">
        <w:t xml:space="preserve">12-11. </w:t>
      </w:r>
      <w:r w:rsidR="003D4720" w:rsidRPr="00AC4226">
        <w:t>When</w:t>
      </w:r>
      <w:r w:rsidRPr="00AC4226">
        <w:t xml:space="preserve"> I hearken to the profuse </w:t>
      </w:r>
      <w:r w:rsidR="003D4720" w:rsidRPr="00AC4226">
        <w:t>praise</w:t>
      </w:r>
      <w:r w:rsidRPr="00AC4226">
        <w:t xml:space="preserve"> of the tourists and passers-by that Poornaprajna refuted the age-old Adwaita doctrine substantiated in a lac and quarter granthas (32 alphabets make a grantha) with a sole sentence, I feel afflicted. Hence I am coming to you with </w:t>
      </w:r>
      <w:r w:rsidR="00F010CC">
        <w:t xml:space="preserve">a </w:t>
      </w:r>
      <w:r w:rsidRPr="00AC4226">
        <w:t>sore mind.</w:t>
      </w:r>
    </w:p>
    <w:p w14:paraId="0F941BBC" w14:textId="77777777" w:rsidR="00E9400C" w:rsidRPr="00AC4226" w:rsidRDefault="00E9400C" w:rsidP="007C105A">
      <w:pPr>
        <w:pStyle w:val="S16S"/>
      </w:pPr>
      <w:r w:rsidRPr="00AC4226">
        <w:rPr>
          <w:cs/>
        </w:rPr>
        <w:t>वेद</w:t>
      </w:r>
      <w:r w:rsidRPr="00AC4226">
        <w:t>-</w:t>
      </w:r>
      <w:r w:rsidRPr="00AC4226">
        <w:rPr>
          <w:cs/>
        </w:rPr>
        <w:t>व्यास</w:t>
      </w:r>
      <w:r w:rsidR="00D95E24">
        <w:rPr>
          <w:rFonts w:hint="cs"/>
          <w:cs/>
        </w:rPr>
        <w:t>ो</w:t>
      </w:r>
      <w:r w:rsidR="00745CE6">
        <w:rPr>
          <w:cs/>
        </w:rPr>
        <w:t xml:space="preserve"> न्वेष वेदो नु</w:t>
      </w:r>
      <w:r w:rsidRPr="00AC4226">
        <w:rPr>
          <w:cs/>
        </w:rPr>
        <w:t xml:space="preserve"> मूर्तो दिव्या मूर्तिर्यस्य सा सु</w:t>
      </w:r>
      <w:r w:rsidRPr="00AC4226">
        <w:t>-</w:t>
      </w:r>
      <w:r w:rsidRPr="00AC4226">
        <w:rPr>
          <w:cs/>
        </w:rPr>
        <w:t>स्मितस्य</w:t>
      </w:r>
      <w:r w:rsidR="00D766AC" w:rsidRPr="00AC4226">
        <w:rPr>
          <w:cs/>
        </w:rPr>
        <w:t>।</w:t>
      </w:r>
      <w:r w:rsidR="002A5300" w:rsidRPr="00AC4226">
        <w:rPr>
          <w:cs/>
        </w:rPr>
        <w:br/>
      </w:r>
      <w:r w:rsidRPr="00AC4226">
        <w:rPr>
          <w:cs/>
        </w:rPr>
        <w:t>तद्</w:t>
      </w:r>
      <w:r w:rsidRPr="00AC4226">
        <w:t>-</w:t>
      </w:r>
      <w:r w:rsidRPr="00AC4226">
        <w:rPr>
          <w:cs/>
        </w:rPr>
        <w:t>द्रष्टृणां चेति वाणी</w:t>
      </w:r>
      <w:r w:rsidRPr="00AC4226">
        <w:t>-</w:t>
      </w:r>
      <w:r w:rsidRPr="00AC4226">
        <w:rPr>
          <w:cs/>
        </w:rPr>
        <w:t>कृपाणी नूनं माया</w:t>
      </w:r>
      <w:r w:rsidRPr="00AC4226">
        <w:t>-</w:t>
      </w:r>
      <w:r w:rsidRPr="00AC4226">
        <w:rPr>
          <w:cs/>
        </w:rPr>
        <w:t>पक्ष</w:t>
      </w:r>
      <w:r w:rsidRPr="00AC4226">
        <w:t>-</w:t>
      </w:r>
      <w:r w:rsidRPr="00AC4226">
        <w:rPr>
          <w:cs/>
        </w:rPr>
        <w:t>मूलं छिनत्ति</w:t>
      </w:r>
      <w:r w:rsidR="00D766AC" w:rsidRPr="00AC4226">
        <w:rPr>
          <w:cs/>
        </w:rPr>
        <w:t>॥</w:t>
      </w:r>
      <w:r w:rsidR="000B13EE" w:rsidRPr="00AC4226">
        <w:rPr>
          <w:cs/>
        </w:rPr>
        <w:t>12-</w:t>
      </w:r>
      <w:r w:rsidRPr="00AC4226">
        <w:t>12</w:t>
      </w:r>
      <w:r w:rsidR="0051754E" w:rsidRPr="00AC4226">
        <w:rPr>
          <w:cs/>
        </w:rPr>
        <w:t>॥</w:t>
      </w:r>
    </w:p>
    <w:p w14:paraId="3FF8AA6D" w14:textId="77777777" w:rsidR="009B6737" w:rsidRPr="00AC4226" w:rsidRDefault="009B6737" w:rsidP="00EC4553">
      <w:pPr>
        <w:pStyle w:val="EngText"/>
      </w:pPr>
      <w:r w:rsidRPr="00AC4226">
        <w:t>12-12. Look at the exalted eulogy of the on-l</w:t>
      </w:r>
      <w:r w:rsidR="003D4720" w:rsidRPr="00AC4226">
        <w:t>oo</w:t>
      </w:r>
      <w:r w:rsidRPr="00AC4226">
        <w:t xml:space="preserve">kers, seeing the </w:t>
      </w:r>
      <w:r w:rsidR="003D4720" w:rsidRPr="00AC4226">
        <w:t>divine</w:t>
      </w:r>
      <w:r w:rsidRPr="00AC4226">
        <w:t xml:space="preserve"> (endowed with all auspicious attributes) form of the Acharya with its </w:t>
      </w:r>
      <w:r w:rsidR="003D4720" w:rsidRPr="00AC4226">
        <w:t>sweet</w:t>
      </w:r>
      <w:r w:rsidRPr="00AC4226">
        <w:t xml:space="preserve"> smile; ‘</w:t>
      </w:r>
      <w:r w:rsidR="003D4720" w:rsidRPr="00AC4226">
        <w:t>is</w:t>
      </w:r>
      <w:r w:rsidRPr="00AC4226">
        <w:t xml:space="preserve"> he Lord Vedavyasa i</w:t>
      </w:r>
      <w:r w:rsidR="00F010CC">
        <w:t>ncarnate or Veda in human shape: I</w:t>
      </w:r>
      <w:r w:rsidRPr="00AC4226">
        <w:t xml:space="preserve">t is certainly a sword to cut at the very root of the </w:t>
      </w:r>
      <w:r w:rsidR="003D4720" w:rsidRPr="00AC4226">
        <w:t>Adwaita</w:t>
      </w:r>
      <w:r w:rsidRPr="00AC4226">
        <w:t xml:space="preserve"> tree.</w:t>
      </w:r>
      <w:r w:rsidR="007C4889">
        <w:t>’</w:t>
      </w:r>
      <w:r w:rsidRPr="00AC4226">
        <w:t xml:space="preserve"> </w:t>
      </w:r>
      <w:r w:rsidR="00F010CC">
        <w:t>(w</w:t>
      </w:r>
      <w:r w:rsidR="003D4720" w:rsidRPr="00AC4226">
        <w:t>ill</w:t>
      </w:r>
      <w:r w:rsidRPr="00AC4226">
        <w:t xml:space="preserve"> help to hasten its downfall).</w:t>
      </w:r>
    </w:p>
    <w:p w14:paraId="41AEFB1A" w14:textId="77777777" w:rsidR="00E9400C" w:rsidRPr="00AC4226" w:rsidRDefault="00E9400C" w:rsidP="007C105A">
      <w:pPr>
        <w:pStyle w:val="S16S"/>
      </w:pPr>
      <w:r w:rsidRPr="00AC4226">
        <w:rPr>
          <w:cs/>
        </w:rPr>
        <w:t>अक्लिष्टं तत्</w:t>
      </w:r>
      <w:r w:rsidRPr="00AC4226">
        <w:t>-</w:t>
      </w:r>
      <w:r w:rsidRPr="00AC4226">
        <w:rPr>
          <w:cs/>
        </w:rPr>
        <w:t>सूत्र</w:t>
      </w:r>
      <w:r w:rsidRPr="00AC4226">
        <w:t>-</w:t>
      </w:r>
      <w:r w:rsidRPr="00AC4226">
        <w:rPr>
          <w:cs/>
        </w:rPr>
        <w:t>भाष्यं बलीयो</w:t>
      </w:r>
      <w:r w:rsidRPr="00AC4226">
        <w:t>-</w:t>
      </w:r>
      <w:r w:rsidRPr="00AC4226">
        <w:rPr>
          <w:cs/>
        </w:rPr>
        <w:t>मानोपेतं का क्षतिर्नस्तथा चेत्</w:t>
      </w:r>
      <w:r w:rsidR="00D766AC" w:rsidRPr="00AC4226">
        <w:rPr>
          <w:cs/>
        </w:rPr>
        <w:t>।</w:t>
      </w:r>
      <w:r w:rsidR="002A5300" w:rsidRPr="00AC4226">
        <w:rPr>
          <w:cs/>
        </w:rPr>
        <w:br/>
      </w:r>
      <w:r w:rsidRPr="00AC4226">
        <w:rPr>
          <w:cs/>
        </w:rPr>
        <w:t>आस्माकाः के</w:t>
      </w:r>
      <w:r w:rsidR="007A4C1E" w:rsidRPr="00AC4226">
        <w:rPr>
          <w:cs/>
        </w:rPr>
        <w:t>ऽ</w:t>
      </w:r>
      <w:r w:rsidRPr="00AC4226">
        <w:rPr>
          <w:cs/>
        </w:rPr>
        <w:t>प्य</w:t>
      </w:r>
      <w:r w:rsidR="00745CE6">
        <w:rPr>
          <w:rFonts w:hint="cs"/>
          <w:cs/>
        </w:rPr>
        <w:t>े</w:t>
      </w:r>
      <w:r w:rsidRPr="00AC4226">
        <w:rPr>
          <w:cs/>
        </w:rPr>
        <w:t>वमुक्त्वाविलज्जाः लज्जा</w:t>
      </w:r>
      <w:r w:rsidRPr="00AC4226">
        <w:t>-</w:t>
      </w:r>
      <w:r w:rsidRPr="00AC4226">
        <w:rPr>
          <w:cs/>
        </w:rPr>
        <w:t>सिन्धौ दुस्सहे</w:t>
      </w:r>
      <w:r w:rsidR="00745CE6">
        <w:rPr>
          <w:cs/>
        </w:rPr>
        <w:t>ऽ</w:t>
      </w:r>
      <w:r w:rsidRPr="00AC4226">
        <w:rPr>
          <w:cs/>
        </w:rPr>
        <w:t>मज्जयन्नः</w:t>
      </w:r>
      <w:r w:rsidR="00D766AC" w:rsidRPr="00AC4226">
        <w:rPr>
          <w:cs/>
        </w:rPr>
        <w:t>॥</w:t>
      </w:r>
      <w:r w:rsidR="000B13EE" w:rsidRPr="00AC4226">
        <w:rPr>
          <w:cs/>
        </w:rPr>
        <w:t>12-</w:t>
      </w:r>
      <w:r w:rsidRPr="00AC4226">
        <w:t>13</w:t>
      </w:r>
      <w:r w:rsidR="0051754E" w:rsidRPr="00AC4226">
        <w:rPr>
          <w:cs/>
        </w:rPr>
        <w:t>॥</w:t>
      </w:r>
    </w:p>
    <w:p w14:paraId="70E3F6AC" w14:textId="77777777" w:rsidR="009B6737" w:rsidRPr="00AC4226" w:rsidRDefault="009B6737" w:rsidP="00EC4553">
      <w:pPr>
        <w:pStyle w:val="EngText"/>
      </w:pPr>
      <w:r w:rsidRPr="00AC4226">
        <w:t xml:space="preserve">12-13. Our own adherent’s unblushing (irresponsible) statements Like </w:t>
      </w:r>
      <w:r w:rsidR="004916BD" w:rsidRPr="00AC4226">
        <w:t>‘</w:t>
      </w:r>
      <w:r w:rsidR="007C4889">
        <w:t>Madhwacharya’s</w:t>
      </w:r>
      <w:r w:rsidRPr="00AC4226">
        <w:t xml:space="preserve"> Sutra-Bhashya is straight forward and based on sound </w:t>
      </w:r>
      <w:r w:rsidRPr="00AC4226">
        <w:lastRenderedPageBreak/>
        <w:t>reasons: (It may be so. How can it affect us)’</w:t>
      </w:r>
      <w:r w:rsidR="007C4889">
        <w:t>,</w:t>
      </w:r>
      <w:r w:rsidRPr="00AC4226">
        <w:t xml:space="preserve"> plunge us in a sea of intolerable shame.</w:t>
      </w:r>
    </w:p>
    <w:p w14:paraId="747B29B4" w14:textId="77777777" w:rsidR="00E9400C" w:rsidRPr="00AC4226" w:rsidRDefault="00E9400C" w:rsidP="007C105A">
      <w:pPr>
        <w:pStyle w:val="S16S"/>
      </w:pPr>
      <w:r w:rsidRPr="00AC4226">
        <w:rPr>
          <w:cs/>
        </w:rPr>
        <w:t>तस्य व्याप्तैः शिष्य</w:t>
      </w:r>
      <w:r w:rsidRPr="00AC4226">
        <w:t>-</w:t>
      </w:r>
      <w:r w:rsidRPr="00AC4226">
        <w:rPr>
          <w:cs/>
        </w:rPr>
        <w:t>जालैस्तु गौणैः संसत्</w:t>
      </w:r>
      <w:r w:rsidRPr="00AC4226">
        <w:t>-</w:t>
      </w:r>
      <w:r w:rsidRPr="00AC4226">
        <w:rPr>
          <w:cs/>
        </w:rPr>
        <w:t>सिन्धौ शङ्ख</w:t>
      </w:r>
      <w:r w:rsidRPr="00AC4226">
        <w:t>-</w:t>
      </w:r>
      <w:r w:rsidRPr="00AC4226">
        <w:rPr>
          <w:cs/>
        </w:rPr>
        <w:t>चक्रादि</w:t>
      </w:r>
      <w:r w:rsidRPr="00AC4226">
        <w:t>-</w:t>
      </w:r>
      <w:r w:rsidRPr="00AC4226">
        <w:rPr>
          <w:cs/>
        </w:rPr>
        <w:t>भृद्भिः</w:t>
      </w:r>
      <w:r w:rsidR="002A5300" w:rsidRPr="00AC4226">
        <w:rPr>
          <w:cs/>
        </w:rPr>
        <w:t>।</w:t>
      </w:r>
      <w:r w:rsidR="002A5300" w:rsidRPr="00AC4226">
        <w:rPr>
          <w:cs/>
        </w:rPr>
        <w:br/>
      </w:r>
      <w:r w:rsidRPr="00AC4226">
        <w:rPr>
          <w:cs/>
        </w:rPr>
        <w:t>मा गृह्येरन् विश्व</w:t>
      </w:r>
      <w:r w:rsidRPr="00AC4226">
        <w:t>-</w:t>
      </w:r>
      <w:r w:rsidRPr="00AC4226">
        <w:rPr>
          <w:cs/>
        </w:rPr>
        <w:t>सत्त्वान्तराणि क्षेमाप्त्यै नस्तत्र नीतिं विधत्त</w:t>
      </w:r>
      <w:r w:rsidR="00D766AC" w:rsidRPr="00AC4226">
        <w:rPr>
          <w:cs/>
        </w:rPr>
        <w:t>॥</w:t>
      </w:r>
      <w:r w:rsidR="000B13EE" w:rsidRPr="00AC4226">
        <w:rPr>
          <w:cs/>
        </w:rPr>
        <w:t>12-</w:t>
      </w:r>
      <w:r w:rsidRPr="00AC4226">
        <w:t>14</w:t>
      </w:r>
      <w:r w:rsidR="0051754E" w:rsidRPr="00AC4226">
        <w:rPr>
          <w:cs/>
        </w:rPr>
        <w:t>॥</w:t>
      </w:r>
    </w:p>
    <w:p w14:paraId="33FBDD18" w14:textId="77777777" w:rsidR="009B6737" w:rsidRPr="00AC4226" w:rsidRDefault="009B6737" w:rsidP="00EC4553">
      <w:pPr>
        <w:pStyle w:val="EngText"/>
      </w:pPr>
      <w:r w:rsidRPr="00AC4226">
        <w:t>12-14</w:t>
      </w:r>
      <w:r w:rsidR="007C4889">
        <w:t>. (S</w:t>
      </w:r>
      <w:r w:rsidR="00A53A2D" w:rsidRPr="00AC4226">
        <w:t xml:space="preserve">o), map out a strategy for our welfare whereby the disciples of Madhwacharya diffused in all </w:t>
      </w:r>
      <w:r w:rsidR="003D4720" w:rsidRPr="00AC4226">
        <w:t>directions</w:t>
      </w:r>
      <w:r w:rsidR="00A53A2D" w:rsidRPr="00AC4226">
        <w:t>, endued with rich qualities (like humility and honeyed-words), bearing on their bodies (Vaishnava) pr</w:t>
      </w:r>
      <w:r w:rsidR="007C4889">
        <w:t>ints (marks of conch and discus</w:t>
      </w:r>
      <w:r w:rsidR="00A53A2D" w:rsidRPr="00AC4226">
        <w:t xml:space="preserve">), will fail to captivate the minds of the people (fish) collecting in throngs (sea). </w:t>
      </w:r>
      <w:r w:rsidR="007C4889">
        <w:t>(</w:t>
      </w:r>
      <w:r w:rsidR="00A53A2D" w:rsidRPr="00AC4226">
        <w:t>People gathered in the assemblies were fascinated by the disciples of the Acharya like the fish lured by the nets in the ocean</w:t>
      </w:r>
      <w:r w:rsidR="007C4889">
        <w:t>.</w:t>
      </w:r>
      <w:r w:rsidR="00A53A2D" w:rsidRPr="00AC4226">
        <w:t>)</w:t>
      </w:r>
    </w:p>
    <w:p w14:paraId="605DC18D" w14:textId="77777777" w:rsidR="00E9400C" w:rsidRPr="00AC4226" w:rsidRDefault="00E9400C" w:rsidP="007C105A">
      <w:pPr>
        <w:pStyle w:val="S16S"/>
      </w:pPr>
      <w:r w:rsidRPr="00AC4226">
        <w:rPr>
          <w:cs/>
        </w:rPr>
        <w:t>गौणैस्तर्कैर्गौण</w:t>
      </w:r>
      <w:r w:rsidRPr="00AC4226">
        <w:t>-</w:t>
      </w:r>
      <w:r w:rsidRPr="00AC4226">
        <w:rPr>
          <w:cs/>
        </w:rPr>
        <w:t>वाक्याभि</w:t>
      </w:r>
      <w:r w:rsidRPr="00AC4226">
        <w:t>-</w:t>
      </w:r>
      <w:r w:rsidRPr="00AC4226">
        <w:rPr>
          <w:cs/>
        </w:rPr>
        <w:t>गुप्तैः गौणीं बुद्धिं वर्दयन्ते नृणां ते</w:t>
      </w:r>
      <w:r w:rsidR="002A5300" w:rsidRPr="00AC4226">
        <w:rPr>
          <w:cs/>
        </w:rPr>
        <w:t>।</w:t>
      </w:r>
      <w:r w:rsidR="002A5300" w:rsidRPr="00AC4226">
        <w:rPr>
          <w:cs/>
        </w:rPr>
        <w:br/>
      </w:r>
      <w:r w:rsidRPr="00AC4226">
        <w:rPr>
          <w:cs/>
        </w:rPr>
        <w:t>हंसानां नो वाग्</w:t>
      </w:r>
      <w:r w:rsidRPr="00AC4226">
        <w:t>-</w:t>
      </w:r>
      <w:r w:rsidRPr="00AC4226">
        <w:rPr>
          <w:cs/>
        </w:rPr>
        <w:t>विघाता</w:t>
      </w:r>
      <w:r w:rsidRPr="00AC4226">
        <w:t>-</w:t>
      </w:r>
      <w:r w:rsidRPr="00AC4226">
        <w:rPr>
          <w:cs/>
        </w:rPr>
        <w:t>प्रवीणाः सिन्धुं भूयो</w:t>
      </w:r>
      <w:r w:rsidRPr="00AC4226">
        <w:t>-</w:t>
      </w:r>
      <w:r w:rsidRPr="00AC4226">
        <w:rPr>
          <w:cs/>
        </w:rPr>
        <w:t>वारि</w:t>
      </w:r>
      <w:r w:rsidRPr="00AC4226">
        <w:t>-</w:t>
      </w:r>
      <w:r w:rsidRPr="00AC4226">
        <w:rPr>
          <w:cs/>
        </w:rPr>
        <w:t>वर्षैरिवाब्दाः</w:t>
      </w:r>
      <w:r w:rsidR="00D766AC" w:rsidRPr="00AC4226">
        <w:rPr>
          <w:cs/>
        </w:rPr>
        <w:t>॥</w:t>
      </w:r>
      <w:r w:rsidR="000B13EE" w:rsidRPr="00AC4226">
        <w:rPr>
          <w:cs/>
        </w:rPr>
        <w:t>12-</w:t>
      </w:r>
      <w:r w:rsidRPr="00AC4226">
        <w:t>15</w:t>
      </w:r>
      <w:r w:rsidR="0051754E" w:rsidRPr="00AC4226">
        <w:rPr>
          <w:cs/>
        </w:rPr>
        <w:t>॥</w:t>
      </w:r>
    </w:p>
    <w:p w14:paraId="07D72447" w14:textId="77777777" w:rsidR="00A53A2D" w:rsidRPr="00AC4226" w:rsidRDefault="00A53A2D" w:rsidP="00EC4553">
      <w:pPr>
        <w:pStyle w:val="EngText"/>
      </w:pPr>
      <w:r w:rsidRPr="00AC4226">
        <w:t xml:space="preserve">12-15. The disciples of Madhwacharya, adepts in hushing the eloquence of our Sannyasins, out to propagate the attributeless Brahman are enlightening the people (with discourses) on the infinite auspicious attributes of Brahman with sound </w:t>
      </w:r>
      <w:r w:rsidR="003D4720" w:rsidRPr="00AC4226">
        <w:t>reasoning</w:t>
      </w:r>
      <w:r w:rsidR="007C4889">
        <w:t>s</w:t>
      </w:r>
      <w:r w:rsidRPr="00AC4226">
        <w:t xml:space="preserve"> supported by Vedic sentences like the clouds silencing the cry of the swans and pouring abundant water in the ocean.</w:t>
      </w:r>
    </w:p>
    <w:p w14:paraId="63977A67" w14:textId="77777777" w:rsidR="00E9400C" w:rsidRPr="00AC4226" w:rsidRDefault="00E9400C" w:rsidP="007C105A">
      <w:pPr>
        <w:pStyle w:val="S16S"/>
      </w:pPr>
      <w:r w:rsidRPr="00AC4226">
        <w:rPr>
          <w:cs/>
        </w:rPr>
        <w:t>ब</w:t>
      </w:r>
      <w:r w:rsidR="00745CE6">
        <w:rPr>
          <w:rFonts w:hint="cs"/>
          <w:cs/>
        </w:rPr>
        <w:t>ा</w:t>
      </w:r>
      <w:r w:rsidRPr="00AC4226">
        <w:rPr>
          <w:cs/>
        </w:rPr>
        <w:t>हुल्येन ह्येतदुक्त्वा खलु द्राग् एते विश्वं प्राप्नुवन्ति प्रकामम्</w:t>
      </w:r>
      <w:r w:rsidR="00D766AC" w:rsidRPr="00AC4226">
        <w:rPr>
          <w:cs/>
        </w:rPr>
        <w:t>।</w:t>
      </w:r>
      <w:r w:rsidR="002A5300" w:rsidRPr="00AC4226">
        <w:rPr>
          <w:cs/>
        </w:rPr>
        <w:br/>
      </w:r>
      <w:r w:rsidRPr="00AC4226">
        <w:rPr>
          <w:cs/>
        </w:rPr>
        <w:t>अस्मिन्नस्मद्</w:t>
      </w:r>
      <w:r w:rsidRPr="00AC4226">
        <w:t>-</w:t>
      </w:r>
      <w:r w:rsidRPr="00AC4226">
        <w:rPr>
          <w:cs/>
        </w:rPr>
        <w:t>दर्शनापाय</w:t>
      </w:r>
      <w:r w:rsidRPr="00AC4226">
        <w:t>-</w:t>
      </w:r>
      <w:r w:rsidRPr="00AC4226">
        <w:rPr>
          <w:cs/>
        </w:rPr>
        <w:t>काले यद्वल्लोकापाय</w:t>
      </w:r>
      <w:r w:rsidRPr="00AC4226">
        <w:t>-</w:t>
      </w:r>
      <w:r w:rsidRPr="00AC4226">
        <w:rPr>
          <w:cs/>
        </w:rPr>
        <w:t>काले लयापः</w:t>
      </w:r>
      <w:r w:rsidR="00D766AC" w:rsidRPr="00AC4226">
        <w:rPr>
          <w:cs/>
        </w:rPr>
        <w:t>॥</w:t>
      </w:r>
      <w:r w:rsidR="000B13EE" w:rsidRPr="00AC4226">
        <w:rPr>
          <w:cs/>
        </w:rPr>
        <w:t>12-</w:t>
      </w:r>
      <w:r w:rsidRPr="00AC4226">
        <w:t>16</w:t>
      </w:r>
      <w:r w:rsidR="0051754E" w:rsidRPr="00AC4226">
        <w:rPr>
          <w:cs/>
        </w:rPr>
        <w:t>॥</w:t>
      </w:r>
    </w:p>
    <w:p w14:paraId="453FAD9D" w14:textId="77777777" w:rsidR="00A53A2D" w:rsidRPr="00AC4226" w:rsidRDefault="00A53A2D" w:rsidP="00EC4553">
      <w:pPr>
        <w:pStyle w:val="EngText"/>
      </w:pPr>
      <w:r w:rsidRPr="00AC4226">
        <w:t xml:space="preserve">12-16. It </w:t>
      </w:r>
      <w:r w:rsidR="004916BD" w:rsidRPr="00AC4226">
        <w:t>behoves</w:t>
      </w:r>
      <w:r w:rsidRPr="00AC4226">
        <w:t xml:space="preserve"> us not to be prolix in praise (which will heighten </w:t>
      </w:r>
      <w:r w:rsidR="007C4889">
        <w:t>Madhwacharya’s</w:t>
      </w:r>
      <w:r w:rsidRPr="00AC4226">
        <w:t xml:space="preserve"> stature), at a time when our doctrine is on the decline and the disciples of Madhwacharya are covering all regions unimpeded (at will) like the water of the deluge spreading speedily all over the earth during the dissolution of the world.</w:t>
      </w:r>
    </w:p>
    <w:p w14:paraId="36F444F7" w14:textId="77777777" w:rsidR="00E9400C" w:rsidRPr="00AC4226" w:rsidRDefault="00E9400C" w:rsidP="007C105A">
      <w:pPr>
        <w:pStyle w:val="S16S"/>
      </w:pPr>
      <w:r w:rsidRPr="00AC4226">
        <w:rPr>
          <w:cs/>
        </w:rPr>
        <w:t>आ</w:t>
      </w:r>
      <w:r w:rsidRPr="00AC4226">
        <w:t>-</w:t>
      </w:r>
      <w:r w:rsidRPr="00AC4226">
        <w:rPr>
          <w:cs/>
        </w:rPr>
        <w:t>कर्ण्येत्थं तस्य वाणीमथान्यो मानी तेषां मानिनां चित्त</w:t>
      </w:r>
      <w:r w:rsidRPr="00AC4226">
        <w:t>-</w:t>
      </w:r>
      <w:r w:rsidRPr="00AC4226">
        <w:rPr>
          <w:cs/>
        </w:rPr>
        <w:t>वेत्ता</w:t>
      </w:r>
      <w:r w:rsidR="00D766AC" w:rsidRPr="00AC4226">
        <w:rPr>
          <w:cs/>
        </w:rPr>
        <w:t>।</w:t>
      </w:r>
      <w:r w:rsidR="002A5300" w:rsidRPr="00AC4226">
        <w:rPr>
          <w:cs/>
        </w:rPr>
        <w:br/>
      </w:r>
      <w:r w:rsidRPr="00AC4226">
        <w:rPr>
          <w:cs/>
        </w:rPr>
        <w:t>स्वान</w:t>
      </w:r>
      <w:r w:rsidR="00BA5CC0">
        <w:rPr>
          <w:rFonts w:hint="cs"/>
          <w:cs/>
        </w:rPr>
        <w:t>ां</w:t>
      </w:r>
      <w:r w:rsidRPr="00AC4226">
        <w:rPr>
          <w:cs/>
        </w:rPr>
        <w:t xml:space="preserve"> चेतो नन्दयन् मन्द</w:t>
      </w:r>
      <w:r w:rsidRPr="00AC4226">
        <w:t>-</w:t>
      </w:r>
      <w:r w:rsidRPr="00AC4226">
        <w:rPr>
          <w:cs/>
        </w:rPr>
        <w:t>चेताः दृष्टामुच्च्यैर्वाचमाचष्ट कष्टः</w:t>
      </w:r>
      <w:r w:rsidR="00D766AC" w:rsidRPr="00AC4226">
        <w:rPr>
          <w:cs/>
        </w:rPr>
        <w:t>॥</w:t>
      </w:r>
      <w:r w:rsidR="000B13EE" w:rsidRPr="00AC4226">
        <w:rPr>
          <w:cs/>
        </w:rPr>
        <w:t>12-</w:t>
      </w:r>
      <w:r w:rsidRPr="00AC4226">
        <w:t>17</w:t>
      </w:r>
      <w:r w:rsidR="0051754E" w:rsidRPr="00AC4226">
        <w:rPr>
          <w:cs/>
        </w:rPr>
        <w:t>॥</w:t>
      </w:r>
    </w:p>
    <w:p w14:paraId="540684E8" w14:textId="77777777" w:rsidR="00A53A2D" w:rsidRPr="00AC4226" w:rsidRDefault="00A53A2D" w:rsidP="00EC4553">
      <w:pPr>
        <w:pStyle w:val="EngText"/>
      </w:pPr>
      <w:r w:rsidRPr="00AC4226">
        <w:t xml:space="preserve">12-17. </w:t>
      </w:r>
      <w:r w:rsidR="003D4720" w:rsidRPr="00AC4226">
        <w:t>Heeding such</w:t>
      </w:r>
      <w:r w:rsidRPr="00AC4226">
        <w:t xml:space="preserve"> </w:t>
      </w:r>
      <w:r w:rsidR="003D4720" w:rsidRPr="00AC4226">
        <w:t>talks</w:t>
      </w:r>
      <w:r w:rsidRPr="00AC4226">
        <w:t xml:space="preserve"> full of chagrin, another dolt then, by nature proud who </w:t>
      </w:r>
      <w:r w:rsidR="007C4889">
        <w:t>w</w:t>
      </w:r>
      <w:r w:rsidRPr="00AC4226">
        <w:t xml:space="preserve">ell discerned the minds of the overweening Padmatirtha and others, spoke with </w:t>
      </w:r>
      <w:r w:rsidR="003D4720" w:rsidRPr="00AC4226">
        <w:t>vehemence</w:t>
      </w:r>
      <w:r w:rsidRPr="00AC4226">
        <w:t xml:space="preserve"> these bold words to placate his people.</w:t>
      </w:r>
    </w:p>
    <w:p w14:paraId="19259592" w14:textId="77777777" w:rsidR="00E9400C" w:rsidRPr="00AC4226" w:rsidRDefault="00E9400C" w:rsidP="007C105A">
      <w:pPr>
        <w:pStyle w:val="S16S"/>
      </w:pPr>
      <w:r w:rsidRPr="00AC4226">
        <w:rPr>
          <w:cs/>
        </w:rPr>
        <w:lastRenderedPageBreak/>
        <w:t>तेजः</w:t>
      </w:r>
      <w:r w:rsidRPr="00AC4226">
        <w:t>-</w:t>
      </w:r>
      <w:r w:rsidRPr="00AC4226">
        <w:rPr>
          <w:cs/>
        </w:rPr>
        <w:t>शङ्का</w:t>
      </w:r>
      <w:r w:rsidRPr="00AC4226">
        <w:t>-</w:t>
      </w:r>
      <w:r w:rsidRPr="00AC4226">
        <w:rPr>
          <w:cs/>
        </w:rPr>
        <w:t>मात्रतो यद् विलीनं धिग् भीरूणां मानसं मान</w:t>
      </w:r>
      <w:r w:rsidRPr="00AC4226">
        <w:t>-</w:t>
      </w:r>
      <w:r w:rsidRPr="00AC4226">
        <w:rPr>
          <w:cs/>
        </w:rPr>
        <w:t>हीनम्</w:t>
      </w:r>
      <w:r w:rsidR="00D766AC" w:rsidRPr="00AC4226">
        <w:rPr>
          <w:cs/>
        </w:rPr>
        <w:t>।</w:t>
      </w:r>
      <w:r w:rsidR="002A5300" w:rsidRPr="00AC4226">
        <w:rPr>
          <w:cs/>
        </w:rPr>
        <w:br/>
      </w:r>
      <w:r w:rsidRPr="00AC4226">
        <w:rPr>
          <w:cs/>
        </w:rPr>
        <w:t>एकान्तेन प्राप्त</w:t>
      </w:r>
      <w:r w:rsidRPr="00AC4226">
        <w:t>-</w:t>
      </w:r>
      <w:r w:rsidRPr="00AC4226">
        <w:rPr>
          <w:cs/>
        </w:rPr>
        <w:t>तेजो</w:t>
      </w:r>
      <w:r w:rsidRPr="00AC4226">
        <w:t>-</w:t>
      </w:r>
      <w:r w:rsidRPr="00AC4226">
        <w:rPr>
          <w:cs/>
        </w:rPr>
        <w:t>विलीनम् स्थेयो यस्माद् भाति हैयङ्गवीनम्</w:t>
      </w:r>
      <w:r w:rsidR="00D766AC" w:rsidRPr="00AC4226">
        <w:rPr>
          <w:cs/>
        </w:rPr>
        <w:t>॥</w:t>
      </w:r>
      <w:r w:rsidR="000B13EE" w:rsidRPr="00AC4226">
        <w:rPr>
          <w:cs/>
        </w:rPr>
        <w:t>12-</w:t>
      </w:r>
      <w:r w:rsidRPr="00AC4226">
        <w:t>18</w:t>
      </w:r>
      <w:r w:rsidR="0051754E" w:rsidRPr="00AC4226">
        <w:rPr>
          <w:cs/>
        </w:rPr>
        <w:t>॥</w:t>
      </w:r>
    </w:p>
    <w:p w14:paraId="51E7BAFC" w14:textId="77777777" w:rsidR="00A53A2D" w:rsidRPr="00AC4226" w:rsidRDefault="00A53A2D" w:rsidP="00EC4553">
      <w:pPr>
        <w:pStyle w:val="EngText"/>
      </w:pPr>
      <w:r w:rsidRPr="00AC4226">
        <w:t xml:space="preserve">12-18. Fie upon the faint-hearted, void of self-esteem, who </w:t>
      </w:r>
      <w:r w:rsidR="003D4720" w:rsidRPr="00AC4226">
        <w:t>feels</w:t>
      </w:r>
      <w:r w:rsidRPr="00AC4226">
        <w:t xml:space="preserve"> frightened, listening to the excellence of the rival </w:t>
      </w:r>
      <w:r w:rsidR="003D4720" w:rsidRPr="00AC4226">
        <w:t>Madhwa-</w:t>
      </w:r>
      <w:r w:rsidRPr="00AC4226">
        <w:t>disputants: Better the hard butter which melts not, for certain without the fire in its close vicinity! (It highlights the timidity of the Mayavadins who are enervated before actual confrontation with the disciples of Madhwacharya</w:t>
      </w:r>
      <w:r w:rsidR="007C4889">
        <w:t>.</w:t>
      </w:r>
      <w:r w:rsidRPr="00AC4226">
        <w:t>)</w:t>
      </w:r>
    </w:p>
    <w:p w14:paraId="41FD312F" w14:textId="77777777" w:rsidR="00E9400C" w:rsidRPr="00AC4226" w:rsidRDefault="00E9400C" w:rsidP="007C105A">
      <w:pPr>
        <w:pStyle w:val="S16S"/>
      </w:pPr>
      <w:r w:rsidRPr="00AC4226">
        <w:rPr>
          <w:cs/>
        </w:rPr>
        <w:t>येषां विद्या शाङ्करी शङ्करी नो देवादीनां बाध्यतां साधयन्ती</w:t>
      </w:r>
      <w:r w:rsidR="002A5300" w:rsidRPr="00AC4226">
        <w:rPr>
          <w:cs/>
        </w:rPr>
        <w:t>।</w:t>
      </w:r>
      <w:r w:rsidR="002A5300" w:rsidRPr="00AC4226">
        <w:rPr>
          <w:cs/>
        </w:rPr>
        <w:br/>
      </w:r>
      <w:r w:rsidRPr="00AC4226">
        <w:rPr>
          <w:cs/>
        </w:rPr>
        <w:t>शौक्रीवालं लज्जयेद् देव</w:t>
      </w:r>
      <w:r w:rsidRPr="00AC4226">
        <w:t>-</w:t>
      </w:r>
      <w:r w:rsidRPr="00AC4226">
        <w:rPr>
          <w:cs/>
        </w:rPr>
        <w:t>पूज्यं तेषामेषां सन्निधौ को विषादः</w:t>
      </w:r>
      <w:r w:rsidR="00D766AC" w:rsidRPr="00AC4226">
        <w:rPr>
          <w:cs/>
        </w:rPr>
        <w:t>॥</w:t>
      </w:r>
      <w:r w:rsidR="000B13EE" w:rsidRPr="00AC4226">
        <w:rPr>
          <w:cs/>
        </w:rPr>
        <w:t>12-</w:t>
      </w:r>
      <w:r w:rsidRPr="00AC4226">
        <w:t>19</w:t>
      </w:r>
      <w:r w:rsidR="0051754E" w:rsidRPr="00AC4226">
        <w:rPr>
          <w:cs/>
        </w:rPr>
        <w:t>॥</w:t>
      </w:r>
    </w:p>
    <w:p w14:paraId="2954B789" w14:textId="77777777" w:rsidR="00A53A2D" w:rsidRPr="00AC4226" w:rsidRDefault="00A53A2D" w:rsidP="00EC4553">
      <w:pPr>
        <w:pStyle w:val="EngText"/>
      </w:pPr>
      <w:r w:rsidRPr="00AC4226">
        <w:t>12-19. Why dejection, when abide the learned like Padmatirtha with us who possess the Adw</w:t>
      </w:r>
      <w:r w:rsidR="00D46339" w:rsidRPr="00AC4226">
        <w:t xml:space="preserve">aita lore propagated by </w:t>
      </w:r>
      <w:r w:rsidR="00F010CC">
        <w:t>Sankaracharya</w:t>
      </w:r>
      <w:r w:rsidR="00D46339" w:rsidRPr="00AC4226">
        <w:t xml:space="preserve"> that yields delight to us, which like the sorcery of Shukacharya, substantiating sublation even with reference to Gods and others, which makes even Brishaspathyacharya to blush?</w:t>
      </w:r>
    </w:p>
    <w:p w14:paraId="3211C5FB" w14:textId="77777777" w:rsidR="00E9400C" w:rsidRPr="00AC4226" w:rsidRDefault="00E9400C" w:rsidP="007C105A">
      <w:pPr>
        <w:pStyle w:val="S16S"/>
      </w:pPr>
      <w:r w:rsidRPr="00AC4226">
        <w:rPr>
          <w:cs/>
        </w:rPr>
        <w:t>यद्यद्वैतं कर्कशैर्गौण</w:t>
      </w:r>
      <w:r w:rsidRPr="00AC4226">
        <w:t>-</w:t>
      </w:r>
      <w:r w:rsidRPr="00AC4226">
        <w:rPr>
          <w:cs/>
        </w:rPr>
        <w:t>तर्कैः रुद्धं साध्यं नैव भात्यस्तु तावत्</w:t>
      </w:r>
      <w:r w:rsidR="00D766AC" w:rsidRPr="00AC4226">
        <w:rPr>
          <w:cs/>
        </w:rPr>
        <w:t>।</w:t>
      </w:r>
      <w:r w:rsidR="002A5300" w:rsidRPr="00AC4226">
        <w:rPr>
          <w:cs/>
        </w:rPr>
        <w:br/>
      </w:r>
      <w:r w:rsidRPr="00AC4226">
        <w:rPr>
          <w:cs/>
        </w:rPr>
        <w:t>षट्कर्म</w:t>
      </w:r>
      <w:r w:rsidRPr="00AC4226">
        <w:t>-</w:t>
      </w:r>
      <w:r w:rsidRPr="00AC4226">
        <w:rPr>
          <w:cs/>
        </w:rPr>
        <w:t>ज्ञैर्दिव्य</w:t>
      </w:r>
      <w:r w:rsidRPr="00AC4226">
        <w:t>-</w:t>
      </w:r>
      <w:r w:rsidRPr="00AC4226">
        <w:rPr>
          <w:cs/>
        </w:rPr>
        <w:t>मन्त्रौषधाढ्यैः एतैर्गुप्तान् नो विजेता हि कश्चित्</w:t>
      </w:r>
      <w:r w:rsidR="00D766AC" w:rsidRPr="00AC4226">
        <w:rPr>
          <w:cs/>
        </w:rPr>
        <w:t>॥</w:t>
      </w:r>
      <w:r w:rsidR="000B13EE" w:rsidRPr="00AC4226">
        <w:rPr>
          <w:cs/>
        </w:rPr>
        <w:t>12-</w:t>
      </w:r>
      <w:r w:rsidRPr="00AC4226">
        <w:t>20</w:t>
      </w:r>
      <w:r w:rsidR="0051754E" w:rsidRPr="00AC4226">
        <w:rPr>
          <w:cs/>
        </w:rPr>
        <w:t>॥</w:t>
      </w:r>
    </w:p>
    <w:p w14:paraId="6EE50566" w14:textId="77777777" w:rsidR="00D46339" w:rsidRPr="00AC4226" w:rsidRDefault="00D46339" w:rsidP="00EC4553">
      <w:pPr>
        <w:pStyle w:val="EngText"/>
      </w:pPr>
      <w:r w:rsidRPr="00AC4226">
        <w:t xml:space="preserve">12-20. Even though it is hard to establish the Adwaita doctrine when countered by the irrevocable logic, propounding Brahman with infinite auspicious attributes, it matters little when there are </w:t>
      </w:r>
      <w:r w:rsidR="003D4720" w:rsidRPr="00AC4226">
        <w:t>stalwarts</w:t>
      </w:r>
      <w:r w:rsidRPr="00AC4226">
        <w:t xml:space="preserve"> like Padmatirtha, specialized in the six Karmas like Vashikaran and rich in </w:t>
      </w:r>
      <w:r w:rsidR="003D4720" w:rsidRPr="00AC4226">
        <w:t>potent</w:t>
      </w:r>
      <w:r w:rsidRPr="00AC4226">
        <w:t xml:space="preserve"> spells and medicaments to shield us. So no one can defeat us.</w:t>
      </w:r>
    </w:p>
    <w:p w14:paraId="630D0460" w14:textId="77777777" w:rsidR="00D46339" w:rsidRPr="00AC4226" w:rsidRDefault="003D4720" w:rsidP="00EC4553">
      <w:pPr>
        <w:pStyle w:val="EngText"/>
      </w:pPr>
      <w:r w:rsidRPr="00AC4226">
        <w:t>(The</w:t>
      </w:r>
      <w:r w:rsidR="00D46339" w:rsidRPr="00AC4226">
        <w:t xml:space="preserve"> six karmas are Chalana, Vashikarana, St</w:t>
      </w:r>
      <w:r w:rsidR="007C4889">
        <w:t>h</w:t>
      </w:r>
      <w:r w:rsidR="00D46339" w:rsidRPr="00AC4226">
        <w:t>ambhana, Vidweshana, Ucchatana and Marana</w:t>
      </w:r>
      <w:r w:rsidR="007C4889">
        <w:t>.</w:t>
      </w:r>
      <w:r w:rsidR="00D46339" w:rsidRPr="00AC4226">
        <w:t>)</w:t>
      </w:r>
    </w:p>
    <w:p w14:paraId="056DCD7E" w14:textId="77777777" w:rsidR="00E9400C" w:rsidRPr="00AC4226" w:rsidRDefault="00E9400C" w:rsidP="007C105A">
      <w:pPr>
        <w:pStyle w:val="S16S"/>
      </w:pPr>
      <w:r w:rsidRPr="00AC4226">
        <w:rPr>
          <w:cs/>
        </w:rPr>
        <w:t>यद्यप्येवं न ह्युपे</w:t>
      </w:r>
      <w:r w:rsidR="00BA5CC0">
        <w:rPr>
          <w:rFonts w:hint="cs"/>
          <w:cs/>
        </w:rPr>
        <w:t>क्ष्यो</w:t>
      </w:r>
      <w:r w:rsidRPr="00AC4226">
        <w:rPr>
          <w:cs/>
        </w:rPr>
        <w:t xml:space="preserve"> विपक्षः किन्तु प्राप्तो नाधुना</w:t>
      </w:r>
      <w:r w:rsidR="007A4C1E" w:rsidRPr="00AC4226">
        <w:rPr>
          <w:cs/>
        </w:rPr>
        <w:t>ऽऽ</w:t>
      </w:r>
      <w:r w:rsidR="00BA5CC0">
        <w:rPr>
          <w:cs/>
        </w:rPr>
        <w:t>क्रन्द</w:t>
      </w:r>
      <w:r w:rsidRPr="00AC4226">
        <w:t>-</w:t>
      </w:r>
      <w:r w:rsidRPr="00AC4226">
        <w:rPr>
          <w:cs/>
        </w:rPr>
        <w:t>कालः</w:t>
      </w:r>
      <w:r w:rsidR="002A5300" w:rsidRPr="00AC4226">
        <w:rPr>
          <w:cs/>
        </w:rPr>
        <w:t>।</w:t>
      </w:r>
      <w:r w:rsidR="002A5300" w:rsidRPr="00AC4226">
        <w:rPr>
          <w:cs/>
        </w:rPr>
        <w:br/>
      </w:r>
      <w:r w:rsidRPr="00AC4226">
        <w:rPr>
          <w:cs/>
        </w:rPr>
        <w:t>अप्यद्वन्द्व</w:t>
      </w:r>
      <w:r w:rsidRPr="00AC4226">
        <w:t>-</w:t>
      </w:r>
      <w:r w:rsidRPr="00AC4226">
        <w:rPr>
          <w:cs/>
        </w:rPr>
        <w:t>स्वात्म</w:t>
      </w:r>
      <w:r w:rsidRPr="00AC4226">
        <w:t>-</w:t>
      </w:r>
      <w:r w:rsidRPr="00AC4226">
        <w:rPr>
          <w:cs/>
        </w:rPr>
        <w:t>बोध</w:t>
      </w:r>
      <w:r w:rsidRPr="00AC4226">
        <w:t>-</w:t>
      </w:r>
      <w:r w:rsidRPr="00AC4226">
        <w:rPr>
          <w:cs/>
        </w:rPr>
        <w:t>प्रतीतैः आचार्यैर्यच्छङ्क्यते शङ्कराद्यैः</w:t>
      </w:r>
      <w:r w:rsidR="00D766AC" w:rsidRPr="00AC4226">
        <w:rPr>
          <w:cs/>
        </w:rPr>
        <w:t>॥</w:t>
      </w:r>
      <w:r w:rsidR="000B13EE" w:rsidRPr="00AC4226">
        <w:rPr>
          <w:cs/>
        </w:rPr>
        <w:t>12-</w:t>
      </w:r>
      <w:r w:rsidRPr="00AC4226">
        <w:t>21</w:t>
      </w:r>
      <w:r w:rsidR="0051754E" w:rsidRPr="00AC4226">
        <w:rPr>
          <w:cs/>
        </w:rPr>
        <w:t>॥</w:t>
      </w:r>
    </w:p>
    <w:p w14:paraId="6070FC7D" w14:textId="77777777" w:rsidR="00D46339" w:rsidRPr="00AC4226" w:rsidRDefault="00D46339" w:rsidP="00EC4553">
      <w:pPr>
        <w:pStyle w:val="EngText"/>
      </w:pPr>
      <w:r w:rsidRPr="00AC4226">
        <w:t xml:space="preserve">12-21. Even then </w:t>
      </w:r>
      <w:r w:rsidR="003D4720" w:rsidRPr="00AC4226">
        <w:t>the rival</w:t>
      </w:r>
      <w:r w:rsidRPr="00AC4226">
        <w:t xml:space="preserve"> doctrine need not be neglected since it has embarrassed even our mighty Acharyas like </w:t>
      </w:r>
      <w:r w:rsidR="00F010CC">
        <w:t>Sankaracharya</w:t>
      </w:r>
      <w:r w:rsidRPr="00AC4226">
        <w:t xml:space="preserve"> (who doubted their strength to rebut it) famed for their firm faith in (Adwaita Siddhanta), propagating the identity of Jiva and Brahman. Even now things are not beyond repair. (The time is not out of joint</w:t>
      </w:r>
      <w:r w:rsidR="000A3154">
        <w:t>.</w:t>
      </w:r>
      <w:r w:rsidRPr="00AC4226">
        <w:t>)</w:t>
      </w:r>
    </w:p>
    <w:p w14:paraId="69933D92" w14:textId="77777777" w:rsidR="00E9400C" w:rsidRPr="00AC4226" w:rsidRDefault="00E9400C" w:rsidP="007C105A">
      <w:pPr>
        <w:pStyle w:val="S16S"/>
      </w:pPr>
      <w:r w:rsidRPr="00AC4226">
        <w:rPr>
          <w:cs/>
        </w:rPr>
        <w:lastRenderedPageBreak/>
        <w:t>पारम्पर्येणा</w:t>
      </w:r>
      <w:r w:rsidR="007A4C1E" w:rsidRPr="00AC4226">
        <w:rPr>
          <w:cs/>
        </w:rPr>
        <w:t>ऽ</w:t>
      </w:r>
      <w:r w:rsidRPr="00AC4226">
        <w:rPr>
          <w:cs/>
        </w:rPr>
        <w:t>गतं तत्व</w:t>
      </w:r>
      <w:r w:rsidRPr="00AC4226">
        <w:t>-</w:t>
      </w:r>
      <w:r w:rsidRPr="00AC4226">
        <w:rPr>
          <w:cs/>
        </w:rPr>
        <w:t>शास्त्रं हन्तोत्सन्नं नूतनेनेत्युदीर्य</w:t>
      </w:r>
      <w:r w:rsidR="002A5300" w:rsidRPr="00AC4226">
        <w:rPr>
          <w:cs/>
        </w:rPr>
        <w:t>।</w:t>
      </w:r>
      <w:r w:rsidR="002A5300" w:rsidRPr="00AC4226">
        <w:rPr>
          <w:cs/>
        </w:rPr>
        <w:br/>
      </w:r>
      <w:r w:rsidRPr="00AC4226">
        <w:rPr>
          <w:cs/>
        </w:rPr>
        <w:t>तेषां दोषा वर्णनीया विदग्धैः सन्तो</w:t>
      </w:r>
      <w:r w:rsidR="007A4C1E" w:rsidRPr="00AC4226">
        <w:rPr>
          <w:cs/>
        </w:rPr>
        <w:t>ऽ</w:t>
      </w:r>
      <w:r w:rsidRPr="00AC4226">
        <w:rPr>
          <w:cs/>
        </w:rPr>
        <w:t>सन्तोवा</w:t>
      </w:r>
      <w:r w:rsidR="007A4C1E" w:rsidRPr="00AC4226">
        <w:rPr>
          <w:cs/>
        </w:rPr>
        <w:t>ऽ</w:t>
      </w:r>
      <w:r w:rsidRPr="00AC4226">
        <w:rPr>
          <w:cs/>
        </w:rPr>
        <w:t>पि मध्यस्थ</w:t>
      </w:r>
      <w:r w:rsidRPr="00AC4226">
        <w:t>-</w:t>
      </w:r>
      <w:r w:rsidRPr="00AC4226">
        <w:rPr>
          <w:cs/>
        </w:rPr>
        <w:t>लोके</w:t>
      </w:r>
      <w:r w:rsidR="00D766AC" w:rsidRPr="00AC4226">
        <w:rPr>
          <w:cs/>
        </w:rPr>
        <w:t>॥</w:t>
      </w:r>
      <w:r w:rsidR="000B13EE" w:rsidRPr="00AC4226">
        <w:rPr>
          <w:cs/>
        </w:rPr>
        <w:t>12-</w:t>
      </w:r>
      <w:r w:rsidRPr="00AC4226">
        <w:t>22</w:t>
      </w:r>
      <w:r w:rsidR="0051754E" w:rsidRPr="00AC4226">
        <w:rPr>
          <w:cs/>
        </w:rPr>
        <w:t>॥</w:t>
      </w:r>
    </w:p>
    <w:p w14:paraId="50ADF509" w14:textId="77777777" w:rsidR="00D75B93" w:rsidRPr="00AC4226" w:rsidRDefault="00D75B93" w:rsidP="00EC4553">
      <w:pPr>
        <w:pStyle w:val="EngText"/>
      </w:pPr>
      <w:r w:rsidRPr="00AC4226">
        <w:t xml:space="preserve">12-22. We should lament before the people thus: ‘our age-old (Adwaita) doctrine, our tradition is being demolished by the upstart (Madhwacharya)’ and the shrewd and artful amongst us should </w:t>
      </w:r>
      <w:r w:rsidR="003D4720" w:rsidRPr="00AC4226">
        <w:t>indulge</w:t>
      </w:r>
      <w:r w:rsidRPr="00AC4226">
        <w:t xml:space="preserve"> in active anti-propaganda and indicate the existing or imaginary defects of Madhwacharya and his retinue, to (brain-wash) the indifferent minds.</w:t>
      </w:r>
    </w:p>
    <w:p w14:paraId="3C9E42CC" w14:textId="77777777" w:rsidR="00E9400C" w:rsidRPr="00AC4226" w:rsidRDefault="00E9400C" w:rsidP="007C105A">
      <w:pPr>
        <w:pStyle w:val="S16S"/>
      </w:pPr>
      <w:r w:rsidRPr="00AC4226">
        <w:rPr>
          <w:cs/>
        </w:rPr>
        <w:t>स्वाभिप्रायो ब्रह्मवत् स्यादवाच्यो माया</w:t>
      </w:r>
      <w:r w:rsidRPr="00AC4226">
        <w:t>-</w:t>
      </w:r>
      <w:r w:rsidRPr="00AC4226">
        <w:rPr>
          <w:cs/>
        </w:rPr>
        <w:t>शक्त्या सर्व</w:t>
      </w:r>
      <w:r w:rsidRPr="00AC4226">
        <w:t>-</w:t>
      </w:r>
      <w:r w:rsidRPr="00AC4226">
        <w:rPr>
          <w:cs/>
        </w:rPr>
        <w:t>निर्वाह</w:t>
      </w:r>
      <w:r w:rsidRPr="00AC4226">
        <w:t>-</w:t>
      </w:r>
      <w:r w:rsidRPr="00AC4226">
        <w:rPr>
          <w:cs/>
        </w:rPr>
        <w:t>सिद्धिः</w:t>
      </w:r>
      <w:r w:rsidR="00D766AC" w:rsidRPr="00AC4226">
        <w:rPr>
          <w:cs/>
        </w:rPr>
        <w:t>।</w:t>
      </w:r>
      <w:r w:rsidR="002A5300" w:rsidRPr="00AC4226">
        <w:rPr>
          <w:cs/>
        </w:rPr>
        <w:br/>
      </w:r>
      <w:r w:rsidRPr="00AC4226">
        <w:rPr>
          <w:cs/>
        </w:rPr>
        <w:t>इत्थं नीत्या शास्त्र</w:t>
      </w:r>
      <w:r w:rsidRPr="00AC4226">
        <w:t>-</w:t>
      </w:r>
      <w:r w:rsidR="00BA5CC0">
        <w:rPr>
          <w:cs/>
        </w:rPr>
        <w:t>न</w:t>
      </w:r>
      <w:r w:rsidR="00BA5CC0">
        <w:rPr>
          <w:rFonts w:hint="cs"/>
          <w:cs/>
        </w:rPr>
        <w:t>ीत्येव</w:t>
      </w:r>
      <w:r w:rsidRPr="00AC4226">
        <w:rPr>
          <w:cs/>
        </w:rPr>
        <w:t xml:space="preserve"> </w:t>
      </w:r>
      <w:r w:rsidR="00BA5CC0">
        <w:rPr>
          <w:rFonts w:hint="cs"/>
          <w:cs/>
        </w:rPr>
        <w:t>बा</w:t>
      </w:r>
      <w:r w:rsidRPr="00AC4226">
        <w:rPr>
          <w:cs/>
        </w:rPr>
        <w:t>ध्यः सर्वो लोकः स्वात्मनो यः परः स्यात्</w:t>
      </w:r>
      <w:r w:rsidR="00D766AC" w:rsidRPr="00AC4226">
        <w:rPr>
          <w:cs/>
        </w:rPr>
        <w:t>॥</w:t>
      </w:r>
      <w:r w:rsidR="000B13EE" w:rsidRPr="00AC4226">
        <w:rPr>
          <w:cs/>
        </w:rPr>
        <w:t>12-</w:t>
      </w:r>
      <w:r w:rsidR="00BA5CC0">
        <w:rPr>
          <w:rFonts w:hint="cs"/>
          <w:cs/>
        </w:rPr>
        <w:t>2</w:t>
      </w:r>
      <w:r w:rsidRPr="00AC4226">
        <w:t>3</w:t>
      </w:r>
    </w:p>
    <w:p w14:paraId="1E754E80" w14:textId="77777777" w:rsidR="00D75B93" w:rsidRPr="00AC4226" w:rsidRDefault="00D75B93" w:rsidP="00EC4553">
      <w:pPr>
        <w:pStyle w:val="EngText"/>
      </w:pPr>
      <w:r w:rsidRPr="00AC4226">
        <w:t xml:space="preserve">12-23. We shall </w:t>
      </w:r>
      <w:r w:rsidR="004916BD" w:rsidRPr="00AC4226">
        <w:t>endeavour</w:t>
      </w:r>
      <w:r w:rsidRPr="00AC4226">
        <w:t xml:space="preserve"> to substantiate our Adwaita Sastra in a way conducive </w:t>
      </w:r>
      <w:r w:rsidR="003D4720" w:rsidRPr="00AC4226">
        <w:t>to</w:t>
      </w:r>
      <w:r w:rsidRPr="00AC4226">
        <w:t xml:space="preserve"> us: ‘our Brahman defies description (is indescribable): our Maya (missile) is competent to manage all matters (feats)’. Like-wise we should play the game with our secret in-tact (undivulged) and defeat the adverse defenders and achieve our aims with the aid of Maya-deceit. (</w:t>
      </w:r>
      <w:r w:rsidR="003D4720" w:rsidRPr="00AC4226">
        <w:t>Our</w:t>
      </w:r>
      <w:r w:rsidRPr="00AC4226">
        <w:t xml:space="preserve"> trump-card).</w:t>
      </w:r>
    </w:p>
    <w:p w14:paraId="1551356E" w14:textId="77777777" w:rsidR="00E9400C" w:rsidRPr="00AC4226" w:rsidRDefault="00E9400C" w:rsidP="007C105A">
      <w:pPr>
        <w:pStyle w:val="S16S"/>
      </w:pPr>
      <w:r w:rsidRPr="00AC4226">
        <w:rPr>
          <w:cs/>
        </w:rPr>
        <w:t>ग्रामे</w:t>
      </w:r>
      <w:r w:rsidRPr="00AC4226">
        <w:t>-</w:t>
      </w:r>
      <w:r w:rsidRPr="00AC4226">
        <w:rPr>
          <w:cs/>
        </w:rPr>
        <w:t>ग्रामे वार्यतां माननैषां पूर्वं</w:t>
      </w:r>
      <w:r w:rsidRPr="00AC4226">
        <w:t>-</w:t>
      </w:r>
      <w:r w:rsidRPr="00AC4226">
        <w:rPr>
          <w:cs/>
        </w:rPr>
        <w:t>पूर्वं साम</w:t>
      </w:r>
      <w:r w:rsidRPr="00AC4226">
        <w:t>-</w:t>
      </w:r>
      <w:r w:rsidRPr="00AC4226">
        <w:rPr>
          <w:cs/>
        </w:rPr>
        <w:t>पूर्वैरुपायैः</w:t>
      </w:r>
      <w:r w:rsidR="00D766AC" w:rsidRPr="00AC4226">
        <w:rPr>
          <w:cs/>
        </w:rPr>
        <w:t>।</w:t>
      </w:r>
      <w:r w:rsidR="002A5300" w:rsidRPr="00AC4226">
        <w:rPr>
          <w:cs/>
        </w:rPr>
        <w:br/>
      </w:r>
      <w:r w:rsidRPr="00AC4226">
        <w:rPr>
          <w:cs/>
        </w:rPr>
        <w:t>सं</w:t>
      </w:r>
      <w:r w:rsidRPr="00AC4226">
        <w:t>-</w:t>
      </w:r>
      <w:r w:rsidRPr="00AC4226">
        <w:rPr>
          <w:cs/>
        </w:rPr>
        <w:t>प्राप्तानां मान</w:t>
      </w:r>
      <w:r w:rsidRPr="00AC4226">
        <w:t>-</w:t>
      </w:r>
      <w:r w:rsidRPr="00AC4226">
        <w:rPr>
          <w:cs/>
        </w:rPr>
        <w:t>भङ्गाय कार्यं ग्रन्थाकर्षाद्युद्यतैरस्मधीयैः</w:t>
      </w:r>
      <w:r w:rsidR="00D766AC" w:rsidRPr="00AC4226">
        <w:rPr>
          <w:cs/>
        </w:rPr>
        <w:t>॥</w:t>
      </w:r>
      <w:r w:rsidR="000B13EE" w:rsidRPr="00AC4226">
        <w:rPr>
          <w:cs/>
        </w:rPr>
        <w:t>12-</w:t>
      </w:r>
      <w:r w:rsidRPr="00AC4226">
        <w:t>24</w:t>
      </w:r>
      <w:r w:rsidR="0051754E" w:rsidRPr="00AC4226">
        <w:rPr>
          <w:cs/>
        </w:rPr>
        <w:t>॥</w:t>
      </w:r>
    </w:p>
    <w:p w14:paraId="677B87E3" w14:textId="77777777" w:rsidR="00F47E93" w:rsidRPr="00AC4226" w:rsidRDefault="00F47E93" w:rsidP="00EC4553">
      <w:pPr>
        <w:pStyle w:val="EngText"/>
      </w:pPr>
      <w:r w:rsidRPr="00AC4226">
        <w:t xml:space="preserve">12-24. Let us repel the respect to be received by them (the propagators of Madhwa-Siddhanta) before they reach the various villages by prescribed methods like Sama and Bheda and when they enter (the villages) let our people be prepared to defame them and wrest their precious </w:t>
      </w:r>
      <w:r w:rsidR="003D4720" w:rsidRPr="00AC4226">
        <w:t>possessions</w:t>
      </w:r>
      <w:r w:rsidRPr="00AC4226">
        <w:t xml:space="preserve"> too. (Same, Dana, Bheda </w:t>
      </w:r>
      <w:r w:rsidR="003D4720" w:rsidRPr="00AC4226">
        <w:t>and Danda</w:t>
      </w:r>
      <w:r w:rsidRPr="00AC4226">
        <w:t xml:space="preserve"> are the four methods devised to achieve goal</w:t>
      </w:r>
      <w:r w:rsidR="000A3154">
        <w:t>.</w:t>
      </w:r>
      <w:r w:rsidRPr="00AC4226">
        <w:t>)</w:t>
      </w:r>
    </w:p>
    <w:p w14:paraId="091901E2" w14:textId="77777777" w:rsidR="00E9400C" w:rsidRPr="00AC4226" w:rsidRDefault="00E9400C" w:rsidP="007C105A">
      <w:pPr>
        <w:pStyle w:val="S16S"/>
      </w:pPr>
      <w:r w:rsidRPr="00AC4226">
        <w:rPr>
          <w:cs/>
        </w:rPr>
        <w:t>इत्याद्येते कार्यमालोच्य काले चक्रुर्वक्राश्चक्रि</w:t>
      </w:r>
      <w:r w:rsidRPr="00AC4226">
        <w:t>-</w:t>
      </w:r>
      <w:r w:rsidRPr="00AC4226">
        <w:rPr>
          <w:cs/>
        </w:rPr>
        <w:t>भक्त</w:t>
      </w:r>
      <w:r w:rsidRPr="00AC4226">
        <w:t>-</w:t>
      </w:r>
      <w:r w:rsidRPr="00AC4226">
        <w:rPr>
          <w:cs/>
        </w:rPr>
        <w:t>प्रतीपम्</w:t>
      </w:r>
      <w:r w:rsidR="00D766AC" w:rsidRPr="00AC4226">
        <w:rPr>
          <w:cs/>
        </w:rPr>
        <w:t>।</w:t>
      </w:r>
      <w:r w:rsidR="002A5300" w:rsidRPr="00AC4226">
        <w:rPr>
          <w:cs/>
        </w:rPr>
        <w:br/>
      </w:r>
      <w:r w:rsidRPr="00AC4226">
        <w:rPr>
          <w:cs/>
        </w:rPr>
        <w:t>योग्यामङ्क्तुं ते</w:t>
      </w:r>
      <w:r w:rsidR="007A4C1E" w:rsidRPr="00AC4226">
        <w:rPr>
          <w:cs/>
        </w:rPr>
        <w:t>ऽ</w:t>
      </w:r>
      <w:r w:rsidRPr="00AC4226">
        <w:rPr>
          <w:cs/>
        </w:rPr>
        <w:t>न्यथा स्युः कथं वा दुःखोग्रांभस्यन्ध</w:t>
      </w:r>
      <w:r w:rsidRPr="00AC4226">
        <w:t>-</w:t>
      </w:r>
      <w:r w:rsidRPr="00AC4226">
        <w:rPr>
          <w:cs/>
        </w:rPr>
        <w:t>तामिस्र</w:t>
      </w:r>
      <w:r w:rsidRPr="00AC4226">
        <w:t>-</w:t>
      </w:r>
      <w:r w:rsidRPr="00AC4226">
        <w:rPr>
          <w:cs/>
        </w:rPr>
        <w:t>सिन्धौ</w:t>
      </w:r>
      <w:r w:rsidR="00D766AC" w:rsidRPr="00AC4226">
        <w:rPr>
          <w:cs/>
        </w:rPr>
        <w:t>॥</w:t>
      </w:r>
      <w:r w:rsidR="000B13EE" w:rsidRPr="00AC4226">
        <w:rPr>
          <w:cs/>
        </w:rPr>
        <w:t>12-</w:t>
      </w:r>
      <w:r w:rsidRPr="00AC4226">
        <w:t>25</w:t>
      </w:r>
      <w:r w:rsidR="0051754E" w:rsidRPr="00AC4226">
        <w:rPr>
          <w:cs/>
        </w:rPr>
        <w:t>॥</w:t>
      </w:r>
    </w:p>
    <w:p w14:paraId="1F69FC97" w14:textId="77777777" w:rsidR="00F47E93" w:rsidRPr="00AC4226" w:rsidRDefault="00F47E93" w:rsidP="00EC4553">
      <w:pPr>
        <w:pStyle w:val="EngText"/>
      </w:pPr>
      <w:r w:rsidRPr="00AC4226">
        <w:t>12-25. Considering thus, the crooked Maya</w:t>
      </w:r>
      <w:r w:rsidR="003D4720" w:rsidRPr="00AC4226">
        <w:t>va</w:t>
      </w:r>
      <w:r w:rsidRPr="00AC4226">
        <w:t>dins indulged in hostile activities to oppose the Great Acharya, the devotee of the discus-bearer, Lord Vishnu; otherwise  (without deep-rooted hatred for Madhwacharya) how do they deserved to be plunged in hell, dreadful like the ocean (containing the water) of relentless grief?</w:t>
      </w:r>
    </w:p>
    <w:p w14:paraId="400BFD41" w14:textId="77777777" w:rsidR="00E9400C" w:rsidRPr="00AC4226" w:rsidRDefault="00E9400C" w:rsidP="007C105A">
      <w:pPr>
        <w:pStyle w:val="S16S"/>
      </w:pPr>
      <w:r w:rsidRPr="00AC4226">
        <w:rPr>
          <w:cs/>
        </w:rPr>
        <w:lastRenderedPageBreak/>
        <w:t>व्रत्याकारं वासुदेव</w:t>
      </w:r>
      <w:r w:rsidRPr="00AC4226">
        <w:t>-</w:t>
      </w:r>
      <w:r w:rsidRPr="00AC4226">
        <w:rPr>
          <w:cs/>
        </w:rPr>
        <w:t>द्विषं ते प्राज्ञं</w:t>
      </w:r>
      <w:r w:rsidRPr="00AC4226">
        <w:t>-</w:t>
      </w:r>
      <w:r w:rsidRPr="00AC4226">
        <w:rPr>
          <w:cs/>
        </w:rPr>
        <w:t>मन्यं पुण्डरीकाभिधानम्</w:t>
      </w:r>
      <w:r w:rsidR="00D766AC" w:rsidRPr="00AC4226">
        <w:rPr>
          <w:cs/>
        </w:rPr>
        <w:t>।</w:t>
      </w:r>
      <w:r w:rsidR="002A5300" w:rsidRPr="00AC4226">
        <w:rPr>
          <w:cs/>
        </w:rPr>
        <w:br/>
      </w:r>
      <w:r w:rsidRPr="00AC4226">
        <w:rPr>
          <w:cs/>
        </w:rPr>
        <w:t>वाद</w:t>
      </w:r>
      <w:r w:rsidRPr="00AC4226">
        <w:t>-</w:t>
      </w:r>
      <w:r w:rsidRPr="00AC4226">
        <w:rPr>
          <w:cs/>
        </w:rPr>
        <w:t>व्याजाक्षेप</w:t>
      </w:r>
      <w:r w:rsidRPr="00AC4226">
        <w:t>-</w:t>
      </w:r>
      <w:r w:rsidRPr="00AC4226">
        <w:rPr>
          <w:cs/>
        </w:rPr>
        <w:t>कामाः कु</w:t>
      </w:r>
      <w:r w:rsidRPr="00AC4226">
        <w:t>-</w:t>
      </w:r>
      <w:r w:rsidRPr="00AC4226">
        <w:rPr>
          <w:cs/>
        </w:rPr>
        <w:t>मन्त्रात् चक्रुर्यत्तं रूप्य</w:t>
      </w:r>
      <w:r w:rsidRPr="00AC4226">
        <w:t>-</w:t>
      </w:r>
      <w:r w:rsidRPr="00AC4226">
        <w:rPr>
          <w:cs/>
        </w:rPr>
        <w:t>पीठालये</w:t>
      </w:r>
      <w:r w:rsidR="007A4C1E" w:rsidRPr="00AC4226">
        <w:rPr>
          <w:cs/>
        </w:rPr>
        <w:t>ऽ</w:t>
      </w:r>
      <w:r w:rsidRPr="00AC4226">
        <w:rPr>
          <w:cs/>
        </w:rPr>
        <w:t>मी</w:t>
      </w:r>
      <w:r w:rsidR="00D766AC" w:rsidRPr="00AC4226">
        <w:rPr>
          <w:cs/>
        </w:rPr>
        <w:t>॥</w:t>
      </w:r>
      <w:r w:rsidR="000B13EE" w:rsidRPr="00AC4226">
        <w:rPr>
          <w:cs/>
        </w:rPr>
        <w:t>12-</w:t>
      </w:r>
      <w:r w:rsidRPr="00AC4226">
        <w:t>26</w:t>
      </w:r>
      <w:r w:rsidR="0051754E" w:rsidRPr="00AC4226">
        <w:rPr>
          <w:cs/>
        </w:rPr>
        <w:t>॥</w:t>
      </w:r>
    </w:p>
    <w:p w14:paraId="26FF7CA2" w14:textId="77777777" w:rsidR="00F47E93" w:rsidRPr="00AC4226" w:rsidRDefault="005A4768" w:rsidP="00EC4553">
      <w:pPr>
        <w:pStyle w:val="EngText"/>
      </w:pPr>
      <w:r w:rsidRPr="00AC4226">
        <w:t>12-26. The few Mayavadins who</w:t>
      </w:r>
      <w:r w:rsidR="000A3154">
        <w:t xml:space="preserve"> collected at Udupi put up the p</w:t>
      </w:r>
      <w:r w:rsidRPr="00AC4226">
        <w:t xml:space="preserve">edant      </w:t>
      </w:r>
      <w:r w:rsidR="003D4720" w:rsidRPr="00AC4226">
        <w:t>Pundarikapuri</w:t>
      </w:r>
      <w:r w:rsidRPr="00AC4226">
        <w:t>, a Vishnu-detester in the garb of hermit, as a disputant desirous of refuting the Acharya in controversy.</w:t>
      </w:r>
    </w:p>
    <w:p w14:paraId="325D1A69" w14:textId="77777777" w:rsidR="00E9400C" w:rsidRPr="00AC4226" w:rsidRDefault="00E9400C" w:rsidP="007C105A">
      <w:pPr>
        <w:pStyle w:val="S16S"/>
      </w:pPr>
      <w:r w:rsidRPr="00AC4226">
        <w:rPr>
          <w:cs/>
        </w:rPr>
        <w:t>यद्वत् सिंहं ग्राम</w:t>
      </w:r>
      <w:r w:rsidRPr="00AC4226">
        <w:t>-</w:t>
      </w:r>
      <w:r w:rsidRPr="00AC4226">
        <w:rPr>
          <w:cs/>
        </w:rPr>
        <w:t>सिंहो</w:t>
      </w:r>
      <w:r w:rsidR="007A4C1E" w:rsidRPr="00AC4226">
        <w:rPr>
          <w:cs/>
        </w:rPr>
        <w:t>ऽ</w:t>
      </w:r>
      <w:r w:rsidRPr="00AC4226">
        <w:rPr>
          <w:cs/>
        </w:rPr>
        <w:t>शुचीच्छो हंसं काको यद्वदेवैक</w:t>
      </w:r>
      <w:r w:rsidRPr="00AC4226">
        <w:t>-</w:t>
      </w:r>
      <w:r w:rsidRPr="00AC4226">
        <w:rPr>
          <w:cs/>
        </w:rPr>
        <w:t>दृष्टिः</w:t>
      </w:r>
      <w:r w:rsidR="002A5300" w:rsidRPr="00AC4226">
        <w:rPr>
          <w:cs/>
        </w:rPr>
        <w:t>।</w:t>
      </w:r>
      <w:r w:rsidR="002A5300" w:rsidRPr="00AC4226">
        <w:rPr>
          <w:cs/>
        </w:rPr>
        <w:br/>
      </w:r>
      <w:r w:rsidRPr="00AC4226">
        <w:rPr>
          <w:cs/>
        </w:rPr>
        <w:t>यद्वन्मायी भूरिमा</w:t>
      </w:r>
      <w:r w:rsidR="00BA5CC0">
        <w:rPr>
          <w:rFonts w:hint="cs"/>
          <w:cs/>
        </w:rPr>
        <w:t>य</w:t>
      </w:r>
      <w:r w:rsidRPr="00AC4226">
        <w:rPr>
          <w:cs/>
        </w:rPr>
        <w:t>स्तरक्षुं तद्वद् विद्वद्</w:t>
      </w:r>
      <w:r w:rsidRPr="00AC4226">
        <w:t>-</w:t>
      </w:r>
      <w:r w:rsidRPr="00AC4226">
        <w:rPr>
          <w:cs/>
        </w:rPr>
        <w:t>वर्यमाह्वास्त मूढः</w:t>
      </w:r>
      <w:r w:rsidR="00D766AC" w:rsidRPr="00AC4226">
        <w:rPr>
          <w:cs/>
        </w:rPr>
        <w:t>॥</w:t>
      </w:r>
      <w:r w:rsidR="000B13EE" w:rsidRPr="00AC4226">
        <w:rPr>
          <w:cs/>
        </w:rPr>
        <w:t>12-</w:t>
      </w:r>
      <w:r w:rsidRPr="00AC4226">
        <w:t>27</w:t>
      </w:r>
      <w:r w:rsidR="0051754E" w:rsidRPr="00AC4226">
        <w:rPr>
          <w:cs/>
        </w:rPr>
        <w:t>॥</w:t>
      </w:r>
    </w:p>
    <w:p w14:paraId="38CAF387" w14:textId="77777777" w:rsidR="005A4768" w:rsidRPr="00AC4226" w:rsidRDefault="005A4768" w:rsidP="00EC4553">
      <w:pPr>
        <w:pStyle w:val="EngText"/>
      </w:pPr>
      <w:r w:rsidRPr="00AC4226">
        <w:t>12-27. The foolish Pundarikapuri challenged Poornaprajna, the celebrated among the wise for a controversy like a dog desirous of filth defying a lion, a single-eyed crow challenging a swan and a cunning jackal daring a tiger.</w:t>
      </w:r>
    </w:p>
    <w:p w14:paraId="5CED6386" w14:textId="77777777" w:rsidR="00E9400C" w:rsidRPr="00AC4226" w:rsidRDefault="00E9400C" w:rsidP="007C105A">
      <w:pPr>
        <w:pStyle w:val="S16S"/>
      </w:pPr>
      <w:r w:rsidRPr="00AC4226">
        <w:rPr>
          <w:cs/>
        </w:rPr>
        <w:t>अप्यल्पो</w:t>
      </w:r>
      <w:r w:rsidR="007A4C1E" w:rsidRPr="00AC4226">
        <w:rPr>
          <w:cs/>
        </w:rPr>
        <w:t>ऽ</w:t>
      </w:r>
      <w:r w:rsidRPr="00AC4226">
        <w:rPr>
          <w:cs/>
        </w:rPr>
        <w:t>सौ न ह्युपेक्षाम्बभूवे लोलात्मेवादक्ष</w:t>
      </w:r>
      <w:r w:rsidRPr="00AC4226">
        <w:t>-</w:t>
      </w:r>
      <w:r w:rsidRPr="00AC4226">
        <w:rPr>
          <w:cs/>
        </w:rPr>
        <w:t>पक्षः पतङ्गः</w:t>
      </w:r>
      <w:r w:rsidR="00D766AC" w:rsidRPr="00AC4226">
        <w:rPr>
          <w:cs/>
        </w:rPr>
        <w:t>।</w:t>
      </w:r>
      <w:r w:rsidR="002A5300" w:rsidRPr="00AC4226">
        <w:rPr>
          <w:cs/>
        </w:rPr>
        <w:br/>
      </w:r>
      <w:r w:rsidR="00BA5CC0">
        <w:rPr>
          <w:cs/>
        </w:rPr>
        <w:t>मध्वेनाहो दुस्तरेण</w:t>
      </w:r>
      <w:r w:rsidRPr="00AC4226">
        <w:rPr>
          <w:cs/>
        </w:rPr>
        <w:t xml:space="preserve"> स्व</w:t>
      </w:r>
      <w:r w:rsidRPr="00AC4226">
        <w:t>-</w:t>
      </w:r>
      <w:r w:rsidRPr="00AC4226">
        <w:rPr>
          <w:cs/>
        </w:rPr>
        <w:t>भावात् तेजो</w:t>
      </w:r>
      <w:r w:rsidRPr="00AC4226">
        <w:t>-</w:t>
      </w:r>
      <w:r w:rsidRPr="00AC4226">
        <w:rPr>
          <w:cs/>
        </w:rPr>
        <w:t>राजी</w:t>
      </w:r>
      <w:r w:rsidRPr="00AC4226">
        <w:t>-</w:t>
      </w:r>
      <w:r w:rsidRPr="00AC4226">
        <w:rPr>
          <w:cs/>
        </w:rPr>
        <w:t>राजितेनाग्निनेव</w:t>
      </w:r>
      <w:r w:rsidR="00D766AC" w:rsidRPr="00AC4226">
        <w:rPr>
          <w:cs/>
        </w:rPr>
        <w:t>॥</w:t>
      </w:r>
      <w:r w:rsidR="000B13EE" w:rsidRPr="00AC4226">
        <w:rPr>
          <w:cs/>
        </w:rPr>
        <w:t>12-</w:t>
      </w:r>
      <w:r w:rsidRPr="00AC4226">
        <w:t>28</w:t>
      </w:r>
      <w:r w:rsidR="0051754E" w:rsidRPr="00AC4226">
        <w:rPr>
          <w:cs/>
        </w:rPr>
        <w:t>॥</w:t>
      </w:r>
    </w:p>
    <w:p w14:paraId="1A0FF196" w14:textId="77777777" w:rsidR="005A4768" w:rsidRPr="00AC4226" w:rsidRDefault="005A4768" w:rsidP="00EC4553">
      <w:pPr>
        <w:pStyle w:val="EngText"/>
      </w:pPr>
      <w:r w:rsidRPr="00AC4226">
        <w:t xml:space="preserve">12-28. The Acharya, by nature invincible did not </w:t>
      </w:r>
      <w:r w:rsidR="003D4720" w:rsidRPr="00AC4226">
        <w:t>ignore</w:t>
      </w:r>
      <w:r w:rsidRPr="00AC4226">
        <w:t xml:space="preserve"> (defeated) the fickle-minded, little with Pundarikapuri, sheltered under a less sound doctrine like a blazing fire sing</w:t>
      </w:r>
      <w:r w:rsidR="000A3154">
        <w:t>e</w:t>
      </w:r>
      <w:r w:rsidRPr="00AC4226">
        <w:t>ing e</w:t>
      </w:r>
      <w:r w:rsidR="000A3154">
        <w:t xml:space="preserve">ven a tiny, wavering moth with </w:t>
      </w:r>
      <w:r w:rsidRPr="00AC4226">
        <w:t>weak wings.</w:t>
      </w:r>
    </w:p>
    <w:p w14:paraId="70B3BC2A" w14:textId="77777777" w:rsidR="00E9400C" w:rsidRPr="00AC4226" w:rsidRDefault="00E9400C" w:rsidP="007C105A">
      <w:pPr>
        <w:pStyle w:val="S16S"/>
      </w:pPr>
      <w:r w:rsidRPr="00AC4226">
        <w:rPr>
          <w:cs/>
        </w:rPr>
        <w:t>मानैर्मान्यैर्भासमानो</w:t>
      </w:r>
      <w:r w:rsidR="007A4C1E" w:rsidRPr="00AC4226">
        <w:rPr>
          <w:cs/>
        </w:rPr>
        <w:t>ऽ</w:t>
      </w:r>
      <w:r w:rsidR="00BA5CC0">
        <w:rPr>
          <w:cs/>
        </w:rPr>
        <w:t xml:space="preserve">समानैः </w:t>
      </w:r>
      <w:r w:rsidR="00BA5CC0">
        <w:rPr>
          <w:rFonts w:hint="cs"/>
          <w:cs/>
        </w:rPr>
        <w:t>आ</w:t>
      </w:r>
      <w:r w:rsidRPr="00AC4226">
        <w:rPr>
          <w:cs/>
        </w:rPr>
        <w:t>क्षिप्यैनं स्वं मतं साधयित्वा</w:t>
      </w:r>
      <w:r w:rsidR="00D766AC" w:rsidRPr="00AC4226">
        <w:rPr>
          <w:cs/>
        </w:rPr>
        <w:t>।</w:t>
      </w:r>
      <w:r w:rsidR="002A5300" w:rsidRPr="00AC4226">
        <w:rPr>
          <w:cs/>
        </w:rPr>
        <w:br/>
      </w:r>
      <w:r w:rsidRPr="00AC4226">
        <w:rPr>
          <w:cs/>
        </w:rPr>
        <w:t>प्रीत्यै विष्णोरुत्तम</w:t>
      </w:r>
      <w:r w:rsidRPr="00AC4226">
        <w:t>-</w:t>
      </w:r>
      <w:r w:rsidRPr="00AC4226">
        <w:rPr>
          <w:cs/>
        </w:rPr>
        <w:t>प्रीति</w:t>
      </w:r>
      <w:r w:rsidRPr="00AC4226">
        <w:t>-</w:t>
      </w:r>
      <w:r w:rsidRPr="00AC4226">
        <w:rPr>
          <w:cs/>
        </w:rPr>
        <w:t>तीर्थो वेद</w:t>
      </w:r>
      <w:r w:rsidRPr="00AC4226">
        <w:t>-</w:t>
      </w:r>
      <w:r w:rsidRPr="00AC4226">
        <w:rPr>
          <w:cs/>
        </w:rPr>
        <w:t>व्याख्यां वेद</w:t>
      </w:r>
      <w:r w:rsidRPr="00AC4226">
        <w:t>-</w:t>
      </w:r>
      <w:r w:rsidRPr="00AC4226">
        <w:rPr>
          <w:cs/>
        </w:rPr>
        <w:t>वेदी चकार</w:t>
      </w:r>
      <w:r w:rsidR="00D766AC" w:rsidRPr="00AC4226">
        <w:rPr>
          <w:cs/>
        </w:rPr>
        <w:t>॥</w:t>
      </w:r>
      <w:r w:rsidR="000B13EE" w:rsidRPr="00AC4226">
        <w:rPr>
          <w:cs/>
        </w:rPr>
        <w:t>12-</w:t>
      </w:r>
      <w:r w:rsidRPr="00AC4226">
        <w:t>29</w:t>
      </w:r>
      <w:r w:rsidR="0051754E" w:rsidRPr="00AC4226">
        <w:rPr>
          <w:cs/>
        </w:rPr>
        <w:t>॥</w:t>
      </w:r>
    </w:p>
    <w:p w14:paraId="3A468BB2" w14:textId="77777777" w:rsidR="005A4768" w:rsidRPr="00AC4226" w:rsidRDefault="005A4768" w:rsidP="00EC4553">
      <w:pPr>
        <w:pStyle w:val="EngText"/>
      </w:pPr>
      <w:r w:rsidRPr="00AC4226">
        <w:t xml:space="preserve">12-29. The eminent </w:t>
      </w:r>
      <w:r w:rsidR="00A3471A">
        <w:t>Anandatirtha</w:t>
      </w:r>
      <w:r w:rsidRPr="00AC4226">
        <w:t>, the au</w:t>
      </w:r>
      <w:r w:rsidR="00CC2295" w:rsidRPr="00AC4226">
        <w:t xml:space="preserve">thoritative interpreter of the Vedas glistening with unique and venerable Pramanas (like Vedas and </w:t>
      </w:r>
      <w:r w:rsidR="003D4720" w:rsidRPr="00AC4226">
        <w:t>reasoning</w:t>
      </w:r>
      <w:r w:rsidR="000A3154">
        <w:t>s</w:t>
      </w:r>
      <w:r w:rsidR="00CC2295" w:rsidRPr="00AC4226">
        <w:t>) pulled up (Pundarikapuri) the disputant and established his doctrine and engaged again in his learned discourses on the Vedas for the love of Lord Vishnu.</w:t>
      </w:r>
    </w:p>
    <w:p w14:paraId="3F6A0FFE" w14:textId="77777777" w:rsidR="00E9400C" w:rsidRPr="00AC4226" w:rsidRDefault="00E9400C" w:rsidP="007C105A">
      <w:pPr>
        <w:pStyle w:val="S16S"/>
      </w:pPr>
      <w:r w:rsidRPr="00AC4226">
        <w:rPr>
          <w:cs/>
        </w:rPr>
        <w:t>आम्नायं ये पेठुराम्नाय</w:t>
      </w:r>
      <w:r w:rsidRPr="00AC4226">
        <w:t>-</w:t>
      </w:r>
      <w:r w:rsidR="00BA5CC0">
        <w:rPr>
          <w:cs/>
        </w:rPr>
        <w:t>पूर्वं प्राप्ता विप्</w:t>
      </w:r>
      <w:r w:rsidR="00BA5CC0">
        <w:rPr>
          <w:rFonts w:hint="cs"/>
          <w:cs/>
        </w:rPr>
        <w:t>रा</w:t>
      </w:r>
      <w:r w:rsidRPr="00AC4226">
        <w:rPr>
          <w:cs/>
        </w:rPr>
        <w:t>स्तत्र कौतूहलेन</w:t>
      </w:r>
      <w:r w:rsidR="00D766AC" w:rsidRPr="00AC4226">
        <w:rPr>
          <w:cs/>
        </w:rPr>
        <w:t>।</w:t>
      </w:r>
      <w:r w:rsidR="002A5300" w:rsidRPr="00AC4226">
        <w:rPr>
          <w:cs/>
        </w:rPr>
        <w:br/>
      </w:r>
      <w:r w:rsidRPr="00AC4226">
        <w:rPr>
          <w:cs/>
        </w:rPr>
        <w:t>पर्यासीनास्तावदाचार्य</w:t>
      </w:r>
      <w:r w:rsidRPr="00AC4226">
        <w:t>-</w:t>
      </w:r>
      <w:r w:rsidRPr="00AC4226">
        <w:rPr>
          <w:cs/>
        </w:rPr>
        <w:t>वर्यं प्रेक्ष्यं प्रेक्षांचक्रिरे</w:t>
      </w:r>
      <w:r w:rsidR="007A4C1E" w:rsidRPr="00AC4226">
        <w:rPr>
          <w:cs/>
        </w:rPr>
        <w:t>ऽ</w:t>
      </w:r>
      <w:r w:rsidRPr="00AC4226">
        <w:rPr>
          <w:cs/>
        </w:rPr>
        <w:t>नेक</w:t>
      </w:r>
      <w:r w:rsidRPr="00AC4226">
        <w:t>-</w:t>
      </w:r>
      <w:r w:rsidRPr="00AC4226">
        <w:rPr>
          <w:cs/>
        </w:rPr>
        <w:t>सङ्ख्याः</w:t>
      </w:r>
      <w:r w:rsidR="00D766AC" w:rsidRPr="00AC4226">
        <w:rPr>
          <w:cs/>
        </w:rPr>
        <w:t>॥</w:t>
      </w:r>
      <w:r w:rsidR="000B13EE" w:rsidRPr="00AC4226">
        <w:rPr>
          <w:cs/>
        </w:rPr>
        <w:t>12-</w:t>
      </w:r>
      <w:r w:rsidRPr="00AC4226">
        <w:t>30</w:t>
      </w:r>
      <w:r w:rsidR="0051754E" w:rsidRPr="00AC4226">
        <w:rPr>
          <w:cs/>
        </w:rPr>
        <w:t>॥</w:t>
      </w:r>
    </w:p>
    <w:p w14:paraId="62F4656D" w14:textId="77777777" w:rsidR="00CC2295" w:rsidRPr="00AC4226" w:rsidRDefault="00CC2295" w:rsidP="00EC4553">
      <w:pPr>
        <w:pStyle w:val="EngText"/>
      </w:pPr>
      <w:r w:rsidRPr="00AC4226">
        <w:t>12-30. There (at Udupi) assembled in large numbers, then (at the time of Acharya’s sermon) in great curiosity Brahmins who had studied the Vedas in the traditional (faultless) style, sitting round about him being delighted to see the handsome Acharya, the excellent expositor of the shrutis.</w:t>
      </w:r>
    </w:p>
    <w:p w14:paraId="54E404DA" w14:textId="77777777" w:rsidR="00E9400C" w:rsidRPr="00AC4226" w:rsidRDefault="00E9400C" w:rsidP="007C105A">
      <w:pPr>
        <w:pStyle w:val="S16S"/>
      </w:pPr>
      <w:r w:rsidRPr="00AC4226">
        <w:rPr>
          <w:cs/>
        </w:rPr>
        <w:t>उक्ताङ्गेभ्यः कादिकान् व्यञ्जयन्तं तत्</w:t>
      </w:r>
      <w:r w:rsidRPr="00AC4226">
        <w:t>-</w:t>
      </w:r>
      <w:r w:rsidRPr="00AC4226">
        <w:rPr>
          <w:cs/>
        </w:rPr>
        <w:t>तन्मात्रा</w:t>
      </w:r>
      <w:r w:rsidRPr="00AC4226">
        <w:t>-</w:t>
      </w:r>
      <w:r w:rsidRPr="00AC4226">
        <w:rPr>
          <w:cs/>
        </w:rPr>
        <w:t>व्यञ्जनादौ प्रवीणम्</w:t>
      </w:r>
      <w:r w:rsidR="00D766AC" w:rsidRPr="00AC4226">
        <w:rPr>
          <w:cs/>
        </w:rPr>
        <w:t>।</w:t>
      </w:r>
      <w:r w:rsidR="002A5300" w:rsidRPr="00AC4226">
        <w:rPr>
          <w:cs/>
        </w:rPr>
        <w:br/>
      </w:r>
      <w:r w:rsidRPr="00AC4226">
        <w:rPr>
          <w:cs/>
        </w:rPr>
        <w:t>तिस्रो</w:t>
      </w:r>
      <w:r w:rsidR="007A4C1E" w:rsidRPr="00AC4226">
        <w:rPr>
          <w:cs/>
        </w:rPr>
        <w:t>ऽ</w:t>
      </w:r>
      <w:r w:rsidRPr="00AC4226">
        <w:rPr>
          <w:cs/>
        </w:rPr>
        <w:t>वस्थास्तद्</w:t>
      </w:r>
      <w:r w:rsidRPr="00AC4226">
        <w:t>-</w:t>
      </w:r>
      <w:r w:rsidRPr="00AC4226">
        <w:rPr>
          <w:cs/>
        </w:rPr>
        <w:t>गुणैर्भावयन्तं देवा दृष्ट्वा ह्यस्मरन्  देव</w:t>
      </w:r>
      <w:r w:rsidRPr="00AC4226">
        <w:t>-</w:t>
      </w:r>
      <w:r w:rsidRPr="00AC4226">
        <w:rPr>
          <w:cs/>
        </w:rPr>
        <w:t>देवम्</w:t>
      </w:r>
      <w:r w:rsidR="00D766AC" w:rsidRPr="00AC4226">
        <w:rPr>
          <w:cs/>
        </w:rPr>
        <w:t>॥</w:t>
      </w:r>
      <w:r w:rsidR="000B13EE" w:rsidRPr="00AC4226">
        <w:rPr>
          <w:cs/>
        </w:rPr>
        <w:t>12-</w:t>
      </w:r>
      <w:r w:rsidRPr="00AC4226">
        <w:t>31</w:t>
      </w:r>
      <w:r w:rsidR="0051754E" w:rsidRPr="00AC4226">
        <w:rPr>
          <w:cs/>
        </w:rPr>
        <w:t>॥</w:t>
      </w:r>
    </w:p>
    <w:p w14:paraId="4A9AFB82" w14:textId="77777777" w:rsidR="00CC2295" w:rsidRPr="00AC4226" w:rsidRDefault="00CC2295" w:rsidP="00EC4553">
      <w:pPr>
        <w:pStyle w:val="EngText"/>
      </w:pPr>
      <w:r w:rsidRPr="00AC4226">
        <w:lastRenderedPageBreak/>
        <w:t xml:space="preserve">12-31. The Gods, seeing Poornaprajna discoursing methodically (in a manner prescribed by the Shastras) manifesting the words </w:t>
      </w:r>
      <w:r w:rsidR="003D4720" w:rsidRPr="00AC4226">
        <w:t>like</w:t>
      </w:r>
      <w:r w:rsidRPr="00AC4226">
        <w:t xml:space="preserve"> ka, Kha pronouncing them properly through the respective organs, dexterously disclosing the Hraswa and</w:t>
      </w:r>
      <w:r w:rsidR="003D4720" w:rsidRPr="00AC4226">
        <w:t xml:space="preserve"> Dheerg</w:t>
      </w:r>
      <w:r w:rsidRPr="00AC4226">
        <w:t>a</w:t>
      </w:r>
      <w:r w:rsidR="005472CA" w:rsidRPr="00AC4226">
        <w:t xml:space="preserve"> (</w:t>
      </w:r>
      <w:r w:rsidR="000A3154">
        <w:t>s</w:t>
      </w:r>
      <w:r w:rsidR="005472CA" w:rsidRPr="00AC4226">
        <w:t>hort and long) sounds and bringing about the states of Pasyanti, Madhyama and Vaikari with due contemplation o</w:t>
      </w:r>
      <w:r w:rsidR="000A3154">
        <w:t>n</w:t>
      </w:r>
      <w:r w:rsidR="005472CA" w:rsidRPr="00AC4226">
        <w:t xml:space="preserve"> the concerned deities, intensely remembered the God of Gods (Lord Narayana) as (the Acharya closely resembled Him) the creator of the Gods Brahma and others from the several parts of his body, skilled in producing the five famous elements like the earth and fire with their relevant characteristics like sound and touch and ordaining</w:t>
      </w:r>
      <w:r w:rsidR="00C84A89">
        <w:t xml:space="preserve"> t</w:t>
      </w:r>
      <w:r w:rsidR="005472CA" w:rsidRPr="00AC4226">
        <w:t>he three states of origination, sustenance and dissolution by means of Satwa, Rajas and Tamas.</w:t>
      </w:r>
    </w:p>
    <w:p w14:paraId="36AF7BAD" w14:textId="77777777" w:rsidR="00E9400C" w:rsidRPr="00AC4226" w:rsidRDefault="00E9400C" w:rsidP="007C105A">
      <w:pPr>
        <w:pStyle w:val="S16S"/>
      </w:pPr>
      <w:r w:rsidRPr="00AC4226">
        <w:rPr>
          <w:cs/>
        </w:rPr>
        <w:t>आदौ ह्रस्त्वत्वेन वत्सानुसृत्यां मात्रा</w:t>
      </w:r>
      <w:r w:rsidRPr="00AC4226">
        <w:t>-</w:t>
      </w:r>
      <w:r w:rsidRPr="00AC4226">
        <w:rPr>
          <w:cs/>
        </w:rPr>
        <w:t>पादौ वर्तयन् दृश्यमानः</w:t>
      </w:r>
      <w:r w:rsidR="002A5300" w:rsidRPr="00AC4226">
        <w:rPr>
          <w:cs/>
        </w:rPr>
        <w:t>।</w:t>
      </w:r>
      <w:r w:rsidR="002A5300" w:rsidRPr="00AC4226">
        <w:rPr>
          <w:cs/>
        </w:rPr>
        <w:br/>
      </w:r>
      <w:r w:rsidRPr="00AC4226">
        <w:rPr>
          <w:cs/>
        </w:rPr>
        <w:t>कुर्वन्नन्याश्चाग्र्य</w:t>
      </w:r>
      <w:r w:rsidRPr="00AC4226">
        <w:t>-</w:t>
      </w:r>
      <w:r w:rsidRPr="00AC4226">
        <w:rPr>
          <w:cs/>
        </w:rPr>
        <w:t>रूपा विवृत्तीः गोविन्दश्रीरास गोविन्दभक्तः</w:t>
      </w:r>
      <w:r w:rsidR="00D766AC" w:rsidRPr="00AC4226">
        <w:rPr>
          <w:cs/>
        </w:rPr>
        <w:t>॥</w:t>
      </w:r>
      <w:r w:rsidR="000B13EE" w:rsidRPr="00AC4226">
        <w:rPr>
          <w:cs/>
        </w:rPr>
        <w:t>12-</w:t>
      </w:r>
      <w:r w:rsidRPr="00AC4226">
        <w:t>32</w:t>
      </w:r>
      <w:r w:rsidR="0051754E" w:rsidRPr="00AC4226">
        <w:rPr>
          <w:cs/>
        </w:rPr>
        <w:t>॥</w:t>
      </w:r>
    </w:p>
    <w:p w14:paraId="05286056" w14:textId="77777777" w:rsidR="005472CA" w:rsidRPr="00AC4226" w:rsidRDefault="005472CA" w:rsidP="00EC4553">
      <w:pPr>
        <w:pStyle w:val="EngText"/>
      </w:pPr>
      <w:r w:rsidRPr="00AC4226">
        <w:t>12-32. The glamour of Acharya Madhwa, the staunch devotee of Lord Narayana seen by the Gods while pronouncing the two parts of Ma</w:t>
      </w:r>
      <w:r w:rsidR="00C84A89">
        <w:t>a</w:t>
      </w:r>
      <w:r w:rsidRPr="00AC4226">
        <w:t xml:space="preserve">tra, the short Vatsanuvritti to </w:t>
      </w:r>
      <w:r w:rsidR="00BC1DA0" w:rsidRPr="00AC4226">
        <w:t>start with and then the other famous Vrittis (</w:t>
      </w:r>
      <w:r w:rsidR="003D4720" w:rsidRPr="00AC4226">
        <w:t>complex</w:t>
      </w:r>
      <w:r w:rsidR="00C84A89">
        <w:t xml:space="preserve"> formations</w:t>
      </w:r>
      <w:r w:rsidR="00BC1DA0" w:rsidRPr="00AC4226">
        <w:t xml:space="preserve">) like Vatsanusarini Pakavati and Pipilika, glistened resembling the glory of Lord Krishna when he accompanied the herd of calves tripping with his tiny feet on the earth seen with delight by his mother, making the </w:t>
      </w:r>
      <w:r w:rsidR="003D4720" w:rsidRPr="00AC4226">
        <w:t>Gopis</w:t>
      </w:r>
      <w:r w:rsidR="00BC1DA0" w:rsidRPr="00AC4226">
        <w:t xml:space="preserve"> oblivious of their duties by his delightful sports (pranks).</w:t>
      </w:r>
    </w:p>
    <w:p w14:paraId="79047777" w14:textId="77777777" w:rsidR="00E9400C" w:rsidRPr="00AC4226" w:rsidRDefault="00E9400C" w:rsidP="007C105A">
      <w:pPr>
        <w:pStyle w:val="S16S"/>
      </w:pPr>
      <w:r w:rsidRPr="00AC4226">
        <w:rPr>
          <w:cs/>
        </w:rPr>
        <w:t>मङ्गल्याङ्ग</w:t>
      </w:r>
      <w:r w:rsidRPr="00AC4226">
        <w:t>-</w:t>
      </w:r>
      <w:r w:rsidRPr="00AC4226">
        <w:rPr>
          <w:cs/>
        </w:rPr>
        <w:t>व्यक्त</w:t>
      </w:r>
      <w:r w:rsidRPr="00AC4226">
        <w:t>-</w:t>
      </w:r>
      <w:r w:rsidRPr="00AC4226">
        <w:rPr>
          <w:cs/>
        </w:rPr>
        <w:t>भाव त्रि</w:t>
      </w:r>
      <w:r w:rsidRPr="00AC4226">
        <w:t>-</w:t>
      </w:r>
      <w:r w:rsidRPr="00AC4226">
        <w:rPr>
          <w:cs/>
        </w:rPr>
        <w:t>लोकीं रङ्गारूढा विस्मयं प्रापयन्ती</w:t>
      </w:r>
      <w:r w:rsidR="002A5300" w:rsidRPr="00AC4226">
        <w:rPr>
          <w:cs/>
        </w:rPr>
        <w:t>।</w:t>
      </w:r>
      <w:r w:rsidR="002A5300" w:rsidRPr="00AC4226">
        <w:rPr>
          <w:cs/>
        </w:rPr>
        <w:br/>
      </w:r>
      <w:r w:rsidRPr="00AC4226">
        <w:rPr>
          <w:cs/>
        </w:rPr>
        <w:t>कृष्णेवान्या मान्य</w:t>
      </w:r>
      <w:r w:rsidRPr="00AC4226">
        <w:t>-</w:t>
      </w:r>
      <w:r w:rsidRPr="00AC4226">
        <w:rPr>
          <w:cs/>
        </w:rPr>
        <w:t>विन्यास</w:t>
      </w:r>
      <w:r w:rsidRPr="00AC4226">
        <w:t>-</w:t>
      </w:r>
      <w:r w:rsidRPr="00AC4226">
        <w:rPr>
          <w:cs/>
        </w:rPr>
        <w:t>पादा रेजे माध्वी सुस्वरा वेद</w:t>
      </w:r>
      <w:r w:rsidRPr="00AC4226">
        <w:t>-</w:t>
      </w:r>
      <w:r w:rsidRPr="00AC4226">
        <w:rPr>
          <w:cs/>
        </w:rPr>
        <w:t>वाणी</w:t>
      </w:r>
      <w:r w:rsidR="00D766AC" w:rsidRPr="00AC4226">
        <w:rPr>
          <w:cs/>
        </w:rPr>
        <w:t>॥</w:t>
      </w:r>
      <w:r w:rsidR="000B13EE" w:rsidRPr="00AC4226">
        <w:rPr>
          <w:cs/>
        </w:rPr>
        <w:t>12-</w:t>
      </w:r>
      <w:r w:rsidRPr="00AC4226">
        <w:t>33</w:t>
      </w:r>
      <w:r w:rsidR="0051754E" w:rsidRPr="00AC4226">
        <w:rPr>
          <w:cs/>
        </w:rPr>
        <w:t>॥</w:t>
      </w:r>
    </w:p>
    <w:p w14:paraId="3B680139" w14:textId="77777777" w:rsidR="00BC1DA0" w:rsidRPr="00AC4226" w:rsidRDefault="00BC1DA0" w:rsidP="00EC4553">
      <w:pPr>
        <w:pStyle w:val="EngText"/>
      </w:pPr>
      <w:r w:rsidRPr="00AC4226">
        <w:t>12-33. Acharya’s resonant voice chanting the Vedic hymns in consonance with the canons prescribed in the six auspicious subsidiaries, stunning the three</w:t>
      </w:r>
      <w:r w:rsidR="00C84A89">
        <w:t xml:space="preserve"> worlds with the excellence of s</w:t>
      </w:r>
      <w:r w:rsidRPr="00AC4226">
        <w:t xml:space="preserve">waras like Ekamatraka having Rk Pada with proper pauses and charming </w:t>
      </w:r>
      <w:r w:rsidR="003D4720" w:rsidRPr="00AC4226">
        <w:t>accents</w:t>
      </w:r>
      <w:r w:rsidRPr="00AC4226">
        <w:t xml:space="preserve"> </w:t>
      </w:r>
      <w:r w:rsidR="003D4720" w:rsidRPr="00AC4226">
        <w:t>like</w:t>
      </w:r>
      <w:r w:rsidRPr="00AC4226">
        <w:t xml:space="preserve"> udatta, beamed like another Droupadi with the singular grace of her limbs and a melodious </w:t>
      </w:r>
      <w:r w:rsidR="00C84A89">
        <w:t>voice,</w:t>
      </w:r>
      <w:r w:rsidRPr="00AC4226">
        <w:t xml:space="preserve"> moving to the marriage (S</w:t>
      </w:r>
      <w:r w:rsidR="003D4720" w:rsidRPr="00AC4226">
        <w:t>va</w:t>
      </w:r>
      <w:r w:rsidRPr="00AC4226">
        <w:t>yam</w:t>
      </w:r>
      <w:r w:rsidR="003D4720" w:rsidRPr="00AC4226">
        <w:t>v</w:t>
      </w:r>
      <w:r w:rsidRPr="00AC4226">
        <w:t>ara) hall with her lovely feet and stately steps.</w:t>
      </w:r>
    </w:p>
    <w:p w14:paraId="2003BE40" w14:textId="77777777" w:rsidR="00E9400C" w:rsidRPr="00AC4226" w:rsidRDefault="00E9400C" w:rsidP="007C105A">
      <w:pPr>
        <w:pStyle w:val="S16S"/>
      </w:pPr>
      <w:r w:rsidRPr="00AC4226">
        <w:rPr>
          <w:cs/>
        </w:rPr>
        <w:t>गाम्भीर्याद्यैर्युक्तमौदार्य</w:t>
      </w:r>
      <w:r w:rsidRPr="00AC4226">
        <w:t>-</w:t>
      </w:r>
      <w:r w:rsidRPr="00AC4226">
        <w:rPr>
          <w:cs/>
        </w:rPr>
        <w:t>कार्यैः नाना</w:t>
      </w:r>
      <w:r w:rsidRPr="00AC4226">
        <w:t>-</w:t>
      </w:r>
      <w:r w:rsidRPr="00AC4226">
        <w:rPr>
          <w:cs/>
        </w:rPr>
        <w:t>नाद</w:t>
      </w:r>
      <w:r w:rsidRPr="00AC4226">
        <w:t>-</w:t>
      </w:r>
      <w:r w:rsidRPr="00AC4226">
        <w:rPr>
          <w:cs/>
        </w:rPr>
        <w:t>श्लाघ्यमुच्चारणं तत्</w:t>
      </w:r>
      <w:r w:rsidR="00D766AC" w:rsidRPr="00AC4226">
        <w:rPr>
          <w:cs/>
        </w:rPr>
        <w:t>।</w:t>
      </w:r>
      <w:r w:rsidR="002A5300" w:rsidRPr="00AC4226">
        <w:rPr>
          <w:cs/>
        </w:rPr>
        <w:br/>
      </w:r>
      <w:r w:rsidRPr="00AC4226">
        <w:rPr>
          <w:cs/>
        </w:rPr>
        <w:t>शीक्षा</w:t>
      </w:r>
      <w:r w:rsidRPr="00AC4226">
        <w:t>-</w:t>
      </w:r>
      <w:r w:rsidRPr="00AC4226">
        <w:rPr>
          <w:cs/>
        </w:rPr>
        <w:t>शिक्षा</w:t>
      </w:r>
      <w:r w:rsidRPr="00AC4226">
        <w:t>-</w:t>
      </w:r>
      <w:r w:rsidRPr="00AC4226">
        <w:rPr>
          <w:cs/>
        </w:rPr>
        <w:t>लक्षणानां हि लक्ष्यं मान्यं मन्ये धन्य</w:t>
      </w:r>
      <w:r w:rsidRPr="00AC4226">
        <w:t>-</w:t>
      </w:r>
      <w:r w:rsidRPr="00AC4226">
        <w:rPr>
          <w:cs/>
        </w:rPr>
        <w:t>बुद्धेरतुल्यम्</w:t>
      </w:r>
      <w:r w:rsidR="00D766AC" w:rsidRPr="00AC4226">
        <w:rPr>
          <w:cs/>
        </w:rPr>
        <w:t>॥</w:t>
      </w:r>
      <w:r w:rsidR="000B13EE" w:rsidRPr="00AC4226">
        <w:rPr>
          <w:cs/>
        </w:rPr>
        <w:t>12-</w:t>
      </w:r>
      <w:r w:rsidRPr="00AC4226">
        <w:t>34</w:t>
      </w:r>
      <w:r w:rsidR="0051754E" w:rsidRPr="00AC4226">
        <w:rPr>
          <w:cs/>
        </w:rPr>
        <w:t>॥</w:t>
      </w:r>
    </w:p>
    <w:p w14:paraId="4AA66F39" w14:textId="77777777" w:rsidR="00BC1DA0" w:rsidRPr="00AC4226" w:rsidRDefault="00BC1DA0" w:rsidP="00EC4553">
      <w:pPr>
        <w:pStyle w:val="EngText"/>
      </w:pPr>
      <w:r w:rsidRPr="00AC4226">
        <w:lastRenderedPageBreak/>
        <w:t xml:space="preserve">12-34. I consider </w:t>
      </w:r>
      <w:r w:rsidR="00C84A89">
        <w:t>Poornaprajna’s</w:t>
      </w:r>
      <w:r w:rsidRPr="00AC4226">
        <w:t xml:space="preserve"> Vedic utterances unique (archetypes as it were) endowed with solemnity born of his eminence, commendable on account of its diverse pitches (Mandra and Uchha) low and high, serving as </w:t>
      </w:r>
      <w:r w:rsidR="003D4720" w:rsidRPr="00AC4226">
        <w:t>exemplary</w:t>
      </w:r>
      <w:r w:rsidRPr="00AC4226">
        <w:t xml:space="preserve"> Vedic </w:t>
      </w:r>
      <w:r w:rsidR="003D4720" w:rsidRPr="00AC4226">
        <w:t>utterances</w:t>
      </w:r>
      <w:r w:rsidRPr="00AC4226">
        <w:t>, in tune with Shiksha-Shastra.</w:t>
      </w:r>
    </w:p>
    <w:p w14:paraId="6E05AC9B" w14:textId="77777777" w:rsidR="00E9400C" w:rsidRPr="00AC4226" w:rsidRDefault="00D61AAA" w:rsidP="007C105A">
      <w:pPr>
        <w:pStyle w:val="S16S"/>
      </w:pPr>
      <w:r>
        <w:rPr>
          <w:cs/>
        </w:rPr>
        <w:t>काल्पीः क्ल</w:t>
      </w:r>
      <w:r w:rsidR="00E9400C" w:rsidRPr="00AC4226">
        <w:rPr>
          <w:cs/>
        </w:rPr>
        <w:t>प्तीर्व्यञ्जयन् छान्दसीश्च व्यक्तं शाब्दं शास्त्रमुद्भाव्य भूयः</w:t>
      </w:r>
      <w:r w:rsidR="002A5300" w:rsidRPr="00AC4226">
        <w:rPr>
          <w:cs/>
        </w:rPr>
        <w:t>।</w:t>
      </w:r>
      <w:r w:rsidR="002A5300" w:rsidRPr="00AC4226">
        <w:rPr>
          <w:cs/>
        </w:rPr>
        <w:br/>
      </w:r>
      <w:r w:rsidR="00E9400C" w:rsidRPr="00AC4226">
        <w:rPr>
          <w:cs/>
        </w:rPr>
        <w:t>स व्याचख्यावुक्त</w:t>
      </w:r>
      <w:r w:rsidR="00E9400C" w:rsidRPr="00AC4226">
        <w:t>-</w:t>
      </w:r>
      <w:r w:rsidR="00E9400C" w:rsidRPr="00AC4226">
        <w:rPr>
          <w:cs/>
        </w:rPr>
        <w:t>नैरुक्त</w:t>
      </w:r>
      <w:r w:rsidR="00E9400C" w:rsidRPr="00AC4226">
        <w:t>-</w:t>
      </w:r>
      <w:r w:rsidR="00E9400C" w:rsidRPr="00AC4226">
        <w:rPr>
          <w:cs/>
        </w:rPr>
        <w:t>मार्ग</w:t>
      </w:r>
      <w:r>
        <w:rPr>
          <w:rFonts w:hint="cs"/>
          <w:cs/>
        </w:rPr>
        <w:t>ो</w:t>
      </w:r>
      <w:r w:rsidR="00E9400C" w:rsidRPr="00AC4226">
        <w:rPr>
          <w:cs/>
        </w:rPr>
        <w:t xml:space="preserve"> ज्यायान् ज्योतिर्वेदिनां वेदमित्थम्</w:t>
      </w:r>
      <w:r w:rsidR="00D766AC" w:rsidRPr="00AC4226">
        <w:rPr>
          <w:cs/>
        </w:rPr>
        <w:t>॥</w:t>
      </w:r>
      <w:r w:rsidR="000B13EE" w:rsidRPr="00AC4226">
        <w:rPr>
          <w:cs/>
        </w:rPr>
        <w:t>12-</w:t>
      </w:r>
      <w:r w:rsidR="00E9400C" w:rsidRPr="00AC4226">
        <w:t>35</w:t>
      </w:r>
      <w:r w:rsidR="0051754E" w:rsidRPr="00AC4226">
        <w:rPr>
          <w:cs/>
        </w:rPr>
        <w:t>॥</w:t>
      </w:r>
    </w:p>
    <w:p w14:paraId="6ABB9A69" w14:textId="77777777" w:rsidR="00BC1DA0" w:rsidRPr="00AC4226" w:rsidRDefault="00BC1DA0" w:rsidP="00EC4553">
      <w:pPr>
        <w:pStyle w:val="EngText"/>
      </w:pPr>
      <w:r w:rsidRPr="00AC4226">
        <w:t>12-35. Madhwacharya, an expert in the science of Astrology expounded the Vedas in consonance with the cannons laid down in Kalpa, manifesting the rules of prosody</w:t>
      </w:r>
      <w:r w:rsidR="003D4720" w:rsidRPr="00AC4226">
        <w:t>, revealing</w:t>
      </w:r>
      <w:r w:rsidRPr="00AC4226">
        <w:t xml:space="preserve"> the efficacy of grammar in </w:t>
      </w:r>
      <w:r w:rsidR="003D4720" w:rsidRPr="00AC4226">
        <w:t>clarifying the</w:t>
      </w:r>
      <w:r w:rsidR="009100E4" w:rsidRPr="00AC4226">
        <w:t xml:space="preserve"> meanings of different words, exhibiting the importance of Nirukta that brings out </w:t>
      </w:r>
      <w:r w:rsidR="00090323">
        <w:t>the etymological interpretation</w:t>
      </w:r>
      <w:r w:rsidR="009100E4" w:rsidRPr="00AC4226">
        <w:t xml:space="preserve"> of words.</w:t>
      </w:r>
    </w:p>
    <w:p w14:paraId="3A1FA1C2" w14:textId="77777777" w:rsidR="009100E4" w:rsidRPr="00AC4226" w:rsidRDefault="009100E4" w:rsidP="00EC4553">
      <w:pPr>
        <w:pStyle w:val="EngText"/>
      </w:pPr>
      <w:r w:rsidRPr="00AC4226">
        <w:t xml:space="preserve">(Thus Acharya’s </w:t>
      </w:r>
      <w:r w:rsidR="003D4720" w:rsidRPr="00AC4226">
        <w:t>pronunciations</w:t>
      </w:r>
      <w:r w:rsidRPr="00AC4226">
        <w:t xml:space="preserve"> and interpretations of the Vedas were in harmony with the canons of the Vedic </w:t>
      </w:r>
      <w:r w:rsidR="003D4720" w:rsidRPr="00AC4226">
        <w:t>Auxiliaries</w:t>
      </w:r>
      <w:r w:rsidRPr="00AC4226">
        <w:t>, Shadangas are</w:t>
      </w:r>
    </w:p>
    <w:p w14:paraId="6A8D73BA" w14:textId="77777777" w:rsidR="009100E4" w:rsidRPr="00AC4226" w:rsidRDefault="009100E4" w:rsidP="00D61AAA">
      <w:pPr>
        <w:pStyle w:val="EngText"/>
        <w:rPr>
          <w:cs/>
        </w:rPr>
      </w:pPr>
      <w:r w:rsidRPr="00AC4226">
        <w:rPr>
          <w:cs/>
        </w:rPr>
        <w:t>श</w:t>
      </w:r>
      <w:r w:rsidR="00090323">
        <w:rPr>
          <w:rFonts w:hint="cs"/>
          <w:cs/>
        </w:rPr>
        <w:t>ि</w:t>
      </w:r>
      <w:r w:rsidRPr="00AC4226">
        <w:rPr>
          <w:cs/>
        </w:rPr>
        <w:t>क्षा, कल्प, व्याकरण, निरुक्त, छन्दस</w:t>
      </w:r>
      <w:r w:rsidR="00090323">
        <w:t>,</w:t>
      </w:r>
      <w:r w:rsidRPr="00AC4226">
        <w:rPr>
          <w:cs/>
        </w:rPr>
        <w:t xml:space="preserve"> ज्य</w:t>
      </w:r>
      <w:r w:rsidR="00090323">
        <w:rPr>
          <w:rFonts w:hint="cs"/>
          <w:cs/>
        </w:rPr>
        <w:t>ो</w:t>
      </w:r>
      <w:r w:rsidRPr="00AC4226">
        <w:rPr>
          <w:cs/>
        </w:rPr>
        <w:t>तिष</w:t>
      </w:r>
      <w:r w:rsidR="00090323">
        <w:rPr>
          <w:rFonts w:hint="cs"/>
          <w:cs/>
        </w:rPr>
        <w:t>)</w:t>
      </w:r>
    </w:p>
    <w:p w14:paraId="4F9DA81F" w14:textId="77777777" w:rsidR="00E9400C" w:rsidRPr="00AC4226" w:rsidRDefault="00E9400C" w:rsidP="007C105A">
      <w:pPr>
        <w:pStyle w:val="S16S"/>
      </w:pPr>
      <w:r w:rsidRPr="00AC4226">
        <w:rPr>
          <w:cs/>
        </w:rPr>
        <w:t>श्रौते व्याख्योच्चारणे चारुणी ते मादृग्</w:t>
      </w:r>
      <w:r w:rsidRPr="00AC4226">
        <w:t>-</w:t>
      </w:r>
      <w:r w:rsidRPr="00AC4226">
        <w:rPr>
          <w:cs/>
        </w:rPr>
        <w:t>देही वर्णयेदस्य को नु</w:t>
      </w:r>
      <w:r w:rsidR="002A5300" w:rsidRPr="00AC4226">
        <w:rPr>
          <w:cs/>
        </w:rPr>
        <w:t>।</w:t>
      </w:r>
      <w:r w:rsidR="002A5300" w:rsidRPr="00AC4226">
        <w:rPr>
          <w:cs/>
        </w:rPr>
        <w:br/>
      </w:r>
      <w:r w:rsidRPr="00AC4226">
        <w:rPr>
          <w:cs/>
        </w:rPr>
        <w:t>वागीशानैर्वाग्विहङ्गेन्द्र</w:t>
      </w:r>
      <w:r w:rsidRPr="00AC4226">
        <w:t>-</w:t>
      </w:r>
      <w:r w:rsidRPr="00AC4226">
        <w:rPr>
          <w:cs/>
        </w:rPr>
        <w:t>जीवैः भूर्याश्चर्यैर्वर्णिते ये प्रणम्य</w:t>
      </w:r>
      <w:r w:rsidR="00D766AC" w:rsidRPr="00AC4226">
        <w:rPr>
          <w:cs/>
        </w:rPr>
        <w:t>॥</w:t>
      </w:r>
      <w:r w:rsidR="000B13EE" w:rsidRPr="00AC4226">
        <w:rPr>
          <w:cs/>
        </w:rPr>
        <w:t>12-</w:t>
      </w:r>
      <w:r w:rsidRPr="00AC4226">
        <w:t>36</w:t>
      </w:r>
      <w:r w:rsidR="0051754E" w:rsidRPr="00AC4226">
        <w:rPr>
          <w:cs/>
        </w:rPr>
        <w:t>॥</w:t>
      </w:r>
    </w:p>
    <w:p w14:paraId="6E478945" w14:textId="77777777" w:rsidR="009100E4" w:rsidRPr="00AC4226" w:rsidRDefault="009100E4" w:rsidP="00EC4553">
      <w:pPr>
        <w:pStyle w:val="EngText"/>
      </w:pPr>
      <w:r w:rsidRPr="00AC4226">
        <w:rPr>
          <w:cs/>
        </w:rPr>
        <w:t xml:space="preserve">12-36. </w:t>
      </w:r>
      <w:r w:rsidRPr="00AC4226">
        <w:t>How can a human being like me aptly describe the exquisite exposition and expression of Vedic Scriptures extolled with great surprise and reveren</w:t>
      </w:r>
      <w:r w:rsidR="00090323">
        <w:t xml:space="preserve">ce by the Presiding deities of </w:t>
      </w:r>
      <w:r w:rsidR="00090323">
        <w:rPr>
          <w:lang w:val="en-US"/>
        </w:rPr>
        <w:t>s</w:t>
      </w:r>
      <w:r w:rsidRPr="00AC4226">
        <w:t>peech, Saraswati, Garuda and Brihaspati respectively?</w:t>
      </w:r>
    </w:p>
    <w:p w14:paraId="496A1E5E" w14:textId="77777777" w:rsidR="00E9400C" w:rsidRPr="00AC4226" w:rsidRDefault="00E9400C" w:rsidP="007C105A">
      <w:pPr>
        <w:pStyle w:val="S16S"/>
      </w:pPr>
      <w:r w:rsidRPr="00AC4226">
        <w:rPr>
          <w:cs/>
        </w:rPr>
        <w:t>छन्दस्सार्थं सार्थमत्रामुनेत्थं प्रोक्तं श्रुत्वा ब्राह्मणा ब्रह्मणेव</w:t>
      </w:r>
      <w:r w:rsidR="00D766AC" w:rsidRPr="00AC4226">
        <w:rPr>
          <w:cs/>
        </w:rPr>
        <w:t>।</w:t>
      </w:r>
      <w:r w:rsidR="002A5300" w:rsidRPr="00AC4226">
        <w:rPr>
          <w:cs/>
        </w:rPr>
        <w:br/>
      </w:r>
      <w:r w:rsidRPr="00AC4226">
        <w:rPr>
          <w:cs/>
        </w:rPr>
        <w:t>सर्वे सौम्या जिष्णु</w:t>
      </w:r>
      <w:r w:rsidRPr="00AC4226">
        <w:t>-</w:t>
      </w:r>
      <w:r w:rsidRPr="00AC4226">
        <w:rPr>
          <w:cs/>
        </w:rPr>
        <w:t>जिज्ञासया</w:t>
      </w:r>
      <w:r w:rsidR="007A4C1E" w:rsidRPr="00AC4226">
        <w:rPr>
          <w:cs/>
        </w:rPr>
        <w:t>ऽ</w:t>
      </w:r>
      <w:r w:rsidRPr="00AC4226">
        <w:rPr>
          <w:cs/>
        </w:rPr>
        <w:t>मी प्राप्य प्रोचुश्चित्र</w:t>
      </w:r>
      <w:r w:rsidRPr="00AC4226">
        <w:t>-</w:t>
      </w:r>
      <w:r w:rsidRPr="00AC4226">
        <w:rPr>
          <w:cs/>
        </w:rPr>
        <w:t>कायाभिधानम्</w:t>
      </w:r>
      <w:r w:rsidR="00D766AC" w:rsidRPr="00AC4226">
        <w:rPr>
          <w:cs/>
        </w:rPr>
        <w:t>॥</w:t>
      </w:r>
      <w:r w:rsidR="000B13EE" w:rsidRPr="00AC4226">
        <w:rPr>
          <w:cs/>
        </w:rPr>
        <w:t>12-</w:t>
      </w:r>
      <w:r w:rsidRPr="00AC4226">
        <w:t>37</w:t>
      </w:r>
      <w:r w:rsidR="0051754E" w:rsidRPr="00AC4226">
        <w:rPr>
          <w:cs/>
        </w:rPr>
        <w:t>॥</w:t>
      </w:r>
    </w:p>
    <w:p w14:paraId="071BD132" w14:textId="77777777" w:rsidR="009100E4" w:rsidRPr="00AC4226" w:rsidRDefault="009100E4" w:rsidP="00EC4553">
      <w:pPr>
        <w:pStyle w:val="EngText"/>
      </w:pPr>
      <w:r w:rsidRPr="00AC4226">
        <w:t xml:space="preserve">12-37. The mustered Brahmins intensely delighted to listen to the masterly Vedic </w:t>
      </w:r>
      <w:r w:rsidR="003D4720" w:rsidRPr="00AC4226">
        <w:t>interpretation</w:t>
      </w:r>
      <w:r w:rsidRPr="00AC4226">
        <w:t xml:space="preserve"> of Madhwacharya, who appeared like the four-faced Brahma incarnate addressing the divine assembly, approached the rival confutants Pundarikapuri, curious to know the outcome of the intellectual fray.</w:t>
      </w:r>
    </w:p>
    <w:p w14:paraId="513524DC" w14:textId="77777777" w:rsidR="00BC1798" w:rsidRPr="00AC4226" w:rsidRDefault="00BC1798" w:rsidP="007C105A">
      <w:pPr>
        <w:pStyle w:val="S16S"/>
      </w:pPr>
      <w:r w:rsidRPr="00AC4226">
        <w:rPr>
          <w:highlight w:val="yellow"/>
          <w:cs/>
        </w:rPr>
        <w:t>प्राज्य</w:t>
      </w:r>
      <w:r w:rsidR="00D61AAA">
        <w:rPr>
          <w:rFonts w:hint="cs"/>
          <w:highlight w:val="yellow"/>
          <w:cs/>
        </w:rPr>
        <w:t>-</w:t>
      </w:r>
      <w:r w:rsidRPr="00AC4226">
        <w:rPr>
          <w:highlight w:val="yellow"/>
          <w:cs/>
        </w:rPr>
        <w:t>प्रज्ञः प्राज्यया प्रज्ञयासौ हन्तावोचन्मन्त्र</w:t>
      </w:r>
      <w:r w:rsidR="00D61AAA">
        <w:rPr>
          <w:rFonts w:hint="cs"/>
          <w:highlight w:val="yellow"/>
          <w:cs/>
        </w:rPr>
        <w:t>-</w:t>
      </w:r>
      <w:r w:rsidR="00D61AAA">
        <w:rPr>
          <w:highlight w:val="yellow"/>
          <w:cs/>
        </w:rPr>
        <w:t>वर्णाभिधेयम्।</w:t>
      </w:r>
      <w:r w:rsidR="00D61AAA">
        <w:rPr>
          <w:highlight w:val="yellow"/>
          <w:cs/>
        </w:rPr>
        <w:br/>
        <w:t>तत</w:t>
      </w:r>
      <w:r w:rsidR="00D61AAA">
        <w:rPr>
          <w:rFonts w:hint="cs"/>
          <w:highlight w:val="yellow"/>
          <w:cs/>
        </w:rPr>
        <w:t>्-प्</w:t>
      </w:r>
      <w:r w:rsidRPr="00AC4226">
        <w:rPr>
          <w:highlight w:val="yellow"/>
          <w:cs/>
        </w:rPr>
        <w:t>रत्यर्थी प्रार्थ्यते वक्तुमेतत् प्राज्ञास्माभिः श्रोतुकामैर्भवांश्च॥12-38॥</w:t>
      </w:r>
    </w:p>
    <w:p w14:paraId="7ED3E083" w14:textId="77777777" w:rsidR="00BC1798" w:rsidRPr="00AC4226" w:rsidRDefault="00BC1798" w:rsidP="00EC4553">
      <w:pPr>
        <w:pStyle w:val="EngText"/>
      </w:pPr>
      <w:r w:rsidRPr="00AC4226">
        <w:rPr>
          <w:cs/>
        </w:rPr>
        <w:t>12-38. ‘</w:t>
      </w:r>
      <w:r w:rsidRPr="00AC4226">
        <w:t xml:space="preserve">This Poornaprajna gifted with profound learning elucidated the meaning of the Vedas in an intelligible manner; oh, How Wonderful! We now </w:t>
      </w:r>
      <w:r w:rsidRPr="00AC4226">
        <w:lastRenderedPageBreak/>
        <w:t>request you, his hostile disputant, to deliver your discourses</w:t>
      </w:r>
      <w:r w:rsidR="00090323">
        <w:t>.</w:t>
      </w:r>
      <w:r w:rsidRPr="00AC4226">
        <w:t>’ (</w:t>
      </w:r>
      <w:r w:rsidR="003D4720" w:rsidRPr="00AC4226">
        <w:t>On</w:t>
      </w:r>
      <w:r w:rsidRPr="00AC4226">
        <w:t xml:space="preserve"> the Vedas in a like manner)</w:t>
      </w:r>
    </w:p>
    <w:p w14:paraId="21590491" w14:textId="77777777" w:rsidR="00BC1798" w:rsidRPr="00AC4226" w:rsidRDefault="00E9400C" w:rsidP="007C105A">
      <w:pPr>
        <w:pStyle w:val="S16S"/>
      </w:pPr>
      <w:r w:rsidRPr="00AC4226">
        <w:rPr>
          <w:cs/>
        </w:rPr>
        <w:t>इत्युक्तस्तैरेष विस्तारि</w:t>
      </w:r>
      <w:r w:rsidRPr="00AC4226">
        <w:t>-</w:t>
      </w:r>
      <w:r w:rsidRPr="00AC4226">
        <w:rPr>
          <w:cs/>
        </w:rPr>
        <w:t>बुद्धेः प्राप्तुं साम्यं सम्प्रवृत्तो दुरात्मा</w:t>
      </w:r>
      <w:r w:rsidR="00D766AC" w:rsidRPr="00AC4226">
        <w:rPr>
          <w:cs/>
        </w:rPr>
        <w:t>।</w:t>
      </w:r>
      <w:r w:rsidR="002A5300" w:rsidRPr="00AC4226">
        <w:rPr>
          <w:cs/>
        </w:rPr>
        <w:br/>
      </w:r>
      <w:r w:rsidRPr="00AC4226">
        <w:rPr>
          <w:cs/>
        </w:rPr>
        <w:t>हास्यो</w:t>
      </w:r>
      <w:r w:rsidR="007A4C1E" w:rsidRPr="00AC4226">
        <w:rPr>
          <w:cs/>
        </w:rPr>
        <w:t>ऽ</w:t>
      </w:r>
      <w:r w:rsidRPr="00AC4226">
        <w:rPr>
          <w:cs/>
        </w:rPr>
        <w:t>त्राभूद् वासुदेव</w:t>
      </w:r>
      <w:r w:rsidRPr="00AC4226">
        <w:t>-</w:t>
      </w:r>
      <w:r w:rsidRPr="00AC4226">
        <w:rPr>
          <w:cs/>
        </w:rPr>
        <w:t>प्रभार्थी यद्वत् पूर्वं पौण्ड्रको वासुदेवः</w:t>
      </w:r>
      <w:r w:rsidR="00D766AC" w:rsidRPr="00AC4226">
        <w:rPr>
          <w:cs/>
        </w:rPr>
        <w:t>॥</w:t>
      </w:r>
      <w:r w:rsidR="00BC1798" w:rsidRPr="00AC4226">
        <w:t>12-</w:t>
      </w:r>
      <w:r w:rsidRPr="00AC4226">
        <w:t>39</w:t>
      </w:r>
      <w:r w:rsidR="0051754E" w:rsidRPr="00AC4226">
        <w:rPr>
          <w:cs/>
        </w:rPr>
        <w:t>॥</w:t>
      </w:r>
    </w:p>
    <w:p w14:paraId="6F10F5A1" w14:textId="77777777" w:rsidR="00BC1798" w:rsidRPr="00AC4226" w:rsidRDefault="00BC1798" w:rsidP="00EC4553">
      <w:pPr>
        <w:pStyle w:val="EngText"/>
      </w:pPr>
      <w:r w:rsidRPr="00AC4226">
        <w:t xml:space="preserve">12-39. Thus entreated by the Brahmans (in the assembly), </w:t>
      </w:r>
      <w:r w:rsidR="003D4720" w:rsidRPr="00AC4226">
        <w:t>Pundarikapuri</w:t>
      </w:r>
      <w:r w:rsidRPr="00AC4226">
        <w:t xml:space="preserve"> with the profane ambition to attain the same status as that of Poornaprajna, exposed himself to </w:t>
      </w:r>
      <w:r w:rsidR="00090323">
        <w:t xml:space="preserve">great </w:t>
      </w:r>
      <w:r w:rsidRPr="00AC4226">
        <w:t>ridicu</w:t>
      </w:r>
      <w:r w:rsidR="003D4720" w:rsidRPr="00AC4226">
        <w:t>le like Vasudeva (grandson of P</w:t>
      </w:r>
      <w:r w:rsidRPr="00AC4226">
        <w:t xml:space="preserve">aundraka) courting his collapse, in days of yore, with his wicked </w:t>
      </w:r>
      <w:r w:rsidR="003D4720" w:rsidRPr="00AC4226">
        <w:t>wish</w:t>
      </w:r>
      <w:r w:rsidRPr="00AC4226">
        <w:t xml:space="preserve"> to gain similarity with Lord Krishna.</w:t>
      </w:r>
    </w:p>
    <w:p w14:paraId="78AC2236" w14:textId="77777777" w:rsidR="00E9400C" w:rsidRPr="00AC4226" w:rsidRDefault="00E9400C" w:rsidP="007C105A">
      <w:pPr>
        <w:pStyle w:val="S16S"/>
      </w:pPr>
      <w:r w:rsidRPr="00AC4226">
        <w:rPr>
          <w:cs/>
        </w:rPr>
        <w:t>आङादेशादुत्तरं रादि</w:t>
      </w:r>
      <w:r w:rsidRPr="00AC4226">
        <w:t>-</w:t>
      </w:r>
      <w:r w:rsidRPr="00AC4226">
        <w:rPr>
          <w:cs/>
        </w:rPr>
        <w:t>शब्धं श्रुत्वा नारेत्युक्तवन्तं पदं तम्</w:t>
      </w:r>
      <w:r w:rsidR="00D766AC" w:rsidRPr="00AC4226">
        <w:rPr>
          <w:cs/>
        </w:rPr>
        <w:t>।</w:t>
      </w:r>
      <w:r w:rsidR="002A5300" w:rsidRPr="00AC4226">
        <w:rPr>
          <w:cs/>
        </w:rPr>
        <w:br/>
      </w:r>
      <w:r w:rsidRPr="00AC4226">
        <w:rPr>
          <w:cs/>
        </w:rPr>
        <w:t>व्याख्या</w:t>
      </w:r>
      <w:r w:rsidRPr="00AC4226">
        <w:t>-</w:t>
      </w:r>
      <w:r w:rsidRPr="00AC4226">
        <w:rPr>
          <w:cs/>
        </w:rPr>
        <w:t>लौल्यादैतरेयादि</w:t>
      </w:r>
      <w:r w:rsidRPr="00AC4226">
        <w:t>-</w:t>
      </w:r>
      <w:r w:rsidRPr="00AC4226">
        <w:rPr>
          <w:cs/>
        </w:rPr>
        <w:t>सूक्ते पृथ्वी</w:t>
      </w:r>
      <w:r w:rsidRPr="00AC4226">
        <w:t>-</w:t>
      </w:r>
      <w:r w:rsidRPr="00AC4226">
        <w:rPr>
          <w:cs/>
        </w:rPr>
        <w:t>देवा निन्दनीयम् निनिन्दुः</w:t>
      </w:r>
      <w:r w:rsidR="00D766AC" w:rsidRPr="00AC4226">
        <w:rPr>
          <w:cs/>
        </w:rPr>
        <w:t>॥</w:t>
      </w:r>
      <w:r w:rsidR="000B13EE" w:rsidRPr="00AC4226">
        <w:rPr>
          <w:cs/>
        </w:rPr>
        <w:t>12-</w:t>
      </w:r>
      <w:r w:rsidRPr="00AC4226">
        <w:t>40</w:t>
      </w:r>
      <w:r w:rsidR="0051754E" w:rsidRPr="00AC4226">
        <w:rPr>
          <w:cs/>
        </w:rPr>
        <w:t>॥</w:t>
      </w:r>
    </w:p>
    <w:p w14:paraId="7EA97437" w14:textId="77777777" w:rsidR="00BC1798" w:rsidRPr="00AC4226" w:rsidRDefault="00BC1798" w:rsidP="00EC4553">
      <w:pPr>
        <w:pStyle w:val="EngText"/>
      </w:pPr>
      <w:r w:rsidRPr="00AC4226">
        <w:t>12-40. The Brahmins, who heard the words ‘Agnina Rayin contained in the half Rk, in the first Sukta in Rigveda erroneously uttered ‘Agni Nara’, censured (the grammarian) Pundarikapuri who deserved reproof. (</w:t>
      </w:r>
      <w:r w:rsidR="003D4720" w:rsidRPr="00AC4226">
        <w:t>For</w:t>
      </w:r>
      <w:r w:rsidRPr="00AC4226">
        <w:t xml:space="preserve"> his asinine blunder and sheer incompetence in such a prestigious controversy with such a profound Vedic Scholar as </w:t>
      </w:r>
      <w:r w:rsidR="003D4720" w:rsidRPr="00AC4226">
        <w:t>the</w:t>
      </w:r>
      <w:r w:rsidRPr="00AC4226">
        <w:t xml:space="preserve"> Great Acharya</w:t>
      </w:r>
      <w:r w:rsidR="00090323">
        <w:t>.)</w:t>
      </w:r>
    </w:p>
    <w:p w14:paraId="45DC52E6" w14:textId="77777777" w:rsidR="00E9400C" w:rsidRPr="00AC4226" w:rsidRDefault="00E9400C" w:rsidP="007C105A">
      <w:pPr>
        <w:pStyle w:val="S16S"/>
      </w:pPr>
      <w:r w:rsidRPr="00AC4226">
        <w:rPr>
          <w:cs/>
        </w:rPr>
        <w:t>शार्दूलाख्यां प्राप्य सम्भावितः प्राग् लोके धूर्तो मायि</w:t>
      </w:r>
      <w:r w:rsidRPr="00AC4226">
        <w:t>-</w:t>
      </w:r>
      <w:r w:rsidRPr="00AC4226">
        <w:rPr>
          <w:cs/>
        </w:rPr>
        <w:t>ग</w:t>
      </w:r>
      <w:r w:rsidR="00D61AAA">
        <w:rPr>
          <w:rFonts w:hint="cs"/>
          <w:cs/>
        </w:rPr>
        <w:t>ो</w:t>
      </w:r>
      <w:r w:rsidRPr="00AC4226">
        <w:rPr>
          <w:cs/>
        </w:rPr>
        <w:t>मायुरेषः</w:t>
      </w:r>
      <w:r w:rsidR="002A5300" w:rsidRPr="00AC4226">
        <w:rPr>
          <w:cs/>
        </w:rPr>
        <w:t>।</w:t>
      </w:r>
      <w:r w:rsidR="002A5300" w:rsidRPr="00AC4226">
        <w:rPr>
          <w:cs/>
        </w:rPr>
        <w:br/>
      </w:r>
      <w:r w:rsidRPr="00AC4226">
        <w:rPr>
          <w:cs/>
        </w:rPr>
        <w:t>वाद</w:t>
      </w:r>
      <w:r w:rsidR="00D61AAA">
        <w:rPr>
          <w:rFonts w:hint="cs"/>
          <w:cs/>
        </w:rPr>
        <w:t>ि</w:t>
      </w:r>
      <w:r w:rsidRPr="00AC4226">
        <w:t>-</w:t>
      </w:r>
      <w:r w:rsidRPr="00AC4226">
        <w:rPr>
          <w:cs/>
        </w:rPr>
        <w:t>द्वीपि</w:t>
      </w:r>
      <w:r w:rsidRPr="00AC4226">
        <w:t>-</w:t>
      </w:r>
      <w:r w:rsidRPr="00AC4226">
        <w:rPr>
          <w:cs/>
        </w:rPr>
        <w:t>ध्वंसिनं मध्व</w:t>
      </w:r>
      <w:r w:rsidRPr="00AC4226">
        <w:t>-</w:t>
      </w:r>
      <w:r w:rsidRPr="00AC4226">
        <w:rPr>
          <w:cs/>
        </w:rPr>
        <w:t>सिंहं प्राप्तो हीत्थं शब्द</w:t>
      </w:r>
      <w:r w:rsidRPr="00AC4226">
        <w:t>-</w:t>
      </w:r>
      <w:r w:rsidRPr="00AC4226">
        <w:rPr>
          <w:cs/>
        </w:rPr>
        <w:t>शेषो बभूव</w:t>
      </w:r>
      <w:r w:rsidR="00D766AC" w:rsidRPr="00AC4226">
        <w:rPr>
          <w:cs/>
        </w:rPr>
        <w:t>॥</w:t>
      </w:r>
      <w:r w:rsidR="000B13EE" w:rsidRPr="00AC4226">
        <w:rPr>
          <w:cs/>
        </w:rPr>
        <w:t>12-</w:t>
      </w:r>
      <w:r w:rsidRPr="00AC4226">
        <w:t>41</w:t>
      </w:r>
      <w:r w:rsidR="0051754E" w:rsidRPr="00AC4226">
        <w:rPr>
          <w:cs/>
        </w:rPr>
        <w:t>॥</w:t>
      </w:r>
    </w:p>
    <w:p w14:paraId="30651134" w14:textId="77777777" w:rsidR="00B67440" w:rsidRPr="00AC4226" w:rsidRDefault="00B67440" w:rsidP="00EC4553">
      <w:pPr>
        <w:pStyle w:val="EngText"/>
      </w:pPr>
      <w:r w:rsidRPr="00AC4226">
        <w:t xml:space="preserve">12-41. This wise-acre </w:t>
      </w:r>
      <w:r w:rsidR="003D4720" w:rsidRPr="00AC4226">
        <w:t>Pundarikapuri</w:t>
      </w:r>
      <w:r w:rsidRPr="00AC4226">
        <w:t xml:space="preserve">, the Mayavadi Jackal erstwhile venerated as </w:t>
      </w:r>
      <w:r w:rsidR="003D4720" w:rsidRPr="00AC4226">
        <w:t>Pundit</w:t>
      </w:r>
      <w:r w:rsidRPr="00AC4226">
        <w:t xml:space="preserve"> S</w:t>
      </w:r>
      <w:r w:rsidR="003D4720" w:rsidRPr="00AC4226">
        <w:t>h</w:t>
      </w:r>
      <w:r w:rsidRPr="00AC4226">
        <w:t>ardul</w:t>
      </w:r>
      <w:r w:rsidR="00090323">
        <w:t>a</w:t>
      </w:r>
      <w:r w:rsidRPr="00AC4226">
        <w:t xml:space="preserve"> (tiger) havin</w:t>
      </w:r>
      <w:r w:rsidR="00090323">
        <w:t>g approached the Vedantic Lion -</w:t>
      </w:r>
      <w:r w:rsidRPr="00AC4226">
        <w:t xml:space="preserve"> Madhwacharya, capable </w:t>
      </w:r>
      <w:r w:rsidR="003D4720" w:rsidRPr="00AC4226">
        <w:t>of</w:t>
      </w:r>
      <w:r w:rsidRPr="00AC4226">
        <w:t xml:space="preserve"> controverting the contestant </w:t>
      </w:r>
      <w:r w:rsidR="003D4720" w:rsidRPr="00AC4226">
        <w:t>tigers</w:t>
      </w:r>
      <w:r w:rsidRPr="00AC4226">
        <w:t xml:space="preserve"> (learned) became crest-fallen and hushed into silence (with the superior el</w:t>
      </w:r>
      <w:r w:rsidR="003D4720" w:rsidRPr="00AC4226">
        <w:t>oquence of Acharya) and became P</w:t>
      </w:r>
      <w:r w:rsidRPr="00AC4226">
        <w:t xml:space="preserve">undarika only in name, forfeiting his title of </w:t>
      </w:r>
      <w:r w:rsidR="004916BD" w:rsidRPr="00AC4226">
        <w:t>honour</w:t>
      </w:r>
      <w:r w:rsidRPr="00AC4226">
        <w:t xml:space="preserve">. </w:t>
      </w:r>
      <w:r w:rsidR="003D4720" w:rsidRPr="00AC4226">
        <w:t>(As narrated by T</w:t>
      </w:r>
      <w:r w:rsidRPr="00AC4226">
        <w:t>ikacharya in his commentary on Tatwodyota</w:t>
      </w:r>
      <w:r w:rsidR="00090323">
        <w:t>.</w:t>
      </w:r>
      <w:r w:rsidRPr="00AC4226">
        <w:t>)</w:t>
      </w:r>
    </w:p>
    <w:p w14:paraId="3051D4F4" w14:textId="77777777" w:rsidR="00E9400C" w:rsidRPr="00AC4226" w:rsidRDefault="00E9400C" w:rsidP="007C105A">
      <w:pPr>
        <w:pStyle w:val="S16S"/>
      </w:pPr>
      <w:r w:rsidRPr="00AC4226">
        <w:rPr>
          <w:cs/>
        </w:rPr>
        <w:t>कृष्णाभीष्टा शास्त्र</w:t>
      </w:r>
      <w:r w:rsidRPr="00AC4226">
        <w:t>-</w:t>
      </w:r>
      <w:r w:rsidRPr="00AC4226">
        <w:rPr>
          <w:cs/>
        </w:rPr>
        <w:t>विस्पष्ट</w:t>
      </w:r>
      <w:r w:rsidRPr="00AC4226">
        <w:t>-</w:t>
      </w:r>
      <w:r w:rsidRPr="00AC4226">
        <w:rPr>
          <w:cs/>
        </w:rPr>
        <w:t>संज्ञा या स्वीया श्रीः पालिता सद्</w:t>
      </w:r>
      <w:r w:rsidRPr="00AC4226">
        <w:t>-</w:t>
      </w:r>
      <w:r w:rsidRPr="00AC4226">
        <w:rPr>
          <w:cs/>
        </w:rPr>
        <w:t>द्विजेन</w:t>
      </w:r>
      <w:r w:rsidR="00D766AC" w:rsidRPr="00AC4226">
        <w:rPr>
          <w:cs/>
        </w:rPr>
        <w:t>।</w:t>
      </w:r>
      <w:r w:rsidR="002A5300" w:rsidRPr="00AC4226">
        <w:rPr>
          <w:cs/>
        </w:rPr>
        <w:br/>
      </w:r>
      <w:r w:rsidRPr="00AC4226">
        <w:rPr>
          <w:cs/>
        </w:rPr>
        <w:t>पद्माख्यासत्</w:t>
      </w:r>
      <w:r w:rsidRPr="00AC4226">
        <w:t>-</w:t>
      </w:r>
      <w:r w:rsidRPr="00AC4226">
        <w:rPr>
          <w:cs/>
        </w:rPr>
        <w:t>सैन्धवेना</w:t>
      </w:r>
      <w:r w:rsidR="007A4C1E" w:rsidRPr="00AC4226">
        <w:rPr>
          <w:cs/>
        </w:rPr>
        <w:t>ऽ</w:t>
      </w:r>
      <w:r w:rsidRPr="00AC4226">
        <w:rPr>
          <w:cs/>
        </w:rPr>
        <w:t>हृतां तां शुश्रावाग्र्यानन्द</w:t>
      </w:r>
      <w:r w:rsidRPr="00AC4226">
        <w:t>-</w:t>
      </w:r>
      <w:r w:rsidRPr="00AC4226">
        <w:rPr>
          <w:cs/>
        </w:rPr>
        <w:t>तीर्थाख्य</w:t>
      </w:r>
      <w:r w:rsidRPr="00AC4226">
        <w:t>-</w:t>
      </w:r>
      <w:r w:rsidRPr="00AC4226">
        <w:rPr>
          <w:cs/>
        </w:rPr>
        <w:t>पार्थः</w:t>
      </w:r>
      <w:r w:rsidR="00D766AC" w:rsidRPr="00AC4226">
        <w:rPr>
          <w:cs/>
        </w:rPr>
        <w:t>॥</w:t>
      </w:r>
      <w:r w:rsidR="000B13EE" w:rsidRPr="00AC4226">
        <w:rPr>
          <w:cs/>
        </w:rPr>
        <w:t>12-</w:t>
      </w:r>
      <w:r w:rsidRPr="00AC4226">
        <w:t>42</w:t>
      </w:r>
      <w:r w:rsidR="0051754E" w:rsidRPr="00AC4226">
        <w:rPr>
          <w:cs/>
        </w:rPr>
        <w:t>॥</w:t>
      </w:r>
    </w:p>
    <w:p w14:paraId="4E635F0B" w14:textId="77777777" w:rsidR="00B67440" w:rsidRPr="00AC4226" w:rsidRDefault="00B67440" w:rsidP="00EC4553">
      <w:pPr>
        <w:pStyle w:val="EngText"/>
      </w:pPr>
      <w:r w:rsidRPr="00AC4226">
        <w:t>12-42. The eminent Acharya heard of his sacred volumes, dear to Lord Vedavyasa bearing the valued designation of Shastra (science), esteemed by him as his wealth</w:t>
      </w:r>
      <w:r w:rsidR="00A6052B" w:rsidRPr="00AC4226">
        <w:t xml:space="preserve">, </w:t>
      </w:r>
      <w:r w:rsidR="003D4720" w:rsidRPr="00AC4226">
        <w:t>well-guarded</w:t>
      </w:r>
      <w:r w:rsidR="00A6052B" w:rsidRPr="00AC4226">
        <w:t xml:space="preserve"> by (his disciple) the virtuous Shankaracharya of the Likucha family, being pilfered by the malicious Padmatirtha (with the silly notion that they would pull down the Acharya if they deprived </w:t>
      </w:r>
      <w:r w:rsidR="003D4720" w:rsidRPr="00AC4226">
        <w:t>him</w:t>
      </w:r>
      <w:r w:rsidR="00A6052B" w:rsidRPr="00AC4226">
        <w:t xml:space="preserve"> of his books, his main-stay) like valiant Arjuna being </w:t>
      </w:r>
      <w:r w:rsidR="00A6052B" w:rsidRPr="00AC4226">
        <w:lastRenderedPageBreak/>
        <w:t>informed of the abduction of Droupadi, dear to Lord Krishna, famed in Mahabharata, protected by the sage Dhoumya, prized by him as his asset, by the felon Jayadratha.</w:t>
      </w:r>
    </w:p>
    <w:p w14:paraId="554210FF" w14:textId="77777777" w:rsidR="00E9400C" w:rsidRPr="00AC4226" w:rsidRDefault="00E9400C" w:rsidP="007C105A">
      <w:pPr>
        <w:pStyle w:val="S16S"/>
      </w:pPr>
      <w:r w:rsidRPr="00AC4226">
        <w:rPr>
          <w:cs/>
        </w:rPr>
        <w:t>तूर्णं तीर्णादभ्र</w:t>
      </w:r>
      <w:r w:rsidRPr="00AC4226">
        <w:t>-</w:t>
      </w:r>
      <w:r w:rsidRPr="00AC4226">
        <w:rPr>
          <w:cs/>
        </w:rPr>
        <w:t>मार्गो</w:t>
      </w:r>
      <w:r w:rsidR="007A4C1E" w:rsidRPr="00AC4226">
        <w:rPr>
          <w:cs/>
        </w:rPr>
        <w:t>ऽ</w:t>
      </w:r>
      <w:r w:rsidRPr="00AC4226">
        <w:rPr>
          <w:cs/>
        </w:rPr>
        <w:t>थ सार्यः सम्प्राप्तो</w:t>
      </w:r>
      <w:r w:rsidR="007A4C1E" w:rsidRPr="00AC4226">
        <w:rPr>
          <w:cs/>
        </w:rPr>
        <w:t>ऽ</w:t>
      </w:r>
      <w:r w:rsidRPr="00AC4226">
        <w:rPr>
          <w:cs/>
        </w:rPr>
        <w:t>सौ गो</w:t>
      </w:r>
      <w:r w:rsidRPr="00AC4226">
        <w:t>-</w:t>
      </w:r>
      <w:r w:rsidRPr="00AC4226">
        <w:rPr>
          <w:cs/>
        </w:rPr>
        <w:t>गणैर्भीषयित्वा</w:t>
      </w:r>
      <w:r w:rsidR="00D766AC" w:rsidRPr="00AC4226">
        <w:rPr>
          <w:cs/>
        </w:rPr>
        <w:t>।</w:t>
      </w:r>
      <w:r w:rsidR="002A5300" w:rsidRPr="00AC4226">
        <w:rPr>
          <w:cs/>
        </w:rPr>
        <w:br/>
      </w:r>
      <w:r w:rsidR="00D61AAA">
        <w:rPr>
          <w:cs/>
        </w:rPr>
        <w:t>संयम्यान्तर्य</w:t>
      </w:r>
      <w:r w:rsidRPr="00AC4226">
        <w:rPr>
          <w:cs/>
        </w:rPr>
        <w:t>न्तृ</w:t>
      </w:r>
      <w:r w:rsidRPr="00AC4226">
        <w:t>-</w:t>
      </w:r>
      <w:r w:rsidR="00D61AAA">
        <w:rPr>
          <w:cs/>
        </w:rPr>
        <w:t>कामेन हास्यं सम्प्राप्त</w:t>
      </w:r>
      <w:r w:rsidRPr="00AC4226">
        <w:t>-</w:t>
      </w:r>
      <w:r w:rsidRPr="00AC4226">
        <w:rPr>
          <w:cs/>
        </w:rPr>
        <w:t>श्रीर्निर्जितं तं जहास</w:t>
      </w:r>
      <w:r w:rsidR="00D766AC" w:rsidRPr="00AC4226">
        <w:rPr>
          <w:cs/>
        </w:rPr>
        <w:t>॥</w:t>
      </w:r>
      <w:r w:rsidR="000B13EE" w:rsidRPr="00AC4226">
        <w:rPr>
          <w:cs/>
        </w:rPr>
        <w:t>12-</w:t>
      </w:r>
      <w:r w:rsidRPr="00AC4226">
        <w:t>43</w:t>
      </w:r>
      <w:r w:rsidR="0051754E" w:rsidRPr="00AC4226">
        <w:rPr>
          <w:cs/>
        </w:rPr>
        <w:t>॥</w:t>
      </w:r>
    </w:p>
    <w:p w14:paraId="6292E4F8" w14:textId="77777777" w:rsidR="00E42112" w:rsidRPr="00AC4226" w:rsidRDefault="00E42112" w:rsidP="00EC4553">
      <w:pPr>
        <w:pStyle w:val="EngText"/>
      </w:pPr>
      <w:r w:rsidRPr="00AC4226">
        <w:t xml:space="preserve">12-43. </w:t>
      </w:r>
      <w:r w:rsidR="004916BD" w:rsidRPr="00AC4226">
        <w:t>Madhwacharya quickly</w:t>
      </w:r>
      <w:r w:rsidRPr="00AC4226">
        <w:t xml:space="preserve"> traversed the long distance along with the senior</w:t>
      </w:r>
      <w:r w:rsidR="00FC4A14">
        <w:t>-</w:t>
      </w:r>
      <w:r w:rsidRPr="00AC4226">
        <w:t xml:space="preserve">ascetic and </w:t>
      </w:r>
      <w:r w:rsidR="003D4720" w:rsidRPr="00AC4226">
        <w:t>frightened</w:t>
      </w:r>
      <w:r w:rsidRPr="00AC4226">
        <w:t xml:space="preserve"> Padmatirtha (at Pragavat village) by his wealth of words and gained a glorious victory: Padmatirtha became a butt of ridicule when on a moot-point he (surprisingly enough) recognized the Antaryami (Principle) in contravention to his professed doctrine. (This resembles Arjuna expeditiously moving with his mighty senior Bhimasena threatening Jayadratha (torment</w:t>
      </w:r>
      <w:r w:rsidR="00FC4A14">
        <w:t>ed</w:t>
      </w:r>
      <w:r w:rsidRPr="00AC4226">
        <w:t xml:space="preserve"> by pangs of love) with his sharp arrows and defeating him </w:t>
      </w:r>
      <w:r w:rsidR="003D4720" w:rsidRPr="00AC4226">
        <w:t>(to</w:t>
      </w:r>
      <w:r w:rsidRPr="00AC4226">
        <w:t xml:space="preserve"> his dismay and derision).</w:t>
      </w:r>
    </w:p>
    <w:p w14:paraId="3866F23C" w14:textId="77777777" w:rsidR="00E9400C" w:rsidRPr="00AC4226" w:rsidRDefault="00E9400C" w:rsidP="007C105A">
      <w:pPr>
        <w:pStyle w:val="S16S"/>
      </w:pPr>
      <w:r w:rsidRPr="00AC4226">
        <w:rPr>
          <w:cs/>
        </w:rPr>
        <w:t>दुष्टात्मा</w:t>
      </w:r>
      <w:r w:rsidR="007A4C1E" w:rsidRPr="00AC4226">
        <w:rPr>
          <w:cs/>
        </w:rPr>
        <w:t>ऽ</w:t>
      </w:r>
      <w:r w:rsidRPr="00AC4226">
        <w:rPr>
          <w:cs/>
        </w:rPr>
        <w:t>सौ भद्रमेकाकिनं यः क्षेप्तुं हेतुः सौख्यदाख्यं बभूव</w:t>
      </w:r>
      <w:r w:rsidR="00D766AC" w:rsidRPr="00AC4226">
        <w:rPr>
          <w:cs/>
        </w:rPr>
        <w:t>।</w:t>
      </w:r>
      <w:r w:rsidR="002A5300" w:rsidRPr="00AC4226">
        <w:rPr>
          <w:cs/>
        </w:rPr>
        <w:br/>
      </w:r>
      <w:r w:rsidRPr="00AC4226">
        <w:rPr>
          <w:cs/>
        </w:rPr>
        <w:t>हर्यंशो</w:t>
      </w:r>
      <w:r w:rsidR="007A4C1E" w:rsidRPr="00AC4226">
        <w:rPr>
          <w:cs/>
        </w:rPr>
        <w:t>ऽ</w:t>
      </w:r>
      <w:r w:rsidRPr="00AC4226">
        <w:rPr>
          <w:cs/>
        </w:rPr>
        <w:t>यं तं न चक्षाम भूयः तोके सन्ने सूकरं केसरीव</w:t>
      </w:r>
      <w:r w:rsidR="00D766AC" w:rsidRPr="00AC4226">
        <w:rPr>
          <w:cs/>
        </w:rPr>
        <w:t>॥</w:t>
      </w:r>
      <w:r w:rsidR="000B13EE" w:rsidRPr="00AC4226">
        <w:rPr>
          <w:cs/>
        </w:rPr>
        <w:t>12-</w:t>
      </w:r>
      <w:r w:rsidRPr="00AC4226">
        <w:t>44</w:t>
      </w:r>
      <w:r w:rsidR="0051754E" w:rsidRPr="00AC4226">
        <w:rPr>
          <w:cs/>
        </w:rPr>
        <w:t>॥</w:t>
      </w:r>
    </w:p>
    <w:p w14:paraId="6067B01A" w14:textId="77777777" w:rsidR="00E42112" w:rsidRPr="00AC4226" w:rsidRDefault="00E42112" w:rsidP="00EC4553">
      <w:pPr>
        <w:pStyle w:val="EngText"/>
      </w:pPr>
      <w:r w:rsidRPr="00AC4226">
        <w:t xml:space="preserve">12-44. Madhwacharya, the incarnation of Lord Vayu departed (with a determination) to punish mercilessly the </w:t>
      </w:r>
      <w:r w:rsidR="003D4720" w:rsidRPr="00AC4226">
        <w:t>vicious</w:t>
      </w:r>
      <w:r w:rsidRPr="00AC4226">
        <w:t xml:space="preserve"> Padmatirtha who </w:t>
      </w:r>
      <w:r w:rsidR="003D4720" w:rsidRPr="00AC4226">
        <w:t>(was</w:t>
      </w:r>
      <w:r w:rsidRPr="00AC4226">
        <w:t xml:space="preserve"> unfair enough) to intrude on the lone and virtuous Shankaracharya and seize abruptly his </w:t>
      </w:r>
      <w:r w:rsidR="003D4720" w:rsidRPr="00AC4226">
        <w:t>sacred</w:t>
      </w:r>
      <w:r w:rsidRPr="00AC4226">
        <w:t xml:space="preserve"> volumes like a lion unable to excuse the pig that killed its </w:t>
      </w:r>
      <w:r w:rsidR="003D4720" w:rsidRPr="00AC4226">
        <w:t>young</w:t>
      </w:r>
      <w:r w:rsidRPr="00AC4226">
        <w:t xml:space="preserve"> one; (like Arjuna, the incarnation of Indra, resolving to slay Jayadratha who was responsible for the murder of the single-handed </w:t>
      </w:r>
      <w:r w:rsidR="003D4720" w:rsidRPr="00AC4226">
        <w:t>young</w:t>
      </w:r>
      <w:r w:rsidRPr="00AC4226">
        <w:t xml:space="preserve"> Abhimanyu).</w:t>
      </w:r>
    </w:p>
    <w:p w14:paraId="04DBBA27" w14:textId="77777777" w:rsidR="00E9400C" w:rsidRPr="00AC4226" w:rsidRDefault="00E9400C" w:rsidP="007C105A">
      <w:pPr>
        <w:pStyle w:val="S16S"/>
      </w:pPr>
      <w:r w:rsidRPr="00AC4226">
        <w:rPr>
          <w:cs/>
        </w:rPr>
        <w:t>तस्य त्रासात् पृष्ठतस्तिष्ठतो</w:t>
      </w:r>
      <w:r w:rsidR="007A4C1E" w:rsidRPr="00AC4226">
        <w:rPr>
          <w:cs/>
        </w:rPr>
        <w:t>ऽ</w:t>
      </w:r>
      <w:r w:rsidRPr="00AC4226">
        <w:rPr>
          <w:cs/>
        </w:rPr>
        <w:t>भूत् क्षेमापेक्षी यो जनः प्राग् जितो</w:t>
      </w:r>
      <w:r w:rsidR="007A4C1E" w:rsidRPr="00AC4226">
        <w:rPr>
          <w:cs/>
        </w:rPr>
        <w:t>ऽ</w:t>
      </w:r>
      <w:r w:rsidRPr="00AC4226">
        <w:rPr>
          <w:cs/>
        </w:rPr>
        <w:t>पि</w:t>
      </w:r>
      <w:r w:rsidR="002A5300" w:rsidRPr="00AC4226">
        <w:rPr>
          <w:cs/>
        </w:rPr>
        <w:t>।</w:t>
      </w:r>
      <w:r w:rsidR="002A5300" w:rsidRPr="00AC4226">
        <w:rPr>
          <w:cs/>
        </w:rPr>
        <w:br/>
      </w:r>
      <w:r w:rsidRPr="00AC4226">
        <w:rPr>
          <w:cs/>
        </w:rPr>
        <w:t>मध्ये</w:t>
      </w:r>
      <w:r w:rsidR="007A4C1E" w:rsidRPr="00AC4226">
        <w:rPr>
          <w:cs/>
        </w:rPr>
        <w:t>ऽ</w:t>
      </w:r>
      <w:r w:rsidRPr="00AC4226">
        <w:rPr>
          <w:cs/>
        </w:rPr>
        <w:t>न्येषां गो</w:t>
      </w:r>
      <w:r w:rsidRPr="00AC4226">
        <w:t>-</w:t>
      </w:r>
      <w:r w:rsidR="00D61AAA">
        <w:rPr>
          <w:cs/>
        </w:rPr>
        <w:t>तती</w:t>
      </w:r>
      <w:r w:rsidR="00D61AAA">
        <w:rPr>
          <w:rFonts w:hint="cs"/>
          <w:cs/>
        </w:rPr>
        <w:t>स्त</w:t>
      </w:r>
      <w:r w:rsidRPr="00AC4226">
        <w:rPr>
          <w:cs/>
        </w:rPr>
        <w:t>त्</w:t>
      </w:r>
      <w:r w:rsidRPr="00AC4226">
        <w:t>-</w:t>
      </w:r>
      <w:r w:rsidRPr="00AC4226">
        <w:rPr>
          <w:cs/>
        </w:rPr>
        <w:t>प्रयुक्ताः सो</w:t>
      </w:r>
      <w:r w:rsidR="007A4C1E" w:rsidRPr="00AC4226">
        <w:rPr>
          <w:cs/>
        </w:rPr>
        <w:t>ऽ</w:t>
      </w:r>
      <w:r w:rsidRPr="00AC4226">
        <w:rPr>
          <w:cs/>
        </w:rPr>
        <w:t>द्यज्जिष्णुः पञ्च</w:t>
      </w:r>
      <w:r w:rsidRPr="00AC4226">
        <w:t>-</w:t>
      </w:r>
      <w:r w:rsidRPr="00AC4226">
        <w:rPr>
          <w:cs/>
        </w:rPr>
        <w:t>षैर्गोविशेषैः</w:t>
      </w:r>
      <w:r w:rsidR="00D766AC" w:rsidRPr="00AC4226">
        <w:rPr>
          <w:cs/>
        </w:rPr>
        <w:t>॥</w:t>
      </w:r>
      <w:r w:rsidR="000B13EE" w:rsidRPr="00AC4226">
        <w:rPr>
          <w:cs/>
        </w:rPr>
        <w:t>12-</w:t>
      </w:r>
      <w:r w:rsidRPr="00AC4226">
        <w:t>45</w:t>
      </w:r>
      <w:r w:rsidR="0051754E" w:rsidRPr="00AC4226">
        <w:rPr>
          <w:cs/>
        </w:rPr>
        <w:t>॥</w:t>
      </w:r>
    </w:p>
    <w:p w14:paraId="7C812270" w14:textId="77777777" w:rsidR="00E42112" w:rsidRPr="00AC4226" w:rsidRDefault="00E42112" w:rsidP="00EC4553">
      <w:pPr>
        <w:pStyle w:val="EngText"/>
      </w:pPr>
      <w:r w:rsidRPr="00AC4226">
        <w:t xml:space="preserve">12-45. </w:t>
      </w:r>
      <w:r w:rsidR="003D4720" w:rsidRPr="00AC4226">
        <w:t>Pundarikapuri</w:t>
      </w:r>
      <w:r w:rsidRPr="00AC4226">
        <w:t xml:space="preserve">, anxious to safeguard the reputation of Padmatirtha formerly foiled who stood stealthily behind to shield him being scared by the Acharya, was again vanquished by Poornaprajna, who retorted to his </w:t>
      </w:r>
      <w:r w:rsidR="003D4720" w:rsidRPr="00AC4226">
        <w:t>reasoning</w:t>
      </w:r>
      <w:r w:rsidR="00FC4A14">
        <w:t>s</w:t>
      </w:r>
      <w:r w:rsidRPr="00AC4226">
        <w:t xml:space="preserve"> </w:t>
      </w:r>
      <w:r w:rsidR="003D4720" w:rsidRPr="00AC4226">
        <w:t>advocated</w:t>
      </w:r>
      <w:r w:rsidRPr="00AC4226">
        <w:t xml:space="preserve"> in the </w:t>
      </w:r>
      <w:r w:rsidR="003D4720" w:rsidRPr="00AC4226">
        <w:t>midst</w:t>
      </w:r>
      <w:r w:rsidRPr="00AC4226">
        <w:t xml:space="preserve"> of his discipl</w:t>
      </w:r>
      <w:r w:rsidR="00FC4A14">
        <w:t>es and pin-pointed his blemishes</w:t>
      </w:r>
      <w:r w:rsidRPr="00AC4226">
        <w:t xml:space="preserve"> with five or six select sayings like Ashwatthama and others already defeated, secretly standing in the rear to support Jayadratha who was alarmed by Arjuna, being routed by him who </w:t>
      </w:r>
      <w:r w:rsidR="003D4720" w:rsidRPr="00AC4226">
        <w:t>answered</w:t>
      </w:r>
      <w:r w:rsidRPr="00AC4226">
        <w:t xml:space="preserve"> their attack with few (five or six) arrows.</w:t>
      </w:r>
    </w:p>
    <w:p w14:paraId="01130C57" w14:textId="77777777" w:rsidR="00E9400C" w:rsidRPr="00AC4226" w:rsidRDefault="00E9400C" w:rsidP="007C105A">
      <w:pPr>
        <w:pStyle w:val="S16S"/>
      </w:pPr>
      <w:r w:rsidRPr="00AC4226">
        <w:rPr>
          <w:cs/>
        </w:rPr>
        <w:lastRenderedPageBreak/>
        <w:t>विष्णोर्भूयः शोभयद्भिः पदान्तं पारम्पर्येणेर्यमाणैरवार्यैः</w:t>
      </w:r>
      <w:r w:rsidR="002A5300" w:rsidRPr="00AC4226">
        <w:rPr>
          <w:cs/>
        </w:rPr>
        <w:t>।</w:t>
      </w:r>
      <w:r w:rsidR="002A5300" w:rsidRPr="00AC4226">
        <w:rPr>
          <w:cs/>
        </w:rPr>
        <w:br/>
      </w:r>
      <w:r w:rsidRPr="00AC4226">
        <w:rPr>
          <w:cs/>
        </w:rPr>
        <w:t>गो</w:t>
      </w:r>
      <w:r w:rsidRPr="00AC4226">
        <w:t>-</w:t>
      </w:r>
      <w:r w:rsidRPr="00AC4226">
        <w:rPr>
          <w:cs/>
        </w:rPr>
        <w:t>व्रातैस्तं दारयित्वा न्यगृह्णात् कञ्जाख्यानं सिन्धुपं मध्व</w:t>
      </w:r>
      <w:r w:rsidRPr="00AC4226">
        <w:t>-</w:t>
      </w:r>
      <w:r w:rsidRPr="00AC4226">
        <w:rPr>
          <w:cs/>
        </w:rPr>
        <w:t>पार्थः</w:t>
      </w:r>
      <w:r w:rsidR="00D766AC" w:rsidRPr="00AC4226">
        <w:rPr>
          <w:cs/>
        </w:rPr>
        <w:t>॥</w:t>
      </w:r>
      <w:r w:rsidR="000B13EE" w:rsidRPr="00AC4226">
        <w:rPr>
          <w:cs/>
        </w:rPr>
        <w:t>12-</w:t>
      </w:r>
      <w:r w:rsidRPr="00AC4226">
        <w:t>46</w:t>
      </w:r>
      <w:r w:rsidR="0051754E" w:rsidRPr="00AC4226">
        <w:rPr>
          <w:cs/>
        </w:rPr>
        <w:t>॥</w:t>
      </w:r>
    </w:p>
    <w:p w14:paraId="52CD1D93" w14:textId="77777777" w:rsidR="00E42112" w:rsidRPr="00AC4226" w:rsidRDefault="007118B1" w:rsidP="00EC4553">
      <w:pPr>
        <w:pStyle w:val="EngText"/>
      </w:pPr>
      <w:r w:rsidRPr="00AC4226">
        <w:t xml:space="preserve">12-46. Madhwacharya quoting </w:t>
      </w:r>
      <w:r w:rsidR="003D4720" w:rsidRPr="00AC4226">
        <w:t>sentences</w:t>
      </w:r>
      <w:r w:rsidRPr="00AC4226">
        <w:t xml:space="preserve"> in succession that determine the </w:t>
      </w:r>
      <w:r w:rsidR="004916BD" w:rsidRPr="00AC4226">
        <w:t>Swarupa</w:t>
      </w:r>
      <w:r w:rsidRPr="00AC4226">
        <w:t xml:space="preserve"> (Form) of Sri Hari supported by irrefra</w:t>
      </w:r>
      <w:r w:rsidR="003D4720" w:rsidRPr="00AC4226">
        <w:t>g</w:t>
      </w:r>
      <w:r w:rsidRPr="00AC4226">
        <w:t xml:space="preserve">able </w:t>
      </w:r>
      <w:r w:rsidR="003D4720" w:rsidRPr="00AC4226">
        <w:t>logic</w:t>
      </w:r>
      <w:r w:rsidRPr="00AC4226">
        <w:t>, silenced Padmatirtha like Arjuna subdu</w:t>
      </w:r>
      <w:r w:rsidR="00FC4A14">
        <w:t>ing Jayadratha with a spate of shafts illumin</w:t>
      </w:r>
      <w:r w:rsidRPr="00AC4226">
        <w:t>ing the sky.</w:t>
      </w:r>
    </w:p>
    <w:p w14:paraId="21F4848B" w14:textId="77777777" w:rsidR="007118B1" w:rsidRPr="00AC4226" w:rsidRDefault="007118B1" w:rsidP="00EC4553">
      <w:pPr>
        <w:pStyle w:val="EngText"/>
      </w:pPr>
      <w:r w:rsidRPr="00AC4226">
        <w:t xml:space="preserve">(At this critical juncture, the virtuous who had assembled there, exhorted the Mayavadins </w:t>
      </w:r>
      <w:r w:rsidR="003D4720" w:rsidRPr="00AC4226">
        <w:t>thus:</w:t>
      </w:r>
      <w:r w:rsidRPr="00AC4226">
        <w:t>)</w:t>
      </w:r>
    </w:p>
    <w:p w14:paraId="3C8D9C44" w14:textId="77777777" w:rsidR="00E9400C" w:rsidRPr="00AC4226" w:rsidRDefault="000764B7" w:rsidP="007C105A">
      <w:pPr>
        <w:pStyle w:val="S16S"/>
      </w:pPr>
      <w:r>
        <w:rPr>
          <w:cs/>
        </w:rPr>
        <w:t>आ</w:t>
      </w:r>
      <w:r w:rsidR="00E9400C" w:rsidRPr="00AC4226">
        <w:rPr>
          <w:cs/>
        </w:rPr>
        <w:t>स्तामास्तामेष वो विश्व</w:t>
      </w:r>
      <w:r w:rsidR="00E9400C" w:rsidRPr="00AC4226">
        <w:t>-</w:t>
      </w:r>
      <w:r w:rsidR="00E9400C" w:rsidRPr="00AC4226">
        <w:rPr>
          <w:cs/>
        </w:rPr>
        <w:t>मोषो रे</w:t>
      </w:r>
      <w:r w:rsidR="00E9400C" w:rsidRPr="00AC4226">
        <w:t>-</w:t>
      </w:r>
      <w:r w:rsidR="00E9400C" w:rsidRPr="00AC4226">
        <w:rPr>
          <w:cs/>
        </w:rPr>
        <w:t>रे</w:t>
      </w:r>
      <w:r>
        <w:rPr>
          <w:rFonts w:cs="Tunga" w:hint="cs"/>
          <w:cs/>
          <w:lang w:bidi="kn-IN"/>
        </w:rPr>
        <w:t xml:space="preserve"> </w:t>
      </w:r>
      <w:r w:rsidR="00E9400C" w:rsidRPr="00AC4226">
        <w:rPr>
          <w:cs/>
        </w:rPr>
        <w:t>माया</w:t>
      </w:r>
      <w:r w:rsidR="00E9400C" w:rsidRPr="00AC4226">
        <w:t>-</w:t>
      </w:r>
      <w:r w:rsidR="00E9400C" w:rsidRPr="00AC4226">
        <w:rPr>
          <w:cs/>
        </w:rPr>
        <w:t>वादि</w:t>
      </w:r>
      <w:r w:rsidR="00E9400C" w:rsidRPr="00AC4226">
        <w:t>-</w:t>
      </w:r>
      <w:r w:rsidR="00E9400C" w:rsidRPr="00AC4226">
        <w:rPr>
          <w:cs/>
        </w:rPr>
        <w:t>चोरा द्रवेत</w:t>
      </w:r>
      <w:r w:rsidR="002A5300" w:rsidRPr="00AC4226">
        <w:rPr>
          <w:cs/>
        </w:rPr>
        <w:t>।</w:t>
      </w:r>
      <w:r w:rsidR="002A5300" w:rsidRPr="00AC4226">
        <w:rPr>
          <w:cs/>
        </w:rPr>
        <w:br/>
      </w:r>
      <w:r w:rsidR="00E9400C" w:rsidRPr="00AC4226">
        <w:rPr>
          <w:cs/>
        </w:rPr>
        <w:t>द्रष्टा</w:t>
      </w:r>
      <w:r w:rsidR="00E9400C" w:rsidRPr="00AC4226">
        <w:t>-</w:t>
      </w:r>
      <w:r w:rsidR="00E9400C" w:rsidRPr="00AC4226">
        <w:rPr>
          <w:cs/>
        </w:rPr>
        <w:t>द्रष्टा निग्रहीता ध्रुवं वः प्राप्तः कालो द्राग् गुहान्तं प्रवेष्टुम्</w:t>
      </w:r>
      <w:r w:rsidR="00D766AC" w:rsidRPr="00AC4226">
        <w:rPr>
          <w:cs/>
        </w:rPr>
        <w:t>॥</w:t>
      </w:r>
      <w:r w:rsidR="000B13EE" w:rsidRPr="00AC4226">
        <w:rPr>
          <w:cs/>
        </w:rPr>
        <w:t>12-</w:t>
      </w:r>
      <w:r w:rsidR="00E9400C" w:rsidRPr="00AC4226">
        <w:t>47</w:t>
      </w:r>
      <w:r w:rsidR="0051754E" w:rsidRPr="00AC4226">
        <w:rPr>
          <w:cs/>
        </w:rPr>
        <w:t>॥</w:t>
      </w:r>
    </w:p>
    <w:p w14:paraId="1FB0B964" w14:textId="77777777" w:rsidR="007118B1" w:rsidRPr="00AC4226" w:rsidRDefault="007118B1" w:rsidP="00EC4553">
      <w:pPr>
        <w:pStyle w:val="EngText"/>
      </w:pPr>
      <w:r w:rsidRPr="00AC4226">
        <w:t xml:space="preserve">12-47. ‘Oh Mayavadi Bandits! Cry halt </w:t>
      </w:r>
      <w:r w:rsidR="00FC4A14">
        <w:t>to your burglary of the world (w</w:t>
      </w:r>
      <w:r w:rsidRPr="00AC4226">
        <w:t xml:space="preserve">elcome the </w:t>
      </w:r>
      <w:r w:rsidR="003D4720" w:rsidRPr="00AC4226">
        <w:t>reality</w:t>
      </w:r>
      <w:r w:rsidRPr="00AC4226">
        <w:t xml:space="preserve"> of the universe). Lo! The people who see you proceed to capture you; take to your heels; the time is ripe for you to repair to your den’.</w:t>
      </w:r>
    </w:p>
    <w:p w14:paraId="59C4FF41" w14:textId="77777777" w:rsidR="00E9400C" w:rsidRPr="00AC4226" w:rsidRDefault="00E9400C" w:rsidP="007C105A">
      <w:pPr>
        <w:pStyle w:val="S16S"/>
      </w:pPr>
      <w:r w:rsidRPr="00AC4226">
        <w:rPr>
          <w:cs/>
        </w:rPr>
        <w:t>तेजो विद्वच्चक्र</w:t>
      </w:r>
      <w:r w:rsidRPr="00AC4226">
        <w:t>-</w:t>
      </w:r>
      <w:r w:rsidRPr="00AC4226">
        <w:rPr>
          <w:cs/>
        </w:rPr>
        <w:t>चन्द्रस्य लीनं विध्वस्ता</w:t>
      </w:r>
      <w:r w:rsidR="000764B7">
        <w:rPr>
          <w:cs/>
        </w:rPr>
        <w:t>ऽ</w:t>
      </w:r>
      <w:r w:rsidRPr="00AC4226">
        <w:rPr>
          <w:cs/>
        </w:rPr>
        <w:t>लं वादि</w:t>
      </w:r>
      <w:r w:rsidRPr="00AC4226">
        <w:t>-</w:t>
      </w:r>
      <w:r w:rsidRPr="00AC4226">
        <w:rPr>
          <w:cs/>
        </w:rPr>
        <w:t>नक्षत्र</w:t>
      </w:r>
      <w:r w:rsidRPr="00AC4226">
        <w:t>-</w:t>
      </w:r>
      <w:r w:rsidRPr="00AC4226">
        <w:rPr>
          <w:cs/>
        </w:rPr>
        <w:t>लक्ष्मीः</w:t>
      </w:r>
      <w:r w:rsidR="00D766AC" w:rsidRPr="00AC4226">
        <w:rPr>
          <w:cs/>
        </w:rPr>
        <w:t>।</w:t>
      </w:r>
      <w:r w:rsidR="002A5300" w:rsidRPr="00AC4226">
        <w:rPr>
          <w:cs/>
        </w:rPr>
        <w:br/>
      </w:r>
      <w:r w:rsidRPr="00AC4226">
        <w:rPr>
          <w:cs/>
        </w:rPr>
        <w:t>विश्व</w:t>
      </w:r>
      <w:r w:rsidRPr="00AC4226">
        <w:t>-</w:t>
      </w:r>
      <w:r w:rsidRPr="00AC4226">
        <w:rPr>
          <w:cs/>
        </w:rPr>
        <w:t>व्याप्तं यत् तु तद्दीप्ति</w:t>
      </w:r>
      <w:r w:rsidRPr="00AC4226">
        <w:t>-</w:t>
      </w:r>
      <w:r w:rsidRPr="00AC4226">
        <w:rPr>
          <w:cs/>
        </w:rPr>
        <w:t>मूलं युष्मत्</w:t>
      </w:r>
      <w:r w:rsidRPr="00AC4226">
        <w:t>-</w:t>
      </w:r>
      <w:r w:rsidRPr="00AC4226">
        <w:rPr>
          <w:cs/>
        </w:rPr>
        <w:t>प्रेष्ठं तन्निरस्तं तमश्च</w:t>
      </w:r>
      <w:r w:rsidR="00D766AC" w:rsidRPr="00AC4226">
        <w:rPr>
          <w:cs/>
        </w:rPr>
        <w:t>॥</w:t>
      </w:r>
      <w:r w:rsidR="000B13EE" w:rsidRPr="00AC4226">
        <w:rPr>
          <w:cs/>
        </w:rPr>
        <w:t>12-</w:t>
      </w:r>
      <w:r w:rsidRPr="00AC4226">
        <w:t>48</w:t>
      </w:r>
      <w:r w:rsidR="0051754E" w:rsidRPr="00AC4226">
        <w:rPr>
          <w:cs/>
        </w:rPr>
        <w:t>॥</w:t>
      </w:r>
    </w:p>
    <w:p w14:paraId="758136DA" w14:textId="77777777" w:rsidR="00FF00AA" w:rsidRPr="00AC4226" w:rsidRDefault="00FF00AA" w:rsidP="00EC4553">
      <w:pPr>
        <w:pStyle w:val="EngText"/>
      </w:pPr>
      <w:r w:rsidRPr="00AC4226">
        <w:t>12-48. The shine (mite) of the sapient moon stands screened; the effulgence of the rival-stars is extinguished; even the ignorance (darkness), the root of the radiance of your moon (wise) and the stars (hostile disputants) dear to you</w:t>
      </w:r>
      <w:r w:rsidR="00FC4A14">
        <w:t xml:space="preserve"> </w:t>
      </w:r>
      <w:r w:rsidRPr="00AC4226">
        <w:t>and encompassing the world is destroyed.</w:t>
      </w:r>
      <w:r w:rsidR="00FC4A14">
        <w:t xml:space="preserve"> </w:t>
      </w:r>
      <w:r w:rsidRPr="00AC4226">
        <w:t>(So, rendered helpless hesitate not to run to your haven of rest</w:t>
      </w:r>
      <w:r w:rsidR="00FC4A14">
        <w:t>.</w:t>
      </w:r>
      <w:r w:rsidRPr="00AC4226">
        <w:t>)</w:t>
      </w:r>
    </w:p>
    <w:p w14:paraId="79224C04" w14:textId="77777777" w:rsidR="00E9400C" w:rsidRPr="00AC4226" w:rsidRDefault="00E9400C" w:rsidP="007C105A">
      <w:pPr>
        <w:pStyle w:val="S16S"/>
      </w:pPr>
      <w:r w:rsidRPr="00AC4226">
        <w:rPr>
          <w:cs/>
        </w:rPr>
        <w:t>पूर्वाशामा</w:t>
      </w:r>
      <w:r w:rsidRPr="00AC4226">
        <w:t>-</w:t>
      </w:r>
      <w:r w:rsidRPr="00AC4226">
        <w:rPr>
          <w:cs/>
        </w:rPr>
        <w:t>पूर्य</w:t>
      </w:r>
      <w:r w:rsidRPr="00AC4226">
        <w:t>-</w:t>
      </w:r>
      <w:r w:rsidRPr="00AC4226">
        <w:rPr>
          <w:cs/>
        </w:rPr>
        <w:t>विश्व</w:t>
      </w:r>
      <w:r w:rsidRPr="00AC4226">
        <w:t>-</w:t>
      </w:r>
      <w:r w:rsidRPr="00AC4226">
        <w:rPr>
          <w:cs/>
        </w:rPr>
        <w:t>प्रकाशी गो</w:t>
      </w:r>
      <w:r w:rsidRPr="00AC4226">
        <w:t>-</w:t>
      </w:r>
      <w:r w:rsidRPr="00AC4226">
        <w:rPr>
          <w:cs/>
        </w:rPr>
        <w:t>सन्दोहैः सप्त</w:t>
      </w:r>
      <w:r w:rsidRPr="00AC4226">
        <w:t>-</w:t>
      </w:r>
      <w:r w:rsidRPr="00AC4226">
        <w:rPr>
          <w:cs/>
        </w:rPr>
        <w:t>विद्याख्य</w:t>
      </w:r>
      <w:r w:rsidRPr="00AC4226">
        <w:t>-</w:t>
      </w:r>
      <w:r w:rsidRPr="00AC4226">
        <w:rPr>
          <w:cs/>
        </w:rPr>
        <w:t>वाहः</w:t>
      </w:r>
      <w:r w:rsidR="002A5300" w:rsidRPr="00AC4226">
        <w:rPr>
          <w:cs/>
        </w:rPr>
        <w:t>।</w:t>
      </w:r>
      <w:r w:rsidR="002A5300" w:rsidRPr="00AC4226">
        <w:rPr>
          <w:cs/>
        </w:rPr>
        <w:br/>
      </w:r>
      <w:r w:rsidRPr="00AC4226">
        <w:rPr>
          <w:cs/>
        </w:rPr>
        <w:t>युष्माभिः किं नैक्षि देदीप्यते</w:t>
      </w:r>
      <w:r w:rsidR="007A4C1E" w:rsidRPr="00AC4226">
        <w:rPr>
          <w:cs/>
        </w:rPr>
        <w:t>ऽ</w:t>
      </w:r>
      <w:r w:rsidRPr="00AC4226">
        <w:rPr>
          <w:cs/>
        </w:rPr>
        <w:t>सौ देवः साक्षात् सर्व</w:t>
      </w:r>
      <w:r w:rsidRPr="00AC4226">
        <w:t>-</w:t>
      </w:r>
      <w:r w:rsidRPr="00AC4226">
        <w:rPr>
          <w:cs/>
        </w:rPr>
        <w:t>वित्</w:t>
      </w:r>
      <w:r w:rsidRPr="00AC4226">
        <w:t>-</w:t>
      </w:r>
      <w:r w:rsidRPr="00AC4226">
        <w:rPr>
          <w:cs/>
        </w:rPr>
        <w:t>सर्व</w:t>
      </w:r>
      <w:r w:rsidRPr="00AC4226">
        <w:t>-</w:t>
      </w:r>
      <w:r w:rsidRPr="00AC4226">
        <w:rPr>
          <w:cs/>
        </w:rPr>
        <w:t>दीपः</w:t>
      </w:r>
      <w:r w:rsidR="00D766AC" w:rsidRPr="00AC4226">
        <w:rPr>
          <w:cs/>
        </w:rPr>
        <w:t>॥</w:t>
      </w:r>
      <w:r w:rsidR="000B13EE" w:rsidRPr="00AC4226">
        <w:rPr>
          <w:cs/>
        </w:rPr>
        <w:t>12-</w:t>
      </w:r>
      <w:r w:rsidRPr="00AC4226">
        <w:t>49</w:t>
      </w:r>
      <w:r w:rsidR="0051754E" w:rsidRPr="00AC4226">
        <w:rPr>
          <w:cs/>
        </w:rPr>
        <w:t>॥</w:t>
      </w:r>
    </w:p>
    <w:p w14:paraId="33CB3B5A" w14:textId="77777777" w:rsidR="00FF00AA" w:rsidRPr="00AC4226" w:rsidRDefault="00FF00AA" w:rsidP="00EC4553">
      <w:pPr>
        <w:pStyle w:val="EngText"/>
      </w:pPr>
      <w:r w:rsidRPr="00AC4226">
        <w:t xml:space="preserve">12-49. Have you not discerned the prodigy, Poornaprajna (Lord Vayu incarnate), steeped in seven </w:t>
      </w:r>
      <w:r w:rsidR="003D4720" w:rsidRPr="00AC4226">
        <w:t>lore</w:t>
      </w:r>
      <w:r w:rsidR="00FC4A14">
        <w:t>s</w:t>
      </w:r>
      <w:r w:rsidRPr="00AC4226">
        <w:t xml:space="preserve"> (four Vedas, Pancharatra, Ramayana and Mahabharata) endowed with auspicious attributes like </w:t>
      </w:r>
      <w:r w:rsidR="003D4720" w:rsidRPr="00AC4226">
        <w:t>Krida (</w:t>
      </w:r>
      <w:r w:rsidRPr="00AC4226">
        <w:t>Sport), fulfilling the longings of the divines, scintillating on the intellectual horizon to dispel the darkness (ignorance), like the bright Sun with seven horses harnessed to his chariot, g</w:t>
      </w:r>
      <w:r w:rsidR="00B00B16">
        <w:t>lowing in the eastern direction</w:t>
      </w:r>
      <w:r w:rsidRPr="00AC4226">
        <w:t>, dazzling the world with his flood of light.</w:t>
      </w:r>
    </w:p>
    <w:p w14:paraId="16B0B5F4" w14:textId="77777777" w:rsidR="00E9400C" w:rsidRPr="00AC4226" w:rsidRDefault="00E9400C" w:rsidP="007C105A">
      <w:pPr>
        <w:pStyle w:val="S16S"/>
      </w:pPr>
      <w:r w:rsidRPr="00AC4226">
        <w:rPr>
          <w:cs/>
        </w:rPr>
        <w:lastRenderedPageBreak/>
        <w:t>सर्वाधारं ब्रह्म</w:t>
      </w:r>
      <w:r w:rsidRPr="00AC4226">
        <w:t>-</w:t>
      </w:r>
      <w:r w:rsidRPr="00AC4226">
        <w:rPr>
          <w:cs/>
        </w:rPr>
        <w:t>संज्ञं विहायो रम्याकारं शारदेन्दीवराभम्</w:t>
      </w:r>
      <w:r w:rsidR="00D766AC" w:rsidRPr="00AC4226">
        <w:rPr>
          <w:cs/>
        </w:rPr>
        <w:t>।</w:t>
      </w:r>
      <w:r w:rsidR="002A5300" w:rsidRPr="00AC4226">
        <w:rPr>
          <w:cs/>
        </w:rPr>
        <w:br/>
      </w:r>
      <w:r w:rsidRPr="00AC4226">
        <w:rPr>
          <w:cs/>
        </w:rPr>
        <w:t>सन्निर्णीतं गुण्यलं शब्द</w:t>
      </w:r>
      <w:r w:rsidRPr="00AC4226">
        <w:t>-</w:t>
      </w:r>
      <w:r w:rsidRPr="00AC4226">
        <w:rPr>
          <w:cs/>
        </w:rPr>
        <w:t>भेदैः मध्व</w:t>
      </w:r>
      <w:r w:rsidR="000764B7">
        <w:rPr>
          <w:rFonts w:hint="cs"/>
          <w:cs/>
        </w:rPr>
        <w:t>ा</w:t>
      </w:r>
      <w:r w:rsidRPr="00AC4226">
        <w:rPr>
          <w:cs/>
        </w:rPr>
        <w:t>दित्यं संश्रितं को</w:t>
      </w:r>
      <w:r w:rsidR="007A4C1E" w:rsidRPr="00AC4226">
        <w:rPr>
          <w:cs/>
        </w:rPr>
        <w:t>ऽ</w:t>
      </w:r>
      <w:r w:rsidRPr="00AC4226">
        <w:rPr>
          <w:cs/>
        </w:rPr>
        <w:t>पिधत्ते</w:t>
      </w:r>
      <w:r w:rsidR="00D766AC" w:rsidRPr="00AC4226">
        <w:rPr>
          <w:cs/>
        </w:rPr>
        <w:t>॥</w:t>
      </w:r>
      <w:r w:rsidR="000B13EE" w:rsidRPr="00AC4226">
        <w:rPr>
          <w:cs/>
        </w:rPr>
        <w:t>12-</w:t>
      </w:r>
      <w:r w:rsidRPr="00AC4226">
        <w:t>50</w:t>
      </w:r>
      <w:r w:rsidR="0051754E" w:rsidRPr="00AC4226">
        <w:rPr>
          <w:cs/>
        </w:rPr>
        <w:t>॥</w:t>
      </w:r>
    </w:p>
    <w:p w14:paraId="14410558" w14:textId="77777777" w:rsidR="00FF00AA" w:rsidRPr="00AC4226" w:rsidRDefault="00FF00AA" w:rsidP="00EC4553">
      <w:pPr>
        <w:pStyle w:val="EngText"/>
      </w:pPr>
      <w:r w:rsidRPr="00AC4226">
        <w:t xml:space="preserve">12-50. Who can cloak (defeat in disputation) the radiant Madhwacharya, seeking his refuge in the lotus feet of Lord Vishnu, the </w:t>
      </w:r>
      <w:r w:rsidR="003D4720" w:rsidRPr="00AC4226">
        <w:t>resort</w:t>
      </w:r>
      <w:r w:rsidRPr="00AC4226">
        <w:t xml:space="preserve"> of all, endowed with a comely shape, lustrous blue in hue like the autumnal lotus positively </w:t>
      </w:r>
      <w:r w:rsidR="003D4720" w:rsidRPr="00AC4226">
        <w:t>portrayed by</w:t>
      </w:r>
      <w:r w:rsidRPr="00AC4226">
        <w:t xml:space="preserve"> Vedic depictions</w:t>
      </w:r>
      <w:r w:rsidR="0030782A" w:rsidRPr="00AC4226">
        <w:t xml:space="preserve"> as full of propitious qualities? It is as vain an attempt as trying to </w:t>
      </w:r>
      <w:r w:rsidR="003D4720" w:rsidRPr="00AC4226">
        <w:t>veil</w:t>
      </w:r>
      <w:r w:rsidR="0030782A" w:rsidRPr="00AC4226">
        <w:t xml:space="preserve"> the Sun in the sky, the home of Shabda-Guna, the haven of </w:t>
      </w:r>
      <w:r w:rsidR="003D4720" w:rsidRPr="00AC4226">
        <w:t>all,</w:t>
      </w:r>
      <w:r w:rsidR="0030782A" w:rsidRPr="00AC4226">
        <w:t xml:space="preserve"> with its massive expanse and azure tint.</w:t>
      </w:r>
    </w:p>
    <w:p w14:paraId="1D76C12F" w14:textId="77777777" w:rsidR="00E9400C" w:rsidRPr="00AC4226" w:rsidRDefault="00E9400C" w:rsidP="007C105A">
      <w:pPr>
        <w:pStyle w:val="S16S"/>
      </w:pPr>
      <w:r w:rsidRPr="00AC4226">
        <w:rPr>
          <w:cs/>
        </w:rPr>
        <w:t>वि</w:t>
      </w:r>
      <w:r w:rsidR="000764B7">
        <w:rPr>
          <w:rFonts w:hint="cs"/>
          <w:cs/>
        </w:rPr>
        <w:t>धा</w:t>
      </w:r>
      <w:r w:rsidRPr="00AC4226">
        <w:rPr>
          <w:cs/>
        </w:rPr>
        <w:t>वत</w:t>
      </w:r>
      <w:r w:rsidRPr="00AC4226">
        <w:t>-</w:t>
      </w:r>
      <w:r w:rsidRPr="00AC4226">
        <w:rPr>
          <w:cs/>
        </w:rPr>
        <w:t>विधावत त्वर</w:t>
      </w:r>
      <w:r w:rsidR="000764B7">
        <w:rPr>
          <w:rFonts w:hint="cs"/>
          <w:cs/>
        </w:rPr>
        <w:t>ि</w:t>
      </w:r>
      <w:r w:rsidRPr="00AC4226">
        <w:rPr>
          <w:cs/>
        </w:rPr>
        <w:t>तमत्रि</w:t>
      </w:r>
      <w:r w:rsidRPr="00AC4226">
        <w:t>-</w:t>
      </w:r>
      <w:r w:rsidRPr="00AC4226">
        <w:rPr>
          <w:cs/>
        </w:rPr>
        <w:t xml:space="preserve">वादासुरा </w:t>
      </w:r>
      <w:r w:rsidR="000B13EE" w:rsidRPr="00AC4226">
        <w:rPr>
          <w:cs/>
        </w:rPr>
        <w:br/>
      </w:r>
      <w:r w:rsidRPr="00AC4226">
        <w:rPr>
          <w:cs/>
        </w:rPr>
        <w:t>अदभ्र</w:t>
      </w:r>
      <w:r w:rsidRPr="00AC4226">
        <w:t>-</w:t>
      </w:r>
      <w:r w:rsidRPr="00AC4226">
        <w:rPr>
          <w:cs/>
        </w:rPr>
        <w:t>धिषणाभिधो नर</w:t>
      </w:r>
      <w:r w:rsidRPr="00AC4226">
        <w:t>-</w:t>
      </w:r>
      <w:r w:rsidRPr="00AC4226">
        <w:rPr>
          <w:cs/>
        </w:rPr>
        <w:t>हरिर्हि जाज्वल्यते</w:t>
      </w:r>
      <w:r w:rsidR="002A5300" w:rsidRPr="00AC4226">
        <w:rPr>
          <w:cs/>
        </w:rPr>
        <w:t>।</w:t>
      </w:r>
      <w:r w:rsidR="002A5300" w:rsidRPr="00AC4226">
        <w:rPr>
          <w:cs/>
        </w:rPr>
        <w:br/>
      </w:r>
      <w:r w:rsidRPr="00AC4226">
        <w:rPr>
          <w:cs/>
        </w:rPr>
        <w:t>स युक्ति</w:t>
      </w:r>
      <w:r w:rsidRPr="00AC4226">
        <w:t>-</w:t>
      </w:r>
      <w:r w:rsidRPr="00AC4226">
        <w:rPr>
          <w:cs/>
        </w:rPr>
        <w:t>नखरैःखरैर्मुखर</w:t>
      </w:r>
      <w:r w:rsidRPr="00AC4226">
        <w:t>-</w:t>
      </w:r>
      <w:r w:rsidRPr="00AC4226">
        <w:rPr>
          <w:cs/>
        </w:rPr>
        <w:t>मूर्ख</w:t>
      </w:r>
      <w:r w:rsidRPr="00AC4226">
        <w:t>-</w:t>
      </w:r>
      <w:r w:rsidRPr="00AC4226">
        <w:rPr>
          <w:cs/>
        </w:rPr>
        <w:t>दुःखाङ्कुरैः</w:t>
      </w:r>
      <w:r w:rsidR="000B13EE" w:rsidRPr="00AC4226">
        <w:rPr>
          <w:cs/>
        </w:rPr>
        <w:br/>
      </w:r>
      <w:r w:rsidRPr="00AC4226">
        <w:rPr>
          <w:cs/>
        </w:rPr>
        <w:t>विदारयति दारुण</w:t>
      </w:r>
      <w:r w:rsidRPr="00AC4226">
        <w:t>-</w:t>
      </w:r>
      <w:r w:rsidRPr="00AC4226">
        <w:rPr>
          <w:cs/>
        </w:rPr>
        <w:t>प्रवचन</w:t>
      </w:r>
      <w:r w:rsidRPr="00AC4226">
        <w:t>-</w:t>
      </w:r>
      <w:r w:rsidR="000764B7">
        <w:rPr>
          <w:cs/>
        </w:rPr>
        <w:t>प्र</w:t>
      </w:r>
      <w:r w:rsidRPr="00AC4226">
        <w:rPr>
          <w:cs/>
        </w:rPr>
        <w:t>ण</w:t>
      </w:r>
      <w:r w:rsidR="000764B7">
        <w:rPr>
          <w:rFonts w:hint="cs"/>
          <w:cs/>
        </w:rPr>
        <w:t>ा</w:t>
      </w:r>
      <w:r w:rsidRPr="00AC4226">
        <w:rPr>
          <w:cs/>
        </w:rPr>
        <w:t>दो</w:t>
      </w:r>
      <w:r w:rsidR="007A4C1E" w:rsidRPr="00AC4226">
        <w:rPr>
          <w:cs/>
        </w:rPr>
        <w:t>ऽ</w:t>
      </w:r>
      <w:r w:rsidRPr="00AC4226">
        <w:rPr>
          <w:cs/>
        </w:rPr>
        <w:t>प्रियान्</w:t>
      </w:r>
      <w:r w:rsidR="00D766AC" w:rsidRPr="00AC4226">
        <w:rPr>
          <w:cs/>
        </w:rPr>
        <w:t>॥</w:t>
      </w:r>
      <w:r w:rsidR="000B13EE" w:rsidRPr="00AC4226">
        <w:rPr>
          <w:cs/>
        </w:rPr>
        <w:t>12-</w:t>
      </w:r>
      <w:r w:rsidRPr="00AC4226">
        <w:t>51</w:t>
      </w:r>
      <w:r w:rsidR="0051754E" w:rsidRPr="00AC4226">
        <w:rPr>
          <w:cs/>
        </w:rPr>
        <w:t>॥</w:t>
      </w:r>
    </w:p>
    <w:p w14:paraId="6FDDF519" w14:textId="77777777" w:rsidR="0030782A" w:rsidRPr="00AC4226" w:rsidRDefault="0030782A" w:rsidP="00EC4553">
      <w:pPr>
        <w:pStyle w:val="EngText"/>
      </w:pPr>
      <w:r w:rsidRPr="00AC4226">
        <w:t xml:space="preserve">12-51. Oh </w:t>
      </w:r>
      <w:r w:rsidR="003D4720" w:rsidRPr="00AC4226">
        <w:t>Y</w:t>
      </w:r>
      <w:r w:rsidRPr="00AC4226">
        <w:t xml:space="preserve">e, </w:t>
      </w:r>
      <w:r w:rsidR="008E2367" w:rsidRPr="00AC4226">
        <w:t>Mayavadi</w:t>
      </w:r>
      <w:r w:rsidRPr="00AC4226">
        <w:t xml:space="preserve"> fiends, who reject outright Vedas which speak of the Jiva, Ishwara and the world </w:t>
      </w:r>
      <w:r w:rsidR="008E2367" w:rsidRPr="00AC4226">
        <w:t>(that</w:t>
      </w:r>
      <w:r w:rsidRPr="00AC4226">
        <w:t xml:space="preserve"> are a fiat accompli) as Atatwa-</w:t>
      </w:r>
      <w:r w:rsidR="008E2367" w:rsidRPr="00AC4226">
        <w:t>vedaka (</w:t>
      </w:r>
      <w:r w:rsidRPr="00AC4226">
        <w:t>faked) beware! Poornaprajna the man-lion, blazing in all brightness will tear asunder (complete</w:t>
      </w:r>
      <w:r w:rsidR="00B00B16">
        <w:t>ly</w:t>
      </w:r>
      <w:r w:rsidRPr="00AC4226">
        <w:t xml:space="preserve"> rout) his adversaries with the sharp logic of his cutting discourses emerging (flowing) through his leonine tongue like</w:t>
      </w:r>
      <w:r w:rsidR="00B00B16">
        <w:t xml:space="preserve"> </w:t>
      </w:r>
      <w:r w:rsidRPr="00AC4226">
        <w:t>Lord Narasimha lacerating his dogged enemy with is incisive nails; hence, flee away, flee away, hurry up!</w:t>
      </w:r>
    </w:p>
    <w:p w14:paraId="3110B5CC" w14:textId="77777777" w:rsidR="00E9400C" w:rsidRPr="00AC4226" w:rsidRDefault="00E9400C" w:rsidP="007C105A">
      <w:pPr>
        <w:pStyle w:val="S16S"/>
      </w:pPr>
      <w:r w:rsidRPr="00AC4226">
        <w:rPr>
          <w:cs/>
        </w:rPr>
        <w:t>धत्ते रूपाण्यनन्तान्यपि भुवन</w:t>
      </w:r>
      <w:r w:rsidRPr="00AC4226">
        <w:t>-</w:t>
      </w:r>
      <w:r w:rsidRPr="00AC4226">
        <w:rPr>
          <w:cs/>
        </w:rPr>
        <w:t>पतेर्यो हृदा</w:t>
      </w:r>
      <w:r w:rsidR="007A4C1E" w:rsidRPr="00AC4226">
        <w:rPr>
          <w:cs/>
        </w:rPr>
        <w:t>ऽ</w:t>
      </w:r>
      <w:r w:rsidRPr="00AC4226">
        <w:rPr>
          <w:cs/>
        </w:rPr>
        <w:t>प्येक</w:t>
      </w:r>
      <w:r w:rsidRPr="00AC4226">
        <w:t>-</w:t>
      </w:r>
      <w:r w:rsidRPr="00AC4226">
        <w:rPr>
          <w:cs/>
        </w:rPr>
        <w:t>पक्षो</w:t>
      </w:r>
      <w:r w:rsidR="000B13EE" w:rsidRPr="00AC4226">
        <w:rPr>
          <w:cs/>
        </w:rPr>
        <w:br/>
      </w:r>
      <w:r w:rsidRPr="00AC4226">
        <w:rPr>
          <w:cs/>
        </w:rPr>
        <w:t>दक्षःस</w:t>
      </w:r>
      <w:r w:rsidR="000764B7">
        <w:rPr>
          <w:rFonts w:hint="cs"/>
          <w:cs/>
        </w:rPr>
        <w:t>द्भ्यो</w:t>
      </w:r>
      <w:r w:rsidR="007A4C1E" w:rsidRPr="00AC4226">
        <w:rPr>
          <w:cs/>
        </w:rPr>
        <w:t>ऽ</w:t>
      </w:r>
      <w:r w:rsidRPr="00AC4226">
        <w:rPr>
          <w:cs/>
        </w:rPr>
        <w:t>खिलेभ्यो</w:t>
      </w:r>
      <w:r w:rsidR="007A4C1E" w:rsidRPr="00AC4226">
        <w:rPr>
          <w:cs/>
        </w:rPr>
        <w:t>ऽ</w:t>
      </w:r>
      <w:r w:rsidRPr="00AC4226">
        <w:rPr>
          <w:cs/>
        </w:rPr>
        <w:t>प्यमृतमिह ददौ केवलं यो न मात्रे</w:t>
      </w:r>
      <w:r w:rsidR="002A5300" w:rsidRPr="00AC4226">
        <w:rPr>
          <w:cs/>
        </w:rPr>
        <w:t>।</w:t>
      </w:r>
      <w:r w:rsidR="002A5300" w:rsidRPr="00AC4226">
        <w:rPr>
          <w:cs/>
        </w:rPr>
        <w:br/>
      </w:r>
      <w:r w:rsidRPr="00AC4226">
        <w:rPr>
          <w:cs/>
        </w:rPr>
        <w:t>पक्षि</w:t>
      </w:r>
      <w:r w:rsidRPr="00AC4226">
        <w:t>-</w:t>
      </w:r>
      <w:r w:rsidRPr="00AC4226">
        <w:rPr>
          <w:cs/>
        </w:rPr>
        <w:t>श्रेष्ठो</w:t>
      </w:r>
      <w:r w:rsidR="007A4C1E" w:rsidRPr="00AC4226">
        <w:rPr>
          <w:cs/>
        </w:rPr>
        <w:t>ऽ</w:t>
      </w:r>
      <w:r w:rsidRPr="00AC4226">
        <w:rPr>
          <w:cs/>
        </w:rPr>
        <w:t>पर</w:t>
      </w:r>
      <w:r w:rsidR="000764B7">
        <w:rPr>
          <w:rFonts w:hint="cs"/>
          <w:cs/>
        </w:rPr>
        <w:t>ः</w:t>
      </w:r>
      <w:r w:rsidRPr="00AC4226">
        <w:rPr>
          <w:cs/>
        </w:rPr>
        <w:t xml:space="preserve"> सन्नमित</w:t>
      </w:r>
      <w:r w:rsidRPr="00AC4226">
        <w:t>-</w:t>
      </w:r>
      <w:r w:rsidRPr="00AC4226">
        <w:rPr>
          <w:cs/>
        </w:rPr>
        <w:t>मति</w:t>
      </w:r>
      <w:r w:rsidRPr="00AC4226">
        <w:t>-</w:t>
      </w:r>
      <w:r w:rsidRPr="00AC4226">
        <w:rPr>
          <w:cs/>
        </w:rPr>
        <w:t>पदो</w:t>
      </w:r>
      <w:r w:rsidR="007A4C1E" w:rsidRPr="00AC4226">
        <w:rPr>
          <w:cs/>
        </w:rPr>
        <w:t>ऽ</w:t>
      </w:r>
      <w:r w:rsidRPr="00AC4226">
        <w:rPr>
          <w:cs/>
        </w:rPr>
        <w:t>सम्पदे स्यादयं वो</w:t>
      </w:r>
      <w:r w:rsidR="000B13EE" w:rsidRPr="00AC4226">
        <w:rPr>
          <w:cs/>
        </w:rPr>
        <w:br/>
      </w:r>
      <w:r w:rsidRPr="00AC4226">
        <w:rPr>
          <w:cs/>
        </w:rPr>
        <w:t>मा दर्पं मायि</w:t>
      </w:r>
      <w:r w:rsidRPr="00AC4226">
        <w:t>-</w:t>
      </w:r>
      <w:r w:rsidRPr="00AC4226">
        <w:rPr>
          <w:cs/>
        </w:rPr>
        <w:t>सर्पा भजत</w:t>
      </w:r>
      <w:r w:rsidRPr="00AC4226">
        <w:t>-</w:t>
      </w:r>
      <w:r w:rsidRPr="00AC4226">
        <w:rPr>
          <w:cs/>
        </w:rPr>
        <w:t>भजत त</w:t>
      </w:r>
      <w:r w:rsidR="000764B7">
        <w:rPr>
          <w:rFonts w:hint="cs"/>
          <w:cs/>
        </w:rPr>
        <w:t>ा</w:t>
      </w:r>
      <w:r w:rsidRPr="00AC4226">
        <w:rPr>
          <w:cs/>
        </w:rPr>
        <w:t>स्ता गुहा द्राग् द्वि</w:t>
      </w:r>
      <w:r w:rsidRPr="00AC4226">
        <w:t>-</w:t>
      </w:r>
      <w:r w:rsidRPr="00AC4226">
        <w:rPr>
          <w:cs/>
        </w:rPr>
        <w:t>जिह्वाः</w:t>
      </w:r>
      <w:r w:rsidR="00D766AC" w:rsidRPr="00AC4226">
        <w:rPr>
          <w:cs/>
        </w:rPr>
        <w:t>॥</w:t>
      </w:r>
      <w:r w:rsidR="000B13EE" w:rsidRPr="00AC4226">
        <w:rPr>
          <w:cs/>
        </w:rPr>
        <w:t>12-</w:t>
      </w:r>
      <w:r w:rsidRPr="00AC4226">
        <w:t>52</w:t>
      </w:r>
      <w:r w:rsidR="0051754E" w:rsidRPr="00AC4226">
        <w:rPr>
          <w:cs/>
        </w:rPr>
        <w:t>॥</w:t>
      </w:r>
    </w:p>
    <w:p w14:paraId="691B145F" w14:textId="77777777" w:rsidR="0030782A" w:rsidRPr="00AC4226" w:rsidRDefault="0030782A" w:rsidP="00EC4553">
      <w:pPr>
        <w:pStyle w:val="EngText"/>
      </w:pPr>
      <w:r w:rsidRPr="00AC4226">
        <w:t xml:space="preserve">12-52. </w:t>
      </w:r>
      <w:r w:rsidR="00B00B16">
        <w:t>Y</w:t>
      </w:r>
      <w:r w:rsidR="008E2367" w:rsidRPr="00AC4226">
        <w:t>e</w:t>
      </w:r>
      <w:r w:rsidRPr="00AC4226">
        <w:t>, diabolical (double-</w:t>
      </w:r>
      <w:r w:rsidR="008E2367" w:rsidRPr="00AC4226">
        <w:t>tong</w:t>
      </w:r>
      <w:r w:rsidR="00B00B16">
        <w:t>u</w:t>
      </w:r>
      <w:r w:rsidR="008E2367" w:rsidRPr="00AC4226">
        <w:t>ed</w:t>
      </w:r>
      <w:r w:rsidRPr="00AC4226">
        <w:t xml:space="preserve">) Mayavadi </w:t>
      </w:r>
      <w:r w:rsidR="008E2367" w:rsidRPr="00AC4226">
        <w:t xml:space="preserve">snakes! </w:t>
      </w:r>
      <w:r w:rsidRPr="00AC4226">
        <w:t>Attention! (</w:t>
      </w:r>
      <w:r w:rsidR="00B00B16">
        <w:t>b</w:t>
      </w:r>
      <w:r w:rsidR="008E2367" w:rsidRPr="00AC4226">
        <w:t>e</w:t>
      </w:r>
      <w:r w:rsidRPr="00AC4226">
        <w:t xml:space="preserve"> on guard) Another superior Garuda by name Poornaprajna who holds in his (devoted) heart the myriad forms of Narayana, the lord of the Universe, highly competent, staunch adherent of his supreme doctrine, </w:t>
      </w:r>
      <w:r w:rsidR="008E2367" w:rsidRPr="00AC4226">
        <w:t>disseminating</w:t>
      </w:r>
      <w:r w:rsidRPr="00AC4226">
        <w:t xml:space="preserve"> his learning profound to all the virtuous, is out to demolish your glory, (The Acharya is greater than Garuda </w:t>
      </w:r>
      <w:r w:rsidR="008E2367" w:rsidRPr="00AC4226">
        <w:t>because</w:t>
      </w:r>
      <w:r w:rsidRPr="00AC4226">
        <w:t xml:space="preserve"> he (Ga</w:t>
      </w:r>
      <w:r w:rsidR="008E2367" w:rsidRPr="00AC4226">
        <w:t>ru</w:t>
      </w:r>
      <w:r w:rsidRPr="00AC4226">
        <w:t>da) bears Lord Narayana in on</w:t>
      </w:r>
      <w:r w:rsidR="009854E3">
        <w:t>e</w:t>
      </w:r>
      <w:r w:rsidRPr="00AC4226">
        <w:t xml:space="preserve"> </w:t>
      </w:r>
      <w:r w:rsidR="008E2367" w:rsidRPr="00AC4226">
        <w:t>form</w:t>
      </w:r>
      <w:r w:rsidRPr="00AC4226">
        <w:t xml:space="preserve"> alone on his two shoulders with his two wings and gives nectar </w:t>
      </w:r>
      <w:r w:rsidRPr="00AC4226">
        <w:lastRenderedPageBreak/>
        <w:t>only to his mother Vin</w:t>
      </w:r>
      <w:r w:rsidR="009854E3">
        <w:t>u</w:t>
      </w:r>
      <w:r w:rsidRPr="00AC4226">
        <w:t>ta). Away with your vaunt: forthwith sneak in some hill-holes!</w:t>
      </w:r>
    </w:p>
    <w:p w14:paraId="4EE9625E" w14:textId="77777777" w:rsidR="00E9400C" w:rsidRPr="00AC4226" w:rsidRDefault="00E9400C" w:rsidP="007C105A">
      <w:pPr>
        <w:pStyle w:val="S16S"/>
      </w:pPr>
      <w:r w:rsidRPr="00AC4226">
        <w:rPr>
          <w:cs/>
        </w:rPr>
        <w:t>वेद</w:t>
      </w:r>
      <w:r w:rsidRPr="00AC4226">
        <w:t>-</w:t>
      </w:r>
      <w:r w:rsidRPr="00AC4226">
        <w:rPr>
          <w:cs/>
        </w:rPr>
        <w:t>व्राता</w:t>
      </w:r>
      <w:r w:rsidRPr="00AC4226">
        <w:t>-</w:t>
      </w:r>
      <w:r w:rsidRPr="00AC4226">
        <w:rPr>
          <w:cs/>
        </w:rPr>
        <w:t>सुदर्शनः परिलसत्</w:t>
      </w:r>
      <w:r w:rsidRPr="00AC4226">
        <w:t>-</w:t>
      </w:r>
      <w:r w:rsidRPr="00AC4226">
        <w:rPr>
          <w:cs/>
        </w:rPr>
        <w:t>तर्काख्य</w:t>
      </w:r>
      <w:r w:rsidRPr="00AC4226">
        <w:t>-</w:t>
      </w:r>
      <w:r w:rsidRPr="00AC4226">
        <w:rPr>
          <w:cs/>
        </w:rPr>
        <w:t>शङ्ख</w:t>
      </w:r>
      <w:r w:rsidRPr="00AC4226">
        <w:t>-</w:t>
      </w:r>
      <w:r w:rsidRPr="00AC4226">
        <w:rPr>
          <w:cs/>
        </w:rPr>
        <w:t>ध्वनिः</w:t>
      </w:r>
      <w:r w:rsidR="000B13EE" w:rsidRPr="00AC4226">
        <w:rPr>
          <w:cs/>
        </w:rPr>
        <w:br/>
      </w:r>
      <w:r w:rsidRPr="00AC4226">
        <w:rPr>
          <w:cs/>
        </w:rPr>
        <w:t>विभ्राजिष्णु</w:t>
      </w:r>
      <w:r w:rsidRPr="00AC4226">
        <w:t>-</w:t>
      </w:r>
      <w:r w:rsidRPr="00AC4226">
        <w:rPr>
          <w:cs/>
        </w:rPr>
        <w:t>पुराण</w:t>
      </w:r>
      <w:r w:rsidRPr="00AC4226">
        <w:t>-</w:t>
      </w:r>
      <w:r w:rsidRPr="00AC4226">
        <w:rPr>
          <w:cs/>
        </w:rPr>
        <w:t>संहति</w:t>
      </w:r>
      <w:r w:rsidRPr="00AC4226">
        <w:t>-</w:t>
      </w:r>
      <w:r w:rsidRPr="00AC4226">
        <w:rPr>
          <w:cs/>
        </w:rPr>
        <w:t>गदः श्लोकौघ</w:t>
      </w:r>
      <w:r w:rsidRPr="00AC4226">
        <w:t>-</w:t>
      </w:r>
      <w:r w:rsidRPr="00AC4226">
        <w:rPr>
          <w:cs/>
        </w:rPr>
        <w:t>शार्ङ्गान्वितः</w:t>
      </w:r>
      <w:r w:rsidR="00D766AC" w:rsidRPr="00AC4226">
        <w:rPr>
          <w:cs/>
        </w:rPr>
        <w:t>।</w:t>
      </w:r>
      <w:r w:rsidR="002A5300" w:rsidRPr="00AC4226">
        <w:rPr>
          <w:cs/>
        </w:rPr>
        <w:br/>
      </w:r>
      <w:r w:rsidRPr="00AC4226">
        <w:rPr>
          <w:cs/>
        </w:rPr>
        <w:t>सत्</w:t>
      </w:r>
      <w:r w:rsidRPr="00AC4226">
        <w:t>-</w:t>
      </w:r>
      <w:r w:rsidRPr="00AC4226">
        <w:rPr>
          <w:cs/>
        </w:rPr>
        <w:t>सूत्रेष्वितिहास</w:t>
      </w:r>
      <w:r w:rsidRPr="00AC4226">
        <w:t>-</w:t>
      </w:r>
      <w:r w:rsidRPr="00AC4226">
        <w:rPr>
          <w:cs/>
        </w:rPr>
        <w:t>नन्दक</w:t>
      </w:r>
      <w:r w:rsidRPr="00AC4226">
        <w:t>-</w:t>
      </w:r>
      <w:r w:rsidRPr="00AC4226">
        <w:rPr>
          <w:cs/>
        </w:rPr>
        <w:t>चणो मध्वाख्य</w:t>
      </w:r>
      <w:r w:rsidRPr="00AC4226">
        <w:t>-</w:t>
      </w:r>
      <w:r w:rsidRPr="00AC4226">
        <w:rPr>
          <w:cs/>
        </w:rPr>
        <w:t>नारायणः</w:t>
      </w:r>
      <w:r w:rsidR="000B13EE" w:rsidRPr="00AC4226">
        <w:rPr>
          <w:cs/>
        </w:rPr>
        <w:br/>
      </w:r>
      <w:r w:rsidRPr="00AC4226">
        <w:rPr>
          <w:cs/>
        </w:rPr>
        <w:t>प्राप्तो वो नि</w:t>
      </w:r>
      <w:r w:rsidRPr="00AC4226">
        <w:t>-</w:t>
      </w:r>
      <w:r w:rsidRPr="00AC4226">
        <w:rPr>
          <w:cs/>
        </w:rPr>
        <w:t>जिघृक्षया द्रवत हे मायावि</w:t>
      </w:r>
      <w:r w:rsidRPr="00AC4226">
        <w:t>-</w:t>
      </w:r>
      <w:r w:rsidRPr="00AC4226">
        <w:rPr>
          <w:cs/>
        </w:rPr>
        <w:t>देव</w:t>
      </w:r>
      <w:r w:rsidRPr="00AC4226">
        <w:t>-</w:t>
      </w:r>
      <w:r w:rsidRPr="00AC4226">
        <w:rPr>
          <w:cs/>
        </w:rPr>
        <w:t>द्विषः</w:t>
      </w:r>
      <w:r w:rsidR="00D766AC" w:rsidRPr="00AC4226">
        <w:rPr>
          <w:cs/>
        </w:rPr>
        <w:t>॥</w:t>
      </w:r>
      <w:r w:rsidR="000B13EE" w:rsidRPr="00AC4226">
        <w:rPr>
          <w:cs/>
        </w:rPr>
        <w:t>12-</w:t>
      </w:r>
      <w:r w:rsidRPr="00AC4226">
        <w:t>53</w:t>
      </w:r>
      <w:r w:rsidR="0051754E" w:rsidRPr="00AC4226">
        <w:rPr>
          <w:cs/>
        </w:rPr>
        <w:t>॥</w:t>
      </w:r>
    </w:p>
    <w:p w14:paraId="6A6F9287" w14:textId="77777777" w:rsidR="0030782A" w:rsidRPr="00AC4226" w:rsidRDefault="0030782A" w:rsidP="00EC4553">
      <w:pPr>
        <w:pStyle w:val="EngText"/>
      </w:pPr>
      <w:r w:rsidRPr="00AC4226">
        <w:t xml:space="preserve">12-53. </w:t>
      </w:r>
      <w:r w:rsidR="00162A1A" w:rsidRPr="00AC4226">
        <w:t xml:space="preserve"> Ye, devotees of the doctrine of Mayavada, detesters of the divine (Narayana), abscond instantly, since Lord Narayana,  famed as Madhwa (in panoply) with his Sudharshana discus in the form of Brahma-Tarka (that decides the validity of things), his lustrous Kaumadaki mace in the form of the cluster of Puranas (like Bhagawata), his Sharanga bow in the form of versified Pancharatra, his arrows in the form of exce</w:t>
      </w:r>
      <w:r w:rsidR="008E2367" w:rsidRPr="00AC4226">
        <w:t>llent Brahma-Sutras and the Nand</w:t>
      </w:r>
      <w:r w:rsidR="00162A1A" w:rsidRPr="00AC4226">
        <w:t>aka sword in the form of (Ramayana and Mahabharata) has arrived on the scene wishing to crush you; Run away immediately (i</w:t>
      </w:r>
      <w:r w:rsidR="009854E3">
        <w:t>t</w:t>
      </w:r>
      <w:r w:rsidR="00162A1A" w:rsidRPr="00AC4226">
        <w:t xml:space="preserve"> is befitting that Sri Madhwa being the first principle reflection of the Supreme Lord is called Narayana. Tatwodyota includes the </w:t>
      </w:r>
      <w:r w:rsidR="009854E3">
        <w:t>e</w:t>
      </w:r>
      <w:r w:rsidR="008E2367" w:rsidRPr="00AC4226">
        <w:t>ulogy</w:t>
      </w:r>
      <w:r w:rsidR="00162A1A" w:rsidRPr="00AC4226">
        <w:t xml:space="preserve"> composed by the disciples of Madhwa when the frustrated </w:t>
      </w:r>
      <w:r w:rsidR="009854E3">
        <w:t>Mayavadi</w:t>
      </w:r>
      <w:r w:rsidR="008E2367" w:rsidRPr="00AC4226">
        <w:t>s</w:t>
      </w:r>
      <w:r w:rsidR="00162A1A" w:rsidRPr="00AC4226">
        <w:t>, routed by the Acharya, on their request, retreated from the scene of controversy in spite and jealousy).</w:t>
      </w:r>
    </w:p>
    <w:p w14:paraId="555531D6" w14:textId="77777777" w:rsidR="006B4454" w:rsidRPr="00AC4226" w:rsidRDefault="006B4454" w:rsidP="00DE7A81">
      <w:pPr>
        <w:pStyle w:val="E10T"/>
      </w:pPr>
      <w:r w:rsidRPr="00AC4226">
        <w:rPr>
          <w:cs/>
        </w:rPr>
        <w:t>पलायांश्च पलायध्वं त्वरय</w:t>
      </w:r>
      <w:r w:rsidR="009854E3">
        <w:rPr>
          <w:cs/>
        </w:rPr>
        <w:t>ा मायिदानवाः। सर्व</w:t>
      </w:r>
      <w:r w:rsidR="009854E3">
        <w:rPr>
          <w:rFonts w:hint="cs"/>
          <w:cs/>
        </w:rPr>
        <w:t>ज्ञहरि</w:t>
      </w:r>
      <w:r w:rsidRPr="00AC4226">
        <w:rPr>
          <w:cs/>
        </w:rPr>
        <w:t xml:space="preserve">रायाति तर्कागम दरारिभृत्। - </w:t>
      </w:r>
      <w:r w:rsidRPr="00AC4226">
        <w:t xml:space="preserve">Bhavaprakashika quotes these verses from the last Verses of </w:t>
      </w:r>
      <w:r w:rsidR="008E2367" w:rsidRPr="00AC4226">
        <w:t>Tatwodyota</w:t>
      </w:r>
      <w:r w:rsidRPr="00AC4226">
        <w:t>.</w:t>
      </w:r>
    </w:p>
    <w:p w14:paraId="4065D50E" w14:textId="77777777" w:rsidR="00E9400C" w:rsidRPr="00AC4226" w:rsidRDefault="00E9400C" w:rsidP="007C105A">
      <w:pPr>
        <w:pStyle w:val="S16S"/>
      </w:pPr>
      <w:r w:rsidRPr="00AC4226">
        <w:rPr>
          <w:cs/>
        </w:rPr>
        <w:t>इति</w:t>
      </w:r>
      <w:r w:rsidRPr="00AC4226">
        <w:t>-</w:t>
      </w:r>
      <w:r w:rsidRPr="00AC4226">
        <w:rPr>
          <w:cs/>
        </w:rPr>
        <w:t>नि</w:t>
      </w:r>
      <w:r w:rsidRPr="00AC4226">
        <w:t>-</w:t>
      </w:r>
      <w:r w:rsidRPr="00AC4226">
        <w:rPr>
          <w:cs/>
        </w:rPr>
        <w:t>गदति माया</w:t>
      </w:r>
      <w:r w:rsidRPr="00AC4226">
        <w:t>-</w:t>
      </w:r>
      <w:r w:rsidRPr="00AC4226">
        <w:rPr>
          <w:cs/>
        </w:rPr>
        <w:t>वादि</w:t>
      </w:r>
      <w:r w:rsidRPr="00AC4226">
        <w:t>-</w:t>
      </w:r>
      <w:r w:rsidRPr="00AC4226">
        <w:rPr>
          <w:cs/>
        </w:rPr>
        <w:t>विद्वेष</w:t>
      </w:r>
      <w:r w:rsidRPr="00AC4226">
        <w:t>-</w:t>
      </w:r>
      <w:r w:rsidRPr="00AC4226">
        <w:rPr>
          <w:cs/>
        </w:rPr>
        <w:t>वेषे</w:t>
      </w:r>
      <w:r w:rsidR="000B13EE" w:rsidRPr="00AC4226">
        <w:rPr>
          <w:cs/>
        </w:rPr>
        <w:br/>
      </w:r>
      <w:r w:rsidRPr="00AC4226">
        <w:rPr>
          <w:cs/>
        </w:rPr>
        <w:t>शुभ</w:t>
      </w:r>
      <w:r w:rsidRPr="00AC4226">
        <w:t>-</w:t>
      </w:r>
      <w:r w:rsidRPr="00AC4226">
        <w:rPr>
          <w:cs/>
        </w:rPr>
        <w:t>जन</w:t>
      </w:r>
      <w:r w:rsidRPr="00AC4226">
        <w:t>-</w:t>
      </w:r>
      <w:r w:rsidRPr="00AC4226">
        <w:rPr>
          <w:cs/>
        </w:rPr>
        <w:t>निकरे स्वारामतो</w:t>
      </w:r>
      <w:r w:rsidR="007A4C1E" w:rsidRPr="00AC4226">
        <w:rPr>
          <w:cs/>
        </w:rPr>
        <w:t>ऽ</w:t>
      </w:r>
      <w:r w:rsidRPr="00AC4226">
        <w:rPr>
          <w:cs/>
        </w:rPr>
        <w:t>स्मात् प्रयातः</w:t>
      </w:r>
      <w:r w:rsidR="002A5300" w:rsidRPr="00AC4226">
        <w:rPr>
          <w:cs/>
        </w:rPr>
        <w:t>।</w:t>
      </w:r>
      <w:r w:rsidR="002A5300" w:rsidRPr="00AC4226">
        <w:rPr>
          <w:cs/>
        </w:rPr>
        <w:br/>
      </w:r>
      <w:r w:rsidRPr="00AC4226">
        <w:rPr>
          <w:cs/>
        </w:rPr>
        <w:t>न्यवसदमर</w:t>
      </w:r>
      <w:r w:rsidRPr="00AC4226">
        <w:t>-</w:t>
      </w:r>
      <w:r w:rsidRPr="00AC4226">
        <w:rPr>
          <w:cs/>
        </w:rPr>
        <w:t>धिष्ण्ये प्राग्र</w:t>
      </w:r>
      <w:r w:rsidRPr="00AC4226">
        <w:t>-</w:t>
      </w:r>
      <w:r w:rsidRPr="00AC4226">
        <w:rPr>
          <w:cs/>
        </w:rPr>
        <w:t>वाटाभि</w:t>
      </w:r>
      <w:r w:rsidRPr="00AC4226">
        <w:t>-</w:t>
      </w:r>
      <w:r w:rsidRPr="00AC4226">
        <w:rPr>
          <w:cs/>
        </w:rPr>
        <w:t>धाने</w:t>
      </w:r>
      <w:r w:rsidR="000B13EE" w:rsidRPr="00AC4226">
        <w:rPr>
          <w:cs/>
        </w:rPr>
        <w:br/>
      </w:r>
      <w:r w:rsidRPr="00AC4226">
        <w:rPr>
          <w:cs/>
        </w:rPr>
        <w:t>गुरु</w:t>
      </w:r>
      <w:r w:rsidRPr="00AC4226">
        <w:t>-</w:t>
      </w:r>
      <w:r w:rsidRPr="00AC4226">
        <w:rPr>
          <w:cs/>
        </w:rPr>
        <w:t>मतिरभि</w:t>
      </w:r>
      <w:r w:rsidRPr="00AC4226">
        <w:t>-</w:t>
      </w:r>
      <w:r w:rsidRPr="00AC4226">
        <w:rPr>
          <w:cs/>
        </w:rPr>
        <w:t>नन्दन् देवमानन्द</w:t>
      </w:r>
      <w:r w:rsidRPr="00AC4226">
        <w:t>-</w:t>
      </w:r>
      <w:r w:rsidRPr="00AC4226">
        <w:rPr>
          <w:cs/>
        </w:rPr>
        <w:t>मूर्तिम्</w:t>
      </w:r>
      <w:r w:rsidR="00D766AC" w:rsidRPr="00AC4226">
        <w:rPr>
          <w:cs/>
        </w:rPr>
        <w:t>॥</w:t>
      </w:r>
      <w:r w:rsidR="000B13EE" w:rsidRPr="00AC4226">
        <w:rPr>
          <w:cs/>
        </w:rPr>
        <w:t>12-</w:t>
      </w:r>
      <w:r w:rsidRPr="00AC4226">
        <w:t>54</w:t>
      </w:r>
      <w:r w:rsidR="0051754E" w:rsidRPr="00AC4226">
        <w:rPr>
          <w:cs/>
        </w:rPr>
        <w:t>॥</w:t>
      </w:r>
    </w:p>
    <w:p w14:paraId="1DAB4CA9" w14:textId="77777777" w:rsidR="00162A1A" w:rsidRPr="00AC4226" w:rsidRDefault="00162A1A" w:rsidP="00EC4553">
      <w:pPr>
        <w:pStyle w:val="EngText"/>
      </w:pPr>
      <w:r w:rsidRPr="00AC4226">
        <w:t xml:space="preserve">12-54. The meritorious multitude, the abhorrers of the </w:t>
      </w:r>
      <w:r w:rsidR="00AF1328">
        <w:t>Mayavadi</w:t>
      </w:r>
      <w:r w:rsidR="008E2367" w:rsidRPr="00AC4226">
        <w:t>s</w:t>
      </w:r>
      <w:r w:rsidRPr="00AC4226">
        <w:t xml:space="preserve"> incarnate, celebrated the triumphant</w:t>
      </w:r>
      <w:r w:rsidR="006B4454" w:rsidRPr="00AC4226">
        <w:t xml:space="preserve"> glory of their master in this manner (with hymns of praise). Madhwacharya moved from the Kavu Village and stayed for Chaturmasya at a temple named Kodipadi, reverently bowing to the blissful Lord Janardana.</w:t>
      </w:r>
    </w:p>
    <w:p w14:paraId="4FA8A950" w14:textId="77777777" w:rsidR="00E9400C" w:rsidRPr="00AC4226" w:rsidRDefault="00E9400C" w:rsidP="00AC4226">
      <w:pPr>
        <w:pStyle w:val="SF2"/>
        <w:rPr>
          <w:sz w:val="36"/>
          <w:szCs w:val="36"/>
        </w:rPr>
      </w:pPr>
      <w:r w:rsidRPr="00AC4226">
        <w:rPr>
          <w:cs/>
        </w:rPr>
        <w:t>इति श्रीमत्कवि</w:t>
      </w:r>
      <w:r w:rsidRPr="00AC4226">
        <w:t>-</w:t>
      </w:r>
      <w:r w:rsidRPr="00AC4226">
        <w:rPr>
          <w:cs/>
        </w:rPr>
        <w:t>कुल</w:t>
      </w:r>
      <w:r w:rsidRPr="00AC4226">
        <w:t>-</w:t>
      </w:r>
      <w:r w:rsidRPr="00AC4226">
        <w:rPr>
          <w:cs/>
        </w:rPr>
        <w:t>तिलक</w:t>
      </w:r>
      <w:r w:rsidRPr="00AC4226">
        <w:t>-</w:t>
      </w:r>
      <w:r w:rsidR="00E12771" w:rsidRPr="00AC4226">
        <w:rPr>
          <w:cs/>
        </w:rPr>
        <w:t>त्रिविक्रम</w:t>
      </w:r>
      <w:r w:rsidRPr="00AC4226">
        <w:t>-</w:t>
      </w:r>
      <w:r w:rsidRPr="00AC4226">
        <w:rPr>
          <w:cs/>
        </w:rPr>
        <w:t>पण्डिताचार्य</w:t>
      </w:r>
      <w:r w:rsidRPr="00AC4226">
        <w:t>-</w:t>
      </w:r>
      <w:r w:rsidRPr="00AC4226">
        <w:rPr>
          <w:cs/>
        </w:rPr>
        <w:t>सुत</w:t>
      </w:r>
      <w:r w:rsidR="00DD4F9E" w:rsidRPr="00AC4226">
        <w:rPr>
          <w:cs/>
        </w:rPr>
        <w:t xml:space="preserve"> </w:t>
      </w:r>
      <w:r w:rsidRPr="00AC4226">
        <w:rPr>
          <w:sz w:val="36"/>
          <w:cs/>
        </w:rPr>
        <w:t>श्री</w:t>
      </w:r>
      <w:r w:rsidRPr="00AC4226">
        <w:rPr>
          <w:sz w:val="36"/>
        </w:rPr>
        <w:t>-</w:t>
      </w:r>
      <w:r w:rsidRPr="00AC4226">
        <w:rPr>
          <w:sz w:val="36"/>
          <w:cs/>
        </w:rPr>
        <w:t>नारायण</w:t>
      </w:r>
      <w:r w:rsidRPr="00AC4226">
        <w:rPr>
          <w:sz w:val="36"/>
        </w:rPr>
        <w:t>-</w:t>
      </w:r>
      <w:r w:rsidRPr="00AC4226">
        <w:rPr>
          <w:sz w:val="36"/>
          <w:cs/>
        </w:rPr>
        <w:t>पण्डिताचार्य</w:t>
      </w:r>
      <w:r w:rsidRPr="00AC4226">
        <w:rPr>
          <w:sz w:val="36"/>
        </w:rPr>
        <w:t>-</w:t>
      </w:r>
      <w:r w:rsidRPr="00AC4226">
        <w:rPr>
          <w:sz w:val="36"/>
          <w:cs/>
        </w:rPr>
        <w:t>विरचिते</w:t>
      </w:r>
      <w:r w:rsidR="00DD4F9E" w:rsidRPr="00AC4226">
        <w:rPr>
          <w:sz w:val="36"/>
          <w:cs/>
        </w:rPr>
        <w:t xml:space="preserve"> </w:t>
      </w:r>
      <w:r w:rsidRPr="00AC4226">
        <w:rPr>
          <w:cs/>
        </w:rPr>
        <w:t>श्री</w:t>
      </w:r>
      <w:r w:rsidRPr="00AC4226">
        <w:t>-</w:t>
      </w:r>
      <w:r w:rsidRPr="00AC4226">
        <w:rPr>
          <w:cs/>
        </w:rPr>
        <w:t>मध्व</w:t>
      </w:r>
      <w:r w:rsidRPr="00AC4226">
        <w:t>-</w:t>
      </w:r>
      <w:r w:rsidRPr="00AC4226">
        <w:rPr>
          <w:cs/>
        </w:rPr>
        <w:t>विजये महा</w:t>
      </w:r>
      <w:r w:rsidRPr="00AC4226">
        <w:t>-</w:t>
      </w:r>
      <w:r w:rsidRPr="00AC4226">
        <w:rPr>
          <w:cs/>
        </w:rPr>
        <w:t>काव्ये</w:t>
      </w:r>
      <w:r w:rsidRPr="00AC4226">
        <w:t>-</w:t>
      </w:r>
      <w:r w:rsidRPr="00AC4226">
        <w:rPr>
          <w:cs/>
        </w:rPr>
        <w:t>आनन्दाङ्किते</w:t>
      </w:r>
      <w:r w:rsidR="00DD4F9E" w:rsidRPr="00AC4226">
        <w:rPr>
          <w:cs/>
        </w:rPr>
        <w:t xml:space="preserve"> </w:t>
      </w:r>
      <w:r w:rsidRPr="00AC4226">
        <w:rPr>
          <w:sz w:val="36"/>
          <w:cs/>
        </w:rPr>
        <w:t>द्वादशः सर्गः</w:t>
      </w:r>
    </w:p>
    <w:p w14:paraId="14744B91" w14:textId="77777777" w:rsidR="00E9400C" w:rsidRPr="00AC4226" w:rsidRDefault="00DD4F9E" w:rsidP="00AC4226">
      <w:pPr>
        <w:pStyle w:val="SH2"/>
        <w:rPr>
          <w:szCs w:val="36"/>
        </w:rPr>
      </w:pPr>
      <w:bookmarkStart w:id="40" w:name="_Toc455414267"/>
      <w:r w:rsidRPr="00AC4226">
        <w:rPr>
          <w:cs/>
        </w:rPr>
        <w:lastRenderedPageBreak/>
        <w:t xml:space="preserve">त्रयोदशः </w:t>
      </w:r>
      <w:r w:rsidR="00E9400C" w:rsidRPr="00AC4226">
        <w:rPr>
          <w:cs/>
        </w:rPr>
        <w:t xml:space="preserve">सर्ग </w:t>
      </w:r>
      <w:r w:rsidR="00E9400C" w:rsidRPr="00AC4226">
        <w:t>:</w:t>
      </w:r>
      <w:r w:rsidRPr="00AC4226">
        <w:rPr>
          <w:cs/>
        </w:rPr>
        <w:t xml:space="preserve"> -[13-69]</w:t>
      </w:r>
      <w:bookmarkEnd w:id="40"/>
    </w:p>
    <w:p w14:paraId="4C83A38F" w14:textId="77777777" w:rsidR="00E9400C" w:rsidRPr="00AC4226" w:rsidRDefault="00E9400C" w:rsidP="007C105A">
      <w:pPr>
        <w:pStyle w:val="S16S"/>
      </w:pPr>
      <w:r w:rsidRPr="00AC4226">
        <w:rPr>
          <w:cs/>
        </w:rPr>
        <w:t>पृथ</w:t>
      </w:r>
      <w:r w:rsidR="00245E1F">
        <w:rPr>
          <w:rFonts w:hint="cs"/>
          <w:cs/>
        </w:rPr>
        <w:t>ु</w:t>
      </w:r>
      <w:r w:rsidRPr="00AC4226">
        <w:t>-</w:t>
      </w:r>
      <w:r w:rsidR="00245E1F">
        <w:rPr>
          <w:cs/>
        </w:rPr>
        <w:t>दर्शनमुत्</w:t>
      </w:r>
      <w:r w:rsidR="00245E1F">
        <w:rPr>
          <w:rFonts w:hint="cs"/>
          <w:cs/>
        </w:rPr>
        <w:t>थितं</w:t>
      </w:r>
      <w:r w:rsidRPr="00AC4226">
        <w:rPr>
          <w:cs/>
        </w:rPr>
        <w:t xml:space="preserve"> कृतार्थं पृथिवी</w:t>
      </w:r>
      <w:r w:rsidRPr="00AC4226">
        <w:t>-</w:t>
      </w:r>
      <w:r w:rsidRPr="00AC4226">
        <w:rPr>
          <w:cs/>
        </w:rPr>
        <w:t>भृत्</w:t>
      </w:r>
      <w:r w:rsidRPr="00AC4226">
        <w:t>-</w:t>
      </w:r>
      <w:r w:rsidRPr="00AC4226">
        <w:rPr>
          <w:cs/>
        </w:rPr>
        <w:t>प्रणतिं गृहीतवन्तम्</w:t>
      </w:r>
      <w:r w:rsidR="00D766AC" w:rsidRPr="00AC4226">
        <w:rPr>
          <w:cs/>
        </w:rPr>
        <w:t>।</w:t>
      </w:r>
      <w:r w:rsidR="002A5300" w:rsidRPr="00AC4226">
        <w:rPr>
          <w:cs/>
        </w:rPr>
        <w:br/>
      </w:r>
      <w:r w:rsidRPr="00AC4226">
        <w:rPr>
          <w:cs/>
        </w:rPr>
        <w:t>निज</w:t>
      </w:r>
      <w:r w:rsidRPr="00AC4226">
        <w:t>-</w:t>
      </w:r>
      <w:r w:rsidRPr="00AC4226">
        <w:rPr>
          <w:cs/>
        </w:rPr>
        <w:t>शिष्य</w:t>
      </w:r>
      <w:r w:rsidRPr="00AC4226">
        <w:t>-</w:t>
      </w:r>
      <w:r w:rsidRPr="00AC4226">
        <w:rPr>
          <w:cs/>
        </w:rPr>
        <w:t>मुदे</w:t>
      </w:r>
      <w:r w:rsidR="007A4C1E" w:rsidRPr="00AC4226">
        <w:rPr>
          <w:cs/>
        </w:rPr>
        <w:t>ऽ</w:t>
      </w:r>
      <w:r w:rsidRPr="00AC4226">
        <w:rPr>
          <w:cs/>
        </w:rPr>
        <w:t>थ सह्यमाप्तं पुरुषः कश्चिदुपाययौ कदाचित्</w:t>
      </w:r>
      <w:r w:rsidR="00D766AC" w:rsidRPr="00AC4226">
        <w:rPr>
          <w:cs/>
        </w:rPr>
        <w:t>॥</w:t>
      </w:r>
      <w:r w:rsidR="006E47F3" w:rsidRPr="00AC4226">
        <w:rPr>
          <w:cs/>
        </w:rPr>
        <w:t>13-</w:t>
      </w:r>
      <w:r w:rsidRPr="00AC4226">
        <w:t>1</w:t>
      </w:r>
      <w:r w:rsidR="0051754E" w:rsidRPr="00AC4226">
        <w:rPr>
          <w:cs/>
        </w:rPr>
        <w:t>॥</w:t>
      </w:r>
    </w:p>
    <w:p w14:paraId="71269364" w14:textId="77777777" w:rsidR="00B9483A" w:rsidRPr="00AC4226" w:rsidRDefault="00D430AC" w:rsidP="00EC4553">
      <w:pPr>
        <w:pStyle w:val="EngText"/>
      </w:pPr>
      <w:r w:rsidRPr="00AC4226">
        <w:rPr>
          <w:cs/>
        </w:rPr>
        <w:t xml:space="preserve">13-1. </w:t>
      </w:r>
      <w:r w:rsidRPr="00AC4226">
        <w:t xml:space="preserve">Pleased with the greetings of the ruler Jayasimha on his accomplishment in the recovery of his stolen books, Poornaprajna moved to the Sahya mountains for the delight of his </w:t>
      </w:r>
      <w:r w:rsidR="00050A6E" w:rsidRPr="00AC4226">
        <w:t>disciples</w:t>
      </w:r>
      <w:r w:rsidRPr="00AC4226">
        <w:t xml:space="preserve"> after the completion of the Chaturmasya period where the </w:t>
      </w:r>
      <w:r w:rsidR="00050A6E" w:rsidRPr="00AC4226">
        <w:t>king’s attendant</w:t>
      </w:r>
      <w:r w:rsidRPr="00AC4226">
        <w:t xml:space="preserve"> approached him.</w:t>
      </w:r>
    </w:p>
    <w:p w14:paraId="6FF1597D" w14:textId="77777777" w:rsidR="00E9400C" w:rsidRPr="00AC4226" w:rsidRDefault="00E9400C" w:rsidP="007C105A">
      <w:pPr>
        <w:pStyle w:val="S16S"/>
      </w:pPr>
      <w:r w:rsidRPr="00AC4226">
        <w:rPr>
          <w:cs/>
        </w:rPr>
        <w:t>भगवानिह नः स्व</w:t>
      </w:r>
      <w:r w:rsidRPr="00AC4226">
        <w:t>-</w:t>
      </w:r>
      <w:r w:rsidRPr="00AC4226">
        <w:rPr>
          <w:cs/>
        </w:rPr>
        <w:t>किङ्कराणां अचिरेणा</w:t>
      </w:r>
      <w:r w:rsidR="007A4C1E" w:rsidRPr="00AC4226">
        <w:rPr>
          <w:cs/>
        </w:rPr>
        <w:t>ऽ</w:t>
      </w:r>
      <w:r w:rsidRPr="00AC4226">
        <w:rPr>
          <w:cs/>
        </w:rPr>
        <w:t>व्रजतादनुग्रहाय</w:t>
      </w:r>
      <w:r w:rsidR="00D766AC" w:rsidRPr="00AC4226">
        <w:rPr>
          <w:cs/>
        </w:rPr>
        <w:t>।</w:t>
      </w:r>
      <w:r w:rsidR="002A5300" w:rsidRPr="00AC4226">
        <w:rPr>
          <w:cs/>
        </w:rPr>
        <w:br/>
      </w:r>
      <w:r w:rsidRPr="00AC4226">
        <w:rPr>
          <w:cs/>
        </w:rPr>
        <w:t>इति कार्य</w:t>
      </w:r>
      <w:r w:rsidRPr="00AC4226">
        <w:t>-</w:t>
      </w:r>
      <w:r w:rsidRPr="00AC4226">
        <w:rPr>
          <w:cs/>
        </w:rPr>
        <w:t>चिकीर्षया</w:t>
      </w:r>
      <w:r w:rsidR="007A4C1E" w:rsidRPr="00AC4226">
        <w:rPr>
          <w:cs/>
        </w:rPr>
        <w:t>ऽऽ</w:t>
      </w:r>
      <w:r w:rsidRPr="00AC4226">
        <w:rPr>
          <w:cs/>
        </w:rPr>
        <w:t>र्थयत् त्वां नृप इत्यभ्यधितैष तं प्रणम्य</w:t>
      </w:r>
      <w:r w:rsidR="00D766AC" w:rsidRPr="00AC4226">
        <w:rPr>
          <w:cs/>
        </w:rPr>
        <w:t>॥</w:t>
      </w:r>
      <w:r w:rsidR="006E47F3" w:rsidRPr="00AC4226">
        <w:rPr>
          <w:cs/>
        </w:rPr>
        <w:t>13-</w:t>
      </w:r>
      <w:r w:rsidRPr="00AC4226">
        <w:t>2</w:t>
      </w:r>
      <w:r w:rsidR="0051754E" w:rsidRPr="00AC4226">
        <w:rPr>
          <w:cs/>
        </w:rPr>
        <w:t>॥</w:t>
      </w:r>
    </w:p>
    <w:p w14:paraId="1902FB7C" w14:textId="77777777" w:rsidR="00D430AC" w:rsidRPr="00AC4226" w:rsidRDefault="00D430AC" w:rsidP="00EC4553">
      <w:pPr>
        <w:pStyle w:val="EngText"/>
      </w:pPr>
      <w:r w:rsidRPr="00AC4226">
        <w:t>13-2</w:t>
      </w:r>
      <w:r w:rsidR="00AF1328">
        <w:rPr>
          <w:rFonts w:hint="cs"/>
          <w:cs/>
        </w:rPr>
        <w:t>.</w:t>
      </w:r>
      <w:r w:rsidRPr="00AC4226">
        <w:t xml:space="preserve"> Bowing down before the august Acharya, the retainer spoke thus</w:t>
      </w:r>
      <w:r w:rsidR="00050A6E" w:rsidRPr="00AC4226">
        <w:t>: ‘our</w:t>
      </w:r>
      <w:r w:rsidRPr="00AC4226">
        <w:t xml:space="preserve"> ruler requests your revered self to repair to his realm early to bless your followers and to enable him to execute his task (of returning your stolen collections lying with a mediator).</w:t>
      </w:r>
    </w:p>
    <w:p w14:paraId="22768D41" w14:textId="77777777" w:rsidR="00E9400C" w:rsidRPr="00AC4226" w:rsidRDefault="00E9400C" w:rsidP="007C105A">
      <w:pPr>
        <w:pStyle w:val="S16S"/>
      </w:pPr>
      <w:r w:rsidRPr="00AC4226">
        <w:rPr>
          <w:cs/>
        </w:rPr>
        <w:t>अथ माघवतीमपास्य काष्ठां व्रजता प्रैधित</w:t>
      </w:r>
      <w:r w:rsidRPr="00AC4226">
        <w:t>-</w:t>
      </w:r>
      <w:r w:rsidRPr="00AC4226">
        <w:rPr>
          <w:cs/>
        </w:rPr>
        <w:t>तेजसा प्रतीचीम्</w:t>
      </w:r>
      <w:r w:rsidR="00D766AC" w:rsidRPr="00AC4226">
        <w:rPr>
          <w:cs/>
        </w:rPr>
        <w:t>।</w:t>
      </w:r>
      <w:r w:rsidR="002A5300" w:rsidRPr="00AC4226">
        <w:rPr>
          <w:cs/>
        </w:rPr>
        <w:br/>
      </w:r>
      <w:r w:rsidRPr="00AC4226">
        <w:rPr>
          <w:cs/>
        </w:rPr>
        <w:t>परिशोधयता स्व</w:t>
      </w:r>
      <w:r w:rsidRPr="00AC4226">
        <w:t>-</w:t>
      </w:r>
      <w:r w:rsidRPr="00AC4226">
        <w:rPr>
          <w:cs/>
        </w:rPr>
        <w:t>पाद</w:t>
      </w:r>
      <w:r w:rsidRPr="00AC4226">
        <w:t>-</w:t>
      </w:r>
      <w:r w:rsidRPr="00AC4226">
        <w:rPr>
          <w:cs/>
        </w:rPr>
        <w:t>सङ्गात् पृथिवीं प्राज्ञ</w:t>
      </w:r>
      <w:r w:rsidRPr="00AC4226">
        <w:t>-</w:t>
      </w:r>
      <w:r w:rsidRPr="00AC4226">
        <w:rPr>
          <w:cs/>
        </w:rPr>
        <w:t>दिवाकरेण रेजे॥</w:t>
      </w:r>
      <w:r w:rsidR="006E47F3" w:rsidRPr="00AC4226">
        <w:rPr>
          <w:cs/>
        </w:rPr>
        <w:t>13-</w:t>
      </w:r>
      <w:r w:rsidRPr="00AC4226">
        <w:t>3</w:t>
      </w:r>
      <w:r w:rsidR="0051754E" w:rsidRPr="00AC4226">
        <w:rPr>
          <w:cs/>
        </w:rPr>
        <w:t>॥</w:t>
      </w:r>
    </w:p>
    <w:p w14:paraId="3915BBD9" w14:textId="77777777" w:rsidR="00D430AC" w:rsidRPr="00AC4226" w:rsidRDefault="00D430AC" w:rsidP="00EC4553">
      <w:pPr>
        <w:pStyle w:val="EngText"/>
      </w:pPr>
      <w:r w:rsidRPr="00AC4226">
        <w:t xml:space="preserve">13-3. Poornaprajna luminous with his majestic  lustre, on his </w:t>
      </w:r>
      <w:r w:rsidR="00AF1328">
        <w:t xml:space="preserve"> journey from the </w:t>
      </w:r>
      <w:r w:rsidR="00AF1328">
        <w:rPr>
          <w:lang w:val="en-US"/>
        </w:rPr>
        <w:t>e</w:t>
      </w:r>
      <w:r w:rsidR="005F17B7" w:rsidRPr="00AC4226">
        <w:t>astern direction</w:t>
      </w:r>
      <w:r w:rsidR="00AF1328">
        <w:t xml:space="preserve"> (connected with Indra) to the w</w:t>
      </w:r>
      <w:r w:rsidR="005F17B7" w:rsidRPr="00AC4226">
        <w:t>est, hallo</w:t>
      </w:r>
      <w:r w:rsidR="00AF1328">
        <w:t>wed mother e</w:t>
      </w:r>
      <w:r w:rsidR="005F17B7" w:rsidRPr="00AC4226">
        <w:t xml:space="preserve">arth by the touch of </w:t>
      </w:r>
      <w:r w:rsidR="00AF1328">
        <w:t>his holy feet like the dazzling s</w:t>
      </w:r>
      <w:r w:rsidR="005F17B7" w:rsidRPr="00AC4226">
        <w:t>un grown pure</w:t>
      </w:r>
      <w:r w:rsidR="00AF1328">
        <w:t xml:space="preserve"> bright-white (moving from the east to the w</w:t>
      </w:r>
      <w:r w:rsidR="005F17B7" w:rsidRPr="00AC4226">
        <w:t>est) purifying the land with the radiance of his beams.</w:t>
      </w:r>
    </w:p>
    <w:p w14:paraId="11D44761" w14:textId="77777777" w:rsidR="00E9400C" w:rsidRPr="00AC4226" w:rsidRDefault="00E9400C" w:rsidP="007C105A">
      <w:pPr>
        <w:pStyle w:val="S16S"/>
      </w:pPr>
      <w:r w:rsidRPr="00AC4226">
        <w:rPr>
          <w:cs/>
        </w:rPr>
        <w:t>अशुभानप</w:t>
      </w:r>
      <w:r w:rsidRPr="00AC4226">
        <w:t>-</w:t>
      </w:r>
      <w:r w:rsidRPr="00AC4226">
        <w:rPr>
          <w:cs/>
        </w:rPr>
        <w:t>हाय</w:t>
      </w:r>
      <w:r w:rsidRPr="00AC4226">
        <w:t>-</w:t>
      </w:r>
      <w:r w:rsidRPr="00AC4226">
        <w:rPr>
          <w:cs/>
        </w:rPr>
        <w:t>माय</w:t>
      </w:r>
      <w:r w:rsidR="00245E1F">
        <w:rPr>
          <w:rFonts w:hint="cs"/>
          <w:cs/>
        </w:rPr>
        <w:t>ि</w:t>
      </w:r>
      <w:r w:rsidRPr="00AC4226">
        <w:t>-</w:t>
      </w:r>
      <w:r w:rsidRPr="00AC4226">
        <w:rPr>
          <w:cs/>
        </w:rPr>
        <w:t>जुष्टान् अधमाद्रीनिव गोत्र</w:t>
      </w:r>
      <w:r w:rsidRPr="00AC4226">
        <w:t>-</w:t>
      </w:r>
      <w:r w:rsidRPr="00AC4226">
        <w:rPr>
          <w:cs/>
        </w:rPr>
        <w:t>निम्नगौघैः</w:t>
      </w:r>
      <w:r w:rsidR="00D766AC" w:rsidRPr="00AC4226">
        <w:rPr>
          <w:cs/>
        </w:rPr>
        <w:t>।</w:t>
      </w:r>
      <w:r w:rsidR="002A5300" w:rsidRPr="00AC4226">
        <w:rPr>
          <w:cs/>
        </w:rPr>
        <w:br/>
      </w:r>
      <w:r w:rsidRPr="00AC4226">
        <w:rPr>
          <w:cs/>
        </w:rPr>
        <w:t>सु</w:t>
      </w:r>
      <w:r w:rsidRPr="00AC4226">
        <w:t>-</w:t>
      </w:r>
      <w:r w:rsidRPr="00AC4226">
        <w:rPr>
          <w:cs/>
        </w:rPr>
        <w:t>जनैस्तरसा</w:t>
      </w:r>
      <w:r w:rsidR="007A4C1E" w:rsidRPr="00AC4226">
        <w:rPr>
          <w:cs/>
        </w:rPr>
        <w:t>ऽ</w:t>
      </w:r>
      <w:r w:rsidRPr="00AC4226">
        <w:rPr>
          <w:cs/>
        </w:rPr>
        <w:t>भि</w:t>
      </w:r>
      <w:r w:rsidR="00245E1F">
        <w:rPr>
          <w:rFonts w:hint="cs"/>
          <w:cs/>
        </w:rPr>
        <w:t>-</w:t>
      </w:r>
      <w:r w:rsidRPr="00AC4226">
        <w:rPr>
          <w:cs/>
        </w:rPr>
        <w:t>गम्यमानः परम</w:t>
      </w:r>
      <w:r w:rsidRPr="00AC4226">
        <w:t>-</w:t>
      </w:r>
      <w:r w:rsidRPr="00AC4226">
        <w:rPr>
          <w:cs/>
        </w:rPr>
        <w:t>स्नेहतया क्रम</w:t>
      </w:r>
      <w:r w:rsidRPr="00AC4226">
        <w:t>-</w:t>
      </w:r>
      <w:r w:rsidRPr="00AC4226">
        <w:rPr>
          <w:cs/>
        </w:rPr>
        <w:t>प्रसन्नैः</w:t>
      </w:r>
      <w:r w:rsidR="00D766AC" w:rsidRPr="00AC4226">
        <w:rPr>
          <w:cs/>
        </w:rPr>
        <w:t>॥</w:t>
      </w:r>
      <w:r w:rsidR="006E47F3" w:rsidRPr="00AC4226">
        <w:rPr>
          <w:cs/>
        </w:rPr>
        <w:t>13-</w:t>
      </w:r>
      <w:r w:rsidRPr="00AC4226">
        <w:t>4</w:t>
      </w:r>
      <w:r w:rsidR="0051754E" w:rsidRPr="00AC4226">
        <w:rPr>
          <w:cs/>
        </w:rPr>
        <w:t>॥</w:t>
      </w:r>
    </w:p>
    <w:p w14:paraId="17C31C06" w14:textId="77777777" w:rsidR="005F17B7" w:rsidRPr="00AC4226" w:rsidRDefault="00AF1328" w:rsidP="00EC4553">
      <w:pPr>
        <w:pStyle w:val="EngText"/>
      </w:pPr>
      <w:r>
        <w:t xml:space="preserve">(Verses from 4 to </w:t>
      </w:r>
      <w:r w:rsidR="005F17B7" w:rsidRPr="00AC4226">
        <w:t>8 f</w:t>
      </w:r>
      <w:r>
        <w:t>or</w:t>
      </w:r>
      <w:r w:rsidR="005F17B7" w:rsidRPr="00AC4226">
        <w:t>m an Antya-Kulaka)</w:t>
      </w:r>
    </w:p>
    <w:p w14:paraId="3316C61B" w14:textId="77777777" w:rsidR="005F17B7" w:rsidRPr="00AC4226" w:rsidRDefault="005F17B7" w:rsidP="00EC4553">
      <w:pPr>
        <w:pStyle w:val="EngText"/>
      </w:pPr>
      <w:r w:rsidRPr="00AC4226">
        <w:t xml:space="preserve">13-4. </w:t>
      </w:r>
      <w:r w:rsidR="001A6B4D" w:rsidRPr="00AC4226">
        <w:t xml:space="preserve"> Madhwacharya journeyed from place to place shunning the </w:t>
      </w:r>
      <w:r w:rsidR="00050A6E" w:rsidRPr="00AC4226">
        <w:t>vicious</w:t>
      </w:r>
      <w:r w:rsidR="001A6B4D" w:rsidRPr="00AC4226">
        <w:t xml:space="preserve"> Mayavadins and others influenced by them, accompanied by the virtuous gratified in course of time with  ardent devotion and sincere service like the ceaseless flow of the Ganges, eschewing the tiny hills and joined by the mighty rivers rushing through the huge mountains growing gradually serene (pellucid).</w:t>
      </w:r>
    </w:p>
    <w:p w14:paraId="0BBACEEE" w14:textId="77777777" w:rsidR="00E9400C" w:rsidRPr="00AC4226" w:rsidRDefault="00E9400C" w:rsidP="007C105A">
      <w:pPr>
        <w:pStyle w:val="S16S"/>
      </w:pPr>
      <w:r w:rsidRPr="00AC4226">
        <w:rPr>
          <w:cs/>
        </w:rPr>
        <w:t>सुमनः</w:t>
      </w:r>
      <w:r w:rsidRPr="00AC4226">
        <w:t>-</w:t>
      </w:r>
      <w:r w:rsidRPr="00AC4226">
        <w:rPr>
          <w:cs/>
        </w:rPr>
        <w:t>फल</w:t>
      </w:r>
      <w:r w:rsidRPr="00AC4226">
        <w:t>-</w:t>
      </w:r>
      <w:r w:rsidRPr="00AC4226">
        <w:rPr>
          <w:cs/>
        </w:rPr>
        <w:t>शोभिनो</w:t>
      </w:r>
      <w:r w:rsidR="007A4C1E" w:rsidRPr="00AC4226">
        <w:rPr>
          <w:cs/>
        </w:rPr>
        <w:t>ऽ</w:t>
      </w:r>
      <w:r w:rsidRPr="00AC4226">
        <w:rPr>
          <w:cs/>
        </w:rPr>
        <w:t>त्र पुंसो नमयन् गोभिरनोकहानिवोच्चान्</w:t>
      </w:r>
      <w:r w:rsidR="00D766AC" w:rsidRPr="00AC4226">
        <w:rPr>
          <w:cs/>
        </w:rPr>
        <w:t>।</w:t>
      </w:r>
      <w:r w:rsidR="002A5300" w:rsidRPr="00AC4226">
        <w:rPr>
          <w:cs/>
        </w:rPr>
        <w:br/>
      </w:r>
      <w:r w:rsidRPr="00AC4226">
        <w:rPr>
          <w:cs/>
        </w:rPr>
        <w:t>अपि भङ्गमुपानयन्ननम्रान् दृढ</w:t>
      </w:r>
      <w:r w:rsidRPr="00AC4226">
        <w:t>-</w:t>
      </w:r>
      <w:r w:rsidRPr="00AC4226">
        <w:rPr>
          <w:cs/>
        </w:rPr>
        <w:t>भावादपरानवार्य</w:t>
      </w:r>
      <w:r w:rsidRPr="00AC4226">
        <w:t>-</w:t>
      </w:r>
      <w:r w:rsidRPr="00AC4226">
        <w:rPr>
          <w:cs/>
        </w:rPr>
        <w:t>वीर्यः॥</w:t>
      </w:r>
      <w:r w:rsidR="006E47F3" w:rsidRPr="00AC4226">
        <w:rPr>
          <w:cs/>
        </w:rPr>
        <w:t>13-</w:t>
      </w:r>
      <w:r w:rsidRPr="00AC4226">
        <w:t>5</w:t>
      </w:r>
      <w:r w:rsidR="0051754E" w:rsidRPr="00AC4226">
        <w:rPr>
          <w:cs/>
        </w:rPr>
        <w:t>॥</w:t>
      </w:r>
    </w:p>
    <w:p w14:paraId="18A14120" w14:textId="77777777" w:rsidR="001A6B4D" w:rsidRPr="00AC4226" w:rsidRDefault="001A6B4D" w:rsidP="00EC4553">
      <w:pPr>
        <w:pStyle w:val="EngText"/>
      </w:pPr>
      <w:r w:rsidRPr="00AC4226">
        <w:lastRenderedPageBreak/>
        <w:t>13-5. Like the unimpeded gush of the holy Ganges bending the plain tall trees glistening with flowers and fruits</w:t>
      </w:r>
      <w:r w:rsidR="008C238D">
        <w:t xml:space="preserve"> </w:t>
      </w:r>
      <w:r w:rsidR="009A6C27" w:rsidRPr="00AC4226">
        <w:t>and extirpating the deep-rooted  stubborn ones, the invincible Great Acharya marched ahead blessing the noble-minded, enriched with qualities like knowledge and devotion who surrendered to him and vanquishing the depraved and the resistant die-hards.</w:t>
      </w:r>
    </w:p>
    <w:p w14:paraId="7D4C3918" w14:textId="77777777" w:rsidR="00E9400C" w:rsidRPr="00AC4226" w:rsidRDefault="00E9400C" w:rsidP="007C105A">
      <w:pPr>
        <w:pStyle w:val="S16S"/>
      </w:pPr>
      <w:r w:rsidRPr="00AC4226">
        <w:rPr>
          <w:cs/>
        </w:rPr>
        <w:t>गमनोत्सव</w:t>
      </w:r>
      <w:r w:rsidRPr="00AC4226">
        <w:t>-</w:t>
      </w:r>
      <w:r w:rsidRPr="00AC4226">
        <w:rPr>
          <w:cs/>
        </w:rPr>
        <w:t>विस्मितैर्निषेव्यो विविधैर्जानपदैर्जनैरजस्रम्</w:t>
      </w:r>
      <w:r w:rsidR="00D766AC" w:rsidRPr="00AC4226">
        <w:rPr>
          <w:cs/>
        </w:rPr>
        <w:t>।</w:t>
      </w:r>
      <w:r w:rsidR="002A5300" w:rsidRPr="00AC4226">
        <w:rPr>
          <w:cs/>
        </w:rPr>
        <w:br/>
      </w:r>
      <w:r w:rsidRPr="00AC4226">
        <w:rPr>
          <w:cs/>
        </w:rPr>
        <w:t>परिसृत्वर</w:t>
      </w:r>
      <w:r w:rsidRPr="00AC4226">
        <w:t>-</w:t>
      </w:r>
      <w:r w:rsidRPr="00AC4226">
        <w:rPr>
          <w:cs/>
        </w:rPr>
        <w:t>कीर्त</w:t>
      </w:r>
      <w:r w:rsidR="00245E1F">
        <w:rPr>
          <w:rFonts w:hint="cs"/>
          <w:cs/>
        </w:rPr>
        <w:t>ि</w:t>
      </w:r>
      <w:r w:rsidRPr="00AC4226">
        <w:rPr>
          <w:cs/>
        </w:rPr>
        <w:t>रार्ति</w:t>
      </w:r>
      <w:r w:rsidRPr="00AC4226">
        <w:t>-</w:t>
      </w:r>
      <w:r w:rsidRPr="00AC4226">
        <w:rPr>
          <w:cs/>
        </w:rPr>
        <w:t>मुक्त्यै पुरुषैर्दूर</w:t>
      </w:r>
      <w:r w:rsidRPr="00AC4226">
        <w:t>-</w:t>
      </w:r>
      <w:r w:rsidRPr="00AC4226">
        <w:rPr>
          <w:cs/>
        </w:rPr>
        <w:t>भुवश्च गम्यमानः</w:t>
      </w:r>
      <w:r w:rsidR="00D766AC" w:rsidRPr="00AC4226">
        <w:rPr>
          <w:cs/>
        </w:rPr>
        <w:t>॥</w:t>
      </w:r>
      <w:r w:rsidR="006E47F3" w:rsidRPr="00AC4226">
        <w:rPr>
          <w:cs/>
        </w:rPr>
        <w:t>13-</w:t>
      </w:r>
      <w:r w:rsidRPr="00AC4226">
        <w:t>6</w:t>
      </w:r>
      <w:r w:rsidR="0051754E" w:rsidRPr="00AC4226">
        <w:rPr>
          <w:cs/>
        </w:rPr>
        <w:t>॥</w:t>
      </w:r>
    </w:p>
    <w:p w14:paraId="70375111" w14:textId="77777777" w:rsidR="009A6C27" w:rsidRPr="00AC4226" w:rsidRDefault="009A6C27" w:rsidP="00EC4553">
      <w:pPr>
        <w:pStyle w:val="EngText"/>
      </w:pPr>
      <w:r w:rsidRPr="00AC4226">
        <w:t xml:space="preserve">13-6. The renowned Madhwacharya was revered by devotees from distant lands seeking their release from the sorrows of Samsara and also affectionately attended by the multitudes from the diverse regions, amazed by the pomp of his </w:t>
      </w:r>
      <w:r w:rsidR="00050A6E" w:rsidRPr="00AC4226">
        <w:t>peregrinations</w:t>
      </w:r>
      <w:r w:rsidRPr="00AC4226">
        <w:t xml:space="preserve"> like </w:t>
      </w:r>
      <w:r w:rsidR="00050A6E" w:rsidRPr="00AC4226">
        <w:t>the</w:t>
      </w:r>
      <w:r w:rsidRPr="00AC4226">
        <w:t xml:space="preserve"> course of the famed Ganges adored by the pious and hailed by the masses on its banks arrived from remote </w:t>
      </w:r>
      <w:r w:rsidR="00050A6E" w:rsidRPr="00AC4226">
        <w:t>places</w:t>
      </w:r>
      <w:r w:rsidRPr="00AC4226">
        <w:t xml:space="preserve"> for its grandeur and purity.</w:t>
      </w:r>
    </w:p>
    <w:p w14:paraId="152DE30D" w14:textId="77777777" w:rsidR="00E9400C" w:rsidRPr="00AC4226" w:rsidRDefault="00E9400C" w:rsidP="007C105A">
      <w:pPr>
        <w:pStyle w:val="S16S"/>
      </w:pPr>
      <w:r w:rsidRPr="00AC4226">
        <w:rPr>
          <w:cs/>
        </w:rPr>
        <w:t>अमरैरमरानुगैर्मुनीन्द्रैः अपरेक्षाविषयैश्च सेव्यमानः</w:t>
      </w:r>
      <w:r w:rsidR="00D766AC" w:rsidRPr="00AC4226">
        <w:rPr>
          <w:cs/>
        </w:rPr>
        <w:t>।</w:t>
      </w:r>
      <w:r w:rsidR="002A5300" w:rsidRPr="00AC4226">
        <w:rPr>
          <w:cs/>
        </w:rPr>
        <w:br/>
      </w:r>
      <w:r w:rsidRPr="00AC4226">
        <w:rPr>
          <w:cs/>
        </w:rPr>
        <w:t>हरि</w:t>
      </w:r>
      <w:r w:rsidRPr="00AC4226">
        <w:t>-</w:t>
      </w:r>
      <w:r w:rsidRPr="00AC4226">
        <w:rPr>
          <w:cs/>
        </w:rPr>
        <w:t>पाद</w:t>
      </w:r>
      <w:r w:rsidRPr="00AC4226">
        <w:t>-</w:t>
      </w:r>
      <w:r w:rsidRPr="00AC4226">
        <w:rPr>
          <w:cs/>
        </w:rPr>
        <w:t>सरोज</w:t>
      </w:r>
      <w:r w:rsidRPr="00AC4226">
        <w:t>-</w:t>
      </w:r>
      <w:r w:rsidRPr="00AC4226">
        <w:rPr>
          <w:cs/>
        </w:rPr>
        <w:t>सङ्ग</w:t>
      </w:r>
      <w:r w:rsidRPr="00AC4226">
        <w:t>-</w:t>
      </w:r>
      <w:r w:rsidRPr="00AC4226">
        <w:rPr>
          <w:cs/>
        </w:rPr>
        <w:t>सारो भुवने पावन</w:t>
      </w:r>
      <w:r w:rsidRPr="00AC4226">
        <w:t>-</w:t>
      </w:r>
      <w:r w:rsidRPr="00AC4226">
        <w:rPr>
          <w:cs/>
        </w:rPr>
        <w:t>पावनो निकामम्</w:t>
      </w:r>
      <w:r w:rsidR="00D766AC" w:rsidRPr="00AC4226">
        <w:rPr>
          <w:cs/>
        </w:rPr>
        <w:t>॥</w:t>
      </w:r>
      <w:r w:rsidR="006E47F3" w:rsidRPr="00AC4226">
        <w:rPr>
          <w:cs/>
        </w:rPr>
        <w:t>13-</w:t>
      </w:r>
      <w:r w:rsidRPr="00AC4226">
        <w:t>7</w:t>
      </w:r>
      <w:r w:rsidR="0051754E" w:rsidRPr="00AC4226">
        <w:rPr>
          <w:cs/>
        </w:rPr>
        <w:t>॥</w:t>
      </w:r>
    </w:p>
    <w:p w14:paraId="1C6C3687" w14:textId="77777777" w:rsidR="009A6C27" w:rsidRPr="00AC4226" w:rsidRDefault="00050A6E" w:rsidP="00EC4553">
      <w:pPr>
        <w:pStyle w:val="EngText"/>
      </w:pPr>
      <w:r w:rsidRPr="00AC4226">
        <w:t>13-7. Madhwacharya, the holy of holies, was adored as a celebrity and always served with ardent devotion even by celestials invisible to others including the Gandharwas and the eminent sages because of his intimate devotion to the feet of Lord Narayana, like the Ganges un-interruptedly streaming forth, deified being sacrosanct, with its origin in the foot of Lord Narayana and idolized by the saints and the plebeians.</w:t>
      </w:r>
    </w:p>
    <w:p w14:paraId="7E74937C" w14:textId="77777777" w:rsidR="00E9400C" w:rsidRPr="00AC4226" w:rsidRDefault="00E9400C" w:rsidP="007C105A">
      <w:pPr>
        <w:pStyle w:val="S16S"/>
      </w:pPr>
      <w:r w:rsidRPr="00AC4226">
        <w:rPr>
          <w:cs/>
        </w:rPr>
        <w:t>अयमप्रति</w:t>
      </w:r>
      <w:r w:rsidRPr="00AC4226">
        <w:t>-</w:t>
      </w:r>
      <w:r w:rsidRPr="00AC4226">
        <w:rPr>
          <w:cs/>
        </w:rPr>
        <w:t>वारणः प्रयाणे परमानन्द</w:t>
      </w:r>
      <w:r w:rsidRPr="00AC4226">
        <w:t>-</w:t>
      </w:r>
      <w:r w:rsidRPr="00AC4226">
        <w:rPr>
          <w:cs/>
        </w:rPr>
        <w:t>सु</w:t>
      </w:r>
      <w:r w:rsidRPr="00AC4226">
        <w:t>-</w:t>
      </w:r>
      <w:r w:rsidRPr="00AC4226">
        <w:rPr>
          <w:cs/>
        </w:rPr>
        <w:t>तीर्थ</w:t>
      </w:r>
      <w:r w:rsidRPr="00AC4226">
        <w:t>-</w:t>
      </w:r>
      <w:r w:rsidRPr="00AC4226">
        <w:rPr>
          <w:cs/>
        </w:rPr>
        <w:t>सूरि</w:t>
      </w:r>
      <w:r w:rsidRPr="00AC4226">
        <w:t>-</w:t>
      </w:r>
      <w:r w:rsidRPr="00AC4226">
        <w:rPr>
          <w:cs/>
        </w:rPr>
        <w:t>राजः</w:t>
      </w:r>
      <w:r w:rsidR="002A5300" w:rsidRPr="00AC4226">
        <w:rPr>
          <w:cs/>
        </w:rPr>
        <w:t>।</w:t>
      </w:r>
      <w:r w:rsidR="002A5300" w:rsidRPr="00AC4226">
        <w:rPr>
          <w:cs/>
        </w:rPr>
        <w:br/>
      </w:r>
      <w:r w:rsidRPr="00AC4226">
        <w:rPr>
          <w:cs/>
        </w:rPr>
        <w:t>विबभावति</w:t>
      </w:r>
      <w:r w:rsidRPr="00AC4226">
        <w:t>-</w:t>
      </w:r>
      <w:r w:rsidR="00245E1F">
        <w:rPr>
          <w:cs/>
        </w:rPr>
        <w:t>वेल</w:t>
      </w:r>
      <w:r w:rsidR="00245E1F">
        <w:rPr>
          <w:rFonts w:hint="cs"/>
          <w:cs/>
        </w:rPr>
        <w:t>मच्छ</w:t>
      </w:r>
      <w:r w:rsidRPr="00AC4226">
        <w:t>-</w:t>
      </w:r>
      <w:r w:rsidRPr="00AC4226">
        <w:rPr>
          <w:cs/>
        </w:rPr>
        <w:t>रूपः सुर</w:t>
      </w:r>
      <w:r w:rsidRPr="00AC4226">
        <w:t>-</w:t>
      </w:r>
      <w:r w:rsidR="00245E1F">
        <w:rPr>
          <w:cs/>
        </w:rPr>
        <w:t>सिन</w:t>
      </w:r>
      <w:r w:rsidR="00245E1F">
        <w:rPr>
          <w:rFonts w:hint="cs"/>
          <w:cs/>
        </w:rPr>
        <w:t>्धो</w:t>
      </w:r>
      <w:r w:rsidRPr="00AC4226">
        <w:rPr>
          <w:cs/>
        </w:rPr>
        <w:t>रिव सन्तत</w:t>
      </w:r>
      <w:r w:rsidRPr="00AC4226">
        <w:t>-</w:t>
      </w:r>
      <w:r w:rsidRPr="00AC4226">
        <w:rPr>
          <w:cs/>
        </w:rPr>
        <w:t>प्रवाहः॥</w:t>
      </w:r>
      <w:r w:rsidR="006E47F3" w:rsidRPr="00AC4226">
        <w:rPr>
          <w:cs/>
        </w:rPr>
        <w:t>13-</w:t>
      </w:r>
      <w:r w:rsidRPr="00AC4226">
        <w:t>8</w:t>
      </w:r>
      <w:r w:rsidR="0051754E" w:rsidRPr="00AC4226">
        <w:rPr>
          <w:cs/>
        </w:rPr>
        <w:t>॥</w:t>
      </w:r>
    </w:p>
    <w:p w14:paraId="594AEFF6" w14:textId="77777777" w:rsidR="009A6C27" w:rsidRPr="00AC4226" w:rsidRDefault="009A6C27" w:rsidP="00EC4553">
      <w:pPr>
        <w:pStyle w:val="EngText"/>
      </w:pPr>
      <w:r w:rsidRPr="00AC4226">
        <w:t xml:space="preserve">13-8. Madhwacharya the pre-eminent among the wise, the composer of the bliss-yielding Shastra, with his majestic form toured </w:t>
      </w:r>
      <w:r w:rsidR="00050A6E" w:rsidRPr="00AC4226">
        <w:t>triumphantly</w:t>
      </w:r>
      <w:r w:rsidRPr="00AC4226">
        <w:t xml:space="preserve"> overcoming all opponents like the</w:t>
      </w:r>
      <w:r w:rsidR="00050A6E" w:rsidRPr="00AC4226">
        <w:t xml:space="preserve"> torrential flow of the Ganges f</w:t>
      </w:r>
      <w:r w:rsidRPr="00AC4226">
        <w:t>ame</w:t>
      </w:r>
      <w:r w:rsidR="00050A6E" w:rsidRPr="00AC4226">
        <w:t>d</w:t>
      </w:r>
      <w:r w:rsidRPr="00AC4226">
        <w:t xml:space="preserve"> for its sanctity and glory (to afford salvation to those who have a dip) rolling in all magnificence unruffled by impediments.</w:t>
      </w:r>
    </w:p>
    <w:p w14:paraId="2AE48A35" w14:textId="77777777" w:rsidR="00E9400C" w:rsidRPr="00AC4226" w:rsidRDefault="00E9400C" w:rsidP="007C105A">
      <w:pPr>
        <w:pStyle w:val="S16S"/>
      </w:pPr>
      <w:r w:rsidRPr="00AC4226">
        <w:rPr>
          <w:cs/>
        </w:rPr>
        <w:t>समयेन गतो</w:t>
      </w:r>
      <w:r w:rsidR="007A4C1E" w:rsidRPr="00AC4226">
        <w:rPr>
          <w:cs/>
        </w:rPr>
        <w:t>ऽ</w:t>
      </w:r>
      <w:r w:rsidR="00245E1F">
        <w:rPr>
          <w:cs/>
        </w:rPr>
        <w:t>महीय</w:t>
      </w:r>
      <w:r w:rsidRPr="00AC4226">
        <w:rPr>
          <w:cs/>
        </w:rPr>
        <w:t>स</w:t>
      </w:r>
      <w:r w:rsidR="00245E1F">
        <w:rPr>
          <w:rFonts w:hint="cs"/>
          <w:cs/>
        </w:rPr>
        <w:t>ा</w:t>
      </w:r>
      <w:r w:rsidR="007A4C1E" w:rsidRPr="00AC4226">
        <w:rPr>
          <w:cs/>
        </w:rPr>
        <w:t>ऽ</w:t>
      </w:r>
      <w:r w:rsidRPr="00AC4226">
        <w:rPr>
          <w:cs/>
        </w:rPr>
        <w:t>सौ विषयं स्तम्भ</w:t>
      </w:r>
      <w:r w:rsidRPr="00AC4226">
        <w:t>-</w:t>
      </w:r>
      <w:r w:rsidRPr="00AC4226">
        <w:rPr>
          <w:cs/>
        </w:rPr>
        <w:t>पदोप</w:t>
      </w:r>
      <w:r w:rsidRPr="00AC4226">
        <w:t>-</w:t>
      </w:r>
      <w:r w:rsidRPr="00AC4226">
        <w:rPr>
          <w:cs/>
        </w:rPr>
        <w:t>सर्जनाख्यम्</w:t>
      </w:r>
      <w:r w:rsidR="00D766AC" w:rsidRPr="00AC4226">
        <w:rPr>
          <w:cs/>
        </w:rPr>
        <w:t>।</w:t>
      </w:r>
      <w:r w:rsidR="002A5300" w:rsidRPr="00AC4226">
        <w:rPr>
          <w:cs/>
        </w:rPr>
        <w:br/>
      </w:r>
      <w:r w:rsidRPr="00AC4226">
        <w:rPr>
          <w:cs/>
        </w:rPr>
        <w:t>मदनाधिपतेः सु</w:t>
      </w:r>
      <w:r w:rsidRPr="00AC4226">
        <w:t>-</w:t>
      </w:r>
      <w:r w:rsidRPr="00AC4226">
        <w:rPr>
          <w:cs/>
        </w:rPr>
        <w:t>धाम धाम प्रविवेशाखिल</w:t>
      </w:r>
      <w:r w:rsidRPr="00AC4226">
        <w:t>-</w:t>
      </w:r>
      <w:r w:rsidRPr="00AC4226">
        <w:rPr>
          <w:cs/>
        </w:rPr>
        <w:t>लोक</w:t>
      </w:r>
      <w:r w:rsidRPr="00AC4226">
        <w:t>-</w:t>
      </w:r>
      <w:r w:rsidRPr="00AC4226">
        <w:rPr>
          <w:cs/>
        </w:rPr>
        <w:t>वन्दनीयम्</w:t>
      </w:r>
      <w:r w:rsidR="00D766AC" w:rsidRPr="00AC4226">
        <w:rPr>
          <w:cs/>
        </w:rPr>
        <w:t>॥</w:t>
      </w:r>
      <w:r w:rsidR="006E47F3" w:rsidRPr="00AC4226">
        <w:rPr>
          <w:cs/>
        </w:rPr>
        <w:t>13-</w:t>
      </w:r>
      <w:r w:rsidRPr="00AC4226">
        <w:t>9</w:t>
      </w:r>
      <w:r w:rsidR="0051754E" w:rsidRPr="00AC4226">
        <w:rPr>
          <w:cs/>
        </w:rPr>
        <w:t>॥</w:t>
      </w:r>
    </w:p>
    <w:p w14:paraId="1C96E4EE" w14:textId="77777777" w:rsidR="009A6C27" w:rsidRPr="00AC4226" w:rsidRDefault="009A6C27" w:rsidP="00EC4553">
      <w:pPr>
        <w:pStyle w:val="EngText"/>
      </w:pPr>
      <w:r w:rsidRPr="00AC4226">
        <w:lastRenderedPageBreak/>
        <w:t xml:space="preserve">13-9. A little while after, Madhwacharya reached </w:t>
      </w:r>
      <w:r w:rsidR="00050A6E" w:rsidRPr="00AC4226">
        <w:t>a place called K</w:t>
      </w:r>
      <w:r w:rsidRPr="00AC4226">
        <w:t>abenadu and entered the Madaneshwara temple worthy of adoration by one and all, containing the lustrous image of the Lord.</w:t>
      </w:r>
    </w:p>
    <w:p w14:paraId="63D9317C" w14:textId="77777777" w:rsidR="00E9400C" w:rsidRPr="00AC4226" w:rsidRDefault="00E9400C" w:rsidP="007C105A">
      <w:pPr>
        <w:pStyle w:val="S16S"/>
      </w:pPr>
      <w:r w:rsidRPr="00AC4226">
        <w:rPr>
          <w:cs/>
        </w:rPr>
        <w:t>क्षणदामिह तावदूषिवांसं विहिताहर्मुख</w:t>
      </w:r>
      <w:r w:rsidRPr="00AC4226">
        <w:t>-</w:t>
      </w:r>
      <w:r w:rsidRPr="00AC4226">
        <w:rPr>
          <w:cs/>
        </w:rPr>
        <w:t>योग्य</w:t>
      </w:r>
      <w:r w:rsidRPr="00AC4226">
        <w:t>-</w:t>
      </w:r>
      <w:r w:rsidRPr="00AC4226">
        <w:rPr>
          <w:cs/>
        </w:rPr>
        <w:t>योगमेनम्</w:t>
      </w:r>
      <w:r w:rsidR="00D766AC" w:rsidRPr="00AC4226">
        <w:rPr>
          <w:cs/>
        </w:rPr>
        <w:t>।</w:t>
      </w:r>
      <w:r w:rsidR="002A5300" w:rsidRPr="00AC4226">
        <w:rPr>
          <w:cs/>
        </w:rPr>
        <w:br/>
      </w:r>
      <w:r w:rsidRPr="00AC4226">
        <w:rPr>
          <w:cs/>
        </w:rPr>
        <w:t>गमनोद्यम</w:t>
      </w:r>
      <w:r w:rsidRPr="00AC4226">
        <w:t>-</w:t>
      </w:r>
      <w:r w:rsidRPr="00AC4226">
        <w:rPr>
          <w:cs/>
        </w:rPr>
        <w:t>ल</w:t>
      </w:r>
      <w:r w:rsidR="00245E1F">
        <w:rPr>
          <w:rFonts w:hint="cs"/>
          <w:cs/>
        </w:rPr>
        <w:t>क्ष</w:t>
      </w:r>
      <w:r w:rsidRPr="00AC4226">
        <w:rPr>
          <w:cs/>
        </w:rPr>
        <w:t>णैरजानन् गमनायोद्यतमाशु शिष्य</w:t>
      </w:r>
      <w:r w:rsidRPr="00AC4226">
        <w:t>-</w:t>
      </w:r>
      <w:r w:rsidRPr="00AC4226">
        <w:rPr>
          <w:cs/>
        </w:rPr>
        <w:t>सङ्घाः</w:t>
      </w:r>
      <w:r w:rsidR="00D766AC" w:rsidRPr="00AC4226">
        <w:rPr>
          <w:cs/>
        </w:rPr>
        <w:t>॥</w:t>
      </w:r>
      <w:r w:rsidR="006E47F3" w:rsidRPr="00AC4226">
        <w:rPr>
          <w:cs/>
        </w:rPr>
        <w:t>13-</w:t>
      </w:r>
      <w:r w:rsidRPr="00AC4226">
        <w:t>10</w:t>
      </w:r>
      <w:r w:rsidR="0051754E" w:rsidRPr="00AC4226">
        <w:rPr>
          <w:cs/>
        </w:rPr>
        <w:t>॥</w:t>
      </w:r>
    </w:p>
    <w:p w14:paraId="1E4C56A3" w14:textId="77777777" w:rsidR="009A6C27" w:rsidRPr="00AC4226" w:rsidRDefault="009A6C27" w:rsidP="00EC4553">
      <w:pPr>
        <w:pStyle w:val="EngText"/>
      </w:pPr>
      <w:r w:rsidRPr="00AC4226">
        <w:t xml:space="preserve">13-10. </w:t>
      </w:r>
      <w:r w:rsidR="00EA1BE0" w:rsidRPr="00AC4226">
        <w:t>After the night-halt, when the disciples saw their master closing his morning routine in the early hours of dawn, they could comprehend by his activities his intention to proceed ahead on his journey.</w:t>
      </w:r>
    </w:p>
    <w:p w14:paraId="71A476F7" w14:textId="77777777" w:rsidR="00E9400C" w:rsidRPr="00AC4226" w:rsidRDefault="00E9400C" w:rsidP="007C105A">
      <w:pPr>
        <w:pStyle w:val="S16S"/>
      </w:pPr>
      <w:r w:rsidRPr="00AC4226">
        <w:rPr>
          <w:cs/>
        </w:rPr>
        <w:t>पुरतो विसृताः समाधि</w:t>
      </w:r>
      <w:r w:rsidRPr="00AC4226">
        <w:t>-</w:t>
      </w:r>
      <w:r w:rsidRPr="00AC4226">
        <w:rPr>
          <w:cs/>
        </w:rPr>
        <w:t>शुद्ध्यै यतयस्तत्र पटीः कषाय</w:t>
      </w:r>
      <w:r w:rsidRPr="00AC4226">
        <w:t>-</w:t>
      </w:r>
      <w:r w:rsidRPr="00AC4226">
        <w:rPr>
          <w:cs/>
        </w:rPr>
        <w:t>वेषाः</w:t>
      </w:r>
      <w:r w:rsidR="00D766AC" w:rsidRPr="00AC4226">
        <w:rPr>
          <w:cs/>
        </w:rPr>
        <w:t>।</w:t>
      </w:r>
      <w:r w:rsidR="002A5300" w:rsidRPr="00AC4226">
        <w:rPr>
          <w:cs/>
        </w:rPr>
        <w:br/>
      </w:r>
      <w:r w:rsidRPr="00AC4226">
        <w:rPr>
          <w:cs/>
        </w:rPr>
        <w:t>सहसोदहरन् स्व</w:t>
      </w:r>
      <w:r w:rsidRPr="00AC4226">
        <w:t>-</w:t>
      </w:r>
      <w:r w:rsidRPr="00AC4226">
        <w:rPr>
          <w:cs/>
        </w:rPr>
        <w:t>योग्य</w:t>
      </w:r>
      <w:r w:rsidRPr="00AC4226">
        <w:t>-</w:t>
      </w:r>
      <w:r w:rsidRPr="00AC4226">
        <w:rPr>
          <w:cs/>
        </w:rPr>
        <w:t>मुद्रा</w:t>
      </w:r>
      <w:r w:rsidRPr="00AC4226">
        <w:t>-</w:t>
      </w:r>
      <w:r w:rsidRPr="00AC4226">
        <w:rPr>
          <w:cs/>
        </w:rPr>
        <w:t>युत</w:t>
      </w:r>
      <w:r w:rsidRPr="00AC4226">
        <w:t>-</w:t>
      </w:r>
      <w:r w:rsidRPr="00AC4226">
        <w:rPr>
          <w:cs/>
        </w:rPr>
        <w:t>दण्डादिक</w:t>
      </w:r>
      <w:r w:rsidRPr="00AC4226">
        <w:t>-</w:t>
      </w:r>
      <w:r w:rsidRPr="00AC4226">
        <w:rPr>
          <w:cs/>
        </w:rPr>
        <w:t>धारणोद्यमेन</w:t>
      </w:r>
      <w:r w:rsidR="00D766AC" w:rsidRPr="00AC4226">
        <w:rPr>
          <w:cs/>
        </w:rPr>
        <w:t>॥</w:t>
      </w:r>
      <w:r w:rsidR="006E47F3" w:rsidRPr="00AC4226">
        <w:rPr>
          <w:cs/>
        </w:rPr>
        <w:t>13-</w:t>
      </w:r>
      <w:r w:rsidRPr="00AC4226">
        <w:t>11</w:t>
      </w:r>
      <w:r w:rsidR="0051754E" w:rsidRPr="00AC4226">
        <w:rPr>
          <w:cs/>
        </w:rPr>
        <w:t>॥</w:t>
      </w:r>
    </w:p>
    <w:p w14:paraId="4D74D412" w14:textId="77777777" w:rsidR="00EA1BE0" w:rsidRPr="00AC4226" w:rsidRDefault="00EA1BE0" w:rsidP="00EC4553">
      <w:pPr>
        <w:pStyle w:val="EngText"/>
      </w:pPr>
      <w:r w:rsidRPr="00AC4226">
        <w:t>13-11. The ascetic-disciples of the Acharya instantly got ready for the journey collecting their slender kit that included their sacred volumes, their staff and water-bow</w:t>
      </w:r>
      <w:r w:rsidR="00050A6E" w:rsidRPr="00AC4226">
        <w:t>l</w:t>
      </w:r>
      <w:r w:rsidRPr="00AC4226">
        <w:t xml:space="preserve"> marked with saintly symbols and their saffron clothes tied in front to curtain themselves for deep (undisturbed) meditation.</w:t>
      </w:r>
    </w:p>
    <w:p w14:paraId="15F89793" w14:textId="77777777" w:rsidR="00E9400C" w:rsidRPr="00AC4226" w:rsidRDefault="00E9400C" w:rsidP="007C105A">
      <w:pPr>
        <w:pStyle w:val="S16S"/>
      </w:pPr>
      <w:r w:rsidRPr="00AC4226">
        <w:rPr>
          <w:cs/>
        </w:rPr>
        <w:t>अव</w:t>
      </w:r>
      <w:r w:rsidRPr="00AC4226">
        <w:t>-</w:t>
      </w:r>
      <w:r w:rsidRPr="00AC4226">
        <w:rPr>
          <w:cs/>
        </w:rPr>
        <w:t>धार्य विशेषकारि</w:t>
      </w:r>
      <w:r w:rsidRPr="00AC4226">
        <w:t>-</w:t>
      </w:r>
      <w:r w:rsidRPr="00AC4226">
        <w:rPr>
          <w:cs/>
        </w:rPr>
        <w:t>शङ्ख</w:t>
      </w:r>
      <w:r w:rsidRPr="00AC4226">
        <w:t>-</w:t>
      </w:r>
      <w:r w:rsidRPr="00AC4226">
        <w:rPr>
          <w:cs/>
        </w:rPr>
        <w:t>प्रकटाङ्कान् सु</w:t>
      </w:r>
      <w:r w:rsidRPr="00AC4226">
        <w:t>-</w:t>
      </w:r>
      <w:r w:rsidRPr="00AC4226">
        <w:rPr>
          <w:cs/>
        </w:rPr>
        <w:t>धिया गतार्द्र</w:t>
      </w:r>
      <w:r w:rsidRPr="00AC4226">
        <w:t>-</w:t>
      </w:r>
      <w:r w:rsidRPr="00AC4226">
        <w:rPr>
          <w:cs/>
        </w:rPr>
        <w:t>भावान्</w:t>
      </w:r>
      <w:r w:rsidR="002A5300" w:rsidRPr="00AC4226">
        <w:rPr>
          <w:cs/>
        </w:rPr>
        <w:t>।</w:t>
      </w:r>
      <w:r w:rsidR="002A5300" w:rsidRPr="00AC4226">
        <w:rPr>
          <w:cs/>
        </w:rPr>
        <w:br/>
      </w:r>
      <w:r w:rsidRPr="00AC4226">
        <w:rPr>
          <w:cs/>
        </w:rPr>
        <w:t>लसिता तुळसी</w:t>
      </w:r>
      <w:r w:rsidRPr="00AC4226">
        <w:t>-</w:t>
      </w:r>
      <w:r w:rsidRPr="00AC4226">
        <w:rPr>
          <w:cs/>
        </w:rPr>
        <w:t>स्रगस्य कण्ठे हरि</w:t>
      </w:r>
      <w:r w:rsidRPr="00AC4226">
        <w:t>-</w:t>
      </w:r>
      <w:r w:rsidRPr="00AC4226">
        <w:rPr>
          <w:cs/>
        </w:rPr>
        <w:t>निर्माल्यतयोचिता न्यधायि॥</w:t>
      </w:r>
      <w:r w:rsidR="006E47F3" w:rsidRPr="00AC4226">
        <w:rPr>
          <w:cs/>
        </w:rPr>
        <w:t>13-</w:t>
      </w:r>
      <w:r w:rsidRPr="00AC4226">
        <w:t>12</w:t>
      </w:r>
      <w:r w:rsidR="0051754E" w:rsidRPr="00AC4226">
        <w:rPr>
          <w:cs/>
        </w:rPr>
        <w:t>॥</w:t>
      </w:r>
    </w:p>
    <w:p w14:paraId="7CDB9E7E" w14:textId="77777777" w:rsidR="00C37EE4" w:rsidRPr="00AC4226" w:rsidRDefault="00C37EE4" w:rsidP="00EC4553">
      <w:pPr>
        <w:pStyle w:val="EngText"/>
      </w:pPr>
      <w:r w:rsidRPr="00AC4226">
        <w:t xml:space="preserve">13-12. An intelligent disciple of the Acharya, closely observing the holy marks of tilak, discus and conch borne on his body gone dry (lest his action may erase the signs), placed round his neck </w:t>
      </w:r>
      <w:r w:rsidR="00B97F31" w:rsidRPr="00AC4226">
        <w:t>(in all devotion) the pious remai</w:t>
      </w:r>
      <w:r w:rsidR="008964D4">
        <w:t>ns of the charming Tulasi (basil</w:t>
      </w:r>
      <w:r w:rsidR="00B97F31" w:rsidRPr="00AC4226">
        <w:t>) garland offered to the Lord, a privilege and pleasure for a devotee.</w:t>
      </w:r>
    </w:p>
    <w:p w14:paraId="105C3B8A" w14:textId="77777777" w:rsidR="00E9400C" w:rsidRPr="00AC4226" w:rsidRDefault="00E9400C" w:rsidP="007C105A">
      <w:pPr>
        <w:pStyle w:val="S16S"/>
      </w:pPr>
      <w:r w:rsidRPr="00AC4226">
        <w:rPr>
          <w:cs/>
        </w:rPr>
        <w:t>यत</w:t>
      </w:r>
      <w:r w:rsidRPr="00AC4226">
        <w:t>-</w:t>
      </w:r>
      <w:r w:rsidRPr="00AC4226">
        <w:rPr>
          <w:cs/>
        </w:rPr>
        <w:t>धी</w:t>
      </w:r>
      <w:r w:rsidR="00245E1F">
        <w:rPr>
          <w:rFonts w:hint="cs"/>
          <w:cs/>
        </w:rPr>
        <w:t>र्</w:t>
      </w:r>
      <w:r w:rsidRPr="00AC4226">
        <w:rPr>
          <w:cs/>
        </w:rPr>
        <w:t>गुरु</w:t>
      </w:r>
      <w:r w:rsidRPr="00AC4226">
        <w:t>-</w:t>
      </w:r>
      <w:r w:rsidRPr="00AC4226">
        <w:rPr>
          <w:cs/>
        </w:rPr>
        <w:t>चक्रि</w:t>
      </w:r>
      <w:r w:rsidRPr="00AC4226">
        <w:t>-</w:t>
      </w:r>
      <w:r w:rsidRPr="00AC4226">
        <w:rPr>
          <w:cs/>
        </w:rPr>
        <w:t>मूर्ति</w:t>
      </w:r>
      <w:r w:rsidRPr="00AC4226">
        <w:t>-</w:t>
      </w:r>
      <w:r w:rsidR="00245E1F">
        <w:rPr>
          <w:cs/>
        </w:rPr>
        <w:t>पूर्णं यत</w:t>
      </w:r>
      <w:r w:rsidRPr="00AC4226">
        <w:t>-</w:t>
      </w:r>
      <w:r w:rsidRPr="00AC4226">
        <w:rPr>
          <w:cs/>
        </w:rPr>
        <w:t>निश्वास</w:t>
      </w:r>
      <w:r w:rsidRPr="00AC4226">
        <w:t>-</w:t>
      </w:r>
      <w:r w:rsidRPr="00AC4226">
        <w:rPr>
          <w:cs/>
        </w:rPr>
        <w:t>वचा विशोध्य पाणी</w:t>
      </w:r>
      <w:r w:rsidR="002A5300" w:rsidRPr="00AC4226">
        <w:rPr>
          <w:cs/>
        </w:rPr>
        <w:t>।</w:t>
      </w:r>
      <w:r w:rsidR="002A5300" w:rsidRPr="00AC4226">
        <w:rPr>
          <w:cs/>
        </w:rPr>
        <w:br/>
      </w:r>
      <w:r w:rsidRPr="00AC4226">
        <w:rPr>
          <w:cs/>
        </w:rPr>
        <w:t>गुण</w:t>
      </w:r>
      <w:r w:rsidRPr="00AC4226">
        <w:t>-</w:t>
      </w:r>
      <w:r w:rsidRPr="00AC4226">
        <w:rPr>
          <w:cs/>
        </w:rPr>
        <w:t>कुण्डल</w:t>
      </w:r>
      <w:r w:rsidRPr="00AC4226">
        <w:t>-</w:t>
      </w:r>
      <w:r w:rsidRPr="00AC4226">
        <w:rPr>
          <w:cs/>
        </w:rPr>
        <w:t>मण्डितं विमानं गुण</w:t>
      </w:r>
      <w:r w:rsidRPr="00AC4226">
        <w:t>-</w:t>
      </w:r>
      <w:r w:rsidRPr="00AC4226">
        <w:rPr>
          <w:cs/>
        </w:rPr>
        <w:t>बन्धं कवचावृतं बभार</w:t>
      </w:r>
      <w:r w:rsidR="00D766AC" w:rsidRPr="00AC4226">
        <w:rPr>
          <w:cs/>
        </w:rPr>
        <w:t>॥</w:t>
      </w:r>
      <w:r w:rsidR="006E47F3" w:rsidRPr="00AC4226">
        <w:rPr>
          <w:cs/>
        </w:rPr>
        <w:t>13-</w:t>
      </w:r>
      <w:r w:rsidRPr="00AC4226">
        <w:t>13</w:t>
      </w:r>
      <w:r w:rsidR="0051754E" w:rsidRPr="00AC4226">
        <w:rPr>
          <w:cs/>
        </w:rPr>
        <w:t>॥</w:t>
      </w:r>
    </w:p>
    <w:p w14:paraId="3D64E909" w14:textId="77777777" w:rsidR="00B97F31" w:rsidRPr="00AC4226" w:rsidRDefault="00B97F31" w:rsidP="00EC4553">
      <w:pPr>
        <w:pStyle w:val="EngText"/>
      </w:pPr>
      <w:r w:rsidRPr="00AC4226">
        <w:t xml:space="preserve">13-13. </w:t>
      </w:r>
      <w:r w:rsidR="00050A6E" w:rsidRPr="00AC4226">
        <w:t>A hermit</w:t>
      </w:r>
      <w:r w:rsidRPr="00AC4226">
        <w:t>-disciple of the Acharya carried on his head with cleansed hands and controlled breath the sacred casket (in silence</w:t>
      </w:r>
      <w:r w:rsidR="00050A6E" w:rsidRPr="00AC4226">
        <w:t>) containing the discus-marked Sh</w:t>
      </w:r>
      <w:r w:rsidRPr="00AC4226">
        <w:t>aligram</w:t>
      </w:r>
      <w:r w:rsidR="008964D4">
        <w:t>a</w:t>
      </w:r>
      <w:r w:rsidRPr="00AC4226">
        <w:t>s (pure-stones) wrapped in cloth</w:t>
      </w:r>
      <w:r w:rsidR="00050A6E" w:rsidRPr="00AC4226">
        <w:t>, decked with soft strings and t</w:t>
      </w:r>
      <w:r w:rsidRPr="00AC4226">
        <w:t>ied over with a twisted rope.</w:t>
      </w:r>
    </w:p>
    <w:p w14:paraId="634CD82F" w14:textId="77777777" w:rsidR="00E9400C" w:rsidRPr="00AC4226" w:rsidRDefault="00E9400C" w:rsidP="007C105A">
      <w:pPr>
        <w:pStyle w:val="S16S"/>
      </w:pPr>
      <w:r w:rsidRPr="00AC4226">
        <w:rPr>
          <w:cs/>
        </w:rPr>
        <w:t>स</w:t>
      </w:r>
      <w:r w:rsidRPr="00AC4226">
        <w:t>-</w:t>
      </w:r>
      <w:r w:rsidRPr="00AC4226">
        <w:rPr>
          <w:cs/>
        </w:rPr>
        <w:t>कमण्डलु</w:t>
      </w:r>
      <w:r w:rsidRPr="00AC4226">
        <w:t>-</w:t>
      </w:r>
      <w:r w:rsidRPr="00AC4226">
        <w:rPr>
          <w:cs/>
        </w:rPr>
        <w:t>मण्डलावलम्बं स्वयमेवालघु</w:t>
      </w:r>
      <w:r w:rsidRPr="00AC4226">
        <w:t>-</w:t>
      </w:r>
      <w:r w:rsidRPr="00AC4226">
        <w:rPr>
          <w:cs/>
        </w:rPr>
        <w:t>पुस्तकादि</w:t>
      </w:r>
      <w:r w:rsidRPr="00AC4226">
        <w:t>-</w:t>
      </w:r>
      <w:r w:rsidRPr="00AC4226">
        <w:rPr>
          <w:cs/>
        </w:rPr>
        <w:t>भारम्</w:t>
      </w:r>
      <w:r w:rsidR="002A5300" w:rsidRPr="00AC4226">
        <w:rPr>
          <w:cs/>
        </w:rPr>
        <w:t>।</w:t>
      </w:r>
      <w:r w:rsidR="002A5300" w:rsidRPr="00AC4226">
        <w:rPr>
          <w:cs/>
        </w:rPr>
        <w:br/>
      </w:r>
      <w:r w:rsidRPr="00AC4226">
        <w:rPr>
          <w:cs/>
        </w:rPr>
        <w:t>युव</w:t>
      </w:r>
      <w:r w:rsidRPr="00AC4226">
        <w:t>-</w:t>
      </w:r>
      <w:r w:rsidRPr="00AC4226">
        <w:rPr>
          <w:cs/>
        </w:rPr>
        <w:t>शिष्य</w:t>
      </w:r>
      <w:r w:rsidRPr="00AC4226">
        <w:t>-</w:t>
      </w:r>
      <w:r w:rsidR="00245E1F">
        <w:rPr>
          <w:cs/>
        </w:rPr>
        <w:t>ग</w:t>
      </w:r>
      <w:r w:rsidRPr="00AC4226">
        <w:rPr>
          <w:cs/>
        </w:rPr>
        <w:t>णो</w:t>
      </w:r>
      <w:r w:rsidRPr="00AC4226">
        <w:t>-</w:t>
      </w:r>
      <w:r w:rsidRPr="00AC4226">
        <w:rPr>
          <w:cs/>
        </w:rPr>
        <w:t>दधे न</w:t>
      </w:r>
      <w:r w:rsidRPr="00AC4226">
        <w:t>-</w:t>
      </w:r>
      <w:r w:rsidRPr="00AC4226">
        <w:rPr>
          <w:cs/>
        </w:rPr>
        <w:t>यत्नात् न हि दाक्ष्यस्य समो गुणो</w:t>
      </w:r>
      <w:r w:rsidR="007A4C1E" w:rsidRPr="00AC4226">
        <w:rPr>
          <w:cs/>
        </w:rPr>
        <w:t>ऽ</w:t>
      </w:r>
      <w:r w:rsidRPr="00AC4226">
        <w:rPr>
          <w:cs/>
        </w:rPr>
        <w:t>परो</w:t>
      </w:r>
      <w:r w:rsidR="007A4C1E" w:rsidRPr="00AC4226">
        <w:rPr>
          <w:cs/>
        </w:rPr>
        <w:t>ऽ</w:t>
      </w:r>
      <w:r w:rsidRPr="00AC4226">
        <w:rPr>
          <w:cs/>
        </w:rPr>
        <w:t>स्ति</w:t>
      </w:r>
      <w:r w:rsidR="00D766AC" w:rsidRPr="00AC4226">
        <w:rPr>
          <w:cs/>
        </w:rPr>
        <w:t>॥</w:t>
      </w:r>
      <w:r w:rsidR="006E47F3" w:rsidRPr="00AC4226">
        <w:rPr>
          <w:cs/>
        </w:rPr>
        <w:t>13-</w:t>
      </w:r>
      <w:r w:rsidRPr="00AC4226">
        <w:t>14</w:t>
      </w:r>
      <w:r w:rsidR="0051754E" w:rsidRPr="00AC4226">
        <w:rPr>
          <w:cs/>
        </w:rPr>
        <w:t>॥</w:t>
      </w:r>
    </w:p>
    <w:p w14:paraId="160E5BB8" w14:textId="77777777" w:rsidR="00B97F31" w:rsidRPr="00AC4226" w:rsidRDefault="00B97F31" w:rsidP="00EC4553">
      <w:pPr>
        <w:pStyle w:val="EngText"/>
      </w:pPr>
      <w:r w:rsidRPr="00AC4226">
        <w:lastRenderedPageBreak/>
        <w:t>13-14</w:t>
      </w:r>
      <w:r w:rsidR="008964D4">
        <w:t>.</w:t>
      </w:r>
      <w:r w:rsidRPr="00AC4226">
        <w:t xml:space="preserve"> The energetic disciples of the Acharya themselves bore easily the heavy load of the water-bowls, and the heap of bulky books: Indeed competence is a crowning virtue.</w:t>
      </w:r>
    </w:p>
    <w:p w14:paraId="3FE150C0" w14:textId="77777777" w:rsidR="00E9400C" w:rsidRPr="00AC4226" w:rsidRDefault="00E9400C" w:rsidP="007C105A">
      <w:pPr>
        <w:pStyle w:val="S16S"/>
      </w:pPr>
      <w:r w:rsidRPr="00AC4226">
        <w:rPr>
          <w:cs/>
        </w:rPr>
        <w:t>अति</w:t>
      </w:r>
      <w:r w:rsidRPr="00AC4226">
        <w:t>-</w:t>
      </w:r>
      <w:r w:rsidRPr="00AC4226">
        <w:rPr>
          <w:cs/>
        </w:rPr>
        <w:t>सम्भ्रमतः परि</w:t>
      </w:r>
      <w:r w:rsidRPr="00AC4226">
        <w:t>-</w:t>
      </w:r>
      <w:r w:rsidRPr="00AC4226">
        <w:rPr>
          <w:cs/>
        </w:rPr>
        <w:t>भ्रमन्तं भर</w:t>
      </w:r>
      <w:r w:rsidRPr="00AC4226">
        <w:t>-</w:t>
      </w:r>
      <w:r w:rsidRPr="00AC4226">
        <w:rPr>
          <w:cs/>
        </w:rPr>
        <w:t>दामानवलोकिनं चिराय</w:t>
      </w:r>
      <w:r w:rsidR="002A5300" w:rsidRPr="00AC4226">
        <w:rPr>
          <w:cs/>
        </w:rPr>
        <w:t>।</w:t>
      </w:r>
      <w:r w:rsidR="002A5300" w:rsidRPr="00AC4226">
        <w:rPr>
          <w:cs/>
        </w:rPr>
        <w:br/>
      </w:r>
      <w:r w:rsidRPr="00AC4226">
        <w:rPr>
          <w:cs/>
        </w:rPr>
        <w:t>अनुयोग</w:t>
      </w:r>
      <w:r w:rsidRPr="00AC4226">
        <w:t>-</w:t>
      </w:r>
      <w:r w:rsidRPr="00AC4226">
        <w:rPr>
          <w:cs/>
        </w:rPr>
        <w:t>परं मुहुः प्रमत्तं जहसुर्नूतन</w:t>
      </w:r>
      <w:r w:rsidRPr="00AC4226">
        <w:t>-</w:t>
      </w:r>
      <w:r w:rsidRPr="00AC4226">
        <w:rPr>
          <w:cs/>
        </w:rPr>
        <w:t>शिष्यमत्र केचित्</w:t>
      </w:r>
      <w:r w:rsidR="00D766AC" w:rsidRPr="00AC4226">
        <w:rPr>
          <w:cs/>
        </w:rPr>
        <w:t>॥</w:t>
      </w:r>
      <w:r w:rsidR="006E47F3" w:rsidRPr="00AC4226">
        <w:rPr>
          <w:cs/>
        </w:rPr>
        <w:t>13-</w:t>
      </w:r>
      <w:r w:rsidRPr="00AC4226">
        <w:t>15</w:t>
      </w:r>
      <w:r w:rsidR="0051754E" w:rsidRPr="00AC4226">
        <w:rPr>
          <w:cs/>
        </w:rPr>
        <w:t>॥</w:t>
      </w:r>
    </w:p>
    <w:p w14:paraId="41E3A45A" w14:textId="77777777" w:rsidR="00B97F31" w:rsidRPr="00AC4226" w:rsidRDefault="00B97F31" w:rsidP="00EC4553">
      <w:pPr>
        <w:pStyle w:val="EngText"/>
      </w:pPr>
      <w:r w:rsidRPr="00AC4226">
        <w:t>13-15. When the retinue of the Acharya was ready to move, certain of his disciples laughed in jest when they saw a novice-student in search of a misplaced rope to be tied to a bundle of collections to be borne, feverishly fluttering in fright hither and thither, repeatedly enquiring in anguish about it.</w:t>
      </w:r>
    </w:p>
    <w:p w14:paraId="5524D8ED" w14:textId="77777777" w:rsidR="00E9400C" w:rsidRPr="00AC4226" w:rsidRDefault="00E9400C" w:rsidP="007C105A">
      <w:pPr>
        <w:pStyle w:val="S16S"/>
      </w:pPr>
      <w:r w:rsidRPr="00AC4226">
        <w:rPr>
          <w:cs/>
        </w:rPr>
        <w:t>अथ तत्</w:t>
      </w:r>
      <w:r w:rsidRPr="00AC4226">
        <w:t>-</w:t>
      </w:r>
      <w:r w:rsidRPr="00AC4226">
        <w:rPr>
          <w:cs/>
        </w:rPr>
        <w:t>क्षण</w:t>
      </w:r>
      <w:r w:rsidRPr="00AC4226">
        <w:t>-</w:t>
      </w:r>
      <w:r w:rsidR="00245E1F">
        <w:rPr>
          <w:cs/>
        </w:rPr>
        <w:t>घट</w:t>
      </w:r>
      <w:r w:rsidR="00245E1F">
        <w:rPr>
          <w:rFonts w:hint="cs"/>
          <w:cs/>
        </w:rPr>
        <w:t>्टि</w:t>
      </w:r>
      <w:r w:rsidRPr="00AC4226">
        <w:rPr>
          <w:cs/>
        </w:rPr>
        <w:t>तोरु</w:t>
      </w:r>
      <w:r w:rsidRPr="00AC4226">
        <w:t>-</w:t>
      </w:r>
      <w:r w:rsidRPr="00AC4226">
        <w:rPr>
          <w:cs/>
        </w:rPr>
        <w:t>घण्टा</w:t>
      </w:r>
      <w:r w:rsidRPr="00AC4226">
        <w:t>-</w:t>
      </w:r>
      <w:r w:rsidRPr="00AC4226">
        <w:rPr>
          <w:cs/>
        </w:rPr>
        <w:t>घन</w:t>
      </w:r>
      <w:r w:rsidRPr="00AC4226">
        <w:t>-</w:t>
      </w:r>
      <w:r w:rsidRPr="00AC4226">
        <w:rPr>
          <w:cs/>
        </w:rPr>
        <w:t>नाद</w:t>
      </w:r>
      <w:r w:rsidRPr="00AC4226">
        <w:t>-</w:t>
      </w:r>
      <w:r w:rsidRPr="00AC4226">
        <w:rPr>
          <w:cs/>
        </w:rPr>
        <w:t>व्यपदेशतः परेण</w:t>
      </w:r>
      <w:r w:rsidR="002A5300" w:rsidRPr="00AC4226">
        <w:rPr>
          <w:cs/>
        </w:rPr>
        <w:t>।</w:t>
      </w:r>
      <w:r w:rsidR="002A5300" w:rsidRPr="00AC4226">
        <w:rPr>
          <w:cs/>
        </w:rPr>
        <w:br/>
      </w:r>
      <w:r w:rsidRPr="00AC4226">
        <w:rPr>
          <w:cs/>
        </w:rPr>
        <w:t>अमित</w:t>
      </w:r>
      <w:r w:rsidRPr="00AC4226">
        <w:t>-</w:t>
      </w:r>
      <w:r w:rsidRPr="00AC4226">
        <w:rPr>
          <w:cs/>
        </w:rPr>
        <w:t>प्रमतिः प्रचोदितो</w:t>
      </w:r>
      <w:r w:rsidR="007A4C1E" w:rsidRPr="00AC4226">
        <w:rPr>
          <w:cs/>
        </w:rPr>
        <w:t>ऽ</w:t>
      </w:r>
      <w:r w:rsidRPr="00AC4226">
        <w:rPr>
          <w:cs/>
        </w:rPr>
        <w:t>सौ इति निर्यत्सु निजेषु निर्जगाम</w:t>
      </w:r>
      <w:r w:rsidR="00D766AC" w:rsidRPr="00AC4226">
        <w:rPr>
          <w:cs/>
        </w:rPr>
        <w:t>॥</w:t>
      </w:r>
      <w:r w:rsidR="006E47F3" w:rsidRPr="00AC4226">
        <w:rPr>
          <w:cs/>
        </w:rPr>
        <w:t>13-</w:t>
      </w:r>
      <w:r w:rsidRPr="00AC4226">
        <w:t>16</w:t>
      </w:r>
      <w:r w:rsidR="0051754E" w:rsidRPr="00AC4226">
        <w:rPr>
          <w:cs/>
        </w:rPr>
        <w:t>॥</w:t>
      </w:r>
    </w:p>
    <w:p w14:paraId="01A2D9D6" w14:textId="77777777" w:rsidR="00B97F31" w:rsidRPr="00AC4226" w:rsidRDefault="00B97F31" w:rsidP="00EC4553">
      <w:pPr>
        <w:pStyle w:val="EngText"/>
      </w:pPr>
      <w:r w:rsidRPr="00AC4226">
        <w:t>13-16. To Poornaprajna, the solid gon</w:t>
      </w:r>
      <w:r w:rsidR="008964D4">
        <w:t>g</w:t>
      </w:r>
      <w:r w:rsidRPr="00AC4226">
        <w:t xml:space="preserve"> of the massive bell </w:t>
      </w:r>
      <w:r w:rsidR="00050A6E" w:rsidRPr="00AC4226">
        <w:t>struck</w:t>
      </w:r>
      <w:r w:rsidRPr="00AC4226">
        <w:t xml:space="preserve"> at the moment </w:t>
      </w:r>
      <w:r w:rsidR="00050A6E" w:rsidRPr="00AC4226">
        <w:t>(by</w:t>
      </w:r>
      <w:r w:rsidRPr="00AC4226">
        <w:t xml:space="preserve"> a devotee in the temple) when </w:t>
      </w:r>
      <w:r w:rsidR="00050A6E" w:rsidRPr="00AC4226">
        <w:t>his retinue</w:t>
      </w:r>
      <w:r w:rsidR="007A1B77" w:rsidRPr="00AC4226">
        <w:t xml:space="preserve"> was ready to repair, was an auspicious augury signifying the assent of Lord Madaneshwara. So he heartily hied ahead.</w:t>
      </w:r>
    </w:p>
    <w:p w14:paraId="5F8BA322" w14:textId="77777777" w:rsidR="00E9400C" w:rsidRPr="00AC4226" w:rsidRDefault="00E9400C" w:rsidP="007C105A">
      <w:pPr>
        <w:pStyle w:val="S16S"/>
      </w:pPr>
      <w:r w:rsidRPr="00AC4226">
        <w:rPr>
          <w:cs/>
        </w:rPr>
        <w:t>धृतमातप</w:t>
      </w:r>
      <w:r w:rsidRPr="00AC4226">
        <w:t>-</w:t>
      </w:r>
      <w:r w:rsidRPr="00AC4226">
        <w:rPr>
          <w:cs/>
        </w:rPr>
        <w:t>वारणं वरेण्यं व्रति</w:t>
      </w:r>
      <w:r w:rsidRPr="00AC4226">
        <w:t>-</w:t>
      </w:r>
      <w:r w:rsidRPr="00AC4226">
        <w:rPr>
          <w:cs/>
        </w:rPr>
        <w:t>राजं तमुपर्युपर्युदारम्</w:t>
      </w:r>
      <w:r w:rsidR="00D766AC" w:rsidRPr="00AC4226">
        <w:rPr>
          <w:cs/>
        </w:rPr>
        <w:t>।</w:t>
      </w:r>
      <w:r w:rsidR="002A5300" w:rsidRPr="00AC4226">
        <w:rPr>
          <w:cs/>
        </w:rPr>
        <w:br/>
      </w:r>
      <w:r w:rsidRPr="00AC4226">
        <w:rPr>
          <w:cs/>
        </w:rPr>
        <w:t>उदयन्मिहिरोपरिष्ठ</w:t>
      </w:r>
      <w:r w:rsidRPr="00AC4226">
        <w:t>-</w:t>
      </w:r>
      <w:r w:rsidRPr="00AC4226">
        <w:rPr>
          <w:cs/>
        </w:rPr>
        <w:t>पूर्ण</w:t>
      </w:r>
      <w:r w:rsidRPr="00AC4226">
        <w:t>-</w:t>
      </w:r>
      <w:r w:rsidRPr="00AC4226">
        <w:rPr>
          <w:cs/>
        </w:rPr>
        <w:t>द्विज</w:t>
      </w:r>
      <w:r w:rsidRPr="00AC4226">
        <w:t>-</w:t>
      </w:r>
      <w:r w:rsidRPr="00AC4226">
        <w:rPr>
          <w:cs/>
        </w:rPr>
        <w:t>राज</w:t>
      </w:r>
      <w:r w:rsidRPr="00AC4226">
        <w:t>-</w:t>
      </w:r>
      <w:r w:rsidRPr="00AC4226">
        <w:rPr>
          <w:cs/>
        </w:rPr>
        <w:t>श्रियमाययावभूताम्</w:t>
      </w:r>
      <w:r w:rsidR="00D766AC" w:rsidRPr="00AC4226">
        <w:rPr>
          <w:cs/>
        </w:rPr>
        <w:t>॥</w:t>
      </w:r>
      <w:r w:rsidR="006E47F3" w:rsidRPr="00AC4226">
        <w:rPr>
          <w:cs/>
        </w:rPr>
        <w:t>13-</w:t>
      </w:r>
      <w:r w:rsidRPr="00AC4226">
        <w:t>17</w:t>
      </w:r>
      <w:r w:rsidR="0051754E" w:rsidRPr="00AC4226">
        <w:rPr>
          <w:cs/>
        </w:rPr>
        <w:t>॥</w:t>
      </w:r>
    </w:p>
    <w:p w14:paraId="0AFE38A1" w14:textId="77777777" w:rsidR="00155E2F" w:rsidRPr="00AC4226" w:rsidRDefault="00155E2F" w:rsidP="00EC4553">
      <w:pPr>
        <w:pStyle w:val="EngText"/>
      </w:pPr>
      <w:r w:rsidRPr="00AC4226">
        <w:t>13-17. Madhwacharya, the exalted arch-saint with the exquisite whi</w:t>
      </w:r>
      <w:r w:rsidR="008964D4">
        <w:t>t</w:t>
      </w:r>
      <w:r w:rsidRPr="00AC4226">
        <w:t>e umbrella held high over his head by his disciple, seemed splendid as if the early rising sun waxing with the lustre of the full moon above him in the vault of heaven, an impossible possibility, something never to be seen.</w:t>
      </w:r>
    </w:p>
    <w:p w14:paraId="55CF3F4B" w14:textId="77777777" w:rsidR="00E9400C" w:rsidRPr="00AC4226" w:rsidRDefault="00E9400C" w:rsidP="007C105A">
      <w:pPr>
        <w:pStyle w:val="S16S"/>
      </w:pPr>
      <w:r w:rsidRPr="00AC4226">
        <w:rPr>
          <w:cs/>
        </w:rPr>
        <w:t>भुवन</w:t>
      </w:r>
      <w:r w:rsidRPr="00AC4226">
        <w:t>-</w:t>
      </w:r>
      <w:r w:rsidRPr="00AC4226">
        <w:rPr>
          <w:cs/>
        </w:rPr>
        <w:t>त्रय</w:t>
      </w:r>
      <w:r w:rsidRPr="00AC4226">
        <w:t>-</w:t>
      </w:r>
      <w:r w:rsidRPr="00AC4226">
        <w:rPr>
          <w:cs/>
        </w:rPr>
        <w:t>धारिणं मुकुन्दं दधदन्तः स दधे गुरुः स्वयं च</w:t>
      </w:r>
      <w:r w:rsidR="00D766AC" w:rsidRPr="00AC4226">
        <w:rPr>
          <w:cs/>
        </w:rPr>
        <w:t>।</w:t>
      </w:r>
      <w:r w:rsidR="002A5300" w:rsidRPr="00AC4226">
        <w:rPr>
          <w:cs/>
        </w:rPr>
        <w:br/>
      </w:r>
      <w:r w:rsidRPr="00AC4226">
        <w:rPr>
          <w:cs/>
        </w:rPr>
        <w:t>अपि केनचिदित्यदो न चित्रं ननु स प्राण</w:t>
      </w:r>
      <w:r w:rsidRPr="00AC4226">
        <w:t>-</w:t>
      </w:r>
      <w:r w:rsidRPr="00AC4226">
        <w:rPr>
          <w:cs/>
        </w:rPr>
        <w:t>पतिर्बभार तं च</w:t>
      </w:r>
      <w:r w:rsidR="00D766AC" w:rsidRPr="00AC4226">
        <w:rPr>
          <w:cs/>
        </w:rPr>
        <w:t>॥</w:t>
      </w:r>
      <w:r w:rsidR="006E47F3" w:rsidRPr="00AC4226">
        <w:rPr>
          <w:cs/>
        </w:rPr>
        <w:t>13-</w:t>
      </w:r>
      <w:r w:rsidRPr="00AC4226">
        <w:t>18</w:t>
      </w:r>
      <w:r w:rsidR="0051754E" w:rsidRPr="00AC4226">
        <w:rPr>
          <w:cs/>
        </w:rPr>
        <w:t>॥</w:t>
      </w:r>
    </w:p>
    <w:p w14:paraId="0ABC130A" w14:textId="77777777" w:rsidR="00155E2F" w:rsidRPr="00AC4226" w:rsidRDefault="00A83470" w:rsidP="00EC4553">
      <w:pPr>
        <w:pStyle w:val="EngText"/>
      </w:pPr>
      <w:r>
        <w:t>13-18. It is no</w:t>
      </w:r>
      <w:r w:rsidR="00155E2F" w:rsidRPr="00AC4226">
        <w:t xml:space="preserve"> </w:t>
      </w:r>
      <w:r w:rsidR="00050A6E" w:rsidRPr="00AC4226">
        <w:t>marvel</w:t>
      </w:r>
      <w:r w:rsidR="00155E2F" w:rsidRPr="00AC4226">
        <w:t xml:space="preserve"> that a </w:t>
      </w:r>
      <w:r w:rsidR="00050A6E" w:rsidRPr="00AC4226">
        <w:t>disciple</w:t>
      </w:r>
      <w:r w:rsidR="00155E2F" w:rsidRPr="00AC4226">
        <w:t xml:space="preserve"> even carried the weighty Acharya (on his shoulders with g</w:t>
      </w:r>
      <w:r w:rsidR="008964D4">
        <w:t xml:space="preserve">reat adoration) who holds Lord </w:t>
      </w:r>
      <w:r w:rsidR="00155E2F" w:rsidRPr="00AC4226">
        <w:t xml:space="preserve">Narayana the sustainer of the three worlds in the sanctum of his heart when one </w:t>
      </w:r>
      <w:r w:rsidR="00050A6E" w:rsidRPr="00AC4226">
        <w:t>realizes</w:t>
      </w:r>
      <w:r w:rsidR="00155E2F" w:rsidRPr="00AC4226">
        <w:t xml:space="preserve"> </w:t>
      </w:r>
      <w:r>
        <w:t>that it is the Acharya himself (t</w:t>
      </w:r>
      <w:r w:rsidR="00155E2F" w:rsidRPr="00AC4226">
        <w:t xml:space="preserve">he incarnation of Mukhyaprana, being the </w:t>
      </w:r>
      <w:r w:rsidR="00050A6E" w:rsidRPr="00AC4226">
        <w:t>Antaryami</w:t>
      </w:r>
      <w:r w:rsidR="008964D4">
        <w:t>n</w:t>
      </w:r>
      <w:r w:rsidR="00155E2F" w:rsidRPr="00AC4226">
        <w:t xml:space="preserve"> in his disciple) that bears the all-inclusive ponderous burden.</w:t>
      </w:r>
    </w:p>
    <w:p w14:paraId="6C332499" w14:textId="77777777" w:rsidR="00E9400C" w:rsidRPr="00AC4226" w:rsidRDefault="00E9400C" w:rsidP="007C105A">
      <w:pPr>
        <w:pStyle w:val="S16S"/>
      </w:pPr>
      <w:r w:rsidRPr="00AC4226">
        <w:rPr>
          <w:cs/>
        </w:rPr>
        <w:t>यतयो गृहिणो</w:t>
      </w:r>
      <w:r w:rsidR="007A4C1E" w:rsidRPr="00AC4226">
        <w:rPr>
          <w:cs/>
        </w:rPr>
        <w:t>ऽ</w:t>
      </w:r>
      <w:r w:rsidRPr="00AC4226">
        <w:rPr>
          <w:cs/>
        </w:rPr>
        <w:t>थ वर्णि</w:t>
      </w:r>
      <w:r w:rsidRPr="00AC4226">
        <w:t>-</w:t>
      </w:r>
      <w:r w:rsidRPr="00AC4226">
        <w:rPr>
          <w:cs/>
        </w:rPr>
        <w:t>मुख्याः श्रुतिगास्त्यक्त</w:t>
      </w:r>
      <w:r w:rsidRPr="00AC4226">
        <w:t>-</w:t>
      </w:r>
      <w:r w:rsidRPr="00AC4226">
        <w:rPr>
          <w:cs/>
        </w:rPr>
        <w:t>निषिद्ध</w:t>
      </w:r>
      <w:r w:rsidRPr="00AC4226">
        <w:t>-</w:t>
      </w:r>
      <w:r w:rsidRPr="00AC4226">
        <w:rPr>
          <w:cs/>
        </w:rPr>
        <w:t>काम्य</w:t>
      </w:r>
      <w:r w:rsidRPr="00AC4226">
        <w:t>-</w:t>
      </w:r>
      <w:r w:rsidRPr="00AC4226">
        <w:rPr>
          <w:cs/>
        </w:rPr>
        <w:t>भावाः</w:t>
      </w:r>
      <w:r w:rsidR="002A5300" w:rsidRPr="00AC4226">
        <w:rPr>
          <w:cs/>
        </w:rPr>
        <w:t>।</w:t>
      </w:r>
      <w:r w:rsidR="002A5300" w:rsidRPr="00AC4226">
        <w:rPr>
          <w:cs/>
        </w:rPr>
        <w:br/>
      </w:r>
      <w:r w:rsidRPr="00AC4226">
        <w:rPr>
          <w:cs/>
        </w:rPr>
        <w:t>इह मूर्ति</w:t>
      </w:r>
      <w:r w:rsidRPr="00AC4226">
        <w:t>-</w:t>
      </w:r>
      <w:r w:rsidRPr="00AC4226">
        <w:rPr>
          <w:cs/>
        </w:rPr>
        <w:t>धरा इव स्व</w:t>
      </w:r>
      <w:r w:rsidRPr="00AC4226">
        <w:t>-</w:t>
      </w:r>
      <w:r w:rsidRPr="00AC4226">
        <w:rPr>
          <w:cs/>
        </w:rPr>
        <w:t>धर्माः शत</w:t>
      </w:r>
      <w:r w:rsidR="00245E1F">
        <w:rPr>
          <w:rFonts w:hint="cs"/>
          <w:cs/>
        </w:rPr>
        <w:t>-</w:t>
      </w:r>
      <w:r w:rsidRPr="00AC4226">
        <w:rPr>
          <w:cs/>
        </w:rPr>
        <w:t>सङ्ख्याः शत</w:t>
      </w:r>
      <w:r w:rsidRPr="00AC4226">
        <w:t>-</w:t>
      </w:r>
      <w:r w:rsidRPr="00AC4226">
        <w:rPr>
          <w:cs/>
        </w:rPr>
        <w:t>सङ्ख्यमन्वगच्छन्</w:t>
      </w:r>
      <w:r w:rsidR="00D766AC" w:rsidRPr="00AC4226">
        <w:rPr>
          <w:cs/>
        </w:rPr>
        <w:t>॥</w:t>
      </w:r>
      <w:r w:rsidR="006E47F3" w:rsidRPr="00AC4226">
        <w:rPr>
          <w:cs/>
        </w:rPr>
        <w:t>13-</w:t>
      </w:r>
      <w:r w:rsidRPr="00AC4226">
        <w:t>19</w:t>
      </w:r>
      <w:r w:rsidR="0051754E" w:rsidRPr="00AC4226">
        <w:rPr>
          <w:cs/>
        </w:rPr>
        <w:t>॥</w:t>
      </w:r>
    </w:p>
    <w:p w14:paraId="010FE3BE" w14:textId="77777777" w:rsidR="00155E2F" w:rsidRPr="00AC4226" w:rsidRDefault="00155E2F" w:rsidP="00EC4553">
      <w:pPr>
        <w:pStyle w:val="EngText"/>
      </w:pPr>
      <w:r w:rsidRPr="00AC4226">
        <w:lastRenderedPageBreak/>
        <w:t>13-19. During his travel, eminent celibates, householders and ascetics in hundreds with their fondness for the Vedic studies, derelict of all forbidden fruit-yielding desires (activities) who accompanied the Acharya looked like the embodiments of the approved religious orders set in motion.</w:t>
      </w:r>
    </w:p>
    <w:p w14:paraId="59A0A1B3" w14:textId="77777777" w:rsidR="00E9400C" w:rsidRPr="00AC4226" w:rsidRDefault="00E9400C" w:rsidP="007C105A">
      <w:pPr>
        <w:pStyle w:val="S16S"/>
      </w:pPr>
      <w:r w:rsidRPr="00AC4226">
        <w:rPr>
          <w:cs/>
        </w:rPr>
        <w:t>परिवार</w:t>
      </w:r>
      <w:r w:rsidRPr="00AC4226">
        <w:t>-</w:t>
      </w:r>
      <w:r w:rsidRPr="00AC4226">
        <w:rPr>
          <w:cs/>
        </w:rPr>
        <w:t>जना</w:t>
      </w:r>
      <w:r w:rsidRPr="00AC4226">
        <w:t>-</w:t>
      </w:r>
      <w:r w:rsidRPr="00AC4226">
        <w:rPr>
          <w:cs/>
        </w:rPr>
        <w:t>न मार्ग</w:t>
      </w:r>
      <w:r w:rsidRPr="00AC4226">
        <w:t>-</w:t>
      </w:r>
      <w:r w:rsidRPr="00AC4226">
        <w:rPr>
          <w:cs/>
        </w:rPr>
        <w:t>दुःखं प्रययुः पूरुष</w:t>
      </w:r>
      <w:r w:rsidRPr="00AC4226">
        <w:t>-</w:t>
      </w:r>
      <w:r w:rsidRPr="00AC4226">
        <w:rPr>
          <w:cs/>
        </w:rPr>
        <w:t>रत्नमीक्ष्यमाण</w:t>
      </w:r>
      <w:r w:rsidR="00245E1F">
        <w:rPr>
          <w:rFonts w:hint="cs"/>
          <w:cs/>
        </w:rPr>
        <w:t>ाः</w:t>
      </w:r>
      <w:r w:rsidR="002A5300" w:rsidRPr="00AC4226">
        <w:rPr>
          <w:cs/>
        </w:rPr>
        <w:t>।</w:t>
      </w:r>
      <w:r w:rsidR="002A5300" w:rsidRPr="00AC4226">
        <w:rPr>
          <w:cs/>
        </w:rPr>
        <w:br/>
      </w:r>
      <w:r w:rsidRPr="00AC4226">
        <w:rPr>
          <w:cs/>
        </w:rPr>
        <w:t>इति नाद्भुतमस्य हि प्रयान्ति स्मृति</w:t>
      </w:r>
      <w:r w:rsidRPr="00AC4226">
        <w:t>-</w:t>
      </w:r>
      <w:r w:rsidRPr="00AC4226">
        <w:rPr>
          <w:cs/>
        </w:rPr>
        <w:t>मात्राद् भविनो भवापवर्गम्</w:t>
      </w:r>
      <w:r w:rsidR="00D766AC" w:rsidRPr="00AC4226">
        <w:rPr>
          <w:cs/>
        </w:rPr>
        <w:t>॥</w:t>
      </w:r>
      <w:r w:rsidR="006E47F3" w:rsidRPr="00AC4226">
        <w:rPr>
          <w:cs/>
        </w:rPr>
        <w:t>13-</w:t>
      </w:r>
      <w:r w:rsidRPr="00AC4226">
        <w:t>20</w:t>
      </w:r>
      <w:r w:rsidR="0051754E" w:rsidRPr="00AC4226">
        <w:rPr>
          <w:cs/>
        </w:rPr>
        <w:t>॥</w:t>
      </w:r>
    </w:p>
    <w:p w14:paraId="02683A48" w14:textId="77777777" w:rsidR="00155E2F" w:rsidRPr="00AC4226" w:rsidRDefault="00155E2F" w:rsidP="00EC4553">
      <w:pPr>
        <w:pStyle w:val="EngText"/>
      </w:pPr>
      <w:r w:rsidRPr="00AC4226">
        <w:t xml:space="preserve">13-20. It is no wonder that (the retinue of this distinguished personage who) gazed on his glowing face, felt no fatigue in their long tours, when mere </w:t>
      </w:r>
      <w:r w:rsidR="00050A6E" w:rsidRPr="00AC4226">
        <w:t>recollection</w:t>
      </w:r>
      <w:r w:rsidRPr="00AC4226">
        <w:t xml:space="preserve"> of the divine Acharya can release the worldly beings from the bonds mundane life and secure salvation, the ultimate end of  life. Indeed </w:t>
      </w:r>
      <w:r w:rsidR="00050A6E" w:rsidRPr="00AC4226">
        <w:t>Darshan (</w:t>
      </w:r>
      <w:r w:rsidRPr="00AC4226">
        <w:t xml:space="preserve">seeing) is more fruitful than </w:t>
      </w:r>
      <w:r w:rsidR="00A83470">
        <w:t>smaran (r</w:t>
      </w:r>
      <w:r w:rsidRPr="00AC4226">
        <w:t>emembrance</w:t>
      </w:r>
      <w:r w:rsidR="00050A6E" w:rsidRPr="00AC4226">
        <w:t>)</w:t>
      </w:r>
      <w:r w:rsidRPr="00AC4226">
        <w:t>.</w:t>
      </w:r>
    </w:p>
    <w:p w14:paraId="73908A76" w14:textId="77777777" w:rsidR="00E9400C" w:rsidRPr="00AC4226" w:rsidRDefault="00E9400C" w:rsidP="007C105A">
      <w:pPr>
        <w:pStyle w:val="S16S"/>
      </w:pPr>
      <w:r w:rsidRPr="00AC4226">
        <w:rPr>
          <w:cs/>
        </w:rPr>
        <w:t>मदनेश्वर</w:t>
      </w:r>
      <w:r w:rsidRPr="00AC4226">
        <w:t>-</w:t>
      </w:r>
      <w:r w:rsidRPr="00AC4226">
        <w:rPr>
          <w:cs/>
        </w:rPr>
        <w:t>वल्लभ</w:t>
      </w:r>
      <w:r w:rsidRPr="00AC4226">
        <w:t>-</w:t>
      </w:r>
      <w:r w:rsidRPr="00AC4226">
        <w:rPr>
          <w:cs/>
        </w:rPr>
        <w:t>प्रदेशे प्रभुमायान्तमथाभ्यपद्यत द्राक्</w:t>
      </w:r>
      <w:r w:rsidR="002A5300" w:rsidRPr="00AC4226">
        <w:rPr>
          <w:cs/>
        </w:rPr>
        <w:t>।</w:t>
      </w:r>
      <w:r w:rsidR="002A5300" w:rsidRPr="00AC4226">
        <w:rPr>
          <w:cs/>
        </w:rPr>
        <w:br/>
      </w:r>
      <w:r w:rsidRPr="00AC4226">
        <w:rPr>
          <w:cs/>
        </w:rPr>
        <w:t>जयसिंह इमं नृ</w:t>
      </w:r>
      <w:r w:rsidRPr="00AC4226">
        <w:t>-</w:t>
      </w:r>
      <w:r w:rsidRPr="00AC4226">
        <w:rPr>
          <w:cs/>
        </w:rPr>
        <w:t>सिंह</w:t>
      </w:r>
      <w:r w:rsidR="00245E1F">
        <w:rPr>
          <w:rFonts w:hint="cs"/>
          <w:cs/>
        </w:rPr>
        <w:t>-</w:t>
      </w:r>
      <w:r w:rsidRPr="00AC4226">
        <w:rPr>
          <w:cs/>
        </w:rPr>
        <w:t>वर्यः शुभ</w:t>
      </w:r>
      <w:r w:rsidRPr="00AC4226">
        <w:t>-</w:t>
      </w:r>
      <w:r w:rsidRPr="00AC4226">
        <w:rPr>
          <w:cs/>
        </w:rPr>
        <w:t>धीः स्तम्भ</w:t>
      </w:r>
      <w:r w:rsidRPr="00AC4226">
        <w:t>-</w:t>
      </w:r>
      <w:r w:rsidRPr="00AC4226">
        <w:rPr>
          <w:cs/>
        </w:rPr>
        <w:t>विशिष्ट</w:t>
      </w:r>
      <w:r w:rsidRPr="00AC4226">
        <w:t>-</w:t>
      </w:r>
      <w:r w:rsidRPr="00AC4226">
        <w:rPr>
          <w:cs/>
        </w:rPr>
        <w:t>सिंह</w:t>
      </w:r>
      <w:r w:rsidRPr="00AC4226">
        <w:t>-</w:t>
      </w:r>
      <w:r w:rsidRPr="00AC4226">
        <w:rPr>
          <w:cs/>
        </w:rPr>
        <w:t>नामा</w:t>
      </w:r>
      <w:r w:rsidR="00D766AC" w:rsidRPr="00AC4226">
        <w:rPr>
          <w:cs/>
        </w:rPr>
        <w:t>॥</w:t>
      </w:r>
      <w:r w:rsidR="006E47F3" w:rsidRPr="00AC4226">
        <w:rPr>
          <w:cs/>
        </w:rPr>
        <w:t>13-</w:t>
      </w:r>
      <w:r w:rsidRPr="00AC4226">
        <w:t>21</w:t>
      </w:r>
      <w:r w:rsidR="0051754E" w:rsidRPr="00AC4226">
        <w:rPr>
          <w:cs/>
        </w:rPr>
        <w:t>॥</w:t>
      </w:r>
    </w:p>
    <w:p w14:paraId="0B1CB474" w14:textId="77777777" w:rsidR="002700C0" w:rsidRPr="00AC4226" w:rsidRDefault="002700C0" w:rsidP="00EC4553">
      <w:pPr>
        <w:pStyle w:val="EngText"/>
      </w:pPr>
      <w:r w:rsidRPr="00AC4226">
        <w:t xml:space="preserve">13-21. Having heard of the arrival of the mighty Acharya in the precincts of the Madaneshwara </w:t>
      </w:r>
      <w:r w:rsidR="00050A6E" w:rsidRPr="00AC4226">
        <w:t>temple</w:t>
      </w:r>
      <w:r w:rsidRPr="00AC4226">
        <w:t xml:space="preserve">, Jayasimha </w:t>
      </w:r>
      <w:r w:rsidR="00050A6E" w:rsidRPr="00AC4226">
        <w:t>alias</w:t>
      </w:r>
      <w:r w:rsidR="00A83470">
        <w:t xml:space="preserve"> Kales</w:t>
      </w:r>
      <w:r w:rsidRPr="00AC4226">
        <w:t>imha, the renowned ruler, hastily set out to welcome him (in all glory).</w:t>
      </w:r>
    </w:p>
    <w:p w14:paraId="6743799D" w14:textId="77777777" w:rsidR="00E9400C" w:rsidRPr="00AC4226" w:rsidRDefault="00E9400C" w:rsidP="007C105A">
      <w:pPr>
        <w:pStyle w:val="S16S"/>
      </w:pPr>
      <w:r w:rsidRPr="00AC4226">
        <w:rPr>
          <w:cs/>
        </w:rPr>
        <w:t>अवतीर्य पुरैव वाहनात् स्वाद् अपि मार्गादपसार्य सैनिकान् सः</w:t>
      </w:r>
      <w:r w:rsidR="00D766AC" w:rsidRPr="00AC4226">
        <w:rPr>
          <w:cs/>
        </w:rPr>
        <w:t>।</w:t>
      </w:r>
      <w:r w:rsidR="002A5300" w:rsidRPr="00AC4226">
        <w:rPr>
          <w:cs/>
        </w:rPr>
        <w:br/>
      </w:r>
      <w:r w:rsidRPr="00AC4226">
        <w:rPr>
          <w:cs/>
        </w:rPr>
        <w:t>सह कैश्चन भू</w:t>
      </w:r>
      <w:r w:rsidRPr="00AC4226">
        <w:t>-</w:t>
      </w:r>
      <w:r w:rsidRPr="00AC4226">
        <w:rPr>
          <w:cs/>
        </w:rPr>
        <w:t>सुरैरवाप्तः त्रिजगत्</w:t>
      </w:r>
      <w:r w:rsidRPr="00AC4226">
        <w:t>-</w:t>
      </w:r>
      <w:r w:rsidRPr="00AC4226">
        <w:rPr>
          <w:cs/>
        </w:rPr>
        <w:t>पूज्य</w:t>
      </w:r>
      <w:r w:rsidRPr="00AC4226">
        <w:t>-</w:t>
      </w:r>
      <w:r w:rsidRPr="00AC4226">
        <w:rPr>
          <w:cs/>
        </w:rPr>
        <w:t>पदान्तिके  ननाम</w:t>
      </w:r>
      <w:r w:rsidR="00D766AC" w:rsidRPr="00AC4226">
        <w:rPr>
          <w:cs/>
        </w:rPr>
        <w:t>॥</w:t>
      </w:r>
      <w:r w:rsidR="006E47F3" w:rsidRPr="00AC4226">
        <w:rPr>
          <w:cs/>
        </w:rPr>
        <w:t>13-</w:t>
      </w:r>
      <w:r w:rsidRPr="00AC4226">
        <w:t>22</w:t>
      </w:r>
      <w:r w:rsidR="0051754E" w:rsidRPr="00AC4226">
        <w:rPr>
          <w:cs/>
        </w:rPr>
        <w:t>॥</w:t>
      </w:r>
    </w:p>
    <w:p w14:paraId="229D7413" w14:textId="77777777" w:rsidR="002700C0" w:rsidRPr="00AC4226" w:rsidRDefault="002700C0" w:rsidP="00EC4553">
      <w:pPr>
        <w:pStyle w:val="EngText"/>
      </w:pPr>
      <w:r w:rsidRPr="00AC4226">
        <w:t>13-22.</w:t>
      </w:r>
      <w:r w:rsidR="00A83470">
        <w:t xml:space="preserve"> C</w:t>
      </w:r>
      <w:r w:rsidRPr="00AC4226">
        <w:t>oming down from his carriage a little earlier than t</w:t>
      </w:r>
      <w:r w:rsidR="00A83470">
        <w:t>he arrival of the Acharya adored</w:t>
      </w:r>
      <w:r w:rsidRPr="00AC4226">
        <w:t xml:space="preserve"> in the three worlds, keeping his army at a distance, King Jayasimha attended by a few Brahmins bowed down near his feet (in all reverence).</w:t>
      </w:r>
    </w:p>
    <w:p w14:paraId="0D7AAFEF" w14:textId="77777777" w:rsidR="00E9400C" w:rsidRPr="00AC4226" w:rsidRDefault="00E9400C" w:rsidP="007C105A">
      <w:pPr>
        <w:pStyle w:val="S16S"/>
      </w:pPr>
      <w:r w:rsidRPr="00AC4226">
        <w:rPr>
          <w:cs/>
        </w:rPr>
        <w:t>पृथिवी</w:t>
      </w:r>
      <w:r w:rsidRPr="00AC4226">
        <w:t>-</w:t>
      </w:r>
      <w:r w:rsidRPr="00AC4226">
        <w:rPr>
          <w:cs/>
        </w:rPr>
        <w:t>पतिना</w:t>
      </w:r>
      <w:r w:rsidR="007A4C1E" w:rsidRPr="00AC4226">
        <w:rPr>
          <w:cs/>
        </w:rPr>
        <w:t>ऽ</w:t>
      </w:r>
      <w:r w:rsidRPr="00AC4226">
        <w:rPr>
          <w:cs/>
        </w:rPr>
        <w:t>नु</w:t>
      </w:r>
      <w:r w:rsidRPr="00AC4226">
        <w:t>-</w:t>
      </w:r>
      <w:r w:rsidRPr="00AC4226">
        <w:rPr>
          <w:cs/>
        </w:rPr>
        <w:t>गम्यमानो विनायाद् भक्ति</w:t>
      </w:r>
      <w:r w:rsidRPr="00AC4226">
        <w:t>-</w:t>
      </w:r>
      <w:r w:rsidRPr="00AC4226">
        <w:rPr>
          <w:cs/>
        </w:rPr>
        <w:t>रसार्द्र</w:t>
      </w:r>
      <w:r w:rsidRPr="00AC4226">
        <w:t>-</w:t>
      </w:r>
      <w:r w:rsidRPr="00AC4226">
        <w:rPr>
          <w:cs/>
        </w:rPr>
        <w:t>मानसेन</w:t>
      </w:r>
      <w:r w:rsidR="00D766AC" w:rsidRPr="00AC4226">
        <w:rPr>
          <w:cs/>
        </w:rPr>
        <w:t>।</w:t>
      </w:r>
      <w:r w:rsidR="002A5300" w:rsidRPr="00AC4226">
        <w:rPr>
          <w:cs/>
        </w:rPr>
        <w:br/>
      </w:r>
      <w:r w:rsidRPr="00AC4226">
        <w:rPr>
          <w:cs/>
        </w:rPr>
        <w:t>अचिरेण स विष्णु</w:t>
      </w:r>
      <w:r w:rsidRPr="00AC4226">
        <w:t>-</w:t>
      </w:r>
      <w:r w:rsidRPr="00AC4226">
        <w:rPr>
          <w:cs/>
        </w:rPr>
        <w:t>मङ्गळस्य प्रययावायतनोत्तमस्य पार्श्वम्</w:t>
      </w:r>
      <w:r w:rsidR="00D766AC" w:rsidRPr="00AC4226">
        <w:rPr>
          <w:cs/>
        </w:rPr>
        <w:t>॥</w:t>
      </w:r>
      <w:r w:rsidR="006E47F3" w:rsidRPr="00AC4226">
        <w:rPr>
          <w:cs/>
        </w:rPr>
        <w:t>13-</w:t>
      </w:r>
      <w:r w:rsidRPr="00AC4226">
        <w:t>23</w:t>
      </w:r>
      <w:r w:rsidR="0051754E" w:rsidRPr="00AC4226">
        <w:rPr>
          <w:cs/>
        </w:rPr>
        <w:t>॥</w:t>
      </w:r>
    </w:p>
    <w:p w14:paraId="36BC0BB0" w14:textId="77777777" w:rsidR="002700C0" w:rsidRPr="00AC4226" w:rsidRDefault="002700C0" w:rsidP="00EC4553">
      <w:pPr>
        <w:pStyle w:val="EngText"/>
      </w:pPr>
      <w:r w:rsidRPr="00AC4226">
        <w:t xml:space="preserve">13-23. Madhwacharya stepped into (came near) the </w:t>
      </w:r>
      <w:r w:rsidR="00050A6E" w:rsidRPr="00AC4226">
        <w:t>magnificent</w:t>
      </w:r>
      <w:r w:rsidRPr="00AC4226">
        <w:t xml:space="preserve"> Vishnumangala temple followed </w:t>
      </w:r>
      <w:r w:rsidR="00050A6E" w:rsidRPr="00AC4226">
        <w:t>by</w:t>
      </w:r>
      <w:r w:rsidRPr="00AC4226">
        <w:t xml:space="preserve"> king Jayasimha in utmost humility and intense devotion (mind moist with devotion).</w:t>
      </w:r>
    </w:p>
    <w:p w14:paraId="67192AB0" w14:textId="77777777" w:rsidR="00E9400C" w:rsidRPr="00AC4226" w:rsidRDefault="00E9400C" w:rsidP="007C105A">
      <w:pPr>
        <w:pStyle w:val="S16S"/>
      </w:pPr>
      <w:r w:rsidRPr="00AC4226">
        <w:rPr>
          <w:cs/>
        </w:rPr>
        <w:t>नरदेव</w:t>
      </w:r>
      <w:r w:rsidRPr="00AC4226">
        <w:t>-</w:t>
      </w:r>
      <w:r w:rsidRPr="00AC4226">
        <w:rPr>
          <w:cs/>
        </w:rPr>
        <w:t>दिदृक्षया समेता उभय</w:t>
      </w:r>
      <w:r w:rsidRPr="00AC4226">
        <w:t>-</w:t>
      </w:r>
      <w:r w:rsidRPr="00AC4226">
        <w:rPr>
          <w:cs/>
        </w:rPr>
        <w:t>ग्राम</w:t>
      </w:r>
      <w:r w:rsidRPr="00AC4226">
        <w:t>-</w:t>
      </w:r>
      <w:r w:rsidRPr="00AC4226">
        <w:rPr>
          <w:cs/>
        </w:rPr>
        <w:t>जना</w:t>
      </w:r>
      <w:r w:rsidRPr="00AC4226">
        <w:t>-</w:t>
      </w:r>
      <w:r w:rsidRPr="00AC4226">
        <w:rPr>
          <w:cs/>
        </w:rPr>
        <w:t>जनाः परे च</w:t>
      </w:r>
      <w:r w:rsidR="00D766AC" w:rsidRPr="00AC4226">
        <w:rPr>
          <w:cs/>
        </w:rPr>
        <w:t>।</w:t>
      </w:r>
      <w:r w:rsidR="002A5300" w:rsidRPr="00AC4226">
        <w:rPr>
          <w:cs/>
        </w:rPr>
        <w:br/>
      </w:r>
      <w:r w:rsidRPr="00AC4226">
        <w:rPr>
          <w:cs/>
        </w:rPr>
        <w:t>उपयान्तमनन्त</w:t>
      </w:r>
      <w:r w:rsidRPr="00AC4226">
        <w:t>-</w:t>
      </w:r>
      <w:r w:rsidRPr="00AC4226">
        <w:rPr>
          <w:cs/>
        </w:rPr>
        <w:t>मानसं तं मुहुरैक्षन्त कुतूहलाब्धि</w:t>
      </w:r>
      <w:r w:rsidRPr="00AC4226">
        <w:t>-</w:t>
      </w:r>
      <w:r w:rsidRPr="00AC4226">
        <w:rPr>
          <w:cs/>
        </w:rPr>
        <w:t>मग्नाः</w:t>
      </w:r>
      <w:r w:rsidR="00D766AC" w:rsidRPr="00AC4226">
        <w:rPr>
          <w:cs/>
        </w:rPr>
        <w:t>॥</w:t>
      </w:r>
      <w:r w:rsidR="006E47F3" w:rsidRPr="00AC4226">
        <w:rPr>
          <w:cs/>
        </w:rPr>
        <w:t>13-</w:t>
      </w:r>
      <w:r w:rsidRPr="00AC4226">
        <w:t>24</w:t>
      </w:r>
      <w:r w:rsidR="0051754E" w:rsidRPr="00AC4226">
        <w:rPr>
          <w:cs/>
        </w:rPr>
        <w:t>॥</w:t>
      </w:r>
    </w:p>
    <w:p w14:paraId="4B879447" w14:textId="77777777" w:rsidR="00A1653E" w:rsidRPr="00AC4226" w:rsidRDefault="00A1653E" w:rsidP="00EC4553">
      <w:pPr>
        <w:pStyle w:val="EngText"/>
      </w:pPr>
      <w:r w:rsidRPr="00AC4226">
        <w:t xml:space="preserve">13-24. The people of the two villages named Vat and Samuvaya along with those (from other villages) who had assembled there with desire to see king </w:t>
      </w:r>
      <w:r w:rsidRPr="00AC4226">
        <w:lastRenderedPageBreak/>
        <w:t xml:space="preserve">Jayasimha gazed on the approaching Acharya and being overwhelmed by curiosity (plunged into ocean of </w:t>
      </w:r>
      <w:r w:rsidR="00050A6E" w:rsidRPr="00AC4226">
        <w:t>curiosity</w:t>
      </w:r>
      <w:r w:rsidRPr="00AC4226">
        <w:t>) gazed at him again and again.</w:t>
      </w:r>
    </w:p>
    <w:p w14:paraId="2B5048AD" w14:textId="77777777" w:rsidR="00E9400C" w:rsidRPr="00AC4226" w:rsidRDefault="00E9400C" w:rsidP="007C105A">
      <w:pPr>
        <w:pStyle w:val="S16S"/>
      </w:pPr>
      <w:r w:rsidRPr="00AC4226">
        <w:rPr>
          <w:cs/>
        </w:rPr>
        <w:t>पुरतो मधुर</w:t>
      </w:r>
      <w:r w:rsidRPr="00AC4226">
        <w:t>-</w:t>
      </w:r>
      <w:r w:rsidRPr="00AC4226">
        <w:rPr>
          <w:cs/>
        </w:rPr>
        <w:t>स्वनैर्वदद्भिः स्वकृताः कर्ण</w:t>
      </w:r>
      <w:r w:rsidRPr="00AC4226">
        <w:t>-</w:t>
      </w:r>
      <w:r w:rsidRPr="00AC4226">
        <w:rPr>
          <w:cs/>
        </w:rPr>
        <w:t>सुखा मुकुन्द</w:t>
      </w:r>
      <w:r w:rsidRPr="00AC4226">
        <w:t>-</w:t>
      </w:r>
      <w:r w:rsidRPr="00AC4226">
        <w:rPr>
          <w:cs/>
        </w:rPr>
        <w:t>गाथाः</w:t>
      </w:r>
      <w:r w:rsidR="00D766AC" w:rsidRPr="00AC4226">
        <w:rPr>
          <w:cs/>
        </w:rPr>
        <w:t>।</w:t>
      </w:r>
      <w:r w:rsidR="002A5300" w:rsidRPr="00AC4226">
        <w:rPr>
          <w:cs/>
        </w:rPr>
        <w:br/>
      </w:r>
      <w:r w:rsidRPr="00AC4226">
        <w:rPr>
          <w:cs/>
        </w:rPr>
        <w:t>धृत</w:t>
      </w:r>
      <w:r w:rsidR="00245E1F">
        <w:rPr>
          <w:rFonts w:hint="cs"/>
          <w:cs/>
        </w:rPr>
        <w:t>-</w:t>
      </w:r>
      <w:r w:rsidRPr="00AC4226">
        <w:rPr>
          <w:cs/>
        </w:rPr>
        <w:t>पङ्कज</w:t>
      </w:r>
      <w:r w:rsidRPr="00AC4226">
        <w:t>-</w:t>
      </w:r>
      <w:r w:rsidRPr="00AC4226">
        <w:rPr>
          <w:cs/>
        </w:rPr>
        <w:t>बीज</w:t>
      </w:r>
      <w:r w:rsidRPr="00AC4226">
        <w:t>-</w:t>
      </w:r>
      <w:r w:rsidRPr="00AC4226">
        <w:rPr>
          <w:cs/>
        </w:rPr>
        <w:t>चक्र</w:t>
      </w:r>
      <w:r w:rsidRPr="00AC4226">
        <w:t>-</w:t>
      </w:r>
      <w:r w:rsidRPr="00AC4226">
        <w:rPr>
          <w:cs/>
        </w:rPr>
        <w:t>चिह्नैः कृत</w:t>
      </w:r>
      <w:r w:rsidRPr="00AC4226">
        <w:t>-</w:t>
      </w:r>
      <w:r w:rsidRPr="00AC4226">
        <w:rPr>
          <w:cs/>
        </w:rPr>
        <w:t>नृत्यैश्चतुरैर्निषेव्यमाणम्</w:t>
      </w:r>
      <w:r w:rsidR="00D766AC" w:rsidRPr="00AC4226">
        <w:rPr>
          <w:cs/>
        </w:rPr>
        <w:t>॥</w:t>
      </w:r>
      <w:r w:rsidR="006E47F3" w:rsidRPr="00AC4226">
        <w:rPr>
          <w:cs/>
        </w:rPr>
        <w:t>13-</w:t>
      </w:r>
      <w:r w:rsidRPr="00AC4226">
        <w:t>25</w:t>
      </w:r>
      <w:r w:rsidR="0051754E" w:rsidRPr="00AC4226">
        <w:rPr>
          <w:cs/>
        </w:rPr>
        <w:t>॥</w:t>
      </w:r>
    </w:p>
    <w:p w14:paraId="4200E95E" w14:textId="77777777" w:rsidR="00A1653E" w:rsidRPr="00AC4226" w:rsidRDefault="00A1653E" w:rsidP="00EC4553">
      <w:pPr>
        <w:pStyle w:val="EngText"/>
      </w:pPr>
      <w:r w:rsidRPr="00AC4226">
        <w:t>(</w:t>
      </w:r>
      <w:r w:rsidR="00050A6E" w:rsidRPr="00AC4226">
        <w:t>Verses</w:t>
      </w:r>
      <w:r w:rsidRPr="00AC4226">
        <w:t xml:space="preserve"> 25 to 35 form an Adya Kulaka extolling the Great </w:t>
      </w:r>
      <w:r w:rsidR="00050A6E" w:rsidRPr="00AC4226">
        <w:t>Acharya</w:t>
      </w:r>
      <w:r w:rsidRPr="00AC4226">
        <w:t xml:space="preserve"> from head to foot)</w:t>
      </w:r>
    </w:p>
    <w:p w14:paraId="380590CB" w14:textId="77777777" w:rsidR="00A1653E" w:rsidRPr="00AC4226" w:rsidRDefault="00A1653E" w:rsidP="00EC4553">
      <w:pPr>
        <w:pStyle w:val="EngText"/>
      </w:pPr>
      <w:r w:rsidRPr="00AC4226">
        <w:t>13-25. Those people saw: The great Acharya being served by deft people bearing conch and discus</w:t>
      </w:r>
      <w:r w:rsidR="00A83470">
        <w:t xml:space="preserve"> </w:t>
      </w:r>
      <w:r w:rsidRPr="00AC4226">
        <w:t>marks on their arms and a lotus garland round their necks dancing in the fore singing self-composed sweet devotional songs (praising Lord Vishnu), pleasing to the ears.</w:t>
      </w:r>
    </w:p>
    <w:p w14:paraId="489086D3" w14:textId="77777777" w:rsidR="00E9400C" w:rsidRPr="00AC4226" w:rsidRDefault="00E9400C" w:rsidP="007C105A">
      <w:pPr>
        <w:pStyle w:val="S16S"/>
      </w:pPr>
      <w:r w:rsidRPr="00AC4226">
        <w:rPr>
          <w:cs/>
        </w:rPr>
        <w:t>कलिताञ्जलिना स्फुटानु</w:t>
      </w:r>
      <w:r w:rsidRPr="00AC4226">
        <w:t>-</w:t>
      </w:r>
      <w:r w:rsidRPr="00AC4226">
        <w:rPr>
          <w:cs/>
        </w:rPr>
        <w:t>यातं जन</w:t>
      </w:r>
      <w:r w:rsidRPr="00AC4226">
        <w:t>-</w:t>
      </w:r>
      <w:r w:rsidRPr="00AC4226">
        <w:rPr>
          <w:cs/>
        </w:rPr>
        <w:t>सम्बाध</w:t>
      </w:r>
      <w:r w:rsidRPr="00AC4226">
        <w:t>-</w:t>
      </w:r>
      <w:r w:rsidRPr="00AC4226">
        <w:rPr>
          <w:cs/>
        </w:rPr>
        <w:t>सहेन भूमि</w:t>
      </w:r>
      <w:r w:rsidRPr="00AC4226">
        <w:t>-</w:t>
      </w:r>
      <w:r w:rsidRPr="00AC4226">
        <w:rPr>
          <w:cs/>
        </w:rPr>
        <w:t>भर्त्रा</w:t>
      </w:r>
      <w:r w:rsidR="00D766AC" w:rsidRPr="00AC4226">
        <w:rPr>
          <w:cs/>
        </w:rPr>
        <w:t>।</w:t>
      </w:r>
      <w:r w:rsidR="002A5300" w:rsidRPr="00AC4226">
        <w:rPr>
          <w:cs/>
        </w:rPr>
        <w:br/>
      </w:r>
      <w:r w:rsidRPr="00AC4226">
        <w:rPr>
          <w:cs/>
        </w:rPr>
        <w:t>करुणाविषयं चिकीर्षुणा स्वं व्रजता किङ्करतामकैतवेन</w:t>
      </w:r>
      <w:r w:rsidR="00D766AC" w:rsidRPr="00AC4226">
        <w:rPr>
          <w:cs/>
        </w:rPr>
        <w:t>॥</w:t>
      </w:r>
      <w:r w:rsidR="006E47F3" w:rsidRPr="00AC4226">
        <w:rPr>
          <w:cs/>
        </w:rPr>
        <w:t>13-</w:t>
      </w:r>
      <w:r w:rsidRPr="00AC4226">
        <w:t>26</w:t>
      </w:r>
      <w:r w:rsidR="0051754E" w:rsidRPr="00AC4226">
        <w:rPr>
          <w:cs/>
        </w:rPr>
        <w:t>॥</w:t>
      </w:r>
    </w:p>
    <w:p w14:paraId="6B9126A4" w14:textId="77777777" w:rsidR="00A1653E" w:rsidRPr="00AC4226" w:rsidRDefault="00A1653E" w:rsidP="00EC4553">
      <w:pPr>
        <w:pStyle w:val="EngText"/>
      </w:pPr>
      <w:r w:rsidRPr="00AC4226">
        <w:t>13-26. The Acharya accompanied by king Jayasimha without any reserve, (like a common man) with folded hands moving with the  multitude bearing its jerks and jolts being pleased to accept unmasked his servitude, with an ardent longing to earn his grace. (</w:t>
      </w:r>
      <w:r w:rsidR="00050A6E" w:rsidRPr="00AC4226">
        <w:t>To</w:t>
      </w:r>
      <w:r w:rsidRPr="00AC4226">
        <w:t xml:space="preserve"> be an object of his mercy)</w:t>
      </w:r>
    </w:p>
    <w:p w14:paraId="3A844130" w14:textId="77777777" w:rsidR="00E9400C" w:rsidRPr="00AC4226" w:rsidRDefault="00E9400C" w:rsidP="007C105A">
      <w:pPr>
        <w:pStyle w:val="S16S"/>
      </w:pPr>
      <w:r w:rsidRPr="00AC4226">
        <w:rPr>
          <w:cs/>
        </w:rPr>
        <w:t>इदमित्थमितीक्षणैर्नराणां  अपरिच्छेद्य</w:t>
      </w:r>
      <w:r w:rsidRPr="00AC4226">
        <w:t>-</w:t>
      </w:r>
      <w:r w:rsidRPr="00AC4226">
        <w:rPr>
          <w:cs/>
        </w:rPr>
        <w:t>महिष्ठ</w:t>
      </w:r>
      <w:r w:rsidRPr="00AC4226">
        <w:t>-</w:t>
      </w:r>
      <w:r w:rsidRPr="00AC4226">
        <w:rPr>
          <w:cs/>
        </w:rPr>
        <w:t>धाम</w:t>
      </w:r>
      <w:r w:rsidRPr="00AC4226">
        <w:t>-</w:t>
      </w:r>
      <w:r w:rsidRPr="00AC4226">
        <w:rPr>
          <w:cs/>
        </w:rPr>
        <w:t>रूपम्</w:t>
      </w:r>
      <w:r w:rsidR="00D766AC" w:rsidRPr="00AC4226">
        <w:rPr>
          <w:cs/>
        </w:rPr>
        <w:t>।</w:t>
      </w:r>
      <w:r w:rsidR="002A5300" w:rsidRPr="00AC4226">
        <w:rPr>
          <w:cs/>
        </w:rPr>
        <w:br/>
      </w:r>
      <w:r w:rsidRPr="00AC4226">
        <w:rPr>
          <w:cs/>
        </w:rPr>
        <w:t>अधिकं धरणीमलं</w:t>
      </w:r>
      <w:r w:rsidRPr="00AC4226">
        <w:t>-</w:t>
      </w:r>
      <w:r w:rsidRPr="00AC4226">
        <w:rPr>
          <w:cs/>
        </w:rPr>
        <w:t>चिकीर्षुं स्फटम</w:t>
      </w:r>
      <w:r w:rsidR="00245E1F">
        <w:rPr>
          <w:rFonts w:hint="cs"/>
          <w:cs/>
        </w:rPr>
        <w:t>ुद्य</w:t>
      </w:r>
      <w:r w:rsidRPr="00AC4226">
        <w:rPr>
          <w:cs/>
        </w:rPr>
        <w:t>न्तमिव द्यु</w:t>
      </w:r>
      <w:r w:rsidRPr="00AC4226">
        <w:t>-</w:t>
      </w:r>
      <w:r w:rsidRPr="00AC4226">
        <w:rPr>
          <w:cs/>
        </w:rPr>
        <w:t>नाथमन्यम्</w:t>
      </w:r>
      <w:r w:rsidR="00D766AC" w:rsidRPr="00AC4226">
        <w:rPr>
          <w:cs/>
        </w:rPr>
        <w:t>॥</w:t>
      </w:r>
      <w:r w:rsidR="006E47F3" w:rsidRPr="00AC4226">
        <w:rPr>
          <w:cs/>
        </w:rPr>
        <w:t>13-</w:t>
      </w:r>
      <w:r w:rsidRPr="00AC4226">
        <w:t>27</w:t>
      </w:r>
      <w:r w:rsidR="0051754E" w:rsidRPr="00AC4226">
        <w:rPr>
          <w:cs/>
        </w:rPr>
        <w:t>॥</w:t>
      </w:r>
    </w:p>
    <w:p w14:paraId="7EC59F95" w14:textId="77777777" w:rsidR="00A1653E" w:rsidRPr="00AC4226" w:rsidRDefault="00A1653E" w:rsidP="00EC4553">
      <w:pPr>
        <w:pStyle w:val="EngText"/>
      </w:pPr>
      <w:r w:rsidRPr="00AC4226">
        <w:t>13-27. Madhwacharya with his splendid lustrous form, whose identity could not be definitely ascertained dazzled like another sun mounting the sky greatly embellishing the earth.</w:t>
      </w:r>
    </w:p>
    <w:p w14:paraId="7E880C77" w14:textId="77777777" w:rsidR="00E9400C" w:rsidRPr="00AC4226" w:rsidRDefault="00E9400C" w:rsidP="007C105A">
      <w:pPr>
        <w:pStyle w:val="S16S"/>
      </w:pPr>
      <w:r w:rsidRPr="00AC4226">
        <w:rPr>
          <w:cs/>
        </w:rPr>
        <w:t>अशनैः शनकैरिवा</w:t>
      </w:r>
      <w:r w:rsidR="007A4C1E" w:rsidRPr="00AC4226">
        <w:rPr>
          <w:cs/>
        </w:rPr>
        <w:t>ऽ</w:t>
      </w:r>
      <w:r w:rsidRPr="00AC4226">
        <w:rPr>
          <w:cs/>
        </w:rPr>
        <w:t>व्रजन्तं युव</w:t>
      </w:r>
      <w:r w:rsidRPr="00AC4226">
        <w:t>-</w:t>
      </w:r>
      <w:r w:rsidRPr="00AC4226">
        <w:rPr>
          <w:cs/>
        </w:rPr>
        <w:t>सिंह</w:t>
      </w:r>
      <w:r w:rsidRPr="00AC4226">
        <w:t>-</w:t>
      </w:r>
      <w:r w:rsidRPr="00AC4226">
        <w:rPr>
          <w:cs/>
        </w:rPr>
        <w:t>प्रवर</w:t>
      </w:r>
      <w:r w:rsidRPr="00AC4226">
        <w:t>-</w:t>
      </w:r>
      <w:r w:rsidRPr="00AC4226">
        <w:rPr>
          <w:cs/>
        </w:rPr>
        <w:t>प्रगल्भ</w:t>
      </w:r>
      <w:r w:rsidRPr="00AC4226">
        <w:t>-</w:t>
      </w:r>
      <w:r w:rsidRPr="00AC4226">
        <w:rPr>
          <w:cs/>
        </w:rPr>
        <w:t>यानम्</w:t>
      </w:r>
      <w:r w:rsidR="00D766AC" w:rsidRPr="00AC4226">
        <w:rPr>
          <w:cs/>
        </w:rPr>
        <w:t>।</w:t>
      </w:r>
      <w:r w:rsidR="002A5300" w:rsidRPr="00AC4226">
        <w:rPr>
          <w:cs/>
        </w:rPr>
        <w:br/>
      </w:r>
      <w:r w:rsidRPr="00AC4226">
        <w:rPr>
          <w:cs/>
        </w:rPr>
        <w:t>अति</w:t>
      </w:r>
      <w:r w:rsidRPr="00AC4226">
        <w:t>-</w:t>
      </w:r>
      <w:r w:rsidRPr="00AC4226">
        <w:rPr>
          <w:cs/>
        </w:rPr>
        <w:t>पाटल</w:t>
      </w:r>
      <w:r w:rsidRPr="00AC4226">
        <w:t>-</w:t>
      </w:r>
      <w:r w:rsidRPr="00AC4226">
        <w:rPr>
          <w:cs/>
        </w:rPr>
        <w:t>पाद</w:t>
      </w:r>
      <w:r w:rsidRPr="00AC4226">
        <w:t>-</w:t>
      </w:r>
      <w:r w:rsidRPr="00AC4226">
        <w:rPr>
          <w:cs/>
        </w:rPr>
        <w:t>पल्लवाभ्यां अवनीं पावनतामलं नयन्तम्</w:t>
      </w:r>
      <w:r w:rsidR="00D766AC" w:rsidRPr="00AC4226">
        <w:rPr>
          <w:cs/>
        </w:rPr>
        <w:t>॥</w:t>
      </w:r>
      <w:r w:rsidR="006E47F3" w:rsidRPr="00AC4226">
        <w:rPr>
          <w:cs/>
        </w:rPr>
        <w:t>13-</w:t>
      </w:r>
      <w:r w:rsidRPr="00AC4226">
        <w:t>28</w:t>
      </w:r>
      <w:r w:rsidR="0051754E" w:rsidRPr="00AC4226">
        <w:rPr>
          <w:cs/>
        </w:rPr>
        <w:t>॥</w:t>
      </w:r>
    </w:p>
    <w:p w14:paraId="44531C74" w14:textId="77777777" w:rsidR="00A1653E" w:rsidRPr="00AC4226" w:rsidRDefault="00A1653E" w:rsidP="00EC4553">
      <w:pPr>
        <w:pStyle w:val="EngText"/>
      </w:pPr>
      <w:r w:rsidRPr="00AC4226">
        <w:t xml:space="preserve">13-28. </w:t>
      </w:r>
      <w:r w:rsidR="00050A6E" w:rsidRPr="00AC4226">
        <w:t>The</w:t>
      </w:r>
      <w:r w:rsidRPr="00AC4226">
        <w:t xml:space="preserve"> Great Acharya, moving with his dignified gait like </w:t>
      </w:r>
      <w:r w:rsidR="00050A6E" w:rsidRPr="00AC4226">
        <w:t>that</w:t>
      </w:r>
      <w:r w:rsidRPr="00AC4226">
        <w:t xml:space="preserve"> of a brave young lion, though walking briskly seemed to the people as if proceeding slowly, (so his followers </w:t>
      </w:r>
      <w:r w:rsidR="00050A6E" w:rsidRPr="00AC4226">
        <w:t>did</w:t>
      </w:r>
      <w:r w:rsidRPr="00AC4226">
        <w:t xml:space="preserve"> not feel the fatigue of the journey), sanctified the </w:t>
      </w:r>
      <w:r w:rsidR="00050A6E" w:rsidRPr="00AC4226">
        <w:t>whole</w:t>
      </w:r>
      <w:r w:rsidRPr="00AC4226">
        <w:t xml:space="preserve"> earth with (the holy impress of) his lovely blessed feet.</w:t>
      </w:r>
    </w:p>
    <w:p w14:paraId="43776548" w14:textId="77777777" w:rsidR="00E9400C" w:rsidRPr="00AC4226" w:rsidRDefault="00E9400C" w:rsidP="007C105A">
      <w:pPr>
        <w:pStyle w:val="S16S"/>
      </w:pPr>
      <w:r w:rsidRPr="00AC4226">
        <w:rPr>
          <w:cs/>
        </w:rPr>
        <w:t>नख</w:t>
      </w:r>
      <w:r w:rsidRPr="00AC4226">
        <w:t>-</w:t>
      </w:r>
      <w:r w:rsidRPr="00AC4226">
        <w:rPr>
          <w:cs/>
        </w:rPr>
        <w:t>निर्जित</w:t>
      </w:r>
      <w:r w:rsidRPr="00AC4226">
        <w:t>-</w:t>
      </w:r>
      <w:r w:rsidRPr="00AC4226">
        <w:rPr>
          <w:cs/>
        </w:rPr>
        <w:t>पद्म</w:t>
      </w:r>
      <w:r w:rsidRPr="00AC4226">
        <w:t>-</w:t>
      </w:r>
      <w:r w:rsidRPr="00AC4226">
        <w:rPr>
          <w:cs/>
        </w:rPr>
        <w:t>राग</w:t>
      </w:r>
      <w:r w:rsidRPr="00AC4226">
        <w:t>-</w:t>
      </w:r>
      <w:r w:rsidRPr="00AC4226">
        <w:rPr>
          <w:cs/>
        </w:rPr>
        <w:t>रागं वर</w:t>
      </w:r>
      <w:r w:rsidRPr="00AC4226">
        <w:t>-</w:t>
      </w:r>
      <w:r w:rsidRPr="00AC4226">
        <w:rPr>
          <w:cs/>
        </w:rPr>
        <w:t>कूर्म</w:t>
      </w:r>
      <w:r w:rsidRPr="00AC4226">
        <w:t>-</w:t>
      </w:r>
      <w:r w:rsidRPr="00AC4226">
        <w:rPr>
          <w:cs/>
        </w:rPr>
        <w:t>प्रपदं निगूढ</w:t>
      </w:r>
      <w:r w:rsidRPr="00AC4226">
        <w:t>-</w:t>
      </w:r>
      <w:r w:rsidRPr="00AC4226">
        <w:rPr>
          <w:cs/>
        </w:rPr>
        <w:t>गुल्फम्</w:t>
      </w:r>
      <w:r w:rsidR="00D766AC" w:rsidRPr="00AC4226">
        <w:rPr>
          <w:cs/>
        </w:rPr>
        <w:t>।</w:t>
      </w:r>
      <w:r w:rsidR="002A5300" w:rsidRPr="00AC4226">
        <w:rPr>
          <w:cs/>
        </w:rPr>
        <w:br/>
      </w:r>
      <w:r w:rsidRPr="00AC4226">
        <w:rPr>
          <w:cs/>
        </w:rPr>
        <w:t>सुर</w:t>
      </w:r>
      <w:r w:rsidRPr="00AC4226">
        <w:t>-</w:t>
      </w:r>
      <w:r w:rsidRPr="00AC4226">
        <w:rPr>
          <w:cs/>
        </w:rPr>
        <w:t>वर्य</w:t>
      </w:r>
      <w:r w:rsidRPr="00AC4226">
        <w:t>-</w:t>
      </w:r>
      <w:r w:rsidRPr="00AC4226">
        <w:rPr>
          <w:cs/>
        </w:rPr>
        <w:t>कराग्र</w:t>
      </w:r>
      <w:r w:rsidRPr="00AC4226">
        <w:t>-</w:t>
      </w:r>
      <w:r w:rsidRPr="00AC4226">
        <w:rPr>
          <w:cs/>
        </w:rPr>
        <w:t>सेव्य</w:t>
      </w:r>
      <w:r w:rsidRPr="00AC4226">
        <w:t>-</w:t>
      </w:r>
      <w:r w:rsidRPr="00AC4226">
        <w:rPr>
          <w:cs/>
        </w:rPr>
        <w:t>जङ्घं द्विरदोदार</w:t>
      </w:r>
      <w:r w:rsidRPr="00AC4226">
        <w:t>-</w:t>
      </w:r>
      <w:r w:rsidRPr="00AC4226">
        <w:rPr>
          <w:cs/>
        </w:rPr>
        <w:t>करोपमोरु</w:t>
      </w:r>
      <w:r w:rsidRPr="00AC4226">
        <w:t>-</w:t>
      </w:r>
      <w:r w:rsidRPr="00AC4226">
        <w:rPr>
          <w:cs/>
        </w:rPr>
        <w:t>युग्मम्</w:t>
      </w:r>
      <w:r w:rsidR="00D766AC" w:rsidRPr="00AC4226">
        <w:rPr>
          <w:cs/>
        </w:rPr>
        <w:t>॥</w:t>
      </w:r>
      <w:r w:rsidR="006E47F3" w:rsidRPr="00AC4226">
        <w:rPr>
          <w:cs/>
        </w:rPr>
        <w:t>13-</w:t>
      </w:r>
      <w:r w:rsidRPr="00AC4226">
        <w:t>29</w:t>
      </w:r>
      <w:r w:rsidR="0051754E" w:rsidRPr="00AC4226">
        <w:rPr>
          <w:cs/>
        </w:rPr>
        <w:t>॥</w:t>
      </w:r>
    </w:p>
    <w:p w14:paraId="56755E83" w14:textId="77777777" w:rsidR="00A1653E" w:rsidRPr="00AC4226" w:rsidRDefault="00A1653E" w:rsidP="00EC4553">
      <w:pPr>
        <w:pStyle w:val="EngText"/>
      </w:pPr>
      <w:r w:rsidRPr="00AC4226">
        <w:t xml:space="preserve">13-29. </w:t>
      </w:r>
      <w:r w:rsidR="007C4889">
        <w:t>Madhwacharya’s</w:t>
      </w:r>
      <w:r w:rsidR="00CB0EC3">
        <w:t xml:space="preserve"> (body built</w:t>
      </w:r>
      <w:r w:rsidRPr="00AC4226">
        <w:t xml:space="preserve"> in exact proportion) nails of the feet excelled the redness of the ruby, his fore-foot resembled the shape of the </w:t>
      </w:r>
      <w:r w:rsidRPr="00AC4226">
        <w:lastRenderedPageBreak/>
        <w:t xml:space="preserve">foremost tortoise, his ankles </w:t>
      </w:r>
      <w:r w:rsidR="00050A6E" w:rsidRPr="00AC4226">
        <w:t>spherical</w:t>
      </w:r>
      <w:r w:rsidRPr="00AC4226">
        <w:t xml:space="preserve"> and lovely, his </w:t>
      </w:r>
      <w:r w:rsidR="00050A6E" w:rsidRPr="00AC4226">
        <w:t>knees</w:t>
      </w:r>
      <w:r w:rsidRPr="00AC4226">
        <w:t xml:space="preserve"> worthy of being worshipped by the Great Gods and his two solid thighs similar to the stout trunk of an elephant.</w:t>
      </w:r>
    </w:p>
    <w:p w14:paraId="6FB79BE2" w14:textId="77777777" w:rsidR="00E9400C" w:rsidRPr="00AC4226" w:rsidRDefault="00E9400C" w:rsidP="007C105A">
      <w:pPr>
        <w:pStyle w:val="S16S"/>
      </w:pPr>
      <w:r w:rsidRPr="00AC4226">
        <w:rPr>
          <w:cs/>
        </w:rPr>
        <w:t>शुभ</w:t>
      </w:r>
      <w:r w:rsidRPr="00AC4226">
        <w:t>-</w:t>
      </w:r>
      <w:r w:rsidRPr="00AC4226">
        <w:rPr>
          <w:cs/>
        </w:rPr>
        <w:t>शुद्ध</w:t>
      </w:r>
      <w:r w:rsidRPr="00AC4226">
        <w:t>-</w:t>
      </w:r>
      <w:r w:rsidRPr="00AC4226">
        <w:rPr>
          <w:cs/>
        </w:rPr>
        <w:t>नितम्ब</w:t>
      </w:r>
      <w:r w:rsidRPr="00AC4226">
        <w:t>-</w:t>
      </w:r>
      <w:r w:rsidRPr="00AC4226">
        <w:rPr>
          <w:cs/>
        </w:rPr>
        <w:t>बिम्ब</w:t>
      </w:r>
      <w:r w:rsidRPr="00AC4226">
        <w:t>-</w:t>
      </w:r>
      <w:r w:rsidRPr="00AC4226">
        <w:rPr>
          <w:cs/>
        </w:rPr>
        <w:t>राजन्</w:t>
      </w:r>
      <w:r w:rsidRPr="00AC4226">
        <w:t>-</w:t>
      </w:r>
      <w:r w:rsidRPr="00AC4226">
        <w:rPr>
          <w:cs/>
        </w:rPr>
        <w:t>नव</w:t>
      </w:r>
      <w:r w:rsidRPr="00AC4226">
        <w:t>-</w:t>
      </w:r>
      <w:r w:rsidRPr="00AC4226">
        <w:rPr>
          <w:cs/>
        </w:rPr>
        <w:t>कौशेय</w:t>
      </w:r>
      <w:r w:rsidRPr="00AC4226">
        <w:t>-</w:t>
      </w:r>
      <w:r w:rsidRPr="00AC4226">
        <w:rPr>
          <w:cs/>
        </w:rPr>
        <w:t>विशेष</w:t>
      </w:r>
      <w:r w:rsidRPr="00AC4226">
        <w:t>-</w:t>
      </w:r>
      <w:r w:rsidRPr="00AC4226">
        <w:rPr>
          <w:cs/>
        </w:rPr>
        <w:t>बाह्य</w:t>
      </w:r>
      <w:r w:rsidRPr="00AC4226">
        <w:t>-</w:t>
      </w:r>
      <w:r w:rsidRPr="00AC4226">
        <w:rPr>
          <w:cs/>
        </w:rPr>
        <w:t>वस्त्रम्</w:t>
      </w:r>
      <w:r w:rsidR="002A5300" w:rsidRPr="00AC4226">
        <w:rPr>
          <w:cs/>
        </w:rPr>
        <w:t>।</w:t>
      </w:r>
      <w:r w:rsidR="002A5300" w:rsidRPr="00AC4226">
        <w:rPr>
          <w:cs/>
        </w:rPr>
        <w:br/>
      </w:r>
      <w:r w:rsidRPr="00AC4226">
        <w:rPr>
          <w:cs/>
        </w:rPr>
        <w:t>तनु</w:t>
      </w:r>
      <w:r w:rsidRPr="00AC4226">
        <w:t>-</w:t>
      </w:r>
      <w:r w:rsidRPr="00AC4226">
        <w:rPr>
          <w:cs/>
        </w:rPr>
        <w:t>कुक्षि</w:t>
      </w:r>
      <w:r w:rsidRPr="00AC4226">
        <w:t>-</w:t>
      </w:r>
      <w:r w:rsidRPr="00AC4226">
        <w:rPr>
          <w:cs/>
        </w:rPr>
        <w:t>गळाळिकेषु रेखा</w:t>
      </w:r>
      <w:r w:rsidRPr="00AC4226">
        <w:t>-</w:t>
      </w:r>
      <w:r w:rsidRPr="00AC4226">
        <w:rPr>
          <w:cs/>
        </w:rPr>
        <w:t>त्रितयेन प्रकटेन शोभमानम्</w:t>
      </w:r>
      <w:r w:rsidR="00D766AC" w:rsidRPr="00AC4226">
        <w:rPr>
          <w:cs/>
        </w:rPr>
        <w:t>॥</w:t>
      </w:r>
      <w:r w:rsidR="006E47F3" w:rsidRPr="00AC4226">
        <w:rPr>
          <w:cs/>
        </w:rPr>
        <w:t>13-</w:t>
      </w:r>
      <w:r w:rsidRPr="00AC4226">
        <w:t>30</w:t>
      </w:r>
      <w:r w:rsidR="0051754E" w:rsidRPr="00AC4226">
        <w:rPr>
          <w:cs/>
        </w:rPr>
        <w:t>॥</w:t>
      </w:r>
    </w:p>
    <w:p w14:paraId="71E41433" w14:textId="77777777" w:rsidR="00A1653E" w:rsidRPr="00AC4226" w:rsidRDefault="00A1653E" w:rsidP="00EC4553">
      <w:pPr>
        <w:pStyle w:val="EngText"/>
      </w:pPr>
      <w:r w:rsidRPr="00AC4226">
        <w:t xml:space="preserve">13-30. </w:t>
      </w:r>
      <w:r w:rsidR="00FC2C7D" w:rsidRPr="00AC4226">
        <w:t xml:space="preserve">The great </w:t>
      </w:r>
      <w:r w:rsidR="00050A6E" w:rsidRPr="00AC4226">
        <w:t>Acharya</w:t>
      </w:r>
      <w:r w:rsidR="00FC2C7D" w:rsidRPr="00AC4226">
        <w:t xml:space="preserve"> was robed in pure, radiant </w:t>
      </w:r>
      <w:r w:rsidR="00050A6E" w:rsidRPr="00AC4226">
        <w:t>silken</w:t>
      </w:r>
      <w:r w:rsidR="00FC2C7D" w:rsidRPr="00AC4226">
        <w:t xml:space="preserve"> raiment round his holy and handsome waist, with three folds on his </w:t>
      </w:r>
      <w:r w:rsidR="00050A6E" w:rsidRPr="00AC4226">
        <w:t>tenuous</w:t>
      </w:r>
      <w:r w:rsidR="00FC2C7D" w:rsidRPr="00AC4226">
        <w:t xml:space="preserve"> belly, the neck and the fore-head brightening his body.</w:t>
      </w:r>
    </w:p>
    <w:p w14:paraId="55E7E655" w14:textId="77777777" w:rsidR="00E9400C" w:rsidRPr="00AC4226" w:rsidRDefault="00E9400C" w:rsidP="007C105A">
      <w:pPr>
        <w:pStyle w:val="S16S"/>
      </w:pPr>
      <w:r w:rsidRPr="00AC4226">
        <w:rPr>
          <w:cs/>
        </w:rPr>
        <w:t>मृदु</w:t>
      </w:r>
      <w:r w:rsidRPr="00AC4226">
        <w:t>-</w:t>
      </w:r>
      <w:r w:rsidRPr="00AC4226">
        <w:rPr>
          <w:cs/>
        </w:rPr>
        <w:t>सूक्ष्म</w:t>
      </w:r>
      <w:r w:rsidRPr="00AC4226">
        <w:t>-</w:t>
      </w:r>
      <w:r w:rsidRPr="00AC4226">
        <w:rPr>
          <w:cs/>
        </w:rPr>
        <w:t>घनारुणाविकाच्छ</w:t>
      </w:r>
      <w:r w:rsidRPr="00AC4226">
        <w:t>-</w:t>
      </w:r>
      <w:r w:rsidRPr="00AC4226">
        <w:rPr>
          <w:cs/>
        </w:rPr>
        <w:t>प्रकट</w:t>
      </w:r>
      <w:r w:rsidRPr="00AC4226">
        <w:t>-</w:t>
      </w:r>
      <w:r w:rsidRPr="00AC4226">
        <w:rPr>
          <w:cs/>
        </w:rPr>
        <w:t>प्रावरेणेन भासमानम्</w:t>
      </w:r>
      <w:r w:rsidR="00D766AC" w:rsidRPr="00AC4226">
        <w:rPr>
          <w:cs/>
        </w:rPr>
        <w:t>।</w:t>
      </w:r>
      <w:r w:rsidR="002A5300" w:rsidRPr="00AC4226">
        <w:rPr>
          <w:cs/>
        </w:rPr>
        <w:br/>
      </w:r>
      <w:r w:rsidRPr="00AC4226">
        <w:rPr>
          <w:cs/>
        </w:rPr>
        <w:t>अति</w:t>
      </w:r>
      <w:r w:rsidRPr="00AC4226">
        <w:t>-</w:t>
      </w:r>
      <w:r w:rsidRPr="00AC4226">
        <w:rPr>
          <w:cs/>
        </w:rPr>
        <w:t>नूतन</w:t>
      </w:r>
      <w:r w:rsidRPr="00AC4226">
        <w:t>-</w:t>
      </w:r>
      <w:r w:rsidRPr="00AC4226">
        <w:rPr>
          <w:cs/>
        </w:rPr>
        <w:t>तिग्म</w:t>
      </w:r>
      <w:r w:rsidRPr="00AC4226">
        <w:t>-</w:t>
      </w:r>
      <w:r w:rsidRPr="00AC4226">
        <w:rPr>
          <w:cs/>
        </w:rPr>
        <w:t>भानु</w:t>
      </w:r>
      <w:r w:rsidRPr="00AC4226">
        <w:t>-</w:t>
      </w:r>
      <w:r w:rsidRPr="00AC4226">
        <w:rPr>
          <w:cs/>
        </w:rPr>
        <w:t>भास</w:t>
      </w:r>
      <w:r w:rsidR="00245E1F">
        <w:rPr>
          <w:rFonts w:hint="cs"/>
          <w:cs/>
        </w:rPr>
        <w:t>ां</w:t>
      </w:r>
      <w:r w:rsidRPr="00AC4226">
        <w:rPr>
          <w:cs/>
        </w:rPr>
        <w:t xml:space="preserve"> निकरेणेव सुवर्ण</w:t>
      </w:r>
      <w:r w:rsidRPr="00AC4226">
        <w:t>-</w:t>
      </w:r>
      <w:r w:rsidRPr="00AC4226">
        <w:rPr>
          <w:cs/>
        </w:rPr>
        <w:t>सानुमन्तम्</w:t>
      </w:r>
      <w:r w:rsidR="00D766AC" w:rsidRPr="00AC4226">
        <w:rPr>
          <w:cs/>
        </w:rPr>
        <w:t>॥</w:t>
      </w:r>
      <w:r w:rsidR="006E47F3" w:rsidRPr="00AC4226">
        <w:rPr>
          <w:cs/>
        </w:rPr>
        <w:t>13-</w:t>
      </w:r>
      <w:r w:rsidRPr="00AC4226">
        <w:t>31</w:t>
      </w:r>
      <w:r w:rsidR="0051754E" w:rsidRPr="00AC4226">
        <w:rPr>
          <w:cs/>
        </w:rPr>
        <w:t>॥</w:t>
      </w:r>
    </w:p>
    <w:p w14:paraId="3C7C23D2" w14:textId="77777777" w:rsidR="00FC2C7D" w:rsidRPr="00AC4226" w:rsidRDefault="00FC2C7D" w:rsidP="00EC4553">
      <w:pPr>
        <w:pStyle w:val="EngText"/>
      </w:pPr>
      <w:r w:rsidRPr="00AC4226">
        <w:t xml:space="preserve">13-31. The (golden-hued) Acharya cloaked with the thick crimson </w:t>
      </w:r>
      <w:r w:rsidR="00050A6E" w:rsidRPr="00AC4226">
        <w:t>shawl</w:t>
      </w:r>
      <w:r w:rsidRPr="00AC4226">
        <w:t xml:space="preserve"> made of </w:t>
      </w:r>
      <w:r w:rsidR="00050A6E" w:rsidRPr="00AC4226">
        <w:t>soft, thin, pure wool appeared l</w:t>
      </w:r>
      <w:r w:rsidRPr="00AC4226">
        <w:t xml:space="preserve">ike the Meru </w:t>
      </w:r>
      <w:r w:rsidR="00050A6E" w:rsidRPr="00AC4226">
        <w:t>Mountain</w:t>
      </w:r>
      <w:r w:rsidRPr="00AC4226">
        <w:t xml:space="preserve"> with its golden peaks glittering with the glamour of the group of rays of </w:t>
      </w:r>
      <w:r w:rsidR="00CB0EC3">
        <w:t xml:space="preserve">the </w:t>
      </w:r>
      <w:r w:rsidRPr="00AC4226">
        <w:t>early rising sun.</w:t>
      </w:r>
    </w:p>
    <w:p w14:paraId="0176FA12" w14:textId="77777777" w:rsidR="00FC2C7D" w:rsidRPr="00AC4226" w:rsidRDefault="00FC2C7D" w:rsidP="007C105A">
      <w:pPr>
        <w:pStyle w:val="S16S"/>
      </w:pPr>
      <w:r w:rsidRPr="00AC4226">
        <w:rPr>
          <w:highlight w:val="yellow"/>
          <w:cs/>
        </w:rPr>
        <w:t>पृथुवक्षसमुन्नतांस</w:t>
      </w:r>
      <w:r w:rsidR="00245E1F">
        <w:rPr>
          <w:rFonts w:hint="cs"/>
          <w:highlight w:val="yellow"/>
          <w:cs/>
        </w:rPr>
        <w:t>-</w:t>
      </w:r>
      <w:r w:rsidRPr="00AC4226">
        <w:rPr>
          <w:highlight w:val="yellow"/>
          <w:cs/>
        </w:rPr>
        <w:t>भित्ति</w:t>
      </w:r>
      <w:r w:rsidR="00245E1F">
        <w:rPr>
          <w:rFonts w:hint="cs"/>
          <w:highlight w:val="yellow"/>
          <w:cs/>
        </w:rPr>
        <w:t>ं</w:t>
      </w:r>
      <w:r w:rsidRPr="00AC4226">
        <w:rPr>
          <w:highlight w:val="yellow"/>
          <w:cs/>
        </w:rPr>
        <w:t xml:space="preserve"> गुरु</w:t>
      </w:r>
      <w:r w:rsidR="00245E1F">
        <w:rPr>
          <w:rFonts w:hint="cs"/>
          <w:highlight w:val="yellow"/>
          <w:cs/>
        </w:rPr>
        <w:t>-</w:t>
      </w:r>
      <w:r w:rsidRPr="00AC4226">
        <w:rPr>
          <w:highlight w:val="yellow"/>
          <w:cs/>
        </w:rPr>
        <w:t>वृत्तायत</w:t>
      </w:r>
      <w:r w:rsidR="00245E1F">
        <w:rPr>
          <w:rFonts w:hint="cs"/>
          <w:highlight w:val="yellow"/>
          <w:cs/>
        </w:rPr>
        <w:t>-</w:t>
      </w:r>
      <w:r w:rsidRPr="00AC4226">
        <w:rPr>
          <w:highlight w:val="yellow"/>
          <w:cs/>
        </w:rPr>
        <w:t>हृद्य</w:t>
      </w:r>
      <w:r w:rsidR="00245E1F">
        <w:rPr>
          <w:rFonts w:hint="cs"/>
          <w:highlight w:val="yellow"/>
          <w:cs/>
        </w:rPr>
        <w:t>-</w:t>
      </w:r>
      <w:r w:rsidRPr="00AC4226">
        <w:rPr>
          <w:highlight w:val="yellow"/>
          <w:cs/>
        </w:rPr>
        <w:t>बाहु</w:t>
      </w:r>
      <w:r w:rsidR="00245E1F">
        <w:rPr>
          <w:rFonts w:hint="cs"/>
          <w:highlight w:val="yellow"/>
          <w:cs/>
        </w:rPr>
        <w:t>-</w:t>
      </w:r>
      <w:r w:rsidRPr="00AC4226">
        <w:rPr>
          <w:highlight w:val="yellow"/>
          <w:cs/>
        </w:rPr>
        <w:t>दण्डम्।</w:t>
      </w:r>
      <w:r w:rsidRPr="00AC4226">
        <w:rPr>
          <w:highlight w:val="yellow"/>
          <w:cs/>
        </w:rPr>
        <w:br/>
        <w:t>परमारुण</w:t>
      </w:r>
      <w:r w:rsidR="00245E1F">
        <w:rPr>
          <w:rFonts w:hint="cs"/>
          <w:highlight w:val="yellow"/>
          <w:cs/>
        </w:rPr>
        <w:t>-</w:t>
      </w:r>
      <w:r w:rsidRPr="00AC4226">
        <w:rPr>
          <w:highlight w:val="yellow"/>
          <w:cs/>
        </w:rPr>
        <w:t>पाणि</w:t>
      </w:r>
      <w:r w:rsidR="00245E1F">
        <w:rPr>
          <w:rFonts w:hint="cs"/>
          <w:highlight w:val="yellow"/>
          <w:cs/>
        </w:rPr>
        <w:t>-</w:t>
      </w:r>
      <w:r w:rsidRPr="00AC4226">
        <w:rPr>
          <w:highlight w:val="yellow"/>
          <w:cs/>
        </w:rPr>
        <w:t>पल्लवान्तः स्फुरितोर्द्व</w:t>
      </w:r>
      <w:r w:rsidR="00245E1F">
        <w:rPr>
          <w:rFonts w:hint="cs"/>
          <w:highlight w:val="yellow"/>
          <w:cs/>
        </w:rPr>
        <w:t>-</w:t>
      </w:r>
      <w:r w:rsidRPr="00AC4226">
        <w:rPr>
          <w:highlight w:val="yellow"/>
          <w:cs/>
        </w:rPr>
        <w:t>ध्वज</w:t>
      </w:r>
      <w:r w:rsidR="00245E1F">
        <w:rPr>
          <w:rFonts w:hint="cs"/>
          <w:highlight w:val="yellow"/>
          <w:cs/>
        </w:rPr>
        <w:t>-</w:t>
      </w:r>
      <w:r w:rsidRPr="00AC4226">
        <w:rPr>
          <w:highlight w:val="yellow"/>
          <w:cs/>
        </w:rPr>
        <w:t>लाञ्चनादि</w:t>
      </w:r>
      <w:r w:rsidR="00245E1F">
        <w:rPr>
          <w:rFonts w:hint="cs"/>
          <w:highlight w:val="yellow"/>
          <w:cs/>
        </w:rPr>
        <w:t>-</w:t>
      </w:r>
      <w:r w:rsidRPr="00AC4226">
        <w:rPr>
          <w:highlight w:val="yellow"/>
          <w:cs/>
        </w:rPr>
        <w:t>मन्तम्॥13-32॥</w:t>
      </w:r>
    </w:p>
    <w:p w14:paraId="4C6442A7" w14:textId="77777777" w:rsidR="00FC2C7D" w:rsidRPr="00AC4226" w:rsidRDefault="00FC2C7D" w:rsidP="00EC4553">
      <w:pPr>
        <w:pStyle w:val="EngText"/>
      </w:pPr>
      <w:r w:rsidRPr="00AC4226">
        <w:t>13-32. Madhwacharya endowed with a broa</w:t>
      </w:r>
      <w:r w:rsidR="00CB0EC3">
        <w:t>d chest, elevated and well-built</w:t>
      </w:r>
      <w:r w:rsidRPr="00AC4226">
        <w:t xml:space="preserve"> shoulders, stout, long, round charming arms and his lus</w:t>
      </w:r>
      <w:r w:rsidR="00CB0EC3">
        <w:t>trous palm shining with upward-</w:t>
      </w:r>
      <w:r w:rsidRPr="00AC4226">
        <w:t>moving lines full of flag and conch marks.</w:t>
      </w:r>
    </w:p>
    <w:p w14:paraId="3D5DF0C3" w14:textId="77777777" w:rsidR="00E9400C" w:rsidRPr="00AC4226" w:rsidRDefault="00E9400C" w:rsidP="007C105A">
      <w:pPr>
        <w:pStyle w:val="S16S"/>
      </w:pPr>
      <w:r w:rsidRPr="00AC4226">
        <w:rPr>
          <w:cs/>
        </w:rPr>
        <w:t>परि</w:t>
      </w:r>
      <w:r w:rsidRPr="00AC4226">
        <w:t>-</w:t>
      </w:r>
      <w:r w:rsidRPr="00AC4226">
        <w:rPr>
          <w:cs/>
        </w:rPr>
        <w:t>पूर्ण</w:t>
      </w:r>
      <w:r w:rsidRPr="00AC4226">
        <w:t>-</w:t>
      </w:r>
      <w:r w:rsidRPr="00AC4226">
        <w:rPr>
          <w:cs/>
        </w:rPr>
        <w:t>शशाङ्क</w:t>
      </w:r>
      <w:r w:rsidRPr="00AC4226">
        <w:t>-</w:t>
      </w:r>
      <w:r w:rsidRPr="00AC4226">
        <w:rPr>
          <w:cs/>
        </w:rPr>
        <w:t>बिम्ब</w:t>
      </w:r>
      <w:r w:rsidRPr="00AC4226">
        <w:t>-</w:t>
      </w:r>
      <w:r w:rsidRPr="00AC4226">
        <w:rPr>
          <w:cs/>
        </w:rPr>
        <w:t>शङ्का</w:t>
      </w:r>
      <w:r w:rsidRPr="00AC4226">
        <w:t>-</w:t>
      </w:r>
      <w:r w:rsidRPr="00AC4226">
        <w:rPr>
          <w:cs/>
        </w:rPr>
        <w:t>विषयं प्राक् सहसा</w:t>
      </w:r>
      <w:r w:rsidR="007A4C1E" w:rsidRPr="00AC4226">
        <w:rPr>
          <w:cs/>
        </w:rPr>
        <w:t>ऽ</w:t>
      </w:r>
      <w:r w:rsidRPr="00AC4226">
        <w:rPr>
          <w:cs/>
        </w:rPr>
        <w:t>वलोकनेन</w:t>
      </w:r>
      <w:r w:rsidR="00D766AC" w:rsidRPr="00AC4226">
        <w:rPr>
          <w:cs/>
        </w:rPr>
        <w:t>।</w:t>
      </w:r>
      <w:r w:rsidR="002A5300" w:rsidRPr="00AC4226">
        <w:rPr>
          <w:cs/>
        </w:rPr>
        <w:br/>
      </w:r>
      <w:r w:rsidRPr="00AC4226">
        <w:rPr>
          <w:cs/>
        </w:rPr>
        <w:t>अकळङ्क</w:t>
      </w:r>
      <w:r w:rsidRPr="00AC4226">
        <w:t>-</w:t>
      </w:r>
      <w:r w:rsidRPr="00AC4226">
        <w:rPr>
          <w:cs/>
        </w:rPr>
        <w:t>तया परं विविक्तं वदनं बिभ्रतमच्छ</w:t>
      </w:r>
      <w:r w:rsidRPr="00AC4226">
        <w:t>-</w:t>
      </w:r>
      <w:r w:rsidRPr="00AC4226">
        <w:rPr>
          <w:cs/>
        </w:rPr>
        <w:t>विभ्रमाब्धिम्</w:t>
      </w:r>
      <w:r w:rsidR="00D766AC" w:rsidRPr="00AC4226">
        <w:rPr>
          <w:cs/>
        </w:rPr>
        <w:t>॥</w:t>
      </w:r>
      <w:r w:rsidR="006E47F3" w:rsidRPr="00AC4226">
        <w:rPr>
          <w:cs/>
        </w:rPr>
        <w:t>13-</w:t>
      </w:r>
      <w:r w:rsidRPr="00AC4226">
        <w:t>3</w:t>
      </w:r>
      <w:r w:rsidR="00FC2C7D" w:rsidRPr="00AC4226">
        <w:t>3</w:t>
      </w:r>
      <w:r w:rsidR="0051754E" w:rsidRPr="00AC4226">
        <w:rPr>
          <w:cs/>
        </w:rPr>
        <w:t>॥</w:t>
      </w:r>
    </w:p>
    <w:p w14:paraId="57EA43F4" w14:textId="77777777" w:rsidR="00FC2C7D" w:rsidRPr="00AC4226" w:rsidRDefault="00FC2C7D" w:rsidP="00EC4553">
      <w:pPr>
        <w:pStyle w:val="EngText"/>
      </w:pPr>
      <w:r w:rsidRPr="00AC4226">
        <w:t xml:space="preserve">13-33. Acharya’s countenance, flooded with (the ocean of) pure lustre could at first sight be as well mistaken to be the orb of </w:t>
      </w:r>
      <w:r w:rsidR="00050A6E" w:rsidRPr="00AC4226">
        <w:t>the</w:t>
      </w:r>
      <w:r w:rsidRPr="00AC4226">
        <w:t xml:space="preserve"> full-moon, and </w:t>
      </w:r>
      <w:r w:rsidR="00050A6E" w:rsidRPr="00AC4226">
        <w:t>only</w:t>
      </w:r>
      <w:r w:rsidRPr="00AC4226">
        <w:t xml:space="preserve"> later seen, shorn of its black spot</w:t>
      </w:r>
      <w:r w:rsidR="00CB0EC3">
        <w:t xml:space="preserve"> </w:t>
      </w:r>
      <w:r w:rsidRPr="00AC4226">
        <w:t>-</w:t>
      </w:r>
      <w:r w:rsidR="00CB0EC3">
        <w:t xml:space="preserve"> </w:t>
      </w:r>
      <w:r w:rsidRPr="00AC4226">
        <w:t>thus excelling the excellence of the moon. (</w:t>
      </w:r>
      <w:r w:rsidR="00050A6E" w:rsidRPr="00AC4226">
        <w:t>Demarcating</w:t>
      </w:r>
      <w:r w:rsidRPr="00AC4226">
        <w:t xml:space="preserve"> it as something extraordinary).</w:t>
      </w:r>
    </w:p>
    <w:p w14:paraId="513DBCAF" w14:textId="77777777" w:rsidR="00E9400C" w:rsidRPr="00AC4226" w:rsidRDefault="00E9400C" w:rsidP="007C105A">
      <w:pPr>
        <w:pStyle w:val="S16S"/>
      </w:pPr>
      <w:r w:rsidRPr="00AC4226">
        <w:rPr>
          <w:cs/>
        </w:rPr>
        <w:t>अतिसुन्दर</w:t>
      </w:r>
      <w:r w:rsidRPr="00AC4226">
        <w:t>-</w:t>
      </w:r>
      <w:r w:rsidRPr="00AC4226">
        <w:rPr>
          <w:cs/>
        </w:rPr>
        <w:t>मन्द</w:t>
      </w:r>
      <w:r w:rsidRPr="00AC4226">
        <w:t>-</w:t>
      </w:r>
      <w:r w:rsidRPr="00AC4226">
        <w:rPr>
          <w:cs/>
        </w:rPr>
        <w:t>हास</w:t>
      </w:r>
      <w:r w:rsidRPr="00AC4226">
        <w:t>-</w:t>
      </w:r>
      <w:r w:rsidRPr="00AC4226">
        <w:rPr>
          <w:cs/>
        </w:rPr>
        <w:t>राजन्  नव</w:t>
      </w:r>
      <w:r w:rsidRPr="00AC4226">
        <w:t>-</w:t>
      </w:r>
      <w:r w:rsidRPr="00AC4226">
        <w:rPr>
          <w:cs/>
        </w:rPr>
        <w:t>कुन्दाभ</w:t>
      </w:r>
      <w:r w:rsidRPr="00AC4226">
        <w:t>-</w:t>
      </w:r>
      <w:r w:rsidRPr="00AC4226">
        <w:rPr>
          <w:cs/>
        </w:rPr>
        <w:t>रदं शुभारुणोष्ठम्</w:t>
      </w:r>
      <w:r w:rsidR="00D766AC" w:rsidRPr="00AC4226">
        <w:rPr>
          <w:cs/>
        </w:rPr>
        <w:t>।</w:t>
      </w:r>
      <w:r w:rsidR="002A5300" w:rsidRPr="00AC4226">
        <w:rPr>
          <w:cs/>
        </w:rPr>
        <w:br/>
      </w:r>
      <w:r w:rsidRPr="00AC4226">
        <w:rPr>
          <w:cs/>
        </w:rPr>
        <w:t>कमळायत</w:t>
      </w:r>
      <w:r w:rsidRPr="00AC4226">
        <w:t>-</w:t>
      </w:r>
      <w:r w:rsidRPr="00AC4226">
        <w:rPr>
          <w:cs/>
        </w:rPr>
        <w:t>लोचनावलोकैः अपि लोकान् सकलान् प्र</w:t>
      </w:r>
      <w:r w:rsidRPr="00AC4226">
        <w:t>-</w:t>
      </w:r>
      <w:r w:rsidRPr="00AC4226">
        <w:rPr>
          <w:cs/>
        </w:rPr>
        <w:t>हर्षयन्तम्</w:t>
      </w:r>
      <w:r w:rsidR="00D766AC" w:rsidRPr="00AC4226">
        <w:rPr>
          <w:cs/>
        </w:rPr>
        <w:t>॥</w:t>
      </w:r>
      <w:r w:rsidR="006E47F3" w:rsidRPr="00AC4226">
        <w:rPr>
          <w:cs/>
        </w:rPr>
        <w:t>13-</w:t>
      </w:r>
      <w:r w:rsidRPr="00AC4226">
        <w:t>34</w:t>
      </w:r>
      <w:r w:rsidR="0051754E" w:rsidRPr="00AC4226">
        <w:rPr>
          <w:cs/>
        </w:rPr>
        <w:t>॥</w:t>
      </w:r>
    </w:p>
    <w:p w14:paraId="487C65A2" w14:textId="77777777" w:rsidR="00FC2C7D" w:rsidRPr="00AC4226" w:rsidRDefault="00050A6E" w:rsidP="00EC4553">
      <w:pPr>
        <w:pStyle w:val="EngText"/>
      </w:pPr>
      <w:r w:rsidRPr="00AC4226">
        <w:t xml:space="preserve">13-34. </w:t>
      </w:r>
      <w:r w:rsidR="007C4889">
        <w:t>Madhwacharya’s</w:t>
      </w:r>
      <w:r w:rsidR="00FC2C7D" w:rsidRPr="00AC4226">
        <w:t xml:space="preserve"> teethe glistening with his bewitching, </w:t>
      </w:r>
      <w:r w:rsidRPr="00AC4226">
        <w:t>pleasant</w:t>
      </w:r>
      <w:r w:rsidR="00FC2C7D" w:rsidRPr="00AC4226">
        <w:t xml:space="preserve"> smile appe</w:t>
      </w:r>
      <w:r w:rsidR="00CB0EC3">
        <w:t>ared like the fresh, charming-j</w:t>
      </w:r>
      <w:r w:rsidR="00FC2C7D" w:rsidRPr="00AC4226">
        <w:t>asmine buds and his red beautiful lips and the delightf</w:t>
      </w:r>
      <w:r w:rsidR="00CB0EC3">
        <w:t xml:space="preserve">ul look of his wide fascinating (lotus-like) </w:t>
      </w:r>
      <w:r w:rsidR="00FC2C7D" w:rsidRPr="00AC4226">
        <w:t>eyes, pleased the people at large.</w:t>
      </w:r>
    </w:p>
    <w:p w14:paraId="6753CC72" w14:textId="77777777" w:rsidR="00E9400C" w:rsidRPr="00AC4226" w:rsidRDefault="00E9400C" w:rsidP="007C105A">
      <w:pPr>
        <w:pStyle w:val="S16S"/>
      </w:pPr>
      <w:r w:rsidRPr="00AC4226">
        <w:rPr>
          <w:cs/>
        </w:rPr>
        <w:lastRenderedPageBreak/>
        <w:t>अति</w:t>
      </w:r>
      <w:r w:rsidRPr="00AC4226">
        <w:t>-</w:t>
      </w:r>
      <w:r w:rsidRPr="00AC4226">
        <w:rPr>
          <w:cs/>
        </w:rPr>
        <w:t>भासुर</w:t>
      </w:r>
      <w:r w:rsidRPr="00AC4226">
        <w:t>-</w:t>
      </w:r>
      <w:r w:rsidRPr="00AC4226">
        <w:rPr>
          <w:cs/>
        </w:rPr>
        <w:t>कर्ण</w:t>
      </w:r>
      <w:r w:rsidRPr="00AC4226">
        <w:t>-</w:t>
      </w:r>
      <w:r w:rsidRPr="00AC4226">
        <w:rPr>
          <w:cs/>
        </w:rPr>
        <w:t>भासित</w:t>
      </w:r>
      <w:r w:rsidRPr="00AC4226">
        <w:t>-</w:t>
      </w:r>
      <w:r w:rsidRPr="00AC4226">
        <w:rPr>
          <w:cs/>
        </w:rPr>
        <w:t>श्री</w:t>
      </w:r>
      <w:r w:rsidRPr="00AC4226">
        <w:t>-</w:t>
      </w:r>
      <w:r w:rsidRPr="00AC4226">
        <w:rPr>
          <w:cs/>
        </w:rPr>
        <w:t>तुळसी</w:t>
      </w:r>
      <w:r w:rsidRPr="00AC4226">
        <w:t>-</w:t>
      </w:r>
      <w:r w:rsidRPr="00AC4226">
        <w:rPr>
          <w:cs/>
        </w:rPr>
        <w:t>गुच्छमतुच्छ</w:t>
      </w:r>
      <w:r w:rsidRPr="00AC4226">
        <w:t>-</w:t>
      </w:r>
      <w:r w:rsidRPr="00AC4226">
        <w:rPr>
          <w:cs/>
        </w:rPr>
        <w:t>कान्ति</w:t>
      </w:r>
      <w:r w:rsidRPr="00AC4226">
        <w:t>-</w:t>
      </w:r>
      <w:r w:rsidRPr="00AC4226">
        <w:rPr>
          <w:cs/>
        </w:rPr>
        <w:t>गण्डम्</w:t>
      </w:r>
      <w:r w:rsidR="00D766AC" w:rsidRPr="00AC4226">
        <w:rPr>
          <w:cs/>
        </w:rPr>
        <w:t>।</w:t>
      </w:r>
      <w:r w:rsidR="002A5300" w:rsidRPr="00AC4226">
        <w:rPr>
          <w:cs/>
        </w:rPr>
        <w:br/>
      </w:r>
      <w:r w:rsidRPr="00AC4226">
        <w:rPr>
          <w:cs/>
        </w:rPr>
        <w:t>भुवन</w:t>
      </w:r>
      <w:r w:rsidRPr="00AC4226">
        <w:t>-</w:t>
      </w:r>
      <w:r w:rsidRPr="00AC4226">
        <w:rPr>
          <w:cs/>
        </w:rPr>
        <w:t>त्रय</w:t>
      </w:r>
      <w:r w:rsidRPr="00AC4226">
        <w:t>-</w:t>
      </w:r>
      <w:r w:rsidRPr="00AC4226">
        <w:rPr>
          <w:cs/>
        </w:rPr>
        <w:t>भूत्यभूति</w:t>
      </w:r>
      <w:r w:rsidRPr="00AC4226">
        <w:t>-</w:t>
      </w:r>
      <w:r w:rsidR="00245E1F">
        <w:rPr>
          <w:cs/>
        </w:rPr>
        <w:t>दाने  चतुर</w:t>
      </w:r>
      <w:r w:rsidRPr="00AC4226">
        <w:t>-</w:t>
      </w:r>
      <w:r w:rsidRPr="00AC4226">
        <w:rPr>
          <w:cs/>
        </w:rPr>
        <w:t>भ्रू</w:t>
      </w:r>
      <w:r w:rsidRPr="00AC4226">
        <w:t>-</w:t>
      </w:r>
      <w:r w:rsidRPr="00AC4226">
        <w:rPr>
          <w:cs/>
        </w:rPr>
        <w:t>वर</w:t>
      </w:r>
      <w:r w:rsidRPr="00AC4226">
        <w:t>-</w:t>
      </w:r>
      <w:r w:rsidRPr="00AC4226">
        <w:rPr>
          <w:cs/>
        </w:rPr>
        <w:t>विभ्रमं सु</w:t>
      </w:r>
      <w:r w:rsidRPr="00AC4226">
        <w:t>-</w:t>
      </w:r>
      <w:r w:rsidRPr="00AC4226">
        <w:rPr>
          <w:cs/>
        </w:rPr>
        <w:t>मौलिम्</w:t>
      </w:r>
      <w:r w:rsidR="00D766AC" w:rsidRPr="00AC4226">
        <w:rPr>
          <w:cs/>
        </w:rPr>
        <w:t>॥</w:t>
      </w:r>
      <w:r w:rsidR="006E47F3" w:rsidRPr="00AC4226">
        <w:rPr>
          <w:cs/>
        </w:rPr>
        <w:t>13-</w:t>
      </w:r>
      <w:r w:rsidRPr="00AC4226">
        <w:t>35</w:t>
      </w:r>
      <w:r w:rsidR="0051754E" w:rsidRPr="00AC4226">
        <w:rPr>
          <w:cs/>
        </w:rPr>
        <w:t>॥</w:t>
      </w:r>
    </w:p>
    <w:p w14:paraId="14D70E07" w14:textId="77777777" w:rsidR="00FC2C7D" w:rsidRPr="00AC4226" w:rsidRDefault="00FC2C7D" w:rsidP="00EC4553">
      <w:pPr>
        <w:pStyle w:val="EngText"/>
      </w:pPr>
      <w:r w:rsidRPr="00AC4226">
        <w:t xml:space="preserve">13-35. Acharya’s exquisite ears glowed with a bunch of fresh Tulasi leaves, his cheeks shone full bright and his elegant </w:t>
      </w:r>
      <w:r w:rsidR="00050A6E" w:rsidRPr="00AC4226">
        <w:t>eyebrows</w:t>
      </w:r>
      <w:r w:rsidRPr="00AC4226">
        <w:t xml:space="preserve"> with their playful movement (capable of creating, sustaining and destroying the three worlds) bestowed weal on the virtuous and woe on the wicked in all the three-worlds.</w:t>
      </w:r>
    </w:p>
    <w:p w14:paraId="1941E981" w14:textId="77777777" w:rsidR="00E9400C" w:rsidRPr="00AC4226" w:rsidRDefault="00E9400C" w:rsidP="007C105A">
      <w:pPr>
        <w:pStyle w:val="S16S"/>
      </w:pPr>
      <w:r w:rsidRPr="00AC4226">
        <w:rPr>
          <w:cs/>
        </w:rPr>
        <w:t>सकलावयवान् स्फुटं मिमानाः प्रतिमा</w:t>
      </w:r>
      <w:r w:rsidRPr="00AC4226">
        <w:t>-</w:t>
      </w:r>
      <w:r w:rsidRPr="00AC4226">
        <w:rPr>
          <w:cs/>
        </w:rPr>
        <w:t>लक्षण</w:t>
      </w:r>
      <w:r w:rsidRPr="00AC4226">
        <w:t>-</w:t>
      </w:r>
      <w:r w:rsidRPr="00AC4226">
        <w:rPr>
          <w:cs/>
        </w:rPr>
        <w:t>लक्षणाय लक्ष्यम्</w:t>
      </w:r>
      <w:r w:rsidR="002A5300" w:rsidRPr="00AC4226">
        <w:rPr>
          <w:cs/>
        </w:rPr>
        <w:t>।</w:t>
      </w:r>
      <w:r w:rsidR="002A5300" w:rsidRPr="00AC4226">
        <w:rPr>
          <w:cs/>
        </w:rPr>
        <w:br/>
      </w:r>
      <w:r w:rsidRPr="00AC4226">
        <w:rPr>
          <w:cs/>
        </w:rPr>
        <w:t>चतुरा विदधुर्यदीय</w:t>
      </w:r>
      <w:r w:rsidRPr="00AC4226">
        <w:t>-</w:t>
      </w:r>
      <w:r w:rsidRPr="00AC4226">
        <w:rPr>
          <w:cs/>
        </w:rPr>
        <w:t>गात्रं स सु</w:t>
      </w:r>
      <w:r w:rsidRPr="00AC4226">
        <w:t>-</w:t>
      </w:r>
      <w:r w:rsidRPr="00AC4226">
        <w:rPr>
          <w:cs/>
        </w:rPr>
        <w:t>लक्ष्म्येत्यधुना निगद्यते नो</w:t>
      </w:r>
      <w:r w:rsidR="00D766AC" w:rsidRPr="00AC4226">
        <w:rPr>
          <w:cs/>
        </w:rPr>
        <w:t>॥</w:t>
      </w:r>
      <w:r w:rsidR="006E47F3" w:rsidRPr="00AC4226">
        <w:rPr>
          <w:cs/>
        </w:rPr>
        <w:t>13-</w:t>
      </w:r>
      <w:r w:rsidRPr="00AC4226">
        <w:t>36</w:t>
      </w:r>
      <w:r w:rsidR="0051754E" w:rsidRPr="00AC4226">
        <w:rPr>
          <w:cs/>
        </w:rPr>
        <w:t>॥</w:t>
      </w:r>
    </w:p>
    <w:p w14:paraId="10A7ADDE" w14:textId="77777777" w:rsidR="00FC2C7D" w:rsidRPr="00AC4226" w:rsidRDefault="00FC2C7D" w:rsidP="00EC4553">
      <w:pPr>
        <w:pStyle w:val="EngText"/>
      </w:pPr>
      <w:r w:rsidRPr="00AC4226">
        <w:t xml:space="preserve">13-36. Scholars well-versed in interpreting the auspicious marks of men, who had </w:t>
      </w:r>
      <w:r w:rsidR="00CB0EC3">
        <w:t>measured the different parts of</w:t>
      </w:r>
      <w:r w:rsidRPr="00AC4226">
        <w:t xml:space="preserve"> </w:t>
      </w:r>
      <w:r w:rsidR="00CB0EC3">
        <w:t>the body of the great Acharya (u</w:t>
      </w:r>
      <w:r w:rsidRPr="00AC4226">
        <w:t xml:space="preserve">nanimously) recommended his body (being surprised with its symmetry) as a model to the artists engaged in preparing excellent images; much more so, because he is </w:t>
      </w:r>
      <w:r w:rsidR="00050A6E" w:rsidRPr="00AC4226">
        <w:t>endowed</w:t>
      </w:r>
      <w:r w:rsidRPr="00AC4226">
        <w:t xml:space="preserve"> with the thirty-two physical exce</w:t>
      </w:r>
      <w:r w:rsidR="00CB0EC3">
        <w:t>llences in all his incarnations</w:t>
      </w:r>
      <w:r w:rsidRPr="00AC4226">
        <w:t xml:space="preserve"> </w:t>
      </w:r>
      <w:r w:rsidR="00050A6E" w:rsidRPr="00AC4226">
        <w:t>(not</w:t>
      </w:r>
      <w:r w:rsidRPr="00AC4226">
        <w:t xml:space="preserve"> only in his embodiment as Madhwacharya).</w:t>
      </w:r>
    </w:p>
    <w:p w14:paraId="0BC5D360" w14:textId="77777777" w:rsidR="00E9400C" w:rsidRPr="00AC4226" w:rsidRDefault="00E9400C" w:rsidP="007C105A">
      <w:pPr>
        <w:pStyle w:val="S16S"/>
      </w:pPr>
      <w:r w:rsidRPr="00AC4226">
        <w:rPr>
          <w:cs/>
        </w:rPr>
        <w:t>अति</w:t>
      </w:r>
      <w:r w:rsidRPr="00AC4226">
        <w:t>-</w:t>
      </w:r>
      <w:r w:rsidRPr="00AC4226">
        <w:rPr>
          <w:cs/>
        </w:rPr>
        <w:t>लोल</w:t>
      </w:r>
      <w:r w:rsidRPr="00AC4226">
        <w:t>-</w:t>
      </w:r>
      <w:r w:rsidRPr="00AC4226">
        <w:rPr>
          <w:cs/>
        </w:rPr>
        <w:t>दृशां समीक्षितुं स्वं जन</w:t>
      </w:r>
      <w:r w:rsidRPr="00AC4226">
        <w:t>-</w:t>
      </w:r>
      <w:r w:rsidRPr="00AC4226">
        <w:rPr>
          <w:cs/>
        </w:rPr>
        <w:t>सम्बाध</w:t>
      </w:r>
      <w:r w:rsidRPr="00AC4226">
        <w:t>-</w:t>
      </w:r>
      <w:r w:rsidRPr="00AC4226">
        <w:rPr>
          <w:cs/>
        </w:rPr>
        <w:t>भयेन दूर</w:t>
      </w:r>
      <w:r w:rsidRPr="00AC4226">
        <w:t>-</w:t>
      </w:r>
      <w:r w:rsidRPr="00AC4226">
        <w:rPr>
          <w:cs/>
        </w:rPr>
        <w:t>भाज</w:t>
      </w:r>
      <w:r w:rsidR="00245E1F">
        <w:rPr>
          <w:rFonts w:hint="cs"/>
          <w:cs/>
        </w:rPr>
        <w:t>ा</w:t>
      </w:r>
      <w:r w:rsidRPr="00AC4226">
        <w:rPr>
          <w:cs/>
        </w:rPr>
        <w:t>म्</w:t>
      </w:r>
      <w:r w:rsidR="00D766AC" w:rsidRPr="00AC4226">
        <w:rPr>
          <w:cs/>
        </w:rPr>
        <w:t>।</w:t>
      </w:r>
      <w:r w:rsidR="002A5300" w:rsidRPr="00AC4226">
        <w:rPr>
          <w:cs/>
        </w:rPr>
        <w:br/>
      </w:r>
      <w:r w:rsidRPr="00AC4226">
        <w:rPr>
          <w:cs/>
        </w:rPr>
        <w:t>समदर्शयदूर्ध्वमोरसो</w:t>
      </w:r>
      <w:r w:rsidR="007A4C1E" w:rsidRPr="00AC4226">
        <w:rPr>
          <w:cs/>
        </w:rPr>
        <w:t>ऽ</w:t>
      </w:r>
      <w:r w:rsidRPr="00AC4226">
        <w:rPr>
          <w:cs/>
        </w:rPr>
        <w:t>सौ दययैवोरु</w:t>
      </w:r>
      <w:r w:rsidRPr="00AC4226">
        <w:t>-</w:t>
      </w:r>
      <w:r w:rsidRPr="00AC4226">
        <w:rPr>
          <w:cs/>
        </w:rPr>
        <w:t>जनौघ</w:t>
      </w:r>
      <w:r w:rsidRPr="00AC4226">
        <w:t>-</w:t>
      </w:r>
      <w:r w:rsidRPr="00AC4226">
        <w:rPr>
          <w:cs/>
        </w:rPr>
        <w:t>मध्यगोपि॥</w:t>
      </w:r>
      <w:r w:rsidR="006E47F3" w:rsidRPr="00AC4226">
        <w:rPr>
          <w:cs/>
        </w:rPr>
        <w:t>13-</w:t>
      </w:r>
      <w:r w:rsidRPr="00AC4226">
        <w:t>37</w:t>
      </w:r>
      <w:r w:rsidR="0051754E" w:rsidRPr="00AC4226">
        <w:rPr>
          <w:cs/>
        </w:rPr>
        <w:t>॥</w:t>
      </w:r>
    </w:p>
    <w:p w14:paraId="3F4AC66B" w14:textId="77777777" w:rsidR="00FC2C7D" w:rsidRPr="00AC4226" w:rsidRDefault="00FC2C7D" w:rsidP="00EC4553">
      <w:pPr>
        <w:pStyle w:val="EngText"/>
      </w:pPr>
      <w:r w:rsidRPr="00AC4226">
        <w:t>13-37. The merciful Acharya in the midst of the thick throng, out of consideration for those who yearned to see him but had segregated from the crowd (stood at a distance) apprehensive of its push and thrusts, stood on an elevated place that enabled them to discern his bust (upper part of his body) at least.</w:t>
      </w:r>
    </w:p>
    <w:p w14:paraId="32AAC7B8" w14:textId="77777777" w:rsidR="00E9400C" w:rsidRPr="00AC4226" w:rsidRDefault="00E9400C" w:rsidP="007C105A">
      <w:pPr>
        <w:pStyle w:val="S16S"/>
      </w:pPr>
      <w:r w:rsidRPr="00AC4226">
        <w:rPr>
          <w:cs/>
        </w:rPr>
        <w:t>स</w:t>
      </w:r>
      <w:r w:rsidRPr="00AC4226">
        <w:t>-</w:t>
      </w:r>
      <w:r w:rsidRPr="00AC4226">
        <w:rPr>
          <w:cs/>
        </w:rPr>
        <w:t>विकास</w:t>
      </w:r>
      <w:r w:rsidRPr="00AC4226">
        <w:t>-</w:t>
      </w:r>
      <w:r w:rsidR="00245E1F">
        <w:rPr>
          <w:cs/>
        </w:rPr>
        <w:t>दृशां कृताञ्जलीनां जन</w:t>
      </w:r>
      <w:r w:rsidRPr="00AC4226">
        <w:rPr>
          <w:cs/>
        </w:rPr>
        <w:t>तानां परमादरान्नतानाम्</w:t>
      </w:r>
      <w:r w:rsidR="002A5300" w:rsidRPr="00AC4226">
        <w:rPr>
          <w:cs/>
        </w:rPr>
        <w:t>।</w:t>
      </w:r>
      <w:r w:rsidR="002A5300" w:rsidRPr="00AC4226">
        <w:rPr>
          <w:cs/>
        </w:rPr>
        <w:br/>
      </w:r>
      <w:r w:rsidRPr="00AC4226">
        <w:rPr>
          <w:cs/>
        </w:rPr>
        <w:t>वलयेन वृतः प्रियं मुरारेः प्रविवेशा</w:t>
      </w:r>
      <w:r w:rsidR="007A4C1E" w:rsidRPr="00AC4226">
        <w:rPr>
          <w:cs/>
        </w:rPr>
        <w:t>ऽ</w:t>
      </w:r>
      <w:r w:rsidRPr="00AC4226">
        <w:rPr>
          <w:cs/>
        </w:rPr>
        <w:t>यतनं प्रबर्ह</w:t>
      </w:r>
      <w:r w:rsidRPr="00AC4226">
        <w:t>-</w:t>
      </w:r>
      <w:r w:rsidRPr="00AC4226">
        <w:rPr>
          <w:cs/>
        </w:rPr>
        <w:t>बोधः॥</w:t>
      </w:r>
      <w:r w:rsidR="006E47F3" w:rsidRPr="00AC4226">
        <w:rPr>
          <w:cs/>
        </w:rPr>
        <w:t>13-</w:t>
      </w:r>
      <w:r w:rsidRPr="00AC4226">
        <w:t>38</w:t>
      </w:r>
      <w:r w:rsidR="0051754E" w:rsidRPr="00AC4226">
        <w:rPr>
          <w:cs/>
        </w:rPr>
        <w:t>॥</w:t>
      </w:r>
    </w:p>
    <w:p w14:paraId="5CBCB74F" w14:textId="77777777" w:rsidR="00FC2C7D" w:rsidRPr="00AC4226" w:rsidRDefault="00FC2C7D" w:rsidP="00EC4553">
      <w:pPr>
        <w:pStyle w:val="EngText"/>
      </w:pPr>
      <w:r w:rsidRPr="00AC4226">
        <w:t xml:space="preserve">13-38. Madhwacharya encircled by people adoring him with intense devotion, with </w:t>
      </w:r>
      <w:r w:rsidR="00050A6E" w:rsidRPr="00AC4226">
        <w:t>folded</w:t>
      </w:r>
      <w:r w:rsidRPr="00AC4226">
        <w:t xml:space="preserve"> hands and full-blown eyes entered another temple by name Vishnumangala </w:t>
      </w:r>
      <w:r w:rsidR="00050A6E" w:rsidRPr="00AC4226">
        <w:t>dear to</w:t>
      </w:r>
      <w:r w:rsidR="008F0B92" w:rsidRPr="00AC4226">
        <w:t xml:space="preserve"> Lord Narayana.</w:t>
      </w:r>
    </w:p>
    <w:p w14:paraId="4ED126E4" w14:textId="77777777" w:rsidR="00E9400C" w:rsidRPr="00AC4226" w:rsidRDefault="00E9400C" w:rsidP="007C105A">
      <w:pPr>
        <w:pStyle w:val="S16S"/>
      </w:pPr>
      <w:r w:rsidRPr="00AC4226">
        <w:rPr>
          <w:cs/>
        </w:rPr>
        <w:t>विविध</w:t>
      </w:r>
      <w:r w:rsidRPr="00AC4226">
        <w:t>-</w:t>
      </w:r>
      <w:r w:rsidRPr="00AC4226">
        <w:rPr>
          <w:cs/>
        </w:rPr>
        <w:t>प्रभु</w:t>
      </w:r>
      <w:r w:rsidRPr="00AC4226">
        <w:t>-</w:t>
      </w:r>
      <w:r w:rsidRPr="00AC4226">
        <w:rPr>
          <w:cs/>
        </w:rPr>
        <w:t>मध्य</w:t>
      </w:r>
      <w:r w:rsidRPr="00AC4226">
        <w:t>-</w:t>
      </w:r>
      <w:r w:rsidRPr="00AC4226">
        <w:rPr>
          <w:cs/>
        </w:rPr>
        <w:t>सन्निषण्णो नर</w:t>
      </w:r>
      <w:r w:rsidRPr="00AC4226">
        <w:t>-</w:t>
      </w:r>
      <w:r w:rsidRPr="00AC4226">
        <w:rPr>
          <w:cs/>
        </w:rPr>
        <w:t>देवेन समं स गूढदेवः</w:t>
      </w:r>
      <w:r w:rsidR="002A5300" w:rsidRPr="00AC4226">
        <w:rPr>
          <w:cs/>
        </w:rPr>
        <w:t>।</w:t>
      </w:r>
      <w:r w:rsidR="002A5300" w:rsidRPr="00AC4226">
        <w:rPr>
          <w:cs/>
        </w:rPr>
        <w:br/>
      </w:r>
      <w:r w:rsidRPr="00AC4226">
        <w:rPr>
          <w:cs/>
        </w:rPr>
        <w:t>विबभावुडुराडिवोडु</w:t>
      </w:r>
      <w:r w:rsidRPr="00AC4226">
        <w:t>-</w:t>
      </w:r>
      <w:r w:rsidRPr="00AC4226">
        <w:rPr>
          <w:cs/>
        </w:rPr>
        <w:t>मध्ये सह मह्यास्तनयेन पूर्ण</w:t>
      </w:r>
      <w:r w:rsidRPr="00AC4226">
        <w:t>-</w:t>
      </w:r>
      <w:r w:rsidRPr="00AC4226">
        <w:rPr>
          <w:cs/>
        </w:rPr>
        <w:t>बिम्बः</w:t>
      </w:r>
      <w:r w:rsidR="00D766AC" w:rsidRPr="00AC4226">
        <w:rPr>
          <w:cs/>
        </w:rPr>
        <w:t>॥</w:t>
      </w:r>
      <w:r w:rsidR="006E47F3" w:rsidRPr="00AC4226">
        <w:rPr>
          <w:cs/>
        </w:rPr>
        <w:t>13-</w:t>
      </w:r>
      <w:r w:rsidRPr="00AC4226">
        <w:t>39</w:t>
      </w:r>
      <w:r w:rsidR="0051754E" w:rsidRPr="00AC4226">
        <w:rPr>
          <w:cs/>
        </w:rPr>
        <w:t>॥</w:t>
      </w:r>
    </w:p>
    <w:p w14:paraId="48CDE6D3" w14:textId="77777777" w:rsidR="008F0B92" w:rsidRPr="00AC4226" w:rsidRDefault="008F0B92" w:rsidP="00EC4553">
      <w:pPr>
        <w:pStyle w:val="EngText"/>
      </w:pPr>
      <w:r w:rsidRPr="00AC4226">
        <w:t xml:space="preserve">13-39. Seated in the midst of rulers of various regions along with king Jayasimha, the great Acharya (lord Vayu concealed in human form) glowed </w:t>
      </w:r>
      <w:r w:rsidRPr="00AC4226">
        <w:lastRenderedPageBreak/>
        <w:t xml:space="preserve">like the full-orbed moon shining in the midst of the twinkling stars </w:t>
      </w:r>
      <w:r w:rsidR="00CB0EC3">
        <w:t>along with the planet Mangala (t</w:t>
      </w:r>
      <w:r w:rsidRPr="00AC4226">
        <w:t>he son of earth).</w:t>
      </w:r>
    </w:p>
    <w:p w14:paraId="1E1CF902" w14:textId="77777777" w:rsidR="00E9400C" w:rsidRPr="00AC4226" w:rsidRDefault="00E9400C" w:rsidP="007C105A">
      <w:pPr>
        <w:pStyle w:val="S16S"/>
      </w:pPr>
      <w:r w:rsidRPr="00AC4226">
        <w:rPr>
          <w:cs/>
        </w:rPr>
        <w:t>अवदत् स कथां रथाङ्ग</w:t>
      </w:r>
      <w:r w:rsidRPr="00AC4226">
        <w:t>-</w:t>
      </w:r>
      <w:r w:rsidRPr="00AC4226">
        <w:rPr>
          <w:cs/>
        </w:rPr>
        <w:t>पाणेः भगवान् भागवते भवाप</w:t>
      </w:r>
      <w:r w:rsidRPr="00AC4226">
        <w:t>-</w:t>
      </w:r>
      <w:r w:rsidRPr="00AC4226">
        <w:rPr>
          <w:cs/>
        </w:rPr>
        <w:t>हन्त्रीम्</w:t>
      </w:r>
      <w:r w:rsidR="00D766AC" w:rsidRPr="00AC4226">
        <w:rPr>
          <w:cs/>
        </w:rPr>
        <w:t>।</w:t>
      </w:r>
      <w:r w:rsidR="002A5300" w:rsidRPr="00AC4226">
        <w:rPr>
          <w:cs/>
        </w:rPr>
        <w:br/>
      </w:r>
      <w:r w:rsidRPr="00AC4226">
        <w:rPr>
          <w:cs/>
        </w:rPr>
        <w:t>अनुकूल</w:t>
      </w:r>
      <w:r w:rsidRPr="00AC4226">
        <w:t>-</w:t>
      </w:r>
      <w:r w:rsidRPr="00AC4226">
        <w:rPr>
          <w:cs/>
        </w:rPr>
        <w:t>गुण</w:t>
      </w:r>
      <w:r w:rsidRPr="00AC4226">
        <w:t>-</w:t>
      </w:r>
      <w:r w:rsidRPr="00AC4226">
        <w:rPr>
          <w:cs/>
        </w:rPr>
        <w:t>स्वरादि</w:t>
      </w:r>
      <w:r w:rsidRPr="00AC4226">
        <w:t>-</w:t>
      </w:r>
      <w:r w:rsidRPr="00AC4226">
        <w:rPr>
          <w:cs/>
        </w:rPr>
        <w:t>भाजा निज</w:t>
      </w:r>
      <w:r w:rsidRPr="00AC4226">
        <w:t>-</w:t>
      </w:r>
      <w:r w:rsidRPr="00AC4226">
        <w:rPr>
          <w:cs/>
        </w:rPr>
        <w:t>शिष्य</w:t>
      </w:r>
      <w:r w:rsidRPr="00AC4226">
        <w:t>-</w:t>
      </w:r>
      <w:r w:rsidRPr="00AC4226">
        <w:rPr>
          <w:cs/>
        </w:rPr>
        <w:t>प्रवरेण वाच्यमाने॥</w:t>
      </w:r>
      <w:r w:rsidR="006E47F3" w:rsidRPr="00AC4226">
        <w:rPr>
          <w:cs/>
        </w:rPr>
        <w:t>13-</w:t>
      </w:r>
      <w:r w:rsidRPr="00AC4226">
        <w:t>40</w:t>
      </w:r>
      <w:r w:rsidR="0051754E" w:rsidRPr="00AC4226">
        <w:rPr>
          <w:cs/>
        </w:rPr>
        <w:t>॥</w:t>
      </w:r>
    </w:p>
    <w:p w14:paraId="588978B9" w14:textId="77777777" w:rsidR="008F0B92" w:rsidRPr="00AC4226" w:rsidRDefault="008F0B92" w:rsidP="00EC4553">
      <w:pPr>
        <w:pStyle w:val="EngText"/>
      </w:pPr>
      <w:r w:rsidRPr="00AC4226">
        <w:t xml:space="preserve">13-40. The worshipful Acharya, while the </w:t>
      </w:r>
      <w:r w:rsidR="00050A6E" w:rsidRPr="00AC4226">
        <w:t>Bhagawata</w:t>
      </w:r>
      <w:r w:rsidRPr="00AC4226">
        <w:t xml:space="preserve"> Purana was being read w</w:t>
      </w:r>
      <w:r w:rsidR="00CB0EC3">
        <w:t>e</w:t>
      </w:r>
      <w:r w:rsidRPr="00AC4226">
        <w:t>ll by his eminent disciple Hrishikeshatirtha endowed with all cove</w:t>
      </w:r>
      <w:r w:rsidR="002F0BA2">
        <w:t>t</w:t>
      </w:r>
      <w:r w:rsidRPr="00AC4226">
        <w:t>able gifts like dignified voice and sonority, expatiated on the sag</w:t>
      </w:r>
      <w:r w:rsidR="002F0BA2">
        <w:t>a</w:t>
      </w:r>
      <w:r w:rsidRPr="00AC4226">
        <w:t xml:space="preserve"> of Lord Krishna that puts an end to mundane existence.</w:t>
      </w:r>
    </w:p>
    <w:p w14:paraId="2CE9377C" w14:textId="77777777" w:rsidR="00E9400C" w:rsidRPr="00AC4226" w:rsidRDefault="00E9400C" w:rsidP="007C105A">
      <w:pPr>
        <w:pStyle w:val="S16S"/>
      </w:pPr>
      <w:r w:rsidRPr="00AC4226">
        <w:rPr>
          <w:cs/>
        </w:rPr>
        <w:t>कथनं तदुदार</w:t>
      </w:r>
      <w:r w:rsidRPr="00AC4226">
        <w:t>-</w:t>
      </w:r>
      <w:r w:rsidRPr="00AC4226">
        <w:rPr>
          <w:cs/>
        </w:rPr>
        <w:t>धैर्य</w:t>
      </w:r>
      <w:r w:rsidRPr="00AC4226">
        <w:t>-</w:t>
      </w:r>
      <w:r w:rsidRPr="00AC4226">
        <w:rPr>
          <w:cs/>
        </w:rPr>
        <w:t>सारं मधुरं पुष्कल</w:t>
      </w:r>
      <w:r w:rsidRPr="00AC4226">
        <w:t>-</w:t>
      </w:r>
      <w:r w:rsidRPr="00AC4226">
        <w:rPr>
          <w:cs/>
        </w:rPr>
        <w:t>भाववत् प्रसन्नम्</w:t>
      </w:r>
      <w:r w:rsidR="00D766AC" w:rsidRPr="00AC4226">
        <w:rPr>
          <w:cs/>
        </w:rPr>
        <w:t>।</w:t>
      </w:r>
      <w:r w:rsidR="002A5300" w:rsidRPr="00AC4226">
        <w:rPr>
          <w:cs/>
        </w:rPr>
        <w:br/>
      </w:r>
      <w:r w:rsidRPr="00AC4226">
        <w:rPr>
          <w:cs/>
        </w:rPr>
        <w:t>विदुषो</w:t>
      </w:r>
      <w:r w:rsidR="007A4C1E" w:rsidRPr="00AC4226">
        <w:rPr>
          <w:cs/>
        </w:rPr>
        <w:t>ऽ</w:t>
      </w:r>
      <w:r w:rsidRPr="00AC4226">
        <w:rPr>
          <w:cs/>
        </w:rPr>
        <w:t>विदुषो</w:t>
      </w:r>
      <w:r w:rsidR="007A4C1E" w:rsidRPr="00AC4226">
        <w:rPr>
          <w:cs/>
        </w:rPr>
        <w:t>ऽ</w:t>
      </w:r>
      <w:r w:rsidRPr="00AC4226">
        <w:rPr>
          <w:cs/>
        </w:rPr>
        <w:t>पि शृण्वतो</w:t>
      </w:r>
      <w:r w:rsidR="007A4C1E" w:rsidRPr="00AC4226">
        <w:rPr>
          <w:cs/>
        </w:rPr>
        <w:t>ऽ</w:t>
      </w:r>
      <w:r w:rsidRPr="00AC4226">
        <w:rPr>
          <w:cs/>
        </w:rPr>
        <w:t>लं व्यधिता</w:t>
      </w:r>
      <w:r w:rsidR="007A4C1E" w:rsidRPr="00AC4226">
        <w:rPr>
          <w:cs/>
        </w:rPr>
        <w:t>ऽ</w:t>
      </w:r>
      <w:r w:rsidRPr="00AC4226">
        <w:rPr>
          <w:cs/>
        </w:rPr>
        <w:t>नन्द</w:t>
      </w:r>
      <w:r w:rsidRPr="00AC4226">
        <w:t>-</w:t>
      </w:r>
      <w:r w:rsidRPr="00AC4226">
        <w:rPr>
          <w:cs/>
        </w:rPr>
        <w:t>रसाम्बुधौ निमग्नान्</w:t>
      </w:r>
      <w:r w:rsidR="00D766AC" w:rsidRPr="00AC4226">
        <w:rPr>
          <w:cs/>
        </w:rPr>
        <w:t>॥</w:t>
      </w:r>
      <w:r w:rsidR="006E47F3" w:rsidRPr="00AC4226">
        <w:rPr>
          <w:cs/>
        </w:rPr>
        <w:t>13-</w:t>
      </w:r>
      <w:r w:rsidRPr="00AC4226">
        <w:t>41</w:t>
      </w:r>
      <w:r w:rsidR="0051754E" w:rsidRPr="00AC4226">
        <w:rPr>
          <w:cs/>
        </w:rPr>
        <w:t>॥</w:t>
      </w:r>
    </w:p>
    <w:p w14:paraId="0A026791" w14:textId="77777777" w:rsidR="008F0B92" w:rsidRPr="00AC4226" w:rsidRDefault="008F0B92" w:rsidP="00EC4553">
      <w:pPr>
        <w:pStyle w:val="EngText"/>
      </w:pPr>
      <w:r w:rsidRPr="00AC4226">
        <w:t xml:space="preserve">13-41. </w:t>
      </w:r>
      <w:r w:rsidR="007C4889">
        <w:t>Madhwacharya’s</w:t>
      </w:r>
      <w:r w:rsidRPr="00AC4226">
        <w:t xml:space="preserve"> exquisite exposition of the Bhagawata Purana marked with self-confidence, entirely meaningful and </w:t>
      </w:r>
      <w:r w:rsidR="002F0BA2">
        <w:t>melodious</w:t>
      </w:r>
      <w:r w:rsidR="00050A6E" w:rsidRPr="00AC4226">
        <w:t xml:space="preserve"> </w:t>
      </w:r>
      <w:r w:rsidR="002F0BA2">
        <w:t>(</w:t>
      </w:r>
      <w:r w:rsidR="00050A6E" w:rsidRPr="00AC4226">
        <w:t>packed</w:t>
      </w:r>
      <w:r w:rsidRPr="00AC4226">
        <w:t xml:space="preserve"> with felicity of expressions and lucidity of ideas) </w:t>
      </w:r>
      <w:r w:rsidR="00050A6E" w:rsidRPr="00AC4226">
        <w:t>overwhelmed</w:t>
      </w:r>
      <w:r w:rsidRPr="00AC4226">
        <w:t xml:space="preserve"> the listeners both learned and ignorant with intense joy. (</w:t>
      </w:r>
      <w:r w:rsidR="00050A6E" w:rsidRPr="00AC4226">
        <w:t>Plunged</w:t>
      </w:r>
      <w:r w:rsidRPr="00AC4226">
        <w:t xml:space="preserve"> them in the ocean of delight</w:t>
      </w:r>
      <w:r w:rsidR="002F0BA2">
        <w:t>.</w:t>
      </w:r>
      <w:r w:rsidRPr="00AC4226">
        <w:t>)</w:t>
      </w:r>
    </w:p>
    <w:p w14:paraId="194BDF26" w14:textId="77777777" w:rsidR="00E9400C" w:rsidRPr="00AC4226" w:rsidRDefault="00E9400C" w:rsidP="007C105A">
      <w:pPr>
        <w:pStyle w:val="S16S"/>
      </w:pPr>
      <w:r w:rsidRPr="00AC4226">
        <w:rPr>
          <w:cs/>
        </w:rPr>
        <w:t>गमनासन</w:t>
      </w:r>
      <w:r w:rsidRPr="00AC4226">
        <w:t>-</w:t>
      </w:r>
      <w:r w:rsidRPr="00AC4226">
        <w:rPr>
          <w:cs/>
        </w:rPr>
        <w:t>सङ्कथादि</w:t>
      </w:r>
      <w:r w:rsidRPr="00AC4226">
        <w:t>-</w:t>
      </w:r>
      <w:r w:rsidRPr="00AC4226">
        <w:rPr>
          <w:cs/>
        </w:rPr>
        <w:t>लीलाः स्मृति</w:t>
      </w:r>
      <w:r w:rsidRPr="00AC4226">
        <w:t>-</w:t>
      </w:r>
      <w:r w:rsidRPr="00AC4226">
        <w:rPr>
          <w:cs/>
        </w:rPr>
        <w:t>मात्रेण भवापवर्ग</w:t>
      </w:r>
      <w:r w:rsidRPr="00AC4226">
        <w:t>-</w:t>
      </w:r>
      <w:r w:rsidRPr="00AC4226">
        <w:rPr>
          <w:cs/>
        </w:rPr>
        <w:t>दात्रीः</w:t>
      </w:r>
      <w:r w:rsidR="002A5300" w:rsidRPr="00AC4226">
        <w:rPr>
          <w:cs/>
        </w:rPr>
        <w:t>।</w:t>
      </w:r>
      <w:r w:rsidR="002A5300" w:rsidRPr="00AC4226">
        <w:rPr>
          <w:cs/>
        </w:rPr>
        <w:br/>
      </w:r>
      <w:r w:rsidRPr="00AC4226">
        <w:rPr>
          <w:cs/>
        </w:rPr>
        <w:t>कथमप्यमराः प्रपञ्चयेयुः ननु मध्वस्य न मादृशो</w:t>
      </w:r>
      <w:r w:rsidR="007A4C1E" w:rsidRPr="00AC4226">
        <w:rPr>
          <w:cs/>
        </w:rPr>
        <w:t>ऽ</w:t>
      </w:r>
      <w:r w:rsidRPr="00AC4226">
        <w:rPr>
          <w:cs/>
        </w:rPr>
        <w:t>ल्प</w:t>
      </w:r>
      <w:r w:rsidRPr="00AC4226">
        <w:t>-</w:t>
      </w:r>
      <w:r w:rsidRPr="00AC4226">
        <w:rPr>
          <w:cs/>
        </w:rPr>
        <w:t>बोधाः</w:t>
      </w:r>
      <w:r w:rsidR="00D766AC" w:rsidRPr="00AC4226">
        <w:rPr>
          <w:cs/>
        </w:rPr>
        <w:t>॥</w:t>
      </w:r>
      <w:r w:rsidR="006E47F3" w:rsidRPr="00AC4226">
        <w:rPr>
          <w:cs/>
        </w:rPr>
        <w:t>13-</w:t>
      </w:r>
      <w:r w:rsidRPr="00AC4226">
        <w:t>42</w:t>
      </w:r>
      <w:r w:rsidR="0051754E" w:rsidRPr="00AC4226">
        <w:rPr>
          <w:cs/>
        </w:rPr>
        <w:t>॥</w:t>
      </w:r>
    </w:p>
    <w:p w14:paraId="0EBC747F" w14:textId="77777777" w:rsidR="008F0B92" w:rsidRPr="00AC4226" w:rsidRDefault="008F0B92" w:rsidP="00EC4553">
      <w:pPr>
        <w:pStyle w:val="EngText"/>
      </w:pPr>
      <w:r w:rsidRPr="00AC4226">
        <w:t xml:space="preserve">13-42. How can a little-wit </w:t>
      </w:r>
      <w:r w:rsidR="00050A6E" w:rsidRPr="00AC4226">
        <w:t>like me</w:t>
      </w:r>
      <w:r w:rsidRPr="00AC4226">
        <w:t xml:space="preserve"> dare describe the </w:t>
      </w:r>
      <w:r w:rsidR="00050A6E" w:rsidRPr="00AC4226">
        <w:t>divine</w:t>
      </w:r>
      <w:r w:rsidRPr="00AC4226">
        <w:t xml:space="preserve"> deeds of the Great Acharya Madhwa (the incarnation of Lord Vayu) the firm devotee of God, the incoming Brahma (the regulator of our very life-breath) which even Gods (with the grace of Bharatidevi, Mahadeva and others) can relate only to some extent? A mere recollection of his lila</w:t>
      </w:r>
      <w:r w:rsidR="002F0BA2">
        <w:t xml:space="preserve"> </w:t>
      </w:r>
      <w:r w:rsidRPr="00AC4226">
        <w:t>(playful exploits) including his stately bearing, dignified yogic postures and delightful talks can set free the eligible souls from the fetters of worldly existence and secure salvation.</w:t>
      </w:r>
    </w:p>
    <w:p w14:paraId="6ECDEEBF" w14:textId="77777777" w:rsidR="00E9400C" w:rsidRPr="00AC4226" w:rsidRDefault="00E9400C" w:rsidP="007C105A">
      <w:pPr>
        <w:pStyle w:val="S16S"/>
      </w:pPr>
      <w:r w:rsidRPr="00AC4226">
        <w:rPr>
          <w:cs/>
        </w:rPr>
        <w:t>सु</w:t>
      </w:r>
      <w:r w:rsidRPr="00AC4226">
        <w:t>-</w:t>
      </w:r>
      <w:r w:rsidRPr="00AC4226">
        <w:rPr>
          <w:cs/>
        </w:rPr>
        <w:t>तपः</w:t>
      </w:r>
      <w:r w:rsidRPr="00AC4226">
        <w:t>-</w:t>
      </w:r>
      <w:r w:rsidRPr="00AC4226">
        <w:rPr>
          <w:cs/>
        </w:rPr>
        <w:t>कवितादि</w:t>
      </w:r>
      <w:r w:rsidRPr="00AC4226">
        <w:t>-</w:t>
      </w:r>
      <w:r w:rsidRPr="00AC4226">
        <w:rPr>
          <w:cs/>
        </w:rPr>
        <w:t>सद्</w:t>
      </w:r>
      <w:r w:rsidRPr="00AC4226">
        <w:t>-</w:t>
      </w:r>
      <w:r w:rsidRPr="00AC4226">
        <w:rPr>
          <w:cs/>
        </w:rPr>
        <w:t>गुणानां लिकुचानां कुल</w:t>
      </w:r>
      <w:r w:rsidRPr="00AC4226">
        <w:t>-</w:t>
      </w:r>
      <w:r w:rsidRPr="00AC4226">
        <w:rPr>
          <w:cs/>
        </w:rPr>
        <w:t>जो</w:t>
      </w:r>
      <w:r w:rsidR="007A4C1E" w:rsidRPr="00AC4226">
        <w:rPr>
          <w:cs/>
        </w:rPr>
        <w:t>ऽ</w:t>
      </w:r>
      <w:r w:rsidRPr="00AC4226">
        <w:rPr>
          <w:cs/>
        </w:rPr>
        <w:t>ङ्गिरोन्वयानाम्</w:t>
      </w:r>
      <w:r w:rsidR="002A5300" w:rsidRPr="00AC4226">
        <w:rPr>
          <w:cs/>
        </w:rPr>
        <w:t>।</w:t>
      </w:r>
      <w:r w:rsidR="002A5300" w:rsidRPr="00AC4226">
        <w:rPr>
          <w:cs/>
        </w:rPr>
        <w:br/>
      </w:r>
      <w:r w:rsidRPr="00AC4226">
        <w:rPr>
          <w:cs/>
        </w:rPr>
        <w:t>अ</w:t>
      </w:r>
      <w:r w:rsidR="00245E1F">
        <w:rPr>
          <w:rFonts w:hint="cs"/>
          <w:cs/>
        </w:rPr>
        <w:t>भ</w:t>
      </w:r>
      <w:r w:rsidRPr="00AC4226">
        <w:rPr>
          <w:cs/>
        </w:rPr>
        <w:t>वद् गुह</w:t>
      </w:r>
      <w:r w:rsidRPr="00AC4226">
        <w:t>-</w:t>
      </w:r>
      <w:r w:rsidRPr="00AC4226">
        <w:rPr>
          <w:cs/>
        </w:rPr>
        <w:t>नामको विपश्चित् कवि</w:t>
      </w:r>
      <w:r w:rsidRPr="00AC4226">
        <w:t>-</w:t>
      </w:r>
      <w:r w:rsidRPr="00AC4226">
        <w:rPr>
          <w:cs/>
        </w:rPr>
        <w:t>वर्यो</w:t>
      </w:r>
      <w:r w:rsidR="007A4C1E" w:rsidRPr="00AC4226">
        <w:rPr>
          <w:cs/>
        </w:rPr>
        <w:t>ऽ</w:t>
      </w:r>
      <w:r w:rsidRPr="00AC4226">
        <w:rPr>
          <w:cs/>
        </w:rPr>
        <w:t>खिल</w:t>
      </w:r>
      <w:r w:rsidRPr="00AC4226">
        <w:t>-</w:t>
      </w:r>
      <w:r w:rsidRPr="00AC4226">
        <w:rPr>
          <w:cs/>
        </w:rPr>
        <w:t>वादि</w:t>
      </w:r>
      <w:r w:rsidRPr="00AC4226">
        <w:t>-</w:t>
      </w:r>
      <w:r w:rsidRPr="00AC4226">
        <w:rPr>
          <w:cs/>
        </w:rPr>
        <w:t>वन्दनीयः</w:t>
      </w:r>
      <w:r w:rsidR="00D766AC" w:rsidRPr="00AC4226">
        <w:rPr>
          <w:cs/>
        </w:rPr>
        <w:t>॥</w:t>
      </w:r>
      <w:r w:rsidR="006E47F3" w:rsidRPr="00AC4226">
        <w:rPr>
          <w:cs/>
        </w:rPr>
        <w:t>13-</w:t>
      </w:r>
      <w:r w:rsidRPr="00AC4226">
        <w:t>43</w:t>
      </w:r>
      <w:r w:rsidR="0051754E" w:rsidRPr="00AC4226">
        <w:rPr>
          <w:cs/>
        </w:rPr>
        <w:t>॥</w:t>
      </w:r>
    </w:p>
    <w:p w14:paraId="6D4D0195" w14:textId="77777777" w:rsidR="008F0B92" w:rsidRPr="00AC4226" w:rsidRDefault="008F0B92" w:rsidP="00EC4553">
      <w:pPr>
        <w:pStyle w:val="EngText"/>
      </w:pPr>
      <w:r w:rsidRPr="00AC4226">
        <w:t xml:space="preserve">13-43. There lived a learned one Subramanya by name, an outstanding poet and an unrivalled (respected by all) disputant, born in the Likucha family belonging to the Angirasa </w:t>
      </w:r>
      <w:r w:rsidR="00050A6E" w:rsidRPr="00AC4226">
        <w:t>gotra,</w:t>
      </w:r>
      <w:r w:rsidR="003F6463" w:rsidRPr="00AC4226">
        <w:t xml:space="preserve"> famed for its excellences like austere penance and poetic talent.</w:t>
      </w:r>
    </w:p>
    <w:p w14:paraId="3E42960F" w14:textId="77777777" w:rsidR="00E9400C" w:rsidRPr="00AC4226" w:rsidRDefault="00E9400C" w:rsidP="007C105A">
      <w:pPr>
        <w:pStyle w:val="S16S"/>
      </w:pPr>
      <w:r w:rsidRPr="00AC4226">
        <w:rPr>
          <w:cs/>
        </w:rPr>
        <w:lastRenderedPageBreak/>
        <w:t>दयिता</w:t>
      </w:r>
      <w:r w:rsidR="007A4C1E" w:rsidRPr="00AC4226">
        <w:rPr>
          <w:cs/>
        </w:rPr>
        <w:t>ऽ</w:t>
      </w:r>
      <w:r w:rsidRPr="00AC4226">
        <w:rPr>
          <w:cs/>
        </w:rPr>
        <w:t>स्य सती गुणानुरूपा विधि</w:t>
      </w:r>
      <w:r w:rsidRPr="00AC4226">
        <w:t>-</w:t>
      </w:r>
      <w:r w:rsidRPr="00AC4226">
        <w:rPr>
          <w:cs/>
        </w:rPr>
        <w:t>वीर्येण मुहुर्मृत</w:t>
      </w:r>
      <w:r w:rsidRPr="00AC4226">
        <w:t>-</w:t>
      </w:r>
      <w:r w:rsidRPr="00AC4226">
        <w:rPr>
          <w:cs/>
        </w:rPr>
        <w:t>प्रजा</w:t>
      </w:r>
      <w:r w:rsidR="007A4C1E" w:rsidRPr="00AC4226">
        <w:rPr>
          <w:cs/>
        </w:rPr>
        <w:t>ऽ</w:t>
      </w:r>
      <w:r w:rsidRPr="00AC4226">
        <w:rPr>
          <w:cs/>
        </w:rPr>
        <w:t>पि</w:t>
      </w:r>
      <w:r w:rsidR="002A5300" w:rsidRPr="00AC4226">
        <w:rPr>
          <w:cs/>
        </w:rPr>
        <w:t>।</w:t>
      </w:r>
      <w:r w:rsidR="002A5300" w:rsidRPr="00AC4226">
        <w:rPr>
          <w:cs/>
        </w:rPr>
        <w:br/>
      </w:r>
      <w:r w:rsidRPr="00AC4226">
        <w:rPr>
          <w:cs/>
        </w:rPr>
        <w:t>अभजद् भुवन</w:t>
      </w:r>
      <w:r w:rsidRPr="00AC4226">
        <w:t>-</w:t>
      </w:r>
      <w:r w:rsidRPr="00AC4226">
        <w:rPr>
          <w:cs/>
        </w:rPr>
        <w:t>प्रभू हरीशौ सुत</w:t>
      </w:r>
      <w:r w:rsidRPr="00AC4226">
        <w:t>-</w:t>
      </w:r>
      <w:r w:rsidRPr="00AC4226">
        <w:rPr>
          <w:cs/>
        </w:rPr>
        <w:t>काम वसुदेव</w:t>
      </w:r>
      <w:r w:rsidRPr="00AC4226">
        <w:t>-</w:t>
      </w:r>
      <w:r w:rsidRPr="00AC4226">
        <w:rPr>
          <w:cs/>
        </w:rPr>
        <w:t>सूनु</w:t>
      </w:r>
      <w:r w:rsidRPr="00AC4226">
        <w:t>-</w:t>
      </w:r>
      <w:r w:rsidRPr="00AC4226">
        <w:rPr>
          <w:cs/>
        </w:rPr>
        <w:t>भक्ता</w:t>
      </w:r>
      <w:r w:rsidR="00D766AC" w:rsidRPr="00AC4226">
        <w:rPr>
          <w:cs/>
        </w:rPr>
        <w:t>॥</w:t>
      </w:r>
      <w:r w:rsidR="006E47F3" w:rsidRPr="00AC4226">
        <w:rPr>
          <w:cs/>
        </w:rPr>
        <w:t>13-</w:t>
      </w:r>
      <w:r w:rsidRPr="00AC4226">
        <w:t>44</w:t>
      </w:r>
      <w:r w:rsidR="0051754E" w:rsidRPr="00AC4226">
        <w:rPr>
          <w:cs/>
        </w:rPr>
        <w:t>॥</w:t>
      </w:r>
    </w:p>
    <w:p w14:paraId="1B838AB4" w14:textId="77777777" w:rsidR="003F6463" w:rsidRPr="00AC4226" w:rsidRDefault="003F6463" w:rsidP="00EC4553">
      <w:pPr>
        <w:pStyle w:val="EngText"/>
      </w:pPr>
      <w:r w:rsidRPr="00AC4226">
        <w:t>13-44. Subramanya was (fortunate in) having a devoted wife befitting his virtues, a votary of Lord Krishna who unfortunately enough (by the d</w:t>
      </w:r>
      <w:r w:rsidR="002F0BA2">
        <w:t>ecree of d</w:t>
      </w:r>
      <w:r w:rsidRPr="00AC4226">
        <w:t>estiny) having repeatedly lost her issues, began to serve Hari and Hara, the Lords of the three worlds, with an intense desire to beget a son (gifted with a long life).</w:t>
      </w:r>
    </w:p>
    <w:p w14:paraId="206CD949" w14:textId="77777777" w:rsidR="00E9400C" w:rsidRPr="00AC4226" w:rsidRDefault="00E9400C" w:rsidP="007C105A">
      <w:pPr>
        <w:pStyle w:val="S16S"/>
      </w:pPr>
      <w:r w:rsidRPr="00AC4226">
        <w:rPr>
          <w:cs/>
        </w:rPr>
        <w:t>परमेश्वरयोः प्रसाद</w:t>
      </w:r>
      <w:r w:rsidRPr="00AC4226">
        <w:t>-</w:t>
      </w:r>
      <w:r w:rsidRPr="00AC4226">
        <w:rPr>
          <w:cs/>
        </w:rPr>
        <w:t>योगात् सुत</w:t>
      </w:r>
      <w:r w:rsidRPr="00AC4226">
        <w:t>-</w:t>
      </w:r>
      <w:r w:rsidRPr="00AC4226">
        <w:rPr>
          <w:cs/>
        </w:rPr>
        <w:t>रत्नं तदसू</w:t>
      </w:r>
      <w:r w:rsidR="00245E1F">
        <w:rPr>
          <w:rFonts w:hint="cs"/>
          <w:cs/>
        </w:rPr>
        <w:t>त</w:t>
      </w:r>
      <w:r w:rsidRPr="00AC4226">
        <w:rPr>
          <w:cs/>
        </w:rPr>
        <w:t xml:space="preserve"> सूरि</w:t>
      </w:r>
      <w:r w:rsidRPr="00AC4226">
        <w:t>-</w:t>
      </w:r>
      <w:r w:rsidRPr="00AC4226">
        <w:rPr>
          <w:cs/>
        </w:rPr>
        <w:t>पत्नी</w:t>
      </w:r>
      <w:r w:rsidR="00D766AC" w:rsidRPr="00AC4226">
        <w:rPr>
          <w:cs/>
        </w:rPr>
        <w:t>।</w:t>
      </w:r>
      <w:r w:rsidR="002A5300" w:rsidRPr="00AC4226">
        <w:rPr>
          <w:cs/>
        </w:rPr>
        <w:br/>
      </w:r>
      <w:r w:rsidRPr="00AC4226">
        <w:rPr>
          <w:cs/>
        </w:rPr>
        <w:t>परिषत्</w:t>
      </w:r>
      <w:r w:rsidRPr="00AC4226">
        <w:t>-</w:t>
      </w:r>
      <w:r w:rsidRPr="00AC4226">
        <w:rPr>
          <w:cs/>
        </w:rPr>
        <w:t>पद</w:t>
      </w:r>
      <w:r w:rsidRPr="00AC4226">
        <w:t>-</w:t>
      </w:r>
      <w:r w:rsidRPr="00AC4226">
        <w:rPr>
          <w:cs/>
        </w:rPr>
        <w:t>पट्टनेषु नार्घो विविदे यस्य समः परीक्षकाग्र्यैः</w:t>
      </w:r>
      <w:r w:rsidR="00D766AC" w:rsidRPr="00AC4226">
        <w:rPr>
          <w:cs/>
        </w:rPr>
        <w:t>॥</w:t>
      </w:r>
      <w:r w:rsidR="006E47F3" w:rsidRPr="00AC4226">
        <w:rPr>
          <w:cs/>
        </w:rPr>
        <w:t>13-</w:t>
      </w:r>
      <w:r w:rsidRPr="00AC4226">
        <w:t>45</w:t>
      </w:r>
      <w:r w:rsidR="0051754E" w:rsidRPr="00AC4226">
        <w:rPr>
          <w:cs/>
        </w:rPr>
        <w:t>॥</w:t>
      </w:r>
    </w:p>
    <w:p w14:paraId="0AD87A59" w14:textId="77777777" w:rsidR="003F6463" w:rsidRPr="00AC4226" w:rsidRDefault="003F6463" w:rsidP="00EC4553">
      <w:pPr>
        <w:pStyle w:val="EngText"/>
      </w:pPr>
      <w:r w:rsidRPr="00AC4226">
        <w:t xml:space="preserve">13-45. In due course, the consort of the learned Subramanya with the divine grace of Lord Narayana and Mahadeva, gave birth to a gifted a child whose competence (talent) could not be adjudged by the </w:t>
      </w:r>
      <w:r w:rsidR="00050A6E" w:rsidRPr="00AC4226">
        <w:t>council</w:t>
      </w:r>
      <w:r w:rsidRPr="00AC4226">
        <w:t xml:space="preserve"> of the wise like a priceless gem not fittingly evaluated</w:t>
      </w:r>
      <w:r w:rsidR="002F0BA2">
        <w:t xml:space="preserve"> by the gem-experts in the town</w:t>
      </w:r>
      <w:r w:rsidRPr="00AC4226">
        <w:t xml:space="preserve"> (</w:t>
      </w:r>
      <w:r w:rsidR="002F0BA2">
        <w:t>w</w:t>
      </w:r>
      <w:r w:rsidR="00050A6E" w:rsidRPr="00AC4226">
        <w:t>hich</w:t>
      </w:r>
      <w:r w:rsidRPr="00AC4226">
        <w:t xml:space="preserve"> conceals its excellence even from them).</w:t>
      </w:r>
    </w:p>
    <w:p w14:paraId="2DDA5DFB" w14:textId="77777777" w:rsidR="00E9400C" w:rsidRPr="00AC4226" w:rsidRDefault="00E9400C" w:rsidP="007C105A">
      <w:pPr>
        <w:pStyle w:val="S16S"/>
      </w:pPr>
      <w:r w:rsidRPr="00AC4226">
        <w:rPr>
          <w:cs/>
        </w:rPr>
        <w:t>वदनेन्दुमवेक्ष्य नन्दनस्य स्व</w:t>
      </w:r>
      <w:r w:rsidRPr="00AC4226">
        <w:t>-</w:t>
      </w:r>
      <w:r w:rsidRPr="00AC4226">
        <w:rPr>
          <w:cs/>
        </w:rPr>
        <w:t>कुलोत्तारण</w:t>
      </w:r>
      <w:r w:rsidRPr="00AC4226">
        <w:t>-</w:t>
      </w:r>
      <w:r w:rsidRPr="00AC4226">
        <w:rPr>
          <w:cs/>
        </w:rPr>
        <w:t>दक्ष</w:t>
      </w:r>
      <w:r w:rsidRPr="00AC4226">
        <w:t>-</w:t>
      </w:r>
      <w:r w:rsidRPr="00AC4226">
        <w:rPr>
          <w:cs/>
        </w:rPr>
        <w:t>लक्षणस्य</w:t>
      </w:r>
      <w:r w:rsidR="00D766AC" w:rsidRPr="00AC4226">
        <w:rPr>
          <w:cs/>
        </w:rPr>
        <w:t>।</w:t>
      </w:r>
      <w:r w:rsidR="002A5300" w:rsidRPr="00AC4226">
        <w:rPr>
          <w:cs/>
        </w:rPr>
        <w:br/>
      </w:r>
      <w:r w:rsidRPr="00AC4226">
        <w:rPr>
          <w:cs/>
        </w:rPr>
        <w:t>कृत</w:t>
      </w:r>
      <w:r w:rsidRPr="00AC4226">
        <w:t>-</w:t>
      </w:r>
      <w:r w:rsidRPr="00AC4226">
        <w:rPr>
          <w:cs/>
        </w:rPr>
        <w:t>कृत्य</w:t>
      </w:r>
      <w:r w:rsidRPr="00AC4226">
        <w:t>-</w:t>
      </w:r>
      <w:r w:rsidRPr="00AC4226">
        <w:rPr>
          <w:cs/>
        </w:rPr>
        <w:t>तया क्रियाः प्रकुर्वन्  कविराख्य</w:t>
      </w:r>
      <w:r w:rsidR="00934715">
        <w:rPr>
          <w:rFonts w:hint="cs"/>
          <w:cs/>
        </w:rPr>
        <w:t>ा</w:t>
      </w:r>
      <w:r w:rsidRPr="00AC4226">
        <w:rPr>
          <w:cs/>
        </w:rPr>
        <w:t>दुचितां त्रि</w:t>
      </w:r>
      <w:r w:rsidRPr="00AC4226">
        <w:t>-</w:t>
      </w:r>
      <w:r w:rsidRPr="00AC4226">
        <w:rPr>
          <w:cs/>
        </w:rPr>
        <w:t>विक्रमाख्याम्</w:t>
      </w:r>
      <w:r w:rsidR="00D766AC" w:rsidRPr="00AC4226">
        <w:rPr>
          <w:cs/>
        </w:rPr>
        <w:t>॥</w:t>
      </w:r>
      <w:r w:rsidR="006E47F3" w:rsidRPr="00AC4226">
        <w:rPr>
          <w:cs/>
        </w:rPr>
        <w:t>13-</w:t>
      </w:r>
      <w:r w:rsidRPr="00AC4226">
        <w:t>46</w:t>
      </w:r>
      <w:r w:rsidR="0051754E" w:rsidRPr="00AC4226">
        <w:rPr>
          <w:cs/>
        </w:rPr>
        <w:t>॥</w:t>
      </w:r>
    </w:p>
    <w:p w14:paraId="2D54421F" w14:textId="77777777" w:rsidR="003F6463" w:rsidRPr="00AC4226" w:rsidRDefault="003F6463" w:rsidP="00EC4553">
      <w:pPr>
        <w:pStyle w:val="EngText"/>
      </w:pPr>
      <w:r w:rsidRPr="00AC4226">
        <w:t xml:space="preserve">13-46. The erudite Subramanya enraptured to see the beaming moon-like face of his son, capable of redeeming his clan, considered himself blessed </w:t>
      </w:r>
      <w:r w:rsidR="00050A6E" w:rsidRPr="00AC4226">
        <w:t>and performed</w:t>
      </w:r>
      <w:r w:rsidRPr="00AC4226">
        <w:t xml:space="preserve"> the religious rites related to child-birth and gave him an appropriate name </w:t>
      </w:r>
      <w:r w:rsidR="00050A6E" w:rsidRPr="00AC4226">
        <w:t>Trivikrama</w:t>
      </w:r>
      <w:r w:rsidRPr="00AC4226">
        <w:t xml:space="preserve"> (expert in the Vedas, Vedanta and poetry).</w:t>
      </w:r>
    </w:p>
    <w:p w14:paraId="1479743C" w14:textId="77777777" w:rsidR="00E9400C" w:rsidRPr="00AC4226" w:rsidRDefault="00E9400C" w:rsidP="007C105A">
      <w:pPr>
        <w:pStyle w:val="S16S"/>
      </w:pPr>
      <w:r w:rsidRPr="00AC4226">
        <w:rPr>
          <w:cs/>
        </w:rPr>
        <w:t>कळ</w:t>
      </w:r>
      <w:r w:rsidRPr="00AC4226">
        <w:t>-</w:t>
      </w:r>
      <w:r w:rsidRPr="00AC4226">
        <w:rPr>
          <w:cs/>
        </w:rPr>
        <w:t>भाषण एव सूरि</w:t>
      </w:r>
      <w:r w:rsidRPr="00AC4226">
        <w:t>-</w:t>
      </w:r>
      <w:r w:rsidRPr="00AC4226">
        <w:rPr>
          <w:cs/>
        </w:rPr>
        <w:t>पोतः कविरासीदनवद्य</w:t>
      </w:r>
      <w:r w:rsidRPr="00AC4226">
        <w:t>-</w:t>
      </w:r>
      <w:r w:rsidRPr="00AC4226">
        <w:rPr>
          <w:cs/>
        </w:rPr>
        <w:t>पद्य</w:t>
      </w:r>
      <w:r w:rsidRPr="00AC4226">
        <w:t>-</w:t>
      </w:r>
      <w:r w:rsidRPr="00AC4226">
        <w:rPr>
          <w:cs/>
        </w:rPr>
        <w:t>वादी</w:t>
      </w:r>
      <w:r w:rsidR="002A5300" w:rsidRPr="00AC4226">
        <w:rPr>
          <w:cs/>
        </w:rPr>
        <w:t>।</w:t>
      </w:r>
      <w:r w:rsidR="002A5300" w:rsidRPr="00AC4226">
        <w:rPr>
          <w:cs/>
        </w:rPr>
        <w:br/>
      </w:r>
      <w:r w:rsidRPr="00AC4226">
        <w:rPr>
          <w:cs/>
        </w:rPr>
        <w:t>अव</w:t>
      </w:r>
      <w:r w:rsidRPr="00AC4226">
        <w:t>-</w:t>
      </w:r>
      <w:r w:rsidRPr="00AC4226">
        <w:rPr>
          <w:cs/>
        </w:rPr>
        <w:t>भाति ननु प्रभा</w:t>
      </w:r>
      <w:r w:rsidRPr="00AC4226">
        <w:t>-</w:t>
      </w:r>
      <w:r w:rsidRPr="00AC4226">
        <w:rPr>
          <w:cs/>
        </w:rPr>
        <w:t>प्रभावी  भगवान् ब</w:t>
      </w:r>
      <w:r w:rsidR="00934715">
        <w:rPr>
          <w:rFonts w:hint="cs"/>
          <w:cs/>
        </w:rPr>
        <w:t>ा</w:t>
      </w:r>
      <w:r w:rsidRPr="00AC4226">
        <w:rPr>
          <w:cs/>
        </w:rPr>
        <w:t>लतरो</w:t>
      </w:r>
      <w:r w:rsidR="007A4C1E" w:rsidRPr="00AC4226">
        <w:rPr>
          <w:cs/>
        </w:rPr>
        <w:t>ऽ</w:t>
      </w:r>
      <w:r w:rsidRPr="00AC4226">
        <w:rPr>
          <w:cs/>
        </w:rPr>
        <w:t>पि तिग्म</w:t>
      </w:r>
      <w:r w:rsidRPr="00AC4226">
        <w:t>-</w:t>
      </w:r>
      <w:r w:rsidRPr="00AC4226">
        <w:rPr>
          <w:cs/>
        </w:rPr>
        <w:t>भानुः</w:t>
      </w:r>
      <w:r w:rsidR="00D766AC" w:rsidRPr="00AC4226">
        <w:rPr>
          <w:cs/>
        </w:rPr>
        <w:t>॥</w:t>
      </w:r>
      <w:r w:rsidR="006E47F3" w:rsidRPr="00AC4226">
        <w:rPr>
          <w:cs/>
        </w:rPr>
        <w:t>13-</w:t>
      </w:r>
      <w:r w:rsidRPr="00AC4226">
        <w:t>47</w:t>
      </w:r>
      <w:r w:rsidR="0051754E" w:rsidRPr="00AC4226">
        <w:rPr>
          <w:cs/>
        </w:rPr>
        <w:t>॥</w:t>
      </w:r>
    </w:p>
    <w:p w14:paraId="126CD487" w14:textId="77777777" w:rsidR="007A561F" w:rsidRPr="00AC4226" w:rsidRDefault="007A561F" w:rsidP="00EC4553">
      <w:pPr>
        <w:pStyle w:val="EngText"/>
      </w:pPr>
      <w:r w:rsidRPr="00AC4226">
        <w:t xml:space="preserve">13-47. The precious child of the wise Subramanya was a gifted poet and even when he lisped he gave out flawless verses describing the glory of the </w:t>
      </w:r>
      <w:r w:rsidR="002F0BA2">
        <w:t xml:space="preserve">early </w:t>
      </w:r>
      <w:r w:rsidRPr="00AC4226">
        <w:t>rising Sun, shining with his innate lustre.</w:t>
      </w:r>
    </w:p>
    <w:p w14:paraId="7421F164" w14:textId="77777777" w:rsidR="00E9400C" w:rsidRPr="00AC4226" w:rsidRDefault="00E9400C" w:rsidP="007C105A">
      <w:pPr>
        <w:pStyle w:val="S16S"/>
      </w:pPr>
      <w:r w:rsidRPr="00AC4226">
        <w:rPr>
          <w:cs/>
        </w:rPr>
        <w:t>सकलाङ्ग</w:t>
      </w:r>
      <w:r w:rsidRPr="00AC4226">
        <w:t>-</w:t>
      </w:r>
      <w:r w:rsidRPr="00AC4226">
        <w:rPr>
          <w:cs/>
        </w:rPr>
        <w:t>युतावभात</w:t>
      </w:r>
      <w:r w:rsidRPr="00AC4226">
        <w:t>-</w:t>
      </w:r>
      <w:r w:rsidRPr="00AC4226">
        <w:rPr>
          <w:cs/>
        </w:rPr>
        <w:t>शाखः समये प्राप्त उदार</w:t>
      </w:r>
      <w:r w:rsidRPr="00AC4226">
        <w:t>-</w:t>
      </w:r>
      <w:r w:rsidRPr="00AC4226">
        <w:rPr>
          <w:cs/>
        </w:rPr>
        <w:t>पक्षि</w:t>
      </w:r>
      <w:r w:rsidRPr="00AC4226">
        <w:t>-</w:t>
      </w:r>
      <w:r w:rsidRPr="00AC4226">
        <w:rPr>
          <w:cs/>
        </w:rPr>
        <w:t>सेव्यः</w:t>
      </w:r>
      <w:r w:rsidR="00D766AC" w:rsidRPr="00AC4226">
        <w:rPr>
          <w:cs/>
        </w:rPr>
        <w:t>।</w:t>
      </w:r>
      <w:r w:rsidR="002A5300" w:rsidRPr="00AC4226">
        <w:rPr>
          <w:cs/>
        </w:rPr>
        <w:br/>
      </w:r>
      <w:r w:rsidRPr="00AC4226">
        <w:rPr>
          <w:cs/>
        </w:rPr>
        <w:t xml:space="preserve">स ससर्ज </w:t>
      </w:r>
      <w:r w:rsidR="00934715">
        <w:rPr>
          <w:rFonts w:hint="cs"/>
          <w:cs/>
        </w:rPr>
        <w:t>स</w:t>
      </w:r>
      <w:r w:rsidRPr="00AC4226">
        <w:rPr>
          <w:cs/>
        </w:rPr>
        <w:t>दध्व</w:t>
      </w:r>
      <w:r w:rsidRPr="00AC4226">
        <w:t>-</w:t>
      </w:r>
      <w:r w:rsidRPr="00AC4226">
        <w:rPr>
          <w:cs/>
        </w:rPr>
        <w:t>गोपकृत्यै लिकुचः काव्य</w:t>
      </w:r>
      <w:r w:rsidRPr="00AC4226">
        <w:t>-</w:t>
      </w:r>
      <w:r w:rsidRPr="00AC4226">
        <w:rPr>
          <w:cs/>
        </w:rPr>
        <w:t>फलं रसाभि</w:t>
      </w:r>
      <w:r w:rsidRPr="00AC4226">
        <w:t>-</w:t>
      </w:r>
      <w:r w:rsidRPr="00AC4226">
        <w:rPr>
          <w:cs/>
        </w:rPr>
        <w:t>रामम्</w:t>
      </w:r>
      <w:r w:rsidR="00D766AC" w:rsidRPr="00AC4226">
        <w:rPr>
          <w:cs/>
        </w:rPr>
        <w:t>॥</w:t>
      </w:r>
      <w:r w:rsidR="006E47F3" w:rsidRPr="00AC4226">
        <w:rPr>
          <w:cs/>
        </w:rPr>
        <w:t>13-</w:t>
      </w:r>
      <w:r w:rsidRPr="00AC4226">
        <w:t>48</w:t>
      </w:r>
      <w:r w:rsidR="0051754E" w:rsidRPr="00AC4226">
        <w:rPr>
          <w:cs/>
        </w:rPr>
        <w:t>॥</w:t>
      </w:r>
    </w:p>
    <w:p w14:paraId="55368BED" w14:textId="77777777" w:rsidR="007A561F" w:rsidRPr="00AC4226" w:rsidRDefault="007A561F" w:rsidP="00EC4553">
      <w:pPr>
        <w:pStyle w:val="EngText"/>
      </w:pPr>
      <w:r w:rsidRPr="00AC4226">
        <w:t xml:space="preserve">13-48. Well-versed in all branches of Vedas including its </w:t>
      </w:r>
      <w:r w:rsidR="00050A6E" w:rsidRPr="00AC4226">
        <w:t>auxiliaries</w:t>
      </w:r>
      <w:r w:rsidRPr="00AC4226">
        <w:t xml:space="preserve"> (and so specialized in Mayavada) as to command the respect of the t</w:t>
      </w:r>
      <w:r w:rsidR="002F0BA2">
        <w:t>h</w:t>
      </w:r>
      <w:r w:rsidRPr="00AC4226">
        <w:t xml:space="preserve">en expert exponents of the diverse doctrines, Trivikramapanditacharya (a </w:t>
      </w:r>
      <w:r w:rsidR="002F0BA2">
        <w:t>w</w:t>
      </w:r>
      <w:r w:rsidRPr="00AC4226">
        <w:t>orth</w:t>
      </w:r>
      <w:r w:rsidR="002F0BA2">
        <w:t>y</w:t>
      </w:r>
      <w:r w:rsidRPr="00AC4226">
        <w:t xml:space="preserve"> off-spring of the Likucha family) composed a delightful poem called Ushaharana </w:t>
      </w:r>
      <w:r w:rsidRPr="00AC4226">
        <w:lastRenderedPageBreak/>
        <w:t xml:space="preserve">full of poetic sentiments for the benefit of the virtuous like the Likucha tree </w:t>
      </w:r>
      <w:r w:rsidR="00050A6E" w:rsidRPr="00AC4226">
        <w:t>refreshing</w:t>
      </w:r>
      <w:r w:rsidRPr="00AC4226">
        <w:t xml:space="preserve"> the wayfarers </w:t>
      </w:r>
      <w:r w:rsidR="00050A6E" w:rsidRPr="00AC4226">
        <w:t>with its</w:t>
      </w:r>
      <w:r w:rsidRPr="00AC4226">
        <w:t xml:space="preserve"> pleasant shade and </w:t>
      </w:r>
      <w:r w:rsidR="00050A6E" w:rsidRPr="00AC4226">
        <w:t>cove</w:t>
      </w:r>
      <w:r w:rsidR="002F0BA2">
        <w:t>t</w:t>
      </w:r>
      <w:r w:rsidR="00050A6E" w:rsidRPr="00AC4226">
        <w:t>able</w:t>
      </w:r>
      <w:r w:rsidRPr="00AC4226">
        <w:t xml:space="preserve"> fruits.</w:t>
      </w:r>
    </w:p>
    <w:p w14:paraId="28A2F404" w14:textId="77777777" w:rsidR="00E9400C" w:rsidRPr="00AC4226" w:rsidRDefault="00E9400C" w:rsidP="007C105A">
      <w:pPr>
        <w:pStyle w:val="S16S"/>
      </w:pPr>
      <w:r w:rsidRPr="00AC4226">
        <w:rPr>
          <w:cs/>
        </w:rPr>
        <w:t>प्रति</w:t>
      </w:r>
      <w:r w:rsidRPr="00AC4226">
        <w:t>-</w:t>
      </w:r>
      <w:r w:rsidRPr="00AC4226">
        <w:rPr>
          <w:cs/>
        </w:rPr>
        <w:t>पादितमात्मना यथार्थं पृथु</w:t>
      </w:r>
      <w:r w:rsidRPr="00AC4226">
        <w:t>-</w:t>
      </w:r>
      <w:r w:rsidRPr="00AC4226">
        <w:rPr>
          <w:cs/>
        </w:rPr>
        <w:t>माया</w:t>
      </w:r>
      <w:r w:rsidRPr="00AC4226">
        <w:t>-</w:t>
      </w:r>
      <w:r w:rsidR="00934715">
        <w:rPr>
          <w:cs/>
        </w:rPr>
        <w:t>समयस्य दुर्घट</w:t>
      </w:r>
      <w:r w:rsidRPr="00AC4226">
        <w:rPr>
          <w:cs/>
        </w:rPr>
        <w:t>त्वम्</w:t>
      </w:r>
      <w:r w:rsidR="002A5300" w:rsidRPr="00AC4226">
        <w:rPr>
          <w:cs/>
        </w:rPr>
        <w:t>।</w:t>
      </w:r>
      <w:r w:rsidR="002A5300" w:rsidRPr="00AC4226">
        <w:rPr>
          <w:cs/>
        </w:rPr>
        <w:br/>
      </w:r>
      <w:r w:rsidRPr="00AC4226">
        <w:rPr>
          <w:cs/>
        </w:rPr>
        <w:t>स्व</w:t>
      </w:r>
      <w:r w:rsidRPr="00AC4226">
        <w:t>-</w:t>
      </w:r>
      <w:r w:rsidRPr="00AC4226">
        <w:rPr>
          <w:cs/>
        </w:rPr>
        <w:t>गुरौ परि</w:t>
      </w:r>
      <w:r w:rsidRPr="00AC4226">
        <w:t>-</w:t>
      </w:r>
      <w:r w:rsidRPr="00AC4226">
        <w:rPr>
          <w:cs/>
        </w:rPr>
        <w:t>हर्तुमक्षमे</w:t>
      </w:r>
      <w:r w:rsidR="007A4C1E" w:rsidRPr="00AC4226">
        <w:rPr>
          <w:cs/>
        </w:rPr>
        <w:t>ऽ</w:t>
      </w:r>
      <w:r w:rsidRPr="00AC4226">
        <w:rPr>
          <w:cs/>
        </w:rPr>
        <w:t>पि श्र</w:t>
      </w:r>
      <w:r w:rsidR="00934715">
        <w:rPr>
          <w:rFonts w:hint="cs"/>
          <w:cs/>
        </w:rPr>
        <w:t>ु</w:t>
      </w:r>
      <w:r w:rsidRPr="00AC4226">
        <w:rPr>
          <w:cs/>
        </w:rPr>
        <w:t>तवांस्तं स वयस्य</w:t>
      </w:r>
      <w:r w:rsidRPr="00AC4226">
        <w:t>-</w:t>
      </w:r>
      <w:r w:rsidRPr="00AC4226">
        <w:rPr>
          <w:cs/>
        </w:rPr>
        <w:t>बोधितो</w:t>
      </w:r>
      <w:r w:rsidR="007A4C1E" w:rsidRPr="00AC4226">
        <w:rPr>
          <w:cs/>
        </w:rPr>
        <w:t>ऽ</w:t>
      </w:r>
      <w:r w:rsidRPr="00AC4226">
        <w:rPr>
          <w:cs/>
        </w:rPr>
        <w:t>लम्</w:t>
      </w:r>
      <w:r w:rsidR="00D766AC" w:rsidRPr="00AC4226">
        <w:rPr>
          <w:cs/>
        </w:rPr>
        <w:t>॥</w:t>
      </w:r>
      <w:r w:rsidR="006E47F3" w:rsidRPr="00AC4226">
        <w:rPr>
          <w:cs/>
        </w:rPr>
        <w:t>13-</w:t>
      </w:r>
      <w:r w:rsidRPr="00AC4226">
        <w:t>49</w:t>
      </w:r>
      <w:r w:rsidR="0051754E" w:rsidRPr="00AC4226">
        <w:rPr>
          <w:cs/>
        </w:rPr>
        <w:t>॥</w:t>
      </w:r>
    </w:p>
    <w:p w14:paraId="0E780D08" w14:textId="77777777" w:rsidR="007A561F" w:rsidRPr="00AC4226" w:rsidRDefault="007A561F" w:rsidP="00EC4553">
      <w:pPr>
        <w:pStyle w:val="EngText"/>
      </w:pPr>
      <w:r w:rsidRPr="00AC4226">
        <w:t xml:space="preserve">13-49. Though his preceptor was incompetent to reconcile the inherent incongruities indicated by the </w:t>
      </w:r>
      <w:r w:rsidR="00050A6E" w:rsidRPr="00AC4226">
        <w:t>shrewd</w:t>
      </w:r>
      <w:r w:rsidRPr="00AC4226">
        <w:t xml:space="preserve"> Trivikrama in the difficult </w:t>
      </w:r>
      <w:r w:rsidR="00050A6E" w:rsidRPr="00AC4226">
        <w:t>and specious</w:t>
      </w:r>
      <w:r w:rsidRPr="00AC4226">
        <w:t xml:space="preserve"> Maya-Shastra, he (Trivikrama) reluctantly studied the Mayavada being persistently advised by his comrades.</w:t>
      </w:r>
    </w:p>
    <w:p w14:paraId="2E989BA3" w14:textId="77777777" w:rsidR="00E9400C" w:rsidRPr="00AC4226" w:rsidRDefault="00E9400C" w:rsidP="007C105A">
      <w:pPr>
        <w:pStyle w:val="S16S"/>
      </w:pPr>
      <w:r w:rsidRPr="00AC4226">
        <w:rPr>
          <w:cs/>
        </w:rPr>
        <w:t>भगवत्युदिते स</w:t>
      </w:r>
      <w:r w:rsidRPr="00AC4226">
        <w:t>-</w:t>
      </w:r>
      <w:r w:rsidRPr="00AC4226">
        <w:rPr>
          <w:cs/>
        </w:rPr>
        <w:t>गो</w:t>
      </w:r>
      <w:r w:rsidRPr="00AC4226">
        <w:t>-</w:t>
      </w:r>
      <w:r w:rsidRPr="00AC4226">
        <w:rPr>
          <w:cs/>
        </w:rPr>
        <w:t>विलासे वटु</w:t>
      </w:r>
      <w:r w:rsidRPr="00AC4226">
        <w:t>-</w:t>
      </w:r>
      <w:r w:rsidRPr="00AC4226">
        <w:rPr>
          <w:cs/>
        </w:rPr>
        <w:t>भावं त्यजति त्रि</w:t>
      </w:r>
      <w:r w:rsidRPr="00AC4226">
        <w:t>-</w:t>
      </w:r>
      <w:r w:rsidRPr="00AC4226">
        <w:rPr>
          <w:cs/>
        </w:rPr>
        <w:t>विक्रमाख्ये</w:t>
      </w:r>
      <w:r w:rsidR="002A5300" w:rsidRPr="00AC4226">
        <w:rPr>
          <w:cs/>
        </w:rPr>
        <w:t>।</w:t>
      </w:r>
      <w:r w:rsidR="002A5300" w:rsidRPr="00AC4226">
        <w:rPr>
          <w:cs/>
        </w:rPr>
        <w:br/>
      </w:r>
      <w:r w:rsidRPr="00AC4226">
        <w:rPr>
          <w:cs/>
        </w:rPr>
        <w:t>अपि भानु</w:t>
      </w:r>
      <w:r w:rsidRPr="00AC4226">
        <w:t>-</w:t>
      </w:r>
      <w:r w:rsidRPr="00AC4226">
        <w:rPr>
          <w:cs/>
        </w:rPr>
        <w:t>पुरस्सराः समस्ताः प्र</w:t>
      </w:r>
      <w:r w:rsidRPr="00AC4226">
        <w:t>-</w:t>
      </w:r>
      <w:r w:rsidRPr="00AC4226">
        <w:rPr>
          <w:cs/>
        </w:rPr>
        <w:t>ययुः कीट</w:t>
      </w:r>
      <w:r w:rsidRPr="00AC4226">
        <w:t>-</w:t>
      </w:r>
      <w:r w:rsidRPr="00AC4226">
        <w:rPr>
          <w:cs/>
        </w:rPr>
        <w:t>मणि</w:t>
      </w:r>
      <w:r w:rsidRPr="00AC4226">
        <w:t>-</w:t>
      </w:r>
      <w:r w:rsidRPr="00AC4226">
        <w:rPr>
          <w:cs/>
        </w:rPr>
        <w:t>प्रभत्वमाशु</w:t>
      </w:r>
      <w:r w:rsidR="00D766AC" w:rsidRPr="00AC4226">
        <w:rPr>
          <w:cs/>
        </w:rPr>
        <w:t>॥</w:t>
      </w:r>
      <w:r w:rsidR="006E47F3" w:rsidRPr="00AC4226">
        <w:rPr>
          <w:cs/>
        </w:rPr>
        <w:t>13-</w:t>
      </w:r>
      <w:r w:rsidRPr="00AC4226">
        <w:t>50</w:t>
      </w:r>
      <w:r w:rsidR="0051754E" w:rsidRPr="00AC4226">
        <w:rPr>
          <w:cs/>
        </w:rPr>
        <w:t>॥</w:t>
      </w:r>
    </w:p>
    <w:p w14:paraId="2F978ABE" w14:textId="77777777" w:rsidR="007A561F" w:rsidRPr="00AC4226" w:rsidRDefault="007A561F" w:rsidP="00EC4553">
      <w:pPr>
        <w:pStyle w:val="EngText"/>
      </w:pPr>
      <w:r w:rsidRPr="00AC4226">
        <w:t xml:space="preserve">13-50. Trivikrama coming of age, gaining proficiency in scriptures, soon subdued the then living learned like Bhanu (Prabhakar-Puri) with the wizardry of his words (elegance of speech) like the dwarf Vamana growing into the gigantic </w:t>
      </w:r>
      <w:r w:rsidR="00050A6E" w:rsidRPr="00AC4226">
        <w:t>Trivikrama (</w:t>
      </w:r>
      <w:r w:rsidRPr="00AC4226">
        <w:t xml:space="preserve">spanning the three worlds) dimming the dazzle of the luminous Gods like the Sun and others and make them seem like fire-flies before his </w:t>
      </w:r>
      <w:r w:rsidR="00050A6E" w:rsidRPr="00AC4226">
        <w:t>splendorous</w:t>
      </w:r>
      <w:r w:rsidRPr="00AC4226">
        <w:t xml:space="preserve"> </w:t>
      </w:r>
      <w:r w:rsidR="002F0BA2">
        <w:t>f</w:t>
      </w:r>
      <w:r w:rsidRPr="00AC4226">
        <w:t>orm.</w:t>
      </w:r>
    </w:p>
    <w:p w14:paraId="63B25C49" w14:textId="77777777" w:rsidR="00E9400C" w:rsidRPr="00AC4226" w:rsidRDefault="00E9400C" w:rsidP="007C105A">
      <w:pPr>
        <w:pStyle w:val="S16S"/>
      </w:pPr>
      <w:r w:rsidRPr="00AC4226">
        <w:rPr>
          <w:cs/>
        </w:rPr>
        <w:t>अतिदक्ष</w:t>
      </w:r>
      <w:r w:rsidRPr="00AC4226">
        <w:t>-</w:t>
      </w:r>
      <w:r w:rsidRPr="00AC4226">
        <w:rPr>
          <w:cs/>
        </w:rPr>
        <w:t>मतिं सपाद</w:t>
      </w:r>
      <w:r w:rsidRPr="00AC4226">
        <w:t>-</w:t>
      </w:r>
      <w:r w:rsidRPr="00AC4226">
        <w:rPr>
          <w:cs/>
        </w:rPr>
        <w:t>लक्षे समये मायि</w:t>
      </w:r>
      <w:r w:rsidRPr="00AC4226">
        <w:t>-</w:t>
      </w:r>
      <w:r w:rsidRPr="00AC4226">
        <w:rPr>
          <w:cs/>
        </w:rPr>
        <w:t>जनस्य</w:t>
      </w:r>
      <w:r w:rsidR="00934715">
        <w:rPr>
          <w:rFonts w:hint="cs"/>
          <w:cs/>
        </w:rPr>
        <w:t xml:space="preserve"> </w:t>
      </w:r>
      <w:r w:rsidRPr="00AC4226">
        <w:rPr>
          <w:cs/>
        </w:rPr>
        <w:t>युक्ति</w:t>
      </w:r>
      <w:r w:rsidRPr="00AC4226">
        <w:t>-</w:t>
      </w:r>
      <w:r w:rsidRPr="00AC4226">
        <w:rPr>
          <w:cs/>
        </w:rPr>
        <w:t>शूरम्</w:t>
      </w:r>
      <w:r w:rsidR="00D766AC" w:rsidRPr="00AC4226">
        <w:rPr>
          <w:cs/>
        </w:rPr>
        <w:t>।</w:t>
      </w:r>
      <w:r w:rsidR="002A5300" w:rsidRPr="00AC4226">
        <w:rPr>
          <w:cs/>
        </w:rPr>
        <w:br/>
      </w:r>
      <w:r w:rsidRPr="00AC4226">
        <w:rPr>
          <w:cs/>
        </w:rPr>
        <w:t>महितं हि मही</w:t>
      </w:r>
      <w:r w:rsidRPr="00AC4226">
        <w:t>-</w:t>
      </w:r>
      <w:r w:rsidRPr="00AC4226">
        <w:rPr>
          <w:cs/>
        </w:rPr>
        <w:t>तळे महिम्ना जनको नन्दनमब्रवीदुपांशु॥</w:t>
      </w:r>
      <w:r w:rsidR="006E47F3" w:rsidRPr="00AC4226">
        <w:rPr>
          <w:cs/>
        </w:rPr>
        <w:t>13-</w:t>
      </w:r>
      <w:r w:rsidRPr="00AC4226">
        <w:t>51</w:t>
      </w:r>
      <w:r w:rsidR="0051754E" w:rsidRPr="00AC4226">
        <w:rPr>
          <w:cs/>
        </w:rPr>
        <w:t>॥</w:t>
      </w:r>
    </w:p>
    <w:p w14:paraId="4C8B3E60" w14:textId="77777777" w:rsidR="00C53D69" w:rsidRPr="00AC4226" w:rsidRDefault="00C53D69" w:rsidP="00EC4553">
      <w:pPr>
        <w:pStyle w:val="EngText"/>
      </w:pPr>
      <w:r w:rsidRPr="00AC4226">
        <w:t xml:space="preserve">13-51. Subramanya in secrecy advised his son, a dexterous dialectician fully accomplished (gifted with skilled talent) in the expansive Maya-Shastra containing a lakh and a quarter granthas (32 alphabets constitute a grantha), famed on the </w:t>
      </w:r>
      <w:r w:rsidR="00050A6E" w:rsidRPr="00AC4226">
        <w:t>earth for</w:t>
      </w:r>
      <w:r w:rsidRPr="00AC4226">
        <w:t xml:space="preserve"> eminence thus:</w:t>
      </w:r>
    </w:p>
    <w:p w14:paraId="14E4CB42" w14:textId="77777777" w:rsidR="00E9400C" w:rsidRPr="00AC4226" w:rsidRDefault="00E9400C" w:rsidP="007C105A">
      <w:pPr>
        <w:pStyle w:val="S16S"/>
      </w:pPr>
      <w:r w:rsidRPr="00AC4226">
        <w:rPr>
          <w:cs/>
        </w:rPr>
        <w:t>शृणु वाचमिमां विचारितार्थ</w:t>
      </w:r>
      <w:r w:rsidR="00934715">
        <w:rPr>
          <w:rFonts w:hint="cs"/>
          <w:cs/>
        </w:rPr>
        <w:t>ां</w:t>
      </w:r>
      <w:r w:rsidRPr="00AC4226">
        <w:rPr>
          <w:cs/>
        </w:rPr>
        <w:t xml:space="preserve"> न कलौ निर्गुण</w:t>
      </w:r>
      <w:r w:rsidRPr="00AC4226">
        <w:t>-</w:t>
      </w:r>
      <w:r w:rsidRPr="00AC4226">
        <w:rPr>
          <w:cs/>
        </w:rPr>
        <w:t>भावना सुखाय</w:t>
      </w:r>
      <w:r w:rsidR="002A5300" w:rsidRPr="00AC4226">
        <w:rPr>
          <w:cs/>
        </w:rPr>
        <w:t>।</w:t>
      </w:r>
      <w:r w:rsidR="002A5300" w:rsidRPr="00AC4226">
        <w:rPr>
          <w:cs/>
        </w:rPr>
        <w:br/>
      </w:r>
      <w:r w:rsidRPr="00AC4226">
        <w:rPr>
          <w:cs/>
        </w:rPr>
        <w:t>इति गौण</w:t>
      </w:r>
      <w:r w:rsidRPr="00AC4226">
        <w:t>-</w:t>
      </w:r>
      <w:r w:rsidRPr="00AC4226">
        <w:rPr>
          <w:cs/>
        </w:rPr>
        <w:t>विमुक्तये गुणाढ्यं भज देवं वसुदेव</w:t>
      </w:r>
      <w:r w:rsidRPr="00AC4226">
        <w:t>-</w:t>
      </w:r>
      <w:r w:rsidRPr="00AC4226">
        <w:rPr>
          <w:cs/>
        </w:rPr>
        <w:t>सूनुमेव</w:t>
      </w:r>
      <w:r w:rsidR="00D766AC" w:rsidRPr="00AC4226">
        <w:rPr>
          <w:cs/>
        </w:rPr>
        <w:t>॥</w:t>
      </w:r>
      <w:r w:rsidR="006E47F3" w:rsidRPr="00AC4226">
        <w:rPr>
          <w:cs/>
        </w:rPr>
        <w:t>13-</w:t>
      </w:r>
      <w:r w:rsidRPr="00AC4226">
        <w:t>52</w:t>
      </w:r>
      <w:r w:rsidR="0051754E" w:rsidRPr="00AC4226">
        <w:rPr>
          <w:cs/>
        </w:rPr>
        <w:t>॥</w:t>
      </w:r>
    </w:p>
    <w:p w14:paraId="28566969" w14:textId="77777777" w:rsidR="00C53D69" w:rsidRPr="00AC4226" w:rsidRDefault="00961710" w:rsidP="00EC4553">
      <w:pPr>
        <w:pStyle w:val="EngText"/>
      </w:pPr>
      <w:r>
        <w:t xml:space="preserve">13-52. </w:t>
      </w:r>
      <w:r w:rsidR="00C53D69" w:rsidRPr="00AC4226">
        <w:t>Harken to my wise words bo</w:t>
      </w:r>
      <w:r w:rsidR="002F0BA2">
        <w:t>r</w:t>
      </w:r>
      <w:r w:rsidR="00C53D69" w:rsidRPr="00AC4226">
        <w:t>n of careful consideration and meditate on Lord Krishna rich in auspicious attributes to secure salvation (full of knowledge and bliss, in Kali-yuga in particular). Contem</w:t>
      </w:r>
      <w:r>
        <w:t xml:space="preserve">plation on Brahman as bereft </w:t>
      </w:r>
      <w:r w:rsidR="00C53D69" w:rsidRPr="00AC4226">
        <w:t xml:space="preserve">of attributes is not </w:t>
      </w:r>
      <w:r w:rsidR="00050A6E" w:rsidRPr="00AC4226">
        <w:t>beneficial</w:t>
      </w:r>
      <w:r w:rsidR="00C53D69" w:rsidRPr="00AC4226">
        <w:t>.</w:t>
      </w:r>
    </w:p>
    <w:p w14:paraId="1616B119" w14:textId="77777777" w:rsidR="00E9400C" w:rsidRPr="00AC4226" w:rsidRDefault="00E9400C" w:rsidP="007C105A">
      <w:pPr>
        <w:pStyle w:val="S16S"/>
      </w:pPr>
      <w:r w:rsidRPr="00AC4226">
        <w:rPr>
          <w:cs/>
        </w:rPr>
        <w:t>इति तात</w:t>
      </w:r>
      <w:r w:rsidRPr="00AC4226">
        <w:t>-</w:t>
      </w:r>
      <w:r w:rsidRPr="00AC4226">
        <w:rPr>
          <w:cs/>
        </w:rPr>
        <w:t>वचो निशम्य किञ्चित् तरळात्मापि विचार्य शास्त्र</w:t>
      </w:r>
      <w:r w:rsidRPr="00AC4226">
        <w:t>-</w:t>
      </w:r>
      <w:r w:rsidRPr="00AC4226">
        <w:rPr>
          <w:cs/>
        </w:rPr>
        <w:t>सारम्</w:t>
      </w:r>
      <w:r w:rsidR="00D766AC" w:rsidRPr="00AC4226">
        <w:rPr>
          <w:cs/>
        </w:rPr>
        <w:t>।</w:t>
      </w:r>
      <w:r w:rsidR="002A5300" w:rsidRPr="00AC4226">
        <w:rPr>
          <w:cs/>
        </w:rPr>
        <w:br/>
      </w:r>
      <w:r w:rsidRPr="00AC4226">
        <w:rPr>
          <w:cs/>
        </w:rPr>
        <w:t>परमेव स पारमारुरुक्षुः विगुणोपास्तिमुपाशृणोत् परेभ्यः</w:t>
      </w:r>
      <w:r w:rsidR="00D766AC" w:rsidRPr="00AC4226">
        <w:rPr>
          <w:cs/>
        </w:rPr>
        <w:t>॥</w:t>
      </w:r>
      <w:r w:rsidR="006E47F3" w:rsidRPr="00AC4226">
        <w:rPr>
          <w:cs/>
        </w:rPr>
        <w:t>13-</w:t>
      </w:r>
      <w:r w:rsidRPr="00AC4226">
        <w:t>53</w:t>
      </w:r>
      <w:r w:rsidR="0051754E" w:rsidRPr="00AC4226">
        <w:rPr>
          <w:cs/>
        </w:rPr>
        <w:t>॥</w:t>
      </w:r>
    </w:p>
    <w:p w14:paraId="7F94B849" w14:textId="77777777" w:rsidR="00C53D69" w:rsidRPr="00AC4226" w:rsidRDefault="00C53D69" w:rsidP="00EC4553">
      <w:pPr>
        <w:pStyle w:val="EngText"/>
      </w:pPr>
      <w:r w:rsidRPr="00AC4226">
        <w:lastRenderedPageBreak/>
        <w:t>13-53. Trivikrama slightly shaken in mind with the sound words of his father and eager to wade through the sea of life after a searching scrutiny of the quintessence of Vedanta listened to the (Adwaita) exponent’s reflections on the attributeless Brahman.</w:t>
      </w:r>
    </w:p>
    <w:p w14:paraId="076ECF2B" w14:textId="77777777" w:rsidR="00E9400C" w:rsidRPr="00AC4226" w:rsidRDefault="00E9400C" w:rsidP="007C105A">
      <w:pPr>
        <w:pStyle w:val="S16S"/>
      </w:pPr>
      <w:r w:rsidRPr="00AC4226">
        <w:rPr>
          <w:cs/>
        </w:rPr>
        <w:t>निज</w:t>
      </w:r>
      <w:r w:rsidRPr="00AC4226">
        <w:t>-</w:t>
      </w:r>
      <w:r w:rsidRPr="00AC4226">
        <w:rPr>
          <w:cs/>
        </w:rPr>
        <w:t>धर्म</w:t>
      </w:r>
      <w:r w:rsidRPr="00AC4226">
        <w:t>-</w:t>
      </w:r>
      <w:r w:rsidRPr="00AC4226">
        <w:rPr>
          <w:cs/>
        </w:rPr>
        <w:t>रतो गृहि</w:t>
      </w:r>
      <w:r w:rsidRPr="00AC4226">
        <w:t>-</w:t>
      </w:r>
      <w:r w:rsidRPr="00AC4226">
        <w:rPr>
          <w:cs/>
        </w:rPr>
        <w:t>प्रबर्हः कलि</w:t>
      </w:r>
      <w:r w:rsidRPr="00AC4226">
        <w:t>-</w:t>
      </w:r>
      <w:r w:rsidRPr="00AC4226">
        <w:rPr>
          <w:cs/>
        </w:rPr>
        <w:t>कालाकुलितान्तरो</w:t>
      </w:r>
      <w:r w:rsidR="007A4C1E" w:rsidRPr="00AC4226">
        <w:rPr>
          <w:cs/>
        </w:rPr>
        <w:t>ऽ</w:t>
      </w:r>
      <w:r w:rsidRPr="00AC4226">
        <w:rPr>
          <w:cs/>
        </w:rPr>
        <w:t>पि हन्त</w:t>
      </w:r>
      <w:r w:rsidR="00D766AC" w:rsidRPr="00AC4226">
        <w:rPr>
          <w:cs/>
        </w:rPr>
        <w:t>।</w:t>
      </w:r>
      <w:r w:rsidR="002A5300" w:rsidRPr="00AC4226">
        <w:rPr>
          <w:cs/>
        </w:rPr>
        <w:br/>
      </w:r>
      <w:r w:rsidRPr="00AC4226">
        <w:rPr>
          <w:cs/>
        </w:rPr>
        <w:t>नितरां निशितात्मना निसर्गात् स्फुटमालोचयदित्यसौ कदाचित्</w:t>
      </w:r>
      <w:r w:rsidR="00D766AC" w:rsidRPr="00AC4226">
        <w:rPr>
          <w:cs/>
        </w:rPr>
        <w:t>॥</w:t>
      </w:r>
      <w:r w:rsidR="006E47F3" w:rsidRPr="00AC4226">
        <w:rPr>
          <w:cs/>
        </w:rPr>
        <w:t>13-</w:t>
      </w:r>
      <w:r w:rsidRPr="00AC4226">
        <w:t>54</w:t>
      </w:r>
      <w:r w:rsidR="0051754E" w:rsidRPr="00AC4226">
        <w:rPr>
          <w:cs/>
        </w:rPr>
        <w:t>॥</w:t>
      </w:r>
    </w:p>
    <w:p w14:paraId="410E67D5" w14:textId="77777777" w:rsidR="00C53D69" w:rsidRPr="00AC4226" w:rsidRDefault="00C53D69" w:rsidP="00EC4553">
      <w:pPr>
        <w:pStyle w:val="EngText"/>
      </w:pPr>
      <w:r w:rsidRPr="00AC4226">
        <w:t xml:space="preserve">13-54. It is gratifying that Trivikrama, a faithful </w:t>
      </w:r>
      <w:r w:rsidR="00050A6E" w:rsidRPr="00AC4226">
        <w:t>follower of</w:t>
      </w:r>
      <w:r w:rsidRPr="00AC4226">
        <w:t xml:space="preserve"> his religious order, a leading house-holder with his mind distracted by the strength of the Kali-Age, yet by nature intellectually acute, once clearly considered thus:</w:t>
      </w:r>
    </w:p>
    <w:p w14:paraId="60B22D98" w14:textId="77777777" w:rsidR="00E9400C" w:rsidRPr="00AC4226" w:rsidRDefault="00E9400C" w:rsidP="007C105A">
      <w:pPr>
        <w:pStyle w:val="S16S"/>
      </w:pPr>
      <w:r w:rsidRPr="00AC4226">
        <w:rPr>
          <w:cs/>
        </w:rPr>
        <w:t>रचितं ननु सूत्रमत्र मानं विदुषा सत्यवती</w:t>
      </w:r>
      <w:r w:rsidRPr="00AC4226">
        <w:t>-</w:t>
      </w:r>
      <w:r w:rsidRPr="00AC4226">
        <w:rPr>
          <w:cs/>
        </w:rPr>
        <w:t>सुतेन साक्षात्</w:t>
      </w:r>
      <w:r w:rsidR="002A5300" w:rsidRPr="00AC4226">
        <w:rPr>
          <w:cs/>
        </w:rPr>
        <w:t>।</w:t>
      </w:r>
      <w:r w:rsidR="002A5300" w:rsidRPr="00AC4226">
        <w:rPr>
          <w:cs/>
        </w:rPr>
        <w:br/>
      </w:r>
      <w:r w:rsidRPr="00AC4226">
        <w:rPr>
          <w:cs/>
        </w:rPr>
        <w:t>अपरस्पर</w:t>
      </w:r>
      <w:r w:rsidRPr="00AC4226">
        <w:t>-</w:t>
      </w:r>
      <w:r w:rsidRPr="00AC4226">
        <w:rPr>
          <w:cs/>
        </w:rPr>
        <w:t>सङ्गतानि भाष्याण्यपि सर्वाणि न मानतां व्रजेयुः</w:t>
      </w:r>
      <w:r w:rsidR="00D766AC" w:rsidRPr="00AC4226">
        <w:rPr>
          <w:cs/>
        </w:rPr>
        <w:t>॥</w:t>
      </w:r>
      <w:r w:rsidR="006E47F3" w:rsidRPr="00AC4226">
        <w:rPr>
          <w:cs/>
        </w:rPr>
        <w:t>13-</w:t>
      </w:r>
      <w:r w:rsidRPr="00AC4226">
        <w:t>55</w:t>
      </w:r>
      <w:r w:rsidR="0051754E" w:rsidRPr="00AC4226">
        <w:rPr>
          <w:cs/>
        </w:rPr>
        <w:t>॥</w:t>
      </w:r>
    </w:p>
    <w:p w14:paraId="2E8C0A8B" w14:textId="77777777" w:rsidR="00C53D69" w:rsidRPr="00AC4226" w:rsidRDefault="00C53D69" w:rsidP="00EC4553">
      <w:pPr>
        <w:pStyle w:val="EngText"/>
      </w:pPr>
      <w:r w:rsidRPr="00AC4226">
        <w:t xml:space="preserve">13-55. In deciding the true nature of things, the Brahmasutras composed by Lord Vedavyasa (son of Satyavati) are verily the authentic text while the twenty-one varied commentaries on it, disagreeing </w:t>
      </w:r>
      <w:r w:rsidR="00050A6E" w:rsidRPr="00AC4226">
        <w:t>with each</w:t>
      </w:r>
      <w:r w:rsidRPr="00AC4226">
        <w:t xml:space="preserve"> other can never gain validity.</w:t>
      </w:r>
    </w:p>
    <w:p w14:paraId="4D7D46AB" w14:textId="77777777" w:rsidR="00E9400C" w:rsidRPr="00AC4226" w:rsidRDefault="00E9400C" w:rsidP="007C105A">
      <w:pPr>
        <w:pStyle w:val="S16S"/>
      </w:pPr>
      <w:r w:rsidRPr="00AC4226">
        <w:rPr>
          <w:cs/>
        </w:rPr>
        <w:t>यदि तेषु निराग्रहान्तराः स्मः सु</w:t>
      </w:r>
      <w:r w:rsidRPr="00AC4226">
        <w:t>-</w:t>
      </w:r>
      <w:r w:rsidRPr="00AC4226">
        <w:rPr>
          <w:cs/>
        </w:rPr>
        <w:t>घटं नोप</w:t>
      </w:r>
      <w:r w:rsidRPr="00AC4226">
        <w:t>-</w:t>
      </w:r>
      <w:r w:rsidRPr="00AC4226">
        <w:rPr>
          <w:cs/>
        </w:rPr>
        <w:t>लभामहे हि किञ्चित्</w:t>
      </w:r>
      <w:r w:rsidR="00D766AC" w:rsidRPr="00AC4226">
        <w:rPr>
          <w:cs/>
        </w:rPr>
        <w:t>।</w:t>
      </w:r>
      <w:r w:rsidR="002A5300" w:rsidRPr="00AC4226">
        <w:rPr>
          <w:cs/>
        </w:rPr>
        <w:br/>
      </w:r>
      <w:r w:rsidRPr="00AC4226">
        <w:rPr>
          <w:cs/>
        </w:rPr>
        <w:t>न तथा</w:t>
      </w:r>
      <w:r w:rsidR="007A4C1E" w:rsidRPr="00AC4226">
        <w:rPr>
          <w:cs/>
        </w:rPr>
        <w:t>ऽ</w:t>
      </w:r>
      <w:r w:rsidRPr="00AC4226">
        <w:rPr>
          <w:cs/>
        </w:rPr>
        <w:t>पि परम्परोपयातं न पठामः प्रणयेन शाङ्करी</w:t>
      </w:r>
      <w:r w:rsidR="004C7288">
        <w:rPr>
          <w:rFonts w:hint="cs"/>
          <w:cs/>
        </w:rPr>
        <w:t>य</w:t>
      </w:r>
      <w:r w:rsidRPr="00AC4226">
        <w:rPr>
          <w:cs/>
        </w:rPr>
        <w:t>म्</w:t>
      </w:r>
      <w:r w:rsidR="00D766AC" w:rsidRPr="00AC4226">
        <w:rPr>
          <w:cs/>
        </w:rPr>
        <w:t>॥</w:t>
      </w:r>
      <w:r w:rsidR="006E47F3" w:rsidRPr="00AC4226">
        <w:rPr>
          <w:cs/>
        </w:rPr>
        <w:t>13-</w:t>
      </w:r>
      <w:r w:rsidRPr="00AC4226">
        <w:t>56</w:t>
      </w:r>
      <w:r w:rsidR="0051754E" w:rsidRPr="00AC4226">
        <w:rPr>
          <w:cs/>
        </w:rPr>
        <w:t>॥</w:t>
      </w:r>
    </w:p>
    <w:p w14:paraId="5A0CF599" w14:textId="77777777" w:rsidR="00C53D69" w:rsidRPr="00AC4226" w:rsidRDefault="00C53D69" w:rsidP="00EC4553">
      <w:pPr>
        <w:pStyle w:val="EngText"/>
      </w:pPr>
      <w:r w:rsidRPr="00AC4226">
        <w:t xml:space="preserve">13-56. When considered with an unprejudiced mind, not even one amongst them elicits the </w:t>
      </w:r>
      <w:r w:rsidR="00050A6E" w:rsidRPr="00AC4226">
        <w:t>correct</w:t>
      </w:r>
      <w:r w:rsidRPr="00AC4226">
        <w:t xml:space="preserve"> meaning of the Brahmasutras; even when illog</w:t>
      </w:r>
      <w:r w:rsidR="00961710">
        <w:t>ical and unpromising we study S</w:t>
      </w:r>
      <w:r w:rsidRPr="00AC4226">
        <w:t>ankar</w:t>
      </w:r>
      <w:r w:rsidR="00050A6E" w:rsidRPr="00AC4226">
        <w:t>a-B</w:t>
      </w:r>
      <w:r w:rsidRPr="00AC4226">
        <w:t>hashya with reverence, only</w:t>
      </w:r>
      <w:r w:rsidR="00431A2C" w:rsidRPr="00AC4226">
        <w:t xml:space="preserve"> because it is handed down to us</w:t>
      </w:r>
      <w:r w:rsidRPr="00AC4226">
        <w:t xml:space="preserve"> in succession.</w:t>
      </w:r>
    </w:p>
    <w:p w14:paraId="3E36C281" w14:textId="77777777" w:rsidR="00E9400C" w:rsidRPr="00AC4226" w:rsidRDefault="00E9400C" w:rsidP="007C105A">
      <w:pPr>
        <w:pStyle w:val="S16S"/>
      </w:pPr>
      <w:r w:rsidRPr="00AC4226">
        <w:rPr>
          <w:cs/>
        </w:rPr>
        <w:t>घटनोपनिषत्सु नाल्प</w:t>
      </w:r>
      <w:r w:rsidRPr="00AC4226">
        <w:t>-</w:t>
      </w:r>
      <w:r w:rsidRPr="00AC4226">
        <w:rPr>
          <w:cs/>
        </w:rPr>
        <w:t>बुद्धे</w:t>
      </w:r>
      <w:r w:rsidR="004C7288">
        <w:rPr>
          <w:rFonts w:hint="cs"/>
          <w:cs/>
        </w:rPr>
        <w:t>ः</w:t>
      </w:r>
      <w:r w:rsidRPr="00AC4226">
        <w:rPr>
          <w:cs/>
        </w:rPr>
        <w:t xml:space="preserve"> </w:t>
      </w:r>
      <w:r w:rsidR="004C7288">
        <w:rPr>
          <w:rFonts w:hint="cs"/>
          <w:cs/>
        </w:rPr>
        <w:t>सुघ</w:t>
      </w:r>
      <w:r w:rsidRPr="00AC4226">
        <w:rPr>
          <w:cs/>
        </w:rPr>
        <w:t>टेत्यभ्युपगम्य चिन्तयामः</w:t>
      </w:r>
      <w:r w:rsidR="00D766AC" w:rsidRPr="00AC4226">
        <w:rPr>
          <w:cs/>
        </w:rPr>
        <w:t>।</w:t>
      </w:r>
      <w:r w:rsidR="002A5300" w:rsidRPr="00AC4226">
        <w:rPr>
          <w:cs/>
        </w:rPr>
        <w:br/>
      </w:r>
      <w:r w:rsidRPr="00AC4226">
        <w:rPr>
          <w:cs/>
        </w:rPr>
        <w:t>न विमुक्तिम</w:t>
      </w:r>
      <w:r w:rsidR="004C7288">
        <w:rPr>
          <w:rFonts w:hint="cs"/>
          <w:cs/>
        </w:rPr>
        <w:t>ु</w:t>
      </w:r>
      <w:r w:rsidRPr="00AC4226">
        <w:rPr>
          <w:cs/>
        </w:rPr>
        <w:t>पैति को</w:t>
      </w:r>
      <w:r w:rsidR="007A4C1E" w:rsidRPr="00AC4226">
        <w:rPr>
          <w:cs/>
        </w:rPr>
        <w:t>ऽ</w:t>
      </w:r>
      <w:r w:rsidRPr="00AC4226">
        <w:rPr>
          <w:cs/>
        </w:rPr>
        <w:t>पि मुक्त्वा समयोक्ताम</w:t>
      </w:r>
      <w:r w:rsidR="004C7288">
        <w:rPr>
          <w:rFonts w:hint="cs"/>
          <w:cs/>
        </w:rPr>
        <w:t>ि</w:t>
      </w:r>
      <w:r w:rsidRPr="00AC4226">
        <w:rPr>
          <w:cs/>
        </w:rPr>
        <w:t>ह यमिमामुपास्तिम्</w:t>
      </w:r>
      <w:r w:rsidR="00D766AC" w:rsidRPr="00AC4226">
        <w:rPr>
          <w:cs/>
        </w:rPr>
        <w:t>॥</w:t>
      </w:r>
      <w:r w:rsidR="006E47F3" w:rsidRPr="00AC4226">
        <w:rPr>
          <w:cs/>
        </w:rPr>
        <w:t>13-</w:t>
      </w:r>
      <w:r w:rsidRPr="00AC4226">
        <w:t>57</w:t>
      </w:r>
      <w:r w:rsidR="0051754E" w:rsidRPr="00AC4226">
        <w:rPr>
          <w:cs/>
        </w:rPr>
        <w:t>॥</w:t>
      </w:r>
    </w:p>
    <w:p w14:paraId="55D0931F" w14:textId="77777777" w:rsidR="00585F32" w:rsidRPr="00AC4226" w:rsidRDefault="00961710" w:rsidP="00EC4553">
      <w:pPr>
        <w:pStyle w:val="EngText"/>
      </w:pPr>
      <w:r>
        <w:t>13-5</w:t>
      </w:r>
      <w:r w:rsidR="00585F32" w:rsidRPr="00AC4226">
        <w:t xml:space="preserve">7. Even with </w:t>
      </w:r>
      <w:r>
        <w:t xml:space="preserve">a </w:t>
      </w:r>
      <w:r w:rsidR="00585F32" w:rsidRPr="00AC4226">
        <w:t xml:space="preserve">consensus that an enquiry into the Upanishads for the slow-witted is not easy enough, let us muse over </w:t>
      </w:r>
      <w:r w:rsidR="00431A2C" w:rsidRPr="00AC4226">
        <w:t>that</w:t>
      </w:r>
      <w:r w:rsidR="00585F32" w:rsidRPr="00AC4226">
        <w:t xml:space="preserve"> mode of meditation on Brahman, prescribed in scriptures like Bharata, Pancharatra and Brahmasutra</w:t>
      </w:r>
      <w:r>
        <w:t>s</w:t>
      </w:r>
      <w:r w:rsidR="00585F32" w:rsidRPr="00AC4226">
        <w:t xml:space="preserve">, </w:t>
      </w:r>
      <w:r w:rsidR="00431A2C" w:rsidRPr="00AC4226">
        <w:t>without</w:t>
      </w:r>
      <w:r w:rsidR="00585F32" w:rsidRPr="00AC4226">
        <w:t xml:space="preserve"> which no one secures salvation.</w:t>
      </w:r>
    </w:p>
    <w:p w14:paraId="3DA8F84F" w14:textId="77777777" w:rsidR="00E9400C" w:rsidRPr="00AC4226" w:rsidRDefault="00E9400C" w:rsidP="007C105A">
      <w:pPr>
        <w:pStyle w:val="S16S"/>
      </w:pPr>
      <w:r w:rsidRPr="00AC4226">
        <w:rPr>
          <w:cs/>
        </w:rPr>
        <w:t>विततः सुख</w:t>
      </w:r>
      <w:r w:rsidRPr="00AC4226">
        <w:t>-</w:t>
      </w:r>
      <w:r w:rsidRPr="00AC4226">
        <w:rPr>
          <w:cs/>
        </w:rPr>
        <w:t>सच्चिदद्वयात्मा समुपास्यो विहितो हि तत्व</w:t>
      </w:r>
      <w:r w:rsidRPr="00AC4226">
        <w:t>-</w:t>
      </w:r>
      <w:r w:rsidRPr="00AC4226">
        <w:rPr>
          <w:cs/>
        </w:rPr>
        <w:t>विद्भिः</w:t>
      </w:r>
      <w:r w:rsidR="00D766AC" w:rsidRPr="00AC4226">
        <w:rPr>
          <w:cs/>
        </w:rPr>
        <w:t>।</w:t>
      </w:r>
      <w:r w:rsidR="002A5300" w:rsidRPr="00AC4226">
        <w:rPr>
          <w:cs/>
        </w:rPr>
        <w:br/>
      </w:r>
      <w:r w:rsidRPr="00AC4226">
        <w:rPr>
          <w:cs/>
        </w:rPr>
        <w:t>स च नावयवी निरूप्यते चेद् द्युति</w:t>
      </w:r>
      <w:r w:rsidRPr="00AC4226">
        <w:t>-</w:t>
      </w:r>
      <w:r w:rsidRPr="00AC4226">
        <w:rPr>
          <w:cs/>
        </w:rPr>
        <w:t>मात्रं च न हीत्यदो रहस्यम्</w:t>
      </w:r>
      <w:r w:rsidR="00D766AC" w:rsidRPr="00AC4226">
        <w:rPr>
          <w:cs/>
        </w:rPr>
        <w:t>॥</w:t>
      </w:r>
      <w:r w:rsidR="006E47F3" w:rsidRPr="00AC4226">
        <w:rPr>
          <w:cs/>
        </w:rPr>
        <w:t>13-</w:t>
      </w:r>
      <w:r w:rsidRPr="00AC4226">
        <w:t>58</w:t>
      </w:r>
      <w:r w:rsidR="0051754E" w:rsidRPr="00AC4226">
        <w:rPr>
          <w:cs/>
        </w:rPr>
        <w:t>॥</w:t>
      </w:r>
    </w:p>
    <w:p w14:paraId="164AC5B2" w14:textId="77777777" w:rsidR="00585F32" w:rsidRPr="00AC4226" w:rsidRDefault="00585F32" w:rsidP="00EC4553">
      <w:pPr>
        <w:pStyle w:val="EngText"/>
      </w:pPr>
      <w:r w:rsidRPr="00AC4226">
        <w:t xml:space="preserve">13-58. When the enlightened who have realised the truth advise to mediate on the </w:t>
      </w:r>
      <w:r w:rsidR="00431A2C" w:rsidRPr="00AC4226">
        <w:t>all-pervasive</w:t>
      </w:r>
      <w:r w:rsidRPr="00AC4226">
        <w:t xml:space="preserve"> Brahman, full of knowledge and bliss, without an equal </w:t>
      </w:r>
      <w:r w:rsidRPr="00AC4226">
        <w:lastRenderedPageBreak/>
        <w:t>or superior as propagated in authoritative texts like Vedas and if in variance with it, it is advocated (as the Mayavadins do) that He is formless (without hands and feet and without the attributes of knowledge and bliss), then his Brahman will have to forego even his resplendence – (that will be the purport and the secret of their doctrine).</w:t>
      </w:r>
    </w:p>
    <w:p w14:paraId="4D8EECB8" w14:textId="77777777" w:rsidR="00E9400C" w:rsidRPr="00AC4226" w:rsidRDefault="00E9400C" w:rsidP="007C105A">
      <w:pPr>
        <w:pStyle w:val="S16S"/>
      </w:pPr>
      <w:r w:rsidRPr="00AC4226">
        <w:rPr>
          <w:cs/>
        </w:rPr>
        <w:t>यदि चेदृगुपास्यते</w:t>
      </w:r>
      <w:r w:rsidR="007A4C1E" w:rsidRPr="00AC4226">
        <w:rPr>
          <w:cs/>
        </w:rPr>
        <w:t>ऽ</w:t>
      </w:r>
      <w:r w:rsidRPr="00AC4226">
        <w:rPr>
          <w:cs/>
        </w:rPr>
        <w:t>स्य रूपं तिमिरत्वेन वि</w:t>
      </w:r>
      <w:r w:rsidRPr="00AC4226">
        <w:t>-</w:t>
      </w:r>
      <w:r w:rsidRPr="00AC4226">
        <w:rPr>
          <w:cs/>
        </w:rPr>
        <w:t>भाति पारिशेष्यात्</w:t>
      </w:r>
      <w:r w:rsidR="00D766AC" w:rsidRPr="00AC4226">
        <w:rPr>
          <w:cs/>
        </w:rPr>
        <w:t>।</w:t>
      </w:r>
      <w:r w:rsidR="002A5300" w:rsidRPr="00AC4226">
        <w:rPr>
          <w:cs/>
        </w:rPr>
        <w:br/>
      </w:r>
      <w:r w:rsidRPr="00AC4226">
        <w:rPr>
          <w:cs/>
        </w:rPr>
        <w:t>फलमप्यथ मुक्तिरीदृशी स्याद् इति नो नैव धिनोत्युपास्तिरेषा</w:t>
      </w:r>
      <w:r w:rsidR="00D766AC" w:rsidRPr="00AC4226">
        <w:rPr>
          <w:cs/>
        </w:rPr>
        <w:t>॥</w:t>
      </w:r>
      <w:r w:rsidR="006E47F3" w:rsidRPr="00AC4226">
        <w:rPr>
          <w:cs/>
        </w:rPr>
        <w:t>13-</w:t>
      </w:r>
      <w:r w:rsidRPr="00AC4226">
        <w:t>59</w:t>
      </w:r>
      <w:r w:rsidR="0051754E" w:rsidRPr="00AC4226">
        <w:rPr>
          <w:cs/>
        </w:rPr>
        <w:t>॥</w:t>
      </w:r>
    </w:p>
    <w:p w14:paraId="7F1C2B60" w14:textId="77777777" w:rsidR="00585F32" w:rsidRPr="00AC4226" w:rsidRDefault="00585F32" w:rsidP="00EC4553">
      <w:pPr>
        <w:pStyle w:val="EngText"/>
      </w:pPr>
      <w:r w:rsidRPr="00AC4226">
        <w:t>13-59. If Brahman contemplated upon is non-resplendent then on the basis of what remains, He will reduce himself to pitchy darkness? He who meditates on this (black) Brahman, will bear similar fruit (will be dammed in dark hell).</w:t>
      </w:r>
    </w:p>
    <w:p w14:paraId="76B90E96" w14:textId="77777777" w:rsidR="00E9400C" w:rsidRPr="00AC4226" w:rsidRDefault="00E9400C" w:rsidP="007C105A">
      <w:pPr>
        <w:pStyle w:val="S16S"/>
      </w:pPr>
      <w:r w:rsidRPr="00AC4226">
        <w:rPr>
          <w:cs/>
        </w:rPr>
        <w:t>अथ वेद</w:t>
      </w:r>
      <w:r w:rsidRPr="00AC4226">
        <w:t>-</w:t>
      </w:r>
      <w:r w:rsidRPr="00AC4226">
        <w:rPr>
          <w:cs/>
        </w:rPr>
        <w:t>पुराण</w:t>
      </w:r>
      <w:r w:rsidRPr="00AC4226">
        <w:t>-</w:t>
      </w:r>
      <w:r w:rsidRPr="00AC4226">
        <w:rPr>
          <w:cs/>
        </w:rPr>
        <w:t>भारतानि स्वयमालोच्य यथावबोधमत्र</w:t>
      </w:r>
      <w:r w:rsidR="00D766AC" w:rsidRPr="00AC4226">
        <w:rPr>
          <w:cs/>
        </w:rPr>
        <w:t>।</w:t>
      </w:r>
      <w:r w:rsidR="002A5300" w:rsidRPr="00AC4226">
        <w:rPr>
          <w:cs/>
        </w:rPr>
        <w:br/>
      </w:r>
      <w:r w:rsidRPr="00AC4226">
        <w:rPr>
          <w:cs/>
        </w:rPr>
        <w:t>गुणवन्तमुपास्महे मुकुन्दं स्मृति</w:t>
      </w:r>
      <w:r w:rsidRPr="00AC4226">
        <w:t>-</w:t>
      </w:r>
      <w:r w:rsidRPr="00AC4226">
        <w:rPr>
          <w:cs/>
        </w:rPr>
        <w:t>धर्मान् स्फुटमा</w:t>
      </w:r>
      <w:r w:rsidRPr="00AC4226">
        <w:t>-</w:t>
      </w:r>
      <w:r w:rsidRPr="00AC4226">
        <w:rPr>
          <w:cs/>
        </w:rPr>
        <w:t>चरन्त एव</w:t>
      </w:r>
      <w:r w:rsidR="00D766AC" w:rsidRPr="00AC4226">
        <w:rPr>
          <w:cs/>
        </w:rPr>
        <w:t>॥</w:t>
      </w:r>
      <w:r w:rsidR="006E47F3" w:rsidRPr="00AC4226">
        <w:rPr>
          <w:cs/>
        </w:rPr>
        <w:t>13-</w:t>
      </w:r>
      <w:r w:rsidRPr="00AC4226">
        <w:t>60</w:t>
      </w:r>
      <w:r w:rsidR="0051754E" w:rsidRPr="00AC4226">
        <w:rPr>
          <w:cs/>
        </w:rPr>
        <w:t>॥</w:t>
      </w:r>
    </w:p>
    <w:p w14:paraId="3471957E" w14:textId="77777777" w:rsidR="00585F32" w:rsidRPr="00AC4226" w:rsidRDefault="00585F32" w:rsidP="00EC4553">
      <w:pPr>
        <w:pStyle w:val="EngText"/>
      </w:pPr>
      <w:r w:rsidRPr="00AC4226">
        <w:t>13-60. (Bidding farewell to Sankar</w:t>
      </w:r>
      <w:r w:rsidR="00961710">
        <w:t>a</w:t>
      </w:r>
      <w:r w:rsidRPr="00AC4226">
        <w:t>-Bhashya as something uninviting) Let us, faithfully follow our religious rites decreed in Manusmriti and the like and with considered reflections o</w:t>
      </w:r>
      <w:r w:rsidR="00961710">
        <w:t xml:space="preserve">n the scriptures including the </w:t>
      </w:r>
      <w:r w:rsidRPr="00AC4226">
        <w:t xml:space="preserve">Vedas, </w:t>
      </w:r>
      <w:r w:rsidR="00431A2C" w:rsidRPr="00AC4226">
        <w:t>Bharata</w:t>
      </w:r>
      <w:r w:rsidR="00961710">
        <w:t>,</w:t>
      </w:r>
      <w:r w:rsidRPr="00AC4226">
        <w:t xml:space="preserve"> </w:t>
      </w:r>
      <w:r w:rsidR="00431A2C" w:rsidRPr="00AC4226">
        <w:t>Puranas</w:t>
      </w:r>
      <w:r w:rsidRPr="00AC4226">
        <w:t xml:space="preserve"> etc. and in keeping with our talents meditate on Lord Mukunda, (as Saguna) the mine of auspicious attributes.</w:t>
      </w:r>
    </w:p>
    <w:p w14:paraId="0480C623" w14:textId="77777777" w:rsidR="00E9400C" w:rsidRPr="00AC4226" w:rsidRDefault="00E9400C" w:rsidP="007C105A">
      <w:pPr>
        <w:pStyle w:val="S16S"/>
      </w:pPr>
      <w:r w:rsidRPr="00AC4226">
        <w:rPr>
          <w:cs/>
        </w:rPr>
        <w:t>अव</w:t>
      </w:r>
      <w:r w:rsidRPr="00AC4226">
        <w:t>-</w:t>
      </w:r>
      <w:r w:rsidRPr="00AC4226">
        <w:rPr>
          <w:cs/>
        </w:rPr>
        <w:t>धार्य यदेति कार्यमार्यः स विवेकादुप</w:t>
      </w:r>
      <w:r w:rsidRPr="00AC4226">
        <w:t>-</w:t>
      </w:r>
      <w:r w:rsidRPr="00AC4226">
        <w:rPr>
          <w:cs/>
        </w:rPr>
        <w:t>चक्रमे वि</w:t>
      </w:r>
      <w:r w:rsidRPr="00AC4226">
        <w:t>-</w:t>
      </w:r>
      <w:r w:rsidRPr="00AC4226">
        <w:rPr>
          <w:cs/>
        </w:rPr>
        <w:t>धातुम्</w:t>
      </w:r>
      <w:r w:rsidR="00D766AC" w:rsidRPr="00AC4226">
        <w:rPr>
          <w:cs/>
        </w:rPr>
        <w:t>।</w:t>
      </w:r>
      <w:r w:rsidR="002A5300" w:rsidRPr="00AC4226">
        <w:rPr>
          <w:cs/>
        </w:rPr>
        <w:br/>
      </w:r>
      <w:r w:rsidRPr="00AC4226">
        <w:rPr>
          <w:cs/>
        </w:rPr>
        <w:t>परि</w:t>
      </w:r>
      <w:r w:rsidRPr="00AC4226">
        <w:t>-</w:t>
      </w:r>
      <w:r w:rsidRPr="00AC4226">
        <w:rPr>
          <w:cs/>
        </w:rPr>
        <w:t>पूर्ण</w:t>
      </w:r>
      <w:r w:rsidRPr="00AC4226">
        <w:t>-</w:t>
      </w:r>
      <w:r w:rsidRPr="00AC4226">
        <w:rPr>
          <w:cs/>
        </w:rPr>
        <w:t>मतेर्जगत्सु कीर्तिं परि</w:t>
      </w:r>
      <w:r w:rsidRPr="00AC4226">
        <w:t>-</w:t>
      </w:r>
      <w:r w:rsidRPr="00AC4226">
        <w:rPr>
          <w:cs/>
        </w:rPr>
        <w:t>पूर्णमशृणोत् तदा वि</w:t>
      </w:r>
      <w:r w:rsidRPr="00AC4226">
        <w:t>-</w:t>
      </w:r>
      <w:r w:rsidRPr="00AC4226">
        <w:rPr>
          <w:cs/>
        </w:rPr>
        <w:t>शुद्धाम्</w:t>
      </w:r>
      <w:r w:rsidR="00D766AC" w:rsidRPr="00AC4226">
        <w:rPr>
          <w:cs/>
        </w:rPr>
        <w:t>॥</w:t>
      </w:r>
      <w:r w:rsidR="006E47F3" w:rsidRPr="00AC4226">
        <w:rPr>
          <w:cs/>
        </w:rPr>
        <w:t>13-</w:t>
      </w:r>
      <w:r w:rsidRPr="00AC4226">
        <w:t>61</w:t>
      </w:r>
      <w:r w:rsidR="0051754E" w:rsidRPr="00AC4226">
        <w:rPr>
          <w:cs/>
        </w:rPr>
        <w:t>॥</w:t>
      </w:r>
    </w:p>
    <w:p w14:paraId="5B3DEB81" w14:textId="77777777" w:rsidR="00585F32" w:rsidRPr="00AC4226" w:rsidRDefault="00585F32" w:rsidP="00EC4553">
      <w:pPr>
        <w:pStyle w:val="EngText"/>
      </w:pPr>
      <w:r w:rsidRPr="00AC4226">
        <w:t xml:space="preserve">13-61. With such profound recollections when  Trivikramapanditacharya conscientiously resolved to conduct a careful study of scriptures, </w:t>
      </w:r>
      <w:r w:rsidR="00C84A89">
        <w:t>Poornaprajna’s</w:t>
      </w:r>
      <w:r w:rsidRPr="00AC4226">
        <w:t xml:space="preserve"> chaste repute, that had diffused all over the world, reached his ears.</w:t>
      </w:r>
    </w:p>
    <w:p w14:paraId="718095F1" w14:textId="77777777" w:rsidR="00E9400C" w:rsidRPr="00AC4226" w:rsidRDefault="00E9400C" w:rsidP="007C105A">
      <w:pPr>
        <w:pStyle w:val="S16S"/>
      </w:pPr>
      <w:r w:rsidRPr="00AC4226">
        <w:rPr>
          <w:cs/>
        </w:rPr>
        <w:t>वि</w:t>
      </w:r>
      <w:r w:rsidRPr="00AC4226">
        <w:t>-</w:t>
      </w:r>
      <w:r w:rsidRPr="00AC4226">
        <w:rPr>
          <w:cs/>
        </w:rPr>
        <w:t>हिनस्ति हि नो जनो</w:t>
      </w:r>
      <w:r w:rsidR="007A4C1E" w:rsidRPr="00AC4226">
        <w:rPr>
          <w:cs/>
        </w:rPr>
        <w:t>ऽ</w:t>
      </w:r>
      <w:r w:rsidRPr="00AC4226">
        <w:rPr>
          <w:cs/>
        </w:rPr>
        <w:t>तिवाग्मी समयं को</w:t>
      </w:r>
      <w:r w:rsidR="007A4C1E" w:rsidRPr="00AC4226">
        <w:rPr>
          <w:cs/>
        </w:rPr>
        <w:t>ऽ</w:t>
      </w:r>
      <w:r w:rsidRPr="00AC4226">
        <w:rPr>
          <w:cs/>
        </w:rPr>
        <w:t>पि परम्परोपयातम्</w:t>
      </w:r>
      <w:r w:rsidR="00D766AC" w:rsidRPr="00AC4226">
        <w:rPr>
          <w:cs/>
        </w:rPr>
        <w:t>।</w:t>
      </w:r>
      <w:r w:rsidR="002A5300" w:rsidRPr="00AC4226">
        <w:rPr>
          <w:cs/>
        </w:rPr>
        <w:br/>
      </w:r>
      <w:r w:rsidRPr="00AC4226">
        <w:rPr>
          <w:cs/>
        </w:rPr>
        <w:t>क्षिप तं त्वमुदार</w:t>
      </w:r>
      <w:r w:rsidRPr="00AC4226">
        <w:t>-</w:t>
      </w:r>
      <w:r w:rsidRPr="00AC4226">
        <w:rPr>
          <w:cs/>
        </w:rPr>
        <w:t>युक्ति</w:t>
      </w:r>
      <w:r w:rsidRPr="00AC4226">
        <w:t>-</w:t>
      </w:r>
      <w:r w:rsidRPr="00AC4226">
        <w:rPr>
          <w:cs/>
        </w:rPr>
        <w:t>शूरो न परे तत्र समर्थतां व्रजेयुः</w:t>
      </w:r>
      <w:r w:rsidR="00D766AC" w:rsidRPr="00AC4226">
        <w:rPr>
          <w:cs/>
        </w:rPr>
        <w:t>॥</w:t>
      </w:r>
      <w:r w:rsidR="006E47F3" w:rsidRPr="00AC4226">
        <w:rPr>
          <w:cs/>
        </w:rPr>
        <w:t>13-</w:t>
      </w:r>
      <w:r w:rsidRPr="00AC4226">
        <w:t>62</w:t>
      </w:r>
      <w:r w:rsidR="0051754E" w:rsidRPr="00AC4226">
        <w:rPr>
          <w:cs/>
        </w:rPr>
        <w:t>॥</w:t>
      </w:r>
    </w:p>
    <w:p w14:paraId="6D0535D6" w14:textId="77777777" w:rsidR="00585F32" w:rsidRPr="00AC4226" w:rsidRDefault="00585F32" w:rsidP="00EC4553">
      <w:pPr>
        <w:pStyle w:val="EngText"/>
      </w:pPr>
      <w:r w:rsidRPr="00AC4226">
        <w:t>13-62.</w:t>
      </w:r>
      <w:r w:rsidR="00961710">
        <w:t xml:space="preserve"> </w:t>
      </w:r>
      <w:r w:rsidR="00713FF6" w:rsidRPr="00AC4226">
        <w:t>‘Since, (Poornaprajna)</w:t>
      </w:r>
      <w:r w:rsidR="00961710">
        <w:t xml:space="preserve"> </w:t>
      </w:r>
      <w:r w:rsidR="00713FF6" w:rsidRPr="00AC4226">
        <w:t>gifted with superb eloquence is overthrowing our established doctrine handed down to us through the ages, you, who are a past</w:t>
      </w:r>
      <w:r w:rsidR="00961710">
        <w:t xml:space="preserve"> </w:t>
      </w:r>
      <w:r w:rsidR="00713FF6" w:rsidRPr="00AC4226">
        <w:t xml:space="preserve">master in logic oust him, as none can squarely (has the </w:t>
      </w:r>
      <w:r w:rsidR="00431A2C" w:rsidRPr="00AC4226">
        <w:t>capacity</w:t>
      </w:r>
      <w:r w:rsidR="00713FF6" w:rsidRPr="00AC4226">
        <w:t xml:space="preserve"> to) face him in an intellectual encounter.’</w:t>
      </w:r>
    </w:p>
    <w:p w14:paraId="7BEF332C" w14:textId="77777777" w:rsidR="00E9400C" w:rsidRPr="00AC4226" w:rsidRDefault="00E9400C" w:rsidP="007C105A">
      <w:pPr>
        <w:pStyle w:val="S16S"/>
      </w:pPr>
      <w:r w:rsidRPr="00AC4226">
        <w:rPr>
          <w:cs/>
        </w:rPr>
        <w:lastRenderedPageBreak/>
        <w:t>तव वेद</w:t>
      </w:r>
      <w:r w:rsidRPr="00AC4226">
        <w:t>-</w:t>
      </w:r>
      <w:r w:rsidRPr="00AC4226">
        <w:rPr>
          <w:cs/>
        </w:rPr>
        <w:t>नदीर्विगाह्य भूयः समयाम्भोधिषु कुर्वतो विहारम्</w:t>
      </w:r>
      <w:r w:rsidR="00D766AC" w:rsidRPr="00AC4226">
        <w:rPr>
          <w:cs/>
        </w:rPr>
        <w:t>।</w:t>
      </w:r>
      <w:r w:rsidR="002A5300" w:rsidRPr="00AC4226">
        <w:rPr>
          <w:cs/>
        </w:rPr>
        <w:br/>
      </w:r>
      <w:r w:rsidRPr="00AC4226">
        <w:rPr>
          <w:cs/>
        </w:rPr>
        <w:t>नव</w:t>
      </w:r>
      <w:r w:rsidRPr="00AC4226">
        <w:t>-</w:t>
      </w:r>
      <w:r w:rsidRPr="00AC4226">
        <w:rPr>
          <w:cs/>
        </w:rPr>
        <w:t>काव्य</w:t>
      </w:r>
      <w:r w:rsidRPr="00AC4226">
        <w:t>-</w:t>
      </w:r>
      <w:r w:rsidRPr="00AC4226">
        <w:rPr>
          <w:cs/>
        </w:rPr>
        <w:t>रस</w:t>
      </w:r>
      <w:r w:rsidRPr="00AC4226">
        <w:t>-</w:t>
      </w:r>
      <w:r w:rsidRPr="00AC4226">
        <w:rPr>
          <w:cs/>
        </w:rPr>
        <w:t>प्</w:t>
      </w:r>
      <w:r w:rsidR="004C7288">
        <w:rPr>
          <w:cs/>
        </w:rPr>
        <w:t>रियस्य वा</w:t>
      </w:r>
      <w:r w:rsidR="004C7288">
        <w:rPr>
          <w:rFonts w:hint="cs"/>
          <w:cs/>
        </w:rPr>
        <w:t>दि</w:t>
      </w:r>
      <w:r w:rsidRPr="00AC4226">
        <w:rPr>
          <w:cs/>
        </w:rPr>
        <w:t>द्विरदेन्द्र प्रति</w:t>
      </w:r>
      <w:r w:rsidRPr="00AC4226">
        <w:t>-</w:t>
      </w:r>
      <w:r w:rsidRPr="00AC4226">
        <w:rPr>
          <w:cs/>
        </w:rPr>
        <w:t>वारणो न जज्ञे</w:t>
      </w:r>
      <w:r w:rsidR="00D766AC" w:rsidRPr="00AC4226">
        <w:rPr>
          <w:cs/>
        </w:rPr>
        <w:t>॥</w:t>
      </w:r>
      <w:r w:rsidR="006E47F3" w:rsidRPr="00AC4226">
        <w:rPr>
          <w:cs/>
        </w:rPr>
        <w:t>13-</w:t>
      </w:r>
      <w:r w:rsidRPr="00AC4226">
        <w:t>63</w:t>
      </w:r>
      <w:r w:rsidR="0051754E" w:rsidRPr="00AC4226">
        <w:rPr>
          <w:cs/>
        </w:rPr>
        <w:t>॥</w:t>
      </w:r>
    </w:p>
    <w:p w14:paraId="228B167F" w14:textId="77777777" w:rsidR="00713FF6" w:rsidRPr="00AC4226" w:rsidRDefault="00713FF6" w:rsidP="00EC4553">
      <w:pPr>
        <w:pStyle w:val="EngText"/>
      </w:pPr>
      <w:r w:rsidRPr="00AC4226">
        <w:t xml:space="preserve">13-63. ‘O expert controversialist, a rival disputant is yet to be born on this earth to excel you who are soaked in (the river of) </w:t>
      </w:r>
      <w:r w:rsidR="00431A2C" w:rsidRPr="00AC4226">
        <w:t>Vedic</w:t>
      </w:r>
      <w:r w:rsidRPr="00AC4226">
        <w:t xml:space="preserve"> learning, have ransacked (sported in the sea) the sacred lore and are a darling of the Muses. You are like an intoxicated elephant </w:t>
      </w:r>
      <w:r w:rsidR="00431A2C" w:rsidRPr="00AC4226">
        <w:t>plunging</w:t>
      </w:r>
      <w:r w:rsidRPr="00AC4226">
        <w:t xml:space="preserve"> in the river and</w:t>
      </w:r>
      <w:r w:rsidR="00961710">
        <w:t xml:space="preserve"> splashing the water in the sea</w:t>
      </w:r>
      <w:r w:rsidRPr="00AC4226">
        <w:t>.</w:t>
      </w:r>
      <w:r w:rsidR="00961710">
        <w:rPr>
          <w:rFonts w:ascii="Sanskrit 2003" w:hAnsi="Sanskrit 2003" w:cs="Sanskrit 2003"/>
        </w:rPr>
        <w:t>’</w:t>
      </w:r>
    </w:p>
    <w:p w14:paraId="4CEAD530" w14:textId="77777777" w:rsidR="00E9400C" w:rsidRPr="00AC4226" w:rsidRDefault="00E9400C" w:rsidP="007C105A">
      <w:pPr>
        <w:pStyle w:val="S16S"/>
      </w:pPr>
      <w:r w:rsidRPr="00AC4226">
        <w:rPr>
          <w:cs/>
        </w:rPr>
        <w:t>उप</w:t>
      </w:r>
      <w:r w:rsidRPr="00AC4226">
        <w:t>-</w:t>
      </w:r>
      <w:r w:rsidRPr="00AC4226">
        <w:rPr>
          <w:cs/>
        </w:rPr>
        <w:t>याहि यशः शशाङ्क</w:t>
      </w:r>
      <w:r w:rsidRPr="00AC4226">
        <w:t>-</w:t>
      </w:r>
      <w:r w:rsidRPr="00AC4226">
        <w:rPr>
          <w:cs/>
        </w:rPr>
        <w:t>गौरं निज</w:t>
      </w:r>
      <w:r w:rsidRPr="00AC4226">
        <w:t>-</w:t>
      </w:r>
      <w:r w:rsidRPr="00AC4226">
        <w:rPr>
          <w:cs/>
        </w:rPr>
        <w:t>यूथस्य भयं निराकुरु त्वम्</w:t>
      </w:r>
      <w:r w:rsidR="00D766AC" w:rsidRPr="00AC4226">
        <w:rPr>
          <w:cs/>
        </w:rPr>
        <w:t>।</w:t>
      </w:r>
      <w:r w:rsidR="002A5300" w:rsidRPr="00AC4226">
        <w:rPr>
          <w:cs/>
        </w:rPr>
        <w:br/>
      </w:r>
      <w:r w:rsidRPr="00AC4226">
        <w:rPr>
          <w:cs/>
        </w:rPr>
        <w:t>अधुना विधिनोप</w:t>
      </w:r>
      <w:r w:rsidRPr="00AC4226">
        <w:t>-</w:t>
      </w:r>
      <w:r w:rsidRPr="00AC4226">
        <w:rPr>
          <w:cs/>
        </w:rPr>
        <w:t>पादितं तं प्रति</w:t>
      </w:r>
      <w:r w:rsidRPr="00AC4226">
        <w:t>-</w:t>
      </w:r>
      <w:r w:rsidRPr="00AC4226">
        <w:rPr>
          <w:cs/>
        </w:rPr>
        <w:t>वादि</w:t>
      </w:r>
      <w:r w:rsidRPr="00AC4226">
        <w:t>-</w:t>
      </w:r>
      <w:r w:rsidRPr="00AC4226">
        <w:rPr>
          <w:cs/>
        </w:rPr>
        <w:t>प्रति</w:t>
      </w:r>
      <w:r w:rsidRPr="00AC4226">
        <w:t>-</w:t>
      </w:r>
      <w:r w:rsidRPr="00AC4226">
        <w:rPr>
          <w:cs/>
        </w:rPr>
        <w:t>वारणं निवार्य</w:t>
      </w:r>
      <w:r w:rsidR="00D766AC" w:rsidRPr="00AC4226">
        <w:rPr>
          <w:cs/>
        </w:rPr>
        <w:t>॥</w:t>
      </w:r>
      <w:r w:rsidR="006E47F3" w:rsidRPr="00AC4226">
        <w:rPr>
          <w:cs/>
        </w:rPr>
        <w:t>13-</w:t>
      </w:r>
      <w:r w:rsidRPr="00AC4226">
        <w:t>64</w:t>
      </w:r>
      <w:r w:rsidR="0051754E" w:rsidRPr="00AC4226">
        <w:rPr>
          <w:cs/>
        </w:rPr>
        <w:t>॥</w:t>
      </w:r>
    </w:p>
    <w:p w14:paraId="68015E1D" w14:textId="77777777" w:rsidR="00713FF6" w:rsidRPr="00AC4226" w:rsidRDefault="00713FF6" w:rsidP="00EC4553">
      <w:pPr>
        <w:pStyle w:val="EngText"/>
      </w:pPr>
      <w:r w:rsidRPr="00AC4226">
        <w:t>13-64</w:t>
      </w:r>
      <w:r w:rsidR="00961710">
        <w:t xml:space="preserve">. </w:t>
      </w:r>
      <w:r w:rsidRPr="00AC4226">
        <w:t>‘Hence, avail of this splendid opportunity ordained by Fate and attain celebrity as whi</w:t>
      </w:r>
      <w:r w:rsidR="00961710">
        <w:t>t</w:t>
      </w:r>
      <w:r w:rsidRPr="00AC4226">
        <w:t xml:space="preserve">e as the moon by out-witting the hostile confutant (Madhwacharya, the antagonist elephant) and dispel the </w:t>
      </w:r>
      <w:r w:rsidR="007901A0">
        <w:t>f</w:t>
      </w:r>
      <w:r w:rsidRPr="00AC4226">
        <w:t>ear that has fraught us’; so requested his fellow Mayavadins.</w:t>
      </w:r>
    </w:p>
    <w:p w14:paraId="178469E9" w14:textId="77777777" w:rsidR="00E9400C" w:rsidRPr="00AC4226" w:rsidRDefault="00E9400C" w:rsidP="007C105A">
      <w:pPr>
        <w:pStyle w:val="S16S"/>
      </w:pPr>
      <w:r w:rsidRPr="00AC4226">
        <w:rPr>
          <w:cs/>
        </w:rPr>
        <w:t>इति मायि</w:t>
      </w:r>
      <w:r w:rsidRPr="00AC4226">
        <w:t>-</w:t>
      </w:r>
      <w:r w:rsidRPr="00AC4226">
        <w:rPr>
          <w:cs/>
        </w:rPr>
        <w:t>जनेन तत्र</w:t>
      </w:r>
      <w:r w:rsidRPr="00AC4226">
        <w:t>-</w:t>
      </w:r>
      <w:r w:rsidRPr="00AC4226">
        <w:rPr>
          <w:cs/>
        </w:rPr>
        <w:t>तत्र स्व</w:t>
      </w:r>
      <w:r w:rsidRPr="00AC4226">
        <w:t>-</w:t>
      </w:r>
      <w:r w:rsidRPr="00AC4226">
        <w:rPr>
          <w:cs/>
        </w:rPr>
        <w:t>जनत्वेन स तावदर्थ्यमानः</w:t>
      </w:r>
      <w:r w:rsidR="002A5300" w:rsidRPr="00AC4226">
        <w:rPr>
          <w:cs/>
        </w:rPr>
        <w:t>।</w:t>
      </w:r>
      <w:r w:rsidR="002A5300" w:rsidRPr="00AC4226">
        <w:rPr>
          <w:cs/>
        </w:rPr>
        <w:br/>
      </w:r>
      <w:r w:rsidRPr="00AC4226">
        <w:rPr>
          <w:cs/>
        </w:rPr>
        <w:t>अनुकूल</w:t>
      </w:r>
      <w:r w:rsidRPr="00AC4226">
        <w:t>-</w:t>
      </w:r>
      <w:r w:rsidRPr="00AC4226">
        <w:rPr>
          <w:cs/>
        </w:rPr>
        <w:t>वचा महिष्ठ</w:t>
      </w:r>
      <w:r w:rsidRPr="00AC4226">
        <w:t>-</w:t>
      </w:r>
      <w:r w:rsidRPr="00AC4226">
        <w:rPr>
          <w:cs/>
        </w:rPr>
        <w:t>मानो मनसा संशयमाप संशय</w:t>
      </w:r>
      <w:r w:rsidRPr="00AC4226">
        <w:t>-</w:t>
      </w:r>
      <w:r w:rsidRPr="00AC4226">
        <w:rPr>
          <w:cs/>
        </w:rPr>
        <w:t>च्छित्</w:t>
      </w:r>
      <w:r w:rsidR="00D766AC" w:rsidRPr="00AC4226">
        <w:rPr>
          <w:cs/>
        </w:rPr>
        <w:t>॥</w:t>
      </w:r>
      <w:r w:rsidR="006E47F3" w:rsidRPr="00AC4226">
        <w:rPr>
          <w:cs/>
        </w:rPr>
        <w:t>13-</w:t>
      </w:r>
      <w:r w:rsidRPr="00AC4226">
        <w:t>65</w:t>
      </w:r>
      <w:r w:rsidR="0051754E" w:rsidRPr="00AC4226">
        <w:rPr>
          <w:cs/>
        </w:rPr>
        <w:t>॥</w:t>
      </w:r>
    </w:p>
    <w:p w14:paraId="4DDFCE49" w14:textId="77777777" w:rsidR="00713FF6" w:rsidRPr="00AC4226" w:rsidRDefault="00713FF6" w:rsidP="00EC4553">
      <w:pPr>
        <w:pStyle w:val="EngText"/>
      </w:pPr>
      <w:r w:rsidRPr="00AC4226">
        <w:t xml:space="preserve">13-65. Thus being entreated earnestly by his own brother-Mayavadins in diverse places to vanquish the mighty Acharya, Trivikramacharya, with his commanding self-esteem, (equipped with strong </w:t>
      </w:r>
      <w:r w:rsidR="00431A2C" w:rsidRPr="00AC4226">
        <w:t>reasoning</w:t>
      </w:r>
      <w:r w:rsidR="00245E1F">
        <w:t>s</w:t>
      </w:r>
      <w:r w:rsidRPr="00AC4226">
        <w:t xml:space="preserve"> capable of clipping the doubts of others) well-nigh complied with their plea, yet entertaining strange misgivings in over-riding the opponent.</w:t>
      </w:r>
    </w:p>
    <w:p w14:paraId="1DF99AAB" w14:textId="77777777" w:rsidR="00E9400C" w:rsidRPr="00AC4226" w:rsidRDefault="00E9400C" w:rsidP="007C105A">
      <w:pPr>
        <w:pStyle w:val="S16S"/>
      </w:pPr>
      <w:r w:rsidRPr="00AC4226">
        <w:rPr>
          <w:cs/>
        </w:rPr>
        <w:t>शित</w:t>
      </w:r>
      <w:r w:rsidRPr="00AC4226">
        <w:t>-</w:t>
      </w:r>
      <w:r w:rsidRPr="00AC4226">
        <w:rPr>
          <w:cs/>
        </w:rPr>
        <w:t>मध्व</w:t>
      </w:r>
      <w:r w:rsidRPr="00AC4226">
        <w:t>-</w:t>
      </w:r>
      <w:r w:rsidRPr="00AC4226">
        <w:rPr>
          <w:cs/>
        </w:rPr>
        <w:t>वचः</w:t>
      </w:r>
      <w:r w:rsidRPr="00AC4226">
        <w:t>-</w:t>
      </w:r>
      <w:r w:rsidRPr="00AC4226">
        <w:rPr>
          <w:cs/>
        </w:rPr>
        <w:t>सृणि</w:t>
      </w:r>
      <w:r w:rsidRPr="00AC4226">
        <w:t>-</w:t>
      </w:r>
      <w:r w:rsidRPr="00AC4226">
        <w:rPr>
          <w:cs/>
        </w:rPr>
        <w:t>प्रयो</w:t>
      </w:r>
      <w:r w:rsidR="00D430AC" w:rsidRPr="00AC4226">
        <w:rPr>
          <w:color w:val="FF0000"/>
          <w:cs/>
        </w:rPr>
        <w:t>क्तॄ</w:t>
      </w:r>
      <w:r w:rsidRPr="00AC4226">
        <w:rPr>
          <w:cs/>
        </w:rPr>
        <w:t>न् पुरुषानेष विषादयन् कवीभः</w:t>
      </w:r>
      <w:r w:rsidR="00D766AC" w:rsidRPr="00AC4226">
        <w:rPr>
          <w:cs/>
        </w:rPr>
        <w:t>।</w:t>
      </w:r>
      <w:r w:rsidR="00D430AC" w:rsidRPr="00AC4226">
        <w:rPr>
          <w:cs/>
        </w:rPr>
        <w:br/>
      </w:r>
      <w:r w:rsidRPr="00AC4226">
        <w:rPr>
          <w:cs/>
        </w:rPr>
        <w:t>विविधोत्तर</w:t>
      </w:r>
      <w:r w:rsidRPr="00AC4226">
        <w:t>-</w:t>
      </w:r>
      <w:r w:rsidRPr="00AC4226">
        <w:rPr>
          <w:cs/>
        </w:rPr>
        <w:t>धूळि</w:t>
      </w:r>
      <w:r w:rsidRPr="00AC4226">
        <w:t>-</w:t>
      </w:r>
      <w:r w:rsidRPr="00AC4226">
        <w:rPr>
          <w:cs/>
        </w:rPr>
        <w:t>पातनेन प्रतिघेनाधि</w:t>
      </w:r>
      <w:r w:rsidR="004C7288">
        <w:rPr>
          <w:rFonts w:hint="cs"/>
          <w:cs/>
        </w:rPr>
        <w:t>क</w:t>
      </w:r>
      <w:r w:rsidRPr="00AC4226">
        <w:rPr>
          <w:cs/>
        </w:rPr>
        <w:t>मन्धयाञ्चकार</w:t>
      </w:r>
      <w:r w:rsidR="00D766AC" w:rsidRPr="00AC4226">
        <w:rPr>
          <w:cs/>
        </w:rPr>
        <w:t>॥</w:t>
      </w:r>
      <w:r w:rsidR="006E47F3" w:rsidRPr="00AC4226">
        <w:rPr>
          <w:cs/>
        </w:rPr>
        <w:t>13-</w:t>
      </w:r>
      <w:r w:rsidRPr="00AC4226">
        <w:t>66</w:t>
      </w:r>
      <w:r w:rsidR="0051754E" w:rsidRPr="00AC4226">
        <w:rPr>
          <w:cs/>
        </w:rPr>
        <w:t>॥</w:t>
      </w:r>
    </w:p>
    <w:p w14:paraId="0BAF44ED" w14:textId="77777777" w:rsidR="00713FF6" w:rsidRPr="00AC4226" w:rsidRDefault="00713FF6" w:rsidP="00EC4553">
      <w:pPr>
        <w:pStyle w:val="EngText"/>
      </w:pPr>
      <w:r w:rsidRPr="00AC4226">
        <w:t xml:space="preserve">13-66. Trivikramapanditacharya, distressing the disciples of Madhwacharya, who marshalled the acute </w:t>
      </w:r>
      <w:r w:rsidR="00431A2C" w:rsidRPr="00AC4226">
        <w:t>reasoning</w:t>
      </w:r>
      <w:r w:rsidR="00245E1F">
        <w:t>s</w:t>
      </w:r>
      <w:r w:rsidRPr="00AC4226">
        <w:t xml:space="preserve"> of their master, blinded them by his bewildering counter-replies like an inebriated elephant enraged by the piercing goad, bespattering dust enough </w:t>
      </w:r>
      <w:r w:rsidR="00431A2C" w:rsidRPr="00AC4226">
        <w:t>to</w:t>
      </w:r>
      <w:r w:rsidRPr="00AC4226">
        <w:t xml:space="preserve"> cloud the vision of its adversaries.</w:t>
      </w:r>
    </w:p>
    <w:p w14:paraId="5DF3F16B" w14:textId="77777777" w:rsidR="00E9400C" w:rsidRPr="00AC4226" w:rsidRDefault="00E9400C" w:rsidP="007C105A">
      <w:pPr>
        <w:pStyle w:val="S16S"/>
      </w:pPr>
      <w:r w:rsidRPr="00AC4226">
        <w:rPr>
          <w:cs/>
        </w:rPr>
        <w:t>क्षणदासु विचक्षणः स वीक्ष्य प्रचुर</w:t>
      </w:r>
      <w:r w:rsidRPr="00AC4226">
        <w:t>-</w:t>
      </w:r>
      <w:r w:rsidRPr="00AC4226">
        <w:rPr>
          <w:cs/>
        </w:rPr>
        <w:t>प्रज्ञ</w:t>
      </w:r>
      <w:r w:rsidRPr="00AC4226">
        <w:t>-</w:t>
      </w:r>
      <w:r w:rsidRPr="00AC4226">
        <w:rPr>
          <w:cs/>
        </w:rPr>
        <w:t>मनोज्ञ</w:t>
      </w:r>
      <w:r w:rsidRPr="00AC4226">
        <w:t>-</w:t>
      </w:r>
      <w:r w:rsidRPr="00AC4226">
        <w:rPr>
          <w:cs/>
        </w:rPr>
        <w:t>शास्त्र</w:t>
      </w:r>
      <w:r w:rsidRPr="00AC4226">
        <w:t>-</w:t>
      </w:r>
      <w:r w:rsidRPr="00AC4226">
        <w:rPr>
          <w:cs/>
        </w:rPr>
        <w:t>सारम्</w:t>
      </w:r>
      <w:r w:rsidR="00D766AC" w:rsidRPr="00AC4226">
        <w:rPr>
          <w:cs/>
        </w:rPr>
        <w:t>।</w:t>
      </w:r>
      <w:r w:rsidR="002A5300" w:rsidRPr="00AC4226">
        <w:rPr>
          <w:cs/>
        </w:rPr>
        <w:br/>
      </w:r>
      <w:r w:rsidRPr="00AC4226">
        <w:rPr>
          <w:cs/>
        </w:rPr>
        <w:t>अपराविधितः प्रसाद</w:t>
      </w:r>
      <w:r w:rsidRPr="00AC4226">
        <w:t>-</w:t>
      </w:r>
      <w:r w:rsidRPr="00AC4226">
        <w:rPr>
          <w:cs/>
        </w:rPr>
        <w:t>गर्भं विदधे विस्मयमान्तरं महान्तम्</w:t>
      </w:r>
      <w:r w:rsidR="00D766AC" w:rsidRPr="00AC4226">
        <w:rPr>
          <w:cs/>
        </w:rPr>
        <w:t>॥</w:t>
      </w:r>
      <w:r w:rsidR="006E47F3" w:rsidRPr="00AC4226">
        <w:rPr>
          <w:cs/>
        </w:rPr>
        <w:t>13-</w:t>
      </w:r>
      <w:r w:rsidRPr="00AC4226">
        <w:t>67</w:t>
      </w:r>
      <w:r w:rsidR="0051754E" w:rsidRPr="00AC4226">
        <w:rPr>
          <w:cs/>
        </w:rPr>
        <w:t>॥</w:t>
      </w:r>
    </w:p>
    <w:p w14:paraId="72816DFC" w14:textId="77777777" w:rsidR="00BC75F0" w:rsidRPr="00AC4226" w:rsidRDefault="00BC75F0" w:rsidP="00EC4553">
      <w:pPr>
        <w:pStyle w:val="EngText"/>
      </w:pPr>
      <w:r w:rsidRPr="00AC4226">
        <w:t xml:space="preserve">13-67. When the discreet Trivikramapanditacharya, during the midnight hours, covertly (without being known by others) looked over the essence of </w:t>
      </w:r>
      <w:r w:rsidRPr="00AC4226">
        <w:lastRenderedPageBreak/>
        <w:t xml:space="preserve">the Acharya’s Shastra he was greatly stunned and delighted by the profound thoughts couched in superb expressions in his works (now </w:t>
      </w:r>
      <w:r w:rsidR="00431A2C" w:rsidRPr="00AC4226">
        <w:t>in</w:t>
      </w:r>
      <w:r w:rsidRPr="00AC4226">
        <w:t xml:space="preserve"> the custody of his librarian-</w:t>
      </w:r>
      <w:r w:rsidR="00431A2C" w:rsidRPr="00AC4226">
        <w:t>brother</w:t>
      </w:r>
      <w:r w:rsidRPr="00AC4226">
        <w:t xml:space="preserve"> Shankaracharya).</w:t>
      </w:r>
    </w:p>
    <w:p w14:paraId="6A654DC3" w14:textId="77777777" w:rsidR="00E9400C" w:rsidRPr="00AC4226" w:rsidRDefault="00E9400C" w:rsidP="007C105A">
      <w:pPr>
        <w:pStyle w:val="S16S"/>
      </w:pPr>
      <w:r w:rsidRPr="00AC4226">
        <w:rPr>
          <w:cs/>
        </w:rPr>
        <w:t>विधितवान् व्यवहृत्य सु</w:t>
      </w:r>
      <w:r w:rsidRPr="00AC4226">
        <w:t>-</w:t>
      </w:r>
      <w:r w:rsidRPr="00AC4226">
        <w:rPr>
          <w:cs/>
        </w:rPr>
        <w:t>दर्शनं बहळ</w:t>
      </w:r>
      <w:r w:rsidRPr="00AC4226">
        <w:t>-</w:t>
      </w:r>
      <w:r w:rsidRPr="00AC4226">
        <w:rPr>
          <w:cs/>
        </w:rPr>
        <w:t>बोधमवेक्ष्य स निश्चयात्</w:t>
      </w:r>
      <w:r w:rsidR="00D766AC" w:rsidRPr="00AC4226">
        <w:rPr>
          <w:cs/>
        </w:rPr>
        <w:t>।</w:t>
      </w:r>
      <w:r w:rsidR="002A5300" w:rsidRPr="00AC4226">
        <w:rPr>
          <w:cs/>
        </w:rPr>
        <w:br/>
      </w:r>
      <w:r w:rsidRPr="00AC4226">
        <w:rPr>
          <w:cs/>
        </w:rPr>
        <w:t>अपि न तस्य मतं सहसा</w:t>
      </w:r>
      <w:r w:rsidR="007A4C1E" w:rsidRPr="00AC4226">
        <w:rPr>
          <w:cs/>
        </w:rPr>
        <w:t>ऽऽ</w:t>
      </w:r>
      <w:r w:rsidRPr="00AC4226">
        <w:rPr>
          <w:cs/>
        </w:rPr>
        <w:t>ददे ननु विमृश्य कृती कुरुते</w:t>
      </w:r>
      <w:r w:rsidR="007A4C1E" w:rsidRPr="00AC4226">
        <w:rPr>
          <w:cs/>
        </w:rPr>
        <w:t>ऽ</w:t>
      </w:r>
      <w:r w:rsidRPr="00AC4226">
        <w:rPr>
          <w:cs/>
        </w:rPr>
        <w:t>खिलम्</w:t>
      </w:r>
      <w:r w:rsidR="00D766AC" w:rsidRPr="00AC4226">
        <w:rPr>
          <w:cs/>
        </w:rPr>
        <w:t>॥</w:t>
      </w:r>
      <w:r w:rsidR="006E47F3" w:rsidRPr="00AC4226">
        <w:rPr>
          <w:cs/>
        </w:rPr>
        <w:t>13-</w:t>
      </w:r>
      <w:r w:rsidRPr="00AC4226">
        <w:t>68</w:t>
      </w:r>
      <w:r w:rsidR="0051754E" w:rsidRPr="00AC4226">
        <w:rPr>
          <w:cs/>
        </w:rPr>
        <w:t>॥</w:t>
      </w:r>
    </w:p>
    <w:p w14:paraId="4B651D5D" w14:textId="77777777" w:rsidR="00BC75F0" w:rsidRPr="00AC4226" w:rsidRDefault="00BC75F0" w:rsidP="00EC4553">
      <w:pPr>
        <w:pStyle w:val="EngText"/>
      </w:pPr>
      <w:r w:rsidRPr="00AC4226">
        <w:t xml:space="preserve">13-68. Often </w:t>
      </w:r>
      <w:r w:rsidR="00431A2C" w:rsidRPr="00AC4226">
        <w:t>seeing</w:t>
      </w:r>
      <w:r w:rsidRPr="00AC4226">
        <w:t xml:space="preserve"> him and discussing and deliberating over debatable topics, Trivikramacharya was thoroughly convinced that </w:t>
      </w:r>
      <w:r w:rsidR="00C84A89">
        <w:t>Poornaprajna’s</w:t>
      </w:r>
      <w:r w:rsidRPr="00AC4226">
        <w:t xml:space="preserve"> doctrine was profound and flawless; yet he did not venture to embrace it forth-with. The judicious always act after a close investigation.</w:t>
      </w:r>
    </w:p>
    <w:p w14:paraId="0124455E" w14:textId="77777777" w:rsidR="00E9400C" w:rsidRPr="00AC4226" w:rsidRDefault="00E9400C" w:rsidP="007C105A">
      <w:pPr>
        <w:pStyle w:val="S16S"/>
      </w:pPr>
      <w:r w:rsidRPr="00AC4226">
        <w:rPr>
          <w:cs/>
        </w:rPr>
        <w:t>तं विष्णुमङ्गल</w:t>
      </w:r>
      <w:r w:rsidRPr="00AC4226">
        <w:t>-</w:t>
      </w:r>
      <w:r w:rsidRPr="00AC4226">
        <w:rPr>
          <w:cs/>
        </w:rPr>
        <w:t>गतं बहळ</w:t>
      </w:r>
      <w:r w:rsidRPr="00AC4226">
        <w:t>-</w:t>
      </w:r>
      <w:r w:rsidR="00CC3461">
        <w:rPr>
          <w:cs/>
        </w:rPr>
        <w:t xml:space="preserve">प्रबोधं प्राप्याभ्यवन्दत </w:t>
      </w:r>
      <w:r w:rsidR="00CC3461">
        <w:rPr>
          <w:rFonts w:hint="cs"/>
          <w:cs/>
        </w:rPr>
        <w:t>तदा</w:t>
      </w:r>
      <w:r w:rsidR="007A4C1E" w:rsidRPr="00AC4226">
        <w:rPr>
          <w:cs/>
        </w:rPr>
        <w:t>ऽ</w:t>
      </w:r>
      <w:r w:rsidRPr="00AC4226">
        <w:rPr>
          <w:cs/>
        </w:rPr>
        <w:t>युग</w:t>
      </w:r>
      <w:r w:rsidRPr="00AC4226">
        <w:t>-</w:t>
      </w:r>
      <w:r w:rsidRPr="00AC4226">
        <w:rPr>
          <w:cs/>
        </w:rPr>
        <w:t>विक्रमार्यः</w:t>
      </w:r>
      <w:r w:rsidR="00D766AC" w:rsidRPr="00AC4226">
        <w:rPr>
          <w:cs/>
        </w:rPr>
        <w:t>।</w:t>
      </w:r>
      <w:r w:rsidR="002A5300" w:rsidRPr="00AC4226">
        <w:rPr>
          <w:cs/>
        </w:rPr>
        <w:br/>
      </w:r>
      <w:r w:rsidRPr="00AC4226">
        <w:rPr>
          <w:cs/>
        </w:rPr>
        <w:t>आनन्द</w:t>
      </w:r>
      <w:r w:rsidRPr="00AC4226">
        <w:t>-</w:t>
      </w:r>
      <w:r w:rsidRPr="00AC4226">
        <w:rPr>
          <w:cs/>
        </w:rPr>
        <w:t>दं स चतुरानन</w:t>
      </w:r>
      <w:r w:rsidRPr="00AC4226">
        <w:t>-</w:t>
      </w:r>
      <w:r w:rsidRPr="00AC4226">
        <w:rPr>
          <w:cs/>
        </w:rPr>
        <w:t>हास</w:t>
      </w:r>
      <w:r w:rsidRPr="00AC4226">
        <w:t>-</w:t>
      </w:r>
      <w:r w:rsidRPr="00AC4226">
        <w:rPr>
          <w:cs/>
        </w:rPr>
        <w:t>लक्ष्म्या तत्वं प्रवेत्तुममरेन्द्र इवाब्ज</w:t>
      </w:r>
      <w:r w:rsidRPr="00AC4226">
        <w:t>-</w:t>
      </w:r>
      <w:r w:rsidRPr="00AC4226">
        <w:rPr>
          <w:cs/>
        </w:rPr>
        <w:t>योनिम्</w:t>
      </w:r>
      <w:r w:rsidR="00D766AC" w:rsidRPr="00AC4226">
        <w:rPr>
          <w:cs/>
        </w:rPr>
        <w:t>॥</w:t>
      </w:r>
      <w:r w:rsidR="006E47F3" w:rsidRPr="00AC4226">
        <w:rPr>
          <w:cs/>
        </w:rPr>
        <w:t>13-</w:t>
      </w:r>
      <w:r w:rsidRPr="00AC4226">
        <w:t>69</w:t>
      </w:r>
    </w:p>
    <w:p w14:paraId="6785CCAF" w14:textId="77777777" w:rsidR="00BC75F0" w:rsidRPr="00AC4226" w:rsidRDefault="00BC75F0" w:rsidP="00EC4553">
      <w:pPr>
        <w:pStyle w:val="EngText"/>
      </w:pPr>
      <w:r w:rsidRPr="00AC4226">
        <w:t>13-69. Trivikrama</w:t>
      </w:r>
      <w:r w:rsidR="00431A2C" w:rsidRPr="00AC4226">
        <w:t>-</w:t>
      </w:r>
      <w:r w:rsidRPr="00AC4226">
        <w:t xml:space="preserve">Panditacharya approached Poornaprajna, then camping at Vishnumangala temple and humbly </w:t>
      </w:r>
      <w:r w:rsidR="00431A2C" w:rsidRPr="00AC4226">
        <w:t>bowed down</w:t>
      </w:r>
      <w:r w:rsidRPr="00AC4226">
        <w:t xml:space="preserve"> to him, yielding delight by the lustre of the pleasant smile of his beautiful face. He appeared like Indra (King of Gods) coming near the lotus-born (Brahma) radiating pleasure by the brilliance of the charming smile of his four beaming faces, to understand the nature of the ultimate truth.</w:t>
      </w:r>
    </w:p>
    <w:p w14:paraId="130A55DB" w14:textId="77777777" w:rsidR="00E9400C" w:rsidRPr="00AC4226" w:rsidRDefault="00E9400C" w:rsidP="00AC4226">
      <w:pPr>
        <w:pStyle w:val="SF2"/>
        <w:rPr>
          <w:sz w:val="36"/>
          <w:szCs w:val="36"/>
        </w:rPr>
      </w:pPr>
      <w:r w:rsidRPr="00AC4226">
        <w:rPr>
          <w:cs/>
        </w:rPr>
        <w:t>इति श्रीमत्कवि</w:t>
      </w:r>
      <w:r w:rsidRPr="00AC4226">
        <w:t>-</w:t>
      </w:r>
      <w:r w:rsidRPr="00AC4226">
        <w:rPr>
          <w:cs/>
        </w:rPr>
        <w:t>कुल</w:t>
      </w:r>
      <w:r w:rsidRPr="00AC4226">
        <w:t>-</w:t>
      </w:r>
      <w:r w:rsidRPr="00AC4226">
        <w:rPr>
          <w:cs/>
        </w:rPr>
        <w:t>तिलक</w:t>
      </w:r>
      <w:r w:rsidRPr="00AC4226">
        <w:t>-</w:t>
      </w:r>
      <w:r w:rsidR="00E12771" w:rsidRPr="00AC4226">
        <w:rPr>
          <w:cs/>
        </w:rPr>
        <w:t>त्रिविक्रम</w:t>
      </w:r>
      <w:r w:rsidRPr="00AC4226">
        <w:t>-</w:t>
      </w:r>
      <w:r w:rsidRPr="00AC4226">
        <w:rPr>
          <w:cs/>
        </w:rPr>
        <w:t>पण्डिताचार्य</w:t>
      </w:r>
      <w:r w:rsidRPr="00AC4226">
        <w:t>-</w:t>
      </w:r>
      <w:r w:rsidRPr="00AC4226">
        <w:rPr>
          <w:cs/>
        </w:rPr>
        <w:t>सुत</w:t>
      </w:r>
      <w:r w:rsidR="00DD4F9E" w:rsidRPr="00AC4226">
        <w:rPr>
          <w:cs/>
        </w:rPr>
        <w:t xml:space="preserve"> </w:t>
      </w:r>
      <w:r w:rsidRPr="00AC4226">
        <w:rPr>
          <w:sz w:val="36"/>
          <w:cs/>
        </w:rPr>
        <w:t>श्री</w:t>
      </w:r>
      <w:r w:rsidRPr="00AC4226">
        <w:rPr>
          <w:sz w:val="36"/>
        </w:rPr>
        <w:t>-</w:t>
      </w:r>
      <w:r w:rsidRPr="00AC4226">
        <w:rPr>
          <w:sz w:val="36"/>
          <w:cs/>
        </w:rPr>
        <w:t>नारायण</w:t>
      </w:r>
      <w:r w:rsidRPr="00AC4226">
        <w:rPr>
          <w:sz w:val="36"/>
        </w:rPr>
        <w:t>-</w:t>
      </w:r>
      <w:r w:rsidRPr="00AC4226">
        <w:rPr>
          <w:sz w:val="36"/>
          <w:cs/>
        </w:rPr>
        <w:t>पण्डिताचार्य</w:t>
      </w:r>
      <w:r w:rsidRPr="00AC4226">
        <w:rPr>
          <w:sz w:val="36"/>
        </w:rPr>
        <w:t>-</w:t>
      </w:r>
      <w:r w:rsidRPr="00AC4226">
        <w:rPr>
          <w:sz w:val="36"/>
          <w:cs/>
        </w:rPr>
        <w:t>विरचिते</w:t>
      </w:r>
      <w:r w:rsidR="00DD4F9E" w:rsidRPr="00AC4226">
        <w:rPr>
          <w:sz w:val="36"/>
          <w:cs/>
        </w:rPr>
        <w:t xml:space="preserve"> </w:t>
      </w:r>
      <w:r w:rsidRPr="00AC4226">
        <w:rPr>
          <w:cs/>
        </w:rPr>
        <w:t>श्री</w:t>
      </w:r>
      <w:r w:rsidRPr="00AC4226">
        <w:t>-</w:t>
      </w:r>
      <w:r w:rsidRPr="00AC4226">
        <w:rPr>
          <w:cs/>
        </w:rPr>
        <w:t>मध्व</w:t>
      </w:r>
      <w:r w:rsidRPr="00AC4226">
        <w:t>-</w:t>
      </w:r>
      <w:r w:rsidRPr="00AC4226">
        <w:rPr>
          <w:cs/>
        </w:rPr>
        <w:t>विजये महा</w:t>
      </w:r>
      <w:r w:rsidRPr="00AC4226">
        <w:t>-</w:t>
      </w:r>
      <w:r w:rsidRPr="00AC4226">
        <w:rPr>
          <w:cs/>
        </w:rPr>
        <w:t>काव्ये</w:t>
      </w:r>
      <w:r w:rsidRPr="00AC4226">
        <w:t>-</w:t>
      </w:r>
      <w:r w:rsidRPr="00AC4226">
        <w:rPr>
          <w:cs/>
        </w:rPr>
        <w:t>आनन्दाङ्किते</w:t>
      </w:r>
      <w:r w:rsidR="00DD4F9E" w:rsidRPr="00AC4226">
        <w:rPr>
          <w:cs/>
        </w:rPr>
        <w:t xml:space="preserve"> </w:t>
      </w:r>
      <w:r w:rsidRPr="00AC4226">
        <w:rPr>
          <w:sz w:val="36"/>
          <w:szCs w:val="32"/>
          <w:cs/>
        </w:rPr>
        <w:t>त्रयोदशः सर्गः</w:t>
      </w:r>
    </w:p>
    <w:p w14:paraId="0E8C704E" w14:textId="77777777" w:rsidR="00E9400C" w:rsidRPr="00AC4226" w:rsidRDefault="00DD4F9E" w:rsidP="00AC4226">
      <w:pPr>
        <w:pStyle w:val="SH2"/>
      </w:pPr>
      <w:bookmarkStart w:id="41" w:name="_Toc455414268"/>
      <w:r w:rsidRPr="00AC4226">
        <w:rPr>
          <w:cs/>
        </w:rPr>
        <w:t xml:space="preserve">चतुर्दशः </w:t>
      </w:r>
      <w:r w:rsidR="00E9400C" w:rsidRPr="00AC4226">
        <w:rPr>
          <w:cs/>
        </w:rPr>
        <w:t>सर्ग</w:t>
      </w:r>
      <w:r w:rsidR="00E9400C" w:rsidRPr="00AC4226">
        <w:t xml:space="preserve">: </w:t>
      </w:r>
      <w:r w:rsidRPr="00AC4226">
        <w:t>[14-55]</w:t>
      </w:r>
      <w:bookmarkEnd w:id="41"/>
      <w:r w:rsidR="00E3067F">
        <w:t>start Sanskrit &amp; english</w:t>
      </w:r>
    </w:p>
    <w:p w14:paraId="3CBD0739" w14:textId="77777777" w:rsidR="00327346" w:rsidRPr="00AC4226" w:rsidRDefault="00327346" w:rsidP="00EC4553">
      <w:pPr>
        <w:pStyle w:val="EngText"/>
      </w:pPr>
      <w:r w:rsidRPr="00AC4226">
        <w:t>[This canto is a fine exposition of the Acharya’s ‘Sadachar Sm</w:t>
      </w:r>
      <w:r w:rsidR="00D23EAD" w:rsidRPr="00AC4226">
        <w:t>riti’. It provides a charming C</w:t>
      </w:r>
      <w:r w:rsidRPr="00AC4226">
        <w:t xml:space="preserve">hart on the then </w:t>
      </w:r>
      <w:r w:rsidR="00D23EAD" w:rsidRPr="00AC4226">
        <w:t>prevalent</w:t>
      </w:r>
      <w:r w:rsidRPr="00AC4226">
        <w:t xml:space="preserve"> Guru-Kula system.]</w:t>
      </w:r>
    </w:p>
    <w:p w14:paraId="3ACAF9F6" w14:textId="77777777" w:rsidR="00E9400C" w:rsidRPr="00AC4226" w:rsidRDefault="00E9400C" w:rsidP="007C105A">
      <w:pPr>
        <w:pStyle w:val="S16S"/>
      </w:pPr>
      <w:r w:rsidRPr="00AC4226">
        <w:rPr>
          <w:cs/>
        </w:rPr>
        <w:t>परिवृढ</w:t>
      </w:r>
      <w:r w:rsidRPr="00AC4226">
        <w:t>-</w:t>
      </w:r>
      <w:r w:rsidRPr="00AC4226">
        <w:rPr>
          <w:cs/>
        </w:rPr>
        <w:t>घन</w:t>
      </w:r>
      <w:r w:rsidRPr="00AC4226">
        <w:t>-</w:t>
      </w:r>
      <w:r w:rsidRPr="00AC4226">
        <w:rPr>
          <w:cs/>
        </w:rPr>
        <w:t>सङ्घे राज</w:t>
      </w:r>
      <w:r w:rsidRPr="00AC4226">
        <w:t>-</w:t>
      </w:r>
      <w:r w:rsidRPr="00AC4226">
        <w:rPr>
          <w:cs/>
        </w:rPr>
        <w:t>सिंहोर्ज</w:t>
      </w:r>
      <w:r w:rsidRPr="00AC4226">
        <w:t>-</w:t>
      </w:r>
      <w:r w:rsidRPr="00AC4226">
        <w:rPr>
          <w:cs/>
        </w:rPr>
        <w:t xml:space="preserve">शक्त्या </w:t>
      </w:r>
      <w:r w:rsidR="009F680F" w:rsidRPr="00AC4226">
        <w:br/>
      </w:r>
      <w:r w:rsidRPr="00AC4226">
        <w:rPr>
          <w:cs/>
        </w:rPr>
        <w:t>त्यजति</w:t>
      </w:r>
      <w:r w:rsidRPr="00AC4226">
        <w:t>-</w:t>
      </w:r>
      <w:r w:rsidRPr="00AC4226">
        <w:rPr>
          <w:cs/>
        </w:rPr>
        <w:t>मलिन</w:t>
      </w:r>
      <w:r w:rsidRPr="00AC4226">
        <w:t>-</w:t>
      </w:r>
      <w:r w:rsidRPr="00AC4226">
        <w:rPr>
          <w:cs/>
        </w:rPr>
        <w:t>भावं नीरस</w:t>
      </w:r>
      <w:r w:rsidRPr="00AC4226">
        <w:t>-</w:t>
      </w:r>
      <w:r w:rsidRPr="00AC4226">
        <w:rPr>
          <w:cs/>
        </w:rPr>
        <w:t>त्वान्निकामम्</w:t>
      </w:r>
      <w:r w:rsidR="00D766AC" w:rsidRPr="00AC4226">
        <w:rPr>
          <w:cs/>
        </w:rPr>
        <w:t>।</w:t>
      </w:r>
      <w:r w:rsidR="002A5300" w:rsidRPr="00AC4226">
        <w:rPr>
          <w:cs/>
        </w:rPr>
        <w:br/>
      </w:r>
      <w:r w:rsidRPr="00AC4226">
        <w:rPr>
          <w:cs/>
        </w:rPr>
        <w:t>स्फुटमुदयति तेजस्व्युज्ज्वले मध्व</w:t>
      </w:r>
      <w:r w:rsidRPr="00AC4226">
        <w:t>-</w:t>
      </w:r>
      <w:r w:rsidRPr="00AC4226">
        <w:rPr>
          <w:cs/>
        </w:rPr>
        <w:t>भानौ</w:t>
      </w:r>
      <w:r w:rsidR="009F680F" w:rsidRPr="00AC4226">
        <w:t>|</w:t>
      </w:r>
      <w:r w:rsidR="009F680F" w:rsidRPr="00AC4226">
        <w:br/>
      </w:r>
      <w:r w:rsidRPr="00AC4226">
        <w:t xml:space="preserve"> </w:t>
      </w:r>
      <w:r w:rsidRPr="00AC4226">
        <w:rPr>
          <w:cs/>
        </w:rPr>
        <w:t>सु</w:t>
      </w:r>
      <w:r w:rsidRPr="00AC4226">
        <w:t>-</w:t>
      </w:r>
      <w:r w:rsidRPr="00AC4226">
        <w:rPr>
          <w:cs/>
        </w:rPr>
        <w:t>जन</w:t>
      </w:r>
      <w:r w:rsidRPr="00AC4226">
        <w:t>-</w:t>
      </w:r>
      <w:r w:rsidRPr="00AC4226">
        <w:rPr>
          <w:cs/>
        </w:rPr>
        <w:t>जलज</w:t>
      </w:r>
      <w:r w:rsidRPr="00AC4226">
        <w:t>-</w:t>
      </w:r>
      <w:r w:rsidRPr="00AC4226">
        <w:rPr>
          <w:cs/>
        </w:rPr>
        <w:t>कान्त्यै विश्वमासीन्मनो</w:t>
      </w:r>
      <w:r w:rsidRPr="00AC4226">
        <w:t>-</w:t>
      </w:r>
      <w:r w:rsidRPr="00AC4226">
        <w:rPr>
          <w:cs/>
        </w:rPr>
        <w:t>ज्ञम्॥</w:t>
      </w:r>
      <w:r w:rsidR="009F680F" w:rsidRPr="00AC4226">
        <w:t>14-</w:t>
      </w:r>
      <w:r w:rsidRPr="00AC4226">
        <w:t>1</w:t>
      </w:r>
      <w:r w:rsidR="0051754E" w:rsidRPr="00AC4226">
        <w:rPr>
          <w:cs/>
        </w:rPr>
        <w:t>॥</w:t>
      </w:r>
    </w:p>
    <w:p w14:paraId="17E42D8F" w14:textId="77777777" w:rsidR="005B4BA1" w:rsidRPr="00AC4226" w:rsidRDefault="00327346" w:rsidP="00EC4553">
      <w:pPr>
        <w:pStyle w:val="EngText"/>
      </w:pPr>
      <w:r w:rsidRPr="00AC4226">
        <w:t xml:space="preserve">14-1. While the flourishing Acharya scintillated among the </w:t>
      </w:r>
      <w:r w:rsidR="00D23EAD" w:rsidRPr="00AC4226">
        <w:t>luminous</w:t>
      </w:r>
      <w:r w:rsidRPr="00AC4226">
        <w:t xml:space="preserve"> and deeply delighted the righteous, everything appeared enchanting and the chieftains of the two villages forsook their partiality towards Padmatirtha and hostility towards </w:t>
      </w:r>
      <w:r w:rsidR="00D23EAD" w:rsidRPr="00AC4226">
        <w:t>Madhwacharya</w:t>
      </w:r>
      <w:r w:rsidRPr="00AC4226">
        <w:t xml:space="preserve"> as they were alarmed to see their powerful king Jayasimha devoted to him (Madhwacharya) like the radiant sun </w:t>
      </w:r>
      <w:r w:rsidRPr="00AC4226">
        <w:lastRenderedPageBreak/>
        <w:t xml:space="preserve">blossoming the lotuses </w:t>
      </w:r>
      <w:r w:rsidR="00D23EAD" w:rsidRPr="00AC4226">
        <w:t>and</w:t>
      </w:r>
      <w:r w:rsidRPr="00AC4226">
        <w:t xml:space="preserve"> the cluster of clouds parches with the dawn of </w:t>
      </w:r>
      <w:r w:rsidR="00D23EAD" w:rsidRPr="00AC4226">
        <w:t>Kartika</w:t>
      </w:r>
      <w:r w:rsidRPr="00AC4226">
        <w:t xml:space="preserve"> Season.</w:t>
      </w:r>
    </w:p>
    <w:p w14:paraId="27B47C9A" w14:textId="77777777" w:rsidR="00E9400C" w:rsidRPr="00AC4226" w:rsidRDefault="00E9400C" w:rsidP="007C105A">
      <w:pPr>
        <w:pStyle w:val="S16S"/>
      </w:pPr>
      <w:r w:rsidRPr="00AC4226">
        <w:rPr>
          <w:cs/>
        </w:rPr>
        <w:t>कृतमुपकृतमार्यैः क्षम्यतां क्षान्ति</w:t>
      </w:r>
      <w:r w:rsidRPr="00AC4226">
        <w:t>-</w:t>
      </w:r>
      <w:r w:rsidRPr="00AC4226">
        <w:rPr>
          <w:cs/>
        </w:rPr>
        <w:t>भूषैः</w:t>
      </w:r>
      <w:r w:rsidR="009F680F" w:rsidRPr="00AC4226">
        <w:br/>
      </w:r>
      <w:r w:rsidRPr="00AC4226">
        <w:rPr>
          <w:cs/>
        </w:rPr>
        <w:t>इति मृदु वदतां च प्रार्थनाभि</w:t>
      </w:r>
      <w:r w:rsidRPr="00AC4226">
        <w:t xml:space="preserve">- </w:t>
      </w:r>
      <w:r w:rsidRPr="00AC4226">
        <w:rPr>
          <w:cs/>
        </w:rPr>
        <w:t>प्रभूणाम्</w:t>
      </w:r>
      <w:r w:rsidR="002A5300" w:rsidRPr="00AC4226">
        <w:rPr>
          <w:cs/>
        </w:rPr>
        <w:t>।</w:t>
      </w:r>
      <w:r w:rsidR="002A5300" w:rsidRPr="00AC4226">
        <w:rPr>
          <w:cs/>
        </w:rPr>
        <w:br/>
      </w:r>
      <w:r w:rsidRPr="00AC4226">
        <w:rPr>
          <w:cs/>
        </w:rPr>
        <w:t>अपहृतमुपरेषां मन्त्रतो ग्रन्थ</w:t>
      </w:r>
      <w:r w:rsidRPr="00AC4226">
        <w:t>-</w:t>
      </w:r>
      <w:r w:rsidRPr="00AC4226">
        <w:rPr>
          <w:cs/>
        </w:rPr>
        <w:t>जातं</w:t>
      </w:r>
      <w:r w:rsidR="009F680F" w:rsidRPr="00AC4226">
        <w:br/>
      </w:r>
      <w:r w:rsidRPr="00AC4226">
        <w:rPr>
          <w:cs/>
        </w:rPr>
        <w:t>दश</w:t>
      </w:r>
      <w:r w:rsidRPr="00AC4226">
        <w:t>-</w:t>
      </w:r>
      <w:r w:rsidRPr="00AC4226">
        <w:rPr>
          <w:cs/>
        </w:rPr>
        <w:t>हृदय</w:t>
      </w:r>
      <w:r w:rsidRPr="00AC4226">
        <w:t>-</w:t>
      </w:r>
      <w:r w:rsidRPr="00AC4226">
        <w:rPr>
          <w:cs/>
        </w:rPr>
        <w:t>नियोगादग्रहीच्छङ्करार्यः</w:t>
      </w:r>
      <w:r w:rsidR="00D766AC" w:rsidRPr="00AC4226">
        <w:rPr>
          <w:cs/>
        </w:rPr>
        <w:t>॥</w:t>
      </w:r>
      <w:r w:rsidR="00962160" w:rsidRPr="00AC4226">
        <w:t>14-</w:t>
      </w:r>
      <w:r w:rsidRPr="00AC4226">
        <w:t>2</w:t>
      </w:r>
      <w:r w:rsidR="0051754E" w:rsidRPr="00AC4226">
        <w:rPr>
          <w:cs/>
        </w:rPr>
        <w:t>॥</w:t>
      </w:r>
    </w:p>
    <w:p w14:paraId="521CD585" w14:textId="77777777" w:rsidR="00327346" w:rsidRPr="00AC4226" w:rsidRDefault="00327346" w:rsidP="00EC4553">
      <w:pPr>
        <w:pStyle w:val="EngText"/>
      </w:pPr>
      <w:r w:rsidRPr="00AC4226">
        <w:t xml:space="preserve">14-2. King Jayasimha and other chiefs </w:t>
      </w:r>
      <w:r w:rsidR="00D23EAD" w:rsidRPr="00AC4226">
        <w:t>earnestly</w:t>
      </w:r>
      <w:r w:rsidRPr="00AC4226">
        <w:t xml:space="preserve"> requested the Acharya: </w:t>
      </w:r>
      <w:r w:rsidR="00D23EAD" w:rsidRPr="00AC4226">
        <w:t>‘Oh</w:t>
      </w:r>
      <w:r w:rsidRPr="00AC4226">
        <w:t xml:space="preserve"> honoured one, decked with bounty of forgiveness, </w:t>
      </w:r>
      <w:r w:rsidR="00D23EAD" w:rsidRPr="00AC4226">
        <w:t>and condones</w:t>
      </w:r>
      <w:r w:rsidRPr="00AC4226">
        <w:t xml:space="preserve"> the mischief of the indiscreet’. At the behest of Poornaprajna, Shan</w:t>
      </w:r>
      <w:r w:rsidR="0035088B" w:rsidRPr="00AC4226">
        <w:t>kar P</w:t>
      </w:r>
      <w:r w:rsidRPr="00AC4226">
        <w:t>anditacharya</w:t>
      </w:r>
      <w:r w:rsidR="0035088B" w:rsidRPr="00AC4226">
        <w:t xml:space="preserve"> took charge of his precious library pilfered by Padmatirtha and other jealous opponents by crooked means.</w:t>
      </w:r>
    </w:p>
    <w:p w14:paraId="37382449" w14:textId="77777777" w:rsidR="00E9400C" w:rsidRPr="00AC4226" w:rsidRDefault="00E9400C" w:rsidP="007C105A">
      <w:pPr>
        <w:pStyle w:val="S16S"/>
      </w:pPr>
      <w:r w:rsidRPr="00AC4226">
        <w:rPr>
          <w:cs/>
        </w:rPr>
        <w:t>परि</w:t>
      </w:r>
      <w:r w:rsidRPr="00AC4226">
        <w:t>-</w:t>
      </w:r>
      <w:r w:rsidRPr="00AC4226">
        <w:rPr>
          <w:cs/>
        </w:rPr>
        <w:t>वृतमव</w:t>
      </w:r>
      <w:r w:rsidRPr="00AC4226">
        <w:t>-</w:t>
      </w:r>
      <w:r w:rsidRPr="00AC4226">
        <w:rPr>
          <w:cs/>
        </w:rPr>
        <w:t>नम्रैर्ग्रामिणी</w:t>
      </w:r>
      <w:r w:rsidRPr="00AC4226">
        <w:t>-</w:t>
      </w:r>
      <w:r w:rsidRPr="00AC4226">
        <w:rPr>
          <w:cs/>
        </w:rPr>
        <w:t>ग्राम्य</w:t>
      </w:r>
      <w:r w:rsidRPr="00AC4226">
        <w:t>-</w:t>
      </w:r>
      <w:r w:rsidRPr="00AC4226">
        <w:rPr>
          <w:cs/>
        </w:rPr>
        <w:t>पूर्वैः</w:t>
      </w:r>
      <w:r w:rsidR="009F680F" w:rsidRPr="00AC4226">
        <w:br/>
      </w:r>
      <w:r w:rsidRPr="00AC4226">
        <w:rPr>
          <w:cs/>
        </w:rPr>
        <w:t>अव</w:t>
      </w:r>
      <w:r w:rsidRPr="00AC4226">
        <w:t>-</w:t>
      </w:r>
      <w:r w:rsidRPr="00AC4226">
        <w:rPr>
          <w:cs/>
        </w:rPr>
        <w:t>नतमरु</w:t>
      </w:r>
      <w:r w:rsidRPr="00AC4226">
        <w:t>-</w:t>
      </w:r>
      <w:r w:rsidRPr="00AC4226">
        <w:rPr>
          <w:cs/>
        </w:rPr>
        <w:t>चेतः</w:t>
      </w:r>
      <w:r w:rsidRPr="00AC4226">
        <w:t>-</w:t>
      </w:r>
      <w:r w:rsidRPr="00AC4226">
        <w:rPr>
          <w:cs/>
        </w:rPr>
        <w:t>पाद</w:t>
      </w:r>
      <w:r w:rsidRPr="00AC4226">
        <w:t>-</w:t>
      </w:r>
      <w:r w:rsidRPr="00AC4226">
        <w:rPr>
          <w:cs/>
        </w:rPr>
        <w:t>पार्श्वे नृसिंहम्</w:t>
      </w:r>
      <w:r w:rsidR="00D766AC" w:rsidRPr="00AC4226">
        <w:rPr>
          <w:cs/>
        </w:rPr>
        <w:t>।</w:t>
      </w:r>
      <w:r w:rsidR="002A5300" w:rsidRPr="00AC4226">
        <w:rPr>
          <w:cs/>
        </w:rPr>
        <w:br/>
      </w:r>
      <w:r w:rsidRPr="00AC4226">
        <w:rPr>
          <w:cs/>
        </w:rPr>
        <w:t>सहज</w:t>
      </w:r>
      <w:r w:rsidRPr="00AC4226">
        <w:t>-</w:t>
      </w:r>
      <w:r w:rsidRPr="00AC4226">
        <w:rPr>
          <w:cs/>
        </w:rPr>
        <w:t>विजयतो</w:t>
      </w:r>
      <w:r w:rsidR="007A4C1E" w:rsidRPr="00AC4226">
        <w:rPr>
          <w:cs/>
        </w:rPr>
        <w:t>ऽ</w:t>
      </w:r>
      <w:r w:rsidRPr="00AC4226">
        <w:rPr>
          <w:cs/>
        </w:rPr>
        <w:t>युग्</w:t>
      </w:r>
      <w:r w:rsidRPr="00AC4226">
        <w:t>-</w:t>
      </w:r>
      <w:r w:rsidRPr="00AC4226">
        <w:rPr>
          <w:cs/>
        </w:rPr>
        <w:t>विक्रमार्यः प्रसन्नः</w:t>
      </w:r>
      <w:r w:rsidR="009F680F" w:rsidRPr="00AC4226">
        <w:br/>
      </w:r>
      <w:r w:rsidRPr="00AC4226">
        <w:rPr>
          <w:cs/>
        </w:rPr>
        <w:t>कवि</w:t>
      </w:r>
      <w:r w:rsidRPr="00AC4226">
        <w:t>-</w:t>
      </w:r>
      <w:r w:rsidRPr="00AC4226">
        <w:rPr>
          <w:cs/>
        </w:rPr>
        <w:t>कुल</w:t>
      </w:r>
      <w:r w:rsidRPr="00AC4226">
        <w:t>-</w:t>
      </w:r>
      <w:r w:rsidRPr="00AC4226">
        <w:rPr>
          <w:cs/>
        </w:rPr>
        <w:t>तिलको</w:t>
      </w:r>
      <w:r w:rsidR="007A4C1E" w:rsidRPr="00AC4226">
        <w:rPr>
          <w:cs/>
        </w:rPr>
        <w:t>ऽ</w:t>
      </w:r>
      <w:r w:rsidRPr="00AC4226">
        <w:rPr>
          <w:cs/>
        </w:rPr>
        <w:t>सावाशिषा</w:t>
      </w:r>
      <w:r w:rsidR="007A4C1E" w:rsidRPr="00AC4226">
        <w:rPr>
          <w:cs/>
        </w:rPr>
        <w:t>ऽ</w:t>
      </w:r>
      <w:r w:rsidRPr="00AC4226">
        <w:rPr>
          <w:cs/>
        </w:rPr>
        <w:t>तोषयत्तम्</w:t>
      </w:r>
      <w:r w:rsidR="00D766AC" w:rsidRPr="00AC4226">
        <w:rPr>
          <w:cs/>
        </w:rPr>
        <w:t>॥</w:t>
      </w:r>
      <w:r w:rsidR="00962160" w:rsidRPr="00AC4226">
        <w:t>14-</w:t>
      </w:r>
      <w:r w:rsidR="00962160" w:rsidRPr="00AC4226">
        <w:rPr>
          <w:cs/>
        </w:rPr>
        <w:t>3</w:t>
      </w:r>
      <w:r w:rsidR="0051754E" w:rsidRPr="00AC4226">
        <w:rPr>
          <w:cs/>
        </w:rPr>
        <w:t>॥</w:t>
      </w:r>
    </w:p>
    <w:p w14:paraId="7FD4DD9B" w14:textId="77777777" w:rsidR="0035088B" w:rsidRPr="00AC4226" w:rsidRDefault="0035088B" w:rsidP="00EC4553">
      <w:pPr>
        <w:pStyle w:val="EngText"/>
      </w:pPr>
      <w:r w:rsidRPr="00AC4226">
        <w:t xml:space="preserve">14-3. Trivikramacharya the star-poet pleased with the success of his brother Shankar Panditacharya, blessed king Jayasimha to his great delight who had seated himself near the lustrous feed of the Divine Acharya encircled by the </w:t>
      </w:r>
      <w:r w:rsidR="00D23EAD" w:rsidRPr="00AC4226">
        <w:t>prominent</w:t>
      </w:r>
      <w:r w:rsidRPr="00AC4226">
        <w:t xml:space="preserve"> folk of the village including its chiefs and leading Brahmins. (This verse speaks of his silent disapproval of the meanness of the theft of Acharya’s rare collections.</w:t>
      </w:r>
    </w:p>
    <w:p w14:paraId="24468264" w14:textId="77777777" w:rsidR="00E9400C" w:rsidRPr="00AC4226" w:rsidRDefault="00E9400C" w:rsidP="007C105A">
      <w:pPr>
        <w:pStyle w:val="S16S"/>
      </w:pPr>
      <w:r w:rsidRPr="00AC4226">
        <w:rPr>
          <w:cs/>
        </w:rPr>
        <w:t>उप</w:t>
      </w:r>
      <w:r w:rsidRPr="00AC4226">
        <w:t>-</w:t>
      </w:r>
      <w:r w:rsidRPr="00AC4226">
        <w:rPr>
          <w:cs/>
        </w:rPr>
        <w:t>चरति नितान्तं हन्त पौरन्दरी धूः</w:t>
      </w:r>
      <w:r w:rsidR="009F680F" w:rsidRPr="00AC4226">
        <w:br/>
      </w:r>
      <w:r w:rsidRPr="00AC4226">
        <w:rPr>
          <w:cs/>
        </w:rPr>
        <w:t>द्यु</w:t>
      </w:r>
      <w:r w:rsidRPr="00AC4226">
        <w:t>-</w:t>
      </w:r>
      <w:r w:rsidRPr="00AC4226">
        <w:rPr>
          <w:cs/>
        </w:rPr>
        <w:t>सदसि भजतो यं दुर्लभा दभ्र</w:t>
      </w:r>
      <w:r w:rsidRPr="00AC4226">
        <w:t>-</w:t>
      </w:r>
      <w:r w:rsidRPr="00AC4226">
        <w:rPr>
          <w:cs/>
        </w:rPr>
        <w:t>भाग्यैः</w:t>
      </w:r>
      <w:r w:rsidR="002A5300" w:rsidRPr="00AC4226">
        <w:rPr>
          <w:cs/>
        </w:rPr>
        <w:t>।</w:t>
      </w:r>
      <w:r w:rsidR="002A5300" w:rsidRPr="00AC4226">
        <w:rPr>
          <w:cs/>
        </w:rPr>
        <w:br/>
      </w:r>
      <w:r w:rsidRPr="00AC4226">
        <w:rPr>
          <w:cs/>
        </w:rPr>
        <w:t>दिशितु स परमाग्र्यानन्द</w:t>
      </w:r>
      <w:r w:rsidRPr="00AC4226">
        <w:t>-</w:t>
      </w:r>
      <w:r w:rsidRPr="00AC4226">
        <w:rPr>
          <w:cs/>
        </w:rPr>
        <w:t>तीर्थाङ्फ्रि</w:t>
      </w:r>
      <w:r w:rsidRPr="00AC4226">
        <w:t>-</w:t>
      </w:r>
      <w:r w:rsidRPr="00AC4226">
        <w:rPr>
          <w:cs/>
        </w:rPr>
        <w:t>रेणुः</w:t>
      </w:r>
      <w:r w:rsidR="009F680F" w:rsidRPr="00AC4226">
        <w:br/>
      </w:r>
      <w:r w:rsidRPr="00AC4226">
        <w:rPr>
          <w:cs/>
        </w:rPr>
        <w:t>धरणि</w:t>
      </w:r>
      <w:r w:rsidRPr="00AC4226">
        <w:t>-</w:t>
      </w:r>
      <w:r w:rsidRPr="00AC4226">
        <w:rPr>
          <w:cs/>
        </w:rPr>
        <w:t>धर सुखं ते सन्ततं स्वान्तरेति</w:t>
      </w:r>
      <w:r w:rsidR="00D766AC" w:rsidRPr="00AC4226">
        <w:rPr>
          <w:cs/>
        </w:rPr>
        <w:t>॥</w:t>
      </w:r>
      <w:r w:rsidR="00962160" w:rsidRPr="00AC4226">
        <w:t>14-</w:t>
      </w:r>
      <w:r w:rsidRPr="00AC4226">
        <w:t>4</w:t>
      </w:r>
      <w:r w:rsidR="0051754E" w:rsidRPr="00AC4226">
        <w:rPr>
          <w:cs/>
        </w:rPr>
        <w:t>॥</w:t>
      </w:r>
    </w:p>
    <w:p w14:paraId="4004EC34" w14:textId="77777777" w:rsidR="0035088B" w:rsidRPr="00AC4226" w:rsidRDefault="0035088B" w:rsidP="00EC4553">
      <w:pPr>
        <w:pStyle w:val="EngText"/>
      </w:pPr>
      <w:r w:rsidRPr="00AC4226">
        <w:t>14-4. ‘Oh, pure-minded king Jayasimha, may the holy dust of the feet of the saintly Acharya, un-attainable by the less meritorious, potent to raise the virtuous that serve him to the rank of Indra and win great glory in the assembly of Gods, grant you eternal felicity.</w:t>
      </w:r>
    </w:p>
    <w:p w14:paraId="17E6515F" w14:textId="77777777" w:rsidR="0035088B" w:rsidRPr="00AC4226" w:rsidRDefault="0035088B" w:rsidP="00EC4553">
      <w:pPr>
        <w:pStyle w:val="EngText"/>
      </w:pPr>
      <w:r w:rsidRPr="00AC4226">
        <w:lastRenderedPageBreak/>
        <w:t>(This verse puts forth in a telling manner the greatness of the inherent strength of the dust of the feet of the Acharya adored by him in other contexts also)</w:t>
      </w:r>
    </w:p>
    <w:p w14:paraId="79CC721D" w14:textId="77777777" w:rsidR="001A41C7" w:rsidRPr="00AC4226" w:rsidRDefault="001A41C7" w:rsidP="00DE7A81">
      <w:pPr>
        <w:pStyle w:val="E10T"/>
        <w:rPr>
          <w:cs/>
        </w:rPr>
      </w:pPr>
      <w:r w:rsidRPr="00AC4226">
        <w:rPr>
          <w:cs/>
        </w:rPr>
        <w:t>स्ववस्सुन्दरीभुजलतापरिर्भणीधूः पैरन्दरी भवति यं भजतां भुजिष्या। आनन्दतीर्थभगवत्पदपद्मरेणुः स्वानन्ददो भवतु ते जयसिंह भूपः।</w:t>
      </w:r>
      <w:r w:rsidR="00B52835" w:rsidRPr="00AC4226">
        <w:rPr>
          <w:cs/>
        </w:rPr>
        <w:t xml:space="preserve"> (</w:t>
      </w:r>
      <w:r w:rsidR="00B52835" w:rsidRPr="00AC4226">
        <w:t xml:space="preserve">B) </w:t>
      </w:r>
      <w:r w:rsidR="00B52835" w:rsidRPr="00AC4226">
        <w:rPr>
          <w:cs/>
        </w:rPr>
        <w:t>त्रैलोक्याचार्यपादोज्वलजलजलसत्पांसवोस्मान् पुनन्तु॥ - वायुस्तुति ॥ (</w:t>
      </w:r>
      <w:r w:rsidR="00B52835" w:rsidRPr="00AC4226">
        <w:t xml:space="preserve">c) </w:t>
      </w:r>
      <w:r w:rsidR="00B52835" w:rsidRPr="00AC4226">
        <w:rPr>
          <w:cs/>
        </w:rPr>
        <w:t xml:space="preserve"> पदपद्मजोदस्य ध्रुं मे दीयतामिति – सुमद्व विजय (</w:t>
      </w:r>
      <w:r w:rsidR="00B52835" w:rsidRPr="00AC4226">
        <w:t xml:space="preserve">D) </w:t>
      </w:r>
      <w:r w:rsidR="00B52835" w:rsidRPr="00AC4226">
        <w:rPr>
          <w:cs/>
        </w:rPr>
        <w:t>यद्पादपद्मरजसा शिरसा धृतेन सद्यः प्रयान्ति परिशद्धिमशेषलोकाः। - तत्वप्रदीप॥</w:t>
      </w:r>
    </w:p>
    <w:p w14:paraId="3342C31D" w14:textId="77777777" w:rsidR="00E9400C" w:rsidRPr="00AC4226" w:rsidRDefault="00E9400C" w:rsidP="007C105A">
      <w:pPr>
        <w:pStyle w:val="S16S"/>
      </w:pPr>
      <w:r w:rsidRPr="00AC4226">
        <w:rPr>
          <w:cs/>
        </w:rPr>
        <w:t>अनति</w:t>
      </w:r>
      <w:r w:rsidRPr="00AC4226">
        <w:t>-</w:t>
      </w:r>
      <w:r w:rsidRPr="00AC4226">
        <w:rPr>
          <w:cs/>
        </w:rPr>
        <w:t>परिचितस्याप्यस्य सो</w:t>
      </w:r>
      <w:r w:rsidR="007A4C1E" w:rsidRPr="00AC4226">
        <w:rPr>
          <w:cs/>
        </w:rPr>
        <w:t>ऽ</w:t>
      </w:r>
      <w:r w:rsidRPr="00AC4226">
        <w:rPr>
          <w:cs/>
        </w:rPr>
        <w:t>यं कवीन्द्रो</w:t>
      </w:r>
      <w:r w:rsidR="009F680F" w:rsidRPr="00AC4226">
        <w:br/>
      </w:r>
      <w:r w:rsidRPr="00AC4226">
        <w:rPr>
          <w:cs/>
        </w:rPr>
        <w:t>गुण</w:t>
      </w:r>
      <w:r w:rsidRPr="00AC4226">
        <w:t>-</w:t>
      </w:r>
      <w:r w:rsidRPr="00AC4226">
        <w:rPr>
          <w:cs/>
        </w:rPr>
        <w:t>रसमति</w:t>
      </w:r>
      <w:r w:rsidRPr="00AC4226">
        <w:t>-</w:t>
      </w:r>
      <w:r w:rsidRPr="00AC4226">
        <w:rPr>
          <w:cs/>
        </w:rPr>
        <w:t>गूढं ज्ञातवानित्यचित्रम्</w:t>
      </w:r>
      <w:r w:rsidR="00D766AC" w:rsidRPr="00AC4226">
        <w:rPr>
          <w:cs/>
        </w:rPr>
        <w:t>।</w:t>
      </w:r>
      <w:r w:rsidR="002A5300" w:rsidRPr="00AC4226">
        <w:rPr>
          <w:cs/>
        </w:rPr>
        <w:br/>
      </w:r>
      <w:r w:rsidRPr="00AC4226">
        <w:rPr>
          <w:cs/>
        </w:rPr>
        <w:t>मधु मधु</w:t>
      </w:r>
      <w:r w:rsidRPr="00AC4226">
        <w:t>-</w:t>
      </w:r>
      <w:r w:rsidRPr="00AC4226">
        <w:rPr>
          <w:cs/>
        </w:rPr>
        <w:t>कर</w:t>
      </w:r>
      <w:r w:rsidRPr="00AC4226">
        <w:t>-</w:t>
      </w:r>
      <w:r w:rsidRPr="00AC4226">
        <w:rPr>
          <w:cs/>
        </w:rPr>
        <w:t>राजो निष्पतन् पौष्पमाप्तुं</w:t>
      </w:r>
      <w:r w:rsidR="00966B66" w:rsidRPr="00AC4226">
        <w:br/>
      </w:r>
      <w:r w:rsidRPr="00AC4226">
        <w:rPr>
          <w:cs/>
        </w:rPr>
        <w:t>ननु परिचय</w:t>
      </w:r>
      <w:r w:rsidRPr="00AC4226">
        <w:t>-</w:t>
      </w:r>
      <w:r w:rsidRPr="00AC4226">
        <w:rPr>
          <w:cs/>
        </w:rPr>
        <w:t>हीनः कानने</w:t>
      </w:r>
      <w:r w:rsidR="007A4C1E" w:rsidRPr="00AC4226">
        <w:rPr>
          <w:cs/>
        </w:rPr>
        <w:t>ऽ</w:t>
      </w:r>
      <w:r w:rsidRPr="00AC4226">
        <w:rPr>
          <w:cs/>
        </w:rPr>
        <w:t>पि प्रभुः स्यात्</w:t>
      </w:r>
      <w:r w:rsidR="00D766AC" w:rsidRPr="00AC4226">
        <w:rPr>
          <w:cs/>
        </w:rPr>
        <w:t>॥</w:t>
      </w:r>
      <w:r w:rsidRPr="00AC4226">
        <w:t>5</w:t>
      </w:r>
      <w:r w:rsidR="0051754E" w:rsidRPr="00AC4226">
        <w:rPr>
          <w:cs/>
        </w:rPr>
        <w:t>॥</w:t>
      </w:r>
    </w:p>
    <w:p w14:paraId="2343FDB0" w14:textId="77777777" w:rsidR="0035088B" w:rsidRPr="00AC4226" w:rsidRDefault="0035088B" w:rsidP="00EC4553">
      <w:pPr>
        <w:pStyle w:val="EngText"/>
      </w:pPr>
      <w:r w:rsidRPr="00AC4226">
        <w:t xml:space="preserve">14-5. </w:t>
      </w:r>
      <w:r w:rsidR="001A41C7" w:rsidRPr="00AC4226">
        <w:t xml:space="preserve">No wonder that Trivikramapanditacharya, the eminent among the </w:t>
      </w:r>
      <w:r w:rsidR="00D23EAD" w:rsidRPr="00AC4226">
        <w:t>Wise</w:t>
      </w:r>
      <w:r w:rsidR="001A41C7" w:rsidRPr="00AC4226">
        <w:t>, though not so familiar till then with Madhwacharya, could well comprehend the essence of the innermost secret of his divine qualities, like the king-bee frisking in an unknown forest gifted with inherent competence to pick flowers and such honey.</w:t>
      </w:r>
    </w:p>
    <w:p w14:paraId="02680DBA" w14:textId="77777777" w:rsidR="00E9400C" w:rsidRPr="00AC4226" w:rsidRDefault="00E9400C" w:rsidP="007C105A">
      <w:pPr>
        <w:pStyle w:val="S16S"/>
      </w:pPr>
      <w:r w:rsidRPr="00AC4226">
        <w:rPr>
          <w:cs/>
        </w:rPr>
        <w:t>अखिल</w:t>
      </w:r>
      <w:r w:rsidRPr="00AC4226">
        <w:t>-</w:t>
      </w:r>
      <w:r w:rsidRPr="00AC4226">
        <w:rPr>
          <w:cs/>
        </w:rPr>
        <w:t>खिल</w:t>
      </w:r>
      <w:r w:rsidRPr="00AC4226">
        <w:t>-</w:t>
      </w:r>
      <w:r w:rsidRPr="00AC4226">
        <w:rPr>
          <w:cs/>
        </w:rPr>
        <w:t>कुलानां वर्दयन् द्वेष</w:t>
      </w:r>
      <w:r w:rsidRPr="00AC4226">
        <w:t>-</w:t>
      </w:r>
      <w:r w:rsidRPr="00AC4226">
        <w:rPr>
          <w:cs/>
        </w:rPr>
        <w:t>दोषं</w:t>
      </w:r>
      <w:r w:rsidR="00966B66" w:rsidRPr="00AC4226">
        <w:br/>
      </w:r>
      <w:r w:rsidRPr="00AC4226">
        <w:rPr>
          <w:cs/>
        </w:rPr>
        <w:t>विदधदपि नाराणां कौतुकं मध्यमानाम्</w:t>
      </w:r>
      <w:r w:rsidR="002A5300" w:rsidRPr="00AC4226">
        <w:rPr>
          <w:cs/>
        </w:rPr>
        <w:t>।</w:t>
      </w:r>
      <w:r w:rsidR="002A5300" w:rsidRPr="00AC4226">
        <w:rPr>
          <w:cs/>
        </w:rPr>
        <w:br/>
      </w:r>
      <w:r w:rsidRPr="00AC4226">
        <w:rPr>
          <w:cs/>
        </w:rPr>
        <w:t>स्व</w:t>
      </w:r>
      <w:r w:rsidRPr="00AC4226">
        <w:t>-</w:t>
      </w:r>
      <w:r w:rsidRPr="00AC4226">
        <w:rPr>
          <w:cs/>
        </w:rPr>
        <w:t>गति समुचितानां भूति</w:t>
      </w:r>
      <w:r w:rsidRPr="00AC4226">
        <w:t>-</w:t>
      </w:r>
      <w:r w:rsidRPr="00AC4226">
        <w:rPr>
          <w:cs/>
        </w:rPr>
        <w:t>दायी शुभानां</w:t>
      </w:r>
      <w:r w:rsidR="00966B66" w:rsidRPr="00AC4226">
        <w:br/>
      </w:r>
      <w:r w:rsidRPr="00AC4226">
        <w:rPr>
          <w:cs/>
        </w:rPr>
        <w:t>बहळ</w:t>
      </w:r>
      <w:r w:rsidRPr="00AC4226">
        <w:t>-</w:t>
      </w:r>
      <w:r w:rsidRPr="00AC4226">
        <w:rPr>
          <w:cs/>
        </w:rPr>
        <w:t>हृदिह निन्ये शर्वरीः काश्चिदेवम्</w:t>
      </w:r>
      <w:r w:rsidR="00D766AC" w:rsidRPr="00AC4226">
        <w:rPr>
          <w:cs/>
        </w:rPr>
        <w:t>॥</w:t>
      </w:r>
      <w:r w:rsidR="00962160" w:rsidRPr="00AC4226">
        <w:t>14-</w:t>
      </w:r>
      <w:r w:rsidRPr="00AC4226">
        <w:t>6</w:t>
      </w:r>
      <w:r w:rsidR="0051754E" w:rsidRPr="00AC4226">
        <w:rPr>
          <w:cs/>
        </w:rPr>
        <w:t>॥</w:t>
      </w:r>
    </w:p>
    <w:p w14:paraId="6CE3424E" w14:textId="77777777" w:rsidR="001A41C7" w:rsidRPr="00AC4226" w:rsidRDefault="001A41C7" w:rsidP="00EC4553">
      <w:pPr>
        <w:pStyle w:val="EngText"/>
      </w:pPr>
      <w:r w:rsidRPr="00AC4226">
        <w:rPr>
          <w:lang w:val="en-US"/>
        </w:rPr>
        <w:t xml:space="preserve">14-6. </w:t>
      </w:r>
      <w:r w:rsidR="00B52835" w:rsidRPr="00AC4226">
        <w:rPr>
          <w:cs/>
          <w:lang w:val="en-US"/>
        </w:rPr>
        <w:t xml:space="preserve"> </w:t>
      </w:r>
      <w:r w:rsidR="00B52835" w:rsidRPr="00AC4226">
        <w:t xml:space="preserve">The magnanimous Acharya spent a few nights in the Vishnumangala temple giving ample scope to the </w:t>
      </w:r>
      <w:r w:rsidR="00D23EAD" w:rsidRPr="00AC4226">
        <w:t>vicious</w:t>
      </w:r>
      <w:r w:rsidR="00B52835" w:rsidRPr="00AC4226">
        <w:t xml:space="preserve"> (Tamoyogya) to enhance their fund of spite, arousing the curiosity of the mundane (Nitya-Samsarins) by his surprising successes and blessing the eligible virtuous (Muktiyogyas) with wealth of wisdom and depth of devotion.</w:t>
      </w:r>
    </w:p>
    <w:p w14:paraId="65738AD8" w14:textId="77777777" w:rsidR="00E9400C" w:rsidRPr="00AC4226" w:rsidRDefault="00E9400C" w:rsidP="007C105A">
      <w:pPr>
        <w:pStyle w:val="S16S"/>
      </w:pPr>
      <w:r w:rsidRPr="00AC4226">
        <w:rPr>
          <w:cs/>
        </w:rPr>
        <w:t>उदयति विनताया नन्दने श्लाघ्य</w:t>
      </w:r>
      <w:r w:rsidRPr="00AC4226">
        <w:t>-</w:t>
      </w:r>
      <w:r w:rsidRPr="00AC4226">
        <w:rPr>
          <w:cs/>
        </w:rPr>
        <w:t>काले</w:t>
      </w:r>
      <w:r w:rsidR="00966B66" w:rsidRPr="00AC4226">
        <w:br/>
      </w:r>
      <w:r w:rsidRPr="00AC4226">
        <w:rPr>
          <w:cs/>
        </w:rPr>
        <w:t>स कृत</w:t>
      </w:r>
      <w:r w:rsidRPr="00AC4226">
        <w:t>-</w:t>
      </w:r>
      <w:r w:rsidRPr="00AC4226">
        <w:rPr>
          <w:cs/>
        </w:rPr>
        <w:t>सकल</w:t>
      </w:r>
      <w:r w:rsidRPr="00AC4226">
        <w:t>-</w:t>
      </w:r>
      <w:r w:rsidRPr="00AC4226">
        <w:rPr>
          <w:cs/>
        </w:rPr>
        <w:t>कृत्यैः कृत्य</w:t>
      </w:r>
      <w:r w:rsidRPr="00AC4226">
        <w:t>-</w:t>
      </w:r>
      <w:r w:rsidRPr="00AC4226">
        <w:rPr>
          <w:cs/>
        </w:rPr>
        <w:t>वेदि</w:t>
      </w:r>
      <w:r w:rsidRPr="00AC4226">
        <w:t>-</w:t>
      </w:r>
      <w:r w:rsidRPr="00AC4226">
        <w:rPr>
          <w:cs/>
        </w:rPr>
        <w:t>प्रवेकः</w:t>
      </w:r>
      <w:r w:rsidR="002A5300" w:rsidRPr="00AC4226">
        <w:rPr>
          <w:cs/>
        </w:rPr>
        <w:t>।</w:t>
      </w:r>
      <w:r w:rsidR="002A5300" w:rsidRPr="00AC4226">
        <w:rPr>
          <w:cs/>
        </w:rPr>
        <w:br/>
      </w:r>
      <w:r w:rsidRPr="00AC4226">
        <w:rPr>
          <w:cs/>
        </w:rPr>
        <w:t>अरुण</w:t>
      </w:r>
      <w:r w:rsidRPr="00AC4226">
        <w:t>-</w:t>
      </w:r>
      <w:r w:rsidRPr="00AC4226">
        <w:rPr>
          <w:cs/>
        </w:rPr>
        <w:t xml:space="preserve">यवनिकान्तब्रह्म नारायणाख्यं </w:t>
      </w:r>
      <w:r w:rsidR="00966B66" w:rsidRPr="00AC4226">
        <w:br/>
      </w:r>
      <w:r w:rsidRPr="00AC4226">
        <w:rPr>
          <w:cs/>
        </w:rPr>
        <w:t>गुरु</w:t>
      </w:r>
      <w:r w:rsidRPr="00AC4226">
        <w:t>-</w:t>
      </w:r>
      <w:r w:rsidRPr="00AC4226">
        <w:rPr>
          <w:cs/>
        </w:rPr>
        <w:t>गुणमभि</w:t>
      </w:r>
      <w:r w:rsidRPr="00AC4226">
        <w:t>-</w:t>
      </w:r>
      <w:r w:rsidRPr="00AC4226">
        <w:rPr>
          <w:cs/>
        </w:rPr>
        <w:t>दध्यौ योग्य</w:t>
      </w:r>
      <w:r w:rsidRPr="00AC4226">
        <w:t>-</w:t>
      </w:r>
      <w:r w:rsidRPr="00AC4226">
        <w:rPr>
          <w:cs/>
        </w:rPr>
        <w:t>योगासनस्थः</w:t>
      </w:r>
      <w:r w:rsidR="00D766AC" w:rsidRPr="00AC4226">
        <w:rPr>
          <w:cs/>
        </w:rPr>
        <w:t>॥</w:t>
      </w:r>
      <w:r w:rsidR="00962160" w:rsidRPr="00AC4226">
        <w:t>14-</w:t>
      </w:r>
      <w:r w:rsidRPr="00AC4226">
        <w:t>7</w:t>
      </w:r>
      <w:r w:rsidR="0051754E" w:rsidRPr="00AC4226">
        <w:rPr>
          <w:cs/>
        </w:rPr>
        <w:t>॥</w:t>
      </w:r>
    </w:p>
    <w:p w14:paraId="1CA26F97" w14:textId="77777777" w:rsidR="00B52835" w:rsidRPr="00AC4226" w:rsidRDefault="00B52835" w:rsidP="00EC4553">
      <w:pPr>
        <w:pStyle w:val="EngText"/>
      </w:pPr>
      <w:r w:rsidRPr="00AC4226">
        <w:t xml:space="preserve">14-7. Madhwacharya, supreme among the rigorous observers of religious rites, took his holy bath at the auspicious time of day-break (when Aruna, the son of Vinata rises in the sky) and performed other relevant duties at the </w:t>
      </w:r>
      <w:r w:rsidRPr="00AC4226">
        <w:lastRenderedPageBreak/>
        <w:t>appointed time, comfortably seated in yogic posture behind the red curtain contemplating on Brahman, known as Lord Narayana, full of infinite perfections.</w:t>
      </w:r>
    </w:p>
    <w:p w14:paraId="1E9FB5A5" w14:textId="77777777" w:rsidR="00E9400C" w:rsidRPr="00AC4226" w:rsidRDefault="00E9400C" w:rsidP="007C105A">
      <w:pPr>
        <w:pStyle w:val="S16S"/>
      </w:pPr>
      <w:r w:rsidRPr="00AC4226">
        <w:rPr>
          <w:cs/>
        </w:rPr>
        <w:t>अति</w:t>
      </w:r>
      <w:r w:rsidRPr="00AC4226">
        <w:t>-</w:t>
      </w:r>
      <w:r w:rsidRPr="00AC4226">
        <w:rPr>
          <w:cs/>
        </w:rPr>
        <w:t>धवळित</w:t>
      </w:r>
      <w:r w:rsidRPr="00AC4226">
        <w:t>-</w:t>
      </w:r>
      <w:r w:rsidRPr="00AC4226">
        <w:rPr>
          <w:cs/>
        </w:rPr>
        <w:t>दन्ता दन्त</w:t>
      </w:r>
      <w:r w:rsidRPr="00AC4226">
        <w:t>-</w:t>
      </w:r>
      <w:r w:rsidRPr="00AC4226">
        <w:rPr>
          <w:cs/>
        </w:rPr>
        <w:t>काष्ठ्यैः प्रशस्तैः</w:t>
      </w:r>
      <w:r w:rsidR="00966B66" w:rsidRPr="00AC4226">
        <w:br/>
      </w:r>
      <w:r w:rsidRPr="00AC4226">
        <w:rPr>
          <w:cs/>
        </w:rPr>
        <w:t>अपियुगपदनेके सस्नुरत्र व्रतीन्द्राः</w:t>
      </w:r>
      <w:r w:rsidR="002A5300" w:rsidRPr="00AC4226">
        <w:rPr>
          <w:cs/>
        </w:rPr>
        <w:t>।</w:t>
      </w:r>
      <w:r w:rsidR="002A5300" w:rsidRPr="00AC4226">
        <w:rPr>
          <w:cs/>
        </w:rPr>
        <w:br/>
      </w:r>
      <w:r w:rsidRPr="00AC4226">
        <w:rPr>
          <w:cs/>
        </w:rPr>
        <w:t>गुरुभिरभि</w:t>
      </w:r>
      <w:r w:rsidRPr="00AC4226">
        <w:t>-</w:t>
      </w:r>
      <w:r w:rsidRPr="00AC4226">
        <w:rPr>
          <w:cs/>
        </w:rPr>
        <w:t>हितेष्वाचार</w:t>
      </w:r>
      <w:r w:rsidRPr="00AC4226">
        <w:t>-</w:t>
      </w:r>
      <w:r w:rsidRPr="00AC4226">
        <w:rPr>
          <w:cs/>
        </w:rPr>
        <w:t>भेदेषु निष्ठां</w:t>
      </w:r>
      <w:r w:rsidR="00966B66" w:rsidRPr="00AC4226">
        <w:br/>
      </w:r>
      <w:r w:rsidRPr="00AC4226">
        <w:rPr>
          <w:cs/>
        </w:rPr>
        <w:t>स्फुटमव</w:t>
      </w:r>
      <w:r w:rsidRPr="00AC4226">
        <w:t>-</w:t>
      </w:r>
      <w:r w:rsidRPr="00AC4226">
        <w:rPr>
          <w:cs/>
        </w:rPr>
        <w:t>गमयन्तः सौष्ठवात् कर्मणां च</w:t>
      </w:r>
      <w:r w:rsidR="00D766AC" w:rsidRPr="00AC4226">
        <w:rPr>
          <w:cs/>
        </w:rPr>
        <w:t>॥</w:t>
      </w:r>
      <w:r w:rsidR="00962160" w:rsidRPr="00AC4226">
        <w:t>14-</w:t>
      </w:r>
      <w:r w:rsidRPr="00AC4226">
        <w:t>8</w:t>
      </w:r>
      <w:r w:rsidR="0051754E" w:rsidRPr="00AC4226">
        <w:rPr>
          <w:cs/>
        </w:rPr>
        <w:t>॥</w:t>
      </w:r>
    </w:p>
    <w:p w14:paraId="700840D9" w14:textId="77777777" w:rsidR="00B52835" w:rsidRPr="00AC4226" w:rsidRDefault="00B52835" w:rsidP="00EC4553">
      <w:pPr>
        <w:pStyle w:val="EngText"/>
      </w:pPr>
      <w:r w:rsidRPr="00AC4226">
        <w:t xml:space="preserve">14-8. Many famous ascetic disciples of the Acharya, with bright teeth being brushed by the approved holy-sticks </w:t>
      </w:r>
      <w:r w:rsidR="00D23EAD" w:rsidRPr="00AC4226">
        <w:t>collectively</w:t>
      </w:r>
      <w:r w:rsidRPr="00AC4226">
        <w:t xml:space="preserve"> took a dip in the pond, unmistakably demonstrating their faith in strict observance of the prescribed religious discipline, as advised by their preceptors.</w:t>
      </w:r>
    </w:p>
    <w:p w14:paraId="07ACB0BC" w14:textId="77777777" w:rsidR="00B52835" w:rsidRPr="00AC4226" w:rsidRDefault="00B52835" w:rsidP="00EC4553">
      <w:pPr>
        <w:pStyle w:val="EngText"/>
      </w:pPr>
      <w:r w:rsidRPr="00AC4226">
        <w:t xml:space="preserve">(They were ideal </w:t>
      </w:r>
      <w:r w:rsidR="00D23EAD" w:rsidRPr="00AC4226">
        <w:t>students</w:t>
      </w:r>
      <w:r w:rsidRPr="00AC4226">
        <w:t xml:space="preserve"> of an Ideal teacher, serving to others as models to copy. It brings to light the importance of strict adherence to good conduct.)</w:t>
      </w:r>
    </w:p>
    <w:p w14:paraId="0704BEFE" w14:textId="77777777" w:rsidR="00E9400C" w:rsidRPr="00AC4226" w:rsidRDefault="00E9400C" w:rsidP="007C105A">
      <w:pPr>
        <w:pStyle w:val="S16S"/>
      </w:pPr>
      <w:r w:rsidRPr="00AC4226">
        <w:rPr>
          <w:cs/>
        </w:rPr>
        <w:t>चरम</w:t>
      </w:r>
      <w:r w:rsidRPr="00AC4226">
        <w:t>-</w:t>
      </w:r>
      <w:r w:rsidRPr="00AC4226">
        <w:rPr>
          <w:cs/>
        </w:rPr>
        <w:t>समय</w:t>
      </w:r>
      <w:r w:rsidRPr="00AC4226">
        <w:t>-</w:t>
      </w:r>
      <w:r w:rsidRPr="00AC4226">
        <w:rPr>
          <w:cs/>
        </w:rPr>
        <w:t>सुप्ताः पूर्वमुत्थाय शिष्याः</w:t>
      </w:r>
      <w:r w:rsidR="00966B66" w:rsidRPr="00AC4226">
        <w:br/>
      </w:r>
      <w:r w:rsidRPr="00AC4226">
        <w:rPr>
          <w:cs/>
        </w:rPr>
        <w:t>गुरु</w:t>
      </w:r>
      <w:r w:rsidRPr="00AC4226">
        <w:t>-</w:t>
      </w:r>
      <w:r w:rsidRPr="00AC4226">
        <w:rPr>
          <w:cs/>
        </w:rPr>
        <w:t>जन</w:t>
      </w:r>
      <w:r w:rsidRPr="00AC4226">
        <w:t>-</w:t>
      </w:r>
      <w:r w:rsidRPr="00AC4226">
        <w:rPr>
          <w:cs/>
        </w:rPr>
        <w:t>परि</w:t>
      </w:r>
      <w:r w:rsidRPr="00AC4226">
        <w:t>-</w:t>
      </w:r>
      <w:r w:rsidRPr="00AC4226">
        <w:rPr>
          <w:cs/>
        </w:rPr>
        <w:t>चर्यां चक्रिरे दुष्करां च</w:t>
      </w:r>
      <w:r w:rsidR="00D766AC" w:rsidRPr="00AC4226">
        <w:rPr>
          <w:cs/>
        </w:rPr>
        <w:t>।</w:t>
      </w:r>
      <w:r w:rsidR="002A5300" w:rsidRPr="00AC4226">
        <w:rPr>
          <w:cs/>
        </w:rPr>
        <w:br/>
      </w:r>
      <w:r w:rsidRPr="00AC4226">
        <w:rPr>
          <w:cs/>
        </w:rPr>
        <w:t>न</w:t>
      </w:r>
      <w:r w:rsidRPr="00AC4226">
        <w:t>-</w:t>
      </w:r>
      <w:r w:rsidRPr="00AC4226">
        <w:rPr>
          <w:cs/>
        </w:rPr>
        <w:t>बहु</w:t>
      </w:r>
      <w:r w:rsidRPr="00AC4226">
        <w:t>-</w:t>
      </w:r>
      <w:r w:rsidRPr="00AC4226">
        <w:rPr>
          <w:cs/>
        </w:rPr>
        <w:t>मति तदाद्यप्या</w:t>
      </w:r>
      <w:r w:rsidR="007A4C1E" w:rsidRPr="00AC4226">
        <w:rPr>
          <w:cs/>
        </w:rPr>
        <w:t>ऽ</w:t>
      </w:r>
      <w:r w:rsidRPr="00AC4226">
        <w:rPr>
          <w:cs/>
        </w:rPr>
        <w:t>र्ध</w:t>
      </w:r>
      <w:r w:rsidRPr="00AC4226">
        <w:t>-</w:t>
      </w:r>
      <w:r w:rsidRPr="00AC4226">
        <w:rPr>
          <w:cs/>
        </w:rPr>
        <w:t>रात्रात् प्रसन्नाः</w:t>
      </w:r>
      <w:r w:rsidR="00966B66" w:rsidRPr="00AC4226">
        <w:br/>
      </w:r>
      <w:r w:rsidRPr="00AC4226">
        <w:rPr>
          <w:cs/>
        </w:rPr>
        <w:t>सु</w:t>
      </w:r>
      <w:r w:rsidRPr="00AC4226">
        <w:t>-</w:t>
      </w:r>
      <w:r w:rsidRPr="00AC4226">
        <w:rPr>
          <w:cs/>
        </w:rPr>
        <w:t>गतिरपरथैषां स्यात् कथङ्कारमिष्टा</w:t>
      </w:r>
      <w:r w:rsidR="00D766AC" w:rsidRPr="00AC4226">
        <w:rPr>
          <w:cs/>
        </w:rPr>
        <w:t>॥</w:t>
      </w:r>
      <w:r w:rsidR="00962160" w:rsidRPr="00AC4226">
        <w:t>14-</w:t>
      </w:r>
      <w:r w:rsidRPr="00AC4226">
        <w:t>9</w:t>
      </w:r>
      <w:r w:rsidR="0051754E" w:rsidRPr="00AC4226">
        <w:rPr>
          <w:cs/>
        </w:rPr>
        <w:t>॥</w:t>
      </w:r>
    </w:p>
    <w:p w14:paraId="5C1FCD92" w14:textId="77777777" w:rsidR="00FB5FD5" w:rsidRPr="00AC4226" w:rsidRDefault="00FB5FD5" w:rsidP="00EC4553">
      <w:pPr>
        <w:pStyle w:val="EngText"/>
      </w:pPr>
      <w:r w:rsidRPr="00AC4226">
        <w:t xml:space="preserve">14-9. The ideal students slept after their teacher relaxed and got up before he woke up and </w:t>
      </w:r>
      <w:r w:rsidR="00D23EAD" w:rsidRPr="00AC4226">
        <w:t>devoutly</w:t>
      </w:r>
      <w:r w:rsidRPr="00AC4226">
        <w:t xml:space="preserve"> served </w:t>
      </w:r>
      <w:r w:rsidR="00D23EAD" w:rsidRPr="00AC4226">
        <w:t>him</w:t>
      </w:r>
      <w:r w:rsidRPr="00AC4226">
        <w:t xml:space="preserve"> from dawn to mind-night </w:t>
      </w:r>
      <w:r w:rsidR="00D23EAD" w:rsidRPr="00AC4226">
        <w:t>and</w:t>
      </w:r>
      <w:r w:rsidRPr="00AC4226">
        <w:t xml:space="preserve"> with such reverence and delight, impossible for the less meritorious; otherwise (bereft of such excellent preceptorial service) how could they attain their cherished wisdom and gain salvation?</w:t>
      </w:r>
    </w:p>
    <w:p w14:paraId="4B1E35D3" w14:textId="77777777" w:rsidR="00E9400C" w:rsidRPr="00AC4226" w:rsidRDefault="00E9400C" w:rsidP="007C105A">
      <w:pPr>
        <w:pStyle w:val="S16S"/>
      </w:pPr>
      <w:r w:rsidRPr="00AC4226">
        <w:rPr>
          <w:cs/>
        </w:rPr>
        <w:t>श्रवण</w:t>
      </w:r>
      <w:r w:rsidRPr="00AC4226">
        <w:t>-</w:t>
      </w:r>
      <w:r w:rsidRPr="00AC4226">
        <w:rPr>
          <w:cs/>
        </w:rPr>
        <w:t>मनन</w:t>
      </w:r>
      <w:r w:rsidRPr="00AC4226">
        <w:t>-</w:t>
      </w:r>
      <w:r w:rsidRPr="00AC4226">
        <w:rPr>
          <w:cs/>
        </w:rPr>
        <w:t>हेतोः प्राक चिरायास्त</w:t>
      </w:r>
      <w:r w:rsidRPr="00AC4226">
        <w:t>-</w:t>
      </w:r>
      <w:r w:rsidRPr="00AC4226">
        <w:rPr>
          <w:cs/>
        </w:rPr>
        <w:t>निद्रः</w:t>
      </w:r>
      <w:r w:rsidR="00966B66" w:rsidRPr="00AC4226">
        <w:br/>
      </w:r>
      <w:r w:rsidRPr="00AC4226">
        <w:rPr>
          <w:cs/>
        </w:rPr>
        <w:t>सपदि विवशयन्त्या निद्रया ग्रस्त</w:t>
      </w:r>
      <w:r w:rsidRPr="00AC4226">
        <w:t>-</w:t>
      </w:r>
      <w:r w:rsidRPr="00AC4226">
        <w:rPr>
          <w:cs/>
        </w:rPr>
        <w:t>चेताः</w:t>
      </w:r>
      <w:r w:rsidR="00966B66" w:rsidRPr="00AC4226">
        <w:br/>
      </w:r>
      <w:r w:rsidRPr="00AC4226">
        <w:rPr>
          <w:cs/>
        </w:rPr>
        <w:t>स्वयमपि नयति द्रागङ्ग</w:t>
      </w:r>
      <w:r w:rsidRPr="00AC4226">
        <w:t>-</w:t>
      </w:r>
      <w:r w:rsidRPr="00AC4226">
        <w:rPr>
          <w:cs/>
        </w:rPr>
        <w:t xml:space="preserve">वस्त्रादि पूज्ये </w:t>
      </w:r>
      <w:r w:rsidR="00966B66" w:rsidRPr="00AC4226">
        <w:br/>
      </w:r>
      <w:r w:rsidRPr="00AC4226">
        <w:rPr>
          <w:cs/>
        </w:rPr>
        <w:t>झटति विगत</w:t>
      </w:r>
      <w:r w:rsidRPr="00AC4226">
        <w:t>-</w:t>
      </w:r>
      <w:r w:rsidRPr="00AC4226">
        <w:rPr>
          <w:cs/>
        </w:rPr>
        <w:t>निद्रः कोपि शिष्यो</w:t>
      </w:r>
      <w:r w:rsidR="007A4C1E" w:rsidRPr="00AC4226">
        <w:rPr>
          <w:cs/>
        </w:rPr>
        <w:t>ऽ</w:t>
      </w:r>
      <w:r w:rsidRPr="00AC4226">
        <w:rPr>
          <w:cs/>
        </w:rPr>
        <w:t>न्वशेत</w:t>
      </w:r>
      <w:r w:rsidR="00D766AC" w:rsidRPr="00AC4226">
        <w:rPr>
          <w:cs/>
        </w:rPr>
        <w:t>॥</w:t>
      </w:r>
      <w:r w:rsidR="00962160" w:rsidRPr="00AC4226">
        <w:t>14-</w:t>
      </w:r>
      <w:r w:rsidRPr="00AC4226">
        <w:t>10</w:t>
      </w:r>
      <w:r w:rsidR="0051754E" w:rsidRPr="00AC4226">
        <w:rPr>
          <w:cs/>
        </w:rPr>
        <w:t>॥</w:t>
      </w:r>
    </w:p>
    <w:p w14:paraId="6103CD0C" w14:textId="77777777" w:rsidR="00FB5FD5" w:rsidRPr="00AC4226" w:rsidRDefault="00FB5FD5" w:rsidP="00EC4553">
      <w:pPr>
        <w:pStyle w:val="EngText"/>
      </w:pPr>
      <w:r w:rsidRPr="00AC4226">
        <w:t xml:space="preserve">14-10. A certain disciple who had kept late hours in the night engaged in listening and thinking being unable to get up in the morning at the appointed time to attend to his enjoined duties under the </w:t>
      </w:r>
      <w:r w:rsidR="00D23EAD" w:rsidRPr="00AC4226">
        <w:t>influence</w:t>
      </w:r>
      <w:r w:rsidRPr="00AC4226">
        <w:t xml:space="preserve"> of sleep, abruptly </w:t>
      </w:r>
      <w:r w:rsidR="00D23EAD" w:rsidRPr="00AC4226">
        <w:t>awoke</w:t>
      </w:r>
      <w:r w:rsidRPr="00AC4226">
        <w:t xml:space="preserve"> only to repent seeing </w:t>
      </w:r>
      <w:r w:rsidR="009C21BF" w:rsidRPr="00AC4226">
        <w:t xml:space="preserve">his revered teacher hastily </w:t>
      </w:r>
      <w:r w:rsidRPr="00AC4226">
        <w:t>gather</w:t>
      </w:r>
      <w:r w:rsidR="009C21BF" w:rsidRPr="00AC4226">
        <w:t>ing his kit. (</w:t>
      </w:r>
      <w:r w:rsidR="00D23EAD" w:rsidRPr="00AC4226">
        <w:t>Clothes</w:t>
      </w:r>
      <w:r w:rsidR="009C21BF" w:rsidRPr="00AC4226">
        <w:t xml:space="preserve"> and other necessary articles)</w:t>
      </w:r>
    </w:p>
    <w:p w14:paraId="69DE26B0" w14:textId="77777777" w:rsidR="00E9400C" w:rsidRPr="00AC4226" w:rsidRDefault="00E9400C" w:rsidP="007C105A">
      <w:pPr>
        <w:pStyle w:val="S16S"/>
      </w:pPr>
      <w:r w:rsidRPr="00AC4226">
        <w:rPr>
          <w:cs/>
        </w:rPr>
        <w:lastRenderedPageBreak/>
        <w:t>विहितमविहितं प्रागेव कस्माद् वि</w:t>
      </w:r>
      <w:r w:rsidRPr="00AC4226">
        <w:t>-</w:t>
      </w:r>
      <w:r w:rsidRPr="00AC4226">
        <w:rPr>
          <w:cs/>
        </w:rPr>
        <w:t>निद्रैः</w:t>
      </w:r>
      <w:r w:rsidR="00966B66" w:rsidRPr="00AC4226">
        <w:br/>
      </w:r>
      <w:r w:rsidRPr="00AC4226">
        <w:rPr>
          <w:cs/>
        </w:rPr>
        <w:t>इति गुरु</w:t>
      </w:r>
      <w:r w:rsidRPr="00AC4226">
        <w:t>-</w:t>
      </w:r>
      <w:r w:rsidRPr="00AC4226">
        <w:rPr>
          <w:cs/>
        </w:rPr>
        <w:t>परिवादाशङ्कया नम्र</w:t>
      </w:r>
      <w:r w:rsidRPr="00AC4226">
        <w:t>-</w:t>
      </w:r>
      <w:r w:rsidRPr="00AC4226">
        <w:rPr>
          <w:cs/>
        </w:rPr>
        <w:t>गात्राः</w:t>
      </w:r>
      <w:r w:rsidR="002A5300" w:rsidRPr="00AC4226">
        <w:rPr>
          <w:cs/>
        </w:rPr>
        <w:t>।</w:t>
      </w:r>
      <w:r w:rsidR="002A5300" w:rsidRPr="00AC4226">
        <w:rPr>
          <w:cs/>
        </w:rPr>
        <w:br/>
      </w:r>
      <w:r w:rsidRPr="00AC4226">
        <w:rPr>
          <w:cs/>
        </w:rPr>
        <w:t>चिरमनवतरन्तः श्रावका मुक्त</w:t>
      </w:r>
      <w:r w:rsidRPr="00AC4226">
        <w:t>-</w:t>
      </w:r>
      <w:r w:rsidRPr="00AC4226">
        <w:rPr>
          <w:cs/>
        </w:rPr>
        <w:t>मार्गाः</w:t>
      </w:r>
      <w:r w:rsidR="00966B66" w:rsidRPr="00AC4226">
        <w:br/>
      </w:r>
      <w:r w:rsidRPr="00AC4226">
        <w:rPr>
          <w:cs/>
        </w:rPr>
        <w:t>गुरुषु</w:t>
      </w:r>
      <w:r w:rsidRPr="00AC4226">
        <w:t>-</w:t>
      </w:r>
      <w:r w:rsidRPr="00AC4226">
        <w:rPr>
          <w:cs/>
        </w:rPr>
        <w:t>जल</w:t>
      </w:r>
      <w:r w:rsidRPr="00AC4226">
        <w:t>-</w:t>
      </w:r>
      <w:r w:rsidRPr="00AC4226">
        <w:rPr>
          <w:cs/>
        </w:rPr>
        <w:t>सकाश</w:t>
      </w:r>
      <w:r w:rsidRPr="00AC4226">
        <w:t>-</w:t>
      </w:r>
      <w:r w:rsidRPr="00AC4226">
        <w:rPr>
          <w:cs/>
        </w:rPr>
        <w:t>स्थेषु तूष्णीमतिष्ठन्</w:t>
      </w:r>
      <w:r w:rsidR="00D766AC" w:rsidRPr="00AC4226">
        <w:rPr>
          <w:cs/>
        </w:rPr>
        <w:t>॥</w:t>
      </w:r>
      <w:r w:rsidR="00962160" w:rsidRPr="00AC4226">
        <w:t>14-</w:t>
      </w:r>
      <w:r w:rsidRPr="00AC4226">
        <w:t>11</w:t>
      </w:r>
      <w:r w:rsidR="0051754E" w:rsidRPr="00AC4226">
        <w:rPr>
          <w:cs/>
        </w:rPr>
        <w:t>॥</w:t>
      </w:r>
    </w:p>
    <w:p w14:paraId="0A7F2C45" w14:textId="77777777" w:rsidR="009C21BF" w:rsidRPr="00AC4226" w:rsidRDefault="009C21BF" w:rsidP="00EC4553">
      <w:pPr>
        <w:pStyle w:val="EngText"/>
      </w:pPr>
      <w:r w:rsidRPr="00AC4226">
        <w:t xml:space="preserve">14.11. Some pupils apprehensive of being chided by the preceptor for not getting up early in the morning to attend to their assigned duties, stood aside silent with their heads </w:t>
      </w:r>
      <w:r w:rsidR="00D23EAD" w:rsidRPr="00AC4226">
        <w:t>bent</w:t>
      </w:r>
      <w:r w:rsidRPr="00AC4226">
        <w:t xml:space="preserve"> low </w:t>
      </w:r>
      <w:r w:rsidR="00D23EAD" w:rsidRPr="00AC4226">
        <w:t>without</w:t>
      </w:r>
      <w:r w:rsidRPr="00AC4226">
        <w:t xml:space="preserve"> getting </w:t>
      </w:r>
      <w:r w:rsidR="00D23EAD" w:rsidRPr="00AC4226">
        <w:t>into</w:t>
      </w:r>
      <w:r w:rsidRPr="00AC4226">
        <w:t xml:space="preserve"> the water, in the vicinity of their teacher standing by the side of the lake.</w:t>
      </w:r>
    </w:p>
    <w:p w14:paraId="4BD20FFC" w14:textId="77777777" w:rsidR="00E9400C" w:rsidRPr="00AC4226" w:rsidRDefault="00E9400C" w:rsidP="007C105A">
      <w:pPr>
        <w:pStyle w:val="S16S"/>
      </w:pPr>
      <w:r w:rsidRPr="00AC4226">
        <w:rPr>
          <w:cs/>
        </w:rPr>
        <w:t>विपुल</w:t>
      </w:r>
      <w:r w:rsidRPr="00AC4226">
        <w:t>-</w:t>
      </w:r>
      <w:r w:rsidRPr="00AC4226">
        <w:rPr>
          <w:cs/>
        </w:rPr>
        <w:t>हृदय</w:t>
      </w:r>
      <w:r w:rsidRPr="00AC4226">
        <w:t>-</w:t>
      </w:r>
      <w:r w:rsidRPr="00AC4226">
        <w:rPr>
          <w:cs/>
        </w:rPr>
        <w:t>पार्श्वे दीप</w:t>
      </w:r>
      <w:r w:rsidRPr="00AC4226">
        <w:t>-</w:t>
      </w:r>
      <w:r w:rsidRPr="00AC4226">
        <w:rPr>
          <w:cs/>
        </w:rPr>
        <w:t>दीप्ति</w:t>
      </w:r>
      <w:r w:rsidRPr="00AC4226">
        <w:t>-</w:t>
      </w:r>
      <w:r w:rsidRPr="00AC4226">
        <w:rPr>
          <w:cs/>
        </w:rPr>
        <w:t>प्रदीप्रे</w:t>
      </w:r>
      <w:r w:rsidR="00966B66" w:rsidRPr="00AC4226">
        <w:br/>
      </w:r>
      <w:r w:rsidRPr="00AC4226">
        <w:rPr>
          <w:cs/>
        </w:rPr>
        <w:t>दर</w:t>
      </w:r>
      <w:r w:rsidRPr="00AC4226">
        <w:t>-</w:t>
      </w:r>
      <w:r w:rsidRPr="00AC4226">
        <w:rPr>
          <w:cs/>
        </w:rPr>
        <w:t>वर</w:t>
      </w:r>
      <w:r w:rsidRPr="00AC4226">
        <w:t>-</w:t>
      </w:r>
      <w:r w:rsidRPr="00AC4226">
        <w:rPr>
          <w:cs/>
        </w:rPr>
        <w:t>परिपूर्णैर्वाभिर्रघ्यादि दत्वा</w:t>
      </w:r>
      <w:r w:rsidR="002A5300" w:rsidRPr="00AC4226">
        <w:rPr>
          <w:cs/>
        </w:rPr>
        <w:t>।</w:t>
      </w:r>
      <w:r w:rsidR="002A5300" w:rsidRPr="00AC4226">
        <w:rPr>
          <w:cs/>
        </w:rPr>
        <w:br/>
      </w:r>
      <w:r w:rsidRPr="00AC4226">
        <w:rPr>
          <w:cs/>
        </w:rPr>
        <w:t>यतिरति</w:t>
      </w:r>
      <w:r w:rsidRPr="00AC4226">
        <w:t>-</w:t>
      </w:r>
      <w:r w:rsidRPr="00AC4226">
        <w:rPr>
          <w:cs/>
        </w:rPr>
        <w:t>यत</w:t>
      </w:r>
      <w:r w:rsidRPr="00AC4226">
        <w:t>-</w:t>
      </w:r>
      <w:r w:rsidRPr="00AC4226">
        <w:rPr>
          <w:cs/>
        </w:rPr>
        <w:t>चेताश्चक्रिणो</w:t>
      </w:r>
      <w:r w:rsidR="007A4C1E" w:rsidRPr="00AC4226">
        <w:rPr>
          <w:cs/>
        </w:rPr>
        <w:t>ऽ</w:t>
      </w:r>
      <w:r w:rsidRPr="00AC4226">
        <w:rPr>
          <w:cs/>
        </w:rPr>
        <w:t>र्चा</w:t>
      </w:r>
      <w:r w:rsidRPr="00AC4226">
        <w:t>-</w:t>
      </w:r>
      <w:r w:rsidRPr="00AC4226">
        <w:rPr>
          <w:cs/>
        </w:rPr>
        <w:t>निकायात्</w:t>
      </w:r>
      <w:r w:rsidR="00966B66" w:rsidRPr="00AC4226">
        <w:br/>
      </w:r>
      <w:r w:rsidRPr="00AC4226">
        <w:rPr>
          <w:cs/>
        </w:rPr>
        <w:t>कुसुम</w:t>
      </w:r>
      <w:r w:rsidRPr="00AC4226">
        <w:t>-</w:t>
      </w:r>
      <w:r w:rsidRPr="00AC4226">
        <w:rPr>
          <w:cs/>
        </w:rPr>
        <w:t>समितिमग्र्यामादरादुज्जहार</w:t>
      </w:r>
      <w:r w:rsidR="00D766AC" w:rsidRPr="00AC4226">
        <w:rPr>
          <w:cs/>
        </w:rPr>
        <w:t>॥</w:t>
      </w:r>
      <w:r w:rsidR="00962160" w:rsidRPr="00AC4226">
        <w:t>14-</w:t>
      </w:r>
      <w:r w:rsidRPr="00AC4226">
        <w:t>12</w:t>
      </w:r>
      <w:r w:rsidR="0051754E" w:rsidRPr="00AC4226">
        <w:rPr>
          <w:cs/>
        </w:rPr>
        <w:t>॥</w:t>
      </w:r>
    </w:p>
    <w:p w14:paraId="54BC03DF" w14:textId="77777777" w:rsidR="009C21BF" w:rsidRPr="00AC4226" w:rsidRDefault="009C21BF" w:rsidP="00EC4553">
      <w:pPr>
        <w:pStyle w:val="EngText"/>
      </w:pPr>
      <w:r w:rsidRPr="00AC4226">
        <w:t xml:space="preserve">14-12. </w:t>
      </w:r>
      <w:r w:rsidR="00D23EAD" w:rsidRPr="00AC4226">
        <w:t>An</w:t>
      </w:r>
      <w:r w:rsidRPr="00AC4226">
        <w:t xml:space="preserve"> ascetic who had sternly subdued his mind offered oblation to God with water filled in the excellent conch, in the </w:t>
      </w:r>
      <w:r w:rsidR="00D23EAD" w:rsidRPr="00AC4226">
        <w:t>vicinity</w:t>
      </w:r>
      <w:r w:rsidRPr="00AC4226">
        <w:t xml:space="preserve"> of Poornaprajna glistening in the light of the lamp and removed with great devotion the heap of fragrant flowers from the cluster of </w:t>
      </w:r>
      <w:r w:rsidR="00D23EAD" w:rsidRPr="00AC4226">
        <w:t>Shaligrams</w:t>
      </w:r>
      <w:r w:rsidRPr="00AC4226">
        <w:t xml:space="preserve"> and images of the discus-wielder, Lord Vishnu.</w:t>
      </w:r>
    </w:p>
    <w:p w14:paraId="4BED6D3C" w14:textId="77777777" w:rsidR="00E9400C" w:rsidRPr="00AC4226" w:rsidRDefault="00E9400C" w:rsidP="007C105A">
      <w:pPr>
        <w:pStyle w:val="S16S"/>
      </w:pPr>
      <w:r w:rsidRPr="00AC4226">
        <w:rPr>
          <w:cs/>
        </w:rPr>
        <w:t>अमृतमपि निरीक्ष्या</w:t>
      </w:r>
      <w:r w:rsidR="007A4C1E" w:rsidRPr="00AC4226">
        <w:rPr>
          <w:cs/>
        </w:rPr>
        <w:t>ऽ</w:t>
      </w:r>
      <w:r w:rsidRPr="00AC4226">
        <w:rPr>
          <w:cs/>
        </w:rPr>
        <w:t>स्रावि निर्माल्य</w:t>
      </w:r>
      <w:r w:rsidRPr="00AC4226">
        <w:t>-</w:t>
      </w:r>
      <w:r w:rsidRPr="00AC4226">
        <w:rPr>
          <w:cs/>
        </w:rPr>
        <w:t>सूने</w:t>
      </w:r>
      <w:r w:rsidR="00966B66" w:rsidRPr="00AC4226">
        <w:br/>
      </w:r>
      <w:r w:rsidRPr="00AC4226">
        <w:rPr>
          <w:cs/>
        </w:rPr>
        <w:t>घृतमिदमिति सद्यो भ्रान्तिमन्तो</w:t>
      </w:r>
      <w:r w:rsidR="007A4C1E" w:rsidRPr="00AC4226">
        <w:rPr>
          <w:cs/>
        </w:rPr>
        <w:t>ऽ</w:t>
      </w:r>
      <w:r w:rsidRPr="00AC4226">
        <w:rPr>
          <w:cs/>
        </w:rPr>
        <w:t>पि शिष्याः</w:t>
      </w:r>
      <w:r w:rsidR="00D766AC" w:rsidRPr="00AC4226">
        <w:rPr>
          <w:cs/>
        </w:rPr>
        <w:t>।</w:t>
      </w:r>
      <w:r w:rsidR="002A5300" w:rsidRPr="00AC4226">
        <w:rPr>
          <w:cs/>
        </w:rPr>
        <w:br/>
      </w:r>
      <w:r w:rsidRPr="00AC4226">
        <w:rPr>
          <w:cs/>
        </w:rPr>
        <w:t>श्रदधुरधिक</w:t>
      </w:r>
      <w:r w:rsidRPr="00AC4226">
        <w:t>-</w:t>
      </w:r>
      <w:r w:rsidRPr="00AC4226">
        <w:rPr>
          <w:cs/>
        </w:rPr>
        <w:t>वाक्यैर्विभ्रमास्तच्च पश्चाद्</w:t>
      </w:r>
      <w:r w:rsidR="00966B66" w:rsidRPr="00AC4226">
        <w:br/>
      </w:r>
      <w:r w:rsidRPr="00AC4226">
        <w:rPr>
          <w:cs/>
        </w:rPr>
        <w:t>अनुदिनममृतान्नैस्तस्य सेवस्य शक्त्या</w:t>
      </w:r>
      <w:r w:rsidR="00D766AC" w:rsidRPr="00AC4226">
        <w:rPr>
          <w:cs/>
        </w:rPr>
        <w:t>॥</w:t>
      </w:r>
      <w:r w:rsidR="00962160" w:rsidRPr="00AC4226">
        <w:t>14-</w:t>
      </w:r>
      <w:r w:rsidRPr="00AC4226">
        <w:t>13</w:t>
      </w:r>
      <w:r w:rsidR="0051754E" w:rsidRPr="00AC4226">
        <w:rPr>
          <w:cs/>
        </w:rPr>
        <w:t>॥</w:t>
      </w:r>
    </w:p>
    <w:p w14:paraId="6E846DDC" w14:textId="77777777" w:rsidR="009C21BF" w:rsidRPr="00AC4226" w:rsidRDefault="009C21BF" w:rsidP="00EC4553">
      <w:pPr>
        <w:pStyle w:val="EngText"/>
      </w:pPr>
      <w:r w:rsidRPr="00AC4226">
        <w:t xml:space="preserve">14-13.Even though the disciples </w:t>
      </w:r>
      <w:r w:rsidR="00D23EAD" w:rsidRPr="00AC4226">
        <w:t>evinced</w:t>
      </w:r>
      <w:r w:rsidRPr="00AC4226">
        <w:t xml:space="preserve"> every day ambrosia oozing from the flowers offered to the Shaligrams and images (at the time of Nirmalya-visarjana-removal of flowers) owing to the majesty of Madhwacharya </w:t>
      </w:r>
      <w:r w:rsidR="00D23EAD" w:rsidRPr="00AC4226">
        <w:t>(devoutly</w:t>
      </w:r>
      <w:r w:rsidRPr="00AC4226">
        <w:t xml:space="preserve"> served everyday by the Gods) they mistook it to be ghee, till their superiors (more elderly) freed them from delusion and made them realise (believe) on authoritative statements that it was nectar.</w:t>
      </w:r>
    </w:p>
    <w:p w14:paraId="697793AB" w14:textId="77777777" w:rsidR="009C21BF" w:rsidRPr="00AC4226" w:rsidRDefault="009C21BF" w:rsidP="00EC4553">
      <w:pPr>
        <w:pStyle w:val="EngText"/>
      </w:pPr>
      <w:r w:rsidRPr="00AC4226">
        <w:t>(This verse brings out the greatness of the Acharya and the glory of his worship)</w:t>
      </w:r>
    </w:p>
    <w:p w14:paraId="2B6905FA" w14:textId="77777777" w:rsidR="00E9400C" w:rsidRPr="00AC4226" w:rsidRDefault="00E9400C" w:rsidP="007C105A">
      <w:pPr>
        <w:pStyle w:val="S16S"/>
      </w:pPr>
      <w:r w:rsidRPr="00AC4226">
        <w:rPr>
          <w:cs/>
        </w:rPr>
        <w:lastRenderedPageBreak/>
        <w:t>अगमदुचित</w:t>
      </w:r>
      <w:r w:rsidRPr="00AC4226">
        <w:t>-</w:t>
      </w:r>
      <w:r w:rsidRPr="00AC4226">
        <w:rPr>
          <w:cs/>
        </w:rPr>
        <w:t>मन्त्रैस्तूदयानां त्रयाणां</w:t>
      </w:r>
      <w:r w:rsidR="00966B66" w:rsidRPr="00AC4226">
        <w:br/>
      </w:r>
      <w:r w:rsidRPr="00AC4226">
        <w:rPr>
          <w:cs/>
        </w:rPr>
        <w:t>कृतिभिरनु</w:t>
      </w:r>
      <w:r w:rsidRPr="00AC4226">
        <w:t>-</w:t>
      </w:r>
      <w:r w:rsidRPr="00AC4226">
        <w:rPr>
          <w:cs/>
        </w:rPr>
        <w:t>मतात्मा तत्र पञ्चाङ्ग</w:t>
      </w:r>
      <w:r w:rsidRPr="00AC4226">
        <w:t>-</w:t>
      </w:r>
      <w:r w:rsidRPr="00AC4226">
        <w:rPr>
          <w:cs/>
        </w:rPr>
        <w:t>विद्भिः</w:t>
      </w:r>
      <w:r w:rsidR="00D766AC" w:rsidRPr="00AC4226">
        <w:rPr>
          <w:cs/>
        </w:rPr>
        <w:t>।</w:t>
      </w:r>
      <w:r w:rsidR="002A5300" w:rsidRPr="00AC4226">
        <w:rPr>
          <w:cs/>
        </w:rPr>
        <w:br/>
      </w:r>
      <w:r w:rsidRPr="00AC4226">
        <w:rPr>
          <w:cs/>
        </w:rPr>
        <w:t>उदय</w:t>
      </w:r>
      <w:r w:rsidRPr="00AC4226">
        <w:t>-</w:t>
      </w:r>
      <w:r w:rsidRPr="00AC4226">
        <w:rPr>
          <w:cs/>
        </w:rPr>
        <w:t>महिम</w:t>
      </w:r>
      <w:r w:rsidRPr="00AC4226">
        <w:t>-</w:t>
      </w:r>
      <w:r w:rsidRPr="00AC4226">
        <w:rPr>
          <w:cs/>
        </w:rPr>
        <w:t>रोचिश्चक्र</w:t>
      </w:r>
      <w:r w:rsidRPr="00AC4226">
        <w:t>-</w:t>
      </w:r>
      <w:r w:rsidRPr="00AC4226">
        <w:rPr>
          <w:cs/>
        </w:rPr>
        <w:t>वर्ती त्रि</w:t>
      </w:r>
      <w:r w:rsidRPr="00AC4226">
        <w:t>-</w:t>
      </w:r>
      <w:r w:rsidRPr="00AC4226">
        <w:rPr>
          <w:cs/>
        </w:rPr>
        <w:t>शक्तिः</w:t>
      </w:r>
      <w:r w:rsidR="00966B66" w:rsidRPr="00AC4226">
        <w:br/>
      </w:r>
      <w:r w:rsidRPr="00AC4226">
        <w:rPr>
          <w:cs/>
        </w:rPr>
        <w:t>दधदति</w:t>
      </w:r>
      <w:r w:rsidRPr="00AC4226">
        <w:t>-</w:t>
      </w:r>
      <w:r w:rsidRPr="00AC4226">
        <w:rPr>
          <w:cs/>
        </w:rPr>
        <w:t>बृहदन्तः षड्</w:t>
      </w:r>
      <w:r w:rsidRPr="00AC4226">
        <w:t>-</w:t>
      </w:r>
      <w:r w:rsidRPr="00AC4226">
        <w:rPr>
          <w:cs/>
        </w:rPr>
        <w:t>गुणं स्वात्म</w:t>
      </w:r>
      <w:r w:rsidRPr="00AC4226">
        <w:t>-</w:t>
      </w:r>
      <w:r w:rsidRPr="00AC4226">
        <w:rPr>
          <w:cs/>
        </w:rPr>
        <w:t>तेजः</w:t>
      </w:r>
      <w:r w:rsidR="00D766AC" w:rsidRPr="00AC4226">
        <w:rPr>
          <w:cs/>
        </w:rPr>
        <w:t>॥</w:t>
      </w:r>
      <w:r w:rsidR="00962160" w:rsidRPr="00AC4226">
        <w:t>14-</w:t>
      </w:r>
      <w:r w:rsidRPr="00AC4226">
        <w:t>14</w:t>
      </w:r>
      <w:r w:rsidR="0051754E" w:rsidRPr="00AC4226">
        <w:rPr>
          <w:cs/>
        </w:rPr>
        <w:t>॥</w:t>
      </w:r>
    </w:p>
    <w:p w14:paraId="77170F26" w14:textId="77777777" w:rsidR="00922249" w:rsidRPr="00AC4226" w:rsidRDefault="00922249" w:rsidP="00EC4553">
      <w:pPr>
        <w:pStyle w:val="EngText"/>
      </w:pPr>
      <w:r w:rsidRPr="00AC4226">
        <w:t>(The Verses 14 to 18 describe beautifully the Sun-rise, a special feature of epic poetry)</w:t>
      </w:r>
    </w:p>
    <w:p w14:paraId="4AAD2202" w14:textId="77777777" w:rsidR="00922249" w:rsidRPr="00AC4226" w:rsidRDefault="00922249" w:rsidP="00EC4553">
      <w:pPr>
        <w:pStyle w:val="EngText"/>
      </w:pPr>
      <w:r w:rsidRPr="00AC4226">
        <w:t xml:space="preserve">14-14. Then the Sun, the king of the empyrean, the bed of hot rays, endowed with the three innate powers to glisten, heat and cheer bearing the Immanent Lord Vishnu replete with the six </w:t>
      </w:r>
      <w:r w:rsidR="00D23EAD" w:rsidRPr="00AC4226">
        <w:t>sovereign</w:t>
      </w:r>
      <w:r w:rsidRPr="00AC4226">
        <w:t xml:space="preserve"> excellences in the </w:t>
      </w:r>
      <w:r w:rsidR="00D23EAD" w:rsidRPr="00AC4226">
        <w:t>center</w:t>
      </w:r>
      <w:r w:rsidRPr="00AC4226">
        <w:t xml:space="preserve"> of his Orb, gradually rose passing through his three famous forms known as Arunodaya (dawn), Ushodaya ( day-break) and Suryodaya (Sun-rise), worshipped by the </w:t>
      </w:r>
      <w:r w:rsidR="00D23EAD" w:rsidRPr="00AC4226">
        <w:t>wise</w:t>
      </w:r>
      <w:r w:rsidRPr="00AC4226">
        <w:t>, (well-versed in the Panchangas (mantra-nyasa etc.) meditating on the Gayatri and other mantras, like the mighty ruler armed with the triple powers of energy, majesty and counsel ruling in all prosperity his domain, exercising his six supreme regal powers (like interest in the well-being of his friends, land and state-coffer) admired by his diplomatic ministers skilled in the five administrative heads.</w:t>
      </w:r>
    </w:p>
    <w:p w14:paraId="6EFE94A5" w14:textId="77777777" w:rsidR="00E9400C" w:rsidRPr="00AC4226" w:rsidRDefault="00E9400C" w:rsidP="007C105A">
      <w:pPr>
        <w:pStyle w:val="S16S"/>
      </w:pPr>
      <w:r w:rsidRPr="00AC4226">
        <w:rPr>
          <w:cs/>
        </w:rPr>
        <w:t>तिमिर</w:t>
      </w:r>
      <w:r w:rsidRPr="00AC4226">
        <w:t>-</w:t>
      </w:r>
      <w:r w:rsidRPr="00AC4226">
        <w:rPr>
          <w:cs/>
        </w:rPr>
        <w:t>निकर</w:t>
      </w:r>
      <w:r w:rsidRPr="00AC4226">
        <w:t>-</w:t>
      </w:r>
      <w:r w:rsidRPr="00AC4226">
        <w:rPr>
          <w:cs/>
        </w:rPr>
        <w:t>कुम्भि</w:t>
      </w:r>
      <w:r w:rsidRPr="00AC4226">
        <w:t>-</w:t>
      </w:r>
      <w:r w:rsidRPr="00AC4226">
        <w:rPr>
          <w:cs/>
        </w:rPr>
        <w:t>व्रातमत्यन्त</w:t>
      </w:r>
      <w:r w:rsidRPr="00AC4226">
        <w:t>-</w:t>
      </w:r>
      <w:r w:rsidRPr="00AC4226">
        <w:rPr>
          <w:cs/>
        </w:rPr>
        <w:t>तीव्रं</w:t>
      </w:r>
      <w:r w:rsidR="00966B66" w:rsidRPr="00AC4226">
        <w:br/>
      </w:r>
      <w:r w:rsidRPr="00AC4226">
        <w:rPr>
          <w:cs/>
        </w:rPr>
        <w:t>स्थिर</w:t>
      </w:r>
      <w:r w:rsidRPr="00AC4226">
        <w:t>-</w:t>
      </w:r>
      <w:r w:rsidRPr="00AC4226">
        <w:rPr>
          <w:cs/>
        </w:rPr>
        <w:t>तरमखिलानां प्राणिनां रुद्ध</w:t>
      </w:r>
      <w:r w:rsidRPr="00AC4226">
        <w:t>-</w:t>
      </w:r>
      <w:r w:rsidRPr="00AC4226">
        <w:rPr>
          <w:cs/>
        </w:rPr>
        <w:t>मार्गम्</w:t>
      </w:r>
      <w:r w:rsidR="00D766AC" w:rsidRPr="00AC4226">
        <w:rPr>
          <w:cs/>
        </w:rPr>
        <w:t>।</w:t>
      </w:r>
      <w:r w:rsidR="002A5300" w:rsidRPr="00AC4226">
        <w:rPr>
          <w:cs/>
        </w:rPr>
        <w:br/>
      </w:r>
      <w:r w:rsidRPr="00AC4226">
        <w:rPr>
          <w:cs/>
        </w:rPr>
        <w:t>भुवन</w:t>
      </w:r>
      <w:r w:rsidRPr="00AC4226">
        <w:t>-</w:t>
      </w:r>
      <w:r w:rsidRPr="00AC4226">
        <w:rPr>
          <w:cs/>
        </w:rPr>
        <w:t>भवन</w:t>
      </w:r>
      <w:r w:rsidRPr="00AC4226">
        <w:t>-</w:t>
      </w:r>
      <w:r w:rsidRPr="00AC4226">
        <w:rPr>
          <w:cs/>
        </w:rPr>
        <w:t>पूर्णं भानुमानञ्जनाभं</w:t>
      </w:r>
      <w:r w:rsidR="00966B66" w:rsidRPr="00AC4226">
        <w:br/>
      </w:r>
      <w:r w:rsidRPr="00AC4226">
        <w:rPr>
          <w:cs/>
        </w:rPr>
        <w:t>हरिरिव नखरैः प्राग् रश्मि</w:t>
      </w:r>
      <w:r w:rsidRPr="00AC4226">
        <w:t>-</w:t>
      </w:r>
      <w:r w:rsidRPr="00AC4226">
        <w:rPr>
          <w:cs/>
        </w:rPr>
        <w:t>जालैर्निरास</w:t>
      </w:r>
      <w:r w:rsidR="00D766AC" w:rsidRPr="00AC4226">
        <w:rPr>
          <w:cs/>
        </w:rPr>
        <w:t>॥</w:t>
      </w:r>
      <w:r w:rsidR="00962160" w:rsidRPr="00AC4226">
        <w:t>14-</w:t>
      </w:r>
      <w:r w:rsidRPr="00AC4226">
        <w:t>15</w:t>
      </w:r>
      <w:r w:rsidR="0051754E" w:rsidRPr="00AC4226">
        <w:rPr>
          <w:cs/>
        </w:rPr>
        <w:t>॥</w:t>
      </w:r>
    </w:p>
    <w:p w14:paraId="379969B0" w14:textId="77777777" w:rsidR="00922249" w:rsidRPr="00AC4226" w:rsidRDefault="00922249" w:rsidP="00EC4553">
      <w:pPr>
        <w:pStyle w:val="EngText"/>
      </w:pPr>
      <w:r w:rsidRPr="00AC4226">
        <w:t xml:space="preserve">14-15. The Sun, before emerging out of his orb, with his cluster of rays destroyed the pitch-darkness thickly-set, glowing like collyrium diffused all the world over, impeding the thoroughfare of all living beings like the lion with its cutting nails rending </w:t>
      </w:r>
      <w:r w:rsidR="00D23EAD" w:rsidRPr="00AC4226">
        <w:t>herd</w:t>
      </w:r>
      <w:r w:rsidRPr="00AC4226">
        <w:t xml:space="preserve"> of dusky hued elephants that </w:t>
      </w:r>
      <w:r w:rsidR="00D23EAD" w:rsidRPr="00AC4226">
        <w:t>threaten</w:t>
      </w:r>
      <w:r w:rsidRPr="00AC4226">
        <w:t xml:space="preserve"> and hamper the smooth passage of the sentient  beings.</w:t>
      </w:r>
    </w:p>
    <w:p w14:paraId="13786692" w14:textId="77777777" w:rsidR="00E9400C" w:rsidRPr="00AC4226" w:rsidRDefault="00E9400C" w:rsidP="007C105A">
      <w:pPr>
        <w:pStyle w:val="S16S"/>
      </w:pPr>
      <w:r w:rsidRPr="00AC4226">
        <w:rPr>
          <w:cs/>
        </w:rPr>
        <w:t>मधुर</w:t>
      </w:r>
      <w:r w:rsidRPr="00AC4226">
        <w:t>-</w:t>
      </w:r>
      <w:r w:rsidRPr="00AC4226">
        <w:rPr>
          <w:cs/>
        </w:rPr>
        <w:t>पतग</w:t>
      </w:r>
      <w:r w:rsidRPr="00AC4226">
        <w:t>-</w:t>
      </w:r>
      <w:r w:rsidRPr="00AC4226">
        <w:rPr>
          <w:cs/>
        </w:rPr>
        <w:t>रावाः शान्त</w:t>
      </w:r>
      <w:r w:rsidRPr="00AC4226">
        <w:t>-</w:t>
      </w:r>
      <w:r w:rsidRPr="00AC4226">
        <w:rPr>
          <w:cs/>
        </w:rPr>
        <w:t>नैशाम्बु</w:t>
      </w:r>
      <w:r w:rsidRPr="00AC4226">
        <w:t>-</w:t>
      </w:r>
      <w:r w:rsidRPr="00AC4226">
        <w:rPr>
          <w:cs/>
        </w:rPr>
        <w:t>बाष्पाः</w:t>
      </w:r>
      <w:r w:rsidR="00966B66" w:rsidRPr="00AC4226">
        <w:br/>
      </w:r>
      <w:r w:rsidRPr="00AC4226">
        <w:rPr>
          <w:cs/>
        </w:rPr>
        <w:t>सपदि विफुल</w:t>
      </w:r>
      <w:r w:rsidRPr="00AC4226">
        <w:t>-</w:t>
      </w:r>
      <w:r w:rsidRPr="00AC4226">
        <w:rPr>
          <w:cs/>
        </w:rPr>
        <w:t>रागाः स्वाभिसारात् प्रसन्नाः</w:t>
      </w:r>
      <w:r w:rsidR="002A5300" w:rsidRPr="00AC4226">
        <w:rPr>
          <w:cs/>
        </w:rPr>
        <w:t>।</w:t>
      </w:r>
      <w:r w:rsidR="002A5300" w:rsidRPr="00AC4226">
        <w:rPr>
          <w:cs/>
        </w:rPr>
        <w:br/>
      </w:r>
      <w:r w:rsidRPr="00AC4226">
        <w:rPr>
          <w:cs/>
        </w:rPr>
        <w:t>अरुण</w:t>
      </w:r>
      <w:r w:rsidRPr="00AC4226">
        <w:t>-</w:t>
      </w:r>
      <w:r w:rsidRPr="00AC4226">
        <w:rPr>
          <w:cs/>
        </w:rPr>
        <w:t>तरणिरत्यच्छाम्बरा दिक्</w:t>
      </w:r>
      <w:r w:rsidRPr="00AC4226">
        <w:t>-</w:t>
      </w:r>
      <w:r w:rsidRPr="00AC4226">
        <w:rPr>
          <w:cs/>
        </w:rPr>
        <w:t>पुरन्द्रीः</w:t>
      </w:r>
      <w:r w:rsidR="00966B66" w:rsidRPr="00AC4226">
        <w:br/>
      </w:r>
      <w:r w:rsidRPr="00AC4226">
        <w:rPr>
          <w:cs/>
        </w:rPr>
        <w:t>स्मित</w:t>
      </w:r>
      <w:r w:rsidRPr="00AC4226">
        <w:t>-</w:t>
      </w:r>
      <w:r w:rsidRPr="00AC4226">
        <w:rPr>
          <w:cs/>
        </w:rPr>
        <w:t>सरसिज</w:t>
      </w:r>
      <w:r w:rsidRPr="00AC4226">
        <w:t>-</w:t>
      </w:r>
      <w:r w:rsidRPr="00AC4226">
        <w:rPr>
          <w:cs/>
        </w:rPr>
        <w:t>वक्त्राः स्वैः करैरा</w:t>
      </w:r>
      <w:r w:rsidRPr="00AC4226">
        <w:t>-</w:t>
      </w:r>
      <w:r w:rsidRPr="00AC4226">
        <w:rPr>
          <w:cs/>
        </w:rPr>
        <w:t>लिलिङ्गे</w:t>
      </w:r>
      <w:r w:rsidR="00D766AC" w:rsidRPr="00AC4226">
        <w:rPr>
          <w:cs/>
        </w:rPr>
        <w:t>॥</w:t>
      </w:r>
      <w:r w:rsidR="00962160" w:rsidRPr="00AC4226">
        <w:t>14-</w:t>
      </w:r>
      <w:r w:rsidRPr="00AC4226">
        <w:t>16</w:t>
      </w:r>
      <w:r w:rsidR="0051754E" w:rsidRPr="00AC4226">
        <w:rPr>
          <w:cs/>
        </w:rPr>
        <w:t>॥</w:t>
      </w:r>
    </w:p>
    <w:p w14:paraId="0D03BC85" w14:textId="77777777" w:rsidR="00922249" w:rsidRPr="00AC4226" w:rsidRDefault="00922249" w:rsidP="00EC4553">
      <w:pPr>
        <w:pStyle w:val="EngText"/>
      </w:pPr>
      <w:r w:rsidRPr="00AC4226">
        <w:lastRenderedPageBreak/>
        <w:t xml:space="preserve">14-16. The rising Sun </w:t>
      </w:r>
      <w:r w:rsidR="00D23EAD" w:rsidRPr="00AC4226">
        <w:t>caressed</w:t>
      </w:r>
      <w:r w:rsidRPr="00AC4226">
        <w:t xml:space="preserve"> the quarters with his myriad rays in the clear sky, sweetened with the melodious (twitter) of many birds at the fading of the wide-spread dew drops </w:t>
      </w:r>
      <w:r w:rsidR="009E6B9A" w:rsidRPr="00AC4226">
        <w:t xml:space="preserve">dripping in the masked night, forth-with turned red beaming with the blooming lotuses delighted with his stealthy march like an impassioned lover embracing his fiancé, (clasping her with his arms) with her smiling lovely, </w:t>
      </w:r>
      <w:r w:rsidR="00D23EAD" w:rsidRPr="00AC4226">
        <w:t>honeyed</w:t>
      </w:r>
      <w:r w:rsidR="009E6B9A" w:rsidRPr="00AC4226">
        <w:t xml:space="preserve"> speech in </w:t>
      </w:r>
      <w:r w:rsidR="009E6B9A" w:rsidRPr="00AC4226">
        <w:rPr>
          <w:highlight w:val="yellow"/>
        </w:rPr>
        <w:t>dulect</w:t>
      </w:r>
      <w:r w:rsidR="009E6B9A" w:rsidRPr="00AC4226">
        <w:t xml:space="preserve"> tone with molten pangs of love, pleased with his concealed approach.</w:t>
      </w:r>
    </w:p>
    <w:p w14:paraId="6363E6BF" w14:textId="77777777" w:rsidR="00E9400C" w:rsidRPr="00AC4226" w:rsidRDefault="00E9400C" w:rsidP="007C105A">
      <w:pPr>
        <w:pStyle w:val="S16S"/>
      </w:pPr>
      <w:r w:rsidRPr="00AC4226">
        <w:t xml:space="preserve"> </w:t>
      </w:r>
      <w:r w:rsidRPr="00AC4226">
        <w:rPr>
          <w:cs/>
        </w:rPr>
        <w:t>प्रणति</w:t>
      </w:r>
      <w:r w:rsidRPr="00AC4226">
        <w:t>-</w:t>
      </w:r>
      <w:r w:rsidRPr="00AC4226">
        <w:rPr>
          <w:cs/>
        </w:rPr>
        <w:t>रभस</w:t>
      </w:r>
      <w:r w:rsidRPr="00AC4226">
        <w:t>-</w:t>
      </w:r>
      <w:r w:rsidRPr="00AC4226">
        <w:rPr>
          <w:cs/>
        </w:rPr>
        <w:t>धूळी</w:t>
      </w:r>
      <w:r w:rsidRPr="00AC4226">
        <w:t>-</w:t>
      </w:r>
      <w:r w:rsidRPr="00AC4226">
        <w:rPr>
          <w:cs/>
        </w:rPr>
        <w:t>बद्ध</w:t>
      </w:r>
      <w:r w:rsidRPr="00AC4226">
        <w:t>-</w:t>
      </w:r>
      <w:r w:rsidRPr="00AC4226">
        <w:rPr>
          <w:cs/>
        </w:rPr>
        <w:t>शोभा</w:t>
      </w:r>
      <w:r w:rsidRPr="00AC4226">
        <w:t>-</w:t>
      </w:r>
      <w:r w:rsidRPr="00AC4226">
        <w:rPr>
          <w:cs/>
        </w:rPr>
        <w:t>विशेषा</w:t>
      </w:r>
      <w:r w:rsidR="00966B66" w:rsidRPr="00AC4226">
        <w:br/>
      </w:r>
      <w:r w:rsidRPr="00AC4226">
        <w:rPr>
          <w:cs/>
        </w:rPr>
        <w:t>दधुरुपकृति</w:t>
      </w:r>
      <w:r w:rsidRPr="00AC4226">
        <w:t>-</w:t>
      </w:r>
      <w:r w:rsidRPr="00AC4226">
        <w:rPr>
          <w:cs/>
        </w:rPr>
        <w:t>मत्तां साधु</w:t>
      </w:r>
      <w:r w:rsidRPr="00AC4226">
        <w:t>-</w:t>
      </w:r>
      <w:r w:rsidRPr="00AC4226">
        <w:rPr>
          <w:cs/>
        </w:rPr>
        <w:t>जालान्तराप्ताः</w:t>
      </w:r>
      <w:r w:rsidR="002A5300" w:rsidRPr="00AC4226">
        <w:rPr>
          <w:cs/>
        </w:rPr>
        <w:t>।</w:t>
      </w:r>
      <w:r w:rsidR="002A5300" w:rsidRPr="00AC4226">
        <w:rPr>
          <w:cs/>
        </w:rPr>
        <w:br/>
      </w:r>
      <w:r w:rsidRPr="00AC4226">
        <w:rPr>
          <w:cs/>
        </w:rPr>
        <w:t>समयमुपनतं सं</w:t>
      </w:r>
      <w:r w:rsidRPr="00AC4226">
        <w:t>-</w:t>
      </w:r>
      <w:r w:rsidRPr="00AC4226">
        <w:rPr>
          <w:cs/>
        </w:rPr>
        <w:t>वेदयन्तो वयस्या</w:t>
      </w:r>
      <w:r w:rsidR="00966B66" w:rsidRPr="00AC4226">
        <w:br/>
      </w:r>
      <w:r w:rsidRPr="00AC4226">
        <w:rPr>
          <w:cs/>
        </w:rPr>
        <w:t>इव</w:t>
      </w:r>
      <w:r w:rsidRPr="00AC4226">
        <w:t>-</w:t>
      </w:r>
      <w:r w:rsidRPr="00AC4226">
        <w:rPr>
          <w:cs/>
        </w:rPr>
        <w:t>दश</w:t>
      </w:r>
      <w:r w:rsidRPr="00AC4226">
        <w:t>-</w:t>
      </w:r>
      <w:r w:rsidRPr="00AC4226">
        <w:rPr>
          <w:cs/>
        </w:rPr>
        <w:t>शत</w:t>
      </w:r>
      <w:r w:rsidRPr="00AC4226">
        <w:t>-</w:t>
      </w:r>
      <w:r w:rsidRPr="00AC4226">
        <w:rPr>
          <w:cs/>
        </w:rPr>
        <w:t>केतोः केतवः श्रावकाणाम्</w:t>
      </w:r>
      <w:r w:rsidR="00D766AC" w:rsidRPr="00AC4226">
        <w:rPr>
          <w:cs/>
        </w:rPr>
        <w:t>॥</w:t>
      </w:r>
      <w:r w:rsidR="00962160" w:rsidRPr="00AC4226">
        <w:t>14-</w:t>
      </w:r>
      <w:r w:rsidRPr="00AC4226">
        <w:t>1</w:t>
      </w:r>
      <w:r w:rsidR="00966B66" w:rsidRPr="00AC4226">
        <w:t>7</w:t>
      </w:r>
      <w:r w:rsidR="0051754E" w:rsidRPr="00AC4226">
        <w:rPr>
          <w:cs/>
        </w:rPr>
        <w:t>॥</w:t>
      </w:r>
    </w:p>
    <w:p w14:paraId="0A982294" w14:textId="77777777" w:rsidR="009E6B9A" w:rsidRPr="00AC4226" w:rsidRDefault="009E6B9A" w:rsidP="00EC4553">
      <w:pPr>
        <w:pStyle w:val="EngText"/>
      </w:pPr>
      <w:r w:rsidRPr="00AC4226">
        <w:t>14-17. The rays of the thousand-</w:t>
      </w:r>
      <w:r w:rsidR="00D23EAD" w:rsidRPr="00AC4226">
        <w:t>splendored</w:t>
      </w:r>
      <w:r w:rsidRPr="00AC4226">
        <w:t xml:space="preserve"> Sun, decorated with the dust raised by the impetuous prostrations of the pupils, peeping through the charming windows in all directions, obliged the disciples like loving friends by reminding them to get ready for their morning lessons.</w:t>
      </w:r>
    </w:p>
    <w:p w14:paraId="09733E8B" w14:textId="77777777" w:rsidR="00E9400C" w:rsidRPr="00AC4226" w:rsidRDefault="00E9400C" w:rsidP="007C105A">
      <w:pPr>
        <w:pStyle w:val="S16S"/>
      </w:pPr>
      <w:r w:rsidRPr="00AC4226">
        <w:rPr>
          <w:cs/>
        </w:rPr>
        <w:t>निहितमुचितमुच्चं योग</w:t>
      </w:r>
      <w:r w:rsidRPr="00AC4226">
        <w:t>-</w:t>
      </w:r>
      <w:r w:rsidRPr="00AC4226">
        <w:rPr>
          <w:cs/>
        </w:rPr>
        <w:t>पीठं प्रवक्तुः</w:t>
      </w:r>
      <w:r w:rsidR="00966B66" w:rsidRPr="00AC4226">
        <w:br/>
      </w:r>
      <w:r w:rsidRPr="00AC4226">
        <w:rPr>
          <w:cs/>
        </w:rPr>
        <w:t>परिषद परितो</w:t>
      </w:r>
      <w:r w:rsidR="007A4C1E" w:rsidRPr="00AC4226">
        <w:rPr>
          <w:cs/>
        </w:rPr>
        <w:t>ऽ</w:t>
      </w:r>
      <w:r w:rsidRPr="00AC4226">
        <w:rPr>
          <w:cs/>
        </w:rPr>
        <w:t>मी स</w:t>
      </w:r>
      <w:r w:rsidRPr="00AC4226">
        <w:t>-</w:t>
      </w:r>
      <w:r w:rsidRPr="00AC4226">
        <w:rPr>
          <w:cs/>
        </w:rPr>
        <w:t>त्वराः सत्त्व</w:t>
      </w:r>
      <w:r w:rsidRPr="00AC4226">
        <w:t>-</w:t>
      </w:r>
      <w:r w:rsidRPr="00AC4226">
        <w:rPr>
          <w:cs/>
        </w:rPr>
        <w:t>भाजः</w:t>
      </w:r>
      <w:r w:rsidR="00D766AC" w:rsidRPr="00AC4226">
        <w:rPr>
          <w:cs/>
        </w:rPr>
        <w:t>।</w:t>
      </w:r>
      <w:r w:rsidR="002A5300" w:rsidRPr="00AC4226">
        <w:rPr>
          <w:cs/>
        </w:rPr>
        <w:br/>
      </w:r>
      <w:r w:rsidRPr="00AC4226">
        <w:rPr>
          <w:cs/>
        </w:rPr>
        <w:t>द्रुतमवसित</w:t>
      </w:r>
      <w:r w:rsidRPr="00AC4226">
        <w:t>-</w:t>
      </w:r>
      <w:r w:rsidRPr="00AC4226">
        <w:rPr>
          <w:cs/>
        </w:rPr>
        <w:t>कृत्यैर्धन्य</w:t>
      </w:r>
      <w:r w:rsidRPr="00AC4226">
        <w:t>-</w:t>
      </w:r>
      <w:r w:rsidRPr="00AC4226">
        <w:rPr>
          <w:cs/>
        </w:rPr>
        <w:t>संन्यासि</w:t>
      </w:r>
      <w:r w:rsidRPr="00AC4226">
        <w:t>-</w:t>
      </w:r>
      <w:r w:rsidRPr="00AC4226">
        <w:rPr>
          <w:cs/>
        </w:rPr>
        <w:t>वर्गैः</w:t>
      </w:r>
      <w:r w:rsidR="00966B66" w:rsidRPr="00AC4226">
        <w:br/>
      </w:r>
      <w:r w:rsidRPr="00AC4226">
        <w:rPr>
          <w:cs/>
        </w:rPr>
        <w:t>श्रवण</w:t>
      </w:r>
      <w:r w:rsidRPr="00AC4226">
        <w:t>-</w:t>
      </w:r>
      <w:r w:rsidRPr="00AC4226">
        <w:rPr>
          <w:cs/>
        </w:rPr>
        <w:t>परम</w:t>
      </w:r>
      <w:r w:rsidRPr="00AC4226">
        <w:t>-</w:t>
      </w:r>
      <w:r w:rsidRPr="00AC4226">
        <w:rPr>
          <w:cs/>
        </w:rPr>
        <w:t>कृत्यायोप</w:t>
      </w:r>
      <w:r w:rsidRPr="00AC4226">
        <w:t>-</w:t>
      </w:r>
      <w:r w:rsidRPr="00AC4226">
        <w:rPr>
          <w:cs/>
        </w:rPr>
        <w:t>तस्थुः समेताः</w:t>
      </w:r>
      <w:r w:rsidR="00D766AC" w:rsidRPr="00AC4226">
        <w:rPr>
          <w:cs/>
        </w:rPr>
        <w:t>॥</w:t>
      </w:r>
      <w:r w:rsidR="00962160" w:rsidRPr="00AC4226">
        <w:t>14-</w:t>
      </w:r>
      <w:r w:rsidRPr="00AC4226">
        <w:t>18</w:t>
      </w:r>
      <w:r w:rsidR="0051754E" w:rsidRPr="00AC4226">
        <w:rPr>
          <w:cs/>
        </w:rPr>
        <w:t>॥</w:t>
      </w:r>
    </w:p>
    <w:p w14:paraId="25330582" w14:textId="77777777" w:rsidR="009E6B9A" w:rsidRPr="00AC4226" w:rsidRDefault="009E6B9A" w:rsidP="00EC4553">
      <w:pPr>
        <w:pStyle w:val="EngText"/>
      </w:pPr>
      <w:r w:rsidRPr="00AC4226">
        <w:t xml:space="preserve">14-18. The virtuous students (who in great haste rounded up their morning duties in good time) along with the band of holy hermits squatted round the preceptorial elevated dais (yoga-dais) placed in the lecture-hall to </w:t>
      </w:r>
      <w:r w:rsidR="00D23EAD" w:rsidRPr="00AC4226">
        <w:t>listen</w:t>
      </w:r>
      <w:r w:rsidRPr="00AC4226">
        <w:t xml:space="preserve"> (Shravana, being the prime task) to the learned discourse of the Acharya.</w:t>
      </w:r>
    </w:p>
    <w:p w14:paraId="316709BE" w14:textId="77777777" w:rsidR="00966B66" w:rsidRPr="00AC4226" w:rsidRDefault="00E9400C" w:rsidP="007C105A">
      <w:pPr>
        <w:pStyle w:val="S16S"/>
      </w:pPr>
      <w:r w:rsidRPr="00AC4226">
        <w:rPr>
          <w:cs/>
        </w:rPr>
        <w:t>बभुरमल</w:t>
      </w:r>
      <w:r w:rsidRPr="00AC4226">
        <w:t>-</w:t>
      </w:r>
      <w:r w:rsidRPr="00AC4226">
        <w:rPr>
          <w:cs/>
        </w:rPr>
        <w:t>गुणानां शोभनाच्छादनानां</w:t>
      </w:r>
      <w:r w:rsidR="00966B66" w:rsidRPr="00AC4226">
        <w:br/>
      </w:r>
      <w:r w:rsidRPr="00AC4226">
        <w:rPr>
          <w:cs/>
        </w:rPr>
        <w:t>मुर</w:t>
      </w:r>
      <w:r w:rsidRPr="00AC4226">
        <w:t>-</w:t>
      </w:r>
      <w:r w:rsidRPr="00AC4226">
        <w:rPr>
          <w:cs/>
        </w:rPr>
        <w:t>रिपु</w:t>
      </w:r>
      <w:r w:rsidRPr="00AC4226">
        <w:t>-</w:t>
      </w:r>
      <w:r w:rsidRPr="00AC4226">
        <w:rPr>
          <w:cs/>
        </w:rPr>
        <w:t>निलयानां हन्त वैदान्तिकीनाम्</w:t>
      </w:r>
      <w:r w:rsidR="00D766AC" w:rsidRPr="00AC4226">
        <w:rPr>
          <w:cs/>
        </w:rPr>
        <w:t>।</w:t>
      </w:r>
      <w:r w:rsidR="002A5300" w:rsidRPr="00AC4226">
        <w:rPr>
          <w:cs/>
        </w:rPr>
        <w:br/>
      </w:r>
      <w:r w:rsidRPr="00AC4226">
        <w:rPr>
          <w:cs/>
        </w:rPr>
        <w:t>सपदि सु</w:t>
      </w:r>
      <w:r w:rsidRPr="00AC4226">
        <w:t>-</w:t>
      </w:r>
      <w:r w:rsidRPr="00AC4226">
        <w:rPr>
          <w:cs/>
        </w:rPr>
        <w:t>विवृतानामन्तरार्था धियां वा</w:t>
      </w:r>
      <w:r w:rsidR="00966B66" w:rsidRPr="00AC4226">
        <w:br/>
      </w:r>
      <w:r w:rsidRPr="00AC4226">
        <w:rPr>
          <w:cs/>
        </w:rPr>
        <w:t>विविध</w:t>
      </w:r>
      <w:r w:rsidRPr="00AC4226">
        <w:t>-</w:t>
      </w:r>
      <w:r w:rsidRPr="00AC4226">
        <w:rPr>
          <w:cs/>
        </w:rPr>
        <w:t>कवळिकानां सञ्चयाः पत्रकाणाम्</w:t>
      </w:r>
      <w:r w:rsidR="00D766AC" w:rsidRPr="00AC4226">
        <w:rPr>
          <w:cs/>
        </w:rPr>
        <w:t>॥</w:t>
      </w:r>
      <w:r w:rsidR="00962160" w:rsidRPr="00AC4226">
        <w:t>14-</w:t>
      </w:r>
      <w:r w:rsidRPr="00AC4226">
        <w:t>19</w:t>
      </w:r>
      <w:r w:rsidR="0051754E" w:rsidRPr="00AC4226">
        <w:rPr>
          <w:cs/>
        </w:rPr>
        <w:t>॥</w:t>
      </w:r>
    </w:p>
    <w:p w14:paraId="58ED9CBB" w14:textId="77777777" w:rsidR="009E6B9A" w:rsidRPr="00AC4226" w:rsidRDefault="009E6B9A" w:rsidP="00EC4553">
      <w:pPr>
        <w:pStyle w:val="EngText"/>
      </w:pPr>
      <w:r w:rsidRPr="00AC4226">
        <w:t>14-19. The diverse collections dealing with scriptures, holding together the bunches of leaves wrapped in de-</w:t>
      </w:r>
      <w:r w:rsidR="00CF182D" w:rsidRPr="00AC4226">
        <w:t>lux</w:t>
      </w:r>
      <w:r w:rsidRPr="00AC4226">
        <w:t xml:space="preserve"> linen and tied with twisted chaste cords, the abiding abode of Lord Krishna, shortly to be uncovered (at the </w:t>
      </w:r>
      <w:r w:rsidRPr="00AC4226">
        <w:lastRenderedPageBreak/>
        <w:t>commencement of the discourse) blazed like trails of thoughts in minds of the virt</w:t>
      </w:r>
      <w:r w:rsidR="00AB6A77" w:rsidRPr="00AC4226">
        <w:t>u</w:t>
      </w:r>
      <w:r w:rsidRPr="00AC4226">
        <w:t>ous</w:t>
      </w:r>
      <w:r w:rsidR="00AB6A77" w:rsidRPr="00AC4226">
        <w:t>.</w:t>
      </w:r>
    </w:p>
    <w:p w14:paraId="2EA2A28D" w14:textId="77777777" w:rsidR="00AB6A77" w:rsidRPr="00AC4226" w:rsidRDefault="00AB6A77" w:rsidP="00EC4553">
      <w:pPr>
        <w:pStyle w:val="EngText"/>
      </w:pPr>
      <w:r w:rsidRPr="00AC4226">
        <w:t>(the leaves of the sacred volumes glistened like the reflections of the righteous who endowed with knowledge and devotion with their darkness dispelled with scriptural enlightenment regard Lord Vishnu as their prime refuge and with-hold supreme secrets from the un-merited.)</w:t>
      </w:r>
    </w:p>
    <w:p w14:paraId="3042D54A" w14:textId="77777777" w:rsidR="00E9400C" w:rsidRPr="00AC4226" w:rsidRDefault="00E9400C" w:rsidP="007C105A">
      <w:pPr>
        <w:pStyle w:val="S16S"/>
      </w:pPr>
      <w:r w:rsidRPr="00AC4226">
        <w:rPr>
          <w:cs/>
        </w:rPr>
        <w:t>ऋजु</w:t>
      </w:r>
      <w:r w:rsidRPr="00AC4226">
        <w:t>-</w:t>
      </w:r>
      <w:r w:rsidRPr="00AC4226">
        <w:rPr>
          <w:cs/>
        </w:rPr>
        <w:t>तर</w:t>
      </w:r>
      <w:r w:rsidRPr="00AC4226">
        <w:t>-</w:t>
      </w:r>
      <w:r w:rsidRPr="00AC4226">
        <w:rPr>
          <w:cs/>
        </w:rPr>
        <w:t>तत</w:t>
      </w:r>
      <w:r w:rsidRPr="00AC4226">
        <w:t>-</w:t>
      </w:r>
      <w:r w:rsidRPr="00AC4226">
        <w:rPr>
          <w:cs/>
        </w:rPr>
        <w:t>नाना</w:t>
      </w:r>
      <w:r w:rsidRPr="00AC4226">
        <w:t>-</w:t>
      </w:r>
      <w:r w:rsidRPr="00AC4226">
        <w:rPr>
          <w:cs/>
        </w:rPr>
        <w:t>पङ्ति</w:t>
      </w:r>
      <w:r w:rsidRPr="00AC4226">
        <w:t>-</w:t>
      </w:r>
      <w:r w:rsidRPr="00AC4226">
        <w:rPr>
          <w:cs/>
        </w:rPr>
        <w:t>साम्याप्त</w:t>
      </w:r>
      <w:r w:rsidRPr="00AC4226">
        <w:t>-</w:t>
      </w:r>
      <w:r w:rsidRPr="00AC4226">
        <w:rPr>
          <w:cs/>
        </w:rPr>
        <w:t>शोभाः</w:t>
      </w:r>
      <w:r w:rsidR="00D766AC" w:rsidRPr="00AC4226">
        <w:rPr>
          <w:cs/>
        </w:rPr>
        <w:t>।</w:t>
      </w:r>
      <w:r w:rsidR="002A5300" w:rsidRPr="00AC4226">
        <w:rPr>
          <w:cs/>
        </w:rPr>
        <w:br/>
      </w:r>
      <w:r w:rsidRPr="00AC4226">
        <w:rPr>
          <w:cs/>
        </w:rPr>
        <w:t>द्विरद</w:t>
      </w:r>
      <w:r w:rsidRPr="00AC4226">
        <w:t>-</w:t>
      </w:r>
      <w:r w:rsidRPr="00AC4226">
        <w:rPr>
          <w:cs/>
        </w:rPr>
        <w:t>तुरग</w:t>
      </w:r>
      <w:r w:rsidRPr="00AC4226">
        <w:t>-</w:t>
      </w:r>
      <w:r w:rsidRPr="00AC4226">
        <w:rPr>
          <w:cs/>
        </w:rPr>
        <w:t>देश्या दूरतो वर्जितान्ताः</w:t>
      </w:r>
      <w:r w:rsidR="00966B66" w:rsidRPr="00AC4226">
        <w:br/>
      </w:r>
      <w:r w:rsidRPr="00AC4226">
        <w:rPr>
          <w:cs/>
        </w:rPr>
        <w:t>कुशल</w:t>
      </w:r>
      <w:r w:rsidRPr="00AC4226">
        <w:t>-</w:t>
      </w:r>
      <w:r w:rsidRPr="00AC4226">
        <w:rPr>
          <w:cs/>
        </w:rPr>
        <w:t>लिखित</w:t>
      </w:r>
      <w:r w:rsidRPr="00AC4226">
        <w:t>-</w:t>
      </w:r>
      <w:r w:rsidRPr="00AC4226">
        <w:rPr>
          <w:cs/>
        </w:rPr>
        <w:t>रूपा रेजिरे तेषु वर्णाः</w:t>
      </w:r>
      <w:r w:rsidR="00D766AC" w:rsidRPr="00AC4226">
        <w:rPr>
          <w:cs/>
        </w:rPr>
        <w:t>॥</w:t>
      </w:r>
      <w:r w:rsidR="00962160" w:rsidRPr="00AC4226">
        <w:t>14-</w:t>
      </w:r>
      <w:r w:rsidRPr="00AC4226">
        <w:t>20</w:t>
      </w:r>
      <w:r w:rsidR="0051754E" w:rsidRPr="00AC4226">
        <w:rPr>
          <w:cs/>
        </w:rPr>
        <w:t>॥</w:t>
      </w:r>
    </w:p>
    <w:p w14:paraId="0EFD381A" w14:textId="77777777" w:rsidR="00AB6A77" w:rsidRPr="00AC4226" w:rsidRDefault="00AB6A77" w:rsidP="00EC4553">
      <w:pPr>
        <w:pStyle w:val="EngText"/>
      </w:pPr>
      <w:r w:rsidRPr="00AC4226">
        <w:t xml:space="preserve">14-20. The alphabets written by dexterous writers </w:t>
      </w:r>
      <w:r w:rsidR="00CF182D" w:rsidRPr="00AC4226">
        <w:t>that</w:t>
      </w:r>
      <w:r w:rsidRPr="00AC4226">
        <w:t xml:space="preserve"> were neither too close nor remote but straight and long, glowed with numerous lines even and spread </w:t>
      </w:r>
      <w:r w:rsidR="00CF182D" w:rsidRPr="00AC4226">
        <w:t>out</w:t>
      </w:r>
      <w:r w:rsidRPr="00AC4226">
        <w:t>, with well-set margins on all sides, assuming many times the shapes of elephants and horses.</w:t>
      </w:r>
    </w:p>
    <w:p w14:paraId="235DE41C" w14:textId="77777777" w:rsidR="00E9400C" w:rsidRPr="00AC4226" w:rsidRDefault="00E9400C" w:rsidP="007C105A">
      <w:pPr>
        <w:pStyle w:val="S16S"/>
      </w:pPr>
      <w:r w:rsidRPr="00AC4226">
        <w:rPr>
          <w:cs/>
        </w:rPr>
        <w:t>सपदि ददृशुरेके वाचनीयादि</w:t>
      </w:r>
      <w:r w:rsidRPr="00AC4226">
        <w:t>-</w:t>
      </w:r>
      <w:r w:rsidRPr="00AC4226">
        <w:rPr>
          <w:cs/>
        </w:rPr>
        <w:t>भागं</w:t>
      </w:r>
      <w:r w:rsidR="00966B66" w:rsidRPr="00AC4226">
        <w:br/>
      </w:r>
      <w:r w:rsidRPr="00AC4226">
        <w:rPr>
          <w:cs/>
        </w:rPr>
        <w:t>परिचय</w:t>
      </w:r>
      <w:r w:rsidRPr="00AC4226">
        <w:t>-</w:t>
      </w:r>
      <w:r w:rsidRPr="00AC4226">
        <w:rPr>
          <w:cs/>
        </w:rPr>
        <w:t>पटुताभ्यां तावदेके चिरेण</w:t>
      </w:r>
      <w:r w:rsidR="002A5300" w:rsidRPr="00AC4226">
        <w:rPr>
          <w:cs/>
        </w:rPr>
        <w:t>।</w:t>
      </w:r>
      <w:r w:rsidR="002A5300" w:rsidRPr="00AC4226">
        <w:rPr>
          <w:cs/>
        </w:rPr>
        <w:br/>
      </w:r>
      <w:r w:rsidRPr="00AC4226">
        <w:rPr>
          <w:cs/>
        </w:rPr>
        <w:t>हरि</w:t>
      </w:r>
      <w:r w:rsidRPr="00AC4226">
        <w:t>-</w:t>
      </w:r>
      <w:r w:rsidRPr="00AC4226">
        <w:rPr>
          <w:cs/>
        </w:rPr>
        <w:t>गुरु</w:t>
      </w:r>
      <w:r w:rsidRPr="00AC4226">
        <w:t>-</w:t>
      </w:r>
      <w:r w:rsidRPr="00AC4226">
        <w:rPr>
          <w:cs/>
        </w:rPr>
        <w:t>नमनं द्राग् यत्नतो</w:t>
      </w:r>
      <w:r w:rsidR="007A4C1E" w:rsidRPr="00AC4226">
        <w:rPr>
          <w:cs/>
        </w:rPr>
        <w:t>ऽ</w:t>
      </w:r>
      <w:r w:rsidRPr="00AC4226">
        <w:rPr>
          <w:cs/>
        </w:rPr>
        <w:t>मी विधाय</w:t>
      </w:r>
      <w:r w:rsidR="00966B66" w:rsidRPr="00AC4226">
        <w:br/>
      </w:r>
      <w:r w:rsidRPr="00AC4226">
        <w:rPr>
          <w:cs/>
        </w:rPr>
        <w:t>प्र</w:t>
      </w:r>
      <w:r w:rsidRPr="00AC4226">
        <w:t>-</w:t>
      </w:r>
      <w:r w:rsidRPr="00AC4226">
        <w:rPr>
          <w:cs/>
        </w:rPr>
        <w:t>ययुरपर</w:t>
      </w:r>
      <w:r w:rsidRPr="00AC4226">
        <w:t>-</w:t>
      </w:r>
      <w:r w:rsidRPr="00AC4226">
        <w:rPr>
          <w:cs/>
        </w:rPr>
        <w:t>साम्यं सिद्धये स्याद्धि यत्नः</w:t>
      </w:r>
      <w:r w:rsidR="00D766AC" w:rsidRPr="00AC4226">
        <w:rPr>
          <w:cs/>
        </w:rPr>
        <w:t>॥</w:t>
      </w:r>
      <w:r w:rsidR="00962160" w:rsidRPr="00AC4226">
        <w:t>14-</w:t>
      </w:r>
      <w:r w:rsidRPr="00AC4226">
        <w:t>21</w:t>
      </w:r>
      <w:r w:rsidR="0051754E" w:rsidRPr="00AC4226">
        <w:rPr>
          <w:cs/>
        </w:rPr>
        <w:t>॥</w:t>
      </w:r>
    </w:p>
    <w:p w14:paraId="6404D585" w14:textId="77777777" w:rsidR="00AB6A77" w:rsidRPr="00AC4226" w:rsidRDefault="00AB6A77" w:rsidP="00EC4553">
      <w:pPr>
        <w:pStyle w:val="EngText"/>
      </w:pPr>
      <w:r w:rsidRPr="00AC4226">
        <w:t xml:space="preserve">14-21. Some students could spot-out (could see) the earlier part of the volume under study because of close association and smartness while others could catch them (be </w:t>
      </w:r>
      <w:r w:rsidR="00CF182D" w:rsidRPr="00AC4226">
        <w:t>similarly</w:t>
      </w:r>
      <w:r w:rsidRPr="00AC4226">
        <w:t>) after</w:t>
      </w:r>
      <w:r w:rsidR="00CF182D" w:rsidRPr="00AC4226">
        <w:t xml:space="preserve"> a little while with some toil,</w:t>
      </w:r>
      <w:r w:rsidRPr="00AC4226">
        <w:t xml:space="preserve"> with (immediate) obeisance to Lord Narayana and Acharya Madhwa; Indeed, Hard </w:t>
      </w:r>
      <w:r w:rsidR="00CF182D" w:rsidRPr="00AC4226">
        <w:t>labor</w:t>
      </w:r>
      <w:r w:rsidRPr="00AC4226">
        <w:t xml:space="preserve"> brings sound success.</w:t>
      </w:r>
    </w:p>
    <w:p w14:paraId="288036DE" w14:textId="77777777" w:rsidR="00E9400C" w:rsidRPr="00AC4226" w:rsidRDefault="00E9400C" w:rsidP="007C105A">
      <w:pPr>
        <w:pStyle w:val="S16S"/>
      </w:pPr>
      <w:r w:rsidRPr="00AC4226">
        <w:rPr>
          <w:cs/>
        </w:rPr>
        <w:t>यत</w:t>
      </w:r>
      <w:r w:rsidRPr="00AC4226">
        <w:t>-</w:t>
      </w:r>
      <w:r w:rsidRPr="00AC4226">
        <w:rPr>
          <w:cs/>
        </w:rPr>
        <w:t>वचसि</w:t>
      </w:r>
      <w:r w:rsidRPr="00AC4226">
        <w:t>-</w:t>
      </w:r>
      <w:r w:rsidRPr="00AC4226">
        <w:rPr>
          <w:cs/>
        </w:rPr>
        <w:t>जने</w:t>
      </w:r>
      <w:r w:rsidR="007A4C1E" w:rsidRPr="00AC4226">
        <w:rPr>
          <w:cs/>
        </w:rPr>
        <w:t>ऽ</w:t>
      </w:r>
      <w:r w:rsidRPr="00AC4226">
        <w:rPr>
          <w:cs/>
        </w:rPr>
        <w:t>स्मिन्ना</w:t>
      </w:r>
      <w:r w:rsidRPr="00AC4226">
        <w:t>-</w:t>
      </w:r>
      <w:r w:rsidRPr="00AC4226">
        <w:rPr>
          <w:cs/>
        </w:rPr>
        <w:t>नते सन्निरस्यन्</w:t>
      </w:r>
      <w:r w:rsidR="00966B66" w:rsidRPr="00AC4226">
        <w:br/>
      </w:r>
      <w:r w:rsidRPr="00AC4226">
        <w:rPr>
          <w:cs/>
        </w:rPr>
        <w:t>सिचय</w:t>
      </w:r>
      <w:r w:rsidRPr="00AC4226">
        <w:t>-</w:t>
      </w:r>
      <w:r w:rsidRPr="00AC4226">
        <w:rPr>
          <w:cs/>
        </w:rPr>
        <w:t>यवनिकां तां सान्ध्य</w:t>
      </w:r>
      <w:r w:rsidRPr="00AC4226">
        <w:t>-</w:t>
      </w:r>
      <w:r w:rsidRPr="00AC4226">
        <w:rPr>
          <w:cs/>
        </w:rPr>
        <w:t>जीमूत</w:t>
      </w:r>
      <w:r w:rsidRPr="00AC4226">
        <w:t>-</w:t>
      </w:r>
      <w:r w:rsidRPr="00AC4226">
        <w:rPr>
          <w:cs/>
        </w:rPr>
        <w:t>रक्ताम्</w:t>
      </w:r>
      <w:r w:rsidR="002A5300" w:rsidRPr="00AC4226">
        <w:rPr>
          <w:cs/>
        </w:rPr>
        <w:t>।</w:t>
      </w:r>
      <w:r w:rsidR="002A5300" w:rsidRPr="00AC4226">
        <w:rPr>
          <w:cs/>
        </w:rPr>
        <w:br/>
      </w:r>
      <w:r w:rsidRPr="00AC4226">
        <w:rPr>
          <w:cs/>
        </w:rPr>
        <w:t>रविरिव रवि</w:t>
      </w:r>
      <w:r w:rsidRPr="00AC4226">
        <w:t>-</w:t>
      </w:r>
      <w:r w:rsidRPr="00AC4226">
        <w:rPr>
          <w:cs/>
        </w:rPr>
        <w:t>पूज्याङ्घ्रिः समाजान्तरिक्षे</w:t>
      </w:r>
      <w:r w:rsidR="00966B66" w:rsidRPr="00AC4226">
        <w:br/>
      </w:r>
      <w:r w:rsidRPr="00AC4226">
        <w:rPr>
          <w:cs/>
        </w:rPr>
        <w:t>व्यलसति</w:t>
      </w:r>
      <w:r w:rsidRPr="00AC4226">
        <w:t>-</w:t>
      </w:r>
      <w:r w:rsidRPr="00AC4226">
        <w:rPr>
          <w:cs/>
        </w:rPr>
        <w:t>शयालुः सन् सहस्र</w:t>
      </w:r>
      <w:r w:rsidRPr="00AC4226">
        <w:t>-</w:t>
      </w:r>
      <w:r w:rsidRPr="00AC4226">
        <w:rPr>
          <w:cs/>
        </w:rPr>
        <w:t>प्रकाशः</w:t>
      </w:r>
      <w:r w:rsidR="00D766AC" w:rsidRPr="00AC4226">
        <w:rPr>
          <w:cs/>
        </w:rPr>
        <w:t>॥</w:t>
      </w:r>
      <w:r w:rsidR="00962160" w:rsidRPr="00AC4226">
        <w:t>14-</w:t>
      </w:r>
      <w:r w:rsidRPr="00AC4226">
        <w:t>22</w:t>
      </w:r>
      <w:r w:rsidR="0051754E" w:rsidRPr="00AC4226">
        <w:rPr>
          <w:cs/>
        </w:rPr>
        <w:t>॥</w:t>
      </w:r>
    </w:p>
    <w:p w14:paraId="59C5BD89" w14:textId="77777777" w:rsidR="00AB6A77" w:rsidRPr="00AC4226" w:rsidRDefault="00AB6A77" w:rsidP="00EC4553">
      <w:pPr>
        <w:pStyle w:val="EngText"/>
      </w:pPr>
      <w:r w:rsidRPr="00AC4226">
        <w:t xml:space="preserve">14-22.After paying their referential greetings, </w:t>
      </w:r>
      <w:r w:rsidR="00CF182D" w:rsidRPr="00AC4226">
        <w:t>the audience</w:t>
      </w:r>
      <w:r w:rsidRPr="00AC4226">
        <w:t xml:space="preserve"> sat in silence and when the curtain, red like the </w:t>
      </w:r>
      <w:r w:rsidR="00CF182D" w:rsidRPr="00AC4226">
        <w:t>evening</w:t>
      </w:r>
      <w:r w:rsidRPr="00AC4226">
        <w:t xml:space="preserve"> cloud was withdrawn, Poornaprajna shone in the assembly like the Sun in the empyrean; nay surpassing him in excellence and fit to be adored by him.</w:t>
      </w:r>
    </w:p>
    <w:p w14:paraId="12051746" w14:textId="77777777" w:rsidR="00E9400C" w:rsidRPr="00AC4226" w:rsidRDefault="00E9400C" w:rsidP="007C105A">
      <w:pPr>
        <w:pStyle w:val="S16S"/>
      </w:pPr>
      <w:r w:rsidRPr="00AC4226">
        <w:rPr>
          <w:cs/>
        </w:rPr>
        <w:lastRenderedPageBreak/>
        <w:t>त्रिभुवन</w:t>
      </w:r>
      <w:r w:rsidRPr="00AC4226">
        <w:t>-</w:t>
      </w:r>
      <w:r w:rsidRPr="00AC4226">
        <w:rPr>
          <w:cs/>
        </w:rPr>
        <w:t>वर</w:t>
      </w:r>
      <w:r w:rsidRPr="00AC4226">
        <w:t>-</w:t>
      </w:r>
      <w:r w:rsidRPr="00AC4226">
        <w:rPr>
          <w:cs/>
        </w:rPr>
        <w:t>तेजो</w:t>
      </w:r>
      <w:r w:rsidRPr="00AC4226">
        <w:t>-</w:t>
      </w:r>
      <w:r w:rsidRPr="00AC4226">
        <w:rPr>
          <w:cs/>
        </w:rPr>
        <w:t>व्यक्</w:t>
      </w:r>
      <w:r w:rsidRPr="00AC4226">
        <w:t>-</w:t>
      </w:r>
      <w:r w:rsidRPr="00AC4226">
        <w:rPr>
          <w:cs/>
        </w:rPr>
        <w:t>वेदार्थ</w:t>
      </w:r>
      <w:r w:rsidRPr="00AC4226">
        <w:t>-</w:t>
      </w:r>
      <w:r w:rsidRPr="00AC4226">
        <w:rPr>
          <w:cs/>
        </w:rPr>
        <w:t>शुक्ल</w:t>
      </w:r>
      <w:r w:rsidRPr="00AC4226">
        <w:t>-</w:t>
      </w:r>
      <w:r w:rsidR="00966B66" w:rsidRPr="00AC4226">
        <w:br/>
      </w:r>
      <w:r w:rsidRPr="00AC4226">
        <w:rPr>
          <w:cs/>
        </w:rPr>
        <w:t>त्रितय</w:t>
      </w:r>
      <w:r w:rsidRPr="00AC4226">
        <w:t>-</w:t>
      </w:r>
      <w:r w:rsidRPr="00AC4226">
        <w:rPr>
          <w:cs/>
        </w:rPr>
        <w:t>रसतया ये वर्णिता वर्ण</w:t>
      </w:r>
      <w:r w:rsidRPr="00AC4226">
        <w:t>-</w:t>
      </w:r>
      <w:r w:rsidRPr="00AC4226">
        <w:rPr>
          <w:cs/>
        </w:rPr>
        <w:t>वर्याः</w:t>
      </w:r>
      <w:r w:rsidR="00D766AC" w:rsidRPr="00AC4226">
        <w:rPr>
          <w:cs/>
        </w:rPr>
        <w:t>।</w:t>
      </w:r>
      <w:r w:rsidR="002A5300" w:rsidRPr="00AC4226">
        <w:rPr>
          <w:cs/>
        </w:rPr>
        <w:br/>
      </w:r>
      <w:r w:rsidRPr="00AC4226">
        <w:rPr>
          <w:cs/>
        </w:rPr>
        <w:t>पृथु</w:t>
      </w:r>
      <w:r w:rsidRPr="00AC4226">
        <w:t>-</w:t>
      </w:r>
      <w:r w:rsidRPr="00AC4226">
        <w:rPr>
          <w:cs/>
        </w:rPr>
        <w:t>मतिरथ तेषामैक्यमापाद्य सम्यक्</w:t>
      </w:r>
      <w:r w:rsidR="00966B66" w:rsidRPr="00AC4226">
        <w:br/>
      </w:r>
      <w:r w:rsidRPr="00AC4226">
        <w:rPr>
          <w:cs/>
        </w:rPr>
        <w:t>प्रवचन परिशुद्ध्यै स्म प्रणौति प्रवीणः</w:t>
      </w:r>
      <w:r w:rsidR="00D766AC" w:rsidRPr="00AC4226">
        <w:rPr>
          <w:cs/>
        </w:rPr>
        <w:t>॥</w:t>
      </w:r>
      <w:r w:rsidRPr="00AC4226">
        <w:rPr>
          <w:cs/>
        </w:rPr>
        <w:t xml:space="preserve"> </w:t>
      </w:r>
      <w:r w:rsidR="00962160" w:rsidRPr="00AC4226">
        <w:t>14-</w:t>
      </w:r>
      <w:r w:rsidRPr="00AC4226">
        <w:t>23</w:t>
      </w:r>
      <w:r w:rsidR="0051754E" w:rsidRPr="00AC4226">
        <w:rPr>
          <w:cs/>
        </w:rPr>
        <w:t>॥</w:t>
      </w:r>
    </w:p>
    <w:p w14:paraId="685A9E7C" w14:textId="77777777" w:rsidR="00AB6A77" w:rsidRPr="00AC4226" w:rsidRDefault="00AB6A77" w:rsidP="00EC4553">
      <w:pPr>
        <w:pStyle w:val="EngText"/>
      </w:pPr>
      <w:r w:rsidRPr="00AC4226">
        <w:t xml:space="preserve">14-23. Later, Poornaprajna past-maser in disquisition, pronounced the sacred omkara coalescing the three mystic-letters (A, u, ma) that distil the essence of the three vyahritis (Bhu, Bhuva, Svaha) which condense the meanings of the three </w:t>
      </w:r>
      <w:r w:rsidR="00CF182D" w:rsidRPr="00AC4226">
        <w:t>Vedas</w:t>
      </w:r>
      <w:r w:rsidRPr="00AC4226">
        <w:t xml:space="preserve"> (Rk, Yajus, Sam) that manifest the excellent (tejas) </w:t>
      </w:r>
      <w:r w:rsidR="00CF182D" w:rsidRPr="00AC4226">
        <w:t>lustre (</w:t>
      </w:r>
      <w:r w:rsidRPr="00AC4226">
        <w:t>fire, wind and sun) of the three worlds (earth, sky and heaven) powerful enough to make the discourses perfect.</w:t>
      </w:r>
    </w:p>
    <w:p w14:paraId="777EF4E1" w14:textId="77777777" w:rsidR="00E9400C" w:rsidRPr="00AC4226" w:rsidRDefault="00E9400C" w:rsidP="007C105A">
      <w:pPr>
        <w:pStyle w:val="S16S"/>
      </w:pPr>
      <w:r w:rsidRPr="00AC4226">
        <w:rPr>
          <w:cs/>
        </w:rPr>
        <w:t>स्वरमचरम</w:t>
      </w:r>
      <w:r w:rsidRPr="00AC4226">
        <w:t>-</w:t>
      </w:r>
      <w:r w:rsidRPr="00AC4226">
        <w:rPr>
          <w:cs/>
        </w:rPr>
        <w:t>काले मन्द्रमैवात्यजद्भिः</w:t>
      </w:r>
      <w:r w:rsidR="00966B66" w:rsidRPr="00AC4226">
        <w:br/>
      </w:r>
      <w:r w:rsidRPr="00AC4226">
        <w:rPr>
          <w:cs/>
        </w:rPr>
        <w:t>स्फुटमुपनिषदन्ते वाचकैर्वाच्यमाने</w:t>
      </w:r>
      <w:r w:rsidR="002A5300" w:rsidRPr="00AC4226">
        <w:rPr>
          <w:cs/>
        </w:rPr>
        <w:t>।</w:t>
      </w:r>
      <w:r w:rsidR="002A5300" w:rsidRPr="00AC4226">
        <w:rPr>
          <w:cs/>
        </w:rPr>
        <w:br/>
      </w:r>
      <w:r w:rsidRPr="00AC4226">
        <w:rPr>
          <w:cs/>
        </w:rPr>
        <w:t>प्रवचनमति</w:t>
      </w:r>
      <w:r w:rsidRPr="00AC4226">
        <w:t>-</w:t>
      </w:r>
      <w:r w:rsidRPr="00AC4226">
        <w:rPr>
          <w:cs/>
        </w:rPr>
        <w:t>चित्रं प्राण</w:t>
      </w:r>
      <w:r w:rsidRPr="00AC4226">
        <w:t>-</w:t>
      </w:r>
      <w:r w:rsidRPr="00AC4226">
        <w:rPr>
          <w:cs/>
        </w:rPr>
        <w:t>भाजां श्रुतीनां</w:t>
      </w:r>
      <w:r w:rsidR="00966B66" w:rsidRPr="00AC4226">
        <w:br/>
      </w:r>
      <w:r w:rsidRPr="00AC4226">
        <w:rPr>
          <w:cs/>
        </w:rPr>
        <w:t>अमृतममृत</w:t>
      </w:r>
      <w:r w:rsidRPr="00AC4226">
        <w:t>-</w:t>
      </w:r>
      <w:r w:rsidRPr="00AC4226">
        <w:rPr>
          <w:cs/>
        </w:rPr>
        <w:t>भावस्यैष हेतुं चकार॥</w:t>
      </w:r>
      <w:r w:rsidR="00962160" w:rsidRPr="00AC4226">
        <w:t>14-</w:t>
      </w:r>
      <w:r w:rsidRPr="00AC4226">
        <w:t>24</w:t>
      </w:r>
      <w:r w:rsidR="0051754E" w:rsidRPr="00AC4226">
        <w:rPr>
          <w:cs/>
        </w:rPr>
        <w:t>॥</w:t>
      </w:r>
    </w:p>
    <w:p w14:paraId="5C8542EA" w14:textId="77777777" w:rsidR="00AB6A77" w:rsidRPr="00AC4226" w:rsidRDefault="00AB6A77" w:rsidP="00EC4553">
      <w:pPr>
        <w:pStyle w:val="EngText"/>
      </w:pPr>
      <w:r w:rsidRPr="00AC4226">
        <w:t>14-24. With the learners reading distinctly the Upanishad-</w:t>
      </w:r>
      <w:r w:rsidR="00CF182D" w:rsidRPr="00AC4226">
        <w:t>Bhashya</w:t>
      </w:r>
      <w:r w:rsidRPr="00AC4226">
        <w:t xml:space="preserve"> in a steady low tone to start with, the Great Acharya used to deliver his exquisite charming discourse, nectar-like to the ears of the listeners, capable of yielding salvation. (</w:t>
      </w:r>
      <w:r w:rsidR="00CF182D" w:rsidRPr="00AC4226">
        <w:t>To</w:t>
      </w:r>
      <w:r w:rsidRPr="00AC4226">
        <w:t xml:space="preserve"> the deserving souls)</w:t>
      </w:r>
    </w:p>
    <w:p w14:paraId="7F64E97D" w14:textId="77777777" w:rsidR="00E9400C" w:rsidRPr="00AC4226" w:rsidRDefault="00E9400C" w:rsidP="007C105A">
      <w:pPr>
        <w:pStyle w:val="S16S"/>
      </w:pPr>
      <w:r w:rsidRPr="00AC4226">
        <w:rPr>
          <w:cs/>
        </w:rPr>
        <w:t>धनमिव स</w:t>
      </w:r>
      <w:r w:rsidRPr="00AC4226">
        <w:t>-</w:t>
      </w:r>
      <w:r w:rsidRPr="00AC4226">
        <w:rPr>
          <w:cs/>
        </w:rPr>
        <w:t>धनायेभ्यो</w:t>
      </w:r>
      <w:r w:rsidR="007A4C1E" w:rsidRPr="00AC4226">
        <w:rPr>
          <w:cs/>
        </w:rPr>
        <w:t>ऽ</w:t>
      </w:r>
      <w:r w:rsidRPr="00AC4226">
        <w:rPr>
          <w:cs/>
        </w:rPr>
        <w:t>र्क</w:t>
      </w:r>
      <w:r w:rsidRPr="00AC4226">
        <w:t>-</w:t>
      </w:r>
      <w:r w:rsidRPr="00AC4226">
        <w:rPr>
          <w:cs/>
        </w:rPr>
        <w:t>सूनुः प्रसन्नः</w:t>
      </w:r>
      <w:r w:rsidR="00966B66" w:rsidRPr="00AC4226">
        <w:br/>
      </w:r>
      <w:r w:rsidRPr="00AC4226">
        <w:rPr>
          <w:cs/>
        </w:rPr>
        <w:t>शर</w:t>
      </w:r>
      <w:r w:rsidRPr="00AC4226">
        <w:t>-</w:t>
      </w:r>
      <w:r w:rsidRPr="00AC4226">
        <w:rPr>
          <w:cs/>
        </w:rPr>
        <w:t>शतमिव पार्थः संयुगार्थिभ्य उग्रः</w:t>
      </w:r>
      <w:r w:rsidR="00D766AC" w:rsidRPr="00AC4226">
        <w:rPr>
          <w:cs/>
        </w:rPr>
        <w:t>।</w:t>
      </w:r>
      <w:r w:rsidR="002A5300" w:rsidRPr="00AC4226">
        <w:rPr>
          <w:cs/>
        </w:rPr>
        <w:br/>
      </w:r>
      <w:r w:rsidRPr="00AC4226">
        <w:rPr>
          <w:cs/>
        </w:rPr>
        <w:t>अरति</w:t>
      </w:r>
      <w:r w:rsidRPr="00AC4226">
        <w:t>-</w:t>
      </w:r>
      <w:r w:rsidRPr="00AC4226">
        <w:rPr>
          <w:cs/>
        </w:rPr>
        <w:t>विरहितः सो</w:t>
      </w:r>
      <w:r w:rsidR="007A4C1E" w:rsidRPr="00AC4226">
        <w:rPr>
          <w:cs/>
        </w:rPr>
        <w:t>ऽ</w:t>
      </w:r>
      <w:r w:rsidRPr="00AC4226">
        <w:rPr>
          <w:cs/>
        </w:rPr>
        <w:t>नारतं ना</w:t>
      </w:r>
      <w:r w:rsidR="007A4C1E" w:rsidRPr="00AC4226">
        <w:rPr>
          <w:cs/>
        </w:rPr>
        <w:t>ऽ</w:t>
      </w:r>
      <w:r w:rsidRPr="00AC4226">
        <w:rPr>
          <w:cs/>
        </w:rPr>
        <w:t>दिशन्नो</w:t>
      </w:r>
      <w:r w:rsidR="00966B66" w:rsidRPr="00AC4226">
        <w:br/>
      </w:r>
      <w:r w:rsidRPr="00AC4226">
        <w:rPr>
          <w:cs/>
        </w:rPr>
        <w:t>प्रति</w:t>
      </w:r>
      <w:r w:rsidRPr="00AC4226">
        <w:t>-</w:t>
      </w:r>
      <w:r w:rsidRPr="00AC4226">
        <w:rPr>
          <w:cs/>
        </w:rPr>
        <w:t>वचनमदीनं चोदकेभ्यो</w:t>
      </w:r>
      <w:r w:rsidR="007A4C1E" w:rsidRPr="00AC4226">
        <w:rPr>
          <w:cs/>
        </w:rPr>
        <w:t>ऽ</w:t>
      </w:r>
      <w:r w:rsidRPr="00AC4226">
        <w:rPr>
          <w:cs/>
        </w:rPr>
        <w:t>खिलेभ्यः</w:t>
      </w:r>
      <w:r w:rsidR="00D766AC" w:rsidRPr="00AC4226">
        <w:rPr>
          <w:cs/>
        </w:rPr>
        <w:t>॥</w:t>
      </w:r>
      <w:r w:rsidR="00962160" w:rsidRPr="00AC4226">
        <w:t>14-</w:t>
      </w:r>
      <w:r w:rsidRPr="00AC4226">
        <w:t>25</w:t>
      </w:r>
      <w:r w:rsidR="0051754E" w:rsidRPr="00AC4226">
        <w:rPr>
          <w:cs/>
        </w:rPr>
        <w:t>॥</w:t>
      </w:r>
    </w:p>
    <w:p w14:paraId="5D5E627C" w14:textId="77777777" w:rsidR="00701481" w:rsidRPr="00AC4226" w:rsidRDefault="00701481" w:rsidP="00EC4553">
      <w:pPr>
        <w:pStyle w:val="EngText"/>
      </w:pPr>
      <w:r w:rsidRPr="00AC4226">
        <w:t xml:space="preserve">14-25. The </w:t>
      </w:r>
      <w:r w:rsidR="00CF182D" w:rsidRPr="00AC4226">
        <w:t>indefatigable</w:t>
      </w:r>
      <w:r w:rsidRPr="00AC4226">
        <w:t xml:space="preserve"> Acharya being pleased with those that were really inquisitive to know the truth blessed them with prompt replies without default like Karna, the son of the </w:t>
      </w:r>
      <w:r w:rsidR="00CF182D" w:rsidRPr="00AC4226">
        <w:t>Sun,</w:t>
      </w:r>
      <w:r w:rsidRPr="00AC4226">
        <w:t xml:space="preserve"> freely distributing wealth to the indigent and also unfailingly rebutted the volley of questions hurled by the hostiles out to win him with speedy and cutting repartees like the formidable Arjuna raining (hundreds of) arrows on the war-mongers.</w:t>
      </w:r>
    </w:p>
    <w:p w14:paraId="08F5157A" w14:textId="77777777" w:rsidR="00E9400C" w:rsidRPr="00AC4226" w:rsidRDefault="00E9400C" w:rsidP="007C105A">
      <w:pPr>
        <w:pStyle w:val="S16S"/>
      </w:pPr>
      <w:r w:rsidRPr="00AC4226">
        <w:rPr>
          <w:cs/>
        </w:rPr>
        <w:lastRenderedPageBreak/>
        <w:t>अथ दश</w:t>
      </w:r>
      <w:r w:rsidRPr="00AC4226">
        <w:t>-</w:t>
      </w:r>
      <w:r w:rsidRPr="00AC4226">
        <w:rPr>
          <w:cs/>
        </w:rPr>
        <w:t>शत</w:t>
      </w:r>
      <w:r w:rsidRPr="00AC4226">
        <w:t>-</w:t>
      </w:r>
      <w:r w:rsidRPr="00AC4226">
        <w:rPr>
          <w:cs/>
        </w:rPr>
        <w:t>शोचिष्याप्रयाति प्रतीच्यां</w:t>
      </w:r>
      <w:r w:rsidR="00966B66" w:rsidRPr="00AC4226">
        <w:br/>
      </w:r>
      <w:r w:rsidRPr="00AC4226">
        <w:rPr>
          <w:cs/>
        </w:rPr>
        <w:t>प्रवचनमवसाय स्नातुमायात् तटाकम्</w:t>
      </w:r>
      <w:r w:rsidR="002A5300" w:rsidRPr="00AC4226">
        <w:rPr>
          <w:cs/>
        </w:rPr>
        <w:t>।</w:t>
      </w:r>
      <w:r w:rsidR="002A5300" w:rsidRPr="00AC4226">
        <w:rPr>
          <w:cs/>
        </w:rPr>
        <w:br/>
      </w:r>
      <w:r w:rsidRPr="00AC4226">
        <w:rPr>
          <w:cs/>
        </w:rPr>
        <w:t>पृथु</w:t>
      </w:r>
      <w:r w:rsidRPr="00AC4226">
        <w:t>-</w:t>
      </w:r>
      <w:r w:rsidRPr="00AC4226">
        <w:rPr>
          <w:cs/>
        </w:rPr>
        <w:t>मतिरिह तालच्छ्रेष्ठ</w:t>
      </w:r>
      <w:r w:rsidRPr="00AC4226">
        <w:t>-</w:t>
      </w:r>
      <w:r w:rsidRPr="00AC4226">
        <w:rPr>
          <w:cs/>
        </w:rPr>
        <w:t>संसर्ग</w:t>
      </w:r>
      <w:r w:rsidRPr="00AC4226">
        <w:t>-</w:t>
      </w:r>
      <w:r w:rsidR="00966B66" w:rsidRPr="00AC4226">
        <w:rPr>
          <w:cs/>
        </w:rPr>
        <w:t>लोलै</w:t>
      </w:r>
      <w:r w:rsidR="00966B66" w:rsidRPr="00AC4226">
        <w:br/>
      </w:r>
      <w:r w:rsidRPr="00AC4226">
        <w:rPr>
          <w:cs/>
        </w:rPr>
        <w:t>समगमि सपदि स्वर्निम्नगाद्यैश्च तीर्थैः</w:t>
      </w:r>
      <w:r w:rsidR="00D766AC" w:rsidRPr="00AC4226">
        <w:rPr>
          <w:cs/>
        </w:rPr>
        <w:t>॥</w:t>
      </w:r>
      <w:r w:rsidR="00962160" w:rsidRPr="00AC4226">
        <w:t>14-</w:t>
      </w:r>
      <w:r w:rsidRPr="00AC4226">
        <w:t>26</w:t>
      </w:r>
      <w:r w:rsidR="0051754E" w:rsidRPr="00AC4226">
        <w:rPr>
          <w:cs/>
        </w:rPr>
        <w:t>॥</w:t>
      </w:r>
    </w:p>
    <w:p w14:paraId="3D45A869" w14:textId="77777777" w:rsidR="00701481" w:rsidRPr="00AC4226" w:rsidRDefault="00701481" w:rsidP="00EC4553">
      <w:pPr>
        <w:pStyle w:val="EngText"/>
      </w:pPr>
      <w:r w:rsidRPr="00AC4226">
        <w:t xml:space="preserve">14-26. Then, with the Sun in splendor (thousand-rayed) slightly moving to the west, Poornaprajna hied close to the lake for </w:t>
      </w:r>
      <w:r w:rsidR="00CF182D" w:rsidRPr="00AC4226">
        <w:t>plunge</w:t>
      </w:r>
      <w:r w:rsidRPr="00AC4226">
        <w:t xml:space="preserve"> after his morning discourse, while the celestial river (Ganges) and the presiding deities of the holy </w:t>
      </w:r>
      <w:r w:rsidR="00CF182D" w:rsidRPr="00AC4226">
        <w:t>Tirthas</w:t>
      </w:r>
      <w:r w:rsidRPr="00AC4226">
        <w:t xml:space="preserve"> hastily assembled there, anxious to come into </w:t>
      </w:r>
      <w:r w:rsidR="00CF182D" w:rsidRPr="00AC4226">
        <w:t>contact</w:t>
      </w:r>
      <w:r w:rsidRPr="00AC4226">
        <w:t xml:space="preserve"> with this celebrity. (</w:t>
      </w:r>
      <w:r w:rsidR="00CF182D" w:rsidRPr="00AC4226">
        <w:t>To</w:t>
      </w:r>
      <w:r w:rsidRPr="00AC4226">
        <w:t xml:space="preserve"> sanctify </w:t>
      </w:r>
      <w:r w:rsidR="00CF182D" w:rsidRPr="00AC4226">
        <w:t>them</w:t>
      </w:r>
      <w:r w:rsidRPr="00AC4226">
        <w:t xml:space="preserve"> </w:t>
      </w:r>
      <w:r w:rsidR="00CF182D" w:rsidRPr="00AC4226">
        <w:t>by</w:t>
      </w:r>
      <w:r w:rsidRPr="00AC4226">
        <w:t xml:space="preserve"> his sacred touch)</w:t>
      </w:r>
    </w:p>
    <w:p w14:paraId="345A9BBD" w14:textId="77777777" w:rsidR="00E9400C" w:rsidRPr="00AC4226" w:rsidRDefault="00E9400C" w:rsidP="007C105A">
      <w:pPr>
        <w:pStyle w:val="S16S"/>
      </w:pPr>
      <w:r w:rsidRPr="00AC4226">
        <w:rPr>
          <w:cs/>
        </w:rPr>
        <w:t>घन</w:t>
      </w:r>
      <w:r w:rsidRPr="00AC4226">
        <w:t>-</w:t>
      </w:r>
      <w:r w:rsidRPr="00AC4226">
        <w:rPr>
          <w:cs/>
        </w:rPr>
        <w:t>रस</w:t>
      </w:r>
      <w:r w:rsidRPr="00AC4226">
        <w:t>-</w:t>
      </w:r>
      <w:r w:rsidRPr="00AC4226">
        <w:rPr>
          <w:cs/>
        </w:rPr>
        <w:t>निगरो</w:t>
      </w:r>
      <w:r w:rsidR="007A4C1E" w:rsidRPr="00AC4226">
        <w:rPr>
          <w:cs/>
        </w:rPr>
        <w:t>ऽ</w:t>
      </w:r>
      <w:r w:rsidRPr="00AC4226">
        <w:rPr>
          <w:cs/>
        </w:rPr>
        <w:t>सावन्तरत्यन्त</w:t>
      </w:r>
      <w:r w:rsidRPr="00AC4226">
        <w:t>-</w:t>
      </w:r>
      <w:r w:rsidRPr="00AC4226">
        <w:rPr>
          <w:cs/>
        </w:rPr>
        <w:t>शुद्धो</w:t>
      </w:r>
      <w:r w:rsidR="00966B66" w:rsidRPr="00AC4226">
        <w:br/>
      </w:r>
      <w:r w:rsidRPr="00AC4226">
        <w:rPr>
          <w:cs/>
        </w:rPr>
        <w:t>मुनि</w:t>
      </w:r>
      <w:r w:rsidRPr="00AC4226">
        <w:t>-</w:t>
      </w:r>
      <w:r w:rsidRPr="00AC4226">
        <w:rPr>
          <w:cs/>
        </w:rPr>
        <w:t>गण इव भूयः स्नेहवान् प्राग दधानः</w:t>
      </w:r>
      <w:r w:rsidR="002A5300" w:rsidRPr="00AC4226">
        <w:rPr>
          <w:cs/>
        </w:rPr>
        <w:t>।</w:t>
      </w:r>
      <w:r w:rsidR="002A5300" w:rsidRPr="00AC4226">
        <w:rPr>
          <w:cs/>
        </w:rPr>
        <w:br/>
      </w:r>
      <w:r w:rsidRPr="00AC4226">
        <w:rPr>
          <w:cs/>
        </w:rPr>
        <w:t>प्रति</w:t>
      </w:r>
      <w:r w:rsidRPr="00AC4226">
        <w:t>-</w:t>
      </w:r>
      <w:r w:rsidRPr="00AC4226">
        <w:rPr>
          <w:cs/>
        </w:rPr>
        <w:t>कृतिमखिल</w:t>
      </w:r>
      <w:r w:rsidRPr="00AC4226">
        <w:t>-</w:t>
      </w:r>
      <w:r w:rsidRPr="00AC4226">
        <w:rPr>
          <w:cs/>
        </w:rPr>
        <w:t>ज्ञास्या</w:t>
      </w:r>
      <w:r w:rsidR="007A4C1E" w:rsidRPr="00AC4226">
        <w:rPr>
          <w:cs/>
        </w:rPr>
        <w:t>ऽ</w:t>
      </w:r>
      <w:r w:rsidRPr="00AC4226">
        <w:rPr>
          <w:cs/>
        </w:rPr>
        <w:t>प्रोक्ष्येण तावत्</w:t>
      </w:r>
      <w:r w:rsidR="00966B66" w:rsidRPr="00AC4226">
        <w:br/>
      </w:r>
      <w:r w:rsidRPr="00AC4226">
        <w:rPr>
          <w:cs/>
        </w:rPr>
        <w:t>स्फुटमलभत रूपं मज्जने सज्जनेष्टम्</w:t>
      </w:r>
      <w:r w:rsidR="00D766AC" w:rsidRPr="00AC4226">
        <w:rPr>
          <w:cs/>
        </w:rPr>
        <w:t>॥</w:t>
      </w:r>
      <w:r w:rsidR="00962160" w:rsidRPr="00AC4226">
        <w:t>14-</w:t>
      </w:r>
      <w:r w:rsidRPr="00AC4226">
        <w:t>27</w:t>
      </w:r>
      <w:r w:rsidR="0051754E" w:rsidRPr="00AC4226">
        <w:rPr>
          <w:cs/>
        </w:rPr>
        <w:t>॥</w:t>
      </w:r>
    </w:p>
    <w:p w14:paraId="1315621A" w14:textId="77777777" w:rsidR="00701481" w:rsidRPr="00AC4226" w:rsidRDefault="00701481" w:rsidP="00EC4553">
      <w:pPr>
        <w:pStyle w:val="EngText"/>
      </w:pPr>
      <w:r w:rsidRPr="00AC4226">
        <w:t xml:space="preserve">14-27. The pure and crystal-clear water of the holy pond, viscid enough bore the </w:t>
      </w:r>
      <w:r w:rsidR="00CF182D" w:rsidRPr="00AC4226">
        <w:t>reflection</w:t>
      </w:r>
      <w:r w:rsidRPr="00AC4226">
        <w:t xml:space="preserve"> of the Great Acharya before his dip and then it gained clearly and </w:t>
      </w:r>
      <w:r w:rsidR="00CF182D" w:rsidRPr="00AC4226">
        <w:t>directly</w:t>
      </w:r>
      <w:r w:rsidRPr="00AC4226">
        <w:t xml:space="preserve"> during the plunge his actual form, esteemed </w:t>
      </w:r>
      <w:r w:rsidR="00CF182D" w:rsidRPr="00AC4226">
        <w:t>by</w:t>
      </w:r>
      <w:r w:rsidRPr="00AC4226">
        <w:t xml:space="preserve"> the virtuous, just as the band of sages, chaste in mind and full of devotion, see the reflection of the form of Lord Narayana and later </w:t>
      </w:r>
      <w:r w:rsidR="00CF182D" w:rsidRPr="00AC4226">
        <w:t>with mature</w:t>
      </w:r>
      <w:r w:rsidRPr="00AC4226">
        <w:t xml:space="preserve"> meditation behold him face to face (in great ecstasy).</w:t>
      </w:r>
    </w:p>
    <w:p w14:paraId="36613B04" w14:textId="77777777" w:rsidR="00E9400C" w:rsidRPr="00AC4226" w:rsidRDefault="00E9400C" w:rsidP="007C105A">
      <w:pPr>
        <w:pStyle w:val="S16S"/>
      </w:pPr>
      <w:r w:rsidRPr="00AC4226">
        <w:rPr>
          <w:cs/>
        </w:rPr>
        <w:t>अपरिमित</w:t>
      </w:r>
      <w:r w:rsidRPr="00AC4226">
        <w:t>-</w:t>
      </w:r>
      <w:r w:rsidRPr="00AC4226">
        <w:rPr>
          <w:cs/>
        </w:rPr>
        <w:t>मनीषस्योल्लसच्छङ्क</w:t>
      </w:r>
      <w:r w:rsidRPr="00AC4226">
        <w:t>-</w:t>
      </w:r>
      <w:r w:rsidRPr="00AC4226">
        <w:rPr>
          <w:cs/>
        </w:rPr>
        <w:t>बाहोः</w:t>
      </w:r>
      <w:r w:rsidR="00966B66" w:rsidRPr="00AC4226">
        <w:br/>
      </w:r>
      <w:r w:rsidRPr="00AC4226">
        <w:rPr>
          <w:cs/>
        </w:rPr>
        <w:t>रथ</w:t>
      </w:r>
      <w:r w:rsidRPr="00AC4226">
        <w:t>-</w:t>
      </w:r>
      <w:r w:rsidRPr="00AC4226">
        <w:rPr>
          <w:cs/>
        </w:rPr>
        <w:t>चरणि</w:t>
      </w:r>
      <w:r w:rsidRPr="00AC4226">
        <w:t>-</w:t>
      </w:r>
      <w:r w:rsidRPr="00AC4226">
        <w:rPr>
          <w:cs/>
        </w:rPr>
        <w:t>शिलानां</w:t>
      </w:r>
      <w:r w:rsidRPr="00AC4226">
        <w:t>-</w:t>
      </w:r>
      <w:r w:rsidRPr="00AC4226">
        <w:rPr>
          <w:cs/>
        </w:rPr>
        <w:t>तन्वतो</w:t>
      </w:r>
      <w:r w:rsidR="007A4C1E" w:rsidRPr="00AC4226">
        <w:rPr>
          <w:cs/>
        </w:rPr>
        <w:t>ऽ</w:t>
      </w:r>
      <w:r w:rsidRPr="00AC4226">
        <w:rPr>
          <w:cs/>
        </w:rPr>
        <w:t>त्राभिषेकम्</w:t>
      </w:r>
      <w:r w:rsidR="002A5300" w:rsidRPr="00AC4226">
        <w:rPr>
          <w:cs/>
        </w:rPr>
        <w:t>।</w:t>
      </w:r>
      <w:r w:rsidR="002A5300" w:rsidRPr="00AC4226">
        <w:rPr>
          <w:cs/>
        </w:rPr>
        <w:br/>
      </w:r>
      <w:r w:rsidRPr="00AC4226">
        <w:rPr>
          <w:cs/>
        </w:rPr>
        <w:t>प्रति</w:t>
      </w:r>
      <w:r w:rsidRPr="00AC4226">
        <w:t>-</w:t>
      </w:r>
      <w:r w:rsidRPr="00AC4226">
        <w:rPr>
          <w:cs/>
        </w:rPr>
        <w:t>तनव उदारास्तास्वलं सन्निधातुः</w:t>
      </w:r>
      <w:r w:rsidR="00966B66" w:rsidRPr="00AC4226">
        <w:br/>
      </w:r>
      <w:r w:rsidRPr="00AC4226">
        <w:rPr>
          <w:cs/>
        </w:rPr>
        <w:t>तनव इव विरेजुः पाञ्चजन्य</w:t>
      </w:r>
      <w:r w:rsidRPr="00AC4226">
        <w:t>-</w:t>
      </w:r>
      <w:r w:rsidRPr="00AC4226">
        <w:rPr>
          <w:cs/>
        </w:rPr>
        <w:t>प्रियस्य</w:t>
      </w:r>
      <w:r w:rsidR="00D766AC" w:rsidRPr="00AC4226">
        <w:rPr>
          <w:cs/>
        </w:rPr>
        <w:t>॥</w:t>
      </w:r>
      <w:r w:rsidR="00962160" w:rsidRPr="00AC4226">
        <w:t>14-</w:t>
      </w:r>
      <w:r w:rsidRPr="00AC4226">
        <w:t>28</w:t>
      </w:r>
      <w:r w:rsidR="0051754E" w:rsidRPr="00AC4226">
        <w:rPr>
          <w:cs/>
        </w:rPr>
        <w:t>॥</w:t>
      </w:r>
    </w:p>
    <w:p w14:paraId="4B21CB70" w14:textId="77777777" w:rsidR="00701481" w:rsidRPr="00AC4226" w:rsidRDefault="00701481" w:rsidP="00EC4553">
      <w:pPr>
        <w:pStyle w:val="EngText"/>
      </w:pPr>
      <w:r w:rsidRPr="00AC4226">
        <w:t>14-28. On the shore of the lake , while Poornaprajna gave a holy ablution to the discuss-marked sacred stones (</w:t>
      </w:r>
      <w:r w:rsidR="00CF182D" w:rsidRPr="00AC4226">
        <w:t>Shaligrams</w:t>
      </w:r>
      <w:r w:rsidRPr="00AC4226">
        <w:t>) with the bright conch in his right hand, his charming reflections in these glistening stones glittered (to the deserving) like so many glowing forms of Lord Narayana, consort of Lakshmi.</w:t>
      </w:r>
    </w:p>
    <w:p w14:paraId="6A86705C" w14:textId="77777777" w:rsidR="00E9400C" w:rsidRPr="00AC4226" w:rsidRDefault="00E9400C" w:rsidP="007C105A">
      <w:pPr>
        <w:pStyle w:val="S16S"/>
      </w:pPr>
      <w:r w:rsidRPr="00AC4226">
        <w:rPr>
          <w:cs/>
        </w:rPr>
        <w:lastRenderedPageBreak/>
        <w:t>अभु</w:t>
      </w:r>
      <w:r w:rsidRPr="00AC4226">
        <w:t>-</w:t>
      </w:r>
      <w:r w:rsidRPr="00AC4226">
        <w:rPr>
          <w:cs/>
        </w:rPr>
        <w:t>दधति मुनीन्द्रा द्वदशाब्धोपवास</w:t>
      </w:r>
      <w:r w:rsidRPr="00AC4226">
        <w:t>-</w:t>
      </w:r>
      <w:r w:rsidR="00966B66" w:rsidRPr="00AC4226">
        <w:br/>
      </w:r>
      <w:r w:rsidRPr="00AC4226">
        <w:rPr>
          <w:cs/>
        </w:rPr>
        <w:t>प्रतिम</w:t>
      </w:r>
      <w:r w:rsidRPr="00AC4226">
        <w:t>-</w:t>
      </w:r>
      <w:r w:rsidRPr="00AC4226">
        <w:rPr>
          <w:cs/>
        </w:rPr>
        <w:t>फलमलं यत्</w:t>
      </w:r>
      <w:r w:rsidRPr="00AC4226">
        <w:t>-</w:t>
      </w:r>
      <w:r w:rsidRPr="00AC4226">
        <w:rPr>
          <w:cs/>
        </w:rPr>
        <w:t>सेवनं भक्ति</w:t>
      </w:r>
      <w:r w:rsidRPr="00AC4226">
        <w:t>-</w:t>
      </w:r>
      <w:r w:rsidRPr="00AC4226">
        <w:rPr>
          <w:cs/>
        </w:rPr>
        <w:t>युक्तम्</w:t>
      </w:r>
      <w:r w:rsidR="00D766AC" w:rsidRPr="00AC4226">
        <w:rPr>
          <w:cs/>
        </w:rPr>
        <w:t>।</w:t>
      </w:r>
      <w:r w:rsidR="002A5300" w:rsidRPr="00AC4226">
        <w:rPr>
          <w:cs/>
        </w:rPr>
        <w:br/>
      </w:r>
      <w:r w:rsidRPr="00AC4226">
        <w:rPr>
          <w:cs/>
        </w:rPr>
        <w:t>अधिकममर</w:t>
      </w:r>
      <w:r w:rsidRPr="00AC4226">
        <w:t>-</w:t>
      </w:r>
      <w:r w:rsidRPr="00AC4226">
        <w:rPr>
          <w:cs/>
        </w:rPr>
        <w:t>नद्याद्याप्लवाद् धन्यमान्याद्</w:t>
      </w:r>
      <w:r w:rsidR="00966B66" w:rsidRPr="00AC4226">
        <w:br/>
      </w:r>
      <w:r w:rsidRPr="00AC4226">
        <w:rPr>
          <w:cs/>
        </w:rPr>
        <w:t>अपिबदलव</w:t>
      </w:r>
      <w:r w:rsidRPr="00AC4226">
        <w:t>-</w:t>
      </w:r>
      <w:r w:rsidRPr="00AC4226">
        <w:rPr>
          <w:cs/>
        </w:rPr>
        <w:t>बोधो विष्णु</w:t>
      </w:r>
      <w:r w:rsidRPr="00AC4226">
        <w:t>-</w:t>
      </w:r>
      <w:r w:rsidRPr="00AC4226">
        <w:rPr>
          <w:cs/>
        </w:rPr>
        <w:t>पादोदकं तत्</w:t>
      </w:r>
      <w:r w:rsidR="00D766AC" w:rsidRPr="00AC4226">
        <w:rPr>
          <w:cs/>
        </w:rPr>
        <w:t>॥</w:t>
      </w:r>
      <w:r w:rsidR="00962160" w:rsidRPr="00AC4226">
        <w:t>14-</w:t>
      </w:r>
      <w:r w:rsidRPr="00AC4226">
        <w:t>29</w:t>
      </w:r>
      <w:r w:rsidR="0051754E" w:rsidRPr="00AC4226">
        <w:rPr>
          <w:cs/>
        </w:rPr>
        <w:t>॥</w:t>
      </w:r>
    </w:p>
    <w:p w14:paraId="4291701C" w14:textId="77777777" w:rsidR="00701481" w:rsidRPr="00AC4226" w:rsidRDefault="00701481" w:rsidP="00EC4553">
      <w:pPr>
        <w:pStyle w:val="EngText"/>
      </w:pPr>
      <w:r w:rsidRPr="00AC4226">
        <w:t>14-29. Poornaprajna devoutly sipped the holy water(</w:t>
      </w:r>
      <w:r w:rsidR="00CF182D" w:rsidRPr="00AC4226">
        <w:t>Tirtha</w:t>
      </w:r>
      <w:r w:rsidRPr="00AC4226">
        <w:t>) declared by the renow</w:t>
      </w:r>
      <w:r w:rsidR="00407634" w:rsidRPr="00AC4226">
        <w:t xml:space="preserve">ned saints to be equally fruitful to the rigid observance of a vowed fast for a </w:t>
      </w:r>
      <w:r w:rsidR="00CF182D" w:rsidRPr="00AC4226">
        <w:t>period</w:t>
      </w:r>
      <w:r w:rsidR="00407634" w:rsidRPr="00AC4226">
        <w:t xml:space="preserve"> of twelve-years but excelling the sacred dips in the celestial river (Ganges) and other pure ponds held in veneration by the wise.</w:t>
      </w:r>
    </w:p>
    <w:p w14:paraId="6086B138" w14:textId="77777777" w:rsidR="00407634" w:rsidRPr="00AC4226" w:rsidRDefault="00407634" w:rsidP="00DE7A81">
      <w:pPr>
        <w:pStyle w:val="E10T"/>
      </w:pPr>
      <w:r w:rsidRPr="00AC4226">
        <w:rPr>
          <w:cs/>
        </w:rPr>
        <w:t xml:space="preserve">ष्मासफलदा गोदा वत्सरस्य तु जाहन्वी। द्वादश शाब्दोपवासस्य विष्णुपादोदसेवनम्। यानि कान् च तीर्थानि ब्रह्माण्डान्तर्गनाति च। विष्णुपादोदक स्यैते कलां नार्हन्ति षोडशीम्॥ </w:t>
      </w:r>
      <w:r w:rsidRPr="00AC4226">
        <w:t xml:space="preserve">Quoted in </w:t>
      </w:r>
      <w:r w:rsidR="00CF182D" w:rsidRPr="00AC4226">
        <w:t>Bhavapraksashika</w:t>
      </w:r>
      <w:r w:rsidRPr="00AC4226">
        <w:t xml:space="preserve"> from Krishnamruta Maharnava</w:t>
      </w:r>
    </w:p>
    <w:p w14:paraId="2A49A363" w14:textId="77777777" w:rsidR="00E9400C" w:rsidRPr="00AC4226" w:rsidRDefault="00E9400C" w:rsidP="007C105A">
      <w:pPr>
        <w:pStyle w:val="S16S"/>
      </w:pPr>
      <w:r w:rsidRPr="00AC4226">
        <w:rPr>
          <w:cs/>
        </w:rPr>
        <w:t>तरणभिरिव गौरैरूर्ध्व</w:t>
      </w:r>
      <w:r w:rsidRPr="00AC4226">
        <w:t>-</w:t>
      </w:r>
      <w:r w:rsidRPr="00AC4226">
        <w:rPr>
          <w:cs/>
        </w:rPr>
        <w:t>पुण्ड्रैर्द्वि</w:t>
      </w:r>
      <w:r w:rsidRPr="00AC4226">
        <w:t>-</w:t>
      </w:r>
      <w:r w:rsidRPr="00AC4226">
        <w:rPr>
          <w:cs/>
        </w:rPr>
        <w:t xml:space="preserve">षड्भिः </w:t>
      </w:r>
      <w:r w:rsidR="00966B66" w:rsidRPr="00AC4226">
        <w:br/>
      </w:r>
      <w:r w:rsidRPr="00AC4226">
        <w:rPr>
          <w:cs/>
        </w:rPr>
        <w:t>सदर</w:t>
      </w:r>
      <w:r w:rsidRPr="00AC4226">
        <w:t>-</w:t>
      </w:r>
      <w:r w:rsidRPr="00AC4226">
        <w:rPr>
          <w:cs/>
        </w:rPr>
        <w:t>परम</w:t>
      </w:r>
      <w:r w:rsidRPr="00AC4226">
        <w:t>-</w:t>
      </w:r>
      <w:r w:rsidRPr="00AC4226">
        <w:rPr>
          <w:cs/>
        </w:rPr>
        <w:t>चक्रोर्दीण</w:t>
      </w:r>
      <w:r w:rsidRPr="00AC4226">
        <w:t>-</w:t>
      </w:r>
      <w:r w:rsidRPr="00AC4226">
        <w:rPr>
          <w:cs/>
        </w:rPr>
        <w:t>तेजा हरीष्टः</w:t>
      </w:r>
      <w:r w:rsidR="00966B66" w:rsidRPr="00AC4226">
        <w:br/>
      </w:r>
      <w:r w:rsidRPr="00AC4226">
        <w:rPr>
          <w:cs/>
        </w:rPr>
        <w:t>मुर</w:t>
      </w:r>
      <w:r w:rsidRPr="00AC4226">
        <w:t>-</w:t>
      </w:r>
      <w:r w:rsidRPr="00AC4226">
        <w:rPr>
          <w:cs/>
        </w:rPr>
        <w:t>रिपु</w:t>
      </w:r>
      <w:r w:rsidRPr="00AC4226">
        <w:t>-</w:t>
      </w:r>
      <w:r w:rsidRPr="00AC4226">
        <w:rPr>
          <w:cs/>
        </w:rPr>
        <w:t>विमुखानां दुस्सहो देह</w:t>
      </w:r>
      <w:r w:rsidRPr="00AC4226">
        <w:t>-</w:t>
      </w:r>
      <w:r w:rsidRPr="00AC4226">
        <w:rPr>
          <w:cs/>
        </w:rPr>
        <w:t>भाजां</w:t>
      </w:r>
      <w:r w:rsidR="00966B66" w:rsidRPr="00AC4226">
        <w:br/>
      </w:r>
      <w:r w:rsidRPr="00AC4226">
        <w:rPr>
          <w:cs/>
        </w:rPr>
        <w:t>लय</w:t>
      </w:r>
      <w:r w:rsidRPr="00AC4226">
        <w:t>-</w:t>
      </w:r>
      <w:r w:rsidRPr="00AC4226">
        <w:rPr>
          <w:cs/>
        </w:rPr>
        <w:t>समय इवान्यो मान्यधीरा</w:t>
      </w:r>
      <w:r w:rsidRPr="00AC4226">
        <w:t>-</w:t>
      </w:r>
      <w:r w:rsidRPr="00AC4226">
        <w:rPr>
          <w:cs/>
        </w:rPr>
        <w:t>बभासे॥</w:t>
      </w:r>
      <w:r w:rsidR="00962160" w:rsidRPr="00AC4226">
        <w:t>14-</w:t>
      </w:r>
      <w:r w:rsidRPr="00AC4226">
        <w:t>30</w:t>
      </w:r>
      <w:r w:rsidR="0051754E" w:rsidRPr="00AC4226">
        <w:rPr>
          <w:cs/>
        </w:rPr>
        <w:t>॥</w:t>
      </w:r>
    </w:p>
    <w:p w14:paraId="660DD1F9" w14:textId="77777777" w:rsidR="00407634" w:rsidRPr="00AC4226" w:rsidRDefault="00407634" w:rsidP="00EC4553">
      <w:pPr>
        <w:pStyle w:val="EngText"/>
      </w:pPr>
      <w:r w:rsidRPr="00AC4226">
        <w:t xml:space="preserve">14-30. Poornaprajna the </w:t>
      </w:r>
      <w:r w:rsidR="00CF182D" w:rsidRPr="00AC4226">
        <w:t>favorite</w:t>
      </w:r>
      <w:r w:rsidRPr="00AC4226">
        <w:t xml:space="preserve"> of the Lord Narayana, unendurable by his foes, with his body smeared by twelve thick white marks pointed upwards and with the conch and the discus prints adding to its lustre, blazed like the twelve suns (that rise at the time of dissolution), betokening the advent of another deluge.</w:t>
      </w:r>
    </w:p>
    <w:p w14:paraId="3B3D2276" w14:textId="77777777" w:rsidR="00E9400C" w:rsidRPr="00AC4226" w:rsidRDefault="00E9400C" w:rsidP="007C105A">
      <w:pPr>
        <w:pStyle w:val="S16S"/>
      </w:pPr>
      <w:r w:rsidRPr="00AC4226">
        <w:rPr>
          <w:cs/>
        </w:rPr>
        <w:t>समधिक</w:t>
      </w:r>
      <w:r w:rsidRPr="00AC4226">
        <w:t>-</w:t>
      </w:r>
      <w:r w:rsidRPr="00AC4226">
        <w:rPr>
          <w:cs/>
        </w:rPr>
        <w:t>धीषणस्य प्रेक्षमाणो जनौघः</w:t>
      </w:r>
      <w:r w:rsidR="00966B66" w:rsidRPr="00AC4226">
        <w:br/>
      </w:r>
      <w:r w:rsidRPr="00AC4226">
        <w:rPr>
          <w:cs/>
        </w:rPr>
        <w:t>प्रकृति</w:t>
      </w:r>
      <w:r w:rsidRPr="00AC4226">
        <w:t>-</w:t>
      </w:r>
      <w:r w:rsidRPr="00AC4226">
        <w:rPr>
          <w:cs/>
        </w:rPr>
        <w:t>मधुरमास्य</w:t>
      </w:r>
      <w:r w:rsidRPr="00AC4226">
        <w:t>-</w:t>
      </w:r>
      <w:r w:rsidRPr="00AC4226">
        <w:rPr>
          <w:cs/>
        </w:rPr>
        <w:t>व्याज</w:t>
      </w:r>
      <w:r w:rsidRPr="00AC4226">
        <w:t>-</w:t>
      </w:r>
      <w:r w:rsidRPr="00AC4226">
        <w:rPr>
          <w:cs/>
        </w:rPr>
        <w:t>पूर्णेन्दु</w:t>
      </w:r>
      <w:r w:rsidRPr="00AC4226">
        <w:t>-</w:t>
      </w:r>
      <w:r w:rsidRPr="00AC4226">
        <w:rPr>
          <w:cs/>
        </w:rPr>
        <w:t>बिम्बम्</w:t>
      </w:r>
      <w:r w:rsidR="002A5300" w:rsidRPr="00AC4226">
        <w:rPr>
          <w:cs/>
        </w:rPr>
        <w:t>।</w:t>
      </w:r>
      <w:r w:rsidR="002A5300" w:rsidRPr="00AC4226">
        <w:rPr>
          <w:cs/>
        </w:rPr>
        <w:br/>
      </w:r>
      <w:r w:rsidRPr="00AC4226">
        <w:rPr>
          <w:cs/>
        </w:rPr>
        <w:t>अमुचदपसरेति श्रावकोक्तेः पुरा</w:t>
      </w:r>
      <w:r w:rsidR="007A4C1E" w:rsidRPr="00AC4226">
        <w:rPr>
          <w:cs/>
        </w:rPr>
        <w:t>ऽ</w:t>
      </w:r>
      <w:r w:rsidRPr="00AC4226">
        <w:rPr>
          <w:cs/>
        </w:rPr>
        <w:t>स्मिन्</w:t>
      </w:r>
      <w:r w:rsidR="002A5300" w:rsidRPr="00AC4226">
        <w:rPr>
          <w:cs/>
        </w:rPr>
        <w:t>।</w:t>
      </w:r>
      <w:r w:rsidR="002A5300" w:rsidRPr="00AC4226">
        <w:rPr>
          <w:cs/>
        </w:rPr>
        <w:br/>
      </w:r>
      <w:r w:rsidRPr="00AC4226">
        <w:rPr>
          <w:cs/>
        </w:rPr>
        <w:t>प्र</w:t>
      </w:r>
      <w:r w:rsidRPr="00AC4226">
        <w:t>-</w:t>
      </w:r>
      <w:r w:rsidRPr="00AC4226">
        <w:rPr>
          <w:cs/>
        </w:rPr>
        <w:t>चलति पदवीं तां प्राञ्जलिस्तूर्णमारात्</w:t>
      </w:r>
      <w:r w:rsidR="00D766AC" w:rsidRPr="00AC4226">
        <w:rPr>
          <w:cs/>
        </w:rPr>
        <w:t>॥</w:t>
      </w:r>
      <w:r w:rsidR="00962160" w:rsidRPr="00AC4226">
        <w:t>14-</w:t>
      </w:r>
      <w:r w:rsidRPr="00AC4226">
        <w:t>31</w:t>
      </w:r>
      <w:r w:rsidR="0051754E" w:rsidRPr="00AC4226">
        <w:rPr>
          <w:cs/>
        </w:rPr>
        <w:t>॥</w:t>
      </w:r>
    </w:p>
    <w:p w14:paraId="335FDD03" w14:textId="77777777" w:rsidR="00407634" w:rsidRPr="00AC4226" w:rsidRDefault="00407634" w:rsidP="00EC4553">
      <w:pPr>
        <w:pStyle w:val="EngText"/>
      </w:pPr>
      <w:r w:rsidRPr="00AC4226">
        <w:t>14-31. The thick crow</w:t>
      </w:r>
      <w:r w:rsidR="00454B96" w:rsidRPr="00AC4226">
        <w:t>d</w:t>
      </w:r>
      <w:r w:rsidRPr="00AC4226">
        <w:t xml:space="preserve"> gazing intensely on the face of Poornaprajna endowed with natural beauty charming as the moon, hastily receded without request from the disciples with folded hands, to make way for the Acharya to move un-hampered (to the monastery after his bath).</w:t>
      </w:r>
    </w:p>
    <w:p w14:paraId="7FAE9540" w14:textId="77777777" w:rsidR="00407634" w:rsidRPr="00AC4226" w:rsidRDefault="00CF182D" w:rsidP="00EC4553">
      <w:pPr>
        <w:pStyle w:val="EngText"/>
      </w:pPr>
      <w:r w:rsidRPr="00AC4226">
        <w:t xml:space="preserve">(The Acharya </w:t>
      </w:r>
      <w:r w:rsidR="00407634" w:rsidRPr="00AC4226">
        <w:t xml:space="preserve">was held by the </w:t>
      </w:r>
      <w:r w:rsidRPr="00AC4226">
        <w:t>public</w:t>
      </w:r>
      <w:r w:rsidR="00407634" w:rsidRPr="00AC4226">
        <w:t xml:space="preserve"> in such high esteem)</w:t>
      </w:r>
    </w:p>
    <w:p w14:paraId="67A0BE4B" w14:textId="77777777" w:rsidR="00E9400C" w:rsidRPr="00AC4226" w:rsidRDefault="00E9400C" w:rsidP="007C105A">
      <w:pPr>
        <w:pStyle w:val="S16S"/>
      </w:pPr>
      <w:r w:rsidRPr="00AC4226">
        <w:rPr>
          <w:cs/>
        </w:rPr>
        <w:lastRenderedPageBreak/>
        <w:t>गुरु</w:t>
      </w:r>
      <w:r w:rsidRPr="00AC4226">
        <w:t>-</w:t>
      </w:r>
      <w:r w:rsidRPr="00AC4226">
        <w:rPr>
          <w:cs/>
        </w:rPr>
        <w:t>चरण</w:t>
      </w:r>
      <w:r w:rsidRPr="00AC4226">
        <w:t>-</w:t>
      </w:r>
      <w:r w:rsidRPr="00AC4226">
        <w:rPr>
          <w:cs/>
        </w:rPr>
        <w:t>सरोज</w:t>
      </w:r>
      <w:r w:rsidRPr="00AC4226">
        <w:t>-</w:t>
      </w:r>
      <w:r w:rsidRPr="00AC4226">
        <w:rPr>
          <w:cs/>
        </w:rPr>
        <w:t>द्वन्द्व</w:t>
      </w:r>
      <w:r w:rsidRPr="00AC4226">
        <w:t>-</w:t>
      </w:r>
      <w:r w:rsidRPr="00AC4226">
        <w:rPr>
          <w:cs/>
        </w:rPr>
        <w:t>निर्णेजनाम्भो</w:t>
      </w:r>
      <w:r w:rsidR="00966B66" w:rsidRPr="00AC4226">
        <w:br/>
      </w:r>
      <w:r w:rsidRPr="00AC4226">
        <w:rPr>
          <w:cs/>
        </w:rPr>
        <w:t>दधति जन</w:t>
      </w:r>
      <w:r w:rsidRPr="00AC4226">
        <w:t>-</w:t>
      </w:r>
      <w:r w:rsidRPr="00AC4226">
        <w:rPr>
          <w:cs/>
        </w:rPr>
        <w:t>निकाये सर्वमुर्वी</w:t>
      </w:r>
      <w:r w:rsidRPr="00AC4226">
        <w:t>-</w:t>
      </w:r>
      <w:r w:rsidRPr="00AC4226">
        <w:rPr>
          <w:cs/>
        </w:rPr>
        <w:t>गतं च</w:t>
      </w:r>
      <w:r w:rsidR="002A5300" w:rsidRPr="00AC4226">
        <w:rPr>
          <w:cs/>
        </w:rPr>
        <w:t>।</w:t>
      </w:r>
      <w:r w:rsidR="002A5300" w:rsidRPr="00AC4226">
        <w:rPr>
          <w:cs/>
        </w:rPr>
        <w:br/>
      </w:r>
      <w:r w:rsidRPr="00AC4226">
        <w:rPr>
          <w:cs/>
        </w:rPr>
        <w:t>अवनिरभिनन्दिन्यप्यदश्चक्षमे</w:t>
      </w:r>
      <w:r w:rsidR="007A4C1E" w:rsidRPr="00AC4226">
        <w:rPr>
          <w:cs/>
        </w:rPr>
        <w:t>ऽ</w:t>
      </w:r>
      <w:r w:rsidRPr="00AC4226">
        <w:rPr>
          <w:cs/>
        </w:rPr>
        <w:t xml:space="preserve">सौ </w:t>
      </w:r>
      <w:r w:rsidR="00966B66" w:rsidRPr="00AC4226">
        <w:br/>
      </w:r>
      <w:r w:rsidRPr="00AC4226">
        <w:rPr>
          <w:cs/>
        </w:rPr>
        <w:t>कथमपि कथमेव स्यात् क्षमाख्या</w:t>
      </w:r>
      <w:r w:rsidR="007A4C1E" w:rsidRPr="00AC4226">
        <w:rPr>
          <w:cs/>
        </w:rPr>
        <w:t>ऽ</w:t>
      </w:r>
      <w:r w:rsidRPr="00AC4226">
        <w:rPr>
          <w:cs/>
        </w:rPr>
        <w:t>न्यधा</w:t>
      </w:r>
      <w:r w:rsidR="007A4C1E" w:rsidRPr="00AC4226">
        <w:rPr>
          <w:cs/>
        </w:rPr>
        <w:t>ऽ</w:t>
      </w:r>
      <w:r w:rsidRPr="00AC4226">
        <w:rPr>
          <w:cs/>
        </w:rPr>
        <w:t>स्याः</w:t>
      </w:r>
      <w:r w:rsidR="00D766AC" w:rsidRPr="00AC4226">
        <w:rPr>
          <w:cs/>
        </w:rPr>
        <w:t>॥</w:t>
      </w:r>
      <w:r w:rsidR="00962160" w:rsidRPr="00AC4226">
        <w:t>14-</w:t>
      </w:r>
      <w:r w:rsidRPr="00AC4226">
        <w:t>32</w:t>
      </w:r>
      <w:r w:rsidR="0051754E" w:rsidRPr="00AC4226">
        <w:rPr>
          <w:cs/>
        </w:rPr>
        <w:t>॥</w:t>
      </w:r>
    </w:p>
    <w:p w14:paraId="1CB141CD" w14:textId="77777777" w:rsidR="00454B96" w:rsidRPr="00AC4226" w:rsidRDefault="00454B96" w:rsidP="00EC4553">
      <w:pPr>
        <w:pStyle w:val="EngText"/>
      </w:pPr>
      <w:r w:rsidRPr="00AC4226">
        <w:t xml:space="preserve">14-32. Mother Earth though displeased with the multitude, consecrating itself by sprinkling the entire holy water that washed the lotus-feet of the divine preceptor shed on her bosom,(sparing nothing for her) to hallow herself, </w:t>
      </w:r>
      <w:r w:rsidR="00CF182D" w:rsidRPr="00AC4226">
        <w:t>somehow</w:t>
      </w:r>
      <w:r w:rsidRPr="00AC4226">
        <w:t xml:space="preserve"> sustained. Otherwise how can she deserve the appellation ‘Kshama’ (Toleration)? (It high-lights the exceptional excellence of the Padodaka of the great Acharya and the deep devotion of the pious).</w:t>
      </w:r>
    </w:p>
    <w:p w14:paraId="5736274B" w14:textId="77777777" w:rsidR="00E9400C" w:rsidRPr="00AC4226" w:rsidRDefault="00E9400C" w:rsidP="007C105A">
      <w:pPr>
        <w:pStyle w:val="S16S"/>
      </w:pPr>
      <w:r w:rsidRPr="00AC4226">
        <w:rPr>
          <w:cs/>
        </w:rPr>
        <w:t>अविदित</w:t>
      </w:r>
      <w:r w:rsidRPr="00AC4226">
        <w:t>-</w:t>
      </w:r>
      <w:r w:rsidRPr="00AC4226">
        <w:rPr>
          <w:cs/>
        </w:rPr>
        <w:t>रस</w:t>
      </w:r>
      <w:r w:rsidRPr="00AC4226">
        <w:t>-</w:t>
      </w:r>
      <w:r w:rsidRPr="00AC4226">
        <w:rPr>
          <w:cs/>
        </w:rPr>
        <w:t>भेदं शीतळं लघ्वगन्धं</w:t>
      </w:r>
      <w:r w:rsidR="00966B66" w:rsidRPr="00AC4226">
        <w:br/>
      </w:r>
      <w:r w:rsidRPr="00AC4226">
        <w:rPr>
          <w:cs/>
        </w:rPr>
        <w:t>विमलमल</w:t>
      </w:r>
      <w:r w:rsidRPr="00AC4226">
        <w:t>-</w:t>
      </w:r>
      <w:r w:rsidRPr="00AC4226">
        <w:rPr>
          <w:cs/>
        </w:rPr>
        <w:t>पाणिः पाणिजैरप्रविष्टम्</w:t>
      </w:r>
      <w:r w:rsidR="00D766AC" w:rsidRPr="00AC4226">
        <w:rPr>
          <w:cs/>
        </w:rPr>
        <w:t>।</w:t>
      </w:r>
      <w:r w:rsidR="002A5300" w:rsidRPr="00AC4226">
        <w:rPr>
          <w:cs/>
        </w:rPr>
        <w:br/>
      </w:r>
      <w:r w:rsidRPr="00AC4226">
        <w:rPr>
          <w:cs/>
        </w:rPr>
        <w:t>वदन</w:t>
      </w:r>
      <w:r w:rsidRPr="00AC4226">
        <w:t>-</w:t>
      </w:r>
      <w:r w:rsidRPr="00AC4226">
        <w:rPr>
          <w:cs/>
        </w:rPr>
        <w:t>पवन</w:t>
      </w:r>
      <w:r w:rsidRPr="00AC4226">
        <w:t>-</w:t>
      </w:r>
      <w:r w:rsidRPr="00AC4226">
        <w:rPr>
          <w:cs/>
        </w:rPr>
        <w:t>भीत्या पार्श्वतो बिभ्रदग्र्यं</w:t>
      </w:r>
      <w:r w:rsidR="00966B66" w:rsidRPr="00AC4226">
        <w:br/>
      </w:r>
      <w:r w:rsidRPr="00AC4226">
        <w:rPr>
          <w:cs/>
        </w:rPr>
        <w:t>कमथ करक</w:t>
      </w:r>
      <w:r w:rsidRPr="00AC4226">
        <w:t>-</w:t>
      </w:r>
      <w:r w:rsidRPr="00AC4226">
        <w:rPr>
          <w:cs/>
        </w:rPr>
        <w:t>पूर्णं संयमीहा</w:t>
      </w:r>
      <w:r w:rsidR="007A4C1E" w:rsidRPr="00AC4226">
        <w:rPr>
          <w:cs/>
        </w:rPr>
        <w:t>ऽ</w:t>
      </w:r>
      <w:r w:rsidRPr="00AC4226">
        <w:rPr>
          <w:cs/>
        </w:rPr>
        <w:t>निनाय</w:t>
      </w:r>
      <w:r w:rsidR="00D766AC" w:rsidRPr="00AC4226">
        <w:rPr>
          <w:cs/>
        </w:rPr>
        <w:t>॥</w:t>
      </w:r>
      <w:r w:rsidR="00962160" w:rsidRPr="00AC4226">
        <w:t>14-</w:t>
      </w:r>
      <w:r w:rsidRPr="00AC4226">
        <w:t>33</w:t>
      </w:r>
      <w:r w:rsidR="0051754E" w:rsidRPr="00AC4226">
        <w:rPr>
          <w:cs/>
        </w:rPr>
        <w:t>॥</w:t>
      </w:r>
    </w:p>
    <w:p w14:paraId="538E4F92" w14:textId="77777777" w:rsidR="00454B96" w:rsidRPr="00AC4226" w:rsidRDefault="00454B96" w:rsidP="00EC4553">
      <w:pPr>
        <w:pStyle w:val="EngText"/>
      </w:pPr>
      <w:r w:rsidRPr="00AC4226">
        <w:t xml:space="preserve">14-33. A recluse who had subdued his senses, with </w:t>
      </w:r>
      <w:r w:rsidR="00CF182D" w:rsidRPr="00AC4226">
        <w:t>cleanse</w:t>
      </w:r>
      <w:r w:rsidRPr="00AC4226">
        <w:t xml:space="preserve"> hands brought to the place of worship a water-jar filled with holy water, that was cool, light and untasted, free from foul smell and untouched by nails, carrying it on one-side lest his breath would defile its purity.</w:t>
      </w:r>
    </w:p>
    <w:p w14:paraId="158F8063" w14:textId="77777777" w:rsidR="00454B96" w:rsidRPr="00AC4226" w:rsidRDefault="00454B96" w:rsidP="00EC4553">
      <w:pPr>
        <w:pStyle w:val="EngText"/>
      </w:pPr>
      <w:r w:rsidRPr="00AC4226">
        <w:t>(</w:t>
      </w:r>
      <w:r w:rsidR="00CF182D" w:rsidRPr="00AC4226">
        <w:t>It</w:t>
      </w:r>
      <w:r w:rsidRPr="00AC4226">
        <w:t xml:space="preserve"> puts forth the manner in which the holy water is to be provide</w:t>
      </w:r>
      <w:r w:rsidR="00CF182D" w:rsidRPr="00AC4226">
        <w:t>d</w:t>
      </w:r>
      <w:r w:rsidRPr="00AC4226">
        <w:t xml:space="preserve"> for worship</w:t>
      </w:r>
      <w:r w:rsidR="000B38FF" w:rsidRPr="00AC4226">
        <w:t>).</w:t>
      </w:r>
    </w:p>
    <w:p w14:paraId="3D3D2278" w14:textId="77777777" w:rsidR="000B38FF" w:rsidRPr="00AC4226" w:rsidRDefault="000B38FF" w:rsidP="00DE7A81">
      <w:pPr>
        <w:pStyle w:val="E10T"/>
        <w:rPr>
          <w:cs/>
        </w:rPr>
      </w:pPr>
      <w:r w:rsidRPr="00AC4226">
        <w:rPr>
          <w:cs/>
        </w:rPr>
        <w:t>अगन्धमव्यक्तरसं शीतलढ्च तृषापहम्। अच्छं लघु च पथ्यञ्चतोयं गुणवदुच्यते॥</w:t>
      </w:r>
    </w:p>
    <w:p w14:paraId="6D601A86" w14:textId="77777777" w:rsidR="000B38FF" w:rsidRPr="00AC4226" w:rsidRDefault="00E9400C" w:rsidP="007C105A">
      <w:pPr>
        <w:pStyle w:val="S16S"/>
      </w:pPr>
      <w:r w:rsidRPr="00AC4226">
        <w:rPr>
          <w:cs/>
        </w:rPr>
        <w:t>विहसित</w:t>
      </w:r>
      <w:r w:rsidRPr="00AC4226">
        <w:t>-</w:t>
      </w:r>
      <w:r w:rsidRPr="00AC4226">
        <w:rPr>
          <w:cs/>
        </w:rPr>
        <w:t>बिस</w:t>
      </w:r>
      <w:r w:rsidRPr="00AC4226">
        <w:t>-</w:t>
      </w:r>
      <w:r w:rsidRPr="00AC4226">
        <w:rPr>
          <w:cs/>
        </w:rPr>
        <w:t>भङ्ग</w:t>
      </w:r>
      <w:r w:rsidRPr="00AC4226">
        <w:t>-</w:t>
      </w:r>
      <w:r w:rsidRPr="00AC4226">
        <w:rPr>
          <w:cs/>
        </w:rPr>
        <w:t>श्री</w:t>
      </w:r>
      <w:r w:rsidRPr="00AC4226">
        <w:t>-</w:t>
      </w:r>
      <w:r w:rsidRPr="00AC4226">
        <w:rPr>
          <w:cs/>
        </w:rPr>
        <w:t>प्रकर्षं सितिम्ना</w:t>
      </w:r>
      <w:r w:rsidR="00966B66" w:rsidRPr="00AC4226">
        <w:br/>
      </w:r>
      <w:r w:rsidRPr="00AC4226">
        <w:rPr>
          <w:cs/>
        </w:rPr>
        <w:t>जल</w:t>
      </w:r>
      <w:r w:rsidRPr="00AC4226">
        <w:t>-</w:t>
      </w:r>
      <w:r w:rsidRPr="00AC4226">
        <w:rPr>
          <w:cs/>
        </w:rPr>
        <w:t>जममृत</w:t>
      </w:r>
      <w:r w:rsidRPr="00AC4226">
        <w:t>-</w:t>
      </w:r>
      <w:r w:rsidRPr="00AC4226">
        <w:rPr>
          <w:cs/>
        </w:rPr>
        <w:t>पूरैः पूरयामास रम्यम्</w:t>
      </w:r>
      <w:r w:rsidR="00D766AC" w:rsidRPr="00AC4226">
        <w:rPr>
          <w:cs/>
        </w:rPr>
        <w:t>।</w:t>
      </w:r>
      <w:r w:rsidR="002A5300" w:rsidRPr="00AC4226">
        <w:rPr>
          <w:cs/>
        </w:rPr>
        <w:br/>
      </w:r>
      <w:r w:rsidRPr="00AC4226">
        <w:rPr>
          <w:cs/>
        </w:rPr>
        <w:t>समय</w:t>
      </w:r>
      <w:r w:rsidRPr="00AC4226">
        <w:t>-</w:t>
      </w:r>
      <w:r w:rsidRPr="00AC4226">
        <w:rPr>
          <w:cs/>
        </w:rPr>
        <w:t>गुण</w:t>
      </w:r>
      <w:r w:rsidRPr="00AC4226">
        <w:t>-</w:t>
      </w:r>
      <w:r w:rsidRPr="00AC4226">
        <w:rPr>
          <w:cs/>
        </w:rPr>
        <w:t>विशेषालोचकैर्लाळनीयः</w:t>
      </w:r>
      <w:r w:rsidR="002A5300" w:rsidRPr="00AC4226">
        <w:rPr>
          <w:cs/>
        </w:rPr>
        <w:t>।</w:t>
      </w:r>
      <w:r w:rsidR="002A5300" w:rsidRPr="00AC4226">
        <w:rPr>
          <w:cs/>
        </w:rPr>
        <w:br/>
      </w:r>
      <w:r w:rsidRPr="00AC4226">
        <w:rPr>
          <w:cs/>
        </w:rPr>
        <w:t>सु</w:t>
      </w:r>
      <w:r w:rsidRPr="00AC4226">
        <w:t>-</w:t>
      </w:r>
      <w:r w:rsidRPr="00AC4226">
        <w:rPr>
          <w:cs/>
        </w:rPr>
        <w:t>सुरभि</w:t>
      </w:r>
      <w:r w:rsidRPr="00AC4226">
        <w:t>-</w:t>
      </w:r>
      <w:r w:rsidRPr="00AC4226">
        <w:rPr>
          <w:cs/>
        </w:rPr>
        <w:t>सुमनोभिः स स्फुटम् गौर</w:t>
      </w:r>
      <w:r w:rsidRPr="00AC4226">
        <w:t>-</w:t>
      </w:r>
      <w:r w:rsidRPr="00AC4226">
        <w:rPr>
          <w:cs/>
        </w:rPr>
        <w:t xml:space="preserve">पक्षः॥ </w:t>
      </w:r>
      <w:r w:rsidR="00962160" w:rsidRPr="00AC4226">
        <w:t>14-</w:t>
      </w:r>
      <w:r w:rsidRPr="00AC4226">
        <w:t>34</w:t>
      </w:r>
      <w:r w:rsidR="0051754E" w:rsidRPr="00AC4226">
        <w:rPr>
          <w:cs/>
        </w:rPr>
        <w:t>॥</w:t>
      </w:r>
    </w:p>
    <w:p w14:paraId="1AE68B15" w14:textId="77777777" w:rsidR="000B38FF" w:rsidRPr="00AC4226" w:rsidRDefault="000B38FF" w:rsidP="00EC4553">
      <w:pPr>
        <w:pStyle w:val="EngText"/>
      </w:pPr>
      <w:r w:rsidRPr="00AC4226">
        <w:t xml:space="preserve">14-34. Madhwacharya, the founder of the Vaishnava doctrine, greatly revered by the Gods, competent to </w:t>
      </w:r>
      <w:r w:rsidR="00CF182D" w:rsidRPr="00AC4226">
        <w:t>deliberate</w:t>
      </w:r>
      <w:r w:rsidRPr="00AC4226">
        <w:t xml:space="preserve"> on the excellences of the various tenets, filled the lovely conch lustrous-white like the broken-stalk of the lotus with </w:t>
      </w:r>
      <w:r w:rsidR="00CF182D" w:rsidRPr="00AC4226">
        <w:t>fragrant</w:t>
      </w:r>
      <w:r w:rsidRPr="00AC4226">
        <w:t xml:space="preserve"> flowers and sacred water. (</w:t>
      </w:r>
      <w:r w:rsidR="00CF182D" w:rsidRPr="00AC4226">
        <w:t>For</w:t>
      </w:r>
      <w:r w:rsidRPr="00AC4226">
        <w:t xml:space="preserve"> the holy ablution of </w:t>
      </w:r>
      <w:r w:rsidR="00CF182D" w:rsidRPr="00AC4226">
        <w:t>Shaligrams</w:t>
      </w:r>
      <w:r w:rsidRPr="00AC4226">
        <w:t xml:space="preserve"> and images).</w:t>
      </w:r>
    </w:p>
    <w:p w14:paraId="1972569C" w14:textId="77777777" w:rsidR="00E9400C" w:rsidRPr="00AC4226" w:rsidRDefault="00E9400C" w:rsidP="007C105A">
      <w:pPr>
        <w:pStyle w:val="S16S"/>
      </w:pPr>
      <w:r w:rsidRPr="00AC4226">
        <w:rPr>
          <w:cs/>
        </w:rPr>
        <w:lastRenderedPageBreak/>
        <w:t>विमल</w:t>
      </w:r>
      <w:r w:rsidRPr="00AC4226">
        <w:t>-</w:t>
      </w:r>
      <w:r w:rsidRPr="00AC4226">
        <w:rPr>
          <w:cs/>
        </w:rPr>
        <w:t>मलयजाम्भो</w:t>
      </w:r>
      <w:r w:rsidRPr="00AC4226">
        <w:t>-</w:t>
      </w:r>
      <w:r w:rsidRPr="00AC4226">
        <w:rPr>
          <w:cs/>
        </w:rPr>
        <w:t>बिन्दुभिश्चर्चितार्चो</w:t>
      </w:r>
      <w:r w:rsidR="00966B66" w:rsidRPr="00AC4226">
        <w:br/>
      </w:r>
      <w:r w:rsidRPr="00AC4226">
        <w:rPr>
          <w:cs/>
        </w:rPr>
        <w:t>नव</w:t>
      </w:r>
      <w:r w:rsidRPr="00AC4226">
        <w:t>-</w:t>
      </w:r>
      <w:r w:rsidRPr="00AC4226">
        <w:rPr>
          <w:cs/>
        </w:rPr>
        <w:t>ललित</w:t>
      </w:r>
      <w:r w:rsidRPr="00AC4226">
        <w:t>-</w:t>
      </w:r>
      <w:r w:rsidRPr="00AC4226">
        <w:rPr>
          <w:cs/>
        </w:rPr>
        <w:t>तुळस्या</w:t>
      </w:r>
      <w:r w:rsidRPr="00AC4226">
        <w:t>-</w:t>
      </w:r>
      <w:r w:rsidRPr="00AC4226">
        <w:rPr>
          <w:cs/>
        </w:rPr>
        <w:t>पुष्प</w:t>
      </w:r>
      <w:r w:rsidRPr="00AC4226">
        <w:t>-</w:t>
      </w:r>
      <w:r w:rsidRPr="00AC4226">
        <w:rPr>
          <w:cs/>
        </w:rPr>
        <w:t>राज्या</w:t>
      </w:r>
      <w:r w:rsidR="007A4C1E" w:rsidRPr="00AC4226">
        <w:rPr>
          <w:cs/>
        </w:rPr>
        <w:t>ऽऽ</w:t>
      </w:r>
      <w:r w:rsidRPr="00AC4226">
        <w:rPr>
          <w:cs/>
        </w:rPr>
        <w:t>र्चिचत् सः</w:t>
      </w:r>
      <w:r w:rsidR="00966B66" w:rsidRPr="00AC4226">
        <w:br/>
      </w:r>
      <w:r w:rsidRPr="00AC4226">
        <w:rPr>
          <w:cs/>
        </w:rPr>
        <w:t>स्धलज</w:t>
      </w:r>
      <w:r w:rsidRPr="00AC4226">
        <w:t>-</w:t>
      </w:r>
      <w:r w:rsidRPr="00AC4226">
        <w:rPr>
          <w:cs/>
        </w:rPr>
        <w:t>जलज</w:t>
      </w:r>
      <w:r w:rsidRPr="00AC4226">
        <w:t>-</w:t>
      </w:r>
      <w:r w:rsidRPr="00AC4226">
        <w:rPr>
          <w:cs/>
        </w:rPr>
        <w:t>वल्ली</w:t>
      </w:r>
      <w:r w:rsidRPr="00AC4226">
        <w:t>-</w:t>
      </w:r>
      <w:r w:rsidRPr="00AC4226">
        <w:rPr>
          <w:cs/>
        </w:rPr>
        <w:t>वृक्ष</w:t>
      </w:r>
      <w:r w:rsidRPr="00AC4226">
        <w:t>-</w:t>
      </w:r>
      <w:r w:rsidRPr="00AC4226">
        <w:rPr>
          <w:cs/>
        </w:rPr>
        <w:t>वीरुत्</w:t>
      </w:r>
      <w:r w:rsidRPr="00AC4226">
        <w:t>-</w:t>
      </w:r>
      <w:r w:rsidRPr="00AC4226">
        <w:rPr>
          <w:cs/>
        </w:rPr>
        <w:t>समस्त</w:t>
      </w:r>
      <w:r w:rsidRPr="00AC4226">
        <w:t>-</w:t>
      </w:r>
      <w:r w:rsidR="00966B66" w:rsidRPr="00AC4226">
        <w:br/>
      </w:r>
      <w:r w:rsidRPr="00AC4226">
        <w:rPr>
          <w:cs/>
        </w:rPr>
        <w:t>प्रसव</w:t>
      </w:r>
      <w:r w:rsidRPr="00AC4226">
        <w:t>-</w:t>
      </w:r>
      <w:r w:rsidRPr="00AC4226">
        <w:rPr>
          <w:cs/>
        </w:rPr>
        <w:t>विजय</w:t>
      </w:r>
      <w:r w:rsidRPr="00AC4226">
        <w:t>-</w:t>
      </w:r>
      <w:r w:rsidRPr="00AC4226">
        <w:rPr>
          <w:cs/>
        </w:rPr>
        <w:t>लक्ष्म्या मूतयेवेन्दिरेशम्</w:t>
      </w:r>
      <w:r w:rsidR="00D766AC" w:rsidRPr="00AC4226">
        <w:rPr>
          <w:cs/>
        </w:rPr>
        <w:t>॥</w:t>
      </w:r>
      <w:r w:rsidR="00962160" w:rsidRPr="00AC4226">
        <w:t>14-</w:t>
      </w:r>
      <w:r w:rsidRPr="00AC4226">
        <w:t>35</w:t>
      </w:r>
      <w:r w:rsidR="0051754E" w:rsidRPr="00AC4226">
        <w:rPr>
          <w:cs/>
        </w:rPr>
        <w:t>॥</w:t>
      </w:r>
    </w:p>
    <w:p w14:paraId="52715811" w14:textId="77777777" w:rsidR="000B38FF" w:rsidRPr="00AC4226" w:rsidRDefault="000B38FF" w:rsidP="00EC4553">
      <w:pPr>
        <w:pStyle w:val="EngText"/>
      </w:pPr>
      <w:r w:rsidRPr="00AC4226">
        <w:t>14-35. The great Acharya anointed the sacred stone-images with (bi9ts) of sandal-</w:t>
      </w:r>
      <w:r w:rsidR="00CF182D" w:rsidRPr="00AC4226">
        <w:t>wood</w:t>
      </w:r>
      <w:r w:rsidRPr="00AC4226">
        <w:t xml:space="preserve"> paste and worshipped Lord Narayana (present in them) with fresh and soft holy basis-leaves that seemed like Goddess Tulasi incarnate wand with heaps of flowers (clipped from) the creepers spread on roofs and on earth, in water and on the threes, that appeared like deities of flowers.</w:t>
      </w:r>
    </w:p>
    <w:p w14:paraId="614C6342" w14:textId="77777777" w:rsidR="00E9400C" w:rsidRPr="00AC4226" w:rsidRDefault="00E9400C" w:rsidP="007C105A">
      <w:pPr>
        <w:pStyle w:val="S16S"/>
      </w:pPr>
      <w:r w:rsidRPr="00AC4226">
        <w:rPr>
          <w:cs/>
        </w:rPr>
        <w:t>सददधिक</w:t>
      </w:r>
      <w:r w:rsidRPr="00AC4226">
        <w:t>-</w:t>
      </w:r>
      <w:r w:rsidRPr="00AC4226">
        <w:rPr>
          <w:cs/>
        </w:rPr>
        <w:t>बोधः षोडशात्रोपचारान्</w:t>
      </w:r>
      <w:r w:rsidR="00966B66" w:rsidRPr="00AC4226">
        <w:br/>
      </w:r>
      <w:r w:rsidRPr="00AC4226">
        <w:rPr>
          <w:cs/>
        </w:rPr>
        <w:t>व्यरहयदगुणान् द्वात्रिंशदागः</w:t>
      </w:r>
      <w:r w:rsidRPr="00AC4226">
        <w:t>-</w:t>
      </w:r>
      <w:r w:rsidRPr="00AC4226">
        <w:rPr>
          <w:cs/>
        </w:rPr>
        <w:t>पुरोगान्</w:t>
      </w:r>
      <w:r w:rsidR="002A5300" w:rsidRPr="00AC4226">
        <w:rPr>
          <w:cs/>
        </w:rPr>
        <w:t>।</w:t>
      </w:r>
      <w:r w:rsidR="002A5300" w:rsidRPr="00AC4226">
        <w:rPr>
          <w:cs/>
        </w:rPr>
        <w:br/>
      </w:r>
      <w:r w:rsidRPr="00AC4226">
        <w:rPr>
          <w:cs/>
        </w:rPr>
        <w:t>अगणित</w:t>
      </w:r>
      <w:r w:rsidRPr="00AC4226">
        <w:t>-</w:t>
      </w:r>
      <w:r w:rsidRPr="00AC4226">
        <w:rPr>
          <w:cs/>
        </w:rPr>
        <w:t>गुणमुच्चैस्तोषयन् शार्ङ्गपाणिं</w:t>
      </w:r>
      <w:r w:rsidR="00966B66" w:rsidRPr="00AC4226">
        <w:br/>
      </w:r>
      <w:r w:rsidRPr="00AC4226">
        <w:rPr>
          <w:cs/>
        </w:rPr>
        <w:t>षडपि परम</w:t>
      </w:r>
      <w:r w:rsidRPr="00AC4226">
        <w:t>-</w:t>
      </w:r>
      <w:r w:rsidRPr="00AC4226">
        <w:rPr>
          <w:cs/>
        </w:rPr>
        <w:t>भक्ता</w:t>
      </w:r>
      <w:r w:rsidR="007A4C1E" w:rsidRPr="00AC4226">
        <w:rPr>
          <w:cs/>
        </w:rPr>
        <w:t>ऽ</w:t>
      </w:r>
      <w:r w:rsidRPr="00AC4226">
        <w:rPr>
          <w:cs/>
        </w:rPr>
        <w:t>नूरचारान् दीदेश</w:t>
      </w:r>
      <w:r w:rsidR="00D766AC" w:rsidRPr="00AC4226">
        <w:rPr>
          <w:cs/>
        </w:rPr>
        <w:t>॥</w:t>
      </w:r>
      <w:r w:rsidR="00962160" w:rsidRPr="00AC4226">
        <w:t>14-</w:t>
      </w:r>
      <w:r w:rsidRPr="00AC4226">
        <w:t>36</w:t>
      </w:r>
      <w:r w:rsidR="0051754E" w:rsidRPr="00AC4226">
        <w:rPr>
          <w:cs/>
        </w:rPr>
        <w:t>॥</w:t>
      </w:r>
    </w:p>
    <w:p w14:paraId="4A88C812" w14:textId="77777777" w:rsidR="000B38FF" w:rsidRPr="00AC4226" w:rsidRDefault="000B38FF" w:rsidP="00EC4553">
      <w:pPr>
        <w:pStyle w:val="EngText"/>
      </w:pPr>
      <w:r w:rsidRPr="00AC4226">
        <w:t xml:space="preserve">14-36. Madhwacharya in his exemplary worship offered the sixteen customary </w:t>
      </w:r>
      <w:r w:rsidR="00CF182D" w:rsidRPr="00AC4226">
        <w:t>respectful</w:t>
      </w:r>
      <w:r w:rsidRPr="00AC4226">
        <w:t xml:space="preserve"> adorations meticulously avoiding all blemished including the thirty-two transgressions and the six supplementary homages with the extreme devotion and intensely pleased Lord Narayana full of infinite auspicious attributes holding the Sharanga bow in hand.</w:t>
      </w:r>
    </w:p>
    <w:p w14:paraId="7C70465C" w14:textId="77777777" w:rsidR="000B38FF" w:rsidRPr="00AC4226" w:rsidRDefault="000B38FF" w:rsidP="00DE7A81">
      <w:pPr>
        <w:pStyle w:val="E10T"/>
      </w:pPr>
      <w:r w:rsidRPr="00AC4226">
        <w:rPr>
          <w:cs/>
        </w:rPr>
        <w:t>अर्घ्य, पाद्य, आचमनीय, मधुपर्क, पुनराचमनीय, स्ना, वस्त्र, भूषण, यज्ञोपवीत, आसन, गन्ध, पुष्प, धूप, दीप, नैवोद्य, नमस्काराः – एते षोडश उपचाराः (</w:t>
      </w:r>
      <w:r w:rsidRPr="00AC4226">
        <w:t xml:space="preserve">b) </w:t>
      </w:r>
      <w:r w:rsidRPr="00AC4226">
        <w:rPr>
          <w:cs/>
        </w:rPr>
        <w:t>मुखवासश्च ताम्बूलं दर्पणं छत्रचामरे पादुके चेति विज्ञेया उपचाराः परे बुधै इतिषट् अनूपचाराः। (</w:t>
      </w:r>
      <w:r w:rsidRPr="00AC4226">
        <w:t xml:space="preserve">c) </w:t>
      </w:r>
      <w:r w:rsidR="00CF182D" w:rsidRPr="00AC4226">
        <w:t>for</w:t>
      </w:r>
      <w:r w:rsidRPr="00AC4226">
        <w:t xml:space="preserve"> the 32 blemished refer </w:t>
      </w:r>
      <w:r w:rsidR="00CF182D" w:rsidRPr="00AC4226">
        <w:t>Bhavapraksashika</w:t>
      </w:r>
      <w:r w:rsidRPr="00AC4226">
        <w:t xml:space="preserve"> pages </w:t>
      </w:r>
      <w:r w:rsidR="007C185D" w:rsidRPr="00AC4226">
        <w:t>26-27)</w:t>
      </w:r>
    </w:p>
    <w:p w14:paraId="7A481FDE" w14:textId="77777777" w:rsidR="00E9400C" w:rsidRPr="00AC4226" w:rsidRDefault="00E9400C" w:rsidP="007C105A">
      <w:pPr>
        <w:pStyle w:val="S16S"/>
      </w:pPr>
      <w:r w:rsidRPr="00AC4226">
        <w:rPr>
          <w:cs/>
        </w:rPr>
        <w:t>तमरुण</w:t>
      </w:r>
      <w:r w:rsidRPr="00AC4226">
        <w:t>-</w:t>
      </w:r>
      <w:r w:rsidRPr="00AC4226">
        <w:rPr>
          <w:cs/>
        </w:rPr>
        <w:t>मणि</w:t>
      </w:r>
      <w:r w:rsidRPr="00AC4226">
        <w:t>-</w:t>
      </w:r>
      <w:r w:rsidRPr="00AC4226">
        <w:rPr>
          <w:cs/>
        </w:rPr>
        <w:t>वर्णं दिव्य</w:t>
      </w:r>
      <w:r w:rsidRPr="00AC4226">
        <w:t>-</w:t>
      </w:r>
      <w:r w:rsidRPr="00AC4226">
        <w:rPr>
          <w:cs/>
        </w:rPr>
        <w:t>देहाख्य</w:t>
      </w:r>
      <w:r w:rsidRPr="00AC4226">
        <w:t>-</w:t>
      </w:r>
      <w:r w:rsidRPr="00AC4226">
        <w:rPr>
          <w:cs/>
        </w:rPr>
        <w:t>गेहे</w:t>
      </w:r>
      <w:r w:rsidR="00966B66" w:rsidRPr="00AC4226">
        <w:br/>
      </w:r>
      <w:r w:rsidRPr="00AC4226">
        <w:rPr>
          <w:cs/>
        </w:rPr>
        <w:t>स्नपितमति</w:t>
      </w:r>
      <w:r w:rsidRPr="00AC4226">
        <w:t>-</w:t>
      </w:r>
      <w:r w:rsidRPr="00AC4226">
        <w:rPr>
          <w:cs/>
        </w:rPr>
        <w:t>पृथु</w:t>
      </w:r>
      <w:r w:rsidRPr="00AC4226">
        <w:t>-</w:t>
      </w:r>
      <w:r w:rsidRPr="00AC4226">
        <w:rPr>
          <w:cs/>
        </w:rPr>
        <w:t>श्रद्धा</w:t>
      </w:r>
      <w:r w:rsidRPr="00AC4226">
        <w:t>-</w:t>
      </w:r>
      <w:r w:rsidRPr="00AC4226">
        <w:rPr>
          <w:cs/>
        </w:rPr>
        <w:t>नदी</w:t>
      </w:r>
      <w:r w:rsidRPr="00AC4226">
        <w:t>-</w:t>
      </w:r>
      <w:r w:rsidRPr="00AC4226">
        <w:rPr>
          <w:cs/>
        </w:rPr>
        <w:t>चित्त</w:t>
      </w:r>
      <w:r w:rsidRPr="00AC4226">
        <w:t>-</w:t>
      </w:r>
      <w:r w:rsidRPr="00AC4226">
        <w:rPr>
          <w:cs/>
        </w:rPr>
        <w:t>वार्भिः</w:t>
      </w:r>
      <w:r w:rsidR="00966B66" w:rsidRPr="00AC4226">
        <w:br/>
      </w:r>
      <w:r w:rsidRPr="00AC4226">
        <w:rPr>
          <w:cs/>
        </w:rPr>
        <w:t>ननु स यजति नित्यं हृत्</w:t>
      </w:r>
      <w:r w:rsidRPr="00AC4226">
        <w:t>-</w:t>
      </w:r>
      <w:r w:rsidRPr="00AC4226">
        <w:rPr>
          <w:cs/>
        </w:rPr>
        <w:t>सरोजासन</w:t>
      </w:r>
      <w:r w:rsidRPr="00AC4226">
        <w:t>-</w:t>
      </w:r>
      <w:r w:rsidRPr="00AC4226">
        <w:rPr>
          <w:cs/>
        </w:rPr>
        <w:t>स्थं</w:t>
      </w:r>
      <w:r w:rsidR="00966B66" w:rsidRPr="00AC4226">
        <w:br/>
      </w:r>
      <w:r w:rsidRPr="00AC4226">
        <w:rPr>
          <w:cs/>
        </w:rPr>
        <w:t>न तु सकृदिति पुष्पैरष्टभिर्भाव</w:t>
      </w:r>
      <w:r w:rsidRPr="00AC4226">
        <w:t>-</w:t>
      </w:r>
      <w:r w:rsidRPr="00AC4226">
        <w:rPr>
          <w:cs/>
        </w:rPr>
        <w:t xml:space="preserve">पुष्पैः </w:t>
      </w:r>
      <w:r w:rsidR="00D766AC" w:rsidRPr="00AC4226">
        <w:rPr>
          <w:cs/>
        </w:rPr>
        <w:t>॥</w:t>
      </w:r>
      <w:r w:rsidR="00962160" w:rsidRPr="00AC4226">
        <w:t>14-</w:t>
      </w:r>
      <w:r w:rsidRPr="00AC4226">
        <w:t>37</w:t>
      </w:r>
      <w:r w:rsidR="0051754E" w:rsidRPr="00AC4226">
        <w:rPr>
          <w:cs/>
        </w:rPr>
        <w:t>॥</w:t>
      </w:r>
    </w:p>
    <w:p w14:paraId="3BFB8FF2" w14:textId="77777777" w:rsidR="007C185D" w:rsidRPr="00AC4226" w:rsidRDefault="007C185D" w:rsidP="00EC4553">
      <w:pPr>
        <w:pStyle w:val="EngText"/>
      </w:pPr>
      <w:r w:rsidRPr="00AC4226">
        <w:t xml:space="preserve">14-37. Indeed, it is not that he engaged in his diurnal ritual during the worship with diverse flowers only once but </w:t>
      </w:r>
      <w:r w:rsidR="00CF182D" w:rsidRPr="00AC4226">
        <w:t>the incessantly</w:t>
      </w:r>
      <w:r w:rsidRPr="00AC4226">
        <w:t xml:space="preserve"> adored the ruby-tinted Sri Hari (of whom we are but a </w:t>
      </w:r>
      <w:r w:rsidR="00CF182D" w:rsidRPr="00AC4226">
        <w:t>reflection</w:t>
      </w:r>
      <w:r w:rsidRPr="00AC4226">
        <w:t>) residing in the lotus of his heart, in the temple of his divine body, giving the sanctimonious bath with the water of his mind picked from the river of absolute faith with the eight exquisite flower of feeling.</w:t>
      </w:r>
    </w:p>
    <w:p w14:paraId="3CCDF9FA" w14:textId="77777777" w:rsidR="007C185D" w:rsidRPr="00AC4226" w:rsidRDefault="007C185D" w:rsidP="00EC4553">
      <w:pPr>
        <w:pStyle w:val="EngText"/>
      </w:pPr>
      <w:r w:rsidRPr="00AC4226">
        <w:lastRenderedPageBreak/>
        <w:t xml:space="preserve">(The eight Bhava-pushpas are non-voilencce, sense-control, </w:t>
      </w:r>
      <w:r w:rsidR="00CF182D" w:rsidRPr="00AC4226">
        <w:t>and kindness</w:t>
      </w:r>
      <w:r w:rsidRPr="00AC4226">
        <w:t xml:space="preserve"> to all beings, tolerance, knowledge, penance, meditation and truth)</w:t>
      </w:r>
    </w:p>
    <w:p w14:paraId="44FBB51A" w14:textId="77777777" w:rsidR="007C185D" w:rsidRPr="00AC4226" w:rsidRDefault="007C185D" w:rsidP="00DE7A81">
      <w:pPr>
        <w:pStyle w:val="E10T"/>
        <w:rPr>
          <w:cs/>
        </w:rPr>
      </w:pPr>
      <w:r w:rsidRPr="00AC4226">
        <w:rPr>
          <w:cs/>
        </w:rPr>
        <w:t>अहिंसा, सत्यं, आस्तेयं, ब्रह्मचर्यं, अपरिग्रहः, शौचं, तुष्टिः सर्वमर्पणं – इति अष्ट भावपुष्पाणि अहिंसा प्रथमं पुष्पं पुष्पमिन्द्रियनिग्रहः। सर्वभूतदयापुष्पं क्षमापुष्पं विशिष्यते। ज्ञानपुष्पं  तपः पुष्पं ध्यानपुष्पं सप्तमम्। सत्यं चैवाष्टमं पुष्पमेभिस्तुष्यति केशवः॥ भावप्रकाशिका</w:t>
      </w:r>
    </w:p>
    <w:p w14:paraId="075F72A7" w14:textId="77777777" w:rsidR="00E9400C" w:rsidRPr="00AC4226" w:rsidRDefault="00E9400C" w:rsidP="007C105A">
      <w:pPr>
        <w:pStyle w:val="S16S"/>
      </w:pPr>
      <w:r w:rsidRPr="00AC4226">
        <w:rPr>
          <w:cs/>
        </w:rPr>
        <w:t>कृत</w:t>
      </w:r>
      <w:r w:rsidRPr="00AC4226">
        <w:t>-</w:t>
      </w:r>
      <w:r w:rsidRPr="00AC4226">
        <w:rPr>
          <w:cs/>
        </w:rPr>
        <w:t>परम</w:t>
      </w:r>
      <w:r w:rsidRPr="00AC4226">
        <w:t>-</w:t>
      </w:r>
      <w:r w:rsidRPr="00AC4226">
        <w:rPr>
          <w:cs/>
        </w:rPr>
        <w:t>सपर्यः सान्द्र</w:t>
      </w:r>
      <w:r w:rsidRPr="00AC4226">
        <w:t>-</w:t>
      </w:r>
      <w:r w:rsidRPr="00AC4226">
        <w:rPr>
          <w:cs/>
        </w:rPr>
        <w:t>सच्चन्दनाम्भः</w:t>
      </w:r>
      <w:r w:rsidR="00BD0D76" w:rsidRPr="00AC4226">
        <w:br/>
      </w:r>
      <w:r w:rsidRPr="00AC4226">
        <w:rPr>
          <w:cs/>
        </w:rPr>
        <w:t>परिमळित</w:t>
      </w:r>
      <w:r w:rsidRPr="00AC4226">
        <w:t>-</w:t>
      </w:r>
      <w:r w:rsidRPr="00AC4226">
        <w:rPr>
          <w:cs/>
        </w:rPr>
        <w:t>भुजोरो</w:t>
      </w:r>
      <w:r w:rsidRPr="00AC4226">
        <w:t>-</w:t>
      </w:r>
      <w:r w:rsidRPr="00AC4226">
        <w:rPr>
          <w:cs/>
        </w:rPr>
        <w:t>मण्डलांसो मनीषी</w:t>
      </w:r>
      <w:r w:rsidR="00D766AC" w:rsidRPr="00AC4226">
        <w:rPr>
          <w:cs/>
        </w:rPr>
        <w:t>।</w:t>
      </w:r>
      <w:r w:rsidR="002A5300" w:rsidRPr="00AC4226">
        <w:rPr>
          <w:cs/>
        </w:rPr>
        <w:br/>
      </w:r>
      <w:r w:rsidRPr="00AC4226">
        <w:rPr>
          <w:cs/>
        </w:rPr>
        <w:t>स्थित</w:t>
      </w:r>
      <w:r w:rsidRPr="00AC4226">
        <w:t>-</w:t>
      </w:r>
      <w:r w:rsidRPr="00AC4226">
        <w:rPr>
          <w:cs/>
        </w:rPr>
        <w:t>रुचिर</w:t>
      </w:r>
      <w:r w:rsidRPr="00AC4226">
        <w:t>-</w:t>
      </w:r>
      <w:r w:rsidRPr="00AC4226">
        <w:rPr>
          <w:cs/>
        </w:rPr>
        <w:t>मुखेन्दुः स्निग्थ</w:t>
      </w:r>
      <w:r w:rsidRPr="00AC4226">
        <w:t>-</w:t>
      </w:r>
      <w:r w:rsidRPr="00AC4226">
        <w:rPr>
          <w:cs/>
        </w:rPr>
        <w:t>कौशेय</w:t>
      </w:r>
      <w:r w:rsidRPr="00AC4226">
        <w:t>-</w:t>
      </w:r>
      <w:r w:rsidRPr="00AC4226">
        <w:rPr>
          <w:cs/>
        </w:rPr>
        <w:t>वासाः</w:t>
      </w:r>
      <w:r w:rsidR="00BD0D76" w:rsidRPr="00AC4226">
        <w:br/>
      </w:r>
      <w:r w:rsidRPr="00AC4226">
        <w:rPr>
          <w:cs/>
        </w:rPr>
        <w:t>स मुनि</w:t>
      </w:r>
      <w:r w:rsidRPr="00AC4226">
        <w:t>-</w:t>
      </w:r>
      <w:r w:rsidRPr="00AC4226">
        <w:rPr>
          <w:cs/>
        </w:rPr>
        <w:t>सुर</w:t>
      </w:r>
      <w:r w:rsidRPr="00AC4226">
        <w:t>-</w:t>
      </w:r>
      <w:r w:rsidRPr="00AC4226">
        <w:rPr>
          <w:cs/>
        </w:rPr>
        <w:t>नराणां चक्षुषामुत्सवो</w:t>
      </w:r>
      <w:r w:rsidR="007A4C1E" w:rsidRPr="00AC4226">
        <w:rPr>
          <w:cs/>
        </w:rPr>
        <w:t>ऽ</w:t>
      </w:r>
      <w:r w:rsidRPr="00AC4226">
        <w:rPr>
          <w:cs/>
        </w:rPr>
        <w:t>भूत्</w:t>
      </w:r>
      <w:r w:rsidR="00D766AC" w:rsidRPr="00AC4226">
        <w:rPr>
          <w:cs/>
        </w:rPr>
        <w:t>॥</w:t>
      </w:r>
      <w:r w:rsidR="00962160" w:rsidRPr="00AC4226">
        <w:t>14-</w:t>
      </w:r>
      <w:r w:rsidRPr="00AC4226">
        <w:t>38</w:t>
      </w:r>
      <w:r w:rsidR="0051754E" w:rsidRPr="00AC4226">
        <w:rPr>
          <w:cs/>
        </w:rPr>
        <w:t>॥</w:t>
      </w:r>
    </w:p>
    <w:p w14:paraId="73BE19BA" w14:textId="77777777" w:rsidR="007C185D" w:rsidRPr="00AC4226" w:rsidRDefault="007C185D" w:rsidP="00EC4553">
      <w:pPr>
        <w:pStyle w:val="EngText"/>
      </w:pPr>
      <w:r w:rsidRPr="00AC4226">
        <w:t>14-38. The adoring the supreme Lord, the Great Acharya, robed in soft silk rendered fragrant with the aroma of sandal paste applied to his shoulder, chest and arms, with his beaming moon-like face charmed with sweet smile, was a veritable feast to the eyes of the Gods, sages and the human beings.</w:t>
      </w:r>
    </w:p>
    <w:p w14:paraId="5EEDE317" w14:textId="77777777" w:rsidR="00E9400C" w:rsidRPr="00AC4226" w:rsidRDefault="00E9400C" w:rsidP="007C105A">
      <w:pPr>
        <w:pStyle w:val="S16S"/>
      </w:pPr>
      <w:r w:rsidRPr="00AC4226">
        <w:rPr>
          <w:cs/>
        </w:rPr>
        <w:t>परमथ परमान्नं प्राप्तमेवाप्रयासं</w:t>
      </w:r>
      <w:r w:rsidR="00BD0D76" w:rsidRPr="00AC4226">
        <w:br/>
      </w:r>
      <w:r w:rsidRPr="00AC4226">
        <w:rPr>
          <w:cs/>
        </w:rPr>
        <w:t>प्रभुरिह बुभुजे</w:t>
      </w:r>
      <w:r w:rsidR="007A4C1E" w:rsidRPr="00AC4226">
        <w:rPr>
          <w:cs/>
        </w:rPr>
        <w:t>ऽ</w:t>
      </w:r>
      <w:r w:rsidRPr="00AC4226">
        <w:rPr>
          <w:cs/>
        </w:rPr>
        <w:t>सौ वेद</w:t>
      </w:r>
      <w:r w:rsidRPr="00AC4226">
        <w:t>-</w:t>
      </w:r>
      <w:r w:rsidRPr="00AC4226">
        <w:rPr>
          <w:cs/>
        </w:rPr>
        <w:t>वाद</w:t>
      </w:r>
      <w:r w:rsidRPr="00AC4226">
        <w:t>-</w:t>
      </w:r>
      <w:r w:rsidRPr="00AC4226">
        <w:rPr>
          <w:cs/>
        </w:rPr>
        <w:t>प्रवीणः</w:t>
      </w:r>
      <w:r w:rsidR="00D766AC" w:rsidRPr="00AC4226">
        <w:rPr>
          <w:cs/>
        </w:rPr>
        <w:t>।</w:t>
      </w:r>
      <w:r w:rsidR="002A5300" w:rsidRPr="00AC4226">
        <w:rPr>
          <w:cs/>
        </w:rPr>
        <w:br/>
      </w:r>
      <w:r w:rsidRPr="00AC4226">
        <w:rPr>
          <w:cs/>
        </w:rPr>
        <w:t>अजित</w:t>
      </w:r>
      <w:r w:rsidRPr="00AC4226">
        <w:t>-</w:t>
      </w:r>
      <w:r w:rsidRPr="00AC4226">
        <w:rPr>
          <w:cs/>
        </w:rPr>
        <w:t>परम</w:t>
      </w:r>
      <w:r w:rsidRPr="00AC4226">
        <w:t>-</w:t>
      </w:r>
      <w:r w:rsidRPr="00AC4226">
        <w:rPr>
          <w:cs/>
        </w:rPr>
        <w:t>भक्तः सन्ततं मन्यमानः</w:t>
      </w:r>
      <w:r w:rsidR="00BD0D76" w:rsidRPr="00AC4226">
        <w:br/>
      </w:r>
      <w:r w:rsidRPr="00AC4226">
        <w:rPr>
          <w:cs/>
        </w:rPr>
        <w:t>सकल</w:t>
      </w:r>
      <w:r w:rsidRPr="00AC4226">
        <w:t>-</w:t>
      </w:r>
      <w:r w:rsidRPr="00AC4226">
        <w:rPr>
          <w:cs/>
        </w:rPr>
        <w:t>जगदधीशः प्रीयतां शौरिरित्थम्</w:t>
      </w:r>
      <w:r w:rsidR="00D766AC" w:rsidRPr="00AC4226">
        <w:rPr>
          <w:cs/>
        </w:rPr>
        <w:t>॥</w:t>
      </w:r>
      <w:r w:rsidR="00962160" w:rsidRPr="00AC4226">
        <w:t>14-</w:t>
      </w:r>
      <w:r w:rsidRPr="00AC4226">
        <w:t>39</w:t>
      </w:r>
      <w:r w:rsidR="0051754E" w:rsidRPr="00AC4226">
        <w:rPr>
          <w:cs/>
        </w:rPr>
        <w:t>॥</w:t>
      </w:r>
    </w:p>
    <w:p w14:paraId="672DC032" w14:textId="77777777" w:rsidR="007C185D" w:rsidRPr="00AC4226" w:rsidRDefault="00291CCF" w:rsidP="00EC4553">
      <w:pPr>
        <w:pStyle w:val="EngText"/>
      </w:pPr>
      <w:r w:rsidRPr="00AC4226">
        <w:t xml:space="preserve">14-39. Then Madhwacharya, the expert exponent of the Vedas and the supreme devotee of the Invincible, in ever </w:t>
      </w:r>
      <w:r w:rsidR="00CF182D" w:rsidRPr="00AC4226">
        <w:t>remembrance</w:t>
      </w:r>
      <w:r w:rsidRPr="00AC4226">
        <w:t xml:space="preserve"> of Him, praying in earnestness, ‘Let Sri Krishna, the master, the regulator of the universe be pleased’ heartily accepted the </w:t>
      </w:r>
      <w:r w:rsidR="00CF182D" w:rsidRPr="00AC4226">
        <w:t>sumptuous</w:t>
      </w:r>
      <w:r w:rsidRPr="00AC4226">
        <w:t xml:space="preserve"> alms obtained without effort (with ease) as the grace of the divine.</w:t>
      </w:r>
    </w:p>
    <w:p w14:paraId="61332C02" w14:textId="77777777" w:rsidR="00DB65A6" w:rsidRPr="00AC4226" w:rsidRDefault="00DB65A6" w:rsidP="00DE7A81">
      <w:pPr>
        <w:pStyle w:val="E10T"/>
        <w:rPr>
          <w:cs/>
        </w:rPr>
      </w:pPr>
      <w:r w:rsidRPr="00AC4226">
        <w:rPr>
          <w:cs/>
        </w:rPr>
        <w:t>कवले कवले कुर्वन् गोविन्दस्यानुकीर्तनम् जीवन्मुक्तोऽन्यथा कुर्वन् केवलोदरपूरकः।</w:t>
      </w:r>
    </w:p>
    <w:p w14:paraId="032C2D82" w14:textId="77777777" w:rsidR="00E9400C" w:rsidRPr="00AC4226" w:rsidRDefault="00E9400C" w:rsidP="007C105A">
      <w:pPr>
        <w:pStyle w:val="S16S"/>
      </w:pPr>
      <w:r w:rsidRPr="00AC4226">
        <w:rPr>
          <w:cs/>
        </w:rPr>
        <w:t>सहचर</w:t>
      </w:r>
      <w:r w:rsidRPr="00AC4226">
        <w:t>-</w:t>
      </w:r>
      <w:r w:rsidRPr="00AC4226">
        <w:rPr>
          <w:cs/>
        </w:rPr>
        <w:t>परिक्ल् प्ते सूक्ष्मवस्त्रास्तृते</w:t>
      </w:r>
      <w:r w:rsidR="007A4C1E" w:rsidRPr="00AC4226">
        <w:rPr>
          <w:cs/>
        </w:rPr>
        <w:t>ऽ</w:t>
      </w:r>
      <w:r w:rsidRPr="00AC4226">
        <w:rPr>
          <w:cs/>
        </w:rPr>
        <w:t>सौ</w:t>
      </w:r>
      <w:r w:rsidR="00BD0D76" w:rsidRPr="00AC4226">
        <w:br/>
      </w:r>
      <w:r w:rsidRPr="00AC4226">
        <w:rPr>
          <w:cs/>
        </w:rPr>
        <w:t>अवि</w:t>
      </w:r>
      <w:r w:rsidRPr="00AC4226">
        <w:t>-</w:t>
      </w:r>
      <w:r w:rsidRPr="00AC4226">
        <w:rPr>
          <w:cs/>
        </w:rPr>
        <w:t>तनु</w:t>
      </w:r>
      <w:r w:rsidRPr="00AC4226">
        <w:t>-</w:t>
      </w:r>
      <w:r w:rsidRPr="00AC4226">
        <w:rPr>
          <w:cs/>
        </w:rPr>
        <w:t>रुह</w:t>
      </w:r>
      <w:r w:rsidRPr="00AC4226">
        <w:t>-</w:t>
      </w:r>
      <w:r w:rsidRPr="00AC4226">
        <w:rPr>
          <w:cs/>
        </w:rPr>
        <w:t>रूपौशीर</w:t>
      </w:r>
      <w:r w:rsidRPr="00AC4226">
        <w:t>-</w:t>
      </w:r>
      <w:r w:rsidRPr="00AC4226">
        <w:rPr>
          <w:cs/>
        </w:rPr>
        <w:t>वर्ये निषण्णः</w:t>
      </w:r>
      <w:r w:rsidR="00D766AC" w:rsidRPr="00AC4226">
        <w:rPr>
          <w:cs/>
        </w:rPr>
        <w:t>।</w:t>
      </w:r>
      <w:r w:rsidR="002A5300" w:rsidRPr="00AC4226">
        <w:rPr>
          <w:cs/>
        </w:rPr>
        <w:br/>
      </w:r>
      <w:r w:rsidRPr="00AC4226">
        <w:rPr>
          <w:cs/>
        </w:rPr>
        <w:t>अरमयदिह नाना</w:t>
      </w:r>
      <w:r w:rsidRPr="00AC4226">
        <w:t>-</w:t>
      </w:r>
      <w:r w:rsidRPr="00AC4226">
        <w:rPr>
          <w:cs/>
        </w:rPr>
        <w:t>हृद्य</w:t>
      </w:r>
      <w:r w:rsidRPr="00AC4226">
        <w:t>-</w:t>
      </w:r>
      <w:r w:rsidRPr="00AC4226">
        <w:rPr>
          <w:cs/>
        </w:rPr>
        <w:t>विद्या</w:t>
      </w:r>
      <w:r w:rsidRPr="00AC4226">
        <w:t>-</w:t>
      </w:r>
      <w:r w:rsidRPr="00AC4226">
        <w:rPr>
          <w:cs/>
        </w:rPr>
        <w:t>विवासैः</w:t>
      </w:r>
      <w:r w:rsidR="00BD0D76" w:rsidRPr="00AC4226">
        <w:br/>
      </w:r>
      <w:r w:rsidRPr="00AC4226">
        <w:rPr>
          <w:cs/>
        </w:rPr>
        <w:t>कवि</w:t>
      </w:r>
      <w:r w:rsidRPr="00AC4226">
        <w:t>-</w:t>
      </w:r>
      <w:r w:rsidRPr="00AC4226">
        <w:rPr>
          <w:cs/>
        </w:rPr>
        <w:t>जन</w:t>
      </w:r>
      <w:r w:rsidRPr="00AC4226">
        <w:t>-</w:t>
      </w:r>
      <w:r w:rsidRPr="00AC4226">
        <w:rPr>
          <w:cs/>
        </w:rPr>
        <w:t>परिवारं मण्डयन् मण्डपाग्र्यम्</w:t>
      </w:r>
      <w:r w:rsidR="00D766AC" w:rsidRPr="00AC4226">
        <w:rPr>
          <w:cs/>
        </w:rPr>
        <w:t>॥</w:t>
      </w:r>
      <w:r w:rsidR="00962160" w:rsidRPr="00AC4226">
        <w:t>14-</w:t>
      </w:r>
      <w:r w:rsidRPr="00AC4226">
        <w:t>40</w:t>
      </w:r>
      <w:r w:rsidR="0051754E" w:rsidRPr="00AC4226">
        <w:rPr>
          <w:cs/>
        </w:rPr>
        <w:t>॥</w:t>
      </w:r>
    </w:p>
    <w:p w14:paraId="50DA9377" w14:textId="77777777" w:rsidR="00291CCF" w:rsidRPr="00AC4226" w:rsidRDefault="00291CCF" w:rsidP="00EC4553">
      <w:pPr>
        <w:pStyle w:val="EngText"/>
      </w:pPr>
      <w:r w:rsidRPr="00AC4226">
        <w:t xml:space="preserve">14-40. </w:t>
      </w:r>
      <w:r w:rsidR="00A3471A">
        <w:t>Anandatirtha</w:t>
      </w:r>
      <w:r w:rsidRPr="00AC4226">
        <w:t xml:space="preserve">, occupying the elevated cushioned </w:t>
      </w:r>
      <w:r w:rsidR="00CF182D" w:rsidRPr="00AC4226">
        <w:t>woolen</w:t>
      </w:r>
      <w:r w:rsidRPr="00AC4226">
        <w:t xml:space="preserve"> seat covered by the nice cloth kept ready by his disciples, decked the splendid lecture-hall, delighting the learned devotees assembled round him, with </w:t>
      </w:r>
      <w:r w:rsidR="00CF182D" w:rsidRPr="00AC4226">
        <w:t>his</w:t>
      </w:r>
      <w:r w:rsidRPr="00AC4226">
        <w:t xml:space="preserve"> enlightening discourses on scriptural topics </w:t>
      </w:r>
      <w:r w:rsidR="00CF182D" w:rsidRPr="00AC4226">
        <w:t>sauced</w:t>
      </w:r>
      <w:r w:rsidRPr="00AC4226">
        <w:t xml:space="preserve"> with streaks of </w:t>
      </w:r>
      <w:r w:rsidR="00CF182D" w:rsidRPr="00AC4226">
        <w:t>humor</w:t>
      </w:r>
      <w:r w:rsidRPr="00AC4226">
        <w:t>.</w:t>
      </w:r>
    </w:p>
    <w:p w14:paraId="6C5821C2" w14:textId="77777777" w:rsidR="00E9400C" w:rsidRPr="00AC4226" w:rsidRDefault="00E9400C" w:rsidP="007C105A">
      <w:pPr>
        <w:pStyle w:val="S16S"/>
      </w:pPr>
      <w:r w:rsidRPr="00AC4226">
        <w:rPr>
          <w:cs/>
        </w:rPr>
        <w:lastRenderedPageBreak/>
        <w:t>अवसरमधिगम्य भ्रू</w:t>
      </w:r>
      <w:r w:rsidRPr="00AC4226">
        <w:t>-</w:t>
      </w:r>
      <w:r w:rsidRPr="00AC4226">
        <w:rPr>
          <w:cs/>
        </w:rPr>
        <w:t>विजृम्भादभीष्टो</w:t>
      </w:r>
      <w:r w:rsidR="00BD0D76" w:rsidRPr="00AC4226">
        <w:br/>
      </w:r>
      <w:r w:rsidRPr="00AC4226">
        <w:rPr>
          <w:cs/>
        </w:rPr>
        <w:t>मुख</w:t>
      </w:r>
      <w:r w:rsidRPr="00AC4226">
        <w:t>-</w:t>
      </w:r>
      <w:r w:rsidRPr="00AC4226">
        <w:rPr>
          <w:cs/>
        </w:rPr>
        <w:t>सतत</w:t>
      </w:r>
      <w:r w:rsidRPr="00AC4226">
        <w:t>-</w:t>
      </w:r>
      <w:r w:rsidRPr="00AC4226">
        <w:rPr>
          <w:cs/>
        </w:rPr>
        <w:t>ग</w:t>
      </w:r>
      <w:r w:rsidRPr="00AC4226">
        <w:t>-</w:t>
      </w:r>
      <w:r w:rsidRPr="00AC4226">
        <w:rPr>
          <w:cs/>
        </w:rPr>
        <w:t>लक्षी</w:t>
      </w:r>
      <w:r w:rsidRPr="00AC4226">
        <w:t>-</w:t>
      </w:r>
      <w:r w:rsidRPr="00AC4226">
        <w:rPr>
          <w:cs/>
        </w:rPr>
        <w:t>भूत</w:t>
      </w:r>
      <w:r w:rsidRPr="00AC4226">
        <w:t>-</w:t>
      </w:r>
      <w:r w:rsidRPr="00AC4226">
        <w:rPr>
          <w:cs/>
        </w:rPr>
        <w:t>पाणि</w:t>
      </w:r>
      <w:r w:rsidRPr="00AC4226">
        <w:t>-</w:t>
      </w:r>
      <w:r w:rsidRPr="00AC4226">
        <w:rPr>
          <w:cs/>
        </w:rPr>
        <w:t>प्रवाळः</w:t>
      </w:r>
      <w:r w:rsidR="00D766AC" w:rsidRPr="00AC4226">
        <w:rPr>
          <w:cs/>
        </w:rPr>
        <w:t>।</w:t>
      </w:r>
      <w:r w:rsidR="002A5300" w:rsidRPr="00AC4226">
        <w:rPr>
          <w:cs/>
        </w:rPr>
        <w:br/>
      </w:r>
      <w:r w:rsidRPr="00AC4226">
        <w:rPr>
          <w:cs/>
        </w:rPr>
        <w:t>स्मित</w:t>
      </w:r>
      <w:r w:rsidRPr="00AC4226">
        <w:t>-</w:t>
      </w:r>
      <w:r w:rsidRPr="00AC4226">
        <w:rPr>
          <w:cs/>
        </w:rPr>
        <w:t>नयन</w:t>
      </w:r>
      <w:r w:rsidRPr="00AC4226">
        <w:t>-</w:t>
      </w:r>
      <w:r w:rsidRPr="00AC4226">
        <w:rPr>
          <w:cs/>
        </w:rPr>
        <w:t>विकासैस्तस्यविज्ञात</w:t>
      </w:r>
      <w:r w:rsidRPr="00AC4226">
        <w:t>-</w:t>
      </w:r>
      <w:r w:rsidRPr="00AC4226">
        <w:rPr>
          <w:cs/>
        </w:rPr>
        <w:t>भावः</w:t>
      </w:r>
      <w:r w:rsidR="00BD0D76" w:rsidRPr="00AC4226">
        <w:br/>
      </w:r>
      <w:r w:rsidRPr="00AC4226">
        <w:rPr>
          <w:cs/>
        </w:rPr>
        <w:t>श्रवसि किमपि कार्यं मन्त्रयामास मङ्क्षु</w:t>
      </w:r>
      <w:r w:rsidR="00D766AC" w:rsidRPr="00AC4226">
        <w:rPr>
          <w:cs/>
        </w:rPr>
        <w:t>॥</w:t>
      </w:r>
      <w:r w:rsidR="00962160" w:rsidRPr="00AC4226">
        <w:t>14-</w:t>
      </w:r>
      <w:r w:rsidRPr="00AC4226">
        <w:t>41</w:t>
      </w:r>
      <w:r w:rsidR="0051754E" w:rsidRPr="00AC4226">
        <w:rPr>
          <w:cs/>
        </w:rPr>
        <w:t>॥</w:t>
      </w:r>
    </w:p>
    <w:p w14:paraId="0C14050B" w14:textId="77777777" w:rsidR="00291CCF" w:rsidRPr="00AC4226" w:rsidRDefault="00291CCF" w:rsidP="00EC4553">
      <w:pPr>
        <w:pStyle w:val="EngText"/>
      </w:pPr>
      <w:r w:rsidRPr="00AC4226">
        <w:t xml:space="preserve">14-41. With the movement of the eyebrow of the Acharya, his dear </w:t>
      </w:r>
      <w:r w:rsidR="00CF182D" w:rsidRPr="00AC4226">
        <w:t>disciples</w:t>
      </w:r>
      <w:r w:rsidRPr="00AC4226">
        <w:t xml:space="preserve"> took the opportunity to approach him guessing his intention with his gentle smile and blown eyes and whispered low in his year (concerning some imminent work) with his handsome palm across his mouth lest his breath would </w:t>
      </w:r>
      <w:r w:rsidR="00CF182D" w:rsidRPr="00AC4226">
        <w:t>before</w:t>
      </w:r>
      <w:r w:rsidRPr="00AC4226">
        <w:t xml:space="preserve"> his maser and soon sought his considered </w:t>
      </w:r>
      <w:r w:rsidR="00CF182D" w:rsidRPr="00AC4226">
        <w:t>counsel</w:t>
      </w:r>
      <w:r w:rsidRPr="00AC4226">
        <w:t>.</w:t>
      </w:r>
    </w:p>
    <w:p w14:paraId="77122A52" w14:textId="77777777" w:rsidR="00E9400C" w:rsidRPr="00AC4226" w:rsidRDefault="00E9400C" w:rsidP="007C105A">
      <w:pPr>
        <w:pStyle w:val="S16S"/>
      </w:pPr>
      <w:r w:rsidRPr="00AC4226">
        <w:rPr>
          <w:cs/>
        </w:rPr>
        <w:t>प्रणति</w:t>
      </w:r>
      <w:r w:rsidRPr="00AC4226">
        <w:t>-</w:t>
      </w:r>
      <w:r w:rsidRPr="00AC4226">
        <w:rPr>
          <w:cs/>
        </w:rPr>
        <w:t>परम</w:t>
      </w:r>
      <w:r w:rsidRPr="00AC4226">
        <w:t>-</w:t>
      </w:r>
      <w:r w:rsidRPr="00AC4226">
        <w:rPr>
          <w:cs/>
        </w:rPr>
        <w:t>कृत्याः सन्मतेर्ये जनौघाः</w:t>
      </w:r>
      <w:r w:rsidR="00BD0D76" w:rsidRPr="00AC4226">
        <w:br/>
      </w:r>
      <w:r w:rsidRPr="00AC4226">
        <w:rPr>
          <w:cs/>
        </w:rPr>
        <w:t>विबभुरनति</w:t>
      </w:r>
      <w:r w:rsidRPr="00AC4226">
        <w:t>-</w:t>
      </w:r>
      <w:r w:rsidRPr="00AC4226">
        <w:rPr>
          <w:cs/>
        </w:rPr>
        <w:t>दूरे संहतास्तानतीत्य</w:t>
      </w:r>
      <w:r w:rsidR="002A5300" w:rsidRPr="00AC4226">
        <w:rPr>
          <w:cs/>
        </w:rPr>
        <w:t>।</w:t>
      </w:r>
      <w:r w:rsidR="002A5300" w:rsidRPr="00AC4226">
        <w:rPr>
          <w:cs/>
        </w:rPr>
        <w:br/>
      </w:r>
      <w:r w:rsidRPr="00AC4226">
        <w:rPr>
          <w:cs/>
        </w:rPr>
        <w:t>अहमहमिकया</w:t>
      </w:r>
      <w:r w:rsidR="007A4C1E" w:rsidRPr="00AC4226">
        <w:rPr>
          <w:cs/>
        </w:rPr>
        <w:t>ऽऽ</w:t>
      </w:r>
      <w:r w:rsidRPr="00AC4226">
        <w:rPr>
          <w:cs/>
        </w:rPr>
        <w:t>शु प्राप्य पार्श्वं प्रणेमुः</w:t>
      </w:r>
      <w:r w:rsidR="00BD0D76" w:rsidRPr="00AC4226">
        <w:br/>
      </w:r>
      <w:r w:rsidRPr="00AC4226">
        <w:rPr>
          <w:cs/>
        </w:rPr>
        <w:t>बहव इह गृह</w:t>
      </w:r>
      <w:r w:rsidRPr="00AC4226">
        <w:t>-</w:t>
      </w:r>
      <w:r w:rsidRPr="00AC4226">
        <w:rPr>
          <w:cs/>
        </w:rPr>
        <w:t>स्थाः पूर्व</w:t>
      </w:r>
      <w:r w:rsidRPr="00AC4226">
        <w:t>-</w:t>
      </w:r>
      <w:r w:rsidRPr="00AC4226">
        <w:rPr>
          <w:cs/>
        </w:rPr>
        <w:t>सेवां विधातुम्</w:t>
      </w:r>
      <w:r w:rsidR="00D766AC" w:rsidRPr="00AC4226">
        <w:rPr>
          <w:cs/>
        </w:rPr>
        <w:t>॥</w:t>
      </w:r>
      <w:r w:rsidR="00962160" w:rsidRPr="00AC4226">
        <w:t>14-</w:t>
      </w:r>
      <w:r w:rsidRPr="00AC4226">
        <w:t>42</w:t>
      </w:r>
      <w:r w:rsidR="0051754E" w:rsidRPr="00AC4226">
        <w:rPr>
          <w:cs/>
        </w:rPr>
        <w:t>॥</w:t>
      </w:r>
    </w:p>
    <w:p w14:paraId="0EEE75E4" w14:textId="77777777" w:rsidR="00DB65A6" w:rsidRPr="00AC4226" w:rsidRDefault="00DB65A6" w:rsidP="00EC4553">
      <w:pPr>
        <w:pStyle w:val="EngText"/>
      </w:pPr>
      <w:r w:rsidRPr="00AC4226">
        <w:t xml:space="preserve">14-42. Many householders in their anxiety to assert their primacy in serving </w:t>
      </w:r>
      <w:r w:rsidR="00C2082C" w:rsidRPr="00AC4226">
        <w:t xml:space="preserve">the saintly Acharya(in this contest to serve him first)  briskly attained his </w:t>
      </w:r>
      <w:r w:rsidR="00CF182D" w:rsidRPr="00AC4226">
        <w:t>vicinity</w:t>
      </w:r>
      <w:r w:rsidR="00C2082C" w:rsidRPr="00AC4226">
        <w:t xml:space="preserve"> to offer their humble homage, overtaking the people who had already collected in large </w:t>
      </w:r>
      <w:r w:rsidR="00CF182D" w:rsidRPr="00AC4226">
        <w:t>numbers</w:t>
      </w:r>
      <w:r w:rsidR="00C2082C" w:rsidRPr="00AC4226">
        <w:t xml:space="preserve"> round him having paid their respectful greetings (to their master) – a prime task for the devotee.</w:t>
      </w:r>
    </w:p>
    <w:p w14:paraId="6D2D6718" w14:textId="77777777" w:rsidR="00E9400C" w:rsidRPr="00AC4226" w:rsidRDefault="00E9400C" w:rsidP="007C105A">
      <w:pPr>
        <w:pStyle w:val="S16S"/>
      </w:pPr>
      <w:r w:rsidRPr="00AC4226">
        <w:rPr>
          <w:cs/>
        </w:rPr>
        <w:t>विविध</w:t>
      </w:r>
      <w:r w:rsidRPr="00AC4226">
        <w:t>-</w:t>
      </w:r>
      <w:r w:rsidRPr="00AC4226">
        <w:rPr>
          <w:cs/>
        </w:rPr>
        <w:t>जन</w:t>
      </w:r>
      <w:r w:rsidRPr="00AC4226">
        <w:t>-</w:t>
      </w:r>
      <w:r w:rsidRPr="00AC4226">
        <w:rPr>
          <w:cs/>
        </w:rPr>
        <w:t>पद</w:t>
      </w:r>
      <w:r w:rsidRPr="00AC4226">
        <w:t>-</w:t>
      </w:r>
      <w:r w:rsidRPr="00AC4226">
        <w:rPr>
          <w:cs/>
        </w:rPr>
        <w:t>स्थाः प्राक श्रुतेभ्यो गुणेभ्यः</w:t>
      </w:r>
      <w:r w:rsidR="00BD0D76" w:rsidRPr="00AC4226">
        <w:br/>
      </w:r>
      <w:r w:rsidRPr="00AC4226">
        <w:rPr>
          <w:cs/>
        </w:rPr>
        <w:t>शत</w:t>
      </w:r>
      <w:r w:rsidRPr="00AC4226">
        <w:t>-</w:t>
      </w:r>
      <w:r w:rsidRPr="00AC4226">
        <w:rPr>
          <w:cs/>
        </w:rPr>
        <w:t>गुण</w:t>
      </w:r>
      <w:r w:rsidRPr="00AC4226">
        <w:t>-</w:t>
      </w:r>
      <w:r w:rsidRPr="00AC4226">
        <w:rPr>
          <w:cs/>
        </w:rPr>
        <w:t>गुणमेनं विस्मिता वीक्षमाणाः</w:t>
      </w:r>
      <w:r w:rsidR="002A5300" w:rsidRPr="00AC4226">
        <w:rPr>
          <w:cs/>
        </w:rPr>
        <w:t>।</w:t>
      </w:r>
      <w:r w:rsidR="002A5300" w:rsidRPr="00AC4226">
        <w:rPr>
          <w:cs/>
        </w:rPr>
        <w:br/>
      </w:r>
      <w:r w:rsidRPr="00AC4226">
        <w:rPr>
          <w:cs/>
        </w:rPr>
        <w:t>मुकुळित</w:t>
      </w:r>
      <w:r w:rsidRPr="00AC4226">
        <w:t>-</w:t>
      </w:r>
      <w:r w:rsidRPr="00AC4226">
        <w:rPr>
          <w:cs/>
        </w:rPr>
        <w:t>कर</w:t>
      </w:r>
      <w:r w:rsidRPr="00AC4226">
        <w:t>-</w:t>
      </w:r>
      <w:r w:rsidRPr="00AC4226">
        <w:rPr>
          <w:cs/>
        </w:rPr>
        <w:t>पद्मा आस्यतामित्यवाप्ताः</w:t>
      </w:r>
      <w:r w:rsidR="00BD0D76" w:rsidRPr="00AC4226">
        <w:br/>
      </w:r>
      <w:r w:rsidRPr="00AC4226">
        <w:rPr>
          <w:cs/>
        </w:rPr>
        <w:t>प्रचुरतर</w:t>
      </w:r>
      <w:r w:rsidRPr="00AC4226">
        <w:t>-</w:t>
      </w:r>
      <w:r w:rsidRPr="00AC4226">
        <w:rPr>
          <w:cs/>
        </w:rPr>
        <w:t>हृदा सम्भवायाञ्चक्रिरे</w:t>
      </w:r>
      <w:r w:rsidR="007A4C1E" w:rsidRPr="00AC4226">
        <w:rPr>
          <w:cs/>
        </w:rPr>
        <w:t>ऽ</w:t>
      </w:r>
      <w:r w:rsidRPr="00AC4226">
        <w:rPr>
          <w:cs/>
        </w:rPr>
        <w:t>न्ये</w:t>
      </w:r>
      <w:r w:rsidR="00D766AC" w:rsidRPr="00AC4226">
        <w:rPr>
          <w:cs/>
        </w:rPr>
        <w:t>॥</w:t>
      </w:r>
      <w:r w:rsidR="00962160" w:rsidRPr="00AC4226">
        <w:t>14-</w:t>
      </w:r>
      <w:r w:rsidRPr="00AC4226">
        <w:t>43</w:t>
      </w:r>
      <w:r w:rsidR="0051754E" w:rsidRPr="00AC4226">
        <w:rPr>
          <w:cs/>
        </w:rPr>
        <w:t>॥</w:t>
      </w:r>
    </w:p>
    <w:p w14:paraId="01D8F790" w14:textId="77777777" w:rsidR="00C2082C" w:rsidRPr="00AC4226" w:rsidRDefault="00C2082C" w:rsidP="00EC4553">
      <w:pPr>
        <w:pStyle w:val="EngText"/>
      </w:pPr>
      <w:r w:rsidRPr="00AC4226">
        <w:t xml:space="preserve">14-43. </w:t>
      </w:r>
      <w:r w:rsidR="00EA1625" w:rsidRPr="00AC4226">
        <w:t>The Acharya</w:t>
      </w:r>
      <w:r w:rsidRPr="00AC4226">
        <w:t xml:space="preserve"> honoured the group of people, gathered from various places having heard of his eminence, standing there with folded hands startled to see him equipped with qualities thousand-fold more than they had heard of, with a noble gesture to be seated.</w:t>
      </w:r>
    </w:p>
    <w:p w14:paraId="7B9DFBE4" w14:textId="77777777" w:rsidR="00E9400C" w:rsidRPr="00AC4226" w:rsidRDefault="00E9400C" w:rsidP="007C105A">
      <w:pPr>
        <w:pStyle w:val="S16S"/>
      </w:pPr>
      <w:r w:rsidRPr="00AC4226">
        <w:rPr>
          <w:cs/>
        </w:rPr>
        <w:t>अलमलमनु</w:t>
      </w:r>
      <w:r w:rsidRPr="00AC4226">
        <w:t>-</w:t>
      </w:r>
      <w:r w:rsidRPr="00AC4226">
        <w:rPr>
          <w:cs/>
        </w:rPr>
        <w:t>वादेनानु</w:t>
      </w:r>
      <w:r w:rsidRPr="00AC4226">
        <w:t>-</w:t>
      </w:r>
      <w:r w:rsidRPr="00AC4226">
        <w:rPr>
          <w:cs/>
        </w:rPr>
        <w:t>वच्येत पश्चात्</w:t>
      </w:r>
      <w:r w:rsidR="00BD0D76" w:rsidRPr="00AC4226">
        <w:br/>
      </w:r>
      <w:r w:rsidRPr="00AC4226">
        <w:rPr>
          <w:cs/>
        </w:rPr>
        <w:t>ननु गुरुव इदानीमुद्यता हि प्रवक्तुम्</w:t>
      </w:r>
      <w:r w:rsidR="002A5300" w:rsidRPr="00AC4226">
        <w:rPr>
          <w:cs/>
        </w:rPr>
        <w:t>।</w:t>
      </w:r>
      <w:r w:rsidR="002A5300" w:rsidRPr="00AC4226">
        <w:rPr>
          <w:cs/>
        </w:rPr>
        <w:br/>
      </w:r>
      <w:r w:rsidRPr="00AC4226">
        <w:rPr>
          <w:cs/>
        </w:rPr>
        <w:t>न मननमधुना द्रागाव्रजेत्याह्वयत् तान्</w:t>
      </w:r>
      <w:r w:rsidR="00BD0D76" w:rsidRPr="00AC4226">
        <w:br/>
      </w:r>
      <w:r w:rsidRPr="00AC4226">
        <w:rPr>
          <w:cs/>
        </w:rPr>
        <w:t>श्रुत</w:t>
      </w:r>
      <w:r w:rsidRPr="00AC4226">
        <w:t>-</w:t>
      </w:r>
      <w:r w:rsidRPr="00AC4226">
        <w:rPr>
          <w:cs/>
        </w:rPr>
        <w:t>परिचय</w:t>
      </w:r>
      <w:r w:rsidRPr="00AC4226">
        <w:t>-</w:t>
      </w:r>
      <w:r w:rsidRPr="00AC4226">
        <w:rPr>
          <w:cs/>
        </w:rPr>
        <w:t>सक्तान् श्रावकान् श्रावकाग्र्यः</w:t>
      </w:r>
      <w:r w:rsidR="00D766AC" w:rsidRPr="00AC4226">
        <w:rPr>
          <w:cs/>
        </w:rPr>
        <w:t>॥</w:t>
      </w:r>
      <w:r w:rsidR="00962160" w:rsidRPr="00AC4226">
        <w:t>14-</w:t>
      </w:r>
      <w:r w:rsidRPr="00AC4226">
        <w:t>44</w:t>
      </w:r>
      <w:r w:rsidR="0051754E" w:rsidRPr="00AC4226">
        <w:rPr>
          <w:cs/>
        </w:rPr>
        <w:t>॥</w:t>
      </w:r>
    </w:p>
    <w:p w14:paraId="76D55CF4" w14:textId="77777777" w:rsidR="00C2082C" w:rsidRPr="00AC4226" w:rsidRDefault="00C2082C" w:rsidP="00EC4553">
      <w:pPr>
        <w:pStyle w:val="EngText"/>
      </w:pPr>
      <w:r w:rsidRPr="00AC4226">
        <w:lastRenderedPageBreak/>
        <w:t>14-44. A distinguished disciple of Great Acharya summoned his fellow-students</w:t>
      </w:r>
      <w:r w:rsidR="00EE5F13" w:rsidRPr="00AC4226">
        <w:t xml:space="preserve"> engaged in recollecting the lessons already </w:t>
      </w:r>
      <w:r w:rsidR="00CF182D" w:rsidRPr="00AC4226">
        <w:t>covered: ‘Enough</w:t>
      </w:r>
      <w:r w:rsidR="00EE5F13" w:rsidRPr="00AC4226">
        <w:t xml:space="preserve"> of repeating the portions already heard. You can as well attend to it later. Be not engaged in reflection as the preceptor is getting ready to deliver his dissertation: so hurry up. (</w:t>
      </w:r>
      <w:r w:rsidR="00CF182D" w:rsidRPr="00AC4226">
        <w:t>Come</w:t>
      </w:r>
      <w:r w:rsidR="00EE5F13" w:rsidRPr="00AC4226">
        <w:t xml:space="preserve"> soon)’ </w:t>
      </w:r>
      <w:r w:rsidR="00CF182D" w:rsidRPr="00AC4226">
        <w:t>(An</w:t>
      </w:r>
      <w:r w:rsidR="00EE5F13" w:rsidRPr="00AC4226">
        <w:t xml:space="preserve"> arresting Guru-</w:t>
      </w:r>
      <w:r w:rsidR="00CF182D" w:rsidRPr="00AC4226">
        <w:t>Kula</w:t>
      </w:r>
      <w:r w:rsidR="00EE5F13" w:rsidRPr="00AC4226">
        <w:t xml:space="preserve"> schedule)</w:t>
      </w:r>
    </w:p>
    <w:p w14:paraId="725BE89C" w14:textId="77777777" w:rsidR="00E9400C" w:rsidRPr="00AC4226" w:rsidRDefault="00E9400C" w:rsidP="007C105A">
      <w:pPr>
        <w:pStyle w:val="S16S"/>
      </w:pPr>
      <w:r w:rsidRPr="00AC4226">
        <w:rPr>
          <w:cs/>
        </w:rPr>
        <w:t>अधिक</w:t>
      </w:r>
      <w:r w:rsidRPr="00AC4226">
        <w:t>-</w:t>
      </w:r>
      <w:r w:rsidRPr="00AC4226">
        <w:rPr>
          <w:cs/>
        </w:rPr>
        <w:t>धिषणमेनं व्याख्यया शोभमानं</w:t>
      </w:r>
      <w:r w:rsidR="00BD0D76" w:rsidRPr="00AC4226">
        <w:br/>
      </w:r>
      <w:r w:rsidRPr="00AC4226">
        <w:rPr>
          <w:cs/>
        </w:rPr>
        <w:t>हरिमिव कवि</w:t>
      </w:r>
      <w:r w:rsidRPr="00AC4226">
        <w:t>-</w:t>
      </w:r>
      <w:r w:rsidRPr="00AC4226">
        <w:rPr>
          <w:cs/>
        </w:rPr>
        <w:t>वर्यं सत्यवत्यास्तनूजम्</w:t>
      </w:r>
      <w:r w:rsidR="00D766AC" w:rsidRPr="00AC4226">
        <w:rPr>
          <w:cs/>
        </w:rPr>
        <w:t>।</w:t>
      </w:r>
      <w:r w:rsidR="002A5300" w:rsidRPr="00AC4226">
        <w:rPr>
          <w:cs/>
        </w:rPr>
        <w:br/>
      </w:r>
      <w:r w:rsidRPr="00AC4226">
        <w:rPr>
          <w:cs/>
        </w:rPr>
        <w:t>सततनिमिषं सन्दृश्य सानन्द</w:t>
      </w:r>
      <w:r w:rsidRPr="00AC4226">
        <w:t>-</w:t>
      </w:r>
      <w:r w:rsidRPr="00AC4226">
        <w:rPr>
          <w:cs/>
        </w:rPr>
        <w:t>चित्ताः</w:t>
      </w:r>
      <w:r w:rsidR="00BD0D76" w:rsidRPr="00AC4226">
        <w:br/>
      </w:r>
      <w:r w:rsidRPr="00AC4226">
        <w:rPr>
          <w:cs/>
        </w:rPr>
        <w:t>समयमपि गतं संविद्रते न स्म लोकाः॥</w:t>
      </w:r>
      <w:r w:rsidR="00962160" w:rsidRPr="00AC4226">
        <w:t>14-</w:t>
      </w:r>
      <w:r w:rsidRPr="00AC4226">
        <w:t>45</w:t>
      </w:r>
      <w:r w:rsidR="0051754E" w:rsidRPr="00AC4226">
        <w:rPr>
          <w:cs/>
        </w:rPr>
        <w:t>॥</w:t>
      </w:r>
    </w:p>
    <w:p w14:paraId="4AF79F22" w14:textId="77777777" w:rsidR="0097334B" w:rsidRPr="00AC4226" w:rsidRDefault="0097334B" w:rsidP="00EC4553">
      <w:pPr>
        <w:pStyle w:val="EngText"/>
      </w:pPr>
      <w:r w:rsidRPr="00AC4226">
        <w:t>14-45. The concourse stared with a stead-fast look of intense delight on Madhwacharya dazzling during his discourse as if he was Lord Vedavyasa, the son of Satyavati being quite oblivious of the passage of time.</w:t>
      </w:r>
    </w:p>
    <w:p w14:paraId="18A0BBF0" w14:textId="77777777" w:rsidR="00E9400C" w:rsidRPr="00AC4226" w:rsidRDefault="00E9400C" w:rsidP="007C105A">
      <w:pPr>
        <w:pStyle w:val="S16S"/>
      </w:pPr>
      <w:r w:rsidRPr="00AC4226">
        <w:rPr>
          <w:cs/>
        </w:rPr>
        <w:t>उदयमित इवास्तं यंश्च भानुर्बभासे</w:t>
      </w:r>
      <w:r w:rsidR="00BD0D76" w:rsidRPr="00AC4226">
        <w:br/>
      </w:r>
      <w:r w:rsidRPr="00AC4226">
        <w:rPr>
          <w:cs/>
        </w:rPr>
        <w:t>स्फुटमकलुष</w:t>
      </w:r>
      <w:r w:rsidRPr="00AC4226">
        <w:t>-</w:t>
      </w:r>
      <w:r w:rsidRPr="00AC4226">
        <w:rPr>
          <w:cs/>
        </w:rPr>
        <w:t>रूपो दर्शनीये</w:t>
      </w:r>
      <w:r w:rsidR="007A4C1E" w:rsidRPr="00AC4226">
        <w:rPr>
          <w:cs/>
        </w:rPr>
        <w:t>ऽ</w:t>
      </w:r>
      <w:r w:rsidRPr="00AC4226">
        <w:rPr>
          <w:cs/>
        </w:rPr>
        <w:t>नुरागी</w:t>
      </w:r>
      <w:r w:rsidR="002A5300" w:rsidRPr="00AC4226">
        <w:rPr>
          <w:cs/>
        </w:rPr>
        <w:t>।</w:t>
      </w:r>
      <w:r w:rsidR="002A5300" w:rsidRPr="00AC4226">
        <w:rPr>
          <w:cs/>
        </w:rPr>
        <w:br/>
      </w:r>
      <w:r w:rsidRPr="00AC4226">
        <w:rPr>
          <w:cs/>
        </w:rPr>
        <w:t>शुचि हरिपदमापत्सम्पदोराश्रितानां</w:t>
      </w:r>
      <w:r w:rsidR="00BD0D76" w:rsidRPr="00AC4226">
        <w:br/>
      </w:r>
      <w:r w:rsidRPr="00AC4226">
        <w:rPr>
          <w:cs/>
        </w:rPr>
        <w:t>न हि भवति विशेषः स्व</w:t>
      </w:r>
      <w:r w:rsidRPr="00AC4226">
        <w:t>-</w:t>
      </w:r>
      <w:r w:rsidRPr="00AC4226">
        <w:rPr>
          <w:cs/>
        </w:rPr>
        <w:t>प्रकाशोन्नतानाम्</w:t>
      </w:r>
      <w:r w:rsidR="00D766AC" w:rsidRPr="00AC4226">
        <w:rPr>
          <w:cs/>
        </w:rPr>
        <w:t>॥</w:t>
      </w:r>
      <w:r w:rsidR="00962160" w:rsidRPr="00AC4226">
        <w:t>14-</w:t>
      </w:r>
      <w:r w:rsidRPr="00AC4226">
        <w:t>46</w:t>
      </w:r>
      <w:r w:rsidR="0051754E" w:rsidRPr="00AC4226">
        <w:rPr>
          <w:cs/>
        </w:rPr>
        <w:t>॥</w:t>
      </w:r>
    </w:p>
    <w:p w14:paraId="69569ED5" w14:textId="77777777" w:rsidR="0097334B" w:rsidRPr="00AC4226" w:rsidRDefault="0097334B" w:rsidP="00EC4553">
      <w:pPr>
        <w:pStyle w:val="EngText"/>
      </w:pPr>
      <w:r w:rsidRPr="00AC4226">
        <w:t xml:space="preserve">14-46. The Sun as he set beamed a clean a chaste in form, pleasant to the sight, rubescent in </w:t>
      </w:r>
      <w:r w:rsidR="00CF182D" w:rsidRPr="00AC4226">
        <w:t>color</w:t>
      </w:r>
      <w:r w:rsidRPr="00AC4226">
        <w:t xml:space="preserve"> as when he rose in the morning; like-wise the illustrious ones gleam with their innate glow and shelter themselves at the feet a Lord Narayana unaffected by weal or woe in life</w:t>
      </w:r>
      <w:r w:rsidR="00CF182D" w:rsidRPr="00AC4226">
        <w:t>. (</w:t>
      </w:r>
      <w:r w:rsidRPr="00AC4226">
        <w:t xml:space="preserve">Unlike the intoxicated ones </w:t>
      </w:r>
      <w:r w:rsidR="00CF182D" w:rsidRPr="00AC4226">
        <w:t>who undergo</w:t>
      </w:r>
      <w:r w:rsidRPr="00AC4226">
        <w:t xml:space="preserve"> modification with success or failure). </w:t>
      </w:r>
    </w:p>
    <w:p w14:paraId="3B183782" w14:textId="77777777" w:rsidR="00E9400C" w:rsidRPr="00AC4226" w:rsidRDefault="00E9400C" w:rsidP="007C105A">
      <w:pPr>
        <w:pStyle w:val="S16S"/>
      </w:pPr>
      <w:r w:rsidRPr="00AC4226">
        <w:rPr>
          <w:cs/>
        </w:rPr>
        <w:t>मरतक</w:t>
      </w:r>
      <w:r w:rsidRPr="00AC4226">
        <w:t>-</w:t>
      </w:r>
      <w:r w:rsidRPr="00AC4226">
        <w:rPr>
          <w:cs/>
        </w:rPr>
        <w:t>मणि</w:t>
      </w:r>
      <w:r w:rsidRPr="00AC4226">
        <w:t>-</w:t>
      </w:r>
      <w:r w:rsidRPr="00AC4226">
        <w:rPr>
          <w:cs/>
        </w:rPr>
        <w:t>वर्णे भूत</w:t>
      </w:r>
      <w:r w:rsidRPr="00AC4226">
        <w:t>-</w:t>
      </w:r>
      <w:r w:rsidRPr="00AC4226">
        <w:rPr>
          <w:cs/>
        </w:rPr>
        <w:t>धात्री</w:t>
      </w:r>
      <w:r w:rsidRPr="00AC4226">
        <w:t>-</w:t>
      </w:r>
      <w:r w:rsidRPr="00AC4226">
        <w:rPr>
          <w:cs/>
        </w:rPr>
        <w:t>पुरन्ध्याः</w:t>
      </w:r>
      <w:r w:rsidR="00BD0D76" w:rsidRPr="00AC4226">
        <w:br/>
      </w:r>
      <w:r w:rsidRPr="00AC4226">
        <w:rPr>
          <w:cs/>
        </w:rPr>
        <w:t>लसति जलधि</w:t>
      </w:r>
      <w:r w:rsidRPr="00AC4226">
        <w:t>-</w:t>
      </w:r>
      <w:r w:rsidRPr="00AC4226">
        <w:rPr>
          <w:cs/>
        </w:rPr>
        <w:t>वासस्यर्ध</w:t>
      </w:r>
      <w:r w:rsidRPr="00AC4226">
        <w:t>-</w:t>
      </w:r>
      <w:r w:rsidRPr="00AC4226">
        <w:rPr>
          <w:cs/>
        </w:rPr>
        <w:t>लीनः क्षणार्धम्</w:t>
      </w:r>
      <w:r w:rsidR="00D766AC" w:rsidRPr="00AC4226">
        <w:rPr>
          <w:cs/>
        </w:rPr>
        <w:t>।</w:t>
      </w:r>
      <w:r w:rsidR="002A5300" w:rsidRPr="00AC4226">
        <w:rPr>
          <w:cs/>
        </w:rPr>
        <w:br/>
      </w:r>
      <w:r w:rsidRPr="00AC4226">
        <w:rPr>
          <w:cs/>
        </w:rPr>
        <w:t>अरुण</w:t>
      </w:r>
      <w:r w:rsidRPr="00AC4226">
        <w:t>-</w:t>
      </w:r>
      <w:r w:rsidRPr="00AC4226">
        <w:rPr>
          <w:cs/>
        </w:rPr>
        <w:t>तरणि</w:t>
      </w:r>
      <w:r w:rsidRPr="00AC4226">
        <w:t>-</w:t>
      </w:r>
      <w:r w:rsidRPr="00AC4226">
        <w:rPr>
          <w:cs/>
        </w:rPr>
        <w:t>बिम्ब</w:t>
      </w:r>
      <w:r w:rsidRPr="00AC4226">
        <w:t>-</w:t>
      </w:r>
      <w:r w:rsidRPr="00AC4226">
        <w:rPr>
          <w:cs/>
        </w:rPr>
        <w:t>च्छद्मना पद्मरागः</w:t>
      </w:r>
      <w:r w:rsidR="00BD0D76" w:rsidRPr="00AC4226">
        <w:br/>
      </w:r>
      <w:r w:rsidRPr="00AC4226">
        <w:rPr>
          <w:cs/>
        </w:rPr>
        <w:t>कपिश</w:t>
      </w:r>
      <w:r w:rsidRPr="00AC4226">
        <w:t>-</w:t>
      </w:r>
      <w:r w:rsidRPr="00AC4226">
        <w:rPr>
          <w:cs/>
        </w:rPr>
        <w:t>कर</w:t>
      </w:r>
      <w:r w:rsidRPr="00AC4226">
        <w:t>-</w:t>
      </w:r>
      <w:r w:rsidRPr="00AC4226">
        <w:rPr>
          <w:cs/>
        </w:rPr>
        <w:t>कलापोल्लास्यभूत् प्रेक्षणीयः</w:t>
      </w:r>
      <w:r w:rsidR="00D766AC" w:rsidRPr="00AC4226">
        <w:rPr>
          <w:cs/>
        </w:rPr>
        <w:t>॥</w:t>
      </w:r>
      <w:r w:rsidR="00962160" w:rsidRPr="00AC4226">
        <w:t>14-</w:t>
      </w:r>
      <w:r w:rsidRPr="00AC4226">
        <w:t>47</w:t>
      </w:r>
      <w:r w:rsidR="0051754E" w:rsidRPr="00AC4226">
        <w:rPr>
          <w:cs/>
        </w:rPr>
        <w:t>॥</w:t>
      </w:r>
    </w:p>
    <w:p w14:paraId="2B163FCF" w14:textId="77777777" w:rsidR="0097334B" w:rsidRPr="00AC4226" w:rsidRDefault="0097334B" w:rsidP="00EC4553">
      <w:pPr>
        <w:pStyle w:val="EngText"/>
      </w:pPr>
      <w:r w:rsidRPr="00AC4226">
        <w:t xml:space="preserve">14-47. Mother Earth sparkling like </w:t>
      </w:r>
      <w:r w:rsidR="00CF182D" w:rsidRPr="00AC4226">
        <w:t>a ruby</w:t>
      </w:r>
      <w:r w:rsidRPr="00AC4226">
        <w:t xml:space="preserve"> for a little while, with the myriad crimson rays of the Sun with his disc half-sunk in the sea robes in sapphire, was a sight to see. (</w:t>
      </w:r>
      <w:r w:rsidR="00DC7E64" w:rsidRPr="00AC4226">
        <w:t>Mother earth is compared to a maiden, the sun to the ruby and the ocean to her vestments).</w:t>
      </w:r>
    </w:p>
    <w:p w14:paraId="0F9AA9EA" w14:textId="77777777" w:rsidR="00E9400C" w:rsidRPr="00AC4226" w:rsidRDefault="00E9400C" w:rsidP="007C105A">
      <w:pPr>
        <w:pStyle w:val="S16S"/>
      </w:pPr>
      <w:r w:rsidRPr="00AC4226">
        <w:rPr>
          <w:cs/>
        </w:rPr>
        <w:lastRenderedPageBreak/>
        <w:t>अवनि</w:t>
      </w:r>
      <w:r w:rsidRPr="00AC4226">
        <w:t>-</w:t>
      </w:r>
      <w:r w:rsidRPr="00AC4226">
        <w:rPr>
          <w:cs/>
        </w:rPr>
        <w:t>वन वनध्रुग्वायु</w:t>
      </w:r>
      <w:r w:rsidRPr="00AC4226">
        <w:t>-</w:t>
      </w:r>
      <w:r w:rsidRPr="00AC4226">
        <w:rPr>
          <w:cs/>
        </w:rPr>
        <w:t>खाहम्महत्सु</w:t>
      </w:r>
      <w:r w:rsidR="00BD0D76" w:rsidRPr="00AC4226">
        <w:br/>
      </w:r>
      <w:r w:rsidRPr="00AC4226">
        <w:rPr>
          <w:cs/>
        </w:rPr>
        <w:t>प्रकृति</w:t>
      </w:r>
      <w:r w:rsidRPr="00AC4226">
        <w:t>-</w:t>
      </w:r>
      <w:r w:rsidRPr="00AC4226">
        <w:rPr>
          <w:cs/>
        </w:rPr>
        <w:t>गुण</w:t>
      </w:r>
      <w:r w:rsidRPr="00AC4226">
        <w:t>-</w:t>
      </w:r>
      <w:r w:rsidRPr="00AC4226">
        <w:rPr>
          <w:cs/>
        </w:rPr>
        <w:t>समेताव्याकृताकाश एकम्</w:t>
      </w:r>
      <w:r w:rsidR="002A5300" w:rsidRPr="00AC4226">
        <w:rPr>
          <w:cs/>
        </w:rPr>
        <w:t>।</w:t>
      </w:r>
      <w:r w:rsidR="002A5300" w:rsidRPr="00AC4226">
        <w:rPr>
          <w:cs/>
        </w:rPr>
        <w:br/>
      </w:r>
      <w:r w:rsidRPr="00AC4226">
        <w:rPr>
          <w:cs/>
        </w:rPr>
        <w:t>ततमतनु</w:t>
      </w:r>
      <w:r w:rsidRPr="00AC4226">
        <w:t>-</w:t>
      </w:r>
      <w:r w:rsidRPr="00AC4226">
        <w:rPr>
          <w:cs/>
        </w:rPr>
        <w:t>मनाः सो</w:t>
      </w:r>
      <w:r w:rsidR="007A4C1E" w:rsidRPr="00AC4226">
        <w:rPr>
          <w:cs/>
        </w:rPr>
        <w:t>ऽ</w:t>
      </w:r>
      <w:r w:rsidRPr="00AC4226">
        <w:rPr>
          <w:cs/>
        </w:rPr>
        <w:t>चिन्तयेत् सत्</w:t>
      </w:r>
      <w:r w:rsidRPr="00AC4226">
        <w:t>-</w:t>
      </w:r>
      <w:r w:rsidRPr="00AC4226">
        <w:rPr>
          <w:cs/>
        </w:rPr>
        <w:t>समाधौ</w:t>
      </w:r>
      <w:r w:rsidR="00BD0D76" w:rsidRPr="00AC4226">
        <w:br/>
      </w:r>
      <w:r w:rsidRPr="00AC4226">
        <w:rPr>
          <w:cs/>
        </w:rPr>
        <w:t>असुर</w:t>
      </w:r>
      <w:r w:rsidRPr="00AC4226">
        <w:t>-</w:t>
      </w:r>
      <w:r w:rsidRPr="00AC4226">
        <w:rPr>
          <w:cs/>
        </w:rPr>
        <w:t>सु</w:t>
      </w:r>
      <w:r w:rsidRPr="00AC4226">
        <w:t>-</w:t>
      </w:r>
      <w:r w:rsidRPr="00AC4226">
        <w:rPr>
          <w:cs/>
        </w:rPr>
        <w:t>नरेभ्यःसद्</w:t>
      </w:r>
      <w:r w:rsidRPr="00AC4226">
        <w:t>-</w:t>
      </w:r>
      <w:r w:rsidRPr="00AC4226">
        <w:rPr>
          <w:cs/>
        </w:rPr>
        <w:t>गुणं नाथमन्यम्</w:t>
      </w:r>
      <w:r w:rsidR="00D766AC" w:rsidRPr="00AC4226">
        <w:rPr>
          <w:cs/>
        </w:rPr>
        <w:t>॥</w:t>
      </w:r>
      <w:r w:rsidR="00962160" w:rsidRPr="00AC4226">
        <w:t>14-</w:t>
      </w:r>
      <w:r w:rsidRPr="00AC4226">
        <w:t>48</w:t>
      </w:r>
      <w:r w:rsidR="0051754E" w:rsidRPr="00AC4226">
        <w:rPr>
          <w:cs/>
        </w:rPr>
        <w:t>॥</w:t>
      </w:r>
    </w:p>
    <w:p w14:paraId="3B7534F3" w14:textId="77777777" w:rsidR="00DC7E64" w:rsidRPr="00AC4226" w:rsidRDefault="00DC7E64" w:rsidP="00EC4553">
      <w:pPr>
        <w:pStyle w:val="EngText"/>
      </w:pPr>
      <w:r w:rsidRPr="00AC4226">
        <w:t>14-48</w:t>
      </w:r>
      <w:r w:rsidR="00603913" w:rsidRPr="00AC4226">
        <w:t>. The lofty-minded Acharya during his propitious period profound concentration me</w:t>
      </w:r>
      <w:r w:rsidR="00CF182D" w:rsidRPr="00AC4226">
        <w:t>ditated on the supreme sovereign</w:t>
      </w:r>
      <w:r w:rsidR="00603913" w:rsidRPr="00AC4226">
        <w:t xml:space="preserve"> endowed with faultless auspicious attributes like knowledge and bliss, </w:t>
      </w:r>
      <w:r w:rsidR="00CF182D" w:rsidRPr="00AC4226">
        <w:t>pervading</w:t>
      </w:r>
      <w:r w:rsidR="00603913" w:rsidRPr="00AC4226">
        <w:t xml:space="preserve"> the earth, water, fire, air, sky, alankara Tatwa, </w:t>
      </w:r>
      <w:r w:rsidR="00CF182D" w:rsidRPr="00AC4226">
        <w:t>Mahat-Tatwa</w:t>
      </w:r>
      <w:r w:rsidR="00603913" w:rsidRPr="00AC4226">
        <w:t xml:space="preserve"> and unmanifest sky along with the constituents of nature, (Satwa, Rajas and Tamas) entirely different the demons, Gods and human beings.</w:t>
      </w:r>
    </w:p>
    <w:p w14:paraId="1A7D17EF" w14:textId="77777777" w:rsidR="00E9400C" w:rsidRPr="00AC4226" w:rsidRDefault="00E9400C" w:rsidP="007C105A">
      <w:pPr>
        <w:pStyle w:val="S16S"/>
      </w:pPr>
      <w:r w:rsidRPr="00AC4226">
        <w:rPr>
          <w:cs/>
        </w:rPr>
        <w:t>व्यदधत परिदृष्ट</w:t>
      </w:r>
      <w:r w:rsidRPr="00AC4226">
        <w:t>-</w:t>
      </w:r>
      <w:r w:rsidRPr="00AC4226">
        <w:rPr>
          <w:cs/>
        </w:rPr>
        <w:t>ज्योतिषः साधु सान्ध्यं</w:t>
      </w:r>
      <w:r w:rsidR="00BD0D76" w:rsidRPr="00AC4226">
        <w:br/>
      </w:r>
      <w:r w:rsidRPr="00AC4226">
        <w:rPr>
          <w:cs/>
        </w:rPr>
        <w:t>नियमवनि</w:t>
      </w:r>
      <w:r w:rsidRPr="00AC4226">
        <w:t>-</w:t>
      </w:r>
      <w:r w:rsidRPr="00AC4226">
        <w:rPr>
          <w:cs/>
        </w:rPr>
        <w:t>देवा ज्योतिषो</w:t>
      </w:r>
      <w:r w:rsidR="007A4C1E" w:rsidRPr="00AC4226">
        <w:rPr>
          <w:cs/>
        </w:rPr>
        <w:t>ऽ</w:t>
      </w:r>
      <w:r w:rsidRPr="00AC4226">
        <w:rPr>
          <w:cs/>
        </w:rPr>
        <w:t>प्यावलोकात्</w:t>
      </w:r>
      <w:r w:rsidR="002A5300" w:rsidRPr="00AC4226">
        <w:rPr>
          <w:cs/>
        </w:rPr>
        <w:t>।</w:t>
      </w:r>
      <w:r w:rsidR="002A5300" w:rsidRPr="00AC4226">
        <w:rPr>
          <w:cs/>
        </w:rPr>
        <w:br/>
      </w:r>
      <w:r w:rsidRPr="00AC4226">
        <w:rPr>
          <w:cs/>
        </w:rPr>
        <w:t>विहितमनु</w:t>
      </w:r>
      <w:r w:rsidRPr="00AC4226">
        <w:t>-</w:t>
      </w:r>
      <w:r w:rsidRPr="00AC4226">
        <w:rPr>
          <w:cs/>
        </w:rPr>
        <w:t>सरन्तो धर्म</w:t>
      </w:r>
      <w:r w:rsidRPr="00AC4226">
        <w:t>-</w:t>
      </w:r>
      <w:r w:rsidRPr="00AC4226">
        <w:rPr>
          <w:cs/>
        </w:rPr>
        <w:t>शास्त्र</w:t>
      </w:r>
      <w:r w:rsidRPr="00AC4226">
        <w:t>-</w:t>
      </w:r>
      <w:r w:rsidRPr="00AC4226">
        <w:rPr>
          <w:cs/>
        </w:rPr>
        <w:t>प्रवीणाः</w:t>
      </w:r>
      <w:r w:rsidR="00BD0D76" w:rsidRPr="00AC4226">
        <w:br/>
      </w:r>
      <w:r w:rsidRPr="00AC4226">
        <w:rPr>
          <w:cs/>
        </w:rPr>
        <w:t>सवितरि सवितारं चिन्तयन्तस्त्रिलोक्याः</w:t>
      </w:r>
      <w:r w:rsidR="00D766AC" w:rsidRPr="00AC4226">
        <w:rPr>
          <w:cs/>
        </w:rPr>
        <w:t>॥</w:t>
      </w:r>
      <w:r w:rsidR="00962160" w:rsidRPr="00AC4226">
        <w:t>14-</w:t>
      </w:r>
      <w:r w:rsidRPr="00AC4226">
        <w:t>49</w:t>
      </w:r>
      <w:r w:rsidR="0051754E" w:rsidRPr="00AC4226">
        <w:rPr>
          <w:cs/>
        </w:rPr>
        <w:t>॥</w:t>
      </w:r>
    </w:p>
    <w:p w14:paraId="4C0BF481" w14:textId="77777777" w:rsidR="00603913" w:rsidRPr="00AC4226" w:rsidRDefault="00603913" w:rsidP="00EC4553">
      <w:pPr>
        <w:pStyle w:val="EngText"/>
      </w:pPr>
      <w:r w:rsidRPr="00AC4226">
        <w:t xml:space="preserve">14-49. The Brahmins accompanying the Acharya, proficient in religious scriptures, rigorously observing the prescribed code of conduct, </w:t>
      </w:r>
      <w:r w:rsidR="00CF182D" w:rsidRPr="00AC4226">
        <w:t>properly</w:t>
      </w:r>
      <w:r w:rsidRPr="00AC4226">
        <w:t xml:space="preserve"> attended to their evening rites contemplating on the Creator of the three worlds seated in the sun’s disc during the period prior to the </w:t>
      </w:r>
      <w:r w:rsidR="00CF182D" w:rsidRPr="00AC4226">
        <w:t>dusk</w:t>
      </w:r>
      <w:r w:rsidRPr="00AC4226">
        <w:t xml:space="preserve"> when the rays of the sun could be seen till the stars were visible in the sky.</w:t>
      </w:r>
    </w:p>
    <w:p w14:paraId="01AFDA0D" w14:textId="77777777" w:rsidR="009E68CD" w:rsidRPr="00AC4226" w:rsidRDefault="009E68CD" w:rsidP="00DE7A81">
      <w:pPr>
        <w:pStyle w:val="E10T"/>
        <w:rPr>
          <w:cs/>
        </w:rPr>
      </w:pPr>
      <w:r w:rsidRPr="00AC4226">
        <w:rPr>
          <w:cs/>
        </w:rPr>
        <w:t>पूर्वां सध्यां सनक्षत्रां उत्तरां स दिवाकराम्। पूरवां सध्यां जपंस्तिष्ठेत् सावित्री आर्कदर्शनात्। उत्तरां तु समासीत सम्यक् ऋक्षविभावनात्, भावप्रकाशिका</w:t>
      </w:r>
      <w:r w:rsidR="00EF73E5" w:rsidRPr="00AC4226">
        <w:rPr>
          <w:cs/>
        </w:rPr>
        <w:t>॥</w:t>
      </w:r>
    </w:p>
    <w:p w14:paraId="524CC863" w14:textId="77777777" w:rsidR="00E9400C" w:rsidRPr="00AC4226" w:rsidRDefault="00E9400C" w:rsidP="007C105A">
      <w:pPr>
        <w:pStyle w:val="S16S"/>
      </w:pPr>
      <w:r w:rsidRPr="00AC4226">
        <w:rPr>
          <w:cs/>
        </w:rPr>
        <w:t>विविदुरति</w:t>
      </w:r>
      <w:r w:rsidRPr="00AC4226">
        <w:t>-</w:t>
      </w:r>
      <w:r w:rsidRPr="00AC4226">
        <w:rPr>
          <w:cs/>
        </w:rPr>
        <w:t>तरां ये देवताः षोडशोक्ता</w:t>
      </w:r>
      <w:r w:rsidR="00BD0D76" w:rsidRPr="00AC4226">
        <w:br/>
      </w:r>
      <w:r w:rsidRPr="00AC4226">
        <w:rPr>
          <w:cs/>
        </w:rPr>
        <w:t>हर</w:t>
      </w:r>
      <w:r w:rsidRPr="00AC4226">
        <w:t>-</w:t>
      </w:r>
      <w:r w:rsidRPr="00AC4226">
        <w:rPr>
          <w:cs/>
        </w:rPr>
        <w:t>हरिहय</w:t>
      </w:r>
      <w:r w:rsidRPr="00AC4226">
        <w:t>-</w:t>
      </w:r>
      <w:r w:rsidRPr="00AC4226">
        <w:rPr>
          <w:cs/>
        </w:rPr>
        <w:t>पूर्वान्त्याः कला</w:t>
      </w:r>
      <w:r w:rsidRPr="00AC4226">
        <w:t>-</w:t>
      </w:r>
      <w:r w:rsidRPr="00AC4226">
        <w:rPr>
          <w:cs/>
        </w:rPr>
        <w:t>भेदतो</w:t>
      </w:r>
      <w:r w:rsidR="007A4C1E" w:rsidRPr="00AC4226">
        <w:rPr>
          <w:cs/>
        </w:rPr>
        <w:t>ऽ</w:t>
      </w:r>
      <w:r w:rsidRPr="00AC4226">
        <w:rPr>
          <w:cs/>
        </w:rPr>
        <w:t>स्य</w:t>
      </w:r>
      <w:r w:rsidR="002A5300" w:rsidRPr="00AC4226">
        <w:rPr>
          <w:cs/>
        </w:rPr>
        <w:t>।</w:t>
      </w:r>
      <w:r w:rsidR="002A5300" w:rsidRPr="00AC4226">
        <w:rPr>
          <w:cs/>
        </w:rPr>
        <w:br/>
      </w:r>
      <w:r w:rsidRPr="00AC4226">
        <w:rPr>
          <w:cs/>
        </w:rPr>
        <w:t>सु</w:t>
      </w:r>
      <w:r w:rsidRPr="00AC4226">
        <w:t>-</w:t>
      </w:r>
      <w:r w:rsidRPr="00AC4226">
        <w:rPr>
          <w:cs/>
        </w:rPr>
        <w:t>हुतमति</w:t>
      </w:r>
      <w:r w:rsidRPr="00AC4226">
        <w:t>-</w:t>
      </w:r>
      <w:r w:rsidRPr="00AC4226">
        <w:rPr>
          <w:cs/>
        </w:rPr>
        <w:t>सृजन्तो</w:t>
      </w:r>
      <w:r w:rsidR="007A4C1E" w:rsidRPr="00AC4226">
        <w:rPr>
          <w:cs/>
        </w:rPr>
        <w:t>ऽ</w:t>
      </w:r>
      <w:r w:rsidRPr="00AC4226">
        <w:rPr>
          <w:cs/>
        </w:rPr>
        <w:t>ग्न्याहितास्ते</w:t>
      </w:r>
      <w:r w:rsidR="007A4C1E" w:rsidRPr="00AC4226">
        <w:rPr>
          <w:cs/>
        </w:rPr>
        <w:t>ऽ</w:t>
      </w:r>
      <w:r w:rsidRPr="00AC4226">
        <w:rPr>
          <w:cs/>
        </w:rPr>
        <w:t>ग्नि</w:t>
      </w:r>
      <w:r w:rsidRPr="00AC4226">
        <w:t>-</w:t>
      </w:r>
      <w:r w:rsidRPr="00AC4226">
        <w:rPr>
          <w:cs/>
        </w:rPr>
        <w:t>होत्रं</w:t>
      </w:r>
      <w:r w:rsidR="00BD0D76" w:rsidRPr="00AC4226">
        <w:br/>
      </w:r>
      <w:r w:rsidRPr="00AC4226">
        <w:rPr>
          <w:cs/>
        </w:rPr>
        <w:t>व्यधुरुचितमपूर्वं येन गायत्र</w:t>
      </w:r>
      <w:r w:rsidRPr="00AC4226">
        <w:t>-</w:t>
      </w:r>
      <w:r w:rsidRPr="00AC4226">
        <w:rPr>
          <w:cs/>
        </w:rPr>
        <w:t>लोकाः</w:t>
      </w:r>
      <w:r w:rsidR="00D766AC" w:rsidRPr="00AC4226">
        <w:rPr>
          <w:cs/>
        </w:rPr>
        <w:t>॥</w:t>
      </w:r>
      <w:r w:rsidR="00962160" w:rsidRPr="00AC4226">
        <w:t>14-</w:t>
      </w:r>
      <w:r w:rsidRPr="00AC4226">
        <w:t>50</w:t>
      </w:r>
      <w:r w:rsidR="0051754E" w:rsidRPr="00AC4226">
        <w:rPr>
          <w:cs/>
        </w:rPr>
        <w:t>॥</w:t>
      </w:r>
    </w:p>
    <w:p w14:paraId="66B0697D" w14:textId="77777777" w:rsidR="00603913" w:rsidRPr="00AC4226" w:rsidRDefault="00603913" w:rsidP="00EC4553">
      <w:pPr>
        <w:pStyle w:val="EngText"/>
      </w:pPr>
      <w:r w:rsidRPr="00AC4226">
        <w:t>14-50. Those Brahmins who maintained the sacred fire, and knew adequately the sixteen Gods (related to the holy fire) along with Rudra and Indra at the beginning and end,, so catalogued because of the inte</w:t>
      </w:r>
      <w:r w:rsidR="009E68CD" w:rsidRPr="00AC4226">
        <w:t xml:space="preserve">rnal digital </w:t>
      </w:r>
      <w:r w:rsidR="00CF182D" w:rsidRPr="00AC4226">
        <w:t>differences (Secondary</w:t>
      </w:r>
      <w:r w:rsidR="009E68CD" w:rsidRPr="00AC4226">
        <w:t xml:space="preserve"> </w:t>
      </w:r>
      <w:r w:rsidR="00CF182D" w:rsidRPr="00AC4226">
        <w:t>divisions</w:t>
      </w:r>
      <w:r w:rsidR="009E68CD" w:rsidRPr="00AC4226">
        <w:t xml:space="preserve">), performed this unique ritual of worship worthy of them, offering oblations into the sacrificial fire (with words ‘not </w:t>
      </w:r>
      <w:r w:rsidR="009E68CD" w:rsidRPr="00AC4226">
        <w:lastRenderedPageBreak/>
        <w:t xml:space="preserve">mine’) meritorious enough to secure the </w:t>
      </w:r>
      <w:r w:rsidR="00CF182D" w:rsidRPr="00AC4226">
        <w:t>abode of Vishnu (Vaikunta) w</w:t>
      </w:r>
      <w:r w:rsidR="009E68CD" w:rsidRPr="00AC4226">
        <w:t>ho saves whose who sing his glories.</w:t>
      </w:r>
    </w:p>
    <w:p w14:paraId="18CBC3FE" w14:textId="77777777" w:rsidR="00EF73E5" w:rsidRPr="00AC4226" w:rsidRDefault="00E9400C" w:rsidP="007C105A">
      <w:pPr>
        <w:pStyle w:val="S16S"/>
      </w:pPr>
      <w:r w:rsidRPr="00AC4226">
        <w:rPr>
          <w:cs/>
        </w:rPr>
        <w:t>विधुरयमकळङ्कः स्याद यदि स्यादवश्यं</w:t>
      </w:r>
      <w:r w:rsidR="005B4BA1" w:rsidRPr="00AC4226">
        <w:br/>
      </w:r>
      <w:r w:rsidRPr="00AC4226">
        <w:rPr>
          <w:cs/>
        </w:rPr>
        <w:t>ननु</w:t>
      </w:r>
      <w:r w:rsidRPr="00AC4226">
        <w:t>-</w:t>
      </w:r>
      <w:r w:rsidRPr="00AC4226">
        <w:rPr>
          <w:cs/>
        </w:rPr>
        <w:t>निज</w:t>
      </w:r>
      <w:r w:rsidRPr="00AC4226">
        <w:t>-</w:t>
      </w:r>
      <w:r w:rsidRPr="00AC4226">
        <w:rPr>
          <w:cs/>
        </w:rPr>
        <w:t>सहजायाःसुन्दरास्येन्दु</w:t>
      </w:r>
      <w:r w:rsidRPr="00AC4226">
        <w:t>-</w:t>
      </w:r>
      <w:r w:rsidRPr="00AC4226">
        <w:rPr>
          <w:cs/>
        </w:rPr>
        <w:t>कल्पः</w:t>
      </w:r>
      <w:r w:rsidR="002A5300" w:rsidRPr="00AC4226">
        <w:rPr>
          <w:cs/>
        </w:rPr>
        <w:t>।</w:t>
      </w:r>
      <w:r w:rsidR="002A5300" w:rsidRPr="00AC4226">
        <w:rPr>
          <w:cs/>
        </w:rPr>
        <w:br/>
      </w:r>
      <w:r w:rsidRPr="00AC4226">
        <w:rPr>
          <w:cs/>
        </w:rPr>
        <w:t>इति सुर</w:t>
      </w:r>
      <w:r w:rsidRPr="00AC4226">
        <w:t>-</w:t>
      </w:r>
      <w:r w:rsidRPr="00AC4226">
        <w:rPr>
          <w:cs/>
        </w:rPr>
        <w:t>ललनाभिर्लाळितः खेचरेभिः</w:t>
      </w:r>
      <w:r w:rsidR="005B4BA1" w:rsidRPr="00AC4226">
        <w:br/>
      </w:r>
      <w:r w:rsidRPr="00AC4226">
        <w:rPr>
          <w:cs/>
        </w:rPr>
        <w:t>समधिक</w:t>
      </w:r>
      <w:r w:rsidRPr="00AC4226">
        <w:t>-</w:t>
      </w:r>
      <w:r w:rsidRPr="00AC4226">
        <w:rPr>
          <w:cs/>
        </w:rPr>
        <w:t>मधुरिम्णा पूर्णचन्द्रस्तदोदैत्</w:t>
      </w:r>
      <w:r w:rsidR="00D766AC" w:rsidRPr="00AC4226">
        <w:rPr>
          <w:cs/>
        </w:rPr>
        <w:t>॥</w:t>
      </w:r>
      <w:r w:rsidR="00962160" w:rsidRPr="00AC4226">
        <w:t>14-</w:t>
      </w:r>
      <w:r w:rsidRPr="00AC4226">
        <w:t>51</w:t>
      </w:r>
      <w:r w:rsidR="0051754E" w:rsidRPr="00AC4226">
        <w:rPr>
          <w:cs/>
        </w:rPr>
        <w:t>॥</w:t>
      </w:r>
    </w:p>
    <w:p w14:paraId="5C2AAA1C" w14:textId="77777777" w:rsidR="00EF73E5" w:rsidRPr="00AC4226" w:rsidRDefault="00EF73E5" w:rsidP="00EC4553">
      <w:pPr>
        <w:pStyle w:val="EngText"/>
      </w:pPr>
      <w:r w:rsidRPr="00AC4226">
        <w:rPr>
          <w:cs/>
          <w:lang w:val="en-US"/>
        </w:rPr>
        <w:t xml:space="preserve">14-51. </w:t>
      </w:r>
      <w:r w:rsidRPr="00AC4226">
        <w:t xml:space="preserve">Then rose the full moon, so extolled by the celestial damsels tripping in the sky, (for her </w:t>
      </w:r>
      <w:r w:rsidR="00CF182D" w:rsidRPr="00AC4226">
        <w:t>exceeding loveliness</w:t>
      </w:r>
      <w:r w:rsidR="00BF72AE" w:rsidRPr="00AC4226">
        <w:t>): ‘If perchance the moon were to be without her dark stain she (moon) would resemble Mahalakshmi in her matchless excellence.’</w:t>
      </w:r>
    </w:p>
    <w:p w14:paraId="6BCCCEE8" w14:textId="77777777" w:rsidR="00E9400C" w:rsidRPr="00AC4226" w:rsidRDefault="00E9400C" w:rsidP="007C105A">
      <w:pPr>
        <w:pStyle w:val="S16S"/>
      </w:pPr>
      <w:r w:rsidRPr="00AC4226">
        <w:rPr>
          <w:cs/>
        </w:rPr>
        <w:t>इन</w:t>
      </w:r>
      <w:r w:rsidRPr="00AC4226">
        <w:t>-</w:t>
      </w:r>
      <w:r w:rsidRPr="00AC4226">
        <w:rPr>
          <w:cs/>
        </w:rPr>
        <w:t>विरहमसह्यं प्राप्य पद्मैः स</w:t>
      </w:r>
      <w:r w:rsidRPr="00AC4226">
        <w:t>-</w:t>
      </w:r>
      <w:r w:rsidRPr="00AC4226">
        <w:rPr>
          <w:cs/>
        </w:rPr>
        <w:t>चक्रैः</w:t>
      </w:r>
      <w:r w:rsidR="005B4BA1" w:rsidRPr="00AC4226">
        <w:br/>
      </w:r>
      <w:r w:rsidRPr="00AC4226">
        <w:rPr>
          <w:cs/>
        </w:rPr>
        <w:t>चिरमिह परितप्तं पूर्व</w:t>
      </w:r>
      <w:r w:rsidRPr="00AC4226">
        <w:t>-</w:t>
      </w:r>
      <w:r w:rsidRPr="00AC4226">
        <w:rPr>
          <w:cs/>
        </w:rPr>
        <w:t>तप्तैः सु</w:t>
      </w:r>
      <w:r w:rsidRPr="00AC4226">
        <w:t>-</w:t>
      </w:r>
      <w:r w:rsidRPr="00AC4226">
        <w:rPr>
          <w:cs/>
        </w:rPr>
        <w:t>तुष्टम्</w:t>
      </w:r>
      <w:r w:rsidR="00D766AC" w:rsidRPr="00AC4226">
        <w:rPr>
          <w:cs/>
        </w:rPr>
        <w:t>।</w:t>
      </w:r>
      <w:r w:rsidR="002A5300" w:rsidRPr="00AC4226">
        <w:rPr>
          <w:cs/>
        </w:rPr>
        <w:br/>
      </w:r>
      <w:r w:rsidRPr="00AC4226">
        <w:rPr>
          <w:cs/>
        </w:rPr>
        <w:t>मृदु</w:t>
      </w:r>
      <w:r w:rsidRPr="00AC4226">
        <w:t>-</w:t>
      </w:r>
      <w:r w:rsidRPr="00AC4226">
        <w:rPr>
          <w:cs/>
        </w:rPr>
        <w:t>कुमुद</w:t>
      </w:r>
      <w:r w:rsidRPr="00AC4226">
        <w:t>-</w:t>
      </w:r>
      <w:r w:rsidRPr="00AC4226">
        <w:rPr>
          <w:cs/>
        </w:rPr>
        <w:t>चकोरैः पाद</w:t>
      </w:r>
      <w:r w:rsidRPr="00AC4226">
        <w:t>-</w:t>
      </w:r>
      <w:r w:rsidRPr="00AC4226">
        <w:rPr>
          <w:cs/>
        </w:rPr>
        <w:t>सङ्गेन राज्ञः</w:t>
      </w:r>
      <w:r w:rsidR="002A5300" w:rsidRPr="00AC4226">
        <w:rPr>
          <w:cs/>
        </w:rPr>
        <w:t>।</w:t>
      </w:r>
      <w:r w:rsidR="002A5300" w:rsidRPr="00AC4226">
        <w:rPr>
          <w:cs/>
        </w:rPr>
        <w:br/>
      </w:r>
      <w:r w:rsidRPr="00AC4226">
        <w:rPr>
          <w:cs/>
        </w:rPr>
        <w:t>कमपि सकल</w:t>
      </w:r>
      <w:r w:rsidRPr="00AC4226">
        <w:t>-</w:t>
      </w:r>
      <w:r w:rsidRPr="00AC4226">
        <w:rPr>
          <w:cs/>
        </w:rPr>
        <w:t>हृद्यं कल्पयेन्नैव दैवम्</w:t>
      </w:r>
      <w:r w:rsidR="00D766AC" w:rsidRPr="00AC4226">
        <w:rPr>
          <w:cs/>
        </w:rPr>
        <w:t>॥</w:t>
      </w:r>
      <w:r w:rsidR="00962160" w:rsidRPr="00AC4226">
        <w:t>14-</w:t>
      </w:r>
      <w:r w:rsidRPr="00AC4226">
        <w:t>52</w:t>
      </w:r>
      <w:r w:rsidR="0051754E" w:rsidRPr="00AC4226">
        <w:rPr>
          <w:cs/>
        </w:rPr>
        <w:t>॥</w:t>
      </w:r>
    </w:p>
    <w:p w14:paraId="2B2A9936" w14:textId="77777777" w:rsidR="008510B2" w:rsidRPr="00AC4226" w:rsidRDefault="008510B2" w:rsidP="00EC4553">
      <w:pPr>
        <w:pStyle w:val="EngText"/>
      </w:pPr>
      <w:r w:rsidRPr="00AC4226">
        <w:t xml:space="preserve">14-52. The </w:t>
      </w:r>
      <w:r w:rsidR="00CF182D" w:rsidRPr="00AC4226">
        <w:t>Charvaka</w:t>
      </w:r>
      <w:r w:rsidRPr="00AC4226">
        <w:t xml:space="preserve"> birds and the lotus-flowers that suffered unbearable separation from the Sun during the night were greatly distressed by the touch of the moon-while the chakora bird and the tender blue lotus-flower that could not brook the heat of the Sun were intensely delighted with the kiss of the moon; Indeed fortune does not shower things </w:t>
      </w:r>
      <w:r w:rsidR="00CF182D" w:rsidRPr="00AC4226">
        <w:t>pleasant</w:t>
      </w:r>
      <w:r w:rsidRPr="00AC4226">
        <w:t xml:space="preserve"> on all.</w:t>
      </w:r>
    </w:p>
    <w:p w14:paraId="1C447B12" w14:textId="77777777" w:rsidR="00E9400C" w:rsidRPr="00AC4226" w:rsidRDefault="00E9400C" w:rsidP="007C105A">
      <w:pPr>
        <w:pStyle w:val="S16S"/>
      </w:pPr>
      <w:r w:rsidRPr="00AC4226">
        <w:rPr>
          <w:cs/>
        </w:rPr>
        <w:t>दलितेन्द्र</w:t>
      </w:r>
      <w:r w:rsidRPr="00AC4226">
        <w:t>-</w:t>
      </w:r>
      <w:r w:rsidRPr="00AC4226">
        <w:rPr>
          <w:cs/>
        </w:rPr>
        <w:t>नील</w:t>
      </w:r>
      <w:r w:rsidRPr="00AC4226">
        <w:t>-</w:t>
      </w:r>
      <w:r w:rsidRPr="00AC4226">
        <w:rPr>
          <w:cs/>
        </w:rPr>
        <w:t>मणि</w:t>
      </w:r>
      <w:r w:rsidRPr="00AC4226">
        <w:t>-</w:t>
      </w:r>
      <w:r w:rsidRPr="00AC4226">
        <w:rPr>
          <w:cs/>
        </w:rPr>
        <w:t>नील</w:t>
      </w:r>
      <w:r w:rsidRPr="00AC4226">
        <w:t>-</w:t>
      </w:r>
      <w:r w:rsidRPr="00AC4226">
        <w:rPr>
          <w:cs/>
        </w:rPr>
        <w:t>विभ्रमं</w:t>
      </w:r>
      <w:r w:rsidR="005B4BA1" w:rsidRPr="00AC4226">
        <w:br/>
      </w:r>
      <w:r w:rsidRPr="00AC4226">
        <w:rPr>
          <w:cs/>
        </w:rPr>
        <w:t>नव –कुन्द-कुद्मळ-सित-द्विजावलि</w:t>
      </w:r>
      <w:r w:rsidR="002A5300" w:rsidRPr="00AC4226">
        <w:rPr>
          <w:cs/>
        </w:rPr>
        <w:t>।</w:t>
      </w:r>
      <w:r w:rsidR="002A5300" w:rsidRPr="00AC4226">
        <w:rPr>
          <w:cs/>
        </w:rPr>
        <w:br/>
      </w:r>
      <w:r w:rsidRPr="00AC4226">
        <w:rPr>
          <w:cs/>
        </w:rPr>
        <w:t>स्मितया नगोत्तम-शिरस्सु-जातया</w:t>
      </w:r>
      <w:r w:rsidR="005B4BA1" w:rsidRPr="00AC4226">
        <w:br/>
      </w:r>
      <w:r w:rsidRPr="00AC4226">
        <w:rPr>
          <w:cs/>
        </w:rPr>
        <w:t>वन-मालया सुरभुताशया</w:t>
      </w:r>
      <w:r w:rsidR="007A4C1E" w:rsidRPr="00AC4226">
        <w:rPr>
          <w:cs/>
        </w:rPr>
        <w:t>ऽ</w:t>
      </w:r>
      <w:r w:rsidRPr="00AC4226">
        <w:rPr>
          <w:cs/>
        </w:rPr>
        <w:t>न्वितम्</w:t>
      </w:r>
      <w:r w:rsidR="00D766AC" w:rsidRPr="00AC4226">
        <w:rPr>
          <w:cs/>
        </w:rPr>
        <w:t>॥</w:t>
      </w:r>
      <w:r w:rsidR="00962160" w:rsidRPr="00AC4226">
        <w:t>14-</w:t>
      </w:r>
      <w:r w:rsidRPr="00AC4226">
        <w:t>53</w:t>
      </w:r>
      <w:r w:rsidR="0051754E" w:rsidRPr="00AC4226">
        <w:rPr>
          <w:cs/>
        </w:rPr>
        <w:t>॥</w:t>
      </w:r>
    </w:p>
    <w:p w14:paraId="0A321BD6" w14:textId="77777777" w:rsidR="008510B2" w:rsidRPr="00AC4226" w:rsidRDefault="008510B2" w:rsidP="00EC4553">
      <w:pPr>
        <w:pStyle w:val="EngText"/>
      </w:pPr>
      <w:r w:rsidRPr="00AC4226">
        <w:t>14-53. Lord Vishnu glistened blue like the glimmer of the split-blue emerald, with the line of teeth glowing while like the new buds of the Jasmine, decked with a perfumed wreath woven with flowers blooming a</w:t>
      </w:r>
      <w:r w:rsidR="00CF182D" w:rsidRPr="00AC4226">
        <w:t xml:space="preserve">t </w:t>
      </w:r>
      <w:r w:rsidRPr="00AC4226">
        <w:t>the tips of the best of the threes like Parijat spreading their sweet smell in all directions. (</w:t>
      </w:r>
      <w:r w:rsidR="00CF182D" w:rsidRPr="00AC4226">
        <w:t>Like</w:t>
      </w:r>
      <w:r w:rsidRPr="00AC4226">
        <w:t xml:space="preserve"> the blue-tinted heaven </w:t>
      </w:r>
      <w:r w:rsidR="00CF182D" w:rsidRPr="00AC4226">
        <w:t>studded</w:t>
      </w:r>
      <w:r w:rsidRPr="00AC4226">
        <w:t xml:space="preserve"> with stars twinkling white).</w:t>
      </w:r>
    </w:p>
    <w:p w14:paraId="3F62A05B" w14:textId="77777777" w:rsidR="00E9400C" w:rsidRPr="00AC4226" w:rsidRDefault="00E9400C" w:rsidP="007C105A">
      <w:pPr>
        <w:pStyle w:val="S16S"/>
      </w:pPr>
      <w:r w:rsidRPr="00AC4226">
        <w:rPr>
          <w:cs/>
        </w:rPr>
        <w:lastRenderedPageBreak/>
        <w:t>मृदुगामि</w:t>
      </w:r>
      <w:r w:rsidRPr="00AC4226">
        <w:t>-</w:t>
      </w:r>
      <w:r w:rsidRPr="00AC4226">
        <w:rPr>
          <w:cs/>
        </w:rPr>
        <w:t>विमान</w:t>
      </w:r>
      <w:r w:rsidRPr="00AC4226">
        <w:t>-</w:t>
      </w:r>
      <w:r w:rsidRPr="00AC4226">
        <w:rPr>
          <w:cs/>
        </w:rPr>
        <w:t>सम्पदो</w:t>
      </w:r>
      <w:r w:rsidR="005B4BA1" w:rsidRPr="00AC4226">
        <w:br/>
      </w:r>
      <w:r w:rsidRPr="00AC4226">
        <w:rPr>
          <w:cs/>
        </w:rPr>
        <w:t>रमयत् सु</w:t>
      </w:r>
      <w:r w:rsidRPr="00AC4226">
        <w:t>-</w:t>
      </w:r>
      <w:r w:rsidRPr="00AC4226">
        <w:rPr>
          <w:cs/>
        </w:rPr>
        <w:t>स्मित</w:t>
      </w:r>
      <w:r w:rsidRPr="00AC4226">
        <w:t>-</w:t>
      </w:r>
      <w:r w:rsidRPr="00AC4226">
        <w:rPr>
          <w:cs/>
        </w:rPr>
        <w:t>गोप</w:t>
      </w:r>
      <w:r w:rsidRPr="00AC4226">
        <w:t>-</w:t>
      </w:r>
      <w:r w:rsidRPr="00AC4226">
        <w:rPr>
          <w:cs/>
        </w:rPr>
        <w:t>सुन्दरीः</w:t>
      </w:r>
      <w:r w:rsidR="00D766AC" w:rsidRPr="00AC4226">
        <w:rPr>
          <w:cs/>
        </w:rPr>
        <w:t>।</w:t>
      </w:r>
      <w:r w:rsidR="002A5300" w:rsidRPr="00AC4226">
        <w:rPr>
          <w:cs/>
        </w:rPr>
        <w:br/>
      </w:r>
      <w:r w:rsidRPr="00AC4226">
        <w:rPr>
          <w:cs/>
        </w:rPr>
        <w:t>परिताप</w:t>
      </w:r>
      <w:r w:rsidRPr="00AC4226">
        <w:t>-</w:t>
      </w:r>
      <w:r w:rsidRPr="00AC4226">
        <w:rPr>
          <w:cs/>
        </w:rPr>
        <w:t>विहीनमुज्ज्वलम्</w:t>
      </w:r>
      <w:r w:rsidR="005B4BA1" w:rsidRPr="00AC4226">
        <w:br/>
      </w:r>
      <w:r w:rsidRPr="00AC4226">
        <w:rPr>
          <w:cs/>
        </w:rPr>
        <w:t>सु</w:t>
      </w:r>
      <w:r w:rsidRPr="00AC4226">
        <w:t>-</w:t>
      </w:r>
      <w:r w:rsidRPr="00AC4226">
        <w:rPr>
          <w:cs/>
        </w:rPr>
        <w:t>ततं सूक्ष</w:t>
      </w:r>
      <w:r w:rsidRPr="00AC4226">
        <w:t>-</w:t>
      </w:r>
      <w:r w:rsidRPr="00AC4226">
        <w:rPr>
          <w:cs/>
        </w:rPr>
        <w:t>तराम्बरं वरम्</w:t>
      </w:r>
      <w:r w:rsidR="00D766AC" w:rsidRPr="00AC4226">
        <w:rPr>
          <w:cs/>
        </w:rPr>
        <w:t>॥</w:t>
      </w:r>
      <w:r w:rsidR="00962160" w:rsidRPr="00AC4226">
        <w:t>14-</w:t>
      </w:r>
      <w:r w:rsidRPr="00AC4226">
        <w:t>54</w:t>
      </w:r>
      <w:r w:rsidR="0051754E" w:rsidRPr="00AC4226">
        <w:rPr>
          <w:cs/>
        </w:rPr>
        <w:t>॥</w:t>
      </w:r>
    </w:p>
    <w:p w14:paraId="45AEA511" w14:textId="77777777" w:rsidR="008510B2" w:rsidRPr="00AC4226" w:rsidRDefault="008510B2" w:rsidP="00EC4553">
      <w:pPr>
        <w:pStyle w:val="EngText"/>
      </w:pPr>
      <w:r w:rsidRPr="00AC4226">
        <w:t xml:space="preserve">14-54. The all-pervasive Lord Krishna robes in dainty raiment, supreme and </w:t>
      </w:r>
      <w:r w:rsidR="00CF182D" w:rsidRPr="00AC4226">
        <w:t>splendorous</w:t>
      </w:r>
      <w:r w:rsidRPr="00AC4226">
        <w:t>, free from all anguish, sported with the charming Gopis tripping in tardy gait, shorn of shyness beaming with a sweet smile.</w:t>
      </w:r>
    </w:p>
    <w:p w14:paraId="57FF4721" w14:textId="77777777" w:rsidR="00E9400C" w:rsidRPr="00AC4226" w:rsidRDefault="00E9400C" w:rsidP="007C105A">
      <w:pPr>
        <w:pStyle w:val="S16S"/>
      </w:pPr>
      <w:r w:rsidRPr="00AC4226">
        <w:rPr>
          <w:cs/>
        </w:rPr>
        <w:t>गोभिस्तमांस्यपनयन् गति</w:t>
      </w:r>
      <w:r w:rsidRPr="00AC4226">
        <w:t>-</w:t>
      </w:r>
      <w:r w:rsidRPr="00AC4226">
        <w:rPr>
          <w:cs/>
        </w:rPr>
        <w:t>दं प्रजानाम्</w:t>
      </w:r>
      <w:r w:rsidR="005B4BA1" w:rsidRPr="00AC4226">
        <w:br/>
      </w:r>
      <w:r w:rsidRPr="00AC4226">
        <w:rPr>
          <w:cs/>
        </w:rPr>
        <w:t>अर्थान्तरं स भगवान् प्रकटीचकार</w:t>
      </w:r>
      <w:r w:rsidR="002A5300" w:rsidRPr="00AC4226">
        <w:rPr>
          <w:cs/>
        </w:rPr>
        <w:t>।</w:t>
      </w:r>
      <w:r w:rsidR="002A5300" w:rsidRPr="00AC4226">
        <w:rPr>
          <w:cs/>
        </w:rPr>
        <w:br/>
      </w:r>
      <w:r w:rsidRPr="00AC4226">
        <w:rPr>
          <w:cs/>
        </w:rPr>
        <w:t>आनन्द</w:t>
      </w:r>
      <w:r w:rsidRPr="00AC4226">
        <w:t>-</w:t>
      </w:r>
      <w:r w:rsidRPr="00AC4226">
        <w:rPr>
          <w:cs/>
        </w:rPr>
        <w:t>चिद्</w:t>
      </w:r>
      <w:r w:rsidRPr="00AC4226">
        <w:t>-</w:t>
      </w:r>
      <w:r w:rsidRPr="00AC4226">
        <w:rPr>
          <w:cs/>
        </w:rPr>
        <w:t>गुण</w:t>
      </w:r>
      <w:r w:rsidRPr="00AC4226">
        <w:t>-</w:t>
      </w:r>
      <w:r w:rsidRPr="00AC4226">
        <w:rPr>
          <w:cs/>
        </w:rPr>
        <w:t>गणं परिपूर्ण</w:t>
      </w:r>
      <w:r w:rsidRPr="00AC4226">
        <w:t>-</w:t>
      </w:r>
      <w:r w:rsidRPr="00AC4226">
        <w:rPr>
          <w:cs/>
        </w:rPr>
        <w:t>संवित्</w:t>
      </w:r>
      <w:r w:rsidR="005B4BA1" w:rsidRPr="00AC4226">
        <w:br/>
      </w:r>
      <w:r w:rsidRPr="00AC4226">
        <w:rPr>
          <w:cs/>
        </w:rPr>
        <w:t>चन्द्रस्तु शब्ध</w:t>
      </w:r>
      <w:r w:rsidRPr="00AC4226">
        <w:t>-</w:t>
      </w:r>
      <w:r w:rsidRPr="00AC4226">
        <w:rPr>
          <w:cs/>
        </w:rPr>
        <w:t>गुणमित्ययमेव भेदः</w:t>
      </w:r>
      <w:r w:rsidR="00D766AC" w:rsidRPr="00AC4226">
        <w:rPr>
          <w:cs/>
        </w:rPr>
        <w:t>॥</w:t>
      </w:r>
      <w:r w:rsidR="00962160" w:rsidRPr="00AC4226">
        <w:t>14-</w:t>
      </w:r>
      <w:r w:rsidRPr="00AC4226">
        <w:t>55</w:t>
      </w:r>
      <w:r w:rsidR="0051754E" w:rsidRPr="00AC4226">
        <w:rPr>
          <w:cs/>
        </w:rPr>
        <w:t>॥</w:t>
      </w:r>
    </w:p>
    <w:p w14:paraId="7758A18A" w14:textId="77777777" w:rsidR="008510B2" w:rsidRPr="00AC4226" w:rsidRDefault="008510B2" w:rsidP="00EC4553">
      <w:pPr>
        <w:pStyle w:val="EngText"/>
      </w:pPr>
      <w:r w:rsidRPr="00AC4226">
        <w:t xml:space="preserve">14-55. The praise-worthy Poornaprajna divulged in his descant the supreme substance designated Lord Krishna full of faultless virtues like knowledge and bliss along with those detailed in the above two verses (53 &amp; 54) and destroyed the ignorance of the listeners and granted the great ends of life to the virtuous while the Goddess of the moon shining with the myriad stars removing the darkness of the night unveiled by her delightful beams only one element known as the sky, the greatest among the five elements, garlanded with the mighty-trees growing on lofty mountains like  Meru with the porting supernal damsels sojourning in the vast expanse, subtle and all-pervasive, free from agony (bearing </w:t>
      </w:r>
      <w:r w:rsidR="00CF182D" w:rsidRPr="00AC4226">
        <w:t>Jada</w:t>
      </w:r>
      <w:r w:rsidRPr="00AC4226">
        <w:t xml:space="preserve">) accommodating (affording necessary passage) but only one attribute namely ‘Sound’. Thus the Acharya excelled the moon in excellence with </w:t>
      </w:r>
      <w:r w:rsidR="00CF182D" w:rsidRPr="00AC4226">
        <w:t>this</w:t>
      </w:r>
      <w:r w:rsidRPr="00AC4226">
        <w:t xml:space="preserve"> distinctive difference.</w:t>
      </w:r>
    </w:p>
    <w:p w14:paraId="1E3A2232" w14:textId="77777777" w:rsidR="00E9400C" w:rsidRPr="00AC4226" w:rsidRDefault="00E9400C" w:rsidP="00AC4226">
      <w:pPr>
        <w:pStyle w:val="SF2"/>
        <w:rPr>
          <w:sz w:val="36"/>
          <w:szCs w:val="36"/>
        </w:rPr>
      </w:pPr>
      <w:r w:rsidRPr="00AC4226">
        <w:rPr>
          <w:cs/>
        </w:rPr>
        <w:t>इति श्रीमत्कवि</w:t>
      </w:r>
      <w:r w:rsidRPr="00AC4226">
        <w:t>-</w:t>
      </w:r>
      <w:r w:rsidRPr="00AC4226">
        <w:rPr>
          <w:cs/>
        </w:rPr>
        <w:t>कुल</w:t>
      </w:r>
      <w:r w:rsidRPr="00AC4226">
        <w:t>-</w:t>
      </w:r>
      <w:r w:rsidRPr="00AC4226">
        <w:rPr>
          <w:cs/>
        </w:rPr>
        <w:t>तिलक</w:t>
      </w:r>
      <w:r w:rsidRPr="00AC4226">
        <w:t>-</w:t>
      </w:r>
      <w:r w:rsidR="00E12771" w:rsidRPr="00AC4226">
        <w:rPr>
          <w:cs/>
        </w:rPr>
        <w:t>त्रिविक्रम</w:t>
      </w:r>
      <w:r w:rsidRPr="00AC4226">
        <w:t>-</w:t>
      </w:r>
      <w:r w:rsidRPr="00AC4226">
        <w:rPr>
          <w:cs/>
        </w:rPr>
        <w:t>पण्डिताचार्य</w:t>
      </w:r>
      <w:r w:rsidRPr="00AC4226">
        <w:t>-</w:t>
      </w:r>
      <w:r w:rsidRPr="00AC4226">
        <w:rPr>
          <w:cs/>
        </w:rPr>
        <w:t>सुत</w:t>
      </w:r>
      <w:r w:rsidR="005B4BA1" w:rsidRPr="00AC4226">
        <w:t xml:space="preserve"> </w:t>
      </w:r>
      <w:r w:rsidRPr="00AC4226">
        <w:rPr>
          <w:sz w:val="36"/>
          <w:cs/>
        </w:rPr>
        <w:t>श्री</w:t>
      </w:r>
      <w:r w:rsidRPr="00AC4226">
        <w:rPr>
          <w:sz w:val="36"/>
        </w:rPr>
        <w:t>-</w:t>
      </w:r>
      <w:r w:rsidRPr="00AC4226">
        <w:rPr>
          <w:sz w:val="36"/>
          <w:cs/>
        </w:rPr>
        <w:t>नारायण</w:t>
      </w:r>
      <w:r w:rsidRPr="00AC4226">
        <w:rPr>
          <w:sz w:val="36"/>
        </w:rPr>
        <w:t>-</w:t>
      </w:r>
      <w:r w:rsidRPr="00AC4226">
        <w:rPr>
          <w:sz w:val="36"/>
          <w:cs/>
        </w:rPr>
        <w:t>पण्डिताचार्य</w:t>
      </w:r>
      <w:r w:rsidRPr="00AC4226">
        <w:rPr>
          <w:sz w:val="36"/>
        </w:rPr>
        <w:t>-</w:t>
      </w:r>
      <w:r w:rsidRPr="00AC4226">
        <w:rPr>
          <w:sz w:val="36"/>
          <w:cs/>
        </w:rPr>
        <w:t>विरचिते</w:t>
      </w:r>
      <w:r w:rsidR="005B4BA1" w:rsidRPr="00AC4226">
        <w:rPr>
          <w:sz w:val="36"/>
        </w:rPr>
        <w:br/>
      </w:r>
      <w:r w:rsidRPr="00AC4226">
        <w:rPr>
          <w:cs/>
        </w:rPr>
        <w:t>श्री</w:t>
      </w:r>
      <w:r w:rsidRPr="00AC4226">
        <w:t>-</w:t>
      </w:r>
      <w:r w:rsidRPr="00AC4226">
        <w:rPr>
          <w:cs/>
        </w:rPr>
        <w:t>मध्व</w:t>
      </w:r>
      <w:r w:rsidRPr="00AC4226">
        <w:t>-</w:t>
      </w:r>
      <w:r w:rsidRPr="00AC4226">
        <w:rPr>
          <w:cs/>
        </w:rPr>
        <w:t>विजये महा</w:t>
      </w:r>
      <w:r w:rsidRPr="00AC4226">
        <w:t>-</w:t>
      </w:r>
      <w:r w:rsidRPr="00AC4226">
        <w:rPr>
          <w:cs/>
        </w:rPr>
        <w:t>काव्ये</w:t>
      </w:r>
      <w:r w:rsidRPr="00AC4226">
        <w:t>-</w:t>
      </w:r>
      <w:r w:rsidRPr="00AC4226">
        <w:rPr>
          <w:cs/>
        </w:rPr>
        <w:t>आनन्दाङ्किते</w:t>
      </w:r>
      <w:r w:rsidRPr="00AC4226">
        <w:rPr>
          <w:sz w:val="36"/>
          <w:szCs w:val="32"/>
          <w:cs/>
        </w:rPr>
        <w:t>चतुर्दशः सर्गः</w:t>
      </w:r>
    </w:p>
    <w:p w14:paraId="373EA3C4" w14:textId="77777777" w:rsidR="00E9400C" w:rsidRPr="00AC4226" w:rsidRDefault="005B4BA1" w:rsidP="00AC4226">
      <w:pPr>
        <w:pStyle w:val="SH2"/>
        <w:rPr>
          <w:szCs w:val="36"/>
        </w:rPr>
      </w:pPr>
      <w:bookmarkStart w:id="42" w:name="_Toc455414269"/>
      <w:r w:rsidRPr="00AC4226">
        <w:rPr>
          <w:cs/>
        </w:rPr>
        <w:t xml:space="preserve">पञ्चदशः </w:t>
      </w:r>
      <w:r w:rsidR="00E9400C" w:rsidRPr="00AC4226">
        <w:rPr>
          <w:cs/>
        </w:rPr>
        <w:t>सर्ग</w:t>
      </w:r>
      <w:r w:rsidR="00E9400C" w:rsidRPr="00AC4226">
        <w:t xml:space="preserve">: </w:t>
      </w:r>
      <w:r w:rsidRPr="00AC4226">
        <w:rPr>
          <w:cs/>
        </w:rPr>
        <w:t>-[15-</w:t>
      </w:r>
      <w:r w:rsidR="007736FE" w:rsidRPr="00AC4226">
        <w:rPr>
          <w:cs/>
        </w:rPr>
        <w:t>141]</w:t>
      </w:r>
      <w:bookmarkEnd w:id="42"/>
    </w:p>
    <w:p w14:paraId="791D7A9B" w14:textId="77777777" w:rsidR="00E9400C" w:rsidRPr="00AC4226" w:rsidRDefault="00E9400C" w:rsidP="007C105A">
      <w:pPr>
        <w:pStyle w:val="S16S"/>
      </w:pPr>
      <w:r w:rsidRPr="00AC4226">
        <w:rPr>
          <w:cs/>
        </w:rPr>
        <w:t>भूयो</w:t>
      </w:r>
      <w:r w:rsidRPr="00AC4226">
        <w:t>-</w:t>
      </w:r>
      <w:r w:rsidRPr="00AC4226">
        <w:rPr>
          <w:cs/>
        </w:rPr>
        <w:t>बोधस्ततो भूयो व्याचख्यौ भाष्यमद्भुतम्</w:t>
      </w:r>
      <w:r w:rsidR="00D766AC" w:rsidRPr="00AC4226">
        <w:rPr>
          <w:cs/>
        </w:rPr>
        <w:t>।</w:t>
      </w:r>
      <w:r w:rsidR="002A5300" w:rsidRPr="00AC4226">
        <w:rPr>
          <w:cs/>
        </w:rPr>
        <w:br/>
      </w:r>
      <w:r w:rsidRPr="00AC4226">
        <w:rPr>
          <w:cs/>
        </w:rPr>
        <w:t>ग्रामे ग्रामीण्य</w:t>
      </w:r>
      <w:r w:rsidRPr="00AC4226">
        <w:t>-</w:t>
      </w:r>
      <w:r w:rsidRPr="00AC4226">
        <w:rPr>
          <w:cs/>
        </w:rPr>
        <w:t>सामान्ये वसंस्तत्रामरालये</w:t>
      </w:r>
      <w:r w:rsidR="00D766AC" w:rsidRPr="00AC4226">
        <w:rPr>
          <w:cs/>
        </w:rPr>
        <w:t>॥</w:t>
      </w:r>
      <w:r w:rsidR="009F24BB" w:rsidRPr="00AC4226">
        <w:rPr>
          <w:cs/>
        </w:rPr>
        <w:t>15-</w:t>
      </w:r>
      <w:r w:rsidRPr="00AC4226">
        <w:t>1</w:t>
      </w:r>
      <w:r w:rsidR="009F24BB" w:rsidRPr="00AC4226">
        <w:rPr>
          <w:cs/>
        </w:rPr>
        <w:t>॥</w:t>
      </w:r>
    </w:p>
    <w:p w14:paraId="7AF5756E" w14:textId="77777777" w:rsidR="00A365C3" w:rsidRPr="00AC4226" w:rsidRDefault="00A365C3" w:rsidP="00EC4553">
      <w:pPr>
        <w:pStyle w:val="EngText"/>
      </w:pPr>
      <w:r w:rsidRPr="00AC4226">
        <w:lastRenderedPageBreak/>
        <w:t>15-</w:t>
      </w:r>
      <w:r w:rsidR="002A7DB4" w:rsidRPr="00AC4226">
        <w:t>1. Poornaprajna then tarried in a temple common to the people</w:t>
      </w:r>
      <w:r w:rsidRPr="00AC4226">
        <w:t xml:space="preserve"> of the village Kudel by name and conducted his exceptional discourses on Brahma-Sutrabhashya</w:t>
      </w:r>
    </w:p>
    <w:p w14:paraId="35A6F72C" w14:textId="77777777" w:rsidR="00E9400C" w:rsidRPr="00AC4226" w:rsidRDefault="00E9400C" w:rsidP="007C105A">
      <w:pPr>
        <w:pStyle w:val="S16S"/>
      </w:pPr>
      <w:r w:rsidRPr="00AC4226">
        <w:rPr>
          <w:cs/>
        </w:rPr>
        <w:t>पर</w:t>
      </w:r>
      <w:r w:rsidRPr="00AC4226">
        <w:t>-</w:t>
      </w:r>
      <w:r w:rsidRPr="00AC4226">
        <w:rPr>
          <w:cs/>
        </w:rPr>
        <w:t>पक्ष</w:t>
      </w:r>
      <w:r w:rsidRPr="00AC4226">
        <w:t>-</w:t>
      </w:r>
      <w:r w:rsidRPr="00AC4226">
        <w:rPr>
          <w:cs/>
        </w:rPr>
        <w:t>रथारूढं खर</w:t>
      </w:r>
      <w:r w:rsidRPr="00AC4226">
        <w:t>-</w:t>
      </w:r>
      <w:r w:rsidRPr="00AC4226">
        <w:rPr>
          <w:cs/>
        </w:rPr>
        <w:t>तर्क</w:t>
      </w:r>
      <w:r w:rsidRPr="00AC4226">
        <w:t>-</w:t>
      </w:r>
      <w:r w:rsidRPr="00AC4226">
        <w:rPr>
          <w:cs/>
        </w:rPr>
        <w:t>महायुधम्</w:t>
      </w:r>
      <w:r w:rsidR="00D766AC" w:rsidRPr="00AC4226">
        <w:rPr>
          <w:cs/>
        </w:rPr>
        <w:t>।</w:t>
      </w:r>
      <w:r w:rsidR="002A5300" w:rsidRPr="00AC4226">
        <w:rPr>
          <w:cs/>
        </w:rPr>
        <w:br/>
      </w:r>
      <w:r w:rsidR="00E12771" w:rsidRPr="00AC4226">
        <w:rPr>
          <w:cs/>
        </w:rPr>
        <w:t>त्रिविक्रम</w:t>
      </w:r>
      <w:r w:rsidRPr="00AC4226">
        <w:rPr>
          <w:cs/>
        </w:rPr>
        <w:t>र्यं सो</w:t>
      </w:r>
      <w:r w:rsidR="007A4C1E" w:rsidRPr="00AC4226">
        <w:rPr>
          <w:cs/>
        </w:rPr>
        <w:t>ऽ</w:t>
      </w:r>
      <w:r w:rsidRPr="00AC4226">
        <w:rPr>
          <w:cs/>
        </w:rPr>
        <w:t>पश्यत् प्रति</w:t>
      </w:r>
      <w:r w:rsidRPr="00AC4226">
        <w:t>-</w:t>
      </w:r>
      <w:r w:rsidRPr="00AC4226">
        <w:rPr>
          <w:cs/>
        </w:rPr>
        <w:t>वीरमिवाग्रतः</w:t>
      </w:r>
      <w:r w:rsidR="00D766AC" w:rsidRPr="00AC4226">
        <w:rPr>
          <w:cs/>
        </w:rPr>
        <w:t>॥</w:t>
      </w:r>
      <w:r w:rsidR="009F24BB" w:rsidRPr="00AC4226">
        <w:rPr>
          <w:cs/>
        </w:rPr>
        <w:t>15-</w:t>
      </w:r>
      <w:r w:rsidRPr="00AC4226">
        <w:t>2</w:t>
      </w:r>
      <w:r w:rsidR="0051754E" w:rsidRPr="00AC4226">
        <w:rPr>
          <w:cs/>
        </w:rPr>
        <w:t>॥</w:t>
      </w:r>
    </w:p>
    <w:p w14:paraId="61651059" w14:textId="77777777" w:rsidR="00A365C3" w:rsidRPr="00AC4226" w:rsidRDefault="00A365C3" w:rsidP="00EC4553">
      <w:pPr>
        <w:pStyle w:val="EngText"/>
      </w:pPr>
      <w:r w:rsidRPr="00AC4226">
        <w:t>15-2. Madhwacharya saw Trivikramacharya face to face as formidable adversary in a field of a war, mounting the chariot of hostile philosophy armed with powerful missiles of pungent logic.</w:t>
      </w:r>
    </w:p>
    <w:p w14:paraId="7D311D77" w14:textId="77777777" w:rsidR="00E9400C" w:rsidRPr="00AC4226" w:rsidRDefault="00E9400C" w:rsidP="007C105A">
      <w:pPr>
        <w:pStyle w:val="S16S"/>
      </w:pPr>
      <w:r w:rsidRPr="00AC4226">
        <w:rPr>
          <w:cs/>
        </w:rPr>
        <w:t>तदा तदाननांभोजाद् वृत्तोपन्यास</w:t>
      </w:r>
      <w:r w:rsidRPr="00AC4226">
        <w:t>-</w:t>
      </w:r>
      <w:r w:rsidRPr="00AC4226">
        <w:rPr>
          <w:cs/>
        </w:rPr>
        <w:t>भारति</w:t>
      </w:r>
      <w:r w:rsidR="002A5300" w:rsidRPr="00AC4226">
        <w:rPr>
          <w:cs/>
        </w:rPr>
        <w:t>।</w:t>
      </w:r>
      <w:r w:rsidR="002A5300" w:rsidRPr="00AC4226">
        <w:rPr>
          <w:cs/>
        </w:rPr>
        <w:br/>
      </w:r>
      <w:r w:rsidRPr="00AC4226">
        <w:rPr>
          <w:cs/>
        </w:rPr>
        <w:t>सेना सेनाग्रहा दिव्या शिभिरादिव निर्ययौ</w:t>
      </w:r>
      <w:r w:rsidR="00D766AC" w:rsidRPr="00AC4226">
        <w:rPr>
          <w:cs/>
        </w:rPr>
        <w:t>॥</w:t>
      </w:r>
      <w:r w:rsidR="009F24BB" w:rsidRPr="00AC4226">
        <w:rPr>
          <w:cs/>
        </w:rPr>
        <w:t>15-</w:t>
      </w:r>
      <w:r w:rsidRPr="00AC4226">
        <w:t>3</w:t>
      </w:r>
      <w:r w:rsidR="0051754E" w:rsidRPr="00AC4226">
        <w:rPr>
          <w:cs/>
        </w:rPr>
        <w:t>॥</w:t>
      </w:r>
    </w:p>
    <w:p w14:paraId="60445717" w14:textId="77777777" w:rsidR="00A365C3" w:rsidRPr="00AC4226" w:rsidRDefault="00A365C3" w:rsidP="00EC4553">
      <w:pPr>
        <w:pStyle w:val="EngText"/>
      </w:pPr>
      <w:r w:rsidRPr="00AC4226">
        <w:t xml:space="preserve">15-3. (Trivikramacharya was carefully listening to) the disquisitions bent upon firmly establishing the supremacy of Lord Narayana, the creator of the </w:t>
      </w:r>
      <w:r w:rsidR="00EA1625" w:rsidRPr="00AC4226">
        <w:t>universe</w:t>
      </w:r>
      <w:r w:rsidRPr="00AC4226">
        <w:t xml:space="preserve"> that darted from the Acharya’s Charming mouth like the troops of an army marching out of their tents a bag a decisive victory for their emperor.</w:t>
      </w:r>
    </w:p>
    <w:p w14:paraId="38CDE6BF" w14:textId="77777777" w:rsidR="00E9400C" w:rsidRPr="00AC4226" w:rsidRDefault="00E9400C" w:rsidP="007C105A">
      <w:pPr>
        <w:pStyle w:val="S16S"/>
      </w:pPr>
      <w:r w:rsidRPr="00AC4226">
        <w:rPr>
          <w:cs/>
        </w:rPr>
        <w:t>नात्यत्वरा नाति</w:t>
      </w:r>
      <w:r w:rsidRPr="00AC4226">
        <w:t>-</w:t>
      </w:r>
      <w:r w:rsidRPr="00AC4226">
        <w:rPr>
          <w:cs/>
        </w:rPr>
        <w:t>रया न</w:t>
      </w:r>
      <w:r w:rsidRPr="00AC4226">
        <w:t>-</w:t>
      </w:r>
      <w:r w:rsidRPr="00AC4226">
        <w:rPr>
          <w:cs/>
        </w:rPr>
        <w:t>स्खलन्ति निरन्तरा</w:t>
      </w:r>
      <w:r w:rsidR="002A5300" w:rsidRPr="00AC4226">
        <w:rPr>
          <w:cs/>
        </w:rPr>
        <w:t>।</w:t>
      </w:r>
      <w:r w:rsidR="002A5300" w:rsidRPr="00AC4226">
        <w:rPr>
          <w:cs/>
        </w:rPr>
        <w:br/>
      </w:r>
      <w:r w:rsidRPr="00AC4226">
        <w:rPr>
          <w:cs/>
        </w:rPr>
        <w:t>अननावयवेत्येव दवीयोभिः प्र</w:t>
      </w:r>
      <w:r w:rsidRPr="00AC4226">
        <w:t>-</w:t>
      </w:r>
      <w:r w:rsidRPr="00AC4226">
        <w:rPr>
          <w:cs/>
        </w:rPr>
        <w:t>तर्किता</w:t>
      </w:r>
      <w:r w:rsidR="00D766AC" w:rsidRPr="00AC4226">
        <w:rPr>
          <w:cs/>
        </w:rPr>
        <w:t>॥</w:t>
      </w:r>
      <w:r w:rsidR="009F24BB" w:rsidRPr="00AC4226">
        <w:rPr>
          <w:cs/>
        </w:rPr>
        <w:t>15-</w:t>
      </w:r>
      <w:r w:rsidRPr="00AC4226">
        <w:t>4</w:t>
      </w:r>
      <w:r w:rsidR="0051754E" w:rsidRPr="00AC4226">
        <w:rPr>
          <w:cs/>
        </w:rPr>
        <w:t>॥</w:t>
      </w:r>
    </w:p>
    <w:p w14:paraId="4E19FB9C" w14:textId="77777777" w:rsidR="00A365C3" w:rsidRPr="00AC4226" w:rsidRDefault="00A365C3" w:rsidP="00EC4553">
      <w:pPr>
        <w:pStyle w:val="EngText"/>
      </w:pPr>
      <w:r w:rsidRPr="00AC4226">
        <w:t xml:space="preserve">15-4. His superb exposition of the scriptures was neither tardy nor rapid nor stumbling but a ceaseless flow and its impact was so irresistible that the audience at a distance was oblivious of its corporate nature (components parts like letter and sound) like the march of a legion in measured treads to give credence to </w:t>
      </w:r>
      <w:r w:rsidR="00EA1625" w:rsidRPr="00AC4226">
        <w:t>remote</w:t>
      </w:r>
      <w:r w:rsidRPr="00AC4226">
        <w:t xml:space="preserve"> onlookers as if it is was one solid block in motion (undivided into infantry, cavalry etc.)</w:t>
      </w:r>
    </w:p>
    <w:p w14:paraId="55D681C9" w14:textId="77777777" w:rsidR="00E9400C" w:rsidRPr="00AC4226" w:rsidRDefault="00E9400C" w:rsidP="007C105A">
      <w:pPr>
        <w:pStyle w:val="S16S"/>
      </w:pPr>
      <w:r w:rsidRPr="00AC4226">
        <w:rPr>
          <w:cs/>
        </w:rPr>
        <w:t>सूत्र</w:t>
      </w:r>
      <w:r w:rsidRPr="00AC4226">
        <w:t>-</w:t>
      </w:r>
      <w:r w:rsidRPr="00AC4226">
        <w:rPr>
          <w:cs/>
        </w:rPr>
        <w:t>स्यन्दन</w:t>
      </w:r>
      <w:r w:rsidRPr="00AC4226">
        <w:t>-</w:t>
      </w:r>
      <w:r w:rsidRPr="00AC4226">
        <w:rPr>
          <w:cs/>
        </w:rPr>
        <w:t>वृन्दाढ्या दुर्वार</w:t>
      </w:r>
      <w:r w:rsidRPr="00AC4226">
        <w:t>-</w:t>
      </w:r>
      <w:r w:rsidRPr="00AC4226">
        <w:rPr>
          <w:cs/>
        </w:rPr>
        <w:t>श्रुति</w:t>
      </w:r>
      <w:r w:rsidRPr="00AC4226">
        <w:t>-</w:t>
      </w:r>
      <w:r w:rsidRPr="00AC4226">
        <w:rPr>
          <w:cs/>
        </w:rPr>
        <w:t>वारणा</w:t>
      </w:r>
      <w:r w:rsidR="002A5300" w:rsidRPr="00AC4226">
        <w:rPr>
          <w:cs/>
        </w:rPr>
        <w:t>।</w:t>
      </w:r>
      <w:r w:rsidR="002A5300" w:rsidRPr="00AC4226">
        <w:rPr>
          <w:cs/>
        </w:rPr>
        <w:br/>
      </w:r>
      <w:r w:rsidRPr="00AC4226">
        <w:rPr>
          <w:cs/>
        </w:rPr>
        <w:t>सूपपत्ति</w:t>
      </w:r>
      <w:r w:rsidRPr="00AC4226">
        <w:t>-</w:t>
      </w:r>
      <w:r w:rsidRPr="00AC4226">
        <w:rPr>
          <w:cs/>
        </w:rPr>
        <w:t>महापत्तिर्विचित्र</w:t>
      </w:r>
      <w:r w:rsidRPr="00AC4226">
        <w:t>-</w:t>
      </w:r>
      <w:r w:rsidRPr="00AC4226">
        <w:rPr>
          <w:cs/>
        </w:rPr>
        <w:t>स्मृति</w:t>
      </w:r>
      <w:r w:rsidRPr="00AC4226">
        <w:t>-</w:t>
      </w:r>
      <w:r w:rsidRPr="00AC4226">
        <w:rPr>
          <w:cs/>
        </w:rPr>
        <w:t>सप्तिका</w:t>
      </w:r>
      <w:r w:rsidR="00D766AC" w:rsidRPr="00AC4226">
        <w:rPr>
          <w:cs/>
        </w:rPr>
        <w:t>॥</w:t>
      </w:r>
      <w:r w:rsidR="009F24BB" w:rsidRPr="00AC4226">
        <w:rPr>
          <w:cs/>
        </w:rPr>
        <w:t>15-</w:t>
      </w:r>
      <w:r w:rsidRPr="00AC4226">
        <w:t>5</w:t>
      </w:r>
      <w:r w:rsidR="0051754E" w:rsidRPr="00AC4226">
        <w:rPr>
          <w:cs/>
        </w:rPr>
        <w:t>॥</w:t>
      </w:r>
    </w:p>
    <w:p w14:paraId="213DEE5D" w14:textId="77777777" w:rsidR="000F4269" w:rsidRPr="00AC4226" w:rsidRDefault="000F4269" w:rsidP="00EC4553">
      <w:pPr>
        <w:pStyle w:val="EngText"/>
      </w:pPr>
      <w:r w:rsidRPr="00AC4226">
        <w:t xml:space="preserve">15-5. His virile and eloquent commentary, emblazoned  with quadruple missiles the weighty Brahmasutras, the impregnable Vedas, the plethora of powerful Shrutis and the </w:t>
      </w:r>
      <w:r w:rsidR="00EA1625" w:rsidRPr="00AC4226">
        <w:t>wizardry</w:t>
      </w:r>
      <w:r w:rsidRPr="00AC4226">
        <w:t xml:space="preserve"> of his logic, had </w:t>
      </w:r>
      <w:r w:rsidR="00EA1625" w:rsidRPr="00AC4226">
        <w:t>the semblance of the Chad</w:t>
      </w:r>
      <w:r w:rsidRPr="00AC4226">
        <w:t>uranga Sena(army consisting of four divisions) containing the chain of chariots, hordes of elephants, the cavalry and the infantry respectively.</w:t>
      </w:r>
    </w:p>
    <w:p w14:paraId="5FEE204D" w14:textId="77777777" w:rsidR="00E9400C" w:rsidRPr="00AC4226" w:rsidRDefault="00E9400C" w:rsidP="007C105A">
      <w:pPr>
        <w:pStyle w:val="S16S"/>
      </w:pPr>
      <w:r w:rsidRPr="00AC4226">
        <w:rPr>
          <w:cs/>
        </w:rPr>
        <w:lastRenderedPageBreak/>
        <w:t>वर्धितोर्मि</w:t>
      </w:r>
      <w:r w:rsidRPr="00AC4226">
        <w:t>-</w:t>
      </w:r>
      <w:r w:rsidRPr="00AC4226">
        <w:rPr>
          <w:cs/>
        </w:rPr>
        <w:t>हरि</w:t>
      </w:r>
      <w:r w:rsidRPr="00AC4226">
        <w:t>-</w:t>
      </w:r>
      <w:r w:rsidRPr="00AC4226">
        <w:rPr>
          <w:cs/>
        </w:rPr>
        <w:t>प्रेष्ठा सु</w:t>
      </w:r>
      <w:r w:rsidRPr="00AC4226">
        <w:t>-</w:t>
      </w:r>
      <w:r w:rsidRPr="00AC4226">
        <w:rPr>
          <w:cs/>
        </w:rPr>
        <w:t>पयो</w:t>
      </w:r>
      <w:r w:rsidRPr="00AC4226">
        <w:t>-</w:t>
      </w:r>
      <w:r w:rsidRPr="00AC4226">
        <w:rPr>
          <w:cs/>
        </w:rPr>
        <w:t>धर</w:t>
      </w:r>
      <w:r w:rsidRPr="00AC4226">
        <w:t>-</w:t>
      </w:r>
      <w:r w:rsidRPr="00AC4226">
        <w:rPr>
          <w:cs/>
        </w:rPr>
        <w:t>सु</w:t>
      </w:r>
      <w:r w:rsidRPr="00AC4226">
        <w:t>-</w:t>
      </w:r>
      <w:r w:rsidRPr="00AC4226">
        <w:rPr>
          <w:cs/>
        </w:rPr>
        <w:t>स्वरा</w:t>
      </w:r>
      <w:r w:rsidR="002A5300" w:rsidRPr="00AC4226">
        <w:rPr>
          <w:cs/>
        </w:rPr>
        <w:t>।</w:t>
      </w:r>
      <w:r w:rsidR="002A5300" w:rsidRPr="00AC4226">
        <w:rPr>
          <w:cs/>
        </w:rPr>
        <w:br/>
      </w:r>
      <w:r w:rsidRPr="00AC4226">
        <w:rPr>
          <w:cs/>
        </w:rPr>
        <w:t>सवितान</w:t>
      </w:r>
      <w:r w:rsidRPr="00AC4226">
        <w:t>-</w:t>
      </w:r>
      <w:r w:rsidRPr="00AC4226">
        <w:rPr>
          <w:cs/>
        </w:rPr>
        <w:t>प्रकाशार्था सागरी श्रिरिवापरा</w:t>
      </w:r>
      <w:r w:rsidR="00D766AC" w:rsidRPr="00AC4226">
        <w:rPr>
          <w:cs/>
        </w:rPr>
        <w:t>॥</w:t>
      </w:r>
      <w:r w:rsidR="009F24BB" w:rsidRPr="00AC4226">
        <w:rPr>
          <w:cs/>
        </w:rPr>
        <w:t>15-</w:t>
      </w:r>
      <w:r w:rsidRPr="00AC4226">
        <w:t>6</w:t>
      </w:r>
      <w:r w:rsidR="0051754E" w:rsidRPr="00AC4226">
        <w:rPr>
          <w:cs/>
        </w:rPr>
        <w:t>॥</w:t>
      </w:r>
    </w:p>
    <w:p w14:paraId="4D5A24DB" w14:textId="77777777" w:rsidR="000F4269" w:rsidRPr="00AC4226" w:rsidRDefault="000F4269" w:rsidP="00EC4553">
      <w:pPr>
        <w:pStyle w:val="EngText"/>
      </w:pPr>
      <w:r w:rsidRPr="00AC4226">
        <w:t>15.6. His unique lectures in the solemn tone of a rumbling cloud expatiating exhaustively on the topic on hand, free from the six blemishes (modifications like increase and decrease), gushing out of his mouth extolling Sri Hari appeared as if another Mahalakshmi, the dear consort of Lord Vishnu, bereft of the six infirmities with imposing breasts and sonorous voice, commanding extensive wealth, emerged from the ocean.</w:t>
      </w:r>
    </w:p>
    <w:p w14:paraId="1644BB34" w14:textId="77777777" w:rsidR="00E9400C" w:rsidRPr="00AC4226" w:rsidRDefault="00E9400C" w:rsidP="007C105A">
      <w:pPr>
        <w:pStyle w:val="S16S"/>
      </w:pPr>
      <w:r w:rsidRPr="00AC4226">
        <w:rPr>
          <w:cs/>
        </w:rPr>
        <w:t>पद्मेश</w:t>
      </w:r>
      <w:r w:rsidRPr="00AC4226">
        <w:t>-</w:t>
      </w:r>
      <w:r w:rsidRPr="00AC4226">
        <w:rPr>
          <w:cs/>
        </w:rPr>
        <w:t>पद</w:t>
      </w:r>
      <w:r w:rsidRPr="00AC4226">
        <w:t>-</w:t>
      </w:r>
      <w:r w:rsidRPr="00AC4226">
        <w:rPr>
          <w:cs/>
        </w:rPr>
        <w:t>पद्म</w:t>
      </w:r>
      <w:r w:rsidRPr="00AC4226">
        <w:t>-</w:t>
      </w:r>
      <w:r w:rsidRPr="00AC4226">
        <w:rPr>
          <w:cs/>
        </w:rPr>
        <w:t>श्रित कृत्याङ्गं पद्म</w:t>
      </w:r>
      <w:r w:rsidRPr="00AC4226">
        <w:t>-</w:t>
      </w:r>
      <w:r w:rsidRPr="00AC4226">
        <w:rPr>
          <w:cs/>
        </w:rPr>
        <w:t>जन्मनः</w:t>
      </w:r>
      <w:r w:rsidR="00D766AC" w:rsidRPr="00AC4226">
        <w:rPr>
          <w:cs/>
        </w:rPr>
        <w:t>।</w:t>
      </w:r>
      <w:r w:rsidR="002A5300" w:rsidRPr="00AC4226">
        <w:rPr>
          <w:cs/>
        </w:rPr>
        <w:br/>
      </w:r>
      <w:r w:rsidRPr="00AC4226">
        <w:rPr>
          <w:cs/>
        </w:rPr>
        <w:t>लाळिता शिरसेशेन गङ्गावाशेष</w:t>
      </w:r>
      <w:r w:rsidRPr="00AC4226">
        <w:t>-</w:t>
      </w:r>
      <w:r w:rsidRPr="00AC4226">
        <w:rPr>
          <w:cs/>
        </w:rPr>
        <w:t>पावनी</w:t>
      </w:r>
      <w:r w:rsidR="00D766AC" w:rsidRPr="00AC4226">
        <w:rPr>
          <w:cs/>
        </w:rPr>
        <w:t>॥</w:t>
      </w:r>
      <w:r w:rsidR="009F24BB" w:rsidRPr="00AC4226">
        <w:rPr>
          <w:cs/>
        </w:rPr>
        <w:t>15-</w:t>
      </w:r>
      <w:r w:rsidRPr="00AC4226">
        <w:t>7</w:t>
      </w:r>
      <w:r w:rsidR="0051754E" w:rsidRPr="00AC4226">
        <w:rPr>
          <w:cs/>
        </w:rPr>
        <w:t>॥</w:t>
      </w:r>
    </w:p>
    <w:p w14:paraId="65CE84F7" w14:textId="77777777" w:rsidR="00A86EAD" w:rsidRPr="00AC4226" w:rsidRDefault="000F4269" w:rsidP="00EC4553">
      <w:pPr>
        <w:pStyle w:val="EngText"/>
      </w:pPr>
      <w:r w:rsidRPr="00AC4226">
        <w:t>15-7</w:t>
      </w:r>
      <w:r w:rsidR="00FB77E4" w:rsidRPr="00AC4226">
        <w:t xml:space="preserve">. </w:t>
      </w:r>
      <w:r w:rsidRPr="00AC4226">
        <w:t xml:space="preserve">His moving oration, glorifying the </w:t>
      </w:r>
      <w:r w:rsidR="00EA1625" w:rsidRPr="00AC4226">
        <w:t>sovereignty</w:t>
      </w:r>
      <w:r w:rsidRPr="00AC4226">
        <w:t xml:space="preserve"> of Lord Narayana, enabling the eligible (Ruju</w:t>
      </w:r>
      <w:r w:rsidR="00EA1625" w:rsidRPr="00AC4226">
        <w:t xml:space="preserve"> gu</w:t>
      </w:r>
      <w:r w:rsidR="00FB77E4" w:rsidRPr="00AC4226">
        <w:t xml:space="preserve">na) souls to occupy and discharge </w:t>
      </w:r>
      <w:r w:rsidR="00EA1625" w:rsidRPr="00AC4226">
        <w:t>the</w:t>
      </w:r>
      <w:r w:rsidR="00FB77E4" w:rsidRPr="00AC4226">
        <w:t xml:space="preserve"> duties of Chaturmukha Brahma, highly reverenced by Mahadeva and potent enough to purify the devoted listeners, resembled the Holy Ganges in her devotion to the </w:t>
      </w:r>
      <w:r w:rsidR="00EA1625" w:rsidRPr="00AC4226">
        <w:t>blissful</w:t>
      </w:r>
      <w:r w:rsidR="00FB77E4" w:rsidRPr="00AC4226">
        <w:t xml:space="preserve"> feet of Sri Hari, in her availabilit</w:t>
      </w:r>
      <w:r w:rsidR="00EA1625" w:rsidRPr="00AC4226">
        <w:t>y to the Lotus-born Brahma in lo</w:t>
      </w:r>
      <w:r w:rsidR="00FB77E4" w:rsidRPr="00AC4226">
        <w:t>ving the feet of his father, her being borne with great respect on his crest by Sankara and sanctifying the whole world with her holy impress.</w:t>
      </w:r>
      <w:r w:rsidR="00A86EAD" w:rsidRPr="00AC4226">
        <w:t xml:space="preserve"> </w:t>
      </w:r>
    </w:p>
    <w:p w14:paraId="3ECFF815" w14:textId="77777777" w:rsidR="00A86EAD" w:rsidRPr="00AC4226" w:rsidRDefault="00A86EAD" w:rsidP="00EC4553">
      <w:pPr>
        <w:pStyle w:val="EngText"/>
      </w:pPr>
      <w:r w:rsidRPr="00AC4226">
        <w:t xml:space="preserve">(This verse </w:t>
      </w:r>
      <w:r w:rsidR="00EA1625" w:rsidRPr="00AC4226">
        <w:t>drives</w:t>
      </w:r>
      <w:r w:rsidRPr="00AC4226">
        <w:t xml:space="preserve"> home the paramountcy of Madhwa Siddhanta (doctrine), dear to Lord Vedavyasa that propounds and propagates the supremacy of Sri Hari and purifies its dear devotees and paves their way to bliss eternal).</w:t>
      </w:r>
    </w:p>
    <w:p w14:paraId="4B6D1D3D" w14:textId="77777777" w:rsidR="00E9400C" w:rsidRPr="00AC4226" w:rsidRDefault="00E9400C" w:rsidP="007C105A">
      <w:pPr>
        <w:pStyle w:val="S16S"/>
      </w:pPr>
      <w:r w:rsidRPr="00AC4226">
        <w:rPr>
          <w:cs/>
        </w:rPr>
        <w:t>नारायणे</w:t>
      </w:r>
      <w:r w:rsidR="007A4C1E" w:rsidRPr="00AC4226">
        <w:rPr>
          <w:cs/>
        </w:rPr>
        <w:t>ऽ</w:t>
      </w:r>
      <w:r w:rsidRPr="00AC4226">
        <w:rPr>
          <w:cs/>
        </w:rPr>
        <w:t>नन्त</w:t>
      </w:r>
      <w:r w:rsidRPr="00AC4226">
        <w:t>-</w:t>
      </w:r>
      <w:r w:rsidRPr="00AC4226">
        <w:rPr>
          <w:cs/>
        </w:rPr>
        <w:t>गुणो ब्रह्माख्यो वेद वेदितः</w:t>
      </w:r>
      <w:r w:rsidR="00D766AC" w:rsidRPr="00AC4226">
        <w:rPr>
          <w:cs/>
        </w:rPr>
        <w:t>।</w:t>
      </w:r>
      <w:r w:rsidR="002A5300" w:rsidRPr="00AC4226">
        <w:rPr>
          <w:cs/>
        </w:rPr>
        <w:br/>
      </w:r>
      <w:r w:rsidRPr="00AC4226">
        <w:rPr>
          <w:cs/>
        </w:rPr>
        <w:t>विश्व</w:t>
      </w:r>
      <w:r w:rsidRPr="00AC4226">
        <w:t>-</w:t>
      </w:r>
      <w:r w:rsidRPr="00AC4226">
        <w:rPr>
          <w:cs/>
        </w:rPr>
        <w:t>कर्तेति विश्व</w:t>
      </w:r>
      <w:r w:rsidRPr="00AC4226">
        <w:t>-</w:t>
      </w:r>
      <w:r w:rsidRPr="00AC4226">
        <w:rPr>
          <w:cs/>
        </w:rPr>
        <w:t>ज्ञः श्रुत्या युक्त्या</w:t>
      </w:r>
      <w:r w:rsidR="007A4C1E" w:rsidRPr="00AC4226">
        <w:rPr>
          <w:cs/>
        </w:rPr>
        <w:t>ऽ</w:t>
      </w:r>
      <w:r w:rsidRPr="00AC4226">
        <w:rPr>
          <w:cs/>
        </w:rPr>
        <w:t>प्यसीषधत्</w:t>
      </w:r>
      <w:r w:rsidR="00D766AC" w:rsidRPr="00AC4226">
        <w:rPr>
          <w:cs/>
        </w:rPr>
        <w:t>॥</w:t>
      </w:r>
      <w:r w:rsidRPr="00AC4226">
        <w:t>8</w:t>
      </w:r>
      <w:r w:rsidR="0051754E" w:rsidRPr="00AC4226">
        <w:rPr>
          <w:cs/>
        </w:rPr>
        <w:t>॥</w:t>
      </w:r>
    </w:p>
    <w:p w14:paraId="34077E4F" w14:textId="77777777" w:rsidR="00A86EAD" w:rsidRPr="00AC4226" w:rsidRDefault="00FD09BF" w:rsidP="00EC4553">
      <w:pPr>
        <w:pStyle w:val="EngText"/>
      </w:pPr>
      <w:r w:rsidRPr="00AC4226">
        <w:t xml:space="preserve">15-9. Poornaprajna established once for all on the firm foundation of the Apourusheya Vedas and irrefutable logic that the omniscient Lord Narayana, full to the brim with the treasure of Infinite propitious qualities, the author of the eightfold dispensation of the universe, designated as Brahman, is the prime import of </w:t>
      </w:r>
      <w:r w:rsidR="00EA1625" w:rsidRPr="00AC4226">
        <w:t>Vedas</w:t>
      </w:r>
      <w:r w:rsidRPr="00AC4226">
        <w:t>.</w:t>
      </w:r>
    </w:p>
    <w:p w14:paraId="1E856BAD" w14:textId="77777777" w:rsidR="00FD09BF" w:rsidRPr="00AC4226" w:rsidRDefault="00FD09BF" w:rsidP="00EC4553">
      <w:pPr>
        <w:pStyle w:val="EngText"/>
      </w:pPr>
      <w:r w:rsidRPr="00AC4226">
        <w:t xml:space="preserve">(This coupled </w:t>
      </w:r>
      <w:r w:rsidR="00EA1625" w:rsidRPr="00AC4226">
        <w:t>capsulate</w:t>
      </w:r>
      <w:r w:rsidRPr="00AC4226">
        <w:t xml:space="preserve"> the essence of Madhwa-</w:t>
      </w:r>
      <w:r w:rsidR="00EA1625" w:rsidRPr="00AC4226">
        <w:t>Siddhanta</w:t>
      </w:r>
      <w:r w:rsidRPr="00AC4226">
        <w:t>).</w:t>
      </w:r>
    </w:p>
    <w:p w14:paraId="7F80908E" w14:textId="77777777" w:rsidR="00330660" w:rsidRPr="00AC4226" w:rsidRDefault="00330660" w:rsidP="00DE7A81">
      <w:pPr>
        <w:pStyle w:val="E10T"/>
        <w:rPr>
          <w:cs/>
        </w:rPr>
      </w:pPr>
      <w:r w:rsidRPr="00AC4226">
        <w:rPr>
          <w:cs/>
        </w:rPr>
        <w:t>नारायणं निखिलपूर्णगुणैकदेहं निर्दोषमाप्यतममप्यखिलैः सुवाक्यैः। आस्योद्भवादि मशेषविशेषतोऽपि वन्द्यं सदा प्रियतमं मम सन्नमामि।</w:t>
      </w:r>
      <w:r w:rsidR="00DE7A81" w:rsidRPr="00AC4226">
        <w:rPr>
          <w:cs/>
        </w:rPr>
        <w:t xml:space="preserve">  9. पयोऽब्वादि च नोपमा। (अनुव्याख्यान 2,2,3)</w:t>
      </w:r>
    </w:p>
    <w:p w14:paraId="02368715" w14:textId="77777777" w:rsidR="00E9400C" w:rsidRPr="00AC4226" w:rsidRDefault="00E9400C" w:rsidP="007C105A">
      <w:pPr>
        <w:pStyle w:val="S16S"/>
      </w:pPr>
      <w:r w:rsidRPr="00AC4226">
        <w:rPr>
          <w:cs/>
        </w:rPr>
        <w:t>प्रधानमपराधीनां कारणं परिणामि यत्</w:t>
      </w:r>
      <w:r w:rsidR="002A5300" w:rsidRPr="00AC4226">
        <w:rPr>
          <w:cs/>
        </w:rPr>
        <w:t>।</w:t>
      </w:r>
      <w:r w:rsidR="002A5300" w:rsidRPr="00AC4226">
        <w:rPr>
          <w:cs/>
        </w:rPr>
        <w:br/>
      </w:r>
      <w:r w:rsidRPr="00AC4226">
        <w:rPr>
          <w:cs/>
        </w:rPr>
        <w:t>पयोवदिति चेत् साध्य</w:t>
      </w:r>
      <w:r w:rsidRPr="00AC4226">
        <w:t>-</w:t>
      </w:r>
      <w:r w:rsidRPr="00AC4226">
        <w:rPr>
          <w:cs/>
        </w:rPr>
        <w:t>वैकल्यं स्यान्निदर्शने</w:t>
      </w:r>
      <w:r w:rsidR="00D766AC" w:rsidRPr="00AC4226">
        <w:rPr>
          <w:cs/>
        </w:rPr>
        <w:t>॥</w:t>
      </w:r>
      <w:r w:rsidR="009F24BB" w:rsidRPr="00AC4226">
        <w:rPr>
          <w:cs/>
        </w:rPr>
        <w:t>15-</w:t>
      </w:r>
      <w:r w:rsidRPr="00AC4226">
        <w:t>9</w:t>
      </w:r>
      <w:r w:rsidR="0051754E" w:rsidRPr="00AC4226">
        <w:rPr>
          <w:cs/>
        </w:rPr>
        <w:t>॥</w:t>
      </w:r>
    </w:p>
    <w:p w14:paraId="00E8EEE6" w14:textId="77777777" w:rsidR="00FB77E4" w:rsidRPr="00AC4226" w:rsidRDefault="00FB77E4" w:rsidP="00EC4553">
      <w:pPr>
        <w:pStyle w:val="EngText"/>
      </w:pPr>
      <w:r w:rsidRPr="00AC4226">
        <w:lastRenderedPageBreak/>
        <w:t xml:space="preserve">15-9. </w:t>
      </w:r>
      <w:r w:rsidR="00FD09BF" w:rsidRPr="00AC4226">
        <w:t xml:space="preserve">It be put forth that </w:t>
      </w:r>
      <w:r w:rsidR="00EA1625" w:rsidRPr="00AC4226">
        <w:t>Prakrati</w:t>
      </w:r>
      <w:r w:rsidR="00FD09BF" w:rsidRPr="00AC4226">
        <w:t>, (</w:t>
      </w:r>
      <w:r w:rsidR="00EA1625" w:rsidRPr="00AC4226">
        <w:t>Primordial</w:t>
      </w:r>
      <w:r w:rsidR="00FD09BF" w:rsidRPr="00AC4226">
        <w:t xml:space="preserve"> matter), since it undergoes modification, if the </w:t>
      </w:r>
      <w:r w:rsidR="00EA1625" w:rsidRPr="00AC4226">
        <w:t>independent</w:t>
      </w:r>
      <w:r w:rsidR="00FD09BF" w:rsidRPr="00AC4226">
        <w:t xml:space="preserve"> cause of the cosmos like milk which turns into curds, then this </w:t>
      </w:r>
      <w:r w:rsidR="00EA1625" w:rsidRPr="00AC4226">
        <w:t>argument</w:t>
      </w:r>
      <w:r w:rsidR="00FD09BF" w:rsidRPr="00AC4226">
        <w:t xml:space="preserve"> suffers from the </w:t>
      </w:r>
      <w:r w:rsidR="00EA1625" w:rsidRPr="00AC4226">
        <w:t>fallacy</w:t>
      </w:r>
      <w:r w:rsidR="00FD09BF" w:rsidRPr="00AC4226">
        <w:t xml:space="preserve"> of Sadhya-Vaikalya (absence of the major term in the cited example where milk is not an independent factor).</w:t>
      </w:r>
    </w:p>
    <w:p w14:paraId="03219EDD" w14:textId="77777777" w:rsidR="00FD09BF" w:rsidRPr="00AC4226" w:rsidRDefault="00FD09BF" w:rsidP="00EC4553">
      <w:pPr>
        <w:pStyle w:val="EngText"/>
      </w:pPr>
      <w:r w:rsidRPr="00AC4226">
        <w:t>(This two lines refute the atheistic Sankhya view which</w:t>
      </w:r>
      <w:r w:rsidR="00330660" w:rsidRPr="00AC4226">
        <w:t xml:space="preserve"> upholds the inanimate </w:t>
      </w:r>
      <w:r w:rsidR="00EA1625" w:rsidRPr="00AC4226">
        <w:t>primordial</w:t>
      </w:r>
      <w:r w:rsidR="00330660" w:rsidRPr="00AC4226">
        <w:t xml:space="preserve"> Matter as the independent creative principle to bring the universe into existence, by convincing that an Independent animate principle Lord Narayana and not inanimate Prakriti is the creator of the universe and his </w:t>
      </w:r>
      <w:r w:rsidR="00EA1625" w:rsidRPr="00AC4226">
        <w:t>omnipresence</w:t>
      </w:r>
      <w:r w:rsidR="00330660" w:rsidRPr="00AC4226">
        <w:t xml:space="preserve"> is responsible for even transforming insentient milk into curds)</w:t>
      </w:r>
    </w:p>
    <w:p w14:paraId="3BD83C54" w14:textId="77777777" w:rsidR="00E9400C" w:rsidRPr="00AC4226" w:rsidRDefault="00E9400C" w:rsidP="007C105A">
      <w:pPr>
        <w:pStyle w:val="S16S"/>
      </w:pPr>
      <w:r w:rsidRPr="00AC4226">
        <w:rPr>
          <w:cs/>
        </w:rPr>
        <w:t>विवादाध्यासिता सृष्टिश्चेतनेच्छानु</w:t>
      </w:r>
      <w:r w:rsidRPr="00AC4226">
        <w:t>-</w:t>
      </w:r>
      <w:r w:rsidRPr="00AC4226">
        <w:rPr>
          <w:cs/>
        </w:rPr>
        <w:t>सारिणी</w:t>
      </w:r>
      <w:r w:rsidR="002A5300" w:rsidRPr="00AC4226">
        <w:rPr>
          <w:cs/>
        </w:rPr>
        <w:t>।</w:t>
      </w:r>
      <w:r w:rsidR="002A5300" w:rsidRPr="00AC4226">
        <w:rPr>
          <w:cs/>
        </w:rPr>
        <w:br/>
      </w:r>
      <w:r w:rsidRPr="00AC4226">
        <w:rPr>
          <w:cs/>
        </w:rPr>
        <w:t>सृष्टित्वात् पट</w:t>
      </w:r>
      <w:r w:rsidRPr="00AC4226">
        <w:t>-</w:t>
      </w:r>
      <w:r w:rsidRPr="00AC4226">
        <w:rPr>
          <w:cs/>
        </w:rPr>
        <w:t>सृष्टेर्वेत्यनुमा पक्ष</w:t>
      </w:r>
      <w:r w:rsidRPr="00AC4226">
        <w:t>-</w:t>
      </w:r>
      <w:r w:rsidRPr="00AC4226">
        <w:rPr>
          <w:cs/>
        </w:rPr>
        <w:t>साधिका</w:t>
      </w:r>
      <w:r w:rsidR="00D766AC" w:rsidRPr="00AC4226">
        <w:rPr>
          <w:cs/>
        </w:rPr>
        <w:t>॥</w:t>
      </w:r>
      <w:r w:rsidR="009F24BB" w:rsidRPr="00AC4226">
        <w:rPr>
          <w:cs/>
        </w:rPr>
        <w:t>15-</w:t>
      </w:r>
      <w:r w:rsidRPr="00AC4226">
        <w:t>10</w:t>
      </w:r>
      <w:r w:rsidR="0051754E" w:rsidRPr="00AC4226">
        <w:rPr>
          <w:cs/>
        </w:rPr>
        <w:t>॥</w:t>
      </w:r>
    </w:p>
    <w:p w14:paraId="718F2422" w14:textId="77777777" w:rsidR="00330660" w:rsidRPr="00AC4226" w:rsidRDefault="00330660" w:rsidP="00EC4553">
      <w:pPr>
        <w:pStyle w:val="EngText"/>
      </w:pPr>
      <w:r w:rsidRPr="00AC4226">
        <w:rPr>
          <w:lang w:val="en-US"/>
        </w:rPr>
        <w:t>15-10.</w:t>
      </w:r>
      <w:r w:rsidR="00DE7A81" w:rsidRPr="00AC4226">
        <w:rPr>
          <w:cs/>
          <w:lang w:val="en-US"/>
        </w:rPr>
        <w:t xml:space="preserve"> </w:t>
      </w:r>
      <w:r w:rsidR="00DE7A81" w:rsidRPr="00AC4226">
        <w:t>In this moor-point, the inference that the creation of the universe takes place according to the will of the sentient, as it is a creation like the creation of cloth, supports the Dwaitin who posits (sentient) Sri Hari as the independent creator of the world).</w:t>
      </w:r>
    </w:p>
    <w:p w14:paraId="1B6A298F" w14:textId="77777777" w:rsidR="00DE7A81" w:rsidRPr="00AC4226" w:rsidRDefault="00DE7A81" w:rsidP="00EC4553">
      <w:pPr>
        <w:pStyle w:val="EngText"/>
      </w:pPr>
      <w:r w:rsidRPr="00AC4226">
        <w:rPr>
          <w:lang w:val="en-US"/>
        </w:rPr>
        <w:t>(Being inanimate, Prakriti cannot evolve of its own.</w:t>
      </w:r>
      <w:r w:rsidRPr="00AC4226">
        <w:t xml:space="preserve"> It is to be propelled by the omnipotent (Ishwara. This principle is the corner-stone of Vedantic Theism.)</w:t>
      </w:r>
    </w:p>
    <w:p w14:paraId="52C91A81" w14:textId="77777777" w:rsidR="005B56CF" w:rsidRPr="00AC4226" w:rsidRDefault="005B56CF" w:rsidP="005B56CF">
      <w:pPr>
        <w:pStyle w:val="E10T"/>
      </w:pPr>
      <w:r w:rsidRPr="00AC4226">
        <w:rPr>
          <w:cs/>
        </w:rPr>
        <w:t>चेतनेच्छासारेण यदा दृष्टः पटोभ्दवः एतादृशत्वमन्यस्च वस्तुत्वात्केन वार्यते। - अनुव्याक्यान (2,2.1)</w:t>
      </w:r>
    </w:p>
    <w:p w14:paraId="080AB29D" w14:textId="77777777" w:rsidR="005B56CF" w:rsidRPr="00AC4226" w:rsidRDefault="005B56CF" w:rsidP="005B56CF">
      <w:pPr>
        <w:pStyle w:val="E10T"/>
        <w:rPr>
          <w:cs/>
        </w:rPr>
      </w:pPr>
      <w:r w:rsidRPr="00AC4226">
        <w:rPr>
          <w:cs/>
        </w:rPr>
        <w:t xml:space="preserve">11. </w:t>
      </w:r>
      <w:r w:rsidRPr="00AC4226">
        <w:t xml:space="preserve">A) </w:t>
      </w:r>
      <w:r w:rsidRPr="00AC4226">
        <w:rPr>
          <w:cs/>
        </w:rPr>
        <w:t>सन्निधानात् चेतनस्य वर्तने यद्यचेतनम् तथाप्यवृद्धिपूर्वत्वादुक्तदोषः रमो भनेत्</w:t>
      </w:r>
      <w:r w:rsidR="00EA1625" w:rsidRPr="00AC4226">
        <w:rPr>
          <w:cs/>
        </w:rPr>
        <w:t>॥ (</w:t>
      </w:r>
      <w:r w:rsidRPr="00AC4226">
        <w:rPr>
          <w:cs/>
        </w:rPr>
        <w:t>अनुव्याख्यान-2</w:t>
      </w:r>
      <w:r w:rsidR="00EA1625" w:rsidRPr="00AC4226">
        <w:t xml:space="preserve">, </w:t>
      </w:r>
      <w:r w:rsidR="00EA1625" w:rsidRPr="00AC4226">
        <w:rPr>
          <w:cs/>
        </w:rPr>
        <w:t>2</w:t>
      </w:r>
      <w:r w:rsidR="00EA1625" w:rsidRPr="00AC4226">
        <w:t>,</w:t>
      </w:r>
      <w:r w:rsidR="00EA1625" w:rsidRPr="00AC4226">
        <w:rPr>
          <w:cs/>
        </w:rPr>
        <w:t xml:space="preserve"> 7</w:t>
      </w:r>
      <w:r w:rsidRPr="00AC4226">
        <w:rPr>
          <w:cs/>
        </w:rPr>
        <w:t xml:space="preserve">) </w:t>
      </w:r>
      <w:r w:rsidRPr="00AC4226">
        <w:t xml:space="preserve">B) </w:t>
      </w:r>
      <w:r w:rsidR="0054387B" w:rsidRPr="00AC4226">
        <w:rPr>
          <w:cs/>
        </w:rPr>
        <w:t>तदङ्गत्वोक्तितश्चैव स्यात्सर्वस्यापलापकः॥ (अनुव्याख्यान 2</w:t>
      </w:r>
      <w:r w:rsidR="00EA1625" w:rsidRPr="00AC4226">
        <w:t xml:space="preserve">, </w:t>
      </w:r>
      <w:r w:rsidR="00EA1625" w:rsidRPr="00AC4226">
        <w:rPr>
          <w:cs/>
        </w:rPr>
        <w:t>2</w:t>
      </w:r>
      <w:r w:rsidR="00EA1625" w:rsidRPr="00AC4226">
        <w:t>,</w:t>
      </w:r>
      <w:r w:rsidR="00EA1625" w:rsidRPr="00AC4226">
        <w:rPr>
          <w:cs/>
        </w:rPr>
        <w:t xml:space="preserve"> 8</w:t>
      </w:r>
      <w:r w:rsidR="0054387B" w:rsidRPr="00AC4226">
        <w:rPr>
          <w:cs/>
        </w:rPr>
        <w:t xml:space="preserve">) </w:t>
      </w:r>
      <w:r w:rsidR="0054387B" w:rsidRPr="00AC4226">
        <w:t xml:space="preserve">C) </w:t>
      </w:r>
      <w:r w:rsidR="0054387B" w:rsidRPr="00AC4226">
        <w:rPr>
          <w:cs/>
        </w:rPr>
        <w:t>अङ्गित्वं यदि तस्यैव स्वातन्त्र्यं चेन्न चाखिलम् तत्प्रेरणएऽप्यशक्तत्वामूस्वतन्त्रोऽन्यो ह्यपेक्षितः॥ अनुव्याख्यान 2</w:t>
      </w:r>
      <w:r w:rsidR="00EA1625" w:rsidRPr="00AC4226">
        <w:t xml:space="preserve">, </w:t>
      </w:r>
      <w:r w:rsidR="00EA1625" w:rsidRPr="00AC4226">
        <w:rPr>
          <w:cs/>
        </w:rPr>
        <w:t>2</w:t>
      </w:r>
      <w:r w:rsidR="00EA1625" w:rsidRPr="00AC4226">
        <w:t>,</w:t>
      </w:r>
      <w:r w:rsidR="00EA1625" w:rsidRPr="00AC4226">
        <w:rPr>
          <w:cs/>
        </w:rPr>
        <w:t xml:space="preserve"> 10</w:t>
      </w:r>
      <w:r w:rsidR="0054387B" w:rsidRPr="00AC4226">
        <w:rPr>
          <w:cs/>
        </w:rPr>
        <w:t>)</w:t>
      </w:r>
    </w:p>
    <w:p w14:paraId="1D72EC28" w14:textId="77777777" w:rsidR="00E9400C" w:rsidRPr="00AC4226" w:rsidRDefault="00E9400C" w:rsidP="007C105A">
      <w:pPr>
        <w:pStyle w:val="S16S"/>
      </w:pPr>
      <w:r w:rsidRPr="00AC4226">
        <w:rPr>
          <w:cs/>
        </w:rPr>
        <w:t>यच्चेतनाचेतनयोरङ्गाङ्गि</w:t>
      </w:r>
      <w:r w:rsidRPr="00AC4226">
        <w:t>-</w:t>
      </w:r>
      <w:r w:rsidRPr="00AC4226">
        <w:rPr>
          <w:cs/>
        </w:rPr>
        <w:t>त्वदि मन्वते</w:t>
      </w:r>
      <w:r w:rsidR="002A5300" w:rsidRPr="00AC4226">
        <w:rPr>
          <w:cs/>
        </w:rPr>
        <w:t>।</w:t>
      </w:r>
      <w:r w:rsidR="002A5300" w:rsidRPr="00AC4226">
        <w:rPr>
          <w:cs/>
        </w:rPr>
        <w:br/>
      </w:r>
      <w:r w:rsidRPr="00AC4226">
        <w:rPr>
          <w:cs/>
        </w:rPr>
        <w:t>सृष्टावीशानपेक्षायां तन्न शोभन</w:t>
      </w:r>
      <w:r w:rsidRPr="00AC4226">
        <w:t>-</w:t>
      </w:r>
      <w:r w:rsidRPr="00AC4226">
        <w:rPr>
          <w:cs/>
        </w:rPr>
        <w:t>तां व्रजेत्</w:t>
      </w:r>
      <w:r w:rsidR="00D766AC" w:rsidRPr="00AC4226">
        <w:rPr>
          <w:cs/>
        </w:rPr>
        <w:t>॥</w:t>
      </w:r>
      <w:r w:rsidR="009F24BB" w:rsidRPr="00AC4226">
        <w:rPr>
          <w:cs/>
        </w:rPr>
        <w:t>15-</w:t>
      </w:r>
      <w:r w:rsidRPr="00AC4226">
        <w:t>11</w:t>
      </w:r>
      <w:r w:rsidR="0051754E" w:rsidRPr="00AC4226">
        <w:rPr>
          <w:cs/>
        </w:rPr>
        <w:t>॥</w:t>
      </w:r>
    </w:p>
    <w:p w14:paraId="5CDA7A12" w14:textId="77777777" w:rsidR="00DE7A81" w:rsidRPr="00AC4226" w:rsidRDefault="00DE7A81" w:rsidP="00EC4553">
      <w:pPr>
        <w:pStyle w:val="EngText"/>
      </w:pPr>
      <w:r w:rsidRPr="00AC4226">
        <w:t>15-11. Even the Sankhya view, which admits of the complementarity</w:t>
      </w:r>
      <w:r w:rsidR="005C4973" w:rsidRPr="00AC4226">
        <w:t xml:space="preserve"> of the sentient and the insentient but gives primacy of place </w:t>
      </w:r>
      <w:r w:rsidR="00EA1625" w:rsidRPr="00AC4226">
        <w:t>to</w:t>
      </w:r>
      <w:r w:rsidR="005C4973" w:rsidRPr="00AC4226">
        <w:t xml:space="preserve"> the insentient, the sentient playing the second fiddle, is not acceptable to the judicious since it also </w:t>
      </w:r>
      <w:r w:rsidR="00EA1625" w:rsidRPr="00AC4226">
        <w:t>abnegates an</w:t>
      </w:r>
      <w:r w:rsidR="005C4973" w:rsidRPr="00AC4226">
        <w:t xml:space="preserve"> independent All-Powerful Ishwara as the creator of the Universe whose presence is necessary for bringing into contact Prakrati </w:t>
      </w:r>
      <w:r w:rsidR="00EA1625" w:rsidRPr="00AC4226">
        <w:t>with Purusha</w:t>
      </w:r>
      <w:r w:rsidR="005C4973" w:rsidRPr="00AC4226">
        <w:t>.</w:t>
      </w:r>
    </w:p>
    <w:p w14:paraId="4489DF94" w14:textId="77777777" w:rsidR="005C4973" w:rsidRPr="00AC4226" w:rsidRDefault="005C4973" w:rsidP="00EC4553">
      <w:pPr>
        <w:pStyle w:val="EngText"/>
      </w:pPr>
      <w:r w:rsidRPr="00AC4226">
        <w:lastRenderedPageBreak/>
        <w:t xml:space="preserve">(As Milk becomes curds with the </w:t>
      </w:r>
      <w:r w:rsidR="00EA1625" w:rsidRPr="00AC4226">
        <w:t>help of</w:t>
      </w:r>
      <w:r w:rsidRPr="00AC4226">
        <w:t xml:space="preserve"> a sentient, Pradhana </w:t>
      </w:r>
      <w:r w:rsidR="00EA1625" w:rsidRPr="00AC4226">
        <w:t>also brings</w:t>
      </w:r>
      <w:r w:rsidR="005B56CF" w:rsidRPr="00AC4226">
        <w:t xml:space="preserve"> the universe into being with the assistance of a sentient. This is the essence of this doctrine. It flatly denies the existence of an All Powerful, independent Ishwara besides the sentient, thus contravening the Vedic affirmation that even Milk turns into curds because of the </w:t>
      </w:r>
      <w:r w:rsidR="00EA1625" w:rsidRPr="00AC4226">
        <w:t>omnipresence</w:t>
      </w:r>
      <w:r w:rsidR="005B56CF" w:rsidRPr="00AC4226">
        <w:t xml:space="preserve"> of the Supreme Being – Uttama Purusha that activates the Purusha (Sentient) and Pradhana (non-sentient) alike.)</w:t>
      </w:r>
    </w:p>
    <w:p w14:paraId="7852FED6" w14:textId="77777777" w:rsidR="00E9400C" w:rsidRPr="00AC4226" w:rsidRDefault="00E9400C" w:rsidP="007C105A">
      <w:pPr>
        <w:pStyle w:val="S16S"/>
      </w:pPr>
      <w:r w:rsidRPr="00AC4226">
        <w:rPr>
          <w:cs/>
        </w:rPr>
        <w:t>सर्व</w:t>
      </w:r>
      <w:r w:rsidRPr="00AC4226">
        <w:t>-</w:t>
      </w:r>
      <w:r w:rsidRPr="00AC4226">
        <w:rPr>
          <w:cs/>
        </w:rPr>
        <w:t>विन्निर्मितं सर्वं कदाचित्कत्व</w:t>
      </w:r>
      <w:r w:rsidRPr="00AC4226">
        <w:t>-</w:t>
      </w:r>
      <w:r w:rsidRPr="00AC4226">
        <w:rPr>
          <w:cs/>
        </w:rPr>
        <w:t>हेतुतः</w:t>
      </w:r>
      <w:r w:rsidR="002A5300" w:rsidRPr="00AC4226">
        <w:rPr>
          <w:cs/>
        </w:rPr>
        <w:t>।</w:t>
      </w:r>
      <w:r w:rsidR="002A5300" w:rsidRPr="00AC4226">
        <w:rPr>
          <w:cs/>
        </w:rPr>
        <w:br/>
      </w:r>
      <w:r w:rsidRPr="00AC4226">
        <w:rPr>
          <w:cs/>
        </w:rPr>
        <w:t>न यदेवं नो तदेवं यथा</w:t>
      </w:r>
      <w:r w:rsidR="007A4C1E" w:rsidRPr="00AC4226">
        <w:rPr>
          <w:cs/>
        </w:rPr>
        <w:t>ऽ</w:t>
      </w:r>
      <w:r w:rsidRPr="00AC4226">
        <w:rPr>
          <w:cs/>
        </w:rPr>
        <w:t>त्मेतीश्वरानुमा</w:t>
      </w:r>
      <w:r w:rsidR="00D766AC" w:rsidRPr="00AC4226">
        <w:rPr>
          <w:cs/>
        </w:rPr>
        <w:t>॥</w:t>
      </w:r>
      <w:r w:rsidR="009F24BB" w:rsidRPr="00AC4226">
        <w:rPr>
          <w:cs/>
        </w:rPr>
        <w:t>15-</w:t>
      </w:r>
      <w:r w:rsidRPr="00AC4226">
        <w:t>12</w:t>
      </w:r>
      <w:r w:rsidR="0051754E" w:rsidRPr="00AC4226">
        <w:rPr>
          <w:cs/>
        </w:rPr>
        <w:t>॥</w:t>
      </w:r>
    </w:p>
    <w:p w14:paraId="23076249" w14:textId="77777777" w:rsidR="0054387B" w:rsidRPr="00AC4226" w:rsidRDefault="0054387B" w:rsidP="00EC4553">
      <w:pPr>
        <w:pStyle w:val="EngText"/>
      </w:pPr>
      <w:r w:rsidRPr="00AC4226">
        <w:rPr>
          <w:cs/>
          <w:lang w:val="en-US"/>
        </w:rPr>
        <w:t>15-12.</w:t>
      </w:r>
      <w:r w:rsidRPr="00AC4226">
        <w:t xml:space="preserve"> The Kevala-vyatireki Anumana (Logical discontinuance) brings round the blatant agnostic and makes him to accept the existence of a Sovereign Ishwara thus: The things that exist at present but were not in existence before are created by </w:t>
      </w:r>
      <w:r w:rsidR="00EA1625" w:rsidRPr="00AC4226">
        <w:t>someone</w:t>
      </w:r>
      <w:r w:rsidRPr="00AC4226">
        <w:t xml:space="preserve"> (obviously by God). That which is not created by God always exists (being eternal like Atman).</w:t>
      </w:r>
    </w:p>
    <w:p w14:paraId="6D525ED0" w14:textId="77777777" w:rsidR="0054387B" w:rsidRPr="00AC4226" w:rsidRDefault="0054387B" w:rsidP="00EC4553">
      <w:pPr>
        <w:pStyle w:val="EngText"/>
      </w:pPr>
      <w:r w:rsidRPr="00AC4226">
        <w:t>(This inference high-lights the existence of an Independent Supreme Creator, one Uttama Purusha beside Purusha</w:t>
      </w:r>
      <w:r w:rsidR="00D11901" w:rsidRPr="00AC4226">
        <w:t xml:space="preserve"> (sentient) and Prakrati (non-sentient). It is a fitting reply to the frank atheist who treats only Pratyaksha (reality) as the sole Pramana. It pulls down his line of reasoning:</w:t>
      </w:r>
    </w:p>
    <w:p w14:paraId="0C0C38AB" w14:textId="77777777" w:rsidR="00D11901" w:rsidRPr="00AC4226" w:rsidRDefault="00D11901" w:rsidP="00EC4553">
      <w:pPr>
        <w:pStyle w:val="EngText"/>
      </w:pPr>
      <w:r w:rsidRPr="00AC4226">
        <w:t>‘Pratyaksha fails to function since Ishwara, being super-sensuous is not visible to the eyes, Anumana (Logic) does not operate as there is no example of another powerful Ishwara and Agama(</w:t>
      </w:r>
      <w:r w:rsidR="00EA1625" w:rsidRPr="00AC4226">
        <w:t>Veda</w:t>
      </w:r>
      <w:r w:rsidRPr="00AC4226">
        <w:t>) the only strong-hold of the vedantin to prove the existenc</w:t>
      </w:r>
      <w:r w:rsidR="00EA1625" w:rsidRPr="00AC4226">
        <w:t>e of the Almighty (transcendental</w:t>
      </w:r>
      <w:r w:rsidRPr="00AC4226">
        <w:t xml:space="preserve"> things) is out of our fold: So the </w:t>
      </w:r>
      <w:r w:rsidR="00EA1625" w:rsidRPr="00AC4226">
        <w:t>All-powerful</w:t>
      </w:r>
      <w:r w:rsidRPr="00AC4226">
        <w:t xml:space="preserve"> creator is out of court)</w:t>
      </w:r>
    </w:p>
    <w:p w14:paraId="4BE6A933" w14:textId="77777777" w:rsidR="00E9400C" w:rsidRPr="00AC4226" w:rsidRDefault="00E9400C" w:rsidP="007C105A">
      <w:pPr>
        <w:pStyle w:val="S16S"/>
      </w:pPr>
      <w:r w:rsidRPr="00AC4226">
        <w:rPr>
          <w:cs/>
        </w:rPr>
        <w:t>बलाय सर्वानुमानां वेदाः स्युर्यैरपालिताः</w:t>
      </w:r>
      <w:r w:rsidR="00D766AC" w:rsidRPr="00AC4226">
        <w:rPr>
          <w:cs/>
        </w:rPr>
        <w:t>।</w:t>
      </w:r>
      <w:r w:rsidR="002A5300" w:rsidRPr="00AC4226">
        <w:rPr>
          <w:cs/>
        </w:rPr>
        <w:br/>
      </w:r>
      <w:r w:rsidRPr="00AC4226">
        <w:rPr>
          <w:cs/>
        </w:rPr>
        <w:t>कामदेताः प्र</w:t>
      </w:r>
      <w:r w:rsidRPr="00AC4226">
        <w:t>-</w:t>
      </w:r>
      <w:r w:rsidRPr="00AC4226">
        <w:rPr>
          <w:cs/>
        </w:rPr>
        <w:t>वर्तन्ते  कामिन्य इव भिर्तृभिः</w:t>
      </w:r>
      <w:r w:rsidR="00D766AC" w:rsidRPr="00AC4226">
        <w:rPr>
          <w:cs/>
        </w:rPr>
        <w:t>॥</w:t>
      </w:r>
      <w:r w:rsidR="009F24BB" w:rsidRPr="00AC4226">
        <w:rPr>
          <w:cs/>
        </w:rPr>
        <w:t>15-</w:t>
      </w:r>
      <w:r w:rsidRPr="00AC4226">
        <w:t>13</w:t>
      </w:r>
      <w:r w:rsidR="0051754E" w:rsidRPr="00AC4226">
        <w:rPr>
          <w:cs/>
        </w:rPr>
        <w:t>॥</w:t>
      </w:r>
    </w:p>
    <w:p w14:paraId="6AF5E264" w14:textId="77777777" w:rsidR="00D11901" w:rsidRPr="00AC4226" w:rsidRDefault="00D11901" w:rsidP="00EC4553">
      <w:pPr>
        <w:pStyle w:val="EngText"/>
      </w:pPr>
      <w:r w:rsidRPr="00AC4226">
        <w:t>15-13. If</w:t>
      </w:r>
      <w:r w:rsidR="00E400AC" w:rsidRPr="00AC4226">
        <w:t xml:space="preserve"> Anumana comes </w:t>
      </w:r>
      <w:r w:rsidR="00EA1625" w:rsidRPr="00AC4226">
        <w:t>into</w:t>
      </w:r>
      <w:r w:rsidR="00E400AC" w:rsidRPr="00AC4226">
        <w:t xml:space="preserve"> existence with the support of some Agama, it is reckoned as valid reasoning; if not so, then it can cut both ways like unchaste wives uncontrolled by their husbands.</w:t>
      </w:r>
    </w:p>
    <w:p w14:paraId="75FB0080" w14:textId="77777777" w:rsidR="00E400AC" w:rsidRPr="00AC4226" w:rsidRDefault="00E400AC" w:rsidP="00EC4553">
      <w:pPr>
        <w:pStyle w:val="EngText"/>
      </w:pPr>
      <w:r w:rsidRPr="00AC4226">
        <w:t xml:space="preserve">(They fail to prove the existence of </w:t>
      </w:r>
      <w:r w:rsidR="00EA1625" w:rsidRPr="00AC4226">
        <w:t>transcendental</w:t>
      </w:r>
      <w:r w:rsidRPr="00AC4226">
        <w:t xml:space="preserve"> things like God which are beyond the range of perception).</w:t>
      </w:r>
    </w:p>
    <w:p w14:paraId="394F172D" w14:textId="77777777" w:rsidR="00E9400C" w:rsidRPr="00AC4226" w:rsidRDefault="00E9400C" w:rsidP="007C105A">
      <w:pPr>
        <w:pStyle w:val="S16S"/>
      </w:pPr>
      <w:r w:rsidRPr="00AC4226">
        <w:rPr>
          <w:cs/>
        </w:rPr>
        <w:t>कारणं परिणामि स्याद् ब्रह्म नो चेतनत्वतः</w:t>
      </w:r>
      <w:r w:rsidR="00D766AC" w:rsidRPr="00AC4226">
        <w:rPr>
          <w:cs/>
        </w:rPr>
        <w:t>।</w:t>
      </w:r>
      <w:r w:rsidR="002A5300" w:rsidRPr="00AC4226">
        <w:rPr>
          <w:cs/>
        </w:rPr>
        <w:br/>
      </w:r>
      <w:r w:rsidRPr="00AC4226">
        <w:rPr>
          <w:cs/>
        </w:rPr>
        <w:t>न यदित्थं नो  तदित्थं यथा क्षीर</w:t>
      </w:r>
      <w:r w:rsidRPr="00AC4226">
        <w:t>-</w:t>
      </w:r>
      <w:r w:rsidRPr="00AC4226">
        <w:rPr>
          <w:cs/>
        </w:rPr>
        <w:t>पुरस्सरम्</w:t>
      </w:r>
      <w:r w:rsidR="00D766AC" w:rsidRPr="00AC4226">
        <w:rPr>
          <w:cs/>
        </w:rPr>
        <w:t>॥</w:t>
      </w:r>
      <w:r w:rsidR="009F24BB" w:rsidRPr="00AC4226">
        <w:rPr>
          <w:cs/>
        </w:rPr>
        <w:t>15-</w:t>
      </w:r>
      <w:r w:rsidRPr="00AC4226">
        <w:t>14</w:t>
      </w:r>
      <w:r w:rsidR="0051754E" w:rsidRPr="00AC4226">
        <w:rPr>
          <w:cs/>
        </w:rPr>
        <w:t>॥</w:t>
      </w:r>
    </w:p>
    <w:p w14:paraId="2A38E9BF" w14:textId="77777777" w:rsidR="00E400AC" w:rsidRPr="00AC4226" w:rsidRDefault="00E400AC" w:rsidP="00EC4553">
      <w:pPr>
        <w:pStyle w:val="EngText"/>
      </w:pPr>
      <w:r w:rsidRPr="00AC4226">
        <w:lastRenderedPageBreak/>
        <w:t>15-14</w:t>
      </w:r>
      <w:r w:rsidR="00EA1625" w:rsidRPr="00AC4226">
        <w:t>. Brahman being sentient will not</w:t>
      </w:r>
      <w:r w:rsidRPr="00AC4226">
        <w:t xml:space="preserve"> undergo any modification: </w:t>
      </w:r>
      <w:r w:rsidR="00EA1625" w:rsidRPr="00AC4226">
        <w:t>substances</w:t>
      </w:r>
      <w:r w:rsidRPr="00AC4226">
        <w:t xml:space="preserve"> insentient like Milk Undergo transformation.</w:t>
      </w:r>
    </w:p>
    <w:p w14:paraId="646C1A67" w14:textId="77777777" w:rsidR="00E400AC" w:rsidRPr="00AC4226" w:rsidRDefault="00E400AC" w:rsidP="00EC4553">
      <w:pPr>
        <w:pStyle w:val="EngText"/>
      </w:pPr>
      <w:r w:rsidRPr="00AC4226">
        <w:t xml:space="preserve">(This verse repudiates the doctrine of Brahma-Parinama view (the </w:t>
      </w:r>
      <w:r w:rsidR="00EA1625" w:rsidRPr="00AC4226">
        <w:t>transformation</w:t>
      </w:r>
      <w:r w:rsidRPr="00AC4226">
        <w:t xml:space="preserve"> of Brahman into the world) propounded by Bhaskaracharya. So profound was its influence that even Ramanujacharya, in his conflict of loyalties succumbed to it.)</w:t>
      </w:r>
    </w:p>
    <w:p w14:paraId="223DCF57" w14:textId="77777777" w:rsidR="00E9400C" w:rsidRPr="00AC4226" w:rsidRDefault="00E9400C" w:rsidP="007C105A">
      <w:pPr>
        <w:pStyle w:val="S16S"/>
      </w:pPr>
      <w:r w:rsidRPr="00AC4226">
        <w:rPr>
          <w:cs/>
        </w:rPr>
        <w:t>न विश्व</w:t>
      </w:r>
      <w:r w:rsidRPr="00AC4226">
        <w:t>-</w:t>
      </w:r>
      <w:r w:rsidRPr="00AC4226">
        <w:rPr>
          <w:cs/>
        </w:rPr>
        <w:t>कृत् पशु</w:t>
      </w:r>
      <w:r w:rsidRPr="00AC4226">
        <w:t>-</w:t>
      </w:r>
      <w:r w:rsidRPr="00AC4226">
        <w:rPr>
          <w:cs/>
        </w:rPr>
        <w:t>पतिः श्रूयमाणागुणत्वतः</w:t>
      </w:r>
      <w:r w:rsidR="00D766AC" w:rsidRPr="00AC4226">
        <w:rPr>
          <w:cs/>
        </w:rPr>
        <w:t>।</w:t>
      </w:r>
      <w:r w:rsidR="002A5300" w:rsidRPr="00AC4226">
        <w:rPr>
          <w:cs/>
        </w:rPr>
        <w:br/>
      </w:r>
      <w:r w:rsidRPr="00AC4226">
        <w:rPr>
          <w:cs/>
        </w:rPr>
        <w:t>चैत्रवत् किं पुनर्विघ्न</w:t>
      </w:r>
      <w:r w:rsidRPr="00AC4226">
        <w:t>-</w:t>
      </w:r>
      <w:r w:rsidRPr="00AC4226">
        <w:rPr>
          <w:cs/>
        </w:rPr>
        <w:t>ब्रध्नाद्या बाल</w:t>
      </w:r>
      <w:r w:rsidRPr="00AC4226">
        <w:t>-</w:t>
      </w:r>
      <w:r w:rsidRPr="00AC4226">
        <w:rPr>
          <w:cs/>
        </w:rPr>
        <w:t>शङ्किताः</w:t>
      </w:r>
      <w:r w:rsidR="00D766AC" w:rsidRPr="00AC4226">
        <w:rPr>
          <w:cs/>
        </w:rPr>
        <w:t>॥</w:t>
      </w:r>
      <w:r w:rsidR="009F24BB" w:rsidRPr="00AC4226">
        <w:rPr>
          <w:cs/>
        </w:rPr>
        <w:t>15-</w:t>
      </w:r>
      <w:r w:rsidRPr="00AC4226">
        <w:t>15</w:t>
      </w:r>
      <w:r w:rsidR="0051754E" w:rsidRPr="00AC4226">
        <w:rPr>
          <w:cs/>
        </w:rPr>
        <w:t>॥</w:t>
      </w:r>
    </w:p>
    <w:p w14:paraId="384801FD" w14:textId="77777777" w:rsidR="00E400AC" w:rsidRPr="00AC4226" w:rsidRDefault="00E400AC" w:rsidP="00EC4553">
      <w:pPr>
        <w:pStyle w:val="EngText"/>
      </w:pPr>
      <w:r w:rsidRPr="00AC4226">
        <w:t>15-15. Pashupati (Mahadeva) cannot be the creator of the universe since he suffers from deficiencies as enunciated in the Vedas like Chaitra (an ordinary human being); then what of those who rank low in gradation like the Sun, Ganapati, and Skanda that are preferred to the authorship of the universe?</w:t>
      </w:r>
    </w:p>
    <w:p w14:paraId="3D812864" w14:textId="77777777" w:rsidR="00E400AC" w:rsidRPr="00AC4226" w:rsidRDefault="00E400AC" w:rsidP="00EC4553">
      <w:pPr>
        <w:pStyle w:val="EngText"/>
      </w:pPr>
      <w:r w:rsidRPr="00AC4226">
        <w:t xml:space="preserve">(This verse squashes off the </w:t>
      </w:r>
      <w:r w:rsidR="00EA1625" w:rsidRPr="00AC4226">
        <w:t>theories that</w:t>
      </w:r>
      <w:r w:rsidRPr="00AC4226">
        <w:t xml:space="preserve"> ensconce lower Gods like Skanda, Surya and Ganapati as originators of the world on the authority of the Vedas)</w:t>
      </w:r>
    </w:p>
    <w:p w14:paraId="1EF76A3C" w14:textId="77777777" w:rsidR="00E9400C" w:rsidRPr="00AC4226" w:rsidRDefault="00E9400C" w:rsidP="007C105A">
      <w:pPr>
        <w:pStyle w:val="S16S"/>
      </w:pPr>
      <w:r w:rsidRPr="00AC4226">
        <w:rPr>
          <w:cs/>
        </w:rPr>
        <w:t>ननु सौख्यादिमान् नेशो दुःखादि</w:t>
      </w:r>
      <w:r w:rsidRPr="00AC4226">
        <w:t>-</w:t>
      </w:r>
      <w:r w:rsidRPr="00AC4226">
        <w:rPr>
          <w:cs/>
        </w:rPr>
        <w:t>रहितत्वतः</w:t>
      </w:r>
      <w:r w:rsidR="002A5300" w:rsidRPr="00AC4226">
        <w:rPr>
          <w:cs/>
        </w:rPr>
        <w:t>।</w:t>
      </w:r>
      <w:r w:rsidR="002A5300" w:rsidRPr="00AC4226">
        <w:rPr>
          <w:cs/>
        </w:rPr>
        <w:br/>
      </w:r>
      <w:r w:rsidRPr="00AC4226">
        <w:rPr>
          <w:cs/>
        </w:rPr>
        <w:t>यो नैवं स्यात् स नैवं स्याद् यथा संसृतिमानिति</w:t>
      </w:r>
      <w:r w:rsidR="00D766AC" w:rsidRPr="00AC4226">
        <w:rPr>
          <w:cs/>
        </w:rPr>
        <w:t>॥</w:t>
      </w:r>
      <w:r w:rsidR="009F24BB" w:rsidRPr="00AC4226">
        <w:rPr>
          <w:cs/>
        </w:rPr>
        <w:t>15-</w:t>
      </w:r>
      <w:r w:rsidRPr="00AC4226">
        <w:t>16</w:t>
      </w:r>
      <w:r w:rsidR="0051754E" w:rsidRPr="00AC4226">
        <w:rPr>
          <w:cs/>
        </w:rPr>
        <w:t>॥</w:t>
      </w:r>
    </w:p>
    <w:p w14:paraId="14B33479" w14:textId="77777777" w:rsidR="00E400AC" w:rsidRPr="00AC4226" w:rsidRDefault="00E400AC" w:rsidP="00EC4553">
      <w:pPr>
        <w:pStyle w:val="EngText"/>
      </w:pPr>
      <w:r w:rsidRPr="00AC4226">
        <w:t xml:space="preserve">15-16. So the Vaisheshika propounds: Ishwara is not a well of bliss as he is devoid of distress: </w:t>
      </w:r>
      <w:r w:rsidR="00EA1625" w:rsidRPr="00AC4226">
        <w:t>pleasure and</w:t>
      </w:r>
      <w:r w:rsidRPr="00AC4226">
        <w:t xml:space="preserve"> pain walk hand in hand as in the case of embodied Jiva.</w:t>
      </w:r>
    </w:p>
    <w:p w14:paraId="39F0D408" w14:textId="77777777" w:rsidR="00AD5837" w:rsidRPr="00AC4226" w:rsidRDefault="00AD5837" w:rsidP="00EC4553">
      <w:pPr>
        <w:pStyle w:val="EngText"/>
      </w:pPr>
      <w:r w:rsidRPr="00AC4226">
        <w:t>(The Acharya so paraphrases the narrow Vaisheshika doctrine that admits only eight sovereign attributes of his qualities, believing in the invariable concomitance of pleasure a</w:t>
      </w:r>
      <w:r w:rsidR="00EA1625" w:rsidRPr="00AC4226">
        <w:t>nd pain. It conflicts with the Dwaitin’s</w:t>
      </w:r>
      <w:r w:rsidRPr="00AC4226">
        <w:t xml:space="preserve"> well-grounded faith in God’s infinite perfections.)</w:t>
      </w:r>
    </w:p>
    <w:p w14:paraId="67031B15" w14:textId="77777777" w:rsidR="00E9400C" w:rsidRPr="00AC4226" w:rsidRDefault="00E9400C" w:rsidP="007C105A">
      <w:pPr>
        <w:pStyle w:val="S16S"/>
      </w:pPr>
      <w:r w:rsidRPr="00AC4226">
        <w:rPr>
          <w:cs/>
        </w:rPr>
        <w:t>एवं चेद् विमतो ज्ञानी न ब्रान्ति</w:t>
      </w:r>
      <w:r w:rsidRPr="00AC4226">
        <w:t>-</w:t>
      </w:r>
      <w:r w:rsidRPr="00AC4226">
        <w:rPr>
          <w:cs/>
        </w:rPr>
        <w:t>रहितत्वतः</w:t>
      </w:r>
      <w:r w:rsidR="002A5300" w:rsidRPr="00AC4226">
        <w:rPr>
          <w:cs/>
        </w:rPr>
        <w:t>।</w:t>
      </w:r>
      <w:r w:rsidR="002A5300" w:rsidRPr="00AC4226">
        <w:rPr>
          <w:cs/>
        </w:rPr>
        <w:br/>
      </w:r>
      <w:r w:rsidRPr="00AC4226">
        <w:rPr>
          <w:cs/>
        </w:rPr>
        <w:t>यो नैवं स्यात् स नैवं स्याद् भवीवेत्यनुमीयते</w:t>
      </w:r>
      <w:r w:rsidR="00D766AC" w:rsidRPr="00AC4226">
        <w:rPr>
          <w:cs/>
        </w:rPr>
        <w:t>॥</w:t>
      </w:r>
      <w:r w:rsidR="009F24BB" w:rsidRPr="00AC4226">
        <w:rPr>
          <w:cs/>
        </w:rPr>
        <w:t>15-</w:t>
      </w:r>
      <w:r w:rsidRPr="00AC4226">
        <w:t>17</w:t>
      </w:r>
      <w:r w:rsidR="0051754E" w:rsidRPr="00AC4226">
        <w:rPr>
          <w:cs/>
        </w:rPr>
        <w:t>॥</w:t>
      </w:r>
    </w:p>
    <w:p w14:paraId="7D32EF35" w14:textId="77777777" w:rsidR="00AD5837" w:rsidRPr="00AC4226" w:rsidRDefault="00AD5837" w:rsidP="00EC4553">
      <w:pPr>
        <w:pStyle w:val="EngText"/>
      </w:pPr>
      <w:r w:rsidRPr="00AC4226">
        <w:t>15-17. Anumanatirtha (the master-</w:t>
      </w:r>
      <w:r w:rsidR="00EA1625" w:rsidRPr="00AC4226">
        <w:t>logician</w:t>
      </w:r>
      <w:r w:rsidRPr="00AC4226">
        <w:t>) disarms the opponent by posing a counter-argument that will divest Ishwara of another of his precious attributes, admitted by the adversary:</w:t>
      </w:r>
    </w:p>
    <w:p w14:paraId="260FCAC1" w14:textId="77777777" w:rsidR="00AD5837" w:rsidRPr="00AC4226" w:rsidRDefault="00AD5837" w:rsidP="00EC4553">
      <w:pPr>
        <w:pStyle w:val="EngText"/>
      </w:pPr>
      <w:r w:rsidRPr="00AC4226">
        <w:t xml:space="preserve">‘Ishwara, the subject of controversy does not even possess knowledge being free from illusion, the </w:t>
      </w:r>
      <w:r w:rsidR="00EA1625" w:rsidRPr="00AC4226">
        <w:t>logic</w:t>
      </w:r>
      <w:r w:rsidRPr="00AC4226">
        <w:t xml:space="preserve"> being, he who has knowledge has delusion too, </w:t>
      </w:r>
      <w:r w:rsidRPr="00AC4226">
        <w:lastRenderedPageBreak/>
        <w:t>like the man of the world’ (Inference by itself can play fair and foul and can never be trusted as valid proof).</w:t>
      </w:r>
    </w:p>
    <w:p w14:paraId="46E20363" w14:textId="77777777" w:rsidR="00E9400C" w:rsidRPr="00AC4226" w:rsidRDefault="00E9400C" w:rsidP="007C105A">
      <w:pPr>
        <w:pStyle w:val="S16S"/>
      </w:pPr>
      <w:r w:rsidRPr="00AC4226">
        <w:rPr>
          <w:cs/>
        </w:rPr>
        <w:t>सर्वस्याज्ञतां वेदः श्रद्धेयो विरुणद्धि चेत्</w:t>
      </w:r>
      <w:r w:rsidR="00D766AC" w:rsidRPr="00AC4226">
        <w:rPr>
          <w:cs/>
        </w:rPr>
        <w:t>।</w:t>
      </w:r>
      <w:r w:rsidR="002A5300" w:rsidRPr="00AC4226">
        <w:rPr>
          <w:cs/>
        </w:rPr>
        <w:br/>
      </w:r>
      <w:r w:rsidRPr="00AC4226">
        <w:rPr>
          <w:cs/>
        </w:rPr>
        <w:t>तस्यैवामन्दमानन्दम् वदन्नाश्राव्यसौ कथम्</w:t>
      </w:r>
      <w:r w:rsidR="00D766AC" w:rsidRPr="00AC4226">
        <w:rPr>
          <w:cs/>
        </w:rPr>
        <w:t>॥</w:t>
      </w:r>
      <w:r w:rsidR="009F24BB" w:rsidRPr="00AC4226">
        <w:rPr>
          <w:cs/>
        </w:rPr>
        <w:t>15-</w:t>
      </w:r>
      <w:r w:rsidRPr="00AC4226">
        <w:t>18</w:t>
      </w:r>
      <w:r w:rsidR="0051754E" w:rsidRPr="00AC4226">
        <w:rPr>
          <w:cs/>
        </w:rPr>
        <w:t>॥</w:t>
      </w:r>
    </w:p>
    <w:p w14:paraId="67A8CC6C" w14:textId="77777777" w:rsidR="00AD5837" w:rsidRPr="00AC4226" w:rsidRDefault="00AD5837" w:rsidP="00EC4553">
      <w:pPr>
        <w:pStyle w:val="EngText"/>
      </w:pPr>
      <w:r w:rsidRPr="00AC4226">
        <w:t xml:space="preserve">15-18. It if is maintained by the disputant that the trustworthy </w:t>
      </w:r>
      <w:r w:rsidR="00EA1625" w:rsidRPr="00AC4226">
        <w:t>Vedas</w:t>
      </w:r>
      <w:r w:rsidRPr="00AC4226">
        <w:t xml:space="preserve"> disapprove ignorance to the </w:t>
      </w:r>
      <w:r w:rsidR="00EA1625" w:rsidRPr="00AC4226">
        <w:t>omniscient</w:t>
      </w:r>
      <w:r w:rsidRPr="00AC4226">
        <w:t xml:space="preserve"> Ishwara then the Acharya comes out with the </w:t>
      </w:r>
      <w:r w:rsidR="00EA1625" w:rsidRPr="00AC4226">
        <w:t>disparaging</w:t>
      </w:r>
      <w:r w:rsidRPr="00AC4226">
        <w:t xml:space="preserve"> question as to how similar commanding Vedic utterances extolling his (</w:t>
      </w:r>
      <w:r w:rsidR="00EA1625" w:rsidRPr="00AC4226">
        <w:t>Ishwara’ s</w:t>
      </w:r>
      <w:r w:rsidRPr="00AC4226">
        <w:t>) abounding bliss have not reached his sensitive ears.</w:t>
      </w:r>
    </w:p>
    <w:p w14:paraId="51B734CF" w14:textId="77777777" w:rsidR="00912DE9" w:rsidRPr="00AC4226" w:rsidRDefault="00912DE9" w:rsidP="00EC4553">
      <w:pPr>
        <w:pStyle w:val="EngText"/>
      </w:pPr>
      <w:r w:rsidRPr="00AC4226">
        <w:t xml:space="preserve">(The opponent is beat </w:t>
      </w:r>
      <w:r w:rsidR="00EA1625" w:rsidRPr="00AC4226">
        <w:t>on his</w:t>
      </w:r>
      <w:r w:rsidRPr="00AC4226">
        <w:t xml:space="preserve"> own ground: if he accepts the first, </w:t>
      </w:r>
      <w:r w:rsidR="00EA1625" w:rsidRPr="00AC4226">
        <w:t>he has</w:t>
      </w:r>
      <w:r w:rsidRPr="00AC4226">
        <w:t xml:space="preserve"> to silently bag the second too, as they emerge from the same source).</w:t>
      </w:r>
    </w:p>
    <w:p w14:paraId="7C71C06A" w14:textId="77777777" w:rsidR="00E9400C" w:rsidRPr="00AC4226" w:rsidRDefault="00E9400C" w:rsidP="007C105A">
      <w:pPr>
        <w:pStyle w:val="S16S"/>
      </w:pPr>
      <w:r w:rsidRPr="00AC4226">
        <w:rPr>
          <w:cs/>
        </w:rPr>
        <w:t>दुःखं परि</w:t>
      </w:r>
      <w:r w:rsidRPr="00AC4226">
        <w:t>-</w:t>
      </w:r>
      <w:r w:rsidRPr="00AC4226">
        <w:rPr>
          <w:cs/>
        </w:rPr>
        <w:t>जिहीर्षन् यः सुखं नोरी</w:t>
      </w:r>
      <w:r w:rsidRPr="00AC4226">
        <w:t>-</w:t>
      </w:r>
      <w:r w:rsidRPr="00AC4226">
        <w:rPr>
          <w:cs/>
        </w:rPr>
        <w:t>चिकीर्षति</w:t>
      </w:r>
      <w:r w:rsidR="002A5300" w:rsidRPr="00AC4226">
        <w:rPr>
          <w:cs/>
        </w:rPr>
        <w:t>।</w:t>
      </w:r>
      <w:r w:rsidR="002A5300" w:rsidRPr="00AC4226">
        <w:rPr>
          <w:cs/>
        </w:rPr>
        <w:br/>
      </w:r>
      <w:r w:rsidRPr="00AC4226">
        <w:rPr>
          <w:cs/>
        </w:rPr>
        <w:t>स हन्ता</w:t>
      </w:r>
      <w:r w:rsidR="007A4C1E" w:rsidRPr="00AC4226">
        <w:rPr>
          <w:cs/>
        </w:rPr>
        <w:t>ऽ</w:t>
      </w:r>
      <w:r w:rsidRPr="00AC4226">
        <w:rPr>
          <w:cs/>
        </w:rPr>
        <w:t>पतितं दुःखमीशस्य व्यस्मरज्जळः</w:t>
      </w:r>
      <w:r w:rsidR="00D766AC" w:rsidRPr="00AC4226">
        <w:rPr>
          <w:cs/>
        </w:rPr>
        <w:t>॥</w:t>
      </w:r>
      <w:r w:rsidR="009F24BB" w:rsidRPr="00AC4226">
        <w:rPr>
          <w:cs/>
        </w:rPr>
        <w:t>15-</w:t>
      </w:r>
      <w:r w:rsidRPr="00AC4226">
        <w:t>19</w:t>
      </w:r>
      <w:r w:rsidR="0051754E" w:rsidRPr="00AC4226">
        <w:rPr>
          <w:cs/>
        </w:rPr>
        <w:t>॥</w:t>
      </w:r>
    </w:p>
    <w:p w14:paraId="32EF8CD5" w14:textId="77777777" w:rsidR="00912DE9" w:rsidRPr="00AC4226" w:rsidRDefault="00912DE9" w:rsidP="00EC4553">
      <w:pPr>
        <w:pStyle w:val="EngText"/>
      </w:pPr>
      <w:r w:rsidRPr="00AC4226">
        <w:t xml:space="preserve">15-19. The Great </w:t>
      </w:r>
      <w:r w:rsidR="00EA1625" w:rsidRPr="00AC4226">
        <w:t>Acharya</w:t>
      </w:r>
      <w:r w:rsidRPr="00AC4226">
        <w:t xml:space="preserve"> further adverts: ‘If the witless Vaisheshika denies to the infinitely blissful in straining to relieve him of distress, he forgets that his own </w:t>
      </w:r>
      <w:r w:rsidR="00EA1625" w:rsidRPr="00AC4226">
        <w:t>avowal</w:t>
      </w:r>
      <w:r w:rsidRPr="00AC4226">
        <w:t xml:space="preserve"> leads him to accept sorrow for Ishwara, the logic being he who has not happiness must have grief’.</w:t>
      </w:r>
    </w:p>
    <w:p w14:paraId="2AFA97A1" w14:textId="77777777" w:rsidR="00912DE9" w:rsidRPr="00AC4226" w:rsidRDefault="00912DE9" w:rsidP="00EC4553">
      <w:pPr>
        <w:pStyle w:val="EngText"/>
      </w:pPr>
      <w:r w:rsidRPr="00AC4226">
        <w:t xml:space="preserve">(A worldly being must have either of the two, pain or pleasure, lest he will cease to be sentient. If Ishwara, </w:t>
      </w:r>
      <w:r w:rsidR="00EA1625" w:rsidRPr="00AC4226">
        <w:t>a sentient</w:t>
      </w:r>
      <w:r w:rsidRPr="00AC4226">
        <w:t xml:space="preserve"> being is bereft of bliss then he courts misery. Is it not then graceful to accept unalloyed bliss for Ishwara?)</w:t>
      </w:r>
    </w:p>
    <w:p w14:paraId="6A97C391" w14:textId="77777777" w:rsidR="00E9400C" w:rsidRPr="00AC4226" w:rsidRDefault="00E9400C" w:rsidP="007C105A">
      <w:pPr>
        <w:pStyle w:val="S16S"/>
      </w:pPr>
      <w:r w:rsidRPr="00AC4226">
        <w:rPr>
          <w:cs/>
        </w:rPr>
        <w:t>यो दुःख</w:t>
      </w:r>
      <w:r w:rsidRPr="00AC4226">
        <w:t>-</w:t>
      </w:r>
      <w:r w:rsidRPr="00AC4226">
        <w:rPr>
          <w:cs/>
        </w:rPr>
        <w:t>समवायो</w:t>
      </w:r>
      <w:r w:rsidR="007A4C1E" w:rsidRPr="00AC4226">
        <w:rPr>
          <w:cs/>
        </w:rPr>
        <w:t>ऽ</w:t>
      </w:r>
      <w:r w:rsidRPr="00AC4226">
        <w:rPr>
          <w:cs/>
        </w:rPr>
        <w:t>यं चैत्र तेन प्यभेदवान्</w:t>
      </w:r>
      <w:r w:rsidR="00D766AC" w:rsidRPr="00AC4226">
        <w:rPr>
          <w:cs/>
        </w:rPr>
        <w:t>।</w:t>
      </w:r>
      <w:r w:rsidR="002A5300" w:rsidRPr="00AC4226">
        <w:rPr>
          <w:cs/>
        </w:rPr>
        <w:br/>
      </w:r>
      <w:r w:rsidRPr="00AC4226">
        <w:rPr>
          <w:cs/>
        </w:rPr>
        <w:t>समवायः कश्चिदिशे तदनेक</w:t>
      </w:r>
      <w:r w:rsidRPr="00AC4226">
        <w:t>-</w:t>
      </w:r>
      <w:r w:rsidRPr="00AC4226">
        <w:rPr>
          <w:cs/>
        </w:rPr>
        <w:t>त्वमन्यथा</w:t>
      </w:r>
      <w:r w:rsidR="00D766AC" w:rsidRPr="00AC4226">
        <w:rPr>
          <w:cs/>
        </w:rPr>
        <w:t>॥</w:t>
      </w:r>
      <w:r w:rsidR="009F24BB" w:rsidRPr="00AC4226">
        <w:rPr>
          <w:cs/>
        </w:rPr>
        <w:t>15-</w:t>
      </w:r>
      <w:r w:rsidRPr="00AC4226">
        <w:t>20</w:t>
      </w:r>
      <w:r w:rsidR="0051754E" w:rsidRPr="00AC4226">
        <w:rPr>
          <w:cs/>
        </w:rPr>
        <w:t>॥</w:t>
      </w:r>
    </w:p>
    <w:p w14:paraId="5B3687D6" w14:textId="77777777" w:rsidR="00912DE9" w:rsidRPr="00AC4226" w:rsidRDefault="00912DE9" w:rsidP="00EC4553">
      <w:pPr>
        <w:pStyle w:val="EngText"/>
      </w:pPr>
      <w:r w:rsidRPr="00AC4226">
        <w:t xml:space="preserve">15-20. He further pin-points the weakness and inefficacy of the Vaisheshika Philosophy because of his </w:t>
      </w:r>
      <w:r w:rsidR="00EA1625" w:rsidRPr="00AC4226">
        <w:t>acceptance of</w:t>
      </w:r>
      <w:r w:rsidRPr="00AC4226">
        <w:t xml:space="preserve"> the Samavaya (Intimate relation) relation thus:</w:t>
      </w:r>
    </w:p>
    <w:p w14:paraId="560607BD" w14:textId="77777777" w:rsidR="00912DE9" w:rsidRPr="00AC4226" w:rsidRDefault="00912DE9" w:rsidP="00EC4553">
      <w:pPr>
        <w:pStyle w:val="EngText"/>
      </w:pPr>
      <w:r w:rsidRPr="00AC4226">
        <w:t>The Samavaya relation</w:t>
      </w:r>
      <w:r w:rsidR="00B664E9" w:rsidRPr="00AC4226">
        <w:t xml:space="preserve"> of knowledge and desire existing in Ishwara being non-different from the famed relation of sorrow present in Chaitra (worldly being)</w:t>
      </w:r>
      <w:r w:rsidR="00EA1625" w:rsidRPr="00AC4226">
        <w:t>;</w:t>
      </w:r>
      <w:r w:rsidR="00B664E9" w:rsidRPr="00AC4226">
        <w:t xml:space="preserve"> He will never be free from grief. If it be argued that Samavaya relations are different, then the Vaisheshikas will have to accept the many ness</w:t>
      </w:r>
      <w:r w:rsidR="0079478C" w:rsidRPr="00AC4226">
        <w:t xml:space="preserve"> of Samavaya which goes against their doctrine and face the fallacy called Apasiddhanta (imperfect logical proof) since the Tarkikas designate the relation between Guna and Guni (substance and </w:t>
      </w:r>
      <w:r w:rsidR="006710FB" w:rsidRPr="00AC4226">
        <w:t>attributes)</w:t>
      </w:r>
      <w:r w:rsidR="0079478C" w:rsidRPr="00AC4226">
        <w:t xml:space="preserve"> as </w:t>
      </w:r>
      <w:r w:rsidR="0079478C" w:rsidRPr="00AC4226">
        <w:lastRenderedPageBreak/>
        <w:t>Samavaya relation (relation of Inseparables) which according to them is only one and none different from each</w:t>
      </w:r>
      <w:r w:rsidR="009E499B" w:rsidRPr="00AC4226">
        <w:t xml:space="preserve"> other.</w:t>
      </w:r>
    </w:p>
    <w:p w14:paraId="4063C62F" w14:textId="77777777" w:rsidR="00E9400C" w:rsidRPr="00AC4226" w:rsidRDefault="00E9400C" w:rsidP="007C105A">
      <w:pPr>
        <w:pStyle w:val="S16S"/>
      </w:pPr>
      <w:r w:rsidRPr="00AC4226">
        <w:rPr>
          <w:cs/>
        </w:rPr>
        <w:t>औपाधिको</w:t>
      </w:r>
      <w:r w:rsidR="007A4C1E" w:rsidRPr="00AC4226">
        <w:rPr>
          <w:cs/>
        </w:rPr>
        <w:t>ऽ</w:t>
      </w:r>
      <w:r w:rsidRPr="00AC4226">
        <w:rPr>
          <w:cs/>
        </w:rPr>
        <w:t>स्य भेदश्चेत् सत्यो</w:t>
      </w:r>
      <w:r w:rsidR="007A4C1E" w:rsidRPr="00AC4226">
        <w:rPr>
          <w:cs/>
        </w:rPr>
        <w:t>ऽ</w:t>
      </w:r>
      <w:r w:rsidRPr="00AC4226">
        <w:rPr>
          <w:cs/>
        </w:rPr>
        <w:t>सत्यः स्विदुच्यताम्</w:t>
      </w:r>
      <w:r w:rsidR="00D766AC" w:rsidRPr="00AC4226">
        <w:rPr>
          <w:cs/>
        </w:rPr>
        <w:t>।</w:t>
      </w:r>
      <w:r w:rsidR="002A5300" w:rsidRPr="00AC4226">
        <w:rPr>
          <w:cs/>
        </w:rPr>
        <w:br/>
      </w:r>
      <w:r w:rsidRPr="00AC4226">
        <w:rPr>
          <w:cs/>
        </w:rPr>
        <w:t>तद् द्वयं चोक्त</w:t>
      </w:r>
      <w:r w:rsidRPr="00AC4226">
        <w:t>-</w:t>
      </w:r>
      <w:r w:rsidRPr="00AC4226">
        <w:rPr>
          <w:cs/>
        </w:rPr>
        <w:t>दोषं हि मायि</w:t>
      </w:r>
      <w:r w:rsidRPr="00AC4226">
        <w:t>-</w:t>
      </w:r>
      <w:r w:rsidRPr="00AC4226">
        <w:rPr>
          <w:cs/>
        </w:rPr>
        <w:t>वन्मा वदेत् परम्</w:t>
      </w:r>
      <w:r w:rsidR="00D766AC" w:rsidRPr="00AC4226">
        <w:rPr>
          <w:cs/>
        </w:rPr>
        <w:t>॥</w:t>
      </w:r>
      <w:r w:rsidR="009F24BB" w:rsidRPr="00AC4226">
        <w:rPr>
          <w:cs/>
        </w:rPr>
        <w:t>15-</w:t>
      </w:r>
      <w:r w:rsidRPr="00AC4226">
        <w:t>21</w:t>
      </w:r>
      <w:r w:rsidR="0051754E" w:rsidRPr="00AC4226">
        <w:rPr>
          <w:cs/>
        </w:rPr>
        <w:t>॥</w:t>
      </w:r>
    </w:p>
    <w:p w14:paraId="4EB6E1D3" w14:textId="77777777" w:rsidR="009E499B" w:rsidRPr="00AC4226" w:rsidRDefault="009E499B" w:rsidP="00EC4553">
      <w:pPr>
        <w:pStyle w:val="EngText"/>
      </w:pPr>
      <w:r w:rsidRPr="00AC4226">
        <w:t xml:space="preserve">15-21. Acharya further warns: ‘If you still contend </w:t>
      </w:r>
      <w:r w:rsidR="006710FB" w:rsidRPr="00AC4226">
        <w:t>that</w:t>
      </w:r>
      <w:r w:rsidRPr="00AC4226">
        <w:t xml:space="preserve"> Samavaya though only one, may be different due to difference in Upadhis </w:t>
      </w:r>
      <w:r w:rsidR="006710FB" w:rsidRPr="00AC4226">
        <w:t>i.e.</w:t>
      </w:r>
      <w:r w:rsidRPr="00AC4226">
        <w:t xml:space="preserve"> the Samavaya of Chaitra will differ from the </w:t>
      </w:r>
      <w:r w:rsidR="006710FB" w:rsidRPr="00AC4226">
        <w:t>Samavaya</w:t>
      </w:r>
      <w:r w:rsidRPr="00AC4226">
        <w:t xml:space="preserve"> of Maitra, then the </w:t>
      </w:r>
      <w:r w:rsidR="006710FB" w:rsidRPr="00AC4226">
        <w:t>Samavaya</w:t>
      </w:r>
      <w:r w:rsidRPr="00AC4226">
        <w:t xml:space="preserve"> of Ishwara will also be different’.</w:t>
      </w:r>
    </w:p>
    <w:p w14:paraId="590232F1" w14:textId="77777777" w:rsidR="009E499B" w:rsidRPr="00AC4226" w:rsidRDefault="009E499B" w:rsidP="00EC4553">
      <w:pPr>
        <w:pStyle w:val="EngText"/>
      </w:pPr>
      <w:r w:rsidRPr="00AC4226">
        <w:t xml:space="preserve">Further, answer my question is </w:t>
      </w:r>
      <w:r w:rsidR="006710FB" w:rsidRPr="00AC4226">
        <w:t>Samavaya</w:t>
      </w:r>
      <w:r w:rsidRPr="00AC4226">
        <w:t xml:space="preserve"> true or false? In case it is true, there will be many Samavayas and if it is a false, Ishwara will have the </w:t>
      </w:r>
      <w:r w:rsidR="006710FB" w:rsidRPr="00AC4226">
        <w:t>Samavaya</w:t>
      </w:r>
      <w:r w:rsidRPr="00AC4226">
        <w:t xml:space="preserve"> of grief. You cannot argue like the Mayavadins that it is neither real nor unreal but different from both (Sadasad-Vilakshana </w:t>
      </w:r>
      <w:r w:rsidR="006710FB" w:rsidRPr="00AC4226">
        <w:t>which leads</w:t>
      </w:r>
      <w:r w:rsidRPr="00AC4226">
        <w:t xml:space="preserve"> to self- contradiction).</w:t>
      </w:r>
    </w:p>
    <w:p w14:paraId="446938D8" w14:textId="77777777" w:rsidR="00E9400C" w:rsidRPr="00AC4226" w:rsidRDefault="00E9400C" w:rsidP="007C105A">
      <w:pPr>
        <w:pStyle w:val="S16S"/>
      </w:pPr>
      <w:r w:rsidRPr="00AC4226">
        <w:rPr>
          <w:cs/>
        </w:rPr>
        <w:t>ब्रूयरौपाधिकं भेदं ज्ञानादीनां यदात्मनः</w:t>
      </w:r>
      <w:r w:rsidR="00D766AC" w:rsidRPr="00AC4226">
        <w:rPr>
          <w:cs/>
        </w:rPr>
        <w:t>।</w:t>
      </w:r>
      <w:r w:rsidR="002A5300" w:rsidRPr="00AC4226">
        <w:rPr>
          <w:cs/>
        </w:rPr>
        <w:br/>
      </w:r>
      <w:r w:rsidRPr="00AC4226">
        <w:rPr>
          <w:cs/>
        </w:rPr>
        <w:t>नीत्या</w:t>
      </w:r>
      <w:r w:rsidR="007A4C1E" w:rsidRPr="00AC4226">
        <w:rPr>
          <w:cs/>
        </w:rPr>
        <w:t>ऽ</w:t>
      </w:r>
      <w:r w:rsidRPr="00AC4226">
        <w:rPr>
          <w:cs/>
        </w:rPr>
        <w:t>नया तन्निरासात् स्यात् तस्यानन्त</w:t>
      </w:r>
      <w:r w:rsidRPr="00AC4226">
        <w:t>-</w:t>
      </w:r>
      <w:r w:rsidRPr="00AC4226">
        <w:rPr>
          <w:cs/>
        </w:rPr>
        <w:t>धर्मता</w:t>
      </w:r>
      <w:r w:rsidR="00D766AC" w:rsidRPr="00AC4226">
        <w:rPr>
          <w:cs/>
        </w:rPr>
        <w:t>॥</w:t>
      </w:r>
      <w:r w:rsidR="009F24BB" w:rsidRPr="00AC4226">
        <w:rPr>
          <w:cs/>
        </w:rPr>
        <w:t>15-</w:t>
      </w:r>
      <w:r w:rsidRPr="00AC4226">
        <w:t>22</w:t>
      </w:r>
      <w:r w:rsidR="0051754E" w:rsidRPr="00AC4226">
        <w:rPr>
          <w:cs/>
        </w:rPr>
        <w:t>॥</w:t>
      </w:r>
    </w:p>
    <w:p w14:paraId="13B68286" w14:textId="77777777" w:rsidR="009E499B" w:rsidRPr="00AC4226" w:rsidRDefault="009E499B" w:rsidP="00EC4553">
      <w:pPr>
        <w:pStyle w:val="EngText"/>
      </w:pPr>
      <w:r w:rsidRPr="00AC4226">
        <w:t>15-22. The same reasoning which repudiates the difference in Samavaya due to the Upadhis also negates you</w:t>
      </w:r>
      <w:r w:rsidR="006710FB" w:rsidRPr="00AC4226">
        <w:t>r affirmation of difference in P</w:t>
      </w:r>
      <w:r w:rsidRPr="00AC4226">
        <w:t xml:space="preserve">aramatman’s </w:t>
      </w:r>
      <w:r w:rsidR="006710FB" w:rsidRPr="00AC4226">
        <w:t>various</w:t>
      </w:r>
      <w:r w:rsidRPr="00AC4226">
        <w:t xml:space="preserve"> attributes of knowledge and the like due to Upadhis and eventually the principle </w:t>
      </w:r>
      <w:r w:rsidR="006710FB" w:rsidRPr="00AC4226">
        <w:t>that</w:t>
      </w:r>
      <w:r w:rsidRPr="00AC4226">
        <w:t xml:space="preserve"> the supreme, being an abode of infinite innate perfections, comes to be established.</w:t>
      </w:r>
    </w:p>
    <w:p w14:paraId="5BBA102A" w14:textId="77777777" w:rsidR="00E9400C" w:rsidRPr="00AC4226" w:rsidRDefault="00E9400C" w:rsidP="007C105A">
      <w:pPr>
        <w:pStyle w:val="S16S"/>
      </w:pPr>
      <w:r w:rsidRPr="00AC4226">
        <w:rPr>
          <w:cs/>
        </w:rPr>
        <w:t>गुणादि</w:t>
      </w:r>
      <w:r w:rsidRPr="00AC4226">
        <w:t>-</w:t>
      </w:r>
      <w:r w:rsidRPr="00AC4226">
        <w:rPr>
          <w:cs/>
        </w:rPr>
        <w:t>भेदे सम्बन्ध मपेक्ष्याप्यनवस्थितेः</w:t>
      </w:r>
      <w:r w:rsidR="00D766AC" w:rsidRPr="00AC4226">
        <w:rPr>
          <w:cs/>
        </w:rPr>
        <w:t>।</w:t>
      </w:r>
      <w:r w:rsidR="002A5300" w:rsidRPr="00AC4226">
        <w:rPr>
          <w:cs/>
        </w:rPr>
        <w:br/>
      </w:r>
      <w:r w:rsidRPr="00AC4226">
        <w:rPr>
          <w:cs/>
        </w:rPr>
        <w:t>विशेष</w:t>
      </w:r>
      <w:r w:rsidRPr="00AC4226">
        <w:t>-</w:t>
      </w:r>
      <w:r w:rsidRPr="00AC4226">
        <w:rPr>
          <w:cs/>
        </w:rPr>
        <w:t>मात्रेणा</w:t>
      </w:r>
      <w:r w:rsidR="007A4C1E" w:rsidRPr="00AC4226">
        <w:rPr>
          <w:cs/>
        </w:rPr>
        <w:t>ऽ</w:t>
      </w:r>
      <w:r w:rsidRPr="00AC4226">
        <w:rPr>
          <w:cs/>
        </w:rPr>
        <w:t>नन्त्यं गुणानां शोभते विभोः</w:t>
      </w:r>
      <w:r w:rsidR="00D766AC" w:rsidRPr="00AC4226">
        <w:rPr>
          <w:cs/>
        </w:rPr>
        <w:t>॥</w:t>
      </w:r>
      <w:r w:rsidR="009F24BB" w:rsidRPr="00AC4226">
        <w:rPr>
          <w:cs/>
        </w:rPr>
        <w:t>15-</w:t>
      </w:r>
      <w:r w:rsidRPr="00AC4226">
        <w:t>23</w:t>
      </w:r>
      <w:r w:rsidR="0051754E" w:rsidRPr="00AC4226">
        <w:rPr>
          <w:cs/>
        </w:rPr>
        <w:t>॥</w:t>
      </w:r>
    </w:p>
    <w:p w14:paraId="0C0B1206" w14:textId="77777777" w:rsidR="009E499B" w:rsidRPr="00AC4226" w:rsidRDefault="009E499B" w:rsidP="00EC4553">
      <w:pPr>
        <w:pStyle w:val="EngText"/>
      </w:pPr>
      <w:r w:rsidRPr="00AC4226">
        <w:t xml:space="preserve">15-23. In </w:t>
      </w:r>
      <w:r w:rsidR="006710FB" w:rsidRPr="00AC4226">
        <w:t>c</w:t>
      </w:r>
      <w:r w:rsidRPr="00AC4226">
        <w:t xml:space="preserve">ase the Vaisheshikas accept the principle of difference between diverse qualities of a substance, then one difference will lead to another difference and so on and face the fallacy of Infinite Regress(Unlike the Dwaitin who </w:t>
      </w:r>
      <w:r w:rsidR="006710FB" w:rsidRPr="00AC4226">
        <w:t>succeeds</w:t>
      </w:r>
      <w:r w:rsidRPr="00AC4226">
        <w:t xml:space="preserve"> in upholding the infinite qualities of the Almighty and </w:t>
      </w:r>
      <w:r w:rsidR="006710FB" w:rsidRPr="00AC4226">
        <w:t>asserting</w:t>
      </w:r>
      <w:r w:rsidRPr="00AC4226">
        <w:t xml:space="preserve"> the non-difference between the subject and its attributes – (though not ontologically different- Swagatabheda Varjit) by the principle of Vishesha ( a representative of difference which can apprehend and describe the attributes from their </w:t>
      </w:r>
      <w:r w:rsidR="006710FB" w:rsidRPr="00AC4226">
        <w:t>substances</w:t>
      </w:r>
      <w:r w:rsidRPr="00AC4226">
        <w:t>) and thus lead to the glorification of the supreme as the possessor of infinite auspicious qualities.)</w:t>
      </w:r>
    </w:p>
    <w:p w14:paraId="1FBF1FD6" w14:textId="77777777" w:rsidR="00E9400C" w:rsidRPr="00AC4226" w:rsidRDefault="00E9400C" w:rsidP="007C105A">
      <w:pPr>
        <w:pStyle w:val="S16S"/>
      </w:pPr>
      <w:r w:rsidRPr="00AC4226">
        <w:rPr>
          <w:cs/>
        </w:rPr>
        <w:lastRenderedPageBreak/>
        <w:t>मन्यन्ते शून्यमेवान्ये तत्वमागम</w:t>
      </w:r>
      <w:r w:rsidRPr="00AC4226">
        <w:t>-</w:t>
      </w:r>
      <w:r w:rsidRPr="00AC4226">
        <w:rPr>
          <w:cs/>
        </w:rPr>
        <w:t>वैरिणः</w:t>
      </w:r>
      <w:r w:rsidR="002A5300" w:rsidRPr="00AC4226">
        <w:rPr>
          <w:cs/>
        </w:rPr>
        <w:t>।</w:t>
      </w:r>
      <w:r w:rsidR="002A5300" w:rsidRPr="00AC4226">
        <w:rPr>
          <w:cs/>
        </w:rPr>
        <w:br/>
      </w:r>
      <w:r w:rsidRPr="00AC4226">
        <w:rPr>
          <w:cs/>
        </w:rPr>
        <w:t>मदा माध्यमिकास्ते</w:t>
      </w:r>
      <w:r w:rsidR="007A4C1E" w:rsidRPr="00AC4226">
        <w:rPr>
          <w:cs/>
        </w:rPr>
        <w:t>ऽ</w:t>
      </w:r>
      <w:r w:rsidRPr="00AC4226">
        <w:rPr>
          <w:cs/>
        </w:rPr>
        <w:t>पि व्यक्ताश्चन्ना इति द्वये</w:t>
      </w:r>
      <w:r w:rsidR="00D766AC" w:rsidRPr="00AC4226">
        <w:rPr>
          <w:cs/>
        </w:rPr>
        <w:t>॥</w:t>
      </w:r>
      <w:r w:rsidR="009F24BB" w:rsidRPr="00AC4226">
        <w:rPr>
          <w:cs/>
        </w:rPr>
        <w:t>15-</w:t>
      </w:r>
      <w:r w:rsidRPr="00AC4226">
        <w:t>24</w:t>
      </w:r>
      <w:r w:rsidR="0051754E" w:rsidRPr="00AC4226">
        <w:rPr>
          <w:cs/>
        </w:rPr>
        <w:t>॥</w:t>
      </w:r>
    </w:p>
    <w:p w14:paraId="02351C4E" w14:textId="77777777" w:rsidR="009E499B" w:rsidRPr="00AC4226" w:rsidRDefault="009E499B" w:rsidP="00EC4553">
      <w:pPr>
        <w:pStyle w:val="EngText"/>
      </w:pPr>
      <w:r w:rsidRPr="00AC4226">
        <w:t xml:space="preserve">15-24. Madhyamikas, a major sect among </w:t>
      </w:r>
      <w:r w:rsidR="00262197" w:rsidRPr="00AC4226">
        <w:t xml:space="preserve">the Buddhists different from the Vaisheshikas who detest the Vedas regard Shunya (Void) as the Ultimate Truth. They </w:t>
      </w:r>
      <w:r w:rsidR="006710FB" w:rsidRPr="00AC4226">
        <w:t>fall</w:t>
      </w:r>
      <w:r w:rsidR="00262197" w:rsidRPr="00AC4226">
        <w:t xml:space="preserve"> into two divisions, op</w:t>
      </w:r>
      <w:r w:rsidR="006710FB" w:rsidRPr="00AC4226">
        <w:t>en Shunya-V</w:t>
      </w:r>
      <w:r w:rsidR="00262197" w:rsidRPr="00AC4226">
        <w:t>adins (Madhyamikas themselves) and disguised Madhyamikas, the Maya-Vadins.</w:t>
      </w:r>
    </w:p>
    <w:p w14:paraId="4A8B7B5B" w14:textId="77777777" w:rsidR="00E9400C" w:rsidRPr="00AC4226" w:rsidRDefault="00E9400C" w:rsidP="007C105A">
      <w:pPr>
        <w:pStyle w:val="S16S"/>
      </w:pPr>
      <w:r w:rsidRPr="00AC4226">
        <w:rPr>
          <w:cs/>
        </w:rPr>
        <w:t>शून्य ब्रह्माह्वयेना</w:t>
      </w:r>
      <w:r w:rsidR="007A4C1E" w:rsidRPr="00AC4226">
        <w:rPr>
          <w:cs/>
        </w:rPr>
        <w:t>ऽ</w:t>
      </w:r>
      <w:r w:rsidRPr="00AC4226">
        <w:rPr>
          <w:cs/>
        </w:rPr>
        <w:t>हुः स्वांश्च वेदान्तिनो</w:t>
      </w:r>
      <w:r w:rsidR="007A4C1E" w:rsidRPr="00AC4226">
        <w:rPr>
          <w:cs/>
        </w:rPr>
        <w:t>ऽ</w:t>
      </w:r>
      <w:r w:rsidRPr="00AC4226">
        <w:rPr>
          <w:cs/>
        </w:rPr>
        <w:t>भ्यधुः</w:t>
      </w:r>
      <w:r w:rsidR="00D766AC" w:rsidRPr="00AC4226">
        <w:rPr>
          <w:cs/>
        </w:rPr>
        <w:t>।</w:t>
      </w:r>
      <w:r w:rsidR="002A5300" w:rsidRPr="00AC4226">
        <w:rPr>
          <w:cs/>
        </w:rPr>
        <w:br/>
      </w:r>
      <w:r w:rsidRPr="00AC4226">
        <w:rPr>
          <w:cs/>
        </w:rPr>
        <w:t>अ</w:t>
      </w:r>
      <w:r w:rsidRPr="00AC4226">
        <w:t>-</w:t>
      </w:r>
      <w:r w:rsidRPr="00AC4226">
        <w:rPr>
          <w:cs/>
        </w:rPr>
        <w:t>तत्वावेदकं वेदं वदन्तश्चरमे खलाः</w:t>
      </w:r>
      <w:r w:rsidR="00D766AC" w:rsidRPr="00AC4226">
        <w:rPr>
          <w:cs/>
        </w:rPr>
        <w:t>॥</w:t>
      </w:r>
      <w:r w:rsidR="009F24BB" w:rsidRPr="00AC4226">
        <w:rPr>
          <w:cs/>
        </w:rPr>
        <w:t>15-</w:t>
      </w:r>
      <w:r w:rsidRPr="00AC4226">
        <w:t>25</w:t>
      </w:r>
      <w:r w:rsidR="0051754E" w:rsidRPr="00AC4226">
        <w:rPr>
          <w:cs/>
        </w:rPr>
        <w:t>॥</w:t>
      </w:r>
    </w:p>
    <w:p w14:paraId="6408338A" w14:textId="77777777" w:rsidR="00262197" w:rsidRPr="00AC4226" w:rsidRDefault="00262197" w:rsidP="00EC4553">
      <w:pPr>
        <w:pStyle w:val="EngText"/>
      </w:pPr>
      <w:r w:rsidRPr="00AC4226">
        <w:t>15-25. The last termed as concealed Shunya-</w:t>
      </w:r>
      <w:r w:rsidR="006710FB" w:rsidRPr="00AC4226">
        <w:t>Vadins</w:t>
      </w:r>
      <w:r w:rsidRPr="00AC4226">
        <w:t xml:space="preserve">, (Mayavadins), wicked as they are, pose themselves as Vedantins and deny validity to the Veda in the same breath, branding it as </w:t>
      </w:r>
      <w:r w:rsidR="006710FB" w:rsidRPr="00AC4226">
        <w:t>Atatwa-vedaka</w:t>
      </w:r>
      <w:r w:rsidRPr="00AC4226">
        <w:t xml:space="preserve"> (not informing the true Nature of Brahman) and designate the Shunya (the Void of the Buddhists) as Brahman.</w:t>
      </w:r>
    </w:p>
    <w:p w14:paraId="29AE320A" w14:textId="77777777" w:rsidR="00E9400C" w:rsidRPr="00AC4226" w:rsidRDefault="00E9400C" w:rsidP="007C105A">
      <w:pPr>
        <w:pStyle w:val="S16S"/>
      </w:pPr>
      <w:r w:rsidRPr="00AC4226">
        <w:rPr>
          <w:cs/>
        </w:rPr>
        <w:t>पर</w:t>
      </w:r>
      <w:r w:rsidRPr="00AC4226">
        <w:t>-</w:t>
      </w:r>
      <w:r w:rsidRPr="00AC4226">
        <w:rPr>
          <w:cs/>
        </w:rPr>
        <w:t>तत्व</w:t>
      </w:r>
      <w:r w:rsidRPr="00AC4226">
        <w:t>-</w:t>
      </w:r>
      <w:r w:rsidRPr="00AC4226">
        <w:rPr>
          <w:cs/>
        </w:rPr>
        <w:t>विवर्तत्वादपरस्याखिलस्य च</w:t>
      </w:r>
      <w:r w:rsidR="00D766AC" w:rsidRPr="00AC4226">
        <w:rPr>
          <w:cs/>
        </w:rPr>
        <w:t>।</w:t>
      </w:r>
      <w:r w:rsidR="002A5300" w:rsidRPr="00AC4226">
        <w:rPr>
          <w:cs/>
        </w:rPr>
        <w:br/>
      </w:r>
      <w:r w:rsidRPr="00AC4226">
        <w:rPr>
          <w:cs/>
        </w:rPr>
        <w:t>अ</w:t>
      </w:r>
      <w:r w:rsidRPr="00AC4226">
        <w:t>-</w:t>
      </w:r>
      <w:r w:rsidRPr="00AC4226">
        <w:rPr>
          <w:cs/>
        </w:rPr>
        <w:t>विशेषत्वतश्चास्य नान्तरन्तरमेतयो</w:t>
      </w:r>
      <w:r w:rsidR="00D766AC" w:rsidRPr="00AC4226">
        <w:rPr>
          <w:cs/>
        </w:rPr>
        <w:t>॥</w:t>
      </w:r>
      <w:r w:rsidR="009F24BB" w:rsidRPr="00AC4226">
        <w:rPr>
          <w:cs/>
        </w:rPr>
        <w:t>15-</w:t>
      </w:r>
      <w:r w:rsidRPr="00AC4226">
        <w:t>26</w:t>
      </w:r>
      <w:r w:rsidR="0051754E" w:rsidRPr="00AC4226">
        <w:rPr>
          <w:cs/>
        </w:rPr>
        <w:t>॥</w:t>
      </w:r>
    </w:p>
    <w:p w14:paraId="1AC27B9B" w14:textId="77777777" w:rsidR="00262197" w:rsidRPr="00AC4226" w:rsidRDefault="00262197" w:rsidP="00EC4553">
      <w:pPr>
        <w:pStyle w:val="EngText"/>
      </w:pPr>
      <w:r w:rsidRPr="00AC4226">
        <w:t xml:space="preserve">15-26. Since the Maya-vadin </w:t>
      </w:r>
      <w:r w:rsidR="006710FB" w:rsidRPr="00AC4226">
        <w:t>advocates</w:t>
      </w:r>
      <w:r w:rsidRPr="00AC4226">
        <w:t xml:space="preserve"> that the lower principle (the universe constituted of the elements like the sky) is only an appearance (false), an imposition on the higher </w:t>
      </w:r>
      <w:r w:rsidR="006710FB" w:rsidRPr="00AC4226">
        <w:t>principle</w:t>
      </w:r>
      <w:r w:rsidRPr="00AC4226">
        <w:t xml:space="preserve"> Brahman (the only reality) and his Brahman has not distinguishing features of his own compared to Shunya and hence no difference also between </w:t>
      </w:r>
      <w:r w:rsidR="006710FB" w:rsidRPr="00AC4226">
        <w:t>Shunya Vada</w:t>
      </w:r>
      <w:r w:rsidRPr="00AC4226">
        <w:t xml:space="preserve"> and Mayavada.</w:t>
      </w:r>
    </w:p>
    <w:p w14:paraId="320CB836" w14:textId="77777777" w:rsidR="00E9400C" w:rsidRPr="00AC4226" w:rsidRDefault="00E9400C" w:rsidP="007C105A">
      <w:pPr>
        <w:pStyle w:val="S16S"/>
      </w:pPr>
      <w:r w:rsidRPr="00AC4226">
        <w:rPr>
          <w:cs/>
        </w:rPr>
        <w:t>अखण्ड</w:t>
      </w:r>
      <w:r w:rsidRPr="00AC4226">
        <w:t>-</w:t>
      </w:r>
      <w:r w:rsidRPr="00AC4226">
        <w:rPr>
          <w:cs/>
        </w:rPr>
        <w:t>खण्डन</w:t>
      </w:r>
      <w:r w:rsidRPr="00AC4226">
        <w:t>-</w:t>
      </w:r>
      <w:r w:rsidRPr="00AC4226">
        <w:rPr>
          <w:cs/>
        </w:rPr>
        <w:t>न्यायानखण्डमपि खण्डयन्</w:t>
      </w:r>
      <w:r w:rsidR="002A5300" w:rsidRPr="00AC4226">
        <w:rPr>
          <w:cs/>
        </w:rPr>
        <w:t>।</w:t>
      </w:r>
      <w:r w:rsidR="002A5300" w:rsidRPr="00AC4226">
        <w:rPr>
          <w:cs/>
        </w:rPr>
        <w:br/>
      </w:r>
      <w:r w:rsidRPr="00AC4226">
        <w:rPr>
          <w:cs/>
        </w:rPr>
        <w:t>अखण्डयदखण्ड</w:t>
      </w:r>
      <w:r w:rsidRPr="00AC4226">
        <w:t>-</w:t>
      </w:r>
      <w:r w:rsidRPr="00AC4226">
        <w:rPr>
          <w:cs/>
        </w:rPr>
        <w:t>ज्ञो  द्वयाश्चाखण्डल</w:t>
      </w:r>
      <w:r w:rsidRPr="00AC4226">
        <w:t>-</w:t>
      </w:r>
      <w:r w:rsidRPr="00AC4226">
        <w:rPr>
          <w:cs/>
        </w:rPr>
        <w:t>द्विषः</w:t>
      </w:r>
      <w:r w:rsidR="00D766AC" w:rsidRPr="00AC4226">
        <w:rPr>
          <w:cs/>
        </w:rPr>
        <w:t>॥</w:t>
      </w:r>
      <w:r w:rsidR="009F24BB" w:rsidRPr="00AC4226">
        <w:rPr>
          <w:cs/>
        </w:rPr>
        <w:t>15-</w:t>
      </w:r>
      <w:r w:rsidRPr="00AC4226">
        <w:t>27</w:t>
      </w:r>
      <w:r w:rsidR="0051754E" w:rsidRPr="00AC4226">
        <w:rPr>
          <w:cs/>
        </w:rPr>
        <w:t>॥</w:t>
      </w:r>
    </w:p>
    <w:p w14:paraId="2D03AD5C" w14:textId="77777777" w:rsidR="00262197" w:rsidRPr="00AC4226" w:rsidRDefault="00262197" w:rsidP="00EC4553">
      <w:pPr>
        <w:pStyle w:val="EngText"/>
      </w:pPr>
      <w:r w:rsidRPr="00AC4226">
        <w:t xml:space="preserve">15-27. </w:t>
      </w:r>
      <w:r w:rsidR="009E6D2A" w:rsidRPr="00AC4226">
        <w:t xml:space="preserve">Poornaprajna with valid </w:t>
      </w:r>
      <w:r w:rsidR="006710FB" w:rsidRPr="00AC4226">
        <w:t>reasoning</w:t>
      </w:r>
      <w:r w:rsidR="009E6D2A" w:rsidRPr="00AC4226">
        <w:t xml:space="preserve"> and authoritative sanctions squashed and </w:t>
      </w:r>
      <w:r w:rsidR="006710FB" w:rsidRPr="00AC4226">
        <w:t>Shunya Vadins</w:t>
      </w:r>
      <w:r w:rsidR="009E6D2A" w:rsidRPr="00AC4226">
        <w:t xml:space="preserve"> and the Mayavadins the despisers of Gods, who had refuted his doctrine by a chain of willful and perverse </w:t>
      </w:r>
      <w:r w:rsidR="006710FB" w:rsidRPr="00AC4226">
        <w:t>reasoning</w:t>
      </w:r>
      <w:r w:rsidR="009E6D2A" w:rsidRPr="00AC4226">
        <w:t xml:space="preserve"> including their unworthy concept of Brahman bereft of its </w:t>
      </w:r>
      <w:r w:rsidR="006710FB" w:rsidRPr="00AC4226">
        <w:t>distinguishing</w:t>
      </w:r>
      <w:r w:rsidR="009E6D2A" w:rsidRPr="00AC4226">
        <w:t xml:space="preserve"> features.</w:t>
      </w:r>
    </w:p>
    <w:p w14:paraId="011E6FAD" w14:textId="77777777" w:rsidR="00E9400C" w:rsidRPr="00AC4226" w:rsidRDefault="00E9400C" w:rsidP="007C105A">
      <w:pPr>
        <w:pStyle w:val="S16S"/>
      </w:pPr>
      <w:r w:rsidRPr="00AC4226">
        <w:rPr>
          <w:cs/>
        </w:rPr>
        <w:t>विमतं कारणं न स्यादसत्वान्न  यदीदृशम्</w:t>
      </w:r>
      <w:r w:rsidR="00D766AC" w:rsidRPr="00AC4226">
        <w:rPr>
          <w:cs/>
        </w:rPr>
        <w:t>।</w:t>
      </w:r>
      <w:r w:rsidR="002A5300" w:rsidRPr="00AC4226">
        <w:rPr>
          <w:cs/>
        </w:rPr>
        <w:br/>
      </w:r>
      <w:r w:rsidRPr="00AC4226">
        <w:rPr>
          <w:cs/>
        </w:rPr>
        <w:t>नेदृशं तद् यथा कुम्भ</w:t>
      </w:r>
      <w:r w:rsidRPr="00AC4226">
        <w:t>-</w:t>
      </w:r>
      <w:r w:rsidRPr="00AC4226">
        <w:rPr>
          <w:cs/>
        </w:rPr>
        <w:t>कर्तेत्यत्रानुमीयते</w:t>
      </w:r>
      <w:r w:rsidR="00D766AC" w:rsidRPr="00AC4226">
        <w:rPr>
          <w:cs/>
        </w:rPr>
        <w:t>॥</w:t>
      </w:r>
      <w:r w:rsidR="009F24BB" w:rsidRPr="00AC4226">
        <w:rPr>
          <w:cs/>
        </w:rPr>
        <w:t>15-</w:t>
      </w:r>
      <w:r w:rsidRPr="00AC4226">
        <w:t>28</w:t>
      </w:r>
      <w:r w:rsidR="0051754E" w:rsidRPr="00AC4226">
        <w:rPr>
          <w:cs/>
        </w:rPr>
        <w:t>॥</w:t>
      </w:r>
    </w:p>
    <w:p w14:paraId="07AEFDBE" w14:textId="77777777" w:rsidR="009E6D2A" w:rsidRPr="00AC4226" w:rsidRDefault="009E6D2A" w:rsidP="00EC4553">
      <w:pPr>
        <w:pStyle w:val="EngText"/>
      </w:pPr>
      <w:r w:rsidRPr="00AC4226">
        <w:t xml:space="preserve">15-28. The </w:t>
      </w:r>
      <w:r w:rsidR="006710FB" w:rsidRPr="00AC4226">
        <w:t>Shunya Vada</w:t>
      </w:r>
      <w:r w:rsidRPr="00AC4226">
        <w:t xml:space="preserve"> stands confuted with the Vyatireki Anumana (logical discontinuance) thus: ‘Shunya the subject of discord, cannot be the </w:t>
      </w:r>
      <w:r w:rsidRPr="00AC4226">
        <w:lastRenderedPageBreak/>
        <w:t xml:space="preserve">creator of the universe </w:t>
      </w:r>
      <w:r w:rsidR="006710FB" w:rsidRPr="00AC4226">
        <w:t>because</w:t>
      </w:r>
      <w:r w:rsidRPr="00AC4226">
        <w:t xml:space="preserve"> it is Asat (unreal) since that which is responsible for creation must be real (exist) like the Potter’.</w:t>
      </w:r>
    </w:p>
    <w:p w14:paraId="5F4916D9" w14:textId="77777777" w:rsidR="00E9400C" w:rsidRPr="00AC4226" w:rsidRDefault="00E9400C" w:rsidP="007C105A">
      <w:pPr>
        <w:pStyle w:val="S16S"/>
      </w:pPr>
      <w:r w:rsidRPr="00AC4226">
        <w:rPr>
          <w:cs/>
        </w:rPr>
        <w:t>अङ्घो तापस नो शून्यं कारणं कुम्भ</w:t>
      </w:r>
      <w:r w:rsidRPr="00AC4226">
        <w:t>-</w:t>
      </w:r>
      <w:r w:rsidRPr="00AC4226">
        <w:rPr>
          <w:cs/>
        </w:rPr>
        <w:t>कर्तृवत्</w:t>
      </w:r>
      <w:r w:rsidR="002A5300" w:rsidRPr="00AC4226">
        <w:rPr>
          <w:cs/>
        </w:rPr>
        <w:t>।</w:t>
      </w:r>
      <w:r w:rsidR="002A5300" w:rsidRPr="00AC4226">
        <w:rPr>
          <w:cs/>
        </w:rPr>
        <w:br/>
      </w:r>
      <w:r w:rsidRPr="00AC4226">
        <w:rPr>
          <w:cs/>
        </w:rPr>
        <w:t>यत्</w:t>
      </w:r>
      <w:r w:rsidRPr="00AC4226">
        <w:t>-</w:t>
      </w:r>
      <w:r w:rsidRPr="00AC4226">
        <w:rPr>
          <w:cs/>
        </w:rPr>
        <w:t>संवृत्युत्थितं विश्वं तत् कारणमितीर्यते</w:t>
      </w:r>
      <w:r w:rsidR="00D766AC" w:rsidRPr="00AC4226">
        <w:rPr>
          <w:cs/>
        </w:rPr>
        <w:t>॥</w:t>
      </w:r>
      <w:r w:rsidR="009F24BB" w:rsidRPr="00AC4226">
        <w:rPr>
          <w:cs/>
        </w:rPr>
        <w:t>15-</w:t>
      </w:r>
      <w:r w:rsidRPr="00AC4226">
        <w:t>29</w:t>
      </w:r>
      <w:r w:rsidR="0051754E" w:rsidRPr="00AC4226">
        <w:rPr>
          <w:cs/>
        </w:rPr>
        <w:t>॥</w:t>
      </w:r>
    </w:p>
    <w:p w14:paraId="11FE6A59" w14:textId="77777777" w:rsidR="00E9400C" w:rsidRPr="00AC4226" w:rsidRDefault="00E9400C" w:rsidP="007C105A">
      <w:pPr>
        <w:pStyle w:val="S16S"/>
      </w:pPr>
      <w:r w:rsidRPr="00AC4226">
        <w:rPr>
          <w:cs/>
        </w:rPr>
        <w:t>एवं चेत् कारणं मा स्म ब्रवीः शून्यं कथञ्चन</w:t>
      </w:r>
      <w:r w:rsidR="00D766AC" w:rsidRPr="00AC4226">
        <w:rPr>
          <w:cs/>
        </w:rPr>
        <w:t>।</w:t>
      </w:r>
      <w:r w:rsidR="002A5300" w:rsidRPr="00AC4226">
        <w:rPr>
          <w:cs/>
        </w:rPr>
        <w:br/>
      </w:r>
      <w:r w:rsidRPr="00AC4226">
        <w:rPr>
          <w:cs/>
        </w:rPr>
        <w:t>आयुष्मंस्तदधि</w:t>
      </w:r>
      <w:r w:rsidRPr="00AC4226">
        <w:t>-</w:t>
      </w:r>
      <w:r w:rsidRPr="00AC4226">
        <w:rPr>
          <w:cs/>
        </w:rPr>
        <w:t>ष्ठानं व्युत्पित्सस्व गुरोर्गृहे</w:t>
      </w:r>
      <w:r w:rsidR="00D766AC" w:rsidRPr="00AC4226">
        <w:rPr>
          <w:cs/>
        </w:rPr>
        <w:t>॥</w:t>
      </w:r>
      <w:r w:rsidR="009F24BB" w:rsidRPr="00AC4226">
        <w:rPr>
          <w:cs/>
        </w:rPr>
        <w:t>15-</w:t>
      </w:r>
      <w:r w:rsidRPr="00AC4226">
        <w:t>30</w:t>
      </w:r>
      <w:r w:rsidR="0051754E" w:rsidRPr="00AC4226">
        <w:rPr>
          <w:cs/>
        </w:rPr>
        <w:t>॥</w:t>
      </w:r>
    </w:p>
    <w:p w14:paraId="68429C84" w14:textId="77777777" w:rsidR="009E6D2A" w:rsidRPr="00AC4226" w:rsidRDefault="009E6D2A" w:rsidP="00EC4553">
      <w:pPr>
        <w:pStyle w:val="EngText"/>
      </w:pPr>
      <w:r w:rsidRPr="00AC4226">
        <w:t>15-29/30</w:t>
      </w:r>
      <w:r w:rsidR="00F10480" w:rsidRPr="00AC4226">
        <w:t xml:space="preserve">. Likewise the </w:t>
      </w:r>
      <w:r w:rsidR="006710FB" w:rsidRPr="00AC4226">
        <w:t>Shunya vadin</w:t>
      </w:r>
      <w:r w:rsidR="00F10480" w:rsidRPr="00AC4226">
        <w:t xml:space="preserve"> puts up his defense:</w:t>
      </w:r>
    </w:p>
    <w:p w14:paraId="5E7B5908" w14:textId="77777777" w:rsidR="00501A97" w:rsidRPr="00AC4226" w:rsidRDefault="00501A97" w:rsidP="00EC4553">
      <w:pPr>
        <w:pStyle w:val="EngText"/>
      </w:pPr>
      <w:r w:rsidRPr="00AC4226">
        <w:t>‘Oh Sage! Not Shunya but the ignorance of Shunya, which is the (cause) of the appearance of the Universe, is its creator in a manner as S</w:t>
      </w:r>
      <w:r w:rsidR="006710FB" w:rsidRPr="00AC4226">
        <w:t>h</w:t>
      </w:r>
      <w:r w:rsidRPr="00AC4226">
        <w:t>ukti (nacre) is the cause of silver’.</w:t>
      </w:r>
    </w:p>
    <w:p w14:paraId="3D136305" w14:textId="77777777" w:rsidR="00501A97" w:rsidRPr="00AC4226" w:rsidRDefault="00501A97" w:rsidP="00EC4553">
      <w:pPr>
        <w:pStyle w:val="EngText"/>
      </w:pPr>
      <w:r w:rsidRPr="00AC4226">
        <w:t xml:space="preserve">Again the Dwaitin retorts: ‘oh long lived one! If it be so, then do not contend that void is the cause of the universe and understand the difference between the </w:t>
      </w:r>
      <w:r w:rsidR="006710FB" w:rsidRPr="00AC4226">
        <w:t>substratum (</w:t>
      </w:r>
      <w:r w:rsidRPr="00AC4226">
        <w:t>place of appearance) and the cause, at the feet of your preceptor.</w:t>
      </w:r>
    </w:p>
    <w:p w14:paraId="2BCA8BDD" w14:textId="77777777" w:rsidR="00501A97" w:rsidRPr="00AC4226" w:rsidRDefault="00501A97" w:rsidP="00EC4553">
      <w:pPr>
        <w:pStyle w:val="EngText"/>
      </w:pPr>
      <w:r w:rsidRPr="00AC4226">
        <w:t>(Shunya becomes the substratum (Adhistana), place of appearance in case it is asserted that there is an appearance of the world because of the ignorance of the Shunya; hence it cannot be the cause. It displays the ignorance of the opponent who cannot discern the difference between the substratum and the cause.)</w:t>
      </w:r>
    </w:p>
    <w:p w14:paraId="146456FC" w14:textId="77777777" w:rsidR="00E9400C" w:rsidRPr="00AC4226" w:rsidRDefault="00E9400C" w:rsidP="007C105A">
      <w:pPr>
        <w:pStyle w:val="S16S"/>
      </w:pPr>
      <w:r w:rsidRPr="00AC4226">
        <w:rPr>
          <w:cs/>
        </w:rPr>
        <w:t>विवादस्य पदं न स्यादधि</w:t>
      </w:r>
      <w:r w:rsidRPr="00AC4226">
        <w:t>-</w:t>
      </w:r>
      <w:r w:rsidRPr="00AC4226">
        <w:rPr>
          <w:cs/>
        </w:rPr>
        <w:t>ष्ठानमसत्त्वतः</w:t>
      </w:r>
      <w:r w:rsidR="00D766AC" w:rsidRPr="00AC4226">
        <w:rPr>
          <w:cs/>
        </w:rPr>
        <w:t>।</w:t>
      </w:r>
      <w:r w:rsidR="002A5300" w:rsidRPr="00AC4226">
        <w:rPr>
          <w:cs/>
        </w:rPr>
        <w:br/>
      </w:r>
      <w:r w:rsidRPr="00AC4226">
        <w:rPr>
          <w:cs/>
        </w:rPr>
        <w:t>वैधर्म्येणैष दृष्टान्तः शुक्त्यादि</w:t>
      </w:r>
      <w:r w:rsidRPr="00AC4226">
        <w:t>-</w:t>
      </w:r>
      <w:r w:rsidRPr="00AC4226">
        <w:rPr>
          <w:cs/>
        </w:rPr>
        <w:t>वदितीर्यते</w:t>
      </w:r>
      <w:r w:rsidR="00D766AC" w:rsidRPr="00AC4226">
        <w:rPr>
          <w:cs/>
        </w:rPr>
        <w:t>॥</w:t>
      </w:r>
      <w:r w:rsidR="009F24BB" w:rsidRPr="00AC4226">
        <w:rPr>
          <w:cs/>
        </w:rPr>
        <w:t>15-</w:t>
      </w:r>
      <w:r w:rsidRPr="00AC4226">
        <w:t>31</w:t>
      </w:r>
      <w:r w:rsidR="0051754E" w:rsidRPr="00AC4226">
        <w:rPr>
          <w:cs/>
        </w:rPr>
        <w:t>॥</w:t>
      </w:r>
    </w:p>
    <w:p w14:paraId="6869AFC7" w14:textId="77777777" w:rsidR="00501A97" w:rsidRPr="00AC4226" w:rsidRDefault="00501A97" w:rsidP="00EC4553">
      <w:pPr>
        <w:pStyle w:val="EngText"/>
      </w:pPr>
      <w:r w:rsidRPr="00AC4226">
        <w:t xml:space="preserve">15-31. Further to put him out of court, the Dwaitin exposes the </w:t>
      </w:r>
      <w:r w:rsidR="006710FB" w:rsidRPr="00AC4226">
        <w:t>Shunya vadin</w:t>
      </w:r>
      <w:r w:rsidRPr="00AC4226">
        <w:t xml:space="preserve"> by citing an example of dis-similarity thus: ‘Shunya, the topic under debate cannot even be the substratum as it is Asat(unreal); since the abode for the super imposition must by real like nacre’.</w:t>
      </w:r>
    </w:p>
    <w:p w14:paraId="398941E8" w14:textId="77777777" w:rsidR="00E9400C" w:rsidRPr="00AC4226" w:rsidRDefault="00E9400C" w:rsidP="007C105A">
      <w:pPr>
        <w:pStyle w:val="S16S"/>
      </w:pPr>
      <w:r w:rsidRPr="00AC4226">
        <w:rPr>
          <w:cs/>
        </w:rPr>
        <w:t>अतत्वावेदकं मान</w:t>
      </w:r>
      <w:r w:rsidRPr="00AC4226">
        <w:t>-</w:t>
      </w:r>
      <w:r w:rsidRPr="00AC4226">
        <w:rPr>
          <w:cs/>
        </w:rPr>
        <w:t>मिति स्व</w:t>
      </w:r>
      <w:r w:rsidRPr="00AC4226">
        <w:t>-</w:t>
      </w:r>
      <w:r w:rsidRPr="00AC4226">
        <w:rPr>
          <w:cs/>
        </w:rPr>
        <w:t>व्याहतं यतः</w:t>
      </w:r>
      <w:r w:rsidR="002A5300" w:rsidRPr="00AC4226">
        <w:rPr>
          <w:cs/>
        </w:rPr>
        <w:t>।</w:t>
      </w:r>
      <w:r w:rsidR="002A5300" w:rsidRPr="00AC4226">
        <w:rPr>
          <w:cs/>
        </w:rPr>
        <w:br/>
      </w:r>
      <w:r w:rsidRPr="00AC4226">
        <w:rPr>
          <w:cs/>
        </w:rPr>
        <w:t>तद्</w:t>
      </w:r>
      <w:r w:rsidRPr="00AC4226">
        <w:t>-</w:t>
      </w:r>
      <w:r w:rsidRPr="00AC4226">
        <w:rPr>
          <w:cs/>
        </w:rPr>
        <w:t>वादी तेन वेदस्य सो</w:t>
      </w:r>
      <w:r w:rsidR="007A4C1E" w:rsidRPr="00AC4226">
        <w:rPr>
          <w:cs/>
        </w:rPr>
        <w:t>ऽ</w:t>
      </w:r>
      <w:r w:rsidRPr="00AC4226">
        <w:rPr>
          <w:cs/>
        </w:rPr>
        <w:t>भि</w:t>
      </w:r>
      <w:r w:rsidRPr="00AC4226">
        <w:t>-</w:t>
      </w:r>
      <w:r w:rsidRPr="00AC4226">
        <w:rPr>
          <w:cs/>
        </w:rPr>
        <w:t>प्रैत्यप्रमाणताम्</w:t>
      </w:r>
      <w:r w:rsidR="00D766AC" w:rsidRPr="00AC4226">
        <w:rPr>
          <w:cs/>
        </w:rPr>
        <w:t>॥</w:t>
      </w:r>
      <w:r w:rsidRPr="00AC4226">
        <w:t>32</w:t>
      </w:r>
      <w:r w:rsidR="0051754E" w:rsidRPr="00AC4226">
        <w:rPr>
          <w:cs/>
        </w:rPr>
        <w:t>॥</w:t>
      </w:r>
    </w:p>
    <w:p w14:paraId="61B2283D" w14:textId="77777777" w:rsidR="00501A97" w:rsidRPr="00AC4226" w:rsidRDefault="00FC69C1" w:rsidP="00EC4553">
      <w:pPr>
        <w:pStyle w:val="EngText"/>
      </w:pPr>
      <w:r w:rsidRPr="00AC4226">
        <w:t>15-32. To the Mayavadin who refuses to be clubbed with the Buddhists because of some hair-splitting difference like his seeming acceptance of the validity of the Vedas, there is this rejoin of the Great Acharya:</w:t>
      </w:r>
    </w:p>
    <w:p w14:paraId="0ABE8687" w14:textId="77777777" w:rsidR="00FC69C1" w:rsidRPr="00AC4226" w:rsidRDefault="00FC69C1" w:rsidP="00EC4553">
      <w:pPr>
        <w:pStyle w:val="EngText"/>
      </w:pPr>
      <w:r w:rsidRPr="00AC4226">
        <w:t xml:space="preserve">If to vindicate </w:t>
      </w:r>
      <w:r w:rsidR="006710FB" w:rsidRPr="00AC4226">
        <w:t>Atatwa-vedaka</w:t>
      </w:r>
      <w:r w:rsidRPr="00AC4226">
        <w:t xml:space="preserve"> as authoritative is self-contradictory (like the son of a barren woman), the Mayavadin will-high denies the validity of the </w:t>
      </w:r>
      <w:r w:rsidRPr="00AC4226">
        <w:lastRenderedPageBreak/>
        <w:t>Vedas along with his comrade Buddhists since he slights a large part of the Vedas as not imparting the true knowledge of Brahman (</w:t>
      </w:r>
      <w:r w:rsidR="006710FB" w:rsidRPr="00AC4226">
        <w:t>Atatwa-vedaka</w:t>
      </w:r>
      <w:r w:rsidRPr="00AC4226">
        <w:t>).</w:t>
      </w:r>
    </w:p>
    <w:p w14:paraId="4A3B9EC4" w14:textId="77777777" w:rsidR="00E9400C" w:rsidRPr="00AC4226" w:rsidRDefault="00E9400C" w:rsidP="007C105A">
      <w:pPr>
        <w:pStyle w:val="S16S"/>
      </w:pPr>
      <w:r w:rsidRPr="00AC4226">
        <w:rPr>
          <w:cs/>
        </w:rPr>
        <w:t>यं तत्वावेदकं वेद वेदांशं वेद</w:t>
      </w:r>
      <w:r w:rsidRPr="00AC4226">
        <w:t>-</w:t>
      </w:r>
      <w:r w:rsidRPr="00AC4226">
        <w:rPr>
          <w:cs/>
        </w:rPr>
        <w:t>दूषकः</w:t>
      </w:r>
      <w:r w:rsidR="00D766AC" w:rsidRPr="00AC4226">
        <w:rPr>
          <w:cs/>
        </w:rPr>
        <w:t>।</w:t>
      </w:r>
      <w:r w:rsidR="002A5300" w:rsidRPr="00AC4226">
        <w:rPr>
          <w:cs/>
        </w:rPr>
        <w:br/>
      </w:r>
      <w:r w:rsidRPr="00AC4226">
        <w:rPr>
          <w:cs/>
        </w:rPr>
        <w:t>तत्वस्यावर्णनीयत्वात् स तत्वावेदकः कथम्</w:t>
      </w:r>
      <w:r w:rsidR="00D766AC" w:rsidRPr="00AC4226">
        <w:rPr>
          <w:cs/>
        </w:rPr>
        <w:t>॥</w:t>
      </w:r>
      <w:r w:rsidR="009F24BB" w:rsidRPr="00AC4226">
        <w:rPr>
          <w:cs/>
        </w:rPr>
        <w:t>15-</w:t>
      </w:r>
      <w:r w:rsidRPr="00AC4226">
        <w:t>33</w:t>
      </w:r>
      <w:r w:rsidR="0051754E" w:rsidRPr="00AC4226">
        <w:rPr>
          <w:cs/>
        </w:rPr>
        <w:t>॥</w:t>
      </w:r>
    </w:p>
    <w:p w14:paraId="6C46A81B" w14:textId="77777777" w:rsidR="00953C96" w:rsidRPr="00AC4226" w:rsidRDefault="00953C96" w:rsidP="00EC4553">
      <w:pPr>
        <w:pStyle w:val="EngText"/>
      </w:pPr>
      <w:r w:rsidRPr="00AC4226">
        <w:t>15-33. Since the Mayavadin advocates that his Brahmin is indescribable, how can even that portion of the Vedas called Upanishads which alone can impart the correct knowledge of Brahman according to him, reveal the truth</w:t>
      </w:r>
      <w:r w:rsidR="006710FB" w:rsidRPr="00AC4226">
        <w:t>? (Be T</w:t>
      </w:r>
      <w:r w:rsidRPr="00AC4226">
        <w:t>atwa</w:t>
      </w:r>
      <w:r w:rsidR="006710FB" w:rsidRPr="00AC4226">
        <w:t>-V</w:t>
      </w:r>
      <w:r w:rsidRPr="00AC4226">
        <w:t>edaka) (This discloses his hidden disbelief in the validity of Vedas like the Shunya-vadin).</w:t>
      </w:r>
    </w:p>
    <w:p w14:paraId="6DAC0B04" w14:textId="77777777" w:rsidR="00E9400C" w:rsidRPr="00AC4226" w:rsidRDefault="00E9400C" w:rsidP="007C105A">
      <w:pPr>
        <w:pStyle w:val="S16S"/>
      </w:pPr>
      <w:r w:rsidRPr="00AC4226">
        <w:rPr>
          <w:cs/>
        </w:rPr>
        <w:t>लक्षणाभिः प्र</w:t>
      </w:r>
      <w:r w:rsidRPr="00AC4226">
        <w:t>-</w:t>
      </w:r>
      <w:r w:rsidRPr="00AC4226">
        <w:rPr>
          <w:cs/>
        </w:rPr>
        <w:t>वर्तन्ते वाक्यानि तिसृभर्यदि</w:t>
      </w:r>
      <w:r w:rsidR="002A5300" w:rsidRPr="00AC4226">
        <w:rPr>
          <w:cs/>
        </w:rPr>
        <w:t>।</w:t>
      </w:r>
      <w:r w:rsidR="002A5300" w:rsidRPr="00AC4226">
        <w:rPr>
          <w:cs/>
        </w:rPr>
        <w:br/>
      </w:r>
      <w:r w:rsidRPr="00AC4226">
        <w:rPr>
          <w:cs/>
        </w:rPr>
        <w:t>विषय</w:t>
      </w:r>
      <w:r w:rsidRPr="00AC4226">
        <w:t>-</w:t>
      </w:r>
      <w:r w:rsidRPr="00AC4226">
        <w:rPr>
          <w:cs/>
        </w:rPr>
        <w:t>त्वं लक्षणानां तस्यैवानिष्टमागतम्</w:t>
      </w:r>
      <w:r w:rsidR="00D766AC" w:rsidRPr="00AC4226">
        <w:rPr>
          <w:cs/>
        </w:rPr>
        <w:t>॥</w:t>
      </w:r>
      <w:r w:rsidR="009F24BB" w:rsidRPr="00AC4226">
        <w:rPr>
          <w:cs/>
        </w:rPr>
        <w:t>15-</w:t>
      </w:r>
      <w:r w:rsidRPr="00AC4226">
        <w:t>34</w:t>
      </w:r>
      <w:r w:rsidR="0051754E" w:rsidRPr="00AC4226">
        <w:rPr>
          <w:cs/>
        </w:rPr>
        <w:t>॥</w:t>
      </w:r>
    </w:p>
    <w:p w14:paraId="7C2F985A" w14:textId="77777777" w:rsidR="00953C96" w:rsidRPr="00AC4226" w:rsidRDefault="00953C96" w:rsidP="00EC4553">
      <w:pPr>
        <w:pStyle w:val="EngText"/>
      </w:pPr>
      <w:r w:rsidRPr="00AC4226">
        <w:t xml:space="preserve">15-34. Even though the Mayavadin defends that the Vedic sentences can as well describe Brahman by the three types of implication (Lakshana-vritti) the Dwaitin disarms him with a </w:t>
      </w:r>
      <w:r w:rsidR="006710FB" w:rsidRPr="00AC4226">
        <w:t>counterargument</w:t>
      </w:r>
      <w:r w:rsidRPr="00AC4226">
        <w:t xml:space="preserve"> </w:t>
      </w:r>
      <w:r w:rsidR="006710FB" w:rsidRPr="00AC4226">
        <w:t>that</w:t>
      </w:r>
      <w:r w:rsidRPr="00AC4226">
        <w:t xml:space="preserve"> his att</w:t>
      </w:r>
      <w:r w:rsidR="006710FB" w:rsidRPr="00AC4226">
        <w:t>ributeless Brahman (being indes</w:t>
      </w:r>
      <w:r w:rsidRPr="00AC4226">
        <w:t>cribable-Avachya) cannot be propagated by any word as</w:t>
      </w:r>
      <w:r w:rsidR="006710FB" w:rsidRPr="00AC4226">
        <w:t xml:space="preserve"> it gathers a quality (becomes S</w:t>
      </w:r>
      <w:r w:rsidRPr="00AC4226">
        <w:t>avishesha) being the subject of a Lakshana, to vitiate his doctrine (Nirvishesha Brahman).</w:t>
      </w:r>
    </w:p>
    <w:p w14:paraId="48F4B74C" w14:textId="77777777" w:rsidR="00953C96" w:rsidRPr="00AC4226" w:rsidRDefault="00953C96" w:rsidP="00EC4553">
      <w:pPr>
        <w:pStyle w:val="EngText"/>
      </w:pPr>
      <w:r w:rsidRPr="00AC4226">
        <w:t>(In case he accepts topicality of any type (Visayatwa) in respect of Brahman he courts Apasiddhanta and goes contrary to the accepted doctrines of his predecessors)</w:t>
      </w:r>
    </w:p>
    <w:p w14:paraId="6F28A929" w14:textId="77777777" w:rsidR="00E9400C" w:rsidRPr="00AC4226" w:rsidRDefault="00E9400C" w:rsidP="007C105A">
      <w:pPr>
        <w:pStyle w:val="S16S"/>
      </w:pPr>
      <w:r w:rsidRPr="00AC4226">
        <w:rPr>
          <w:cs/>
        </w:rPr>
        <w:t>किञ्चाखण्डे</w:t>
      </w:r>
      <w:r w:rsidR="007A4C1E" w:rsidRPr="00AC4226">
        <w:rPr>
          <w:cs/>
        </w:rPr>
        <w:t>ऽ</w:t>
      </w:r>
      <w:r w:rsidRPr="00AC4226">
        <w:rPr>
          <w:cs/>
        </w:rPr>
        <w:t>त्र वाक्यानि किञ्चिद् वि</w:t>
      </w:r>
      <w:r w:rsidRPr="00AC4226">
        <w:t>-</w:t>
      </w:r>
      <w:r w:rsidRPr="00AC4226">
        <w:rPr>
          <w:cs/>
        </w:rPr>
        <w:t>दधते न हि</w:t>
      </w:r>
      <w:r w:rsidR="002A5300" w:rsidRPr="00AC4226">
        <w:rPr>
          <w:cs/>
        </w:rPr>
        <w:t>।</w:t>
      </w:r>
      <w:r w:rsidR="002A5300" w:rsidRPr="00AC4226">
        <w:rPr>
          <w:cs/>
        </w:rPr>
        <w:br/>
      </w:r>
      <w:r w:rsidRPr="00AC4226">
        <w:rPr>
          <w:cs/>
        </w:rPr>
        <w:t>तान्यभ्यधुराभावं चेज्जाड्यादेस्तन्न शोभते</w:t>
      </w:r>
      <w:r w:rsidR="00D766AC" w:rsidRPr="00AC4226">
        <w:rPr>
          <w:cs/>
        </w:rPr>
        <w:t>॥</w:t>
      </w:r>
      <w:r w:rsidR="009F24BB" w:rsidRPr="00AC4226">
        <w:rPr>
          <w:cs/>
        </w:rPr>
        <w:t>15-</w:t>
      </w:r>
      <w:r w:rsidRPr="00AC4226">
        <w:t>35</w:t>
      </w:r>
      <w:r w:rsidR="0051754E" w:rsidRPr="00AC4226">
        <w:rPr>
          <w:cs/>
        </w:rPr>
        <w:t>॥</w:t>
      </w:r>
    </w:p>
    <w:p w14:paraId="05EE7FD6" w14:textId="77777777" w:rsidR="00953C96" w:rsidRPr="00AC4226" w:rsidRDefault="00953C96" w:rsidP="00EC4553">
      <w:pPr>
        <w:pStyle w:val="EngText"/>
      </w:pPr>
      <w:r w:rsidRPr="00AC4226">
        <w:t>15-35. In case he further pleads that such Vedic sentences like ‘Satyam Jnanam Anantam Brahma’ do not voice any attributes in the Monistic (Akhanda) Brahman but only speak of the absence of such qualities as insentience and the like, it is not graceful to him.</w:t>
      </w:r>
    </w:p>
    <w:p w14:paraId="29AAE4A0" w14:textId="77777777" w:rsidR="00E9400C" w:rsidRPr="00AC4226" w:rsidRDefault="00E9400C" w:rsidP="007C105A">
      <w:pPr>
        <w:pStyle w:val="S16S"/>
      </w:pPr>
      <w:r w:rsidRPr="00AC4226">
        <w:rPr>
          <w:cs/>
        </w:rPr>
        <w:t>अभाव</w:t>
      </w:r>
      <w:r w:rsidRPr="00AC4226">
        <w:t>-</w:t>
      </w:r>
      <w:r w:rsidRPr="00AC4226">
        <w:rPr>
          <w:cs/>
        </w:rPr>
        <w:t>भावस्यभावाद् भाव</w:t>
      </w:r>
      <w:r w:rsidRPr="00AC4226">
        <w:t>-</w:t>
      </w:r>
      <w:r w:rsidRPr="00AC4226">
        <w:rPr>
          <w:cs/>
        </w:rPr>
        <w:t>रूपस्य तस्य तु</w:t>
      </w:r>
      <w:r w:rsidR="002A5300" w:rsidRPr="00AC4226">
        <w:rPr>
          <w:cs/>
        </w:rPr>
        <w:t>।</w:t>
      </w:r>
      <w:r w:rsidR="002A5300" w:rsidRPr="00AC4226">
        <w:rPr>
          <w:cs/>
        </w:rPr>
        <w:br/>
      </w:r>
      <w:r w:rsidRPr="00AC4226">
        <w:rPr>
          <w:cs/>
        </w:rPr>
        <w:t>भावाभाव</w:t>
      </w:r>
      <w:r w:rsidRPr="00AC4226">
        <w:t>-</w:t>
      </w:r>
      <w:r w:rsidRPr="00AC4226">
        <w:rPr>
          <w:cs/>
        </w:rPr>
        <w:t>विशेषाणामभावादविशेषिणः</w:t>
      </w:r>
      <w:r w:rsidR="00D766AC" w:rsidRPr="00AC4226">
        <w:rPr>
          <w:cs/>
        </w:rPr>
        <w:t>॥</w:t>
      </w:r>
      <w:r w:rsidR="009F24BB" w:rsidRPr="00AC4226">
        <w:rPr>
          <w:cs/>
        </w:rPr>
        <w:t>15-</w:t>
      </w:r>
      <w:r w:rsidRPr="00AC4226">
        <w:t>36</w:t>
      </w:r>
      <w:r w:rsidR="0051754E" w:rsidRPr="00AC4226">
        <w:rPr>
          <w:cs/>
        </w:rPr>
        <w:t>॥</w:t>
      </w:r>
    </w:p>
    <w:p w14:paraId="1C11843A" w14:textId="77777777" w:rsidR="00F976F1" w:rsidRPr="00AC4226" w:rsidRDefault="00F976F1" w:rsidP="00EC4553">
      <w:pPr>
        <w:pStyle w:val="EngText"/>
      </w:pPr>
      <w:r w:rsidRPr="00AC4226">
        <w:t xml:space="preserve">15-36. His Brahman who is accredited to be a positive entity can never be of the nature (Swarupa) of Abhava-Rupa dharmas </w:t>
      </w:r>
      <w:r w:rsidR="006710FB" w:rsidRPr="00AC4226">
        <w:t>like</w:t>
      </w:r>
      <w:r w:rsidRPr="00AC4226">
        <w:t xml:space="preserve"> Asatyatwa, Abhava (absence of untruth) and others; neither can his Brahman possess them </w:t>
      </w:r>
      <w:r w:rsidRPr="00AC4226">
        <w:lastRenderedPageBreak/>
        <w:t>(Asatyatwa-Abhava etc.) as his characteristic properties since He is totally devoid of attributes (Nirv</w:t>
      </w:r>
      <w:r w:rsidR="006710FB" w:rsidRPr="00AC4226">
        <w:t>ish</w:t>
      </w:r>
      <w:r w:rsidRPr="00AC4226">
        <w:t>esha – Nidharmaka) either positive or negative.</w:t>
      </w:r>
    </w:p>
    <w:p w14:paraId="670A5E17" w14:textId="77777777" w:rsidR="00E9400C" w:rsidRPr="00AC4226" w:rsidRDefault="00E9400C" w:rsidP="007C105A">
      <w:pPr>
        <w:pStyle w:val="S16S"/>
      </w:pPr>
      <w:r w:rsidRPr="00AC4226">
        <w:rPr>
          <w:cs/>
        </w:rPr>
        <w:t>यो वेद</w:t>
      </w:r>
      <w:r w:rsidRPr="00AC4226">
        <w:t>-</w:t>
      </w:r>
      <w:r w:rsidRPr="00AC4226">
        <w:rPr>
          <w:cs/>
        </w:rPr>
        <w:t>वेदितार्थानां नित्य</w:t>
      </w:r>
      <w:r w:rsidRPr="00AC4226">
        <w:t>-</w:t>
      </w:r>
      <w:r w:rsidRPr="00AC4226">
        <w:rPr>
          <w:cs/>
        </w:rPr>
        <w:t>संत्याग</w:t>
      </w:r>
      <w:r w:rsidRPr="00AC4226">
        <w:t>-</w:t>
      </w:r>
      <w:r w:rsidRPr="00AC4226">
        <w:rPr>
          <w:cs/>
        </w:rPr>
        <w:t>संश्रवी</w:t>
      </w:r>
      <w:r w:rsidR="002A5300" w:rsidRPr="00AC4226">
        <w:rPr>
          <w:cs/>
        </w:rPr>
        <w:t>।</w:t>
      </w:r>
      <w:r w:rsidR="002A5300" w:rsidRPr="00AC4226">
        <w:rPr>
          <w:cs/>
        </w:rPr>
        <w:br/>
      </w:r>
      <w:r w:rsidRPr="00AC4226">
        <w:rPr>
          <w:cs/>
        </w:rPr>
        <w:t>वेद</w:t>
      </w:r>
      <w:r w:rsidRPr="00AC4226">
        <w:t>-</w:t>
      </w:r>
      <w:r w:rsidRPr="00AC4226">
        <w:rPr>
          <w:cs/>
        </w:rPr>
        <w:t>बाह्यो विपश्चिद्भिरेष निश्चीयतां ततः</w:t>
      </w:r>
      <w:r w:rsidR="00D766AC" w:rsidRPr="00AC4226">
        <w:rPr>
          <w:cs/>
        </w:rPr>
        <w:t>॥</w:t>
      </w:r>
      <w:r w:rsidR="009F24BB" w:rsidRPr="00AC4226">
        <w:rPr>
          <w:cs/>
        </w:rPr>
        <w:t>15-</w:t>
      </w:r>
      <w:r w:rsidRPr="00AC4226">
        <w:t>37</w:t>
      </w:r>
      <w:r w:rsidR="0051754E" w:rsidRPr="00AC4226">
        <w:rPr>
          <w:cs/>
        </w:rPr>
        <w:t>॥</w:t>
      </w:r>
    </w:p>
    <w:p w14:paraId="13C87AF7" w14:textId="77777777" w:rsidR="00F976F1" w:rsidRPr="00AC4226" w:rsidRDefault="00F976F1" w:rsidP="00EC4553">
      <w:pPr>
        <w:pStyle w:val="EngText"/>
      </w:pPr>
      <w:r w:rsidRPr="00AC4226">
        <w:t xml:space="preserve">15-37. Let the wise decide to declare the Mayavadin as inimical to the Vedas (Avaidika) since he has unflinchingly sworn to relinquish once for all, the eternal verities propounded by the Vedas (like Brahma’s infinite perfections, his being devoid of </w:t>
      </w:r>
      <w:r w:rsidR="006710FB" w:rsidRPr="00AC4226">
        <w:t>defects</w:t>
      </w:r>
      <w:r w:rsidRPr="00AC4226">
        <w:t>, reality of the world etc.) as unreal.</w:t>
      </w:r>
    </w:p>
    <w:p w14:paraId="0D220AB5" w14:textId="77777777" w:rsidR="00E9400C" w:rsidRPr="00AC4226" w:rsidRDefault="00E9400C" w:rsidP="007C105A">
      <w:pPr>
        <w:pStyle w:val="S16S"/>
      </w:pPr>
      <w:r w:rsidRPr="00AC4226">
        <w:rPr>
          <w:cs/>
        </w:rPr>
        <w:t>ज्यायसो दूषणेनैव धूर्तम्मन्यो</w:t>
      </w:r>
      <w:r w:rsidR="007A4C1E" w:rsidRPr="00AC4226">
        <w:rPr>
          <w:cs/>
        </w:rPr>
        <w:t>ऽ</w:t>
      </w:r>
      <w:r w:rsidRPr="00AC4226">
        <w:rPr>
          <w:cs/>
        </w:rPr>
        <w:t>पि दूषितः</w:t>
      </w:r>
      <w:r w:rsidR="00D766AC" w:rsidRPr="00AC4226">
        <w:rPr>
          <w:cs/>
        </w:rPr>
        <w:t>।</w:t>
      </w:r>
      <w:r w:rsidR="002A5300" w:rsidRPr="00AC4226">
        <w:rPr>
          <w:cs/>
        </w:rPr>
        <w:br/>
      </w:r>
      <w:r w:rsidRPr="00AC4226">
        <w:rPr>
          <w:cs/>
        </w:rPr>
        <w:t>पक्षयोरविशेषत्वादनयोः  सद्</w:t>
      </w:r>
      <w:r w:rsidRPr="00AC4226">
        <w:t>-</w:t>
      </w:r>
      <w:r w:rsidRPr="00AC4226">
        <w:rPr>
          <w:cs/>
        </w:rPr>
        <w:t>विपक्षयोः</w:t>
      </w:r>
      <w:r w:rsidR="00D766AC" w:rsidRPr="00AC4226">
        <w:rPr>
          <w:cs/>
        </w:rPr>
        <w:t>॥</w:t>
      </w:r>
      <w:r w:rsidR="009F24BB" w:rsidRPr="00AC4226">
        <w:rPr>
          <w:cs/>
        </w:rPr>
        <w:t>15-</w:t>
      </w:r>
      <w:r w:rsidRPr="00AC4226">
        <w:t>38</w:t>
      </w:r>
      <w:r w:rsidR="0051754E" w:rsidRPr="00AC4226">
        <w:rPr>
          <w:cs/>
        </w:rPr>
        <w:t>॥</w:t>
      </w:r>
    </w:p>
    <w:p w14:paraId="6E018556" w14:textId="77777777" w:rsidR="00F976F1" w:rsidRPr="00AC4226" w:rsidRDefault="00F976F1" w:rsidP="00EC4553">
      <w:pPr>
        <w:pStyle w:val="EngText"/>
      </w:pPr>
      <w:r w:rsidRPr="00AC4226">
        <w:t xml:space="preserve">15-38. The Mayavadin who thinks himself to be </w:t>
      </w:r>
      <w:r w:rsidR="006710FB" w:rsidRPr="00AC4226">
        <w:t>shrewd</w:t>
      </w:r>
      <w:r w:rsidRPr="00AC4226">
        <w:t xml:space="preserve"> enough stands confuted along with his mighty ally, the </w:t>
      </w:r>
      <w:r w:rsidR="006710FB" w:rsidRPr="00AC4226">
        <w:t>Shunya vadin (Who</w:t>
      </w:r>
      <w:r w:rsidRPr="00AC4226">
        <w:t xml:space="preserve"> is already controverted) as there is </w:t>
      </w:r>
      <w:r w:rsidR="006710FB" w:rsidRPr="00AC4226">
        <w:t>no</w:t>
      </w:r>
      <w:r w:rsidRPr="00AC4226">
        <w:t xml:space="preserve"> significant difference between the two doctrines, adverse to the virtuous.</w:t>
      </w:r>
    </w:p>
    <w:p w14:paraId="4B652E4D" w14:textId="77777777" w:rsidR="00E9400C" w:rsidRPr="00AC4226" w:rsidRDefault="00E9400C" w:rsidP="007C105A">
      <w:pPr>
        <w:pStyle w:val="S16S"/>
      </w:pPr>
      <w:r w:rsidRPr="00AC4226">
        <w:rPr>
          <w:cs/>
        </w:rPr>
        <w:t>असत्वादित्यसौ हेतिरसिद्धो ब्रह्म</w:t>
      </w:r>
      <w:r w:rsidRPr="00AC4226">
        <w:t>-</w:t>
      </w:r>
      <w:r w:rsidRPr="00AC4226">
        <w:rPr>
          <w:cs/>
        </w:rPr>
        <w:t>वादिनः</w:t>
      </w:r>
      <w:r w:rsidR="00D766AC" w:rsidRPr="00AC4226">
        <w:rPr>
          <w:cs/>
        </w:rPr>
        <w:t>।</w:t>
      </w:r>
      <w:r w:rsidR="002A5300" w:rsidRPr="00AC4226">
        <w:rPr>
          <w:cs/>
        </w:rPr>
        <w:br/>
      </w:r>
      <w:r w:rsidRPr="00AC4226">
        <w:rPr>
          <w:cs/>
        </w:rPr>
        <w:t>मेति भाण्यविशेषत्वादेतयोर्ब्रह्म</w:t>
      </w:r>
      <w:r w:rsidRPr="00AC4226">
        <w:t>-</w:t>
      </w:r>
      <w:r w:rsidRPr="00AC4226">
        <w:rPr>
          <w:cs/>
        </w:rPr>
        <w:t>शून्ययोः</w:t>
      </w:r>
      <w:r w:rsidR="00D766AC" w:rsidRPr="00AC4226">
        <w:rPr>
          <w:cs/>
        </w:rPr>
        <w:t>॥</w:t>
      </w:r>
      <w:r w:rsidR="009F24BB" w:rsidRPr="00AC4226">
        <w:rPr>
          <w:cs/>
        </w:rPr>
        <w:t>15-</w:t>
      </w:r>
      <w:r w:rsidRPr="00AC4226">
        <w:t>39</w:t>
      </w:r>
      <w:r w:rsidR="0051754E" w:rsidRPr="00AC4226">
        <w:rPr>
          <w:cs/>
        </w:rPr>
        <w:t>॥</w:t>
      </w:r>
    </w:p>
    <w:p w14:paraId="03AE15C5" w14:textId="77777777" w:rsidR="00F976F1" w:rsidRPr="00AC4226" w:rsidRDefault="00F976F1" w:rsidP="00EC4553">
      <w:pPr>
        <w:pStyle w:val="EngText"/>
      </w:pPr>
      <w:r w:rsidRPr="00AC4226">
        <w:t xml:space="preserve">15-39. The Mayavadin claiming to be a Brahma-Vadin asserts that the Dwaitins ground of inference (hetu) ‘of being unreal’, cannot be the cause of the universe applicable to the </w:t>
      </w:r>
      <w:r w:rsidR="006710FB" w:rsidRPr="00AC4226">
        <w:t>Shunya vadin</w:t>
      </w:r>
      <w:r w:rsidRPr="00AC4226">
        <w:t xml:space="preserve">, does </w:t>
      </w:r>
      <w:r w:rsidR="006710FB" w:rsidRPr="00AC4226">
        <w:t>not</w:t>
      </w:r>
      <w:r w:rsidRPr="00AC4226">
        <w:t xml:space="preserve"> pari-passu apply </w:t>
      </w:r>
      <w:r w:rsidR="006710FB" w:rsidRPr="00AC4226">
        <w:t>to</w:t>
      </w:r>
      <w:r w:rsidRPr="00AC4226">
        <w:t xml:space="preserve"> him since he accepts the reality of Brahman unlike his brother </w:t>
      </w:r>
      <w:r w:rsidR="006710FB" w:rsidRPr="00AC4226">
        <w:t>Shunya vadin</w:t>
      </w:r>
      <w:r w:rsidRPr="00AC4226">
        <w:t>. Even then he stands not vindicated, there being not differentiating quality between his Brahman and (Shunya</w:t>
      </w:r>
      <w:r w:rsidR="006710FB" w:rsidRPr="00AC4226">
        <w:t>-vadin’s</w:t>
      </w:r>
      <w:r w:rsidRPr="00AC4226">
        <w:t>) Shunya.</w:t>
      </w:r>
    </w:p>
    <w:p w14:paraId="4885D938" w14:textId="77777777" w:rsidR="00E9400C" w:rsidRPr="00AC4226" w:rsidRDefault="00E9400C" w:rsidP="007C105A">
      <w:pPr>
        <w:pStyle w:val="S16S"/>
      </w:pPr>
      <w:r w:rsidRPr="00AC4226">
        <w:rPr>
          <w:cs/>
        </w:rPr>
        <w:t>सो</w:t>
      </w:r>
      <w:r w:rsidR="007A4C1E" w:rsidRPr="00AC4226">
        <w:rPr>
          <w:cs/>
        </w:rPr>
        <w:t>ऽ</w:t>
      </w:r>
      <w:r w:rsidRPr="00AC4226">
        <w:rPr>
          <w:cs/>
        </w:rPr>
        <w:t>ङ्गीकरोति चेत् सत्त्वं ब्रह्मणः स्याद् विशेषिता</w:t>
      </w:r>
      <w:r w:rsidR="00D766AC" w:rsidRPr="00AC4226">
        <w:rPr>
          <w:cs/>
        </w:rPr>
        <w:t>।</w:t>
      </w:r>
      <w:r w:rsidR="002A5300" w:rsidRPr="00AC4226">
        <w:rPr>
          <w:cs/>
        </w:rPr>
        <w:br/>
      </w:r>
      <w:r w:rsidRPr="00AC4226">
        <w:rPr>
          <w:cs/>
        </w:rPr>
        <w:t>न चेत् प्राप्तं पारिशेष्यादसत्त्वं न निरस्यतु</w:t>
      </w:r>
      <w:r w:rsidR="00D766AC" w:rsidRPr="00AC4226">
        <w:rPr>
          <w:cs/>
        </w:rPr>
        <w:t>॥</w:t>
      </w:r>
      <w:r w:rsidR="009F24BB" w:rsidRPr="00AC4226">
        <w:rPr>
          <w:cs/>
        </w:rPr>
        <w:t>15-</w:t>
      </w:r>
      <w:r w:rsidRPr="00AC4226">
        <w:t>40</w:t>
      </w:r>
      <w:r w:rsidR="0051754E" w:rsidRPr="00AC4226">
        <w:rPr>
          <w:cs/>
        </w:rPr>
        <w:t>॥</w:t>
      </w:r>
    </w:p>
    <w:p w14:paraId="51EB0B17" w14:textId="77777777" w:rsidR="00DA0534" w:rsidRPr="00AC4226" w:rsidRDefault="00DA0534" w:rsidP="00EC4553">
      <w:pPr>
        <w:pStyle w:val="EngText"/>
      </w:pPr>
      <w:r w:rsidRPr="00AC4226">
        <w:t xml:space="preserve">15-40. In case the Mayavadin welcomes the reality of Brahman to demarcate himself from the </w:t>
      </w:r>
      <w:r w:rsidR="006710FB" w:rsidRPr="00AC4226">
        <w:t>Shunya vadin;</w:t>
      </w:r>
      <w:r w:rsidRPr="00AC4226">
        <w:t xml:space="preserve"> he invites the fallacy of Apasiddhanta (erroneous conclusion) as his attributeless Brahman (Nirdharmaka) will possess the quality ‘Satwa’ (reality). If he chooses to be faithful to his tenet (of attributelessness), then he cannot ward of unreality to Brahmin which embraces him by the process of elimination.</w:t>
      </w:r>
    </w:p>
    <w:p w14:paraId="411551B7" w14:textId="77777777" w:rsidR="00E9400C" w:rsidRPr="00AC4226" w:rsidRDefault="00E9400C" w:rsidP="007C105A">
      <w:pPr>
        <w:pStyle w:val="S16S"/>
      </w:pPr>
      <w:r w:rsidRPr="00AC4226">
        <w:rPr>
          <w:cs/>
        </w:rPr>
        <w:lastRenderedPageBreak/>
        <w:t>विगीतं न विचार्यं स्यात् न भाव्यं न फल</w:t>
      </w:r>
      <w:r w:rsidRPr="00AC4226">
        <w:t>-</w:t>
      </w:r>
      <w:r w:rsidRPr="00AC4226">
        <w:rPr>
          <w:cs/>
        </w:rPr>
        <w:t>प्रदम्</w:t>
      </w:r>
      <w:r w:rsidR="00D766AC" w:rsidRPr="00AC4226">
        <w:rPr>
          <w:cs/>
        </w:rPr>
        <w:t>।</w:t>
      </w:r>
      <w:r w:rsidR="002A5300" w:rsidRPr="00AC4226">
        <w:rPr>
          <w:cs/>
        </w:rPr>
        <w:br/>
      </w:r>
      <w:r w:rsidRPr="00AC4226">
        <w:rPr>
          <w:cs/>
        </w:rPr>
        <w:t>शून्यद ब्रह्माद्यमद्वैतं विधि</w:t>
      </w:r>
      <w:r w:rsidRPr="00AC4226">
        <w:t>-</w:t>
      </w:r>
      <w:r w:rsidRPr="00AC4226">
        <w:rPr>
          <w:cs/>
        </w:rPr>
        <w:t>धी</w:t>
      </w:r>
      <w:r w:rsidRPr="00AC4226">
        <w:t>-</w:t>
      </w:r>
      <w:r w:rsidRPr="00AC4226">
        <w:rPr>
          <w:cs/>
        </w:rPr>
        <w:t>गोचरो  न यत्</w:t>
      </w:r>
      <w:r w:rsidR="00D766AC" w:rsidRPr="00AC4226">
        <w:rPr>
          <w:cs/>
        </w:rPr>
        <w:t>॥</w:t>
      </w:r>
      <w:r w:rsidR="009F24BB" w:rsidRPr="00AC4226">
        <w:rPr>
          <w:cs/>
        </w:rPr>
        <w:t>15-</w:t>
      </w:r>
      <w:r w:rsidRPr="00AC4226">
        <w:t>41</w:t>
      </w:r>
      <w:r w:rsidR="0051754E" w:rsidRPr="00AC4226">
        <w:rPr>
          <w:cs/>
        </w:rPr>
        <w:t>॥</w:t>
      </w:r>
    </w:p>
    <w:p w14:paraId="69ECA395" w14:textId="77777777" w:rsidR="00E9400C" w:rsidRPr="00AC4226" w:rsidRDefault="00E9400C" w:rsidP="007C105A">
      <w:pPr>
        <w:pStyle w:val="S16S"/>
      </w:pPr>
      <w:r w:rsidRPr="00AC4226">
        <w:rPr>
          <w:cs/>
        </w:rPr>
        <w:t>ख</w:t>
      </w:r>
      <w:r w:rsidRPr="00AC4226">
        <w:t>-</w:t>
      </w:r>
      <w:r w:rsidRPr="00AC4226">
        <w:rPr>
          <w:cs/>
        </w:rPr>
        <w:t>पुष्पवदखण्डत्वाद् व्यतिरिक्तं निदर्शनम्</w:t>
      </w:r>
      <w:r w:rsidR="00D766AC" w:rsidRPr="00AC4226">
        <w:rPr>
          <w:cs/>
        </w:rPr>
        <w:t>।</w:t>
      </w:r>
      <w:r w:rsidR="002A5300" w:rsidRPr="00AC4226">
        <w:rPr>
          <w:cs/>
        </w:rPr>
        <w:br/>
      </w:r>
      <w:r w:rsidRPr="00AC4226">
        <w:rPr>
          <w:cs/>
        </w:rPr>
        <w:t>प्रमाणादिवदित्येवमूहनीयं यथप्सितम्</w:t>
      </w:r>
      <w:r w:rsidR="00D766AC" w:rsidRPr="00AC4226">
        <w:rPr>
          <w:cs/>
        </w:rPr>
        <w:t>॥</w:t>
      </w:r>
      <w:r w:rsidR="009F24BB" w:rsidRPr="00AC4226">
        <w:rPr>
          <w:cs/>
        </w:rPr>
        <w:t>15-</w:t>
      </w:r>
      <w:r w:rsidRPr="00AC4226">
        <w:t>42</w:t>
      </w:r>
      <w:r w:rsidR="0051754E" w:rsidRPr="00AC4226">
        <w:rPr>
          <w:cs/>
        </w:rPr>
        <w:t>॥</w:t>
      </w:r>
    </w:p>
    <w:p w14:paraId="364C7D9F" w14:textId="77777777" w:rsidR="00DA0534" w:rsidRPr="00AC4226" w:rsidRDefault="006710FB" w:rsidP="00EC4553">
      <w:pPr>
        <w:pStyle w:val="EngText"/>
      </w:pPr>
      <w:r w:rsidRPr="00AC4226">
        <w:t>15-41/42. Moreover the T</w:t>
      </w:r>
      <w:r w:rsidR="00DA0534" w:rsidRPr="00AC4226">
        <w:t>atwas upheld by the rival contestants (</w:t>
      </w:r>
      <w:r w:rsidRPr="00AC4226">
        <w:t>Mayavadin’s</w:t>
      </w:r>
      <w:r w:rsidR="00DA0534" w:rsidRPr="00AC4226">
        <w:t xml:space="preserve"> Brahman, </w:t>
      </w:r>
      <w:r w:rsidRPr="00AC4226">
        <w:t>Shunya vadin’s</w:t>
      </w:r>
      <w:r w:rsidR="00DA0534" w:rsidRPr="00AC4226">
        <w:t xml:space="preserve"> Shunya, Sphotavadin’s, sphota, etc.) being not existing realities possessing characteristic properties of their own, being totally inconceivable like the imaginary sky-flower do not deserve to be enquired into, meditated upon nor do they yield the cherished </w:t>
      </w:r>
      <w:r w:rsidRPr="00AC4226">
        <w:t>objectives</w:t>
      </w:r>
      <w:r w:rsidR="00DA0534" w:rsidRPr="00AC4226">
        <w:t xml:space="preserve"> to the aspirants, whereas the Brahman of the Dwaitins, is an </w:t>
      </w:r>
      <w:r w:rsidRPr="00AC4226">
        <w:t>existent</w:t>
      </w:r>
      <w:r w:rsidR="00DA0534" w:rsidRPr="00AC4226">
        <w:t xml:space="preserve"> reality replete with infinite auspicious qualities worthy of investigation and contemplation showering the desired fruits on its devotees. Similarly all real objects (Prathamavidhi-Buddhi Gochara) senses as positive entities can only be conceived and thought upon as Pramana and Prameya.</w:t>
      </w:r>
    </w:p>
    <w:p w14:paraId="2F7C0538" w14:textId="77777777" w:rsidR="00E9400C" w:rsidRPr="00AC4226" w:rsidRDefault="00E9400C" w:rsidP="007C105A">
      <w:pPr>
        <w:pStyle w:val="S16S"/>
      </w:pPr>
      <w:r w:rsidRPr="00AC4226">
        <w:rPr>
          <w:cs/>
        </w:rPr>
        <w:t>आम्नायनाममनत्वे धर्माधेरप्रमाणता</w:t>
      </w:r>
      <w:r w:rsidR="00D766AC" w:rsidRPr="00AC4226">
        <w:rPr>
          <w:cs/>
        </w:rPr>
        <w:t>।</w:t>
      </w:r>
      <w:r w:rsidR="002A5300" w:rsidRPr="00AC4226">
        <w:rPr>
          <w:cs/>
        </w:rPr>
        <w:br/>
      </w:r>
      <w:r w:rsidRPr="00AC4226">
        <w:rPr>
          <w:cs/>
        </w:rPr>
        <w:t>धर्माद्यभावे नो मानं प्रत्यक्षैक</w:t>
      </w:r>
      <w:r w:rsidRPr="00AC4226">
        <w:t>-</w:t>
      </w:r>
      <w:r w:rsidRPr="00AC4226">
        <w:rPr>
          <w:cs/>
        </w:rPr>
        <w:t>प्रमाणिनः</w:t>
      </w:r>
      <w:r w:rsidR="00D766AC" w:rsidRPr="00AC4226">
        <w:rPr>
          <w:cs/>
        </w:rPr>
        <w:t>॥</w:t>
      </w:r>
      <w:r w:rsidR="009F24BB" w:rsidRPr="00AC4226">
        <w:rPr>
          <w:cs/>
        </w:rPr>
        <w:t>15-</w:t>
      </w:r>
      <w:r w:rsidRPr="00AC4226">
        <w:t>43</w:t>
      </w:r>
      <w:r w:rsidR="0051754E" w:rsidRPr="00AC4226">
        <w:rPr>
          <w:cs/>
        </w:rPr>
        <w:t>॥</w:t>
      </w:r>
    </w:p>
    <w:p w14:paraId="43E1019F" w14:textId="77777777" w:rsidR="00DA0534" w:rsidRPr="00AC4226" w:rsidRDefault="00DA0534" w:rsidP="00EC4553">
      <w:pPr>
        <w:pStyle w:val="EngText"/>
      </w:pPr>
      <w:r w:rsidRPr="00AC4226">
        <w:t xml:space="preserve">15-43. If the validity of the Vedas is not consented to, then there will be no mode of proof to know the supersensous objects like Dharma. The open sceptic Charvaka, who recognizes perception as the only instrument of knowledge, will not have any other means except </w:t>
      </w:r>
      <w:r w:rsidR="006710FB" w:rsidRPr="00AC4226">
        <w:t>Vedas</w:t>
      </w:r>
      <w:r w:rsidRPr="00AC4226">
        <w:t xml:space="preserve"> to prove the non-existence of Dharma.</w:t>
      </w:r>
    </w:p>
    <w:p w14:paraId="2A080728" w14:textId="77777777" w:rsidR="00E9400C" w:rsidRPr="00AC4226" w:rsidRDefault="00E9400C" w:rsidP="007C105A">
      <w:pPr>
        <w:pStyle w:val="S16S"/>
      </w:pPr>
      <w:r w:rsidRPr="00AC4226">
        <w:rPr>
          <w:cs/>
        </w:rPr>
        <w:t>न पौरुषेयं वचनं प्रामाण्येन विनिश्चितम्</w:t>
      </w:r>
      <w:r w:rsidR="00D766AC" w:rsidRPr="00AC4226">
        <w:rPr>
          <w:cs/>
        </w:rPr>
        <w:t>।</w:t>
      </w:r>
      <w:r w:rsidR="002A5300" w:rsidRPr="00AC4226">
        <w:rPr>
          <w:cs/>
        </w:rPr>
        <w:br/>
      </w:r>
      <w:r w:rsidRPr="00AC4226">
        <w:rPr>
          <w:cs/>
        </w:rPr>
        <w:t>पौरुषेयत्वतो यद्वद् वाक्यमुन्मत्त</w:t>
      </w:r>
      <w:r w:rsidRPr="00AC4226">
        <w:t>-</w:t>
      </w:r>
      <w:r w:rsidRPr="00AC4226">
        <w:rPr>
          <w:cs/>
        </w:rPr>
        <w:t>भाषितम्</w:t>
      </w:r>
      <w:r w:rsidR="00D766AC" w:rsidRPr="00AC4226">
        <w:rPr>
          <w:cs/>
        </w:rPr>
        <w:t>॥</w:t>
      </w:r>
      <w:r w:rsidR="009F24BB" w:rsidRPr="00AC4226">
        <w:rPr>
          <w:cs/>
        </w:rPr>
        <w:t>15-</w:t>
      </w:r>
      <w:r w:rsidRPr="00AC4226">
        <w:t>44</w:t>
      </w:r>
      <w:r w:rsidR="0051754E" w:rsidRPr="00AC4226">
        <w:rPr>
          <w:cs/>
        </w:rPr>
        <w:t>॥</w:t>
      </w:r>
    </w:p>
    <w:p w14:paraId="11074D92" w14:textId="77777777" w:rsidR="00DA0534" w:rsidRPr="00AC4226" w:rsidRDefault="00DA0534" w:rsidP="00EC4553">
      <w:pPr>
        <w:pStyle w:val="EngText"/>
      </w:pPr>
      <w:r w:rsidRPr="00AC4226">
        <w:t xml:space="preserve">15-44. The statements of a human being cannot be believed to be binding in case of objects beyond the cognizance of senses like Dharma since mortals lack perfection and their </w:t>
      </w:r>
      <w:r w:rsidR="006710FB" w:rsidRPr="00AC4226">
        <w:t>statements</w:t>
      </w:r>
      <w:r w:rsidRPr="00AC4226">
        <w:t xml:space="preserve"> may prove to be invalid like the ravings of the insane.</w:t>
      </w:r>
    </w:p>
    <w:p w14:paraId="60378AD1" w14:textId="77777777" w:rsidR="00DA0534" w:rsidRPr="00AC4226" w:rsidRDefault="00DA0534" w:rsidP="00EC4553">
      <w:pPr>
        <w:pStyle w:val="EngText"/>
      </w:pPr>
      <w:r w:rsidRPr="00AC4226">
        <w:t>(It does not suffice</w:t>
      </w:r>
      <w:r w:rsidR="00EB6519" w:rsidRPr="00AC4226">
        <w:t xml:space="preserve"> if Pourusheya (man-made) Shastras alone are accepted in total rejection of (Apourusheya</w:t>
      </w:r>
      <w:r w:rsidR="006710FB" w:rsidRPr="00AC4226">
        <w:t>) eternal</w:t>
      </w:r>
      <w:r w:rsidR="00EB6519" w:rsidRPr="00AC4226">
        <w:t xml:space="preserve"> </w:t>
      </w:r>
      <w:r w:rsidR="006710FB" w:rsidRPr="00AC4226">
        <w:t>Vedas</w:t>
      </w:r>
      <w:r w:rsidR="00EB6519" w:rsidRPr="00AC4226">
        <w:t xml:space="preserve"> to prove the existence of super-</w:t>
      </w:r>
      <w:r w:rsidR="006710FB" w:rsidRPr="00AC4226">
        <w:t>sensuous</w:t>
      </w:r>
      <w:r w:rsidR="00EB6519" w:rsidRPr="00AC4226">
        <w:t xml:space="preserve"> objects like Dharma and God).</w:t>
      </w:r>
    </w:p>
    <w:p w14:paraId="4DD55748" w14:textId="77777777" w:rsidR="00E9400C" w:rsidRPr="00AC4226" w:rsidRDefault="00E9400C" w:rsidP="007C105A">
      <w:pPr>
        <w:pStyle w:val="S16S"/>
      </w:pPr>
      <w:r w:rsidRPr="00AC4226">
        <w:rPr>
          <w:cs/>
        </w:rPr>
        <w:lastRenderedPageBreak/>
        <w:t>विमतः पुरुषो</w:t>
      </w:r>
      <w:r w:rsidR="007A4C1E" w:rsidRPr="00AC4226">
        <w:rPr>
          <w:cs/>
        </w:rPr>
        <w:t>ऽ</w:t>
      </w:r>
      <w:r w:rsidRPr="00AC4226">
        <w:rPr>
          <w:cs/>
        </w:rPr>
        <w:t>ज्ञः स्यात् स्याच्चासौ विप्रलम्भकः</w:t>
      </w:r>
      <w:r w:rsidR="00D766AC" w:rsidRPr="00AC4226">
        <w:rPr>
          <w:cs/>
        </w:rPr>
        <w:t>।</w:t>
      </w:r>
      <w:r w:rsidR="002A5300" w:rsidRPr="00AC4226">
        <w:rPr>
          <w:cs/>
        </w:rPr>
        <w:br/>
      </w:r>
      <w:r w:rsidRPr="00AC4226">
        <w:rPr>
          <w:cs/>
        </w:rPr>
        <w:t>पुंस्त्वाच्चैत्रवदित्यस्ता सर्वज्ञे  केवलानुमा</w:t>
      </w:r>
      <w:r w:rsidR="00D766AC" w:rsidRPr="00AC4226">
        <w:rPr>
          <w:cs/>
        </w:rPr>
        <w:t>॥</w:t>
      </w:r>
      <w:r w:rsidR="009F24BB" w:rsidRPr="00AC4226">
        <w:rPr>
          <w:cs/>
        </w:rPr>
        <w:t>15-</w:t>
      </w:r>
      <w:r w:rsidRPr="00AC4226">
        <w:t>45</w:t>
      </w:r>
      <w:r w:rsidR="0051754E" w:rsidRPr="00AC4226">
        <w:rPr>
          <w:cs/>
        </w:rPr>
        <w:t>॥</w:t>
      </w:r>
    </w:p>
    <w:p w14:paraId="0C823974" w14:textId="77777777" w:rsidR="00EB6519" w:rsidRPr="00AC4226" w:rsidRDefault="00EB6519" w:rsidP="00EC4553">
      <w:pPr>
        <w:pStyle w:val="EngText"/>
      </w:pPr>
      <w:r w:rsidRPr="00AC4226">
        <w:t>15-45. When the learned one in question is likely to be ignorant and/or deceitful, any attempt to prove his omniscience on the strength of reasoning alone will be rejected as in the case of Chaitra.</w:t>
      </w:r>
    </w:p>
    <w:p w14:paraId="7AE2D7E0" w14:textId="77777777" w:rsidR="00EB6519" w:rsidRPr="00AC4226" w:rsidRDefault="00EB6519" w:rsidP="00EC4553">
      <w:pPr>
        <w:pStyle w:val="EngText"/>
      </w:pPr>
      <w:r w:rsidRPr="00AC4226">
        <w:t xml:space="preserve">(It is not possible to take for granted the wisdom or honesty of any individual on the basis of reasoning alone without the corroboration of the Vedas since every argument </w:t>
      </w:r>
      <w:r w:rsidR="006710FB" w:rsidRPr="00AC4226">
        <w:t>can</w:t>
      </w:r>
      <w:r w:rsidRPr="00AC4226">
        <w:t xml:space="preserve"> have an equally strong counter-argument).</w:t>
      </w:r>
    </w:p>
    <w:p w14:paraId="6B80AA2D" w14:textId="77777777" w:rsidR="00E9400C" w:rsidRPr="00AC4226" w:rsidRDefault="00E9400C" w:rsidP="007C105A">
      <w:pPr>
        <w:pStyle w:val="S16S"/>
      </w:pPr>
      <w:r w:rsidRPr="00AC4226">
        <w:rPr>
          <w:cs/>
        </w:rPr>
        <w:t>दुःखाकरोति यद् दैवं दुःशास्त्रेषोग्र आग्रहः</w:t>
      </w:r>
      <w:r w:rsidR="00D766AC" w:rsidRPr="00AC4226">
        <w:rPr>
          <w:cs/>
        </w:rPr>
        <w:t>।</w:t>
      </w:r>
      <w:r w:rsidR="002A5300" w:rsidRPr="00AC4226">
        <w:rPr>
          <w:cs/>
        </w:rPr>
        <w:br/>
      </w:r>
      <w:r w:rsidRPr="00AC4226">
        <w:rPr>
          <w:cs/>
        </w:rPr>
        <w:t>दुःखाकरो</w:t>
      </w:r>
      <w:r w:rsidR="007A4C1E" w:rsidRPr="00AC4226">
        <w:rPr>
          <w:cs/>
        </w:rPr>
        <w:t>ऽ</w:t>
      </w:r>
      <w:r w:rsidRPr="00AC4226">
        <w:rPr>
          <w:cs/>
        </w:rPr>
        <w:t>ति</w:t>
      </w:r>
      <w:r w:rsidRPr="00AC4226">
        <w:t>-</w:t>
      </w:r>
      <w:r w:rsidRPr="00AC4226">
        <w:rPr>
          <w:cs/>
        </w:rPr>
        <w:t>घोरः स्या</w:t>
      </w:r>
      <w:r w:rsidRPr="00AC4226">
        <w:t>-</w:t>
      </w:r>
      <w:r w:rsidRPr="00AC4226">
        <w:rPr>
          <w:cs/>
        </w:rPr>
        <w:t>ल्लोको</w:t>
      </w:r>
      <w:r w:rsidR="007A4C1E" w:rsidRPr="00AC4226">
        <w:rPr>
          <w:cs/>
        </w:rPr>
        <w:t>ऽ</w:t>
      </w:r>
      <w:r w:rsidRPr="00AC4226">
        <w:rPr>
          <w:cs/>
        </w:rPr>
        <w:t>तस्तद्वतां ध्रुवः</w:t>
      </w:r>
      <w:r w:rsidR="00D766AC" w:rsidRPr="00AC4226">
        <w:rPr>
          <w:cs/>
        </w:rPr>
        <w:t>॥</w:t>
      </w:r>
      <w:r w:rsidR="009F24BB" w:rsidRPr="00AC4226">
        <w:rPr>
          <w:cs/>
        </w:rPr>
        <w:t>15-</w:t>
      </w:r>
      <w:r w:rsidRPr="00AC4226">
        <w:t>46</w:t>
      </w:r>
      <w:r w:rsidR="0051754E" w:rsidRPr="00AC4226">
        <w:rPr>
          <w:cs/>
        </w:rPr>
        <w:t>॥</w:t>
      </w:r>
    </w:p>
    <w:p w14:paraId="420D7FA7" w14:textId="77777777" w:rsidR="00BF2FEA" w:rsidRPr="00AC4226" w:rsidRDefault="00BF2FEA" w:rsidP="00EC4553">
      <w:pPr>
        <w:pStyle w:val="EngText"/>
      </w:pPr>
      <w:r w:rsidRPr="00AC4226">
        <w:t xml:space="preserve">15-46. </w:t>
      </w:r>
      <w:r w:rsidR="006710FB" w:rsidRPr="00AC4226">
        <w:t>Inveterate</w:t>
      </w:r>
      <w:r w:rsidRPr="00AC4226">
        <w:t xml:space="preserve"> </w:t>
      </w:r>
      <w:r w:rsidR="006710FB" w:rsidRPr="00AC4226">
        <w:t>obstinacy</w:t>
      </w:r>
      <w:r w:rsidRPr="00AC4226">
        <w:t xml:space="preserve"> of faith in doctrines inimical to the recognized Vedas will not only lead its adherents to an erroneous conception of God-head but as a natural corollary pave their path to horrid hell.</w:t>
      </w:r>
    </w:p>
    <w:p w14:paraId="1AE6F486" w14:textId="77777777" w:rsidR="00BF2FEA" w:rsidRPr="00AC4226" w:rsidRDefault="00BF2FEA" w:rsidP="00EC4553">
      <w:pPr>
        <w:pStyle w:val="EngText"/>
      </w:pPr>
      <w:r w:rsidRPr="00AC4226">
        <w:t>(The safest and the surest way to understand the Almighty is to trust the Vedas without demur).</w:t>
      </w:r>
    </w:p>
    <w:p w14:paraId="293F7DC4" w14:textId="77777777" w:rsidR="00E9400C" w:rsidRPr="00AC4226" w:rsidRDefault="00E9400C" w:rsidP="007C105A">
      <w:pPr>
        <w:pStyle w:val="S16S"/>
      </w:pPr>
      <w:r w:rsidRPr="00AC4226">
        <w:rPr>
          <w:cs/>
        </w:rPr>
        <w:t>अस्माके</w:t>
      </w:r>
      <w:r w:rsidR="007A4C1E" w:rsidRPr="00AC4226">
        <w:rPr>
          <w:cs/>
        </w:rPr>
        <w:t>ऽ</w:t>
      </w:r>
      <w:r w:rsidRPr="00AC4226">
        <w:rPr>
          <w:cs/>
        </w:rPr>
        <w:t>पेक्षिते पक्षे मोक्षं दद्यादधोक्षजः</w:t>
      </w:r>
      <w:r w:rsidR="00D766AC" w:rsidRPr="00AC4226">
        <w:rPr>
          <w:cs/>
        </w:rPr>
        <w:t>।</w:t>
      </w:r>
      <w:r w:rsidR="002A5300" w:rsidRPr="00AC4226">
        <w:rPr>
          <w:cs/>
        </w:rPr>
        <w:br/>
      </w:r>
      <w:r w:rsidRPr="00AC4226">
        <w:rPr>
          <w:cs/>
        </w:rPr>
        <w:t>यत्र स्वनन्दिनः सन्तः सेवन्ते विषयान् बहून्</w:t>
      </w:r>
      <w:r w:rsidR="00D766AC" w:rsidRPr="00AC4226">
        <w:rPr>
          <w:cs/>
        </w:rPr>
        <w:t>॥</w:t>
      </w:r>
      <w:r w:rsidR="009F24BB" w:rsidRPr="00AC4226">
        <w:rPr>
          <w:cs/>
        </w:rPr>
        <w:t>15-</w:t>
      </w:r>
      <w:r w:rsidRPr="00AC4226">
        <w:t>47</w:t>
      </w:r>
      <w:r w:rsidR="0051754E" w:rsidRPr="00AC4226">
        <w:rPr>
          <w:cs/>
        </w:rPr>
        <w:t>॥</w:t>
      </w:r>
    </w:p>
    <w:p w14:paraId="03C88DD1" w14:textId="77777777" w:rsidR="005A07F6" w:rsidRPr="00AC4226" w:rsidRDefault="005A07F6" w:rsidP="00EC4553">
      <w:pPr>
        <w:pStyle w:val="EngText"/>
      </w:pPr>
      <w:r w:rsidRPr="00AC4226">
        <w:t xml:space="preserve">15-47. On the ardent followers of the Dwaita-philosophy firmly rooted in </w:t>
      </w:r>
      <w:r w:rsidR="006710FB" w:rsidRPr="00AC4226">
        <w:t>Vedas</w:t>
      </w:r>
      <w:r w:rsidRPr="00AC4226">
        <w:t xml:space="preserve"> and scriptures, Lord Vishnu bestows salvation, the highest objective where the virtuous enjoy their innate bliss </w:t>
      </w:r>
      <w:r w:rsidR="006710FB" w:rsidRPr="00AC4226">
        <w:t>and also</w:t>
      </w:r>
      <w:r w:rsidRPr="00AC4226">
        <w:t xml:space="preserve"> experience supra-mundane enjoyments of life.</w:t>
      </w:r>
    </w:p>
    <w:p w14:paraId="3FF53496" w14:textId="77777777" w:rsidR="00E9400C" w:rsidRPr="00AC4226" w:rsidRDefault="00E9400C" w:rsidP="007C105A">
      <w:pPr>
        <w:pStyle w:val="S16S"/>
      </w:pPr>
      <w:r w:rsidRPr="00AC4226">
        <w:rPr>
          <w:cs/>
        </w:rPr>
        <w:t>स्व</w:t>
      </w:r>
      <w:r w:rsidRPr="00AC4226">
        <w:t>-</w:t>
      </w:r>
      <w:r w:rsidRPr="00AC4226">
        <w:rPr>
          <w:cs/>
        </w:rPr>
        <w:t>व्याहत्यादिनोपेक्ष्या मुक्तिर्या निर्विशेषिता</w:t>
      </w:r>
      <w:r w:rsidR="00D766AC" w:rsidRPr="00AC4226">
        <w:rPr>
          <w:cs/>
        </w:rPr>
        <w:t>।</w:t>
      </w:r>
      <w:r w:rsidR="002A5300" w:rsidRPr="00AC4226">
        <w:rPr>
          <w:cs/>
        </w:rPr>
        <w:br/>
      </w:r>
      <w:r w:rsidRPr="00AC4226">
        <w:rPr>
          <w:cs/>
        </w:rPr>
        <w:t>कदेत्याद्यनुयोगे</w:t>
      </w:r>
      <w:r w:rsidR="007A4C1E" w:rsidRPr="00AC4226">
        <w:rPr>
          <w:cs/>
        </w:rPr>
        <w:t>ऽ</w:t>
      </w:r>
      <w:r w:rsidRPr="00AC4226">
        <w:rPr>
          <w:cs/>
        </w:rPr>
        <w:t>स्या विशेषः स्यान्ननूत्तरे</w:t>
      </w:r>
      <w:r w:rsidR="00D766AC" w:rsidRPr="00AC4226">
        <w:rPr>
          <w:cs/>
        </w:rPr>
        <w:t>॥</w:t>
      </w:r>
      <w:r w:rsidR="009F24BB" w:rsidRPr="00AC4226">
        <w:rPr>
          <w:cs/>
        </w:rPr>
        <w:t>15-</w:t>
      </w:r>
      <w:r w:rsidRPr="00AC4226">
        <w:t>48</w:t>
      </w:r>
      <w:r w:rsidR="0051754E" w:rsidRPr="00AC4226">
        <w:rPr>
          <w:cs/>
        </w:rPr>
        <w:t>॥</w:t>
      </w:r>
    </w:p>
    <w:p w14:paraId="3CEF3808" w14:textId="77777777" w:rsidR="005A07F6" w:rsidRPr="00AC4226" w:rsidRDefault="005A07F6" w:rsidP="00EC4553">
      <w:pPr>
        <w:pStyle w:val="EngText"/>
      </w:pPr>
      <w:r w:rsidRPr="00AC4226">
        <w:t xml:space="preserve">15-48. Mayavadin’s </w:t>
      </w:r>
      <w:r w:rsidR="006710FB" w:rsidRPr="00AC4226">
        <w:t>conception</w:t>
      </w:r>
      <w:r w:rsidRPr="00AC4226">
        <w:t xml:space="preserve"> of the final </w:t>
      </w:r>
      <w:r w:rsidR="006710FB" w:rsidRPr="00AC4226">
        <w:t>beatitude</w:t>
      </w:r>
      <w:r w:rsidRPr="00AC4226">
        <w:t xml:space="preserve"> being of the nature of attributeless </w:t>
      </w:r>
      <w:r w:rsidR="006710FB" w:rsidRPr="00AC4226">
        <w:t>Brahman (</w:t>
      </w:r>
      <w:r w:rsidRPr="00AC4226">
        <w:t>Brahma-Bhava) deserves to be ignored by the discreet since any reply to question relating to (Moksha) endows his final release with an attribute to vitiate his doctrine and further disgraces him by making him face fallacies like self-contradiction or anukti, a point of defeat of being hushed into silence.</w:t>
      </w:r>
    </w:p>
    <w:p w14:paraId="40456711" w14:textId="77777777" w:rsidR="00E9400C" w:rsidRPr="00AC4226" w:rsidRDefault="00E9400C" w:rsidP="007C105A">
      <w:pPr>
        <w:pStyle w:val="S16S"/>
      </w:pPr>
      <w:r w:rsidRPr="00AC4226">
        <w:rPr>
          <w:cs/>
        </w:rPr>
        <w:t>अपि बुद्ध्यादि</w:t>
      </w:r>
      <w:r w:rsidRPr="00AC4226">
        <w:t>-</w:t>
      </w:r>
      <w:r w:rsidRPr="00AC4226">
        <w:rPr>
          <w:cs/>
        </w:rPr>
        <w:t>रहितः पुरुषार्थी न सर्वथा</w:t>
      </w:r>
      <w:r w:rsidR="00D766AC" w:rsidRPr="00AC4226">
        <w:rPr>
          <w:cs/>
        </w:rPr>
        <w:t>।</w:t>
      </w:r>
      <w:r w:rsidR="002A5300" w:rsidRPr="00AC4226">
        <w:rPr>
          <w:cs/>
        </w:rPr>
        <w:br/>
      </w:r>
      <w:r w:rsidRPr="00AC4226">
        <w:rPr>
          <w:cs/>
        </w:rPr>
        <w:t>निखिलानु</w:t>
      </w:r>
      <w:r w:rsidRPr="00AC4226">
        <w:t>-</w:t>
      </w:r>
      <w:r w:rsidRPr="00AC4226">
        <w:rPr>
          <w:cs/>
        </w:rPr>
        <w:t>भवाभावात् पुत्तळीका</w:t>
      </w:r>
      <w:r w:rsidRPr="00AC4226">
        <w:t>-</w:t>
      </w:r>
      <w:r w:rsidRPr="00AC4226">
        <w:rPr>
          <w:cs/>
        </w:rPr>
        <w:t>पुरोगवत्</w:t>
      </w:r>
      <w:r w:rsidR="00D766AC" w:rsidRPr="00AC4226">
        <w:rPr>
          <w:cs/>
        </w:rPr>
        <w:t>॥</w:t>
      </w:r>
      <w:r w:rsidR="009F24BB" w:rsidRPr="00AC4226">
        <w:rPr>
          <w:cs/>
        </w:rPr>
        <w:t>15-</w:t>
      </w:r>
      <w:r w:rsidRPr="00AC4226">
        <w:t>49</w:t>
      </w:r>
      <w:r w:rsidR="0051754E" w:rsidRPr="00AC4226">
        <w:rPr>
          <w:cs/>
        </w:rPr>
        <w:t>॥</w:t>
      </w:r>
    </w:p>
    <w:p w14:paraId="418FE10D" w14:textId="77777777" w:rsidR="005A07F6" w:rsidRPr="00AC4226" w:rsidRDefault="005A07F6" w:rsidP="00EC4553">
      <w:pPr>
        <w:pStyle w:val="EngText"/>
      </w:pPr>
      <w:r w:rsidRPr="00AC4226">
        <w:lastRenderedPageBreak/>
        <w:t xml:space="preserve">15-49. The liberated </w:t>
      </w:r>
      <w:r w:rsidR="006710FB" w:rsidRPr="00AC4226">
        <w:t>should</w:t>
      </w:r>
      <w:r w:rsidRPr="00AC4226">
        <w:t xml:space="preserve"> bereft of mind and other or</w:t>
      </w:r>
      <w:r w:rsidR="006710FB" w:rsidRPr="00AC4226">
        <w:t>g</w:t>
      </w:r>
      <w:r w:rsidRPr="00AC4226">
        <w:t xml:space="preserve">ans will also be devoid of experience internal and external and will never attain </w:t>
      </w:r>
      <w:r w:rsidR="006710FB" w:rsidRPr="00AC4226">
        <w:t>the</w:t>
      </w:r>
      <w:r w:rsidRPr="00AC4226">
        <w:t xml:space="preserve"> cherished goal of salvation like wooden dolls and such other objects.</w:t>
      </w:r>
    </w:p>
    <w:p w14:paraId="47B97C73" w14:textId="77777777" w:rsidR="00E9400C" w:rsidRPr="00AC4226" w:rsidRDefault="00E9400C" w:rsidP="007C105A">
      <w:pPr>
        <w:pStyle w:val="S16S"/>
      </w:pPr>
      <w:r w:rsidRPr="00AC4226">
        <w:rPr>
          <w:cs/>
        </w:rPr>
        <w:t>ज्ञान</w:t>
      </w:r>
      <w:r w:rsidRPr="00AC4226">
        <w:t>-</w:t>
      </w:r>
      <w:r w:rsidRPr="00AC4226">
        <w:rPr>
          <w:cs/>
        </w:rPr>
        <w:t>प्रयत्न</w:t>
      </w:r>
      <w:r w:rsidRPr="00AC4226">
        <w:t>-</w:t>
      </w:r>
      <w:r w:rsidRPr="00AC4226">
        <w:rPr>
          <w:cs/>
        </w:rPr>
        <w:t>वाञ्चावा</w:t>
      </w:r>
      <w:r w:rsidRPr="00AC4226">
        <w:t>-</w:t>
      </w:r>
      <w:r w:rsidRPr="00AC4226">
        <w:rPr>
          <w:cs/>
        </w:rPr>
        <w:t>नीशो न ह्यशुभं भजेत्</w:t>
      </w:r>
      <w:r w:rsidR="00D766AC" w:rsidRPr="00AC4226">
        <w:rPr>
          <w:cs/>
        </w:rPr>
        <w:t>।</w:t>
      </w:r>
      <w:r w:rsidR="002A5300" w:rsidRPr="00AC4226">
        <w:rPr>
          <w:cs/>
        </w:rPr>
        <w:br/>
      </w:r>
      <w:r w:rsidRPr="00AC4226">
        <w:rPr>
          <w:cs/>
        </w:rPr>
        <w:t>स्व</w:t>
      </w:r>
      <w:r w:rsidRPr="00AC4226">
        <w:t>-</w:t>
      </w:r>
      <w:r w:rsidRPr="00AC4226">
        <w:rPr>
          <w:cs/>
        </w:rPr>
        <w:t>सामर्थ्येन तेनैव तं च कुर्यात् स तादृशम्</w:t>
      </w:r>
      <w:r w:rsidR="00D766AC" w:rsidRPr="00AC4226">
        <w:rPr>
          <w:cs/>
        </w:rPr>
        <w:t>॥</w:t>
      </w:r>
      <w:r w:rsidR="009F24BB" w:rsidRPr="00AC4226">
        <w:rPr>
          <w:cs/>
        </w:rPr>
        <w:t>15-</w:t>
      </w:r>
      <w:r w:rsidRPr="00AC4226">
        <w:t>50</w:t>
      </w:r>
      <w:r w:rsidR="0051754E" w:rsidRPr="00AC4226">
        <w:rPr>
          <w:cs/>
        </w:rPr>
        <w:t>॥</w:t>
      </w:r>
    </w:p>
    <w:p w14:paraId="31E8219E" w14:textId="77777777" w:rsidR="005A07F6" w:rsidRPr="00AC4226" w:rsidRDefault="005A07F6" w:rsidP="00EC4553">
      <w:pPr>
        <w:pStyle w:val="EngText"/>
      </w:pPr>
      <w:r w:rsidRPr="00AC4226">
        <w:t xml:space="preserve">15-50. Ishwara endowed with knowledge, desire and effort is immune from anything inauspicious like misery </w:t>
      </w:r>
      <w:r w:rsidR="006710FB" w:rsidRPr="00AC4226">
        <w:t>and can</w:t>
      </w:r>
      <w:r w:rsidRPr="00AC4226">
        <w:t xml:space="preserve"> with his omnipotence endue the loyal-liberated with qualities only propitious and ward of their undesirable evil.</w:t>
      </w:r>
    </w:p>
    <w:p w14:paraId="315E7C12" w14:textId="77777777" w:rsidR="005A07F6" w:rsidRPr="00AC4226" w:rsidRDefault="005A07F6" w:rsidP="00EC4553">
      <w:pPr>
        <w:pStyle w:val="EngText"/>
      </w:pPr>
      <w:r w:rsidRPr="00AC4226">
        <w:t xml:space="preserve">(If so, how can the </w:t>
      </w:r>
      <w:r w:rsidR="006710FB" w:rsidRPr="00AC4226">
        <w:t>released</w:t>
      </w:r>
      <w:r w:rsidRPr="00AC4226">
        <w:t xml:space="preserve"> </w:t>
      </w:r>
      <w:r w:rsidR="006710FB" w:rsidRPr="00AC4226">
        <w:t>should</w:t>
      </w:r>
      <w:r w:rsidRPr="00AC4226">
        <w:t xml:space="preserve"> be devoid of auspicious qualities endowed by God and court evil like ignorance?)</w:t>
      </w:r>
    </w:p>
    <w:p w14:paraId="10CA97EF" w14:textId="77777777" w:rsidR="00E9400C" w:rsidRPr="00AC4226" w:rsidRDefault="00E9400C" w:rsidP="007C105A">
      <w:pPr>
        <w:pStyle w:val="S16S"/>
      </w:pPr>
      <w:r w:rsidRPr="00AC4226">
        <w:rPr>
          <w:cs/>
        </w:rPr>
        <w:t>दुःख</w:t>
      </w:r>
      <w:r w:rsidRPr="00AC4226">
        <w:t>-</w:t>
      </w:r>
      <w:r w:rsidRPr="00AC4226">
        <w:rPr>
          <w:cs/>
        </w:rPr>
        <w:t>व्याप्तं सुखं बद्धे दृष्ट्वामुक्ते निरस्यता</w:t>
      </w:r>
      <w:r w:rsidR="00D766AC" w:rsidRPr="00AC4226">
        <w:rPr>
          <w:cs/>
        </w:rPr>
        <w:t>।</w:t>
      </w:r>
      <w:r w:rsidR="002A5300" w:rsidRPr="00AC4226">
        <w:rPr>
          <w:cs/>
        </w:rPr>
        <w:br/>
      </w:r>
      <w:r w:rsidRPr="00AC4226">
        <w:rPr>
          <w:cs/>
        </w:rPr>
        <w:t>स्वरूपं च निरस्येत शून्य</w:t>
      </w:r>
      <w:r w:rsidRPr="00AC4226">
        <w:t>-</w:t>
      </w:r>
      <w:r w:rsidRPr="00AC4226">
        <w:rPr>
          <w:cs/>
        </w:rPr>
        <w:t>वादी तदा भवेत्</w:t>
      </w:r>
      <w:r w:rsidR="00D766AC" w:rsidRPr="00AC4226">
        <w:rPr>
          <w:cs/>
        </w:rPr>
        <w:t>॥</w:t>
      </w:r>
      <w:r w:rsidR="009F24BB" w:rsidRPr="00AC4226">
        <w:rPr>
          <w:cs/>
        </w:rPr>
        <w:t>15-</w:t>
      </w:r>
      <w:r w:rsidRPr="00AC4226">
        <w:t>51</w:t>
      </w:r>
      <w:r w:rsidR="0051754E" w:rsidRPr="00AC4226">
        <w:rPr>
          <w:cs/>
        </w:rPr>
        <w:t>॥</w:t>
      </w:r>
    </w:p>
    <w:p w14:paraId="473353B0" w14:textId="77777777" w:rsidR="00D152B7" w:rsidRPr="00AC4226" w:rsidRDefault="00D152B7" w:rsidP="00EC4553">
      <w:pPr>
        <w:pStyle w:val="EngText"/>
      </w:pPr>
      <w:r w:rsidRPr="00AC4226">
        <w:t xml:space="preserve">15-51. If the disputant does not welcome unalloyed bliss to the saved souls in the heaven, putting them on par with those in earthly existence where joy jostles with grief, then the same logic will </w:t>
      </w:r>
      <w:r w:rsidR="006710FB" w:rsidRPr="00AC4226">
        <w:t>force</w:t>
      </w:r>
      <w:r w:rsidRPr="00AC4226">
        <w:t xml:space="preserve"> him to forbid even Form to</w:t>
      </w:r>
      <w:r w:rsidR="006710FB" w:rsidRPr="00AC4226">
        <w:t xml:space="preserve"> the liberated beings and thus e</w:t>
      </w:r>
      <w:r w:rsidRPr="00AC4226">
        <w:t xml:space="preserve">nlink him with his brother </w:t>
      </w:r>
      <w:r w:rsidR="006710FB" w:rsidRPr="00AC4226">
        <w:t>Shunya vadin</w:t>
      </w:r>
      <w:r w:rsidRPr="00AC4226">
        <w:t>.</w:t>
      </w:r>
    </w:p>
    <w:p w14:paraId="171E52B1" w14:textId="77777777" w:rsidR="00D152B7" w:rsidRPr="00AC4226" w:rsidRDefault="00D152B7" w:rsidP="00EC4553">
      <w:pPr>
        <w:pStyle w:val="EngText"/>
      </w:pPr>
      <w:r w:rsidRPr="00AC4226">
        <w:t xml:space="preserve">(To the disputant, </w:t>
      </w:r>
      <w:r w:rsidR="006710FB" w:rsidRPr="00AC4226">
        <w:t>Swarupa</w:t>
      </w:r>
      <w:r w:rsidRPr="00AC4226">
        <w:t xml:space="preserve"> (form) exists along with joy and grief in terrestrial existence. Hence he deprives freed </w:t>
      </w:r>
      <w:r w:rsidR="006710FB" w:rsidRPr="00AC4226">
        <w:t>souls</w:t>
      </w:r>
      <w:r w:rsidRPr="00AC4226">
        <w:t xml:space="preserve"> of form also, being apprehensive that he will have to admit pleasure and pain along with form.)</w:t>
      </w:r>
    </w:p>
    <w:p w14:paraId="01571C48" w14:textId="77777777" w:rsidR="00E9400C" w:rsidRPr="00AC4226" w:rsidRDefault="00E9400C" w:rsidP="007C105A">
      <w:pPr>
        <w:pStyle w:val="S16S"/>
      </w:pPr>
      <w:r w:rsidRPr="00AC4226">
        <w:rPr>
          <w:cs/>
        </w:rPr>
        <w:t>ननु</w:t>
      </w:r>
      <w:r w:rsidRPr="00AC4226">
        <w:t>-</w:t>
      </w:r>
      <w:r w:rsidRPr="00AC4226">
        <w:rPr>
          <w:cs/>
        </w:rPr>
        <w:t>वि</w:t>
      </w:r>
      <w:r w:rsidRPr="00AC4226">
        <w:t>-</w:t>
      </w:r>
      <w:r w:rsidRPr="00AC4226">
        <w:rPr>
          <w:cs/>
        </w:rPr>
        <w:t>प्रतिपन्नः स्यादूर्मिमान् देह</w:t>
      </w:r>
      <w:r w:rsidRPr="00AC4226">
        <w:t>-</w:t>
      </w:r>
      <w:r w:rsidRPr="00AC4226">
        <w:rPr>
          <w:cs/>
        </w:rPr>
        <w:t>वत्वतः</w:t>
      </w:r>
      <w:r w:rsidR="00D766AC" w:rsidRPr="00AC4226">
        <w:rPr>
          <w:cs/>
        </w:rPr>
        <w:t>।</w:t>
      </w:r>
      <w:r w:rsidR="002A5300" w:rsidRPr="00AC4226">
        <w:rPr>
          <w:cs/>
        </w:rPr>
        <w:br/>
      </w:r>
      <w:r w:rsidRPr="00AC4226">
        <w:rPr>
          <w:cs/>
        </w:rPr>
        <w:t>चैत्रो यथेत्युपाधिः स्याद् तत्र चाशुद्ध</w:t>
      </w:r>
      <w:r w:rsidRPr="00AC4226">
        <w:t>-</w:t>
      </w:r>
      <w:r w:rsidRPr="00AC4226">
        <w:rPr>
          <w:cs/>
        </w:rPr>
        <w:t>देहिता</w:t>
      </w:r>
      <w:r w:rsidR="00D766AC" w:rsidRPr="00AC4226">
        <w:rPr>
          <w:cs/>
        </w:rPr>
        <w:t>॥</w:t>
      </w:r>
      <w:r w:rsidR="009F24BB" w:rsidRPr="00AC4226">
        <w:rPr>
          <w:cs/>
        </w:rPr>
        <w:t>15-</w:t>
      </w:r>
      <w:r w:rsidRPr="00AC4226">
        <w:t>52</w:t>
      </w:r>
      <w:r w:rsidR="0051754E" w:rsidRPr="00AC4226">
        <w:rPr>
          <w:cs/>
        </w:rPr>
        <w:t>॥</w:t>
      </w:r>
    </w:p>
    <w:p w14:paraId="05E4B0AE" w14:textId="77777777" w:rsidR="00D152B7" w:rsidRPr="00AC4226" w:rsidRDefault="00D152B7" w:rsidP="00EC4553">
      <w:pPr>
        <w:pStyle w:val="EngText"/>
      </w:pPr>
      <w:r w:rsidRPr="00AC4226">
        <w:t>15-52. The Vaisheshika argues that if the liberated person is to have intelligence he must possess a body and if he is to be embodies he will have to contain the six infirmities like birth.</w:t>
      </w:r>
    </w:p>
    <w:p w14:paraId="315AB15F" w14:textId="77777777" w:rsidR="00D152B7" w:rsidRPr="00AC4226" w:rsidRDefault="00D152B7" w:rsidP="00EC4553">
      <w:pPr>
        <w:pStyle w:val="EngText"/>
      </w:pPr>
      <w:r w:rsidRPr="00AC4226">
        <w:t xml:space="preserve">The Dwaitins points out that the disputant blissfully forgets that the embodied soul in salvation will assume a god-like form of the nature of knowledge and bliss free from infirmities and not </w:t>
      </w:r>
      <w:r w:rsidR="006710FB" w:rsidRPr="00AC4226">
        <w:t>possess</w:t>
      </w:r>
      <w:r w:rsidRPr="00AC4226">
        <w:t xml:space="preserve"> an </w:t>
      </w:r>
      <w:r w:rsidR="006710FB" w:rsidRPr="00AC4226">
        <w:t>impure</w:t>
      </w:r>
      <w:r w:rsidRPr="00AC4226">
        <w:t xml:space="preserve"> one like that of Chaitra as in earthly existence.</w:t>
      </w:r>
    </w:p>
    <w:p w14:paraId="7F534449" w14:textId="77777777" w:rsidR="00E9400C" w:rsidRPr="00AC4226" w:rsidRDefault="00E9400C" w:rsidP="007C105A">
      <w:pPr>
        <w:pStyle w:val="S16S"/>
      </w:pPr>
      <w:r w:rsidRPr="00AC4226">
        <w:rPr>
          <w:cs/>
        </w:rPr>
        <w:t>अनैकान्तिक</w:t>
      </w:r>
      <w:r w:rsidRPr="00AC4226">
        <w:t>-</w:t>
      </w:r>
      <w:r w:rsidRPr="00AC4226">
        <w:rPr>
          <w:cs/>
        </w:rPr>
        <w:t>ता हेतोर्देह</w:t>
      </w:r>
      <w:r w:rsidRPr="00AC4226">
        <w:t>-</w:t>
      </w:r>
      <w:r w:rsidRPr="00AC4226">
        <w:rPr>
          <w:cs/>
        </w:rPr>
        <w:t>वत्त्वादधीशितुः</w:t>
      </w:r>
      <w:r w:rsidR="00D766AC" w:rsidRPr="00AC4226">
        <w:rPr>
          <w:cs/>
        </w:rPr>
        <w:t>।</w:t>
      </w:r>
      <w:r w:rsidR="002A5300" w:rsidRPr="00AC4226">
        <w:rPr>
          <w:cs/>
        </w:rPr>
        <w:br/>
      </w:r>
      <w:r w:rsidRPr="00AC4226">
        <w:rPr>
          <w:cs/>
        </w:rPr>
        <w:t>सो</w:t>
      </w:r>
      <w:r w:rsidR="007A4C1E" w:rsidRPr="00AC4226">
        <w:rPr>
          <w:cs/>
        </w:rPr>
        <w:t>ऽ</w:t>
      </w:r>
      <w:r w:rsidRPr="00AC4226">
        <w:rPr>
          <w:cs/>
        </w:rPr>
        <w:t>देहश्चेदनिच्छादिर्भवेच्छश</w:t>
      </w:r>
      <w:r w:rsidRPr="00AC4226">
        <w:t>-</w:t>
      </w:r>
      <w:r w:rsidRPr="00AC4226">
        <w:rPr>
          <w:cs/>
        </w:rPr>
        <w:t>विषाणवत्</w:t>
      </w:r>
      <w:r w:rsidR="00D766AC" w:rsidRPr="00AC4226">
        <w:rPr>
          <w:cs/>
        </w:rPr>
        <w:t>॥</w:t>
      </w:r>
      <w:r w:rsidR="009F24BB" w:rsidRPr="00AC4226">
        <w:rPr>
          <w:cs/>
        </w:rPr>
        <w:t>15-</w:t>
      </w:r>
      <w:r w:rsidRPr="00AC4226">
        <w:t>53</w:t>
      </w:r>
      <w:r w:rsidR="0051754E" w:rsidRPr="00AC4226">
        <w:rPr>
          <w:cs/>
        </w:rPr>
        <w:t>॥</w:t>
      </w:r>
    </w:p>
    <w:p w14:paraId="386F9CF8" w14:textId="77777777" w:rsidR="00D152B7" w:rsidRPr="00AC4226" w:rsidRDefault="00D152B7" w:rsidP="00EC4553">
      <w:pPr>
        <w:pStyle w:val="EngText"/>
      </w:pPr>
      <w:r w:rsidRPr="00AC4226">
        <w:lastRenderedPageBreak/>
        <w:t>15-53. His logic ‘He who has body suffers from foibles’ is not valid because it suffers from the fa</w:t>
      </w:r>
      <w:r w:rsidR="00083A9B" w:rsidRPr="00AC4226">
        <w:t>llacy of inconclusiveness since Ishwara has a body and is untouched by blemishes and further if God is disembodied, he will go without knowledge and desires and be Asat(unreal) like the horn of hare.</w:t>
      </w:r>
    </w:p>
    <w:p w14:paraId="2CE59C4E" w14:textId="77777777" w:rsidR="00083A9B" w:rsidRPr="00AC4226" w:rsidRDefault="00083A9B" w:rsidP="00EC4553">
      <w:pPr>
        <w:pStyle w:val="EngText"/>
      </w:pPr>
      <w:r w:rsidRPr="00AC4226">
        <w:t xml:space="preserve">(Just as the supreme possesses a body rid of defects, the released </w:t>
      </w:r>
      <w:r w:rsidR="006710FB" w:rsidRPr="00AC4226">
        <w:t>soul</w:t>
      </w:r>
      <w:r w:rsidRPr="00AC4226">
        <w:t xml:space="preserve"> likewise will have </w:t>
      </w:r>
      <w:r w:rsidR="006710FB" w:rsidRPr="00AC4226">
        <w:t>an</w:t>
      </w:r>
      <w:r w:rsidRPr="00AC4226">
        <w:t xml:space="preserve"> unearthly purified body).</w:t>
      </w:r>
    </w:p>
    <w:p w14:paraId="7FAA1760" w14:textId="77777777" w:rsidR="00E9400C" w:rsidRPr="00AC4226" w:rsidRDefault="00E9400C" w:rsidP="007C105A">
      <w:pPr>
        <w:pStyle w:val="S16S"/>
      </w:pPr>
      <w:r w:rsidRPr="00AC4226">
        <w:rPr>
          <w:cs/>
        </w:rPr>
        <w:t>ज्ञात्रादि</w:t>
      </w:r>
      <w:r w:rsidRPr="00AC4226">
        <w:t>-</w:t>
      </w:r>
      <w:r w:rsidRPr="00AC4226">
        <w:rPr>
          <w:cs/>
        </w:rPr>
        <w:t>रूपमस्य स्याद् वैलक्षण्याय चेत् ततः</w:t>
      </w:r>
      <w:r w:rsidR="00D766AC" w:rsidRPr="00AC4226">
        <w:rPr>
          <w:cs/>
        </w:rPr>
        <w:t>।</w:t>
      </w:r>
      <w:r w:rsidR="002A5300" w:rsidRPr="00AC4226">
        <w:rPr>
          <w:cs/>
        </w:rPr>
        <w:br/>
      </w:r>
      <w:r w:rsidRPr="00AC4226">
        <w:rPr>
          <w:cs/>
        </w:rPr>
        <w:t>तदेव देह</w:t>
      </w:r>
      <w:r w:rsidRPr="00AC4226">
        <w:t>-</w:t>
      </w:r>
      <w:r w:rsidRPr="00AC4226">
        <w:rPr>
          <w:cs/>
        </w:rPr>
        <w:t>शब्दोक्तं न ह्यसौ प्राकृताकृतिः</w:t>
      </w:r>
      <w:r w:rsidR="00D766AC" w:rsidRPr="00AC4226">
        <w:rPr>
          <w:cs/>
        </w:rPr>
        <w:t>॥</w:t>
      </w:r>
      <w:r w:rsidR="009F24BB" w:rsidRPr="00AC4226">
        <w:rPr>
          <w:cs/>
        </w:rPr>
        <w:t>15-</w:t>
      </w:r>
      <w:r w:rsidRPr="00AC4226">
        <w:t>54</w:t>
      </w:r>
      <w:r w:rsidR="0051754E" w:rsidRPr="00AC4226">
        <w:rPr>
          <w:cs/>
        </w:rPr>
        <w:t>॥</w:t>
      </w:r>
    </w:p>
    <w:p w14:paraId="3B4FC32C" w14:textId="77777777" w:rsidR="00083A9B" w:rsidRPr="00AC4226" w:rsidRDefault="00083A9B" w:rsidP="00EC4553">
      <w:pPr>
        <w:pStyle w:val="EngText"/>
      </w:pPr>
      <w:r w:rsidRPr="00AC4226">
        <w:t xml:space="preserve">15-54. </w:t>
      </w:r>
      <w:r w:rsidR="008454DF" w:rsidRPr="00AC4226">
        <w:t xml:space="preserve">If the opponent, to distinguish Ishwara from the horn of a hare assigns to Ishwara the </w:t>
      </w:r>
      <w:r w:rsidR="006710FB" w:rsidRPr="00AC4226">
        <w:t>form</w:t>
      </w:r>
      <w:r w:rsidR="008454DF" w:rsidRPr="00AC4226">
        <w:t xml:space="preserve">  of a knower or desirer , It is tantamount to admit the </w:t>
      </w:r>
      <w:r w:rsidR="006710FB" w:rsidRPr="00AC4226">
        <w:t>Dwaitin’s</w:t>
      </w:r>
      <w:r w:rsidR="008454DF" w:rsidRPr="00AC4226">
        <w:t xml:space="preserve"> Stand, that Ishwara is embodied and that his body is supernal of the form of knowledge and bliss (and not </w:t>
      </w:r>
      <w:r w:rsidR="00CF5B8F" w:rsidRPr="00AC4226">
        <w:t>an</w:t>
      </w:r>
      <w:r w:rsidR="008454DF" w:rsidRPr="00AC4226">
        <w:t xml:space="preserve"> earthly one full of dross like that of Chaitra)</w:t>
      </w:r>
    </w:p>
    <w:p w14:paraId="7DFF4E37" w14:textId="77777777" w:rsidR="00E9400C" w:rsidRPr="00AC4226" w:rsidRDefault="00E9400C" w:rsidP="007C105A">
      <w:pPr>
        <w:pStyle w:val="S16S"/>
      </w:pPr>
      <w:r w:rsidRPr="00AC4226">
        <w:rPr>
          <w:cs/>
        </w:rPr>
        <w:t>एवं स्वरूप</w:t>
      </w:r>
      <w:r w:rsidRPr="00AC4226">
        <w:t>-</w:t>
      </w:r>
      <w:r w:rsidRPr="00AC4226">
        <w:rPr>
          <w:cs/>
        </w:rPr>
        <w:t>देहत्वं मुक्तस्याप्युररीकृतम्</w:t>
      </w:r>
      <w:r w:rsidR="00D766AC" w:rsidRPr="00AC4226">
        <w:rPr>
          <w:cs/>
        </w:rPr>
        <w:t>।</w:t>
      </w:r>
      <w:r w:rsidR="002A5300" w:rsidRPr="00AC4226">
        <w:rPr>
          <w:cs/>
        </w:rPr>
        <w:br/>
      </w:r>
      <w:r w:rsidRPr="00AC4226">
        <w:rPr>
          <w:cs/>
        </w:rPr>
        <w:t>नानिष्ट</w:t>
      </w:r>
      <w:r w:rsidRPr="00AC4226">
        <w:t>-</w:t>
      </w:r>
      <w:r w:rsidRPr="00AC4226">
        <w:rPr>
          <w:cs/>
        </w:rPr>
        <w:t>भोगस्तेन स्यात् प्राकृत</w:t>
      </w:r>
      <w:r w:rsidRPr="00AC4226">
        <w:t>-</w:t>
      </w:r>
      <w:r w:rsidRPr="00AC4226">
        <w:rPr>
          <w:cs/>
        </w:rPr>
        <w:t>क्षेत्र</w:t>
      </w:r>
      <w:r w:rsidRPr="00AC4226">
        <w:t>-</w:t>
      </w:r>
      <w:r w:rsidRPr="00AC4226">
        <w:rPr>
          <w:cs/>
        </w:rPr>
        <w:t>सम्भवः</w:t>
      </w:r>
      <w:r w:rsidR="00D766AC" w:rsidRPr="00AC4226">
        <w:rPr>
          <w:cs/>
        </w:rPr>
        <w:t>॥</w:t>
      </w:r>
      <w:r w:rsidR="009F24BB" w:rsidRPr="00AC4226">
        <w:rPr>
          <w:cs/>
        </w:rPr>
        <w:t>15-</w:t>
      </w:r>
      <w:r w:rsidRPr="00AC4226">
        <w:t>55</w:t>
      </w:r>
      <w:r w:rsidR="0051754E" w:rsidRPr="00AC4226">
        <w:rPr>
          <w:cs/>
        </w:rPr>
        <w:t>॥</w:t>
      </w:r>
    </w:p>
    <w:p w14:paraId="46688F03" w14:textId="77777777" w:rsidR="008454DF" w:rsidRPr="00AC4226" w:rsidRDefault="008454DF" w:rsidP="00EC4553">
      <w:pPr>
        <w:pStyle w:val="EngText"/>
      </w:pPr>
      <w:r w:rsidRPr="00AC4226">
        <w:t>15-55. So one has to accept a natural form, a body constituted of knowledge and bliss like Ishwara, to those who have attained salvation and hence free from agony that is ingrained in the muddy vesture of decay (mortal body).</w:t>
      </w:r>
    </w:p>
    <w:p w14:paraId="344349D2" w14:textId="77777777" w:rsidR="008454DF" w:rsidRPr="00AC4226" w:rsidRDefault="008454DF" w:rsidP="00EC4553">
      <w:pPr>
        <w:pStyle w:val="EngText"/>
      </w:pPr>
      <w:r w:rsidRPr="00AC4226">
        <w:t>(</w:t>
      </w:r>
      <w:r w:rsidR="00CF5B8F" w:rsidRPr="00AC4226">
        <w:t>Hence</w:t>
      </w:r>
      <w:r w:rsidRPr="00AC4226">
        <w:t xml:space="preserve"> the liberated enjoy unalloyed, </w:t>
      </w:r>
      <w:r w:rsidR="00CF5B8F" w:rsidRPr="00AC4226">
        <w:t>abundant</w:t>
      </w:r>
      <w:r w:rsidRPr="00AC4226">
        <w:t xml:space="preserve"> pleasure).</w:t>
      </w:r>
    </w:p>
    <w:p w14:paraId="1473CE11" w14:textId="77777777" w:rsidR="00E9400C" w:rsidRPr="00AC4226" w:rsidRDefault="00E9400C" w:rsidP="007C105A">
      <w:pPr>
        <w:pStyle w:val="S16S"/>
      </w:pPr>
      <w:r w:rsidRPr="00AC4226">
        <w:rPr>
          <w:cs/>
        </w:rPr>
        <w:t>विमतो वानयववान् विनाशित्व</w:t>
      </w:r>
      <w:r w:rsidRPr="00AC4226">
        <w:t>-</w:t>
      </w:r>
      <w:r w:rsidRPr="00AC4226">
        <w:rPr>
          <w:cs/>
        </w:rPr>
        <w:t>प्रसङ्गतः</w:t>
      </w:r>
      <w:r w:rsidR="00D766AC" w:rsidRPr="00AC4226">
        <w:rPr>
          <w:cs/>
        </w:rPr>
        <w:t>।</w:t>
      </w:r>
      <w:r w:rsidR="002A5300" w:rsidRPr="00AC4226">
        <w:rPr>
          <w:cs/>
        </w:rPr>
        <w:br/>
      </w:r>
      <w:r w:rsidRPr="00AC4226">
        <w:rPr>
          <w:cs/>
        </w:rPr>
        <w:t>पटवच्चेदवयवा निरस्यन्ते</w:t>
      </w:r>
      <w:r w:rsidR="007A4C1E" w:rsidRPr="00AC4226">
        <w:rPr>
          <w:cs/>
        </w:rPr>
        <w:t>ऽ</w:t>
      </w:r>
      <w:r w:rsidRPr="00AC4226">
        <w:rPr>
          <w:cs/>
        </w:rPr>
        <w:t>त्र कीदृशाः</w:t>
      </w:r>
      <w:r w:rsidR="00D766AC" w:rsidRPr="00AC4226">
        <w:rPr>
          <w:cs/>
        </w:rPr>
        <w:t>॥</w:t>
      </w:r>
      <w:r w:rsidR="009F24BB" w:rsidRPr="00AC4226">
        <w:rPr>
          <w:cs/>
        </w:rPr>
        <w:t>15-</w:t>
      </w:r>
      <w:r w:rsidRPr="00AC4226">
        <w:t>56</w:t>
      </w:r>
      <w:r w:rsidR="0051754E" w:rsidRPr="00AC4226">
        <w:rPr>
          <w:cs/>
        </w:rPr>
        <w:t>॥</w:t>
      </w:r>
    </w:p>
    <w:p w14:paraId="39B50E4F" w14:textId="77777777" w:rsidR="008454DF" w:rsidRPr="00AC4226" w:rsidRDefault="008454DF" w:rsidP="00EC4553">
      <w:pPr>
        <w:pStyle w:val="EngText"/>
      </w:pPr>
      <w:r w:rsidRPr="00AC4226">
        <w:t xml:space="preserve">15-56. If it is so inferred that the released soul, the moot topic, has no </w:t>
      </w:r>
      <w:r w:rsidR="00CF5B8F" w:rsidRPr="00AC4226">
        <w:t>limbs</w:t>
      </w:r>
      <w:r w:rsidRPr="00AC4226">
        <w:t xml:space="preserve"> because they are subject to decay like a piece of cloth, the Dwaitin questions the disputant as to what kind of limbs he refutes.</w:t>
      </w:r>
    </w:p>
    <w:p w14:paraId="71F2C603" w14:textId="77777777" w:rsidR="00E9400C" w:rsidRPr="00AC4226" w:rsidRDefault="00E9400C" w:rsidP="007C105A">
      <w:pPr>
        <w:pStyle w:val="S16S"/>
      </w:pPr>
      <w:r w:rsidRPr="00AC4226">
        <w:rPr>
          <w:cs/>
        </w:rPr>
        <w:t>सिद्ध</w:t>
      </w:r>
      <w:r w:rsidRPr="00AC4226">
        <w:t>-</w:t>
      </w:r>
      <w:r w:rsidRPr="00AC4226">
        <w:rPr>
          <w:cs/>
        </w:rPr>
        <w:t>साधनता हेतोस्ते भिन्नाश्चेदचिन्मयाः</w:t>
      </w:r>
      <w:r w:rsidR="00D766AC" w:rsidRPr="00AC4226">
        <w:rPr>
          <w:cs/>
        </w:rPr>
        <w:t>।</w:t>
      </w:r>
      <w:r w:rsidR="002A5300" w:rsidRPr="00AC4226">
        <w:rPr>
          <w:cs/>
        </w:rPr>
        <w:br/>
      </w:r>
      <w:r w:rsidRPr="00AC4226">
        <w:rPr>
          <w:cs/>
        </w:rPr>
        <w:t>आत्मनो भेद</w:t>
      </w:r>
      <w:r w:rsidRPr="00AC4226">
        <w:t>-</w:t>
      </w:r>
      <w:r w:rsidRPr="00AC4226">
        <w:rPr>
          <w:cs/>
        </w:rPr>
        <w:t>रहिता एष्टव्या एव वादिभिः</w:t>
      </w:r>
      <w:r w:rsidR="00D766AC" w:rsidRPr="00AC4226">
        <w:rPr>
          <w:cs/>
        </w:rPr>
        <w:t>॥</w:t>
      </w:r>
      <w:r w:rsidR="009F24BB" w:rsidRPr="00AC4226">
        <w:rPr>
          <w:cs/>
        </w:rPr>
        <w:t>15-</w:t>
      </w:r>
      <w:r w:rsidRPr="00AC4226">
        <w:t>57</w:t>
      </w:r>
      <w:r w:rsidR="0051754E" w:rsidRPr="00AC4226">
        <w:rPr>
          <w:cs/>
        </w:rPr>
        <w:t>॥</w:t>
      </w:r>
    </w:p>
    <w:p w14:paraId="09A34EB7" w14:textId="77777777" w:rsidR="008454DF" w:rsidRPr="00AC4226" w:rsidRDefault="008454DF" w:rsidP="00EC4553">
      <w:pPr>
        <w:pStyle w:val="EngText"/>
      </w:pPr>
      <w:r w:rsidRPr="00AC4226">
        <w:t xml:space="preserve">15-57. In case the limbs declined by him are of a gross form different from the natural body of the freed soul, then the inference suffers from the fallacy of proving what is already accepted (Siddha Sadhana), palatable to the </w:t>
      </w:r>
      <w:r w:rsidR="00CF5B8F" w:rsidRPr="00AC4226">
        <w:t>Dwaitin</w:t>
      </w:r>
      <w:r w:rsidRPr="00AC4226">
        <w:t>). Otherwise he too, has to welcome spiritual limbs, the constituents of a natural body of pure intelligence.</w:t>
      </w:r>
    </w:p>
    <w:p w14:paraId="590F6C11" w14:textId="77777777" w:rsidR="00E9400C" w:rsidRPr="00AC4226" w:rsidRDefault="00E9400C" w:rsidP="007C105A">
      <w:pPr>
        <w:pStyle w:val="S16S"/>
      </w:pPr>
      <w:r w:rsidRPr="00AC4226">
        <w:rPr>
          <w:cs/>
        </w:rPr>
        <w:lastRenderedPageBreak/>
        <w:t>परमाण्वादि</w:t>
      </w:r>
      <w:r w:rsidRPr="00AC4226">
        <w:t>-</w:t>
      </w:r>
      <w:r w:rsidRPr="00AC4226">
        <w:rPr>
          <w:cs/>
        </w:rPr>
        <w:t>देशेषु व्याप्त्यै व्यामदिकेष्वपि</w:t>
      </w:r>
      <w:r w:rsidR="00D766AC" w:rsidRPr="00AC4226">
        <w:rPr>
          <w:cs/>
        </w:rPr>
        <w:t>।</w:t>
      </w:r>
      <w:r w:rsidR="002A5300" w:rsidRPr="00AC4226">
        <w:rPr>
          <w:cs/>
        </w:rPr>
        <w:br/>
      </w:r>
      <w:r w:rsidRPr="00AC4226">
        <w:rPr>
          <w:cs/>
        </w:rPr>
        <w:t>यथा</w:t>
      </w:r>
      <w:r w:rsidR="007A4C1E" w:rsidRPr="00AC4226">
        <w:rPr>
          <w:cs/>
        </w:rPr>
        <w:t>ऽऽ</w:t>
      </w:r>
      <w:r w:rsidRPr="00AC4226">
        <w:rPr>
          <w:cs/>
        </w:rPr>
        <w:t>त्मनः प्रदेशाः स्यु</w:t>
      </w:r>
      <w:r w:rsidRPr="00AC4226">
        <w:t>-</w:t>
      </w:r>
      <w:r w:rsidRPr="00AC4226">
        <w:rPr>
          <w:cs/>
        </w:rPr>
        <w:t>स्तेषां नो</w:t>
      </w:r>
      <w:r w:rsidR="007A4C1E" w:rsidRPr="00AC4226">
        <w:rPr>
          <w:cs/>
        </w:rPr>
        <w:t>ऽ</w:t>
      </w:r>
      <w:r w:rsidRPr="00AC4226">
        <w:rPr>
          <w:cs/>
        </w:rPr>
        <w:t xml:space="preserve">वयवास्तथा </w:t>
      </w:r>
      <w:r w:rsidR="00D766AC" w:rsidRPr="00AC4226">
        <w:rPr>
          <w:cs/>
        </w:rPr>
        <w:t>॥</w:t>
      </w:r>
      <w:r w:rsidR="009F24BB" w:rsidRPr="00AC4226">
        <w:rPr>
          <w:cs/>
        </w:rPr>
        <w:t>15-</w:t>
      </w:r>
      <w:r w:rsidRPr="00AC4226">
        <w:t>58</w:t>
      </w:r>
      <w:r w:rsidR="0051754E" w:rsidRPr="00AC4226">
        <w:rPr>
          <w:cs/>
        </w:rPr>
        <w:t>॥</w:t>
      </w:r>
    </w:p>
    <w:p w14:paraId="3FB19ABF" w14:textId="77777777" w:rsidR="008454DF" w:rsidRPr="00AC4226" w:rsidRDefault="008454DF" w:rsidP="00EC4553">
      <w:pPr>
        <w:pStyle w:val="EngText"/>
      </w:pPr>
      <w:r w:rsidRPr="00AC4226">
        <w:t xml:space="preserve">15-58. </w:t>
      </w:r>
      <w:r w:rsidR="00997516" w:rsidRPr="00AC4226">
        <w:t>L</w:t>
      </w:r>
      <w:r w:rsidRPr="00AC4226">
        <w:t>et the Vaisheshika realise that the Dwaitin</w:t>
      </w:r>
      <w:r w:rsidR="00997516" w:rsidRPr="00AC4226">
        <w:t xml:space="preserve"> vests with undifferentiated supernal limbs to the souls liberated just as (the Vaisheshika) accedes undifferentiated parts (limbs) in places like Vyam ( one full stretch with both arms ) and atoms, dryads and triads to prove pervasion to Jivatman or Paramatman.</w:t>
      </w:r>
    </w:p>
    <w:p w14:paraId="1B8A71AC" w14:textId="77777777" w:rsidR="00E9400C" w:rsidRPr="00AC4226" w:rsidRDefault="00E9400C" w:rsidP="007C105A">
      <w:pPr>
        <w:pStyle w:val="S16S"/>
      </w:pPr>
      <w:r w:rsidRPr="00AC4226">
        <w:rPr>
          <w:cs/>
        </w:rPr>
        <w:t>मुक्तो रूपादि</w:t>
      </w:r>
      <w:r w:rsidRPr="00AC4226">
        <w:t>-</w:t>
      </w:r>
      <w:r w:rsidRPr="00AC4226">
        <w:rPr>
          <w:cs/>
        </w:rPr>
        <w:t>वित् सत्वाज्जडान्यत्वे सतीशवत्</w:t>
      </w:r>
      <w:r w:rsidR="00D766AC" w:rsidRPr="00AC4226">
        <w:rPr>
          <w:cs/>
        </w:rPr>
        <w:t>।</w:t>
      </w:r>
      <w:r w:rsidR="002A5300" w:rsidRPr="00AC4226">
        <w:rPr>
          <w:cs/>
        </w:rPr>
        <w:br/>
      </w:r>
      <w:r w:rsidRPr="00AC4226">
        <w:rPr>
          <w:cs/>
        </w:rPr>
        <w:t>दृष्टान्तो</w:t>
      </w:r>
      <w:r w:rsidR="007A4C1E" w:rsidRPr="00AC4226">
        <w:rPr>
          <w:cs/>
        </w:rPr>
        <w:t>ऽ</w:t>
      </w:r>
      <w:r w:rsidRPr="00AC4226">
        <w:rPr>
          <w:cs/>
        </w:rPr>
        <w:t>साध्य</w:t>
      </w:r>
      <w:r w:rsidRPr="00AC4226">
        <w:t>-</w:t>
      </w:r>
      <w:r w:rsidRPr="00AC4226">
        <w:rPr>
          <w:cs/>
        </w:rPr>
        <w:t>विकलस्तस्य सर्वज्ञताग्रहात्</w:t>
      </w:r>
      <w:r w:rsidR="00D766AC" w:rsidRPr="00AC4226">
        <w:rPr>
          <w:cs/>
        </w:rPr>
        <w:t>॥</w:t>
      </w:r>
      <w:r w:rsidR="009F24BB" w:rsidRPr="00AC4226">
        <w:rPr>
          <w:cs/>
        </w:rPr>
        <w:t>15-</w:t>
      </w:r>
      <w:r w:rsidRPr="00AC4226">
        <w:t>59</w:t>
      </w:r>
      <w:r w:rsidR="0051754E" w:rsidRPr="00AC4226">
        <w:rPr>
          <w:cs/>
        </w:rPr>
        <w:t>॥</w:t>
      </w:r>
    </w:p>
    <w:p w14:paraId="2937969F" w14:textId="77777777" w:rsidR="00997516" w:rsidRPr="00AC4226" w:rsidRDefault="00997516" w:rsidP="00EC4553">
      <w:pPr>
        <w:pStyle w:val="EngText"/>
      </w:pPr>
      <w:r w:rsidRPr="00AC4226">
        <w:t>15-59.</w:t>
      </w:r>
      <w:r w:rsidR="00A27BBE" w:rsidRPr="00AC4226">
        <w:t xml:space="preserve"> The Dwaitin advances his </w:t>
      </w:r>
      <w:r w:rsidR="00CF5B8F" w:rsidRPr="00AC4226">
        <w:t>argument</w:t>
      </w:r>
      <w:r w:rsidR="00A27BBE" w:rsidRPr="00AC4226">
        <w:t xml:space="preserve">: The emancipated person, being of the nature of the Sentient (spiritual essence) different from the insentient, is gifted with knowledge (of Form and the like, driving home the natural corollary of the acceptance of sense – organs too, to the freed soul) and the illustration (Ishwara) does not succumb to the fallacy </w:t>
      </w:r>
      <w:r w:rsidR="00CF5B8F" w:rsidRPr="00AC4226">
        <w:t>of Sadhya</w:t>
      </w:r>
      <w:r w:rsidR="00A27BBE" w:rsidRPr="00AC4226">
        <w:t>-Vaikalya (the absence of the thing to be proved) as Ishwara is recognized to be omniscient by all disputants.</w:t>
      </w:r>
    </w:p>
    <w:p w14:paraId="549A2202" w14:textId="77777777" w:rsidR="00E9400C" w:rsidRPr="00AC4226" w:rsidRDefault="00E9400C" w:rsidP="007C105A">
      <w:pPr>
        <w:pStyle w:val="S16S"/>
      </w:pPr>
      <w:r w:rsidRPr="00AC4226">
        <w:rPr>
          <w:cs/>
        </w:rPr>
        <w:t>ईश्वरो न सुखी तेन रूपाद्यनुभवन्नपि</w:t>
      </w:r>
      <w:r w:rsidR="002A5300" w:rsidRPr="00AC4226">
        <w:rPr>
          <w:cs/>
        </w:rPr>
        <w:t>।</w:t>
      </w:r>
      <w:r w:rsidR="002A5300" w:rsidRPr="00AC4226">
        <w:rPr>
          <w:cs/>
        </w:rPr>
        <w:br/>
      </w:r>
      <w:r w:rsidRPr="00AC4226">
        <w:rPr>
          <w:cs/>
        </w:rPr>
        <w:t>दुःख</w:t>
      </w:r>
      <w:r w:rsidRPr="00AC4226">
        <w:t>-</w:t>
      </w:r>
      <w:r w:rsidRPr="00AC4226">
        <w:rPr>
          <w:cs/>
        </w:rPr>
        <w:t>प्रसङ्गादिति मा वादि तद्</w:t>
      </w:r>
      <w:r w:rsidRPr="00AC4226">
        <w:t>-</w:t>
      </w:r>
      <w:r w:rsidRPr="00AC4226">
        <w:rPr>
          <w:cs/>
        </w:rPr>
        <w:t>व्याप्ति</w:t>
      </w:r>
      <w:r w:rsidRPr="00AC4226">
        <w:t>-</w:t>
      </w:r>
      <w:r w:rsidRPr="00AC4226">
        <w:rPr>
          <w:cs/>
        </w:rPr>
        <w:t>दूषणात्</w:t>
      </w:r>
      <w:r w:rsidR="00D766AC" w:rsidRPr="00AC4226">
        <w:rPr>
          <w:cs/>
        </w:rPr>
        <w:t>॥</w:t>
      </w:r>
      <w:r w:rsidR="009F24BB" w:rsidRPr="00AC4226">
        <w:rPr>
          <w:cs/>
        </w:rPr>
        <w:t>15-</w:t>
      </w:r>
      <w:r w:rsidRPr="00AC4226">
        <w:t>60</w:t>
      </w:r>
      <w:r w:rsidR="0051754E" w:rsidRPr="00AC4226">
        <w:rPr>
          <w:cs/>
        </w:rPr>
        <w:t>॥</w:t>
      </w:r>
    </w:p>
    <w:p w14:paraId="3817952C" w14:textId="77777777" w:rsidR="00A27BBE" w:rsidRPr="00AC4226" w:rsidRDefault="00A27BBE" w:rsidP="00EC4553">
      <w:pPr>
        <w:pStyle w:val="EngText"/>
      </w:pPr>
      <w:r w:rsidRPr="00AC4226">
        <w:t xml:space="preserve">11-60. He further alerts the disputant not to avow that Ishwara though endued with the knowledge of Form and the like, is not endowed with happiness because he will have to taste unhappiness also, since the </w:t>
      </w:r>
      <w:r w:rsidR="00CF5B8F" w:rsidRPr="00AC4226">
        <w:t>pervasion</w:t>
      </w:r>
      <w:r w:rsidRPr="00AC4226">
        <w:t xml:space="preserve"> of pleasure and pain has already been denied.</w:t>
      </w:r>
    </w:p>
    <w:p w14:paraId="7BC288C8" w14:textId="77777777" w:rsidR="00E9400C" w:rsidRPr="00AC4226" w:rsidRDefault="00E9400C" w:rsidP="007C105A">
      <w:pPr>
        <w:pStyle w:val="S16S"/>
      </w:pPr>
      <w:r w:rsidRPr="00AC4226">
        <w:rPr>
          <w:cs/>
        </w:rPr>
        <w:t>दृष्टान्तो यस्य नेष्टो</w:t>
      </w:r>
      <w:r w:rsidR="007A4C1E" w:rsidRPr="00AC4226">
        <w:rPr>
          <w:cs/>
        </w:rPr>
        <w:t>ऽ</w:t>
      </w:r>
      <w:r w:rsidRPr="00AC4226">
        <w:rPr>
          <w:cs/>
        </w:rPr>
        <w:t>यं तस्य स्याद् व्यतिरेकवान्</w:t>
      </w:r>
      <w:r w:rsidR="00D766AC" w:rsidRPr="00AC4226">
        <w:rPr>
          <w:cs/>
        </w:rPr>
        <w:t>।</w:t>
      </w:r>
      <w:r w:rsidR="002A5300" w:rsidRPr="00AC4226">
        <w:rPr>
          <w:cs/>
        </w:rPr>
        <w:br/>
      </w:r>
      <w:r w:rsidRPr="00AC4226">
        <w:rPr>
          <w:cs/>
        </w:rPr>
        <w:t>शिलावदित्यतः शुद्ध</w:t>
      </w:r>
      <w:r w:rsidRPr="00AC4226">
        <w:t>-</w:t>
      </w:r>
      <w:r w:rsidRPr="00AC4226">
        <w:rPr>
          <w:cs/>
        </w:rPr>
        <w:t>चिद्</w:t>
      </w:r>
      <w:r w:rsidRPr="00AC4226">
        <w:t>-</w:t>
      </w:r>
      <w:r w:rsidRPr="00AC4226">
        <w:rPr>
          <w:cs/>
        </w:rPr>
        <w:t>देहेन्द्रिय</w:t>
      </w:r>
      <w:r w:rsidRPr="00AC4226">
        <w:t>-</w:t>
      </w:r>
      <w:r w:rsidRPr="00AC4226">
        <w:rPr>
          <w:cs/>
        </w:rPr>
        <w:t>भोगसौ</w:t>
      </w:r>
      <w:r w:rsidR="00D766AC" w:rsidRPr="00AC4226">
        <w:rPr>
          <w:cs/>
        </w:rPr>
        <w:t>॥</w:t>
      </w:r>
      <w:r w:rsidR="009F24BB" w:rsidRPr="00AC4226">
        <w:rPr>
          <w:cs/>
        </w:rPr>
        <w:t>15-</w:t>
      </w:r>
      <w:r w:rsidRPr="00AC4226">
        <w:t>61</w:t>
      </w:r>
      <w:r w:rsidR="0051754E" w:rsidRPr="00AC4226">
        <w:rPr>
          <w:cs/>
        </w:rPr>
        <w:t>॥</w:t>
      </w:r>
    </w:p>
    <w:p w14:paraId="71064BA7" w14:textId="77777777" w:rsidR="00A27BBE" w:rsidRPr="00AC4226" w:rsidRDefault="00A27BBE" w:rsidP="00EC4553">
      <w:pPr>
        <w:pStyle w:val="EngText"/>
      </w:pPr>
      <w:r w:rsidRPr="00AC4226">
        <w:t>15-61. To those contestants (like Bhattas) reluctant to receive this example (Ishwara), the Dwaitin extends the example of logical discontinuance (Vyatireki Anumana):</w:t>
      </w:r>
    </w:p>
    <w:p w14:paraId="19912E32" w14:textId="77777777" w:rsidR="00A27BBE" w:rsidRPr="00AC4226" w:rsidRDefault="00A27BBE" w:rsidP="00EC4553">
      <w:pPr>
        <w:pStyle w:val="EngText"/>
      </w:pPr>
      <w:r w:rsidRPr="00AC4226">
        <w:t xml:space="preserve">‘The beings void of knowledge of Form and the like are as stones different from the sentient and thereby he (Dwaitin) asserts </w:t>
      </w:r>
      <w:r w:rsidR="00CF5B8F" w:rsidRPr="00AC4226">
        <w:t>that</w:t>
      </w:r>
      <w:r w:rsidRPr="00AC4226">
        <w:t xml:space="preserve"> the released souls possess a pure natural body and sense organs too, to enjoy delights divine’.</w:t>
      </w:r>
    </w:p>
    <w:p w14:paraId="71A5F69F" w14:textId="77777777" w:rsidR="00E9400C" w:rsidRPr="00AC4226" w:rsidRDefault="00E9400C" w:rsidP="007C105A">
      <w:pPr>
        <w:pStyle w:val="S16S"/>
      </w:pPr>
      <w:r w:rsidRPr="00AC4226">
        <w:rPr>
          <w:cs/>
        </w:rPr>
        <w:lastRenderedPageBreak/>
        <w:t>स्वानन्द</w:t>
      </w:r>
      <w:r w:rsidRPr="00AC4226">
        <w:t>-</w:t>
      </w:r>
      <w:r w:rsidRPr="00AC4226">
        <w:rPr>
          <w:cs/>
        </w:rPr>
        <w:t>विषये मोक्षे वेदोक्ते युक्ति</w:t>
      </w:r>
      <w:r w:rsidRPr="00AC4226">
        <w:t>-</w:t>
      </w:r>
      <w:r w:rsidRPr="00AC4226">
        <w:rPr>
          <w:cs/>
        </w:rPr>
        <w:t>साधिते</w:t>
      </w:r>
      <w:r w:rsidR="00D766AC" w:rsidRPr="00AC4226">
        <w:rPr>
          <w:cs/>
        </w:rPr>
        <w:t>।</w:t>
      </w:r>
      <w:r w:rsidR="002A5300" w:rsidRPr="00AC4226">
        <w:rPr>
          <w:cs/>
        </w:rPr>
        <w:br/>
      </w:r>
      <w:r w:rsidRPr="00AC4226">
        <w:rPr>
          <w:cs/>
        </w:rPr>
        <w:t>द्वेषो</w:t>
      </w:r>
      <w:r w:rsidR="007A4C1E" w:rsidRPr="00AC4226">
        <w:rPr>
          <w:cs/>
        </w:rPr>
        <w:t>ऽ</w:t>
      </w:r>
      <w:r w:rsidRPr="00AC4226">
        <w:rPr>
          <w:cs/>
        </w:rPr>
        <w:t>यं वादिनां कस्मात् तद्</w:t>
      </w:r>
      <w:r w:rsidRPr="00AC4226">
        <w:t>-</w:t>
      </w:r>
      <w:r w:rsidRPr="00AC4226">
        <w:rPr>
          <w:cs/>
        </w:rPr>
        <w:t>विरुद्धे</w:t>
      </w:r>
      <w:r w:rsidR="007A4C1E" w:rsidRPr="00AC4226">
        <w:rPr>
          <w:cs/>
        </w:rPr>
        <w:t>ऽ</w:t>
      </w:r>
      <w:r w:rsidRPr="00AC4226">
        <w:rPr>
          <w:cs/>
        </w:rPr>
        <w:t>थवा</w:t>
      </w:r>
      <w:r w:rsidR="007A4C1E" w:rsidRPr="00AC4226">
        <w:rPr>
          <w:cs/>
        </w:rPr>
        <w:t>ऽऽ</w:t>
      </w:r>
      <w:r w:rsidRPr="00AC4226">
        <w:rPr>
          <w:cs/>
        </w:rPr>
        <w:t>ग्रहः</w:t>
      </w:r>
      <w:r w:rsidR="00D766AC" w:rsidRPr="00AC4226">
        <w:rPr>
          <w:cs/>
        </w:rPr>
        <w:t>॥</w:t>
      </w:r>
      <w:r w:rsidR="009F24BB" w:rsidRPr="00AC4226">
        <w:rPr>
          <w:cs/>
        </w:rPr>
        <w:t>15-</w:t>
      </w:r>
      <w:r w:rsidRPr="00AC4226">
        <w:t>62</w:t>
      </w:r>
      <w:r w:rsidR="0051754E" w:rsidRPr="00AC4226">
        <w:rPr>
          <w:cs/>
        </w:rPr>
        <w:t>॥</w:t>
      </w:r>
    </w:p>
    <w:p w14:paraId="06F33663" w14:textId="77777777" w:rsidR="00A27BBE" w:rsidRPr="00AC4226" w:rsidRDefault="00A27BBE" w:rsidP="00EC4553">
      <w:pPr>
        <w:pStyle w:val="EngText"/>
      </w:pPr>
      <w:r w:rsidRPr="00AC4226">
        <w:t>15-62.  Why do the contestants spurn that salvation, teeming with innate bliss, sanctioned by scriptures and confirmed by logic and willfully insist on an unpleasant type of liberation antithetic to the one (upheld by the Dwaitin)?</w:t>
      </w:r>
    </w:p>
    <w:p w14:paraId="3B7A3AEC" w14:textId="77777777" w:rsidR="00E9400C" w:rsidRPr="00AC4226" w:rsidRDefault="00E9400C" w:rsidP="007C105A">
      <w:pPr>
        <w:pStyle w:val="S16S"/>
      </w:pPr>
      <w:r w:rsidRPr="00AC4226">
        <w:rPr>
          <w:cs/>
        </w:rPr>
        <w:t>ततः स्वतः प्रमाणेन देवो वेदेन वेदितः</w:t>
      </w:r>
      <w:r w:rsidR="00D766AC" w:rsidRPr="00AC4226">
        <w:rPr>
          <w:cs/>
        </w:rPr>
        <w:t>।</w:t>
      </w:r>
      <w:r w:rsidR="002A5300" w:rsidRPr="00AC4226">
        <w:rPr>
          <w:cs/>
        </w:rPr>
        <w:br/>
      </w:r>
      <w:r w:rsidRPr="00AC4226">
        <w:rPr>
          <w:cs/>
        </w:rPr>
        <w:t>विष्णुर्मोक्षस्य देतेति विश्वं भवति शोभनम्</w:t>
      </w:r>
      <w:r w:rsidR="00D766AC" w:rsidRPr="00AC4226">
        <w:rPr>
          <w:cs/>
        </w:rPr>
        <w:t>॥</w:t>
      </w:r>
      <w:r w:rsidR="009F24BB" w:rsidRPr="00AC4226">
        <w:rPr>
          <w:cs/>
        </w:rPr>
        <w:t>15-</w:t>
      </w:r>
      <w:r w:rsidRPr="00AC4226">
        <w:t>63</w:t>
      </w:r>
      <w:r w:rsidR="0051754E" w:rsidRPr="00AC4226">
        <w:rPr>
          <w:cs/>
        </w:rPr>
        <w:t>॥</w:t>
      </w:r>
    </w:p>
    <w:p w14:paraId="5B334A19" w14:textId="77777777" w:rsidR="002D4619" w:rsidRPr="00AC4226" w:rsidRDefault="002D4619" w:rsidP="00EC4553">
      <w:pPr>
        <w:pStyle w:val="EngText"/>
      </w:pPr>
      <w:r w:rsidRPr="00AC4226">
        <w:t xml:space="preserve">15-63. Once we all realise that Lord Vishnu, </w:t>
      </w:r>
      <w:r w:rsidR="00CF5B8F" w:rsidRPr="00AC4226">
        <w:t>full</w:t>
      </w:r>
      <w:r w:rsidRPr="00AC4226">
        <w:t xml:space="preserve"> of auspicious attributes, so </w:t>
      </w:r>
      <w:r w:rsidR="00CF5B8F" w:rsidRPr="00AC4226">
        <w:t>propagated</w:t>
      </w:r>
      <w:r w:rsidRPr="00AC4226">
        <w:t xml:space="preserve"> by the self-evident Vedas is the dispenses or salvation, ‘all will be well with the world’.</w:t>
      </w:r>
    </w:p>
    <w:p w14:paraId="59AE7D2B" w14:textId="77777777" w:rsidR="00E9400C" w:rsidRPr="00AC4226" w:rsidRDefault="00E9400C" w:rsidP="007C105A">
      <w:pPr>
        <w:pStyle w:val="S16S"/>
      </w:pPr>
      <w:r w:rsidRPr="00AC4226">
        <w:rPr>
          <w:cs/>
        </w:rPr>
        <w:t>इत्यादीन् दर्शयन्त्यर्थान् व्याख्योपन्यास</w:t>
      </w:r>
      <w:r w:rsidRPr="00AC4226">
        <w:t>-</w:t>
      </w:r>
      <w:r w:rsidRPr="00AC4226">
        <w:rPr>
          <w:cs/>
        </w:rPr>
        <w:t>संयुता</w:t>
      </w:r>
      <w:r w:rsidR="00D766AC" w:rsidRPr="00AC4226">
        <w:rPr>
          <w:cs/>
        </w:rPr>
        <w:t>।</w:t>
      </w:r>
      <w:r w:rsidR="002A5300" w:rsidRPr="00AC4226">
        <w:rPr>
          <w:cs/>
        </w:rPr>
        <w:br/>
      </w:r>
      <w:r w:rsidRPr="00AC4226">
        <w:rPr>
          <w:cs/>
        </w:rPr>
        <w:t>त्रि</w:t>
      </w:r>
      <w:r w:rsidRPr="00AC4226">
        <w:t>-</w:t>
      </w:r>
      <w:r w:rsidRPr="00AC4226">
        <w:rPr>
          <w:cs/>
        </w:rPr>
        <w:t>विक्रमार्येण तदा विश्वाभिज्ञस्य शुश्रुवे</w:t>
      </w:r>
      <w:r w:rsidR="00D766AC" w:rsidRPr="00AC4226">
        <w:rPr>
          <w:cs/>
        </w:rPr>
        <w:t>॥</w:t>
      </w:r>
      <w:r w:rsidR="009F24BB" w:rsidRPr="00AC4226">
        <w:rPr>
          <w:cs/>
        </w:rPr>
        <w:t>15-</w:t>
      </w:r>
      <w:r w:rsidRPr="00AC4226">
        <w:t>64</w:t>
      </w:r>
      <w:r w:rsidR="0051754E" w:rsidRPr="00AC4226">
        <w:rPr>
          <w:cs/>
        </w:rPr>
        <w:t>॥</w:t>
      </w:r>
    </w:p>
    <w:p w14:paraId="1604BD88" w14:textId="77777777" w:rsidR="002D4619" w:rsidRPr="00AC4226" w:rsidRDefault="002D4619" w:rsidP="00EC4553">
      <w:pPr>
        <w:pStyle w:val="EngText"/>
      </w:pPr>
      <w:r w:rsidRPr="00AC4226">
        <w:t>15-64. Trivikramacharya listened attentively to the learned discourses of the Acharya vigorously advocating such solid statements.</w:t>
      </w:r>
    </w:p>
    <w:p w14:paraId="4EE7B4E4" w14:textId="77777777" w:rsidR="00E9400C" w:rsidRPr="00AC4226" w:rsidRDefault="00E9400C" w:rsidP="007C105A">
      <w:pPr>
        <w:pStyle w:val="S16S"/>
      </w:pPr>
      <w:r w:rsidRPr="00AC4226">
        <w:rPr>
          <w:cs/>
        </w:rPr>
        <w:t>अथ प्रायुङ्क्त विविधान् बोध</w:t>
      </w:r>
      <w:r w:rsidRPr="00AC4226">
        <w:t>-</w:t>
      </w:r>
      <w:r w:rsidRPr="00AC4226">
        <w:rPr>
          <w:cs/>
        </w:rPr>
        <w:t>चाप</w:t>
      </w:r>
      <w:r w:rsidRPr="00AC4226">
        <w:t>-</w:t>
      </w:r>
      <w:r w:rsidRPr="00AC4226">
        <w:rPr>
          <w:cs/>
        </w:rPr>
        <w:t>गुणेरितान्</w:t>
      </w:r>
      <w:r w:rsidR="00D766AC" w:rsidRPr="00AC4226">
        <w:rPr>
          <w:cs/>
        </w:rPr>
        <w:t>।</w:t>
      </w:r>
      <w:r w:rsidR="002A5300" w:rsidRPr="00AC4226">
        <w:rPr>
          <w:cs/>
        </w:rPr>
        <w:br/>
      </w:r>
      <w:r w:rsidRPr="00AC4226">
        <w:rPr>
          <w:cs/>
        </w:rPr>
        <w:t>विपक्ष</w:t>
      </w:r>
      <w:r w:rsidRPr="00AC4226">
        <w:t>-</w:t>
      </w:r>
      <w:r w:rsidRPr="00AC4226">
        <w:rPr>
          <w:cs/>
        </w:rPr>
        <w:t>युक्तान् वीर्येण तीक्ष्णांस्तर्क</w:t>
      </w:r>
      <w:r w:rsidRPr="00AC4226">
        <w:t>-</w:t>
      </w:r>
      <w:r w:rsidRPr="00AC4226">
        <w:rPr>
          <w:cs/>
        </w:rPr>
        <w:t>शरानसौ</w:t>
      </w:r>
      <w:r w:rsidR="00D766AC" w:rsidRPr="00AC4226">
        <w:rPr>
          <w:cs/>
        </w:rPr>
        <w:t>॥</w:t>
      </w:r>
      <w:r w:rsidR="009F24BB" w:rsidRPr="00AC4226">
        <w:rPr>
          <w:cs/>
        </w:rPr>
        <w:t>15-</w:t>
      </w:r>
      <w:r w:rsidRPr="00AC4226">
        <w:t>65</w:t>
      </w:r>
      <w:r w:rsidR="0051754E" w:rsidRPr="00AC4226">
        <w:rPr>
          <w:cs/>
        </w:rPr>
        <w:t>॥</w:t>
      </w:r>
    </w:p>
    <w:p w14:paraId="2A13684B" w14:textId="77777777" w:rsidR="002D4619" w:rsidRPr="00AC4226" w:rsidRDefault="002D4619" w:rsidP="00EC4553">
      <w:pPr>
        <w:pStyle w:val="EngText"/>
      </w:pPr>
      <w:r w:rsidRPr="00AC4226">
        <w:t xml:space="preserve">15-65. Then took place (an unprecedented controversy) where Trivikramacharya (the proponent of </w:t>
      </w:r>
      <w:r w:rsidR="00CF5B8F" w:rsidRPr="00AC4226">
        <w:t>Adwaita</w:t>
      </w:r>
      <w:r w:rsidRPr="00AC4226">
        <w:t xml:space="preserve">) an intellectual giant, marshalled with immense </w:t>
      </w:r>
      <w:r w:rsidR="00CF5B8F" w:rsidRPr="00AC4226">
        <w:t>dexterity</w:t>
      </w:r>
      <w:r w:rsidRPr="00AC4226">
        <w:t xml:space="preserve"> sharp shafts of hard logic released from his bow-string of knowledge, to pull down Madhwacharya.</w:t>
      </w:r>
    </w:p>
    <w:p w14:paraId="4594DA71" w14:textId="77777777" w:rsidR="00E9400C" w:rsidRPr="00AC4226" w:rsidRDefault="00E9400C" w:rsidP="007C105A">
      <w:pPr>
        <w:pStyle w:val="S16S"/>
      </w:pPr>
      <w:r w:rsidRPr="00AC4226">
        <w:rPr>
          <w:cs/>
        </w:rPr>
        <w:t>चिच्छेदातुच्छ</w:t>
      </w:r>
      <w:r w:rsidRPr="00AC4226">
        <w:t>-</w:t>
      </w:r>
      <w:r w:rsidRPr="00AC4226">
        <w:rPr>
          <w:cs/>
        </w:rPr>
        <w:t>धिषणस्तांस्तदा तर्क</w:t>
      </w:r>
      <w:r w:rsidRPr="00AC4226">
        <w:t>-</w:t>
      </w:r>
      <w:r w:rsidRPr="00AC4226">
        <w:rPr>
          <w:cs/>
        </w:rPr>
        <w:t>सायकैः</w:t>
      </w:r>
      <w:r w:rsidR="00D766AC" w:rsidRPr="00AC4226">
        <w:rPr>
          <w:cs/>
        </w:rPr>
        <w:t>।</w:t>
      </w:r>
      <w:r w:rsidR="002A5300" w:rsidRPr="00AC4226">
        <w:rPr>
          <w:cs/>
        </w:rPr>
        <w:br/>
      </w:r>
      <w:r w:rsidRPr="00AC4226">
        <w:rPr>
          <w:cs/>
        </w:rPr>
        <w:t>प्रयुक्तमात्रान् प्र</w:t>
      </w:r>
      <w:r w:rsidRPr="00AC4226">
        <w:t>-</w:t>
      </w:r>
      <w:r w:rsidRPr="00AC4226">
        <w:rPr>
          <w:cs/>
        </w:rPr>
        <w:t>हसन् लीलया</w:t>
      </w:r>
      <w:r w:rsidR="007A4C1E" w:rsidRPr="00AC4226">
        <w:rPr>
          <w:cs/>
        </w:rPr>
        <w:t>ऽ</w:t>
      </w:r>
      <w:r w:rsidRPr="00AC4226">
        <w:rPr>
          <w:cs/>
        </w:rPr>
        <w:t>ति</w:t>
      </w:r>
      <w:r w:rsidRPr="00AC4226">
        <w:t>-</w:t>
      </w:r>
      <w:r w:rsidRPr="00AC4226">
        <w:rPr>
          <w:cs/>
        </w:rPr>
        <w:t>शयालुभिः</w:t>
      </w:r>
      <w:r w:rsidR="00D766AC" w:rsidRPr="00AC4226">
        <w:rPr>
          <w:cs/>
        </w:rPr>
        <w:t>॥</w:t>
      </w:r>
      <w:r w:rsidR="009F24BB" w:rsidRPr="00AC4226">
        <w:rPr>
          <w:cs/>
        </w:rPr>
        <w:t>15-</w:t>
      </w:r>
      <w:r w:rsidRPr="00AC4226">
        <w:t>66</w:t>
      </w:r>
      <w:r w:rsidR="0051754E" w:rsidRPr="00AC4226">
        <w:rPr>
          <w:cs/>
        </w:rPr>
        <w:t>॥</w:t>
      </w:r>
    </w:p>
    <w:p w14:paraId="7A8CE8AE" w14:textId="77777777" w:rsidR="002D4619" w:rsidRPr="00AC4226" w:rsidRDefault="002D4619" w:rsidP="00EC4553">
      <w:pPr>
        <w:pStyle w:val="EngText"/>
      </w:pPr>
      <w:r w:rsidRPr="00AC4226">
        <w:t>15-66.</w:t>
      </w:r>
      <w:r w:rsidR="00C76424" w:rsidRPr="00AC4226">
        <w:t xml:space="preserve"> Anumanatirtha blessed with </w:t>
      </w:r>
      <w:r w:rsidR="00CF5B8F" w:rsidRPr="00AC4226">
        <w:t>greater</w:t>
      </w:r>
      <w:r w:rsidR="00C76424" w:rsidRPr="00AC4226">
        <w:t xml:space="preserve"> intellectual trenchancy pared off the acute arrows of reasoning with a pleasing smile, no sooner they were discharged (then and there) by the adversary (Trivikramacharya) with chasing  counter-replies, with wonderful ease.</w:t>
      </w:r>
    </w:p>
    <w:p w14:paraId="0AC74DEE" w14:textId="77777777" w:rsidR="00E9400C" w:rsidRPr="00AC4226" w:rsidRDefault="00E9400C" w:rsidP="007C105A">
      <w:pPr>
        <w:pStyle w:val="S16S"/>
      </w:pPr>
      <w:r w:rsidRPr="00AC4226">
        <w:rPr>
          <w:cs/>
        </w:rPr>
        <w:t>आधार्याणीतर</w:t>
      </w:r>
      <w:r w:rsidRPr="00AC4226">
        <w:t>-</w:t>
      </w:r>
      <w:r w:rsidRPr="00AC4226">
        <w:rPr>
          <w:cs/>
        </w:rPr>
        <w:t>जनैरनिवर्त्यानि पूरुषैः</w:t>
      </w:r>
      <w:r w:rsidR="002A5300" w:rsidRPr="00AC4226">
        <w:rPr>
          <w:cs/>
        </w:rPr>
        <w:t>।</w:t>
      </w:r>
      <w:r w:rsidR="002A5300" w:rsidRPr="00AC4226">
        <w:rPr>
          <w:cs/>
        </w:rPr>
        <w:br/>
      </w:r>
      <w:r w:rsidRPr="00AC4226">
        <w:rPr>
          <w:cs/>
        </w:rPr>
        <w:t>विजिगीषुर्द्विज</w:t>
      </w:r>
      <w:r w:rsidRPr="00AC4226">
        <w:t>-</w:t>
      </w:r>
      <w:r w:rsidRPr="00AC4226">
        <w:rPr>
          <w:cs/>
        </w:rPr>
        <w:t>श्रेष्ठो   वेदशास्त्राणि प्रयुक्तवान्</w:t>
      </w:r>
      <w:r w:rsidR="00D766AC" w:rsidRPr="00AC4226">
        <w:rPr>
          <w:cs/>
        </w:rPr>
        <w:t>॥</w:t>
      </w:r>
      <w:r w:rsidR="009F24BB" w:rsidRPr="00AC4226">
        <w:rPr>
          <w:cs/>
        </w:rPr>
        <w:t>15-</w:t>
      </w:r>
      <w:r w:rsidRPr="00AC4226">
        <w:t>67</w:t>
      </w:r>
      <w:r w:rsidR="0051754E" w:rsidRPr="00AC4226">
        <w:rPr>
          <w:cs/>
        </w:rPr>
        <w:t>॥</w:t>
      </w:r>
    </w:p>
    <w:p w14:paraId="1B055A89" w14:textId="77777777" w:rsidR="00C76424" w:rsidRPr="00AC4226" w:rsidRDefault="00C76424" w:rsidP="00EC4553">
      <w:pPr>
        <w:pStyle w:val="EngText"/>
      </w:pPr>
      <w:r w:rsidRPr="00AC4226">
        <w:t xml:space="preserve">15-67. When logic failed him </w:t>
      </w:r>
      <w:r w:rsidR="00CF5B8F" w:rsidRPr="00AC4226">
        <w:t>Trivikramacharya</w:t>
      </w:r>
      <w:r w:rsidRPr="00AC4226">
        <w:t xml:space="preserve"> the elite of the Brahmins, hoping the vanquish</w:t>
      </w:r>
      <w:r w:rsidR="0027060C" w:rsidRPr="00AC4226">
        <w:t xml:space="preserve"> the great Acharya, in a </w:t>
      </w:r>
      <w:r w:rsidR="00CF5B8F" w:rsidRPr="00AC4226">
        <w:t>desperate</w:t>
      </w:r>
      <w:r w:rsidR="0027060C" w:rsidRPr="00AC4226">
        <w:t xml:space="preserve"> attempt hurled the </w:t>
      </w:r>
      <w:r w:rsidR="0027060C" w:rsidRPr="00AC4226">
        <w:lastRenderedPageBreak/>
        <w:t xml:space="preserve">baffling </w:t>
      </w:r>
      <w:r w:rsidR="00CF5B8F" w:rsidRPr="00AC4226">
        <w:t>Vedic</w:t>
      </w:r>
      <w:r w:rsidR="0027060C" w:rsidRPr="00AC4226">
        <w:t xml:space="preserve"> missiles in the form of intractable </w:t>
      </w:r>
      <w:r w:rsidR="00CF5B8F" w:rsidRPr="00AC4226">
        <w:t>Vedic</w:t>
      </w:r>
      <w:r w:rsidR="0027060C" w:rsidRPr="00AC4226">
        <w:t xml:space="preserve"> sentences hard to confront and onerous to be borne by the ineligibles.</w:t>
      </w:r>
    </w:p>
    <w:p w14:paraId="376F00A7" w14:textId="77777777" w:rsidR="00E9400C" w:rsidRPr="00AC4226" w:rsidRDefault="00E9400C" w:rsidP="007C105A">
      <w:pPr>
        <w:pStyle w:val="S16S"/>
      </w:pPr>
      <w:r w:rsidRPr="00AC4226">
        <w:rPr>
          <w:cs/>
        </w:rPr>
        <w:t>वाक्यैरति</w:t>
      </w:r>
      <w:r w:rsidRPr="00AC4226">
        <w:t>-</w:t>
      </w:r>
      <w:r w:rsidRPr="00AC4226">
        <w:rPr>
          <w:cs/>
        </w:rPr>
        <w:t>बलीयोभिः प्रत्यस्त्रैरिव वैदिकैः</w:t>
      </w:r>
      <w:r w:rsidR="002A5300" w:rsidRPr="00AC4226">
        <w:rPr>
          <w:cs/>
        </w:rPr>
        <w:t>।</w:t>
      </w:r>
      <w:r w:rsidR="002A5300" w:rsidRPr="00AC4226">
        <w:rPr>
          <w:cs/>
        </w:rPr>
        <w:br/>
      </w:r>
      <w:r w:rsidRPr="00AC4226">
        <w:rPr>
          <w:cs/>
        </w:rPr>
        <w:t>अर्थान्तरं प्रगटयन् तान्यसौ सन्न्यवर्तयत्</w:t>
      </w:r>
      <w:r w:rsidR="00D766AC" w:rsidRPr="00AC4226">
        <w:rPr>
          <w:cs/>
        </w:rPr>
        <w:t>॥</w:t>
      </w:r>
      <w:r w:rsidR="009F24BB" w:rsidRPr="00AC4226">
        <w:rPr>
          <w:cs/>
        </w:rPr>
        <w:t>15-</w:t>
      </w:r>
      <w:r w:rsidRPr="00AC4226">
        <w:t>68</w:t>
      </w:r>
      <w:r w:rsidR="0051754E" w:rsidRPr="00AC4226">
        <w:rPr>
          <w:cs/>
        </w:rPr>
        <w:t>॥</w:t>
      </w:r>
    </w:p>
    <w:p w14:paraId="3878DA10" w14:textId="77777777" w:rsidR="0027060C" w:rsidRPr="00AC4226" w:rsidRDefault="0027060C" w:rsidP="00EC4553">
      <w:pPr>
        <w:pStyle w:val="EngText"/>
      </w:pPr>
      <w:r w:rsidRPr="00AC4226">
        <w:t xml:space="preserve">15-68. Sarvajnacharya reacted squarely and rendered </w:t>
      </w:r>
      <w:r w:rsidR="00CF5B8F" w:rsidRPr="00AC4226">
        <w:t>Trivikramacharya’s missiles</w:t>
      </w:r>
      <w:r w:rsidRPr="00AC4226">
        <w:t xml:space="preserve"> sterile directing them to a different aim (by </w:t>
      </w:r>
      <w:r w:rsidR="00CF5B8F" w:rsidRPr="00AC4226">
        <w:t>interpreting</w:t>
      </w:r>
      <w:r w:rsidRPr="00AC4226">
        <w:t xml:space="preserve"> the </w:t>
      </w:r>
      <w:r w:rsidR="00CF5B8F" w:rsidRPr="00AC4226">
        <w:t>Vedic</w:t>
      </w:r>
      <w:r w:rsidRPr="00AC4226">
        <w:t xml:space="preserve"> sentences in a different way and substantiating </w:t>
      </w:r>
      <w:r w:rsidR="00CF5B8F" w:rsidRPr="00AC4226">
        <w:t>them)</w:t>
      </w:r>
      <w:r w:rsidRPr="00AC4226">
        <w:t xml:space="preserve"> by his counter-missiles (in the form of) distinct copious </w:t>
      </w:r>
      <w:r w:rsidR="00CF5B8F" w:rsidRPr="00AC4226">
        <w:t>Vedic</w:t>
      </w:r>
      <w:r w:rsidRPr="00AC4226">
        <w:t xml:space="preserve"> sentences more virile, to defeat the disputant on his own ground.</w:t>
      </w:r>
    </w:p>
    <w:p w14:paraId="0F527806" w14:textId="77777777" w:rsidR="00E9400C" w:rsidRPr="00AC4226" w:rsidRDefault="00E9400C" w:rsidP="007C105A">
      <w:pPr>
        <w:pStyle w:val="S16S"/>
      </w:pPr>
      <w:r w:rsidRPr="00AC4226">
        <w:rPr>
          <w:cs/>
        </w:rPr>
        <w:t>सप्ताष्टानि दिनान्येवं वादं कृत्वा सहामुना</w:t>
      </w:r>
      <w:r w:rsidR="00D766AC" w:rsidRPr="00AC4226">
        <w:rPr>
          <w:cs/>
        </w:rPr>
        <w:t>।</w:t>
      </w:r>
      <w:r w:rsidR="002A5300" w:rsidRPr="00AC4226">
        <w:rPr>
          <w:cs/>
        </w:rPr>
        <w:br/>
      </w:r>
      <w:r w:rsidRPr="00AC4226">
        <w:rPr>
          <w:cs/>
        </w:rPr>
        <w:t>निरुत्तरं तं निश्चोद्यं चक्रे चक्रायुध</w:t>
      </w:r>
      <w:r w:rsidRPr="00AC4226">
        <w:t>-</w:t>
      </w:r>
      <w:r w:rsidRPr="00AC4226">
        <w:rPr>
          <w:cs/>
        </w:rPr>
        <w:t>प्रियः</w:t>
      </w:r>
      <w:r w:rsidR="00D766AC" w:rsidRPr="00AC4226">
        <w:rPr>
          <w:cs/>
        </w:rPr>
        <w:t>॥</w:t>
      </w:r>
      <w:r w:rsidR="009F24BB" w:rsidRPr="00AC4226">
        <w:rPr>
          <w:cs/>
        </w:rPr>
        <w:t>15-</w:t>
      </w:r>
      <w:r w:rsidRPr="00AC4226">
        <w:t>69</w:t>
      </w:r>
      <w:r w:rsidR="0051754E" w:rsidRPr="00AC4226">
        <w:rPr>
          <w:cs/>
        </w:rPr>
        <w:t>॥</w:t>
      </w:r>
    </w:p>
    <w:p w14:paraId="69D33A58" w14:textId="77777777" w:rsidR="0027060C" w:rsidRPr="00AC4226" w:rsidRDefault="0027060C" w:rsidP="00EC4553">
      <w:pPr>
        <w:pStyle w:val="EngText"/>
      </w:pPr>
      <w:r w:rsidRPr="00AC4226">
        <w:t xml:space="preserve">15-69. After an engaging intellectual skirmish that prolonged for a fort-night, Madhwacharya dearest </w:t>
      </w:r>
      <w:r w:rsidR="00CF5B8F" w:rsidRPr="00AC4226">
        <w:t>to Lord</w:t>
      </w:r>
      <w:r w:rsidRPr="00AC4226">
        <w:t xml:space="preserve"> Narayan</w:t>
      </w:r>
      <w:r w:rsidR="006F179D" w:rsidRPr="00AC4226">
        <w:t xml:space="preserve">a totally disarmed the stalwart </w:t>
      </w:r>
      <w:r w:rsidR="00CF5B8F" w:rsidRPr="00AC4226">
        <w:t>Trivikramacharya</w:t>
      </w:r>
      <w:r w:rsidR="006F179D" w:rsidRPr="00AC4226">
        <w:t xml:space="preserve"> so much so, that he could neither dare reply nor shoot further questions.</w:t>
      </w:r>
    </w:p>
    <w:p w14:paraId="67723CB3" w14:textId="77777777" w:rsidR="00E9400C" w:rsidRPr="00AC4226" w:rsidRDefault="00E9400C" w:rsidP="007C105A">
      <w:pPr>
        <w:pStyle w:val="S16S"/>
      </w:pPr>
      <w:r w:rsidRPr="00AC4226">
        <w:rPr>
          <w:cs/>
        </w:rPr>
        <w:t>प्रणम्या</w:t>
      </w:r>
      <w:r w:rsidR="007A4C1E" w:rsidRPr="00AC4226">
        <w:rPr>
          <w:cs/>
        </w:rPr>
        <w:t>ऽ</w:t>
      </w:r>
      <w:r w:rsidRPr="00AC4226">
        <w:rPr>
          <w:cs/>
        </w:rPr>
        <w:t>चष्ट शिष्टो</w:t>
      </w:r>
      <w:r w:rsidR="007A4C1E" w:rsidRPr="00AC4226">
        <w:rPr>
          <w:cs/>
        </w:rPr>
        <w:t>ऽ</w:t>
      </w:r>
      <w:r w:rsidRPr="00AC4226">
        <w:rPr>
          <w:cs/>
        </w:rPr>
        <w:t>सौ क्षम्यतां नाथ चापलम्</w:t>
      </w:r>
      <w:r w:rsidR="00D766AC" w:rsidRPr="00AC4226">
        <w:rPr>
          <w:cs/>
        </w:rPr>
        <w:t>।</w:t>
      </w:r>
      <w:r w:rsidR="002A5300" w:rsidRPr="00AC4226">
        <w:rPr>
          <w:cs/>
        </w:rPr>
        <w:br/>
      </w:r>
      <w:r w:rsidRPr="00AC4226">
        <w:rPr>
          <w:cs/>
        </w:rPr>
        <w:t>पद</w:t>
      </w:r>
      <w:r w:rsidRPr="00AC4226">
        <w:t>-</w:t>
      </w:r>
      <w:r w:rsidRPr="00AC4226">
        <w:rPr>
          <w:cs/>
        </w:rPr>
        <w:t>पद्म</w:t>
      </w:r>
      <w:r w:rsidRPr="00AC4226">
        <w:t>-</w:t>
      </w:r>
      <w:r w:rsidRPr="00AC4226">
        <w:rPr>
          <w:cs/>
        </w:rPr>
        <w:t>रजो</w:t>
      </w:r>
      <w:r w:rsidRPr="00AC4226">
        <w:t>-</w:t>
      </w:r>
      <w:r w:rsidRPr="00AC4226">
        <w:rPr>
          <w:cs/>
        </w:rPr>
        <w:t>दास्यं ध्रुवं मे दीयतामिति</w:t>
      </w:r>
      <w:r w:rsidR="00D766AC" w:rsidRPr="00AC4226">
        <w:rPr>
          <w:cs/>
        </w:rPr>
        <w:t>॥</w:t>
      </w:r>
      <w:r w:rsidR="009F24BB" w:rsidRPr="00AC4226">
        <w:rPr>
          <w:cs/>
        </w:rPr>
        <w:t>15-</w:t>
      </w:r>
      <w:r w:rsidRPr="00AC4226">
        <w:t>70</w:t>
      </w:r>
      <w:r w:rsidR="0051754E" w:rsidRPr="00AC4226">
        <w:rPr>
          <w:cs/>
        </w:rPr>
        <w:t>॥</w:t>
      </w:r>
    </w:p>
    <w:p w14:paraId="248F8D19" w14:textId="77777777" w:rsidR="006F179D" w:rsidRPr="00AC4226" w:rsidRDefault="006F179D" w:rsidP="00EC4553">
      <w:pPr>
        <w:pStyle w:val="EngText"/>
      </w:pPr>
      <w:r w:rsidRPr="00AC4226">
        <w:t>15-70. The (discomfited) Trivikramacharya, being an enlightened soul lay prostrate before Poornaprajna in total surrender and humbly prayed ‘Lord, forgive the agility of my</w:t>
      </w:r>
      <w:r w:rsidR="00561528" w:rsidRPr="00AC4226">
        <w:t xml:space="preserve"> tongue that </w:t>
      </w:r>
      <w:r w:rsidR="00CF5B8F" w:rsidRPr="00AC4226">
        <w:t>lanced clap</w:t>
      </w:r>
      <w:r w:rsidR="00561528" w:rsidRPr="00AC4226">
        <w:t>-trap and grant eternal servitude of the dust of thy blessed feet’.</w:t>
      </w:r>
    </w:p>
    <w:p w14:paraId="3224CB67" w14:textId="77777777" w:rsidR="00E9400C" w:rsidRPr="00AC4226" w:rsidRDefault="00E9400C" w:rsidP="007C105A">
      <w:pPr>
        <w:pStyle w:val="S16S"/>
      </w:pPr>
      <w:r w:rsidRPr="00AC4226">
        <w:rPr>
          <w:cs/>
        </w:rPr>
        <w:t>व्याख्यां भाष्यस्य भूयो</w:t>
      </w:r>
      <w:r w:rsidRPr="00AC4226">
        <w:t>-</w:t>
      </w:r>
      <w:r w:rsidRPr="00AC4226">
        <w:rPr>
          <w:cs/>
        </w:rPr>
        <w:t>धीः श्रवणं सूरि</w:t>
      </w:r>
      <w:r w:rsidRPr="00AC4226">
        <w:t>-</w:t>
      </w:r>
      <w:r w:rsidRPr="00AC4226">
        <w:rPr>
          <w:cs/>
        </w:rPr>
        <w:t>नन्दनः</w:t>
      </w:r>
      <w:r w:rsidR="00D766AC" w:rsidRPr="00AC4226">
        <w:rPr>
          <w:cs/>
        </w:rPr>
        <w:t>।</w:t>
      </w:r>
      <w:r w:rsidR="002A5300" w:rsidRPr="00AC4226">
        <w:rPr>
          <w:cs/>
        </w:rPr>
        <w:br/>
      </w:r>
      <w:r w:rsidRPr="00AC4226">
        <w:rPr>
          <w:cs/>
        </w:rPr>
        <w:t>सन्तः प्रीतिमसन्तो</w:t>
      </w:r>
      <w:r w:rsidR="007A4C1E" w:rsidRPr="00AC4226">
        <w:rPr>
          <w:cs/>
        </w:rPr>
        <w:t>ऽ</w:t>
      </w:r>
      <w:r w:rsidRPr="00AC4226">
        <w:rPr>
          <w:cs/>
        </w:rPr>
        <w:t>न्यां सममारेभिरे ततः</w:t>
      </w:r>
      <w:r w:rsidR="00D766AC" w:rsidRPr="00AC4226">
        <w:rPr>
          <w:cs/>
        </w:rPr>
        <w:t>॥</w:t>
      </w:r>
      <w:r w:rsidR="009F24BB" w:rsidRPr="00AC4226">
        <w:rPr>
          <w:cs/>
        </w:rPr>
        <w:t>15-</w:t>
      </w:r>
      <w:r w:rsidRPr="00AC4226">
        <w:t>71</w:t>
      </w:r>
      <w:r w:rsidR="0051754E" w:rsidRPr="00AC4226">
        <w:rPr>
          <w:cs/>
        </w:rPr>
        <w:t>॥</w:t>
      </w:r>
    </w:p>
    <w:p w14:paraId="489C07A8" w14:textId="77777777" w:rsidR="00561528" w:rsidRPr="00AC4226" w:rsidRDefault="00561528" w:rsidP="00EC4553">
      <w:pPr>
        <w:pStyle w:val="EngText"/>
      </w:pPr>
      <w:r w:rsidRPr="00AC4226">
        <w:t xml:space="preserve">15-71. Then Poornaprajna (the Ideal Guru) commenced his learned </w:t>
      </w:r>
      <w:r w:rsidR="002F3406" w:rsidRPr="00AC4226">
        <w:t xml:space="preserve">discourses on Brahmasutra </w:t>
      </w:r>
      <w:r w:rsidR="00CF5B8F" w:rsidRPr="00AC4226">
        <w:t>Bhashya and</w:t>
      </w:r>
      <w:r w:rsidR="002F3406" w:rsidRPr="00AC4226">
        <w:t xml:space="preserve"> the erudite disciple (the Ideal pupil) heeded; the virtuous delighted and the vicious despised coincidentally.</w:t>
      </w:r>
    </w:p>
    <w:p w14:paraId="24DE9EAF" w14:textId="77777777" w:rsidR="002F3406" w:rsidRPr="00AC4226" w:rsidRDefault="002F3406" w:rsidP="00EC4553">
      <w:pPr>
        <w:pStyle w:val="EngText"/>
      </w:pPr>
      <w:r w:rsidRPr="00AC4226">
        <w:t xml:space="preserve">(The Good people were happy </w:t>
      </w:r>
      <w:r w:rsidR="00CF5B8F" w:rsidRPr="00AC4226">
        <w:t>to</w:t>
      </w:r>
      <w:r w:rsidRPr="00AC4226">
        <w:t xml:space="preserve"> </w:t>
      </w:r>
      <w:r w:rsidR="00CF5B8F" w:rsidRPr="00AC4226">
        <w:t>have</w:t>
      </w:r>
      <w:r w:rsidRPr="00AC4226">
        <w:t xml:space="preserve"> Trivikramacharya in their fold while the wicked were unhappy to lose him).</w:t>
      </w:r>
    </w:p>
    <w:p w14:paraId="0B7A7393" w14:textId="77777777" w:rsidR="00E9400C" w:rsidRPr="00AC4226" w:rsidRDefault="00E9400C" w:rsidP="007C105A">
      <w:pPr>
        <w:pStyle w:val="S16S"/>
      </w:pPr>
      <w:r w:rsidRPr="00AC4226">
        <w:rPr>
          <w:cs/>
        </w:rPr>
        <w:t>गुर्वाज्ञा</w:t>
      </w:r>
      <w:r w:rsidRPr="00AC4226">
        <w:t>-</w:t>
      </w:r>
      <w:r w:rsidRPr="00AC4226">
        <w:rPr>
          <w:cs/>
        </w:rPr>
        <w:t>गौर्वाट्टीकां कुर्वन् भाष्यस्य दुष्कराम्</w:t>
      </w:r>
      <w:r w:rsidR="00D766AC" w:rsidRPr="00AC4226">
        <w:rPr>
          <w:cs/>
        </w:rPr>
        <w:t>।</w:t>
      </w:r>
      <w:r w:rsidR="002A5300" w:rsidRPr="00AC4226">
        <w:rPr>
          <w:cs/>
        </w:rPr>
        <w:br/>
      </w:r>
      <w:r w:rsidRPr="00AC4226">
        <w:rPr>
          <w:cs/>
        </w:rPr>
        <w:t>षडर्ध</w:t>
      </w:r>
      <w:r w:rsidRPr="00AC4226">
        <w:t>-</w:t>
      </w:r>
      <w:r w:rsidRPr="00AC4226">
        <w:rPr>
          <w:cs/>
        </w:rPr>
        <w:t>विक्रमार्यो</w:t>
      </w:r>
      <w:r w:rsidR="007A4C1E" w:rsidRPr="00AC4226">
        <w:rPr>
          <w:cs/>
        </w:rPr>
        <w:t>ऽ</w:t>
      </w:r>
      <w:r w:rsidRPr="00AC4226">
        <w:rPr>
          <w:cs/>
        </w:rPr>
        <w:t>सौ महाचार्यमभाषत</w:t>
      </w:r>
      <w:r w:rsidR="00D766AC" w:rsidRPr="00AC4226">
        <w:rPr>
          <w:cs/>
        </w:rPr>
        <w:t>॥</w:t>
      </w:r>
      <w:r w:rsidR="009F24BB" w:rsidRPr="00AC4226">
        <w:rPr>
          <w:cs/>
        </w:rPr>
        <w:t>15-</w:t>
      </w:r>
      <w:r w:rsidRPr="00AC4226">
        <w:t>72</w:t>
      </w:r>
      <w:r w:rsidR="0051754E" w:rsidRPr="00AC4226">
        <w:rPr>
          <w:cs/>
        </w:rPr>
        <w:t>॥</w:t>
      </w:r>
    </w:p>
    <w:p w14:paraId="73B07344" w14:textId="77777777" w:rsidR="002F3406" w:rsidRPr="00AC4226" w:rsidRDefault="002F3406" w:rsidP="00EC4553">
      <w:pPr>
        <w:pStyle w:val="EngText"/>
      </w:pPr>
      <w:r w:rsidRPr="00AC4226">
        <w:lastRenderedPageBreak/>
        <w:t xml:space="preserve">15-72. With due </w:t>
      </w:r>
      <w:r w:rsidR="00CF5B8F" w:rsidRPr="00AC4226">
        <w:t>deference</w:t>
      </w:r>
      <w:r w:rsidRPr="00AC4226">
        <w:t xml:space="preserve"> to the behest of his </w:t>
      </w:r>
      <w:r w:rsidR="00845510" w:rsidRPr="00AC4226">
        <w:t xml:space="preserve"> preceptor, Trivikramacharya undertook the trying task of writing tatwapradipika, a learned commentary on Brahmasutra Bhashya and spoke to the  Great Acharya thus:</w:t>
      </w:r>
    </w:p>
    <w:p w14:paraId="5342DFA1" w14:textId="77777777" w:rsidR="00E9400C" w:rsidRPr="00AC4226" w:rsidRDefault="00E9400C" w:rsidP="007C105A">
      <w:pPr>
        <w:pStyle w:val="S16S"/>
      </w:pPr>
      <w:r w:rsidRPr="00AC4226">
        <w:rPr>
          <w:cs/>
        </w:rPr>
        <w:t>कवीन्द्रैर्न समाप्यन्ते सङ्गृह्यापि यतो</w:t>
      </w:r>
      <w:r w:rsidR="007A4C1E" w:rsidRPr="00AC4226">
        <w:rPr>
          <w:cs/>
        </w:rPr>
        <w:t>ऽ</w:t>
      </w:r>
      <w:r w:rsidRPr="00AC4226">
        <w:rPr>
          <w:cs/>
        </w:rPr>
        <w:t>निशम्</w:t>
      </w:r>
      <w:r w:rsidR="00D766AC" w:rsidRPr="00AC4226">
        <w:rPr>
          <w:cs/>
        </w:rPr>
        <w:t>।</w:t>
      </w:r>
      <w:r w:rsidR="002A5300" w:rsidRPr="00AC4226">
        <w:rPr>
          <w:cs/>
        </w:rPr>
        <w:br/>
      </w:r>
      <w:r w:rsidRPr="00AC4226">
        <w:rPr>
          <w:cs/>
        </w:rPr>
        <w:t>न्याय</w:t>
      </w:r>
      <w:r w:rsidRPr="00AC4226">
        <w:t>-</w:t>
      </w:r>
      <w:r w:rsidRPr="00AC4226">
        <w:rPr>
          <w:cs/>
        </w:rPr>
        <w:t>रत्नानि भाष्याब्धे</w:t>
      </w:r>
      <w:r w:rsidRPr="00AC4226">
        <w:t>-</w:t>
      </w:r>
      <w:r w:rsidRPr="00AC4226">
        <w:rPr>
          <w:cs/>
        </w:rPr>
        <w:t>रस्य गाम्भीर्यमद्बुतम्</w:t>
      </w:r>
      <w:r w:rsidR="00D766AC" w:rsidRPr="00AC4226">
        <w:rPr>
          <w:cs/>
        </w:rPr>
        <w:t>॥</w:t>
      </w:r>
      <w:r w:rsidR="009F24BB" w:rsidRPr="00AC4226">
        <w:rPr>
          <w:cs/>
        </w:rPr>
        <w:t>15-</w:t>
      </w:r>
      <w:r w:rsidRPr="00AC4226">
        <w:t>73</w:t>
      </w:r>
      <w:r w:rsidR="0051754E" w:rsidRPr="00AC4226">
        <w:rPr>
          <w:cs/>
        </w:rPr>
        <w:t>॥</w:t>
      </w:r>
    </w:p>
    <w:p w14:paraId="4789FAEE" w14:textId="77777777" w:rsidR="00845510" w:rsidRPr="00AC4226" w:rsidRDefault="00845510" w:rsidP="00EC4553">
      <w:pPr>
        <w:pStyle w:val="EngText"/>
      </w:pPr>
      <w:r w:rsidRPr="00AC4226">
        <w:t>15-73. Even the wisest Pundits ceaselessly gleaning the gem-like amazing (reasonings) embedded in the sea of your Bhashya, have not succeeded to drain it completely; so astonishing is its depth and solemnity!</w:t>
      </w:r>
    </w:p>
    <w:p w14:paraId="136C5554" w14:textId="77777777" w:rsidR="00E9400C" w:rsidRPr="00AC4226" w:rsidRDefault="00E9400C" w:rsidP="007C105A">
      <w:pPr>
        <w:pStyle w:val="S16S"/>
      </w:pPr>
      <w:r w:rsidRPr="00AC4226">
        <w:rPr>
          <w:cs/>
        </w:rPr>
        <w:t>दशोपनिषदो देवीः देवा इव समीप्सिताः</w:t>
      </w:r>
      <w:r w:rsidR="00D766AC" w:rsidRPr="00AC4226">
        <w:rPr>
          <w:cs/>
        </w:rPr>
        <w:t>।</w:t>
      </w:r>
      <w:r w:rsidR="002A5300" w:rsidRPr="00AC4226">
        <w:rPr>
          <w:cs/>
        </w:rPr>
        <w:br/>
      </w:r>
      <w:r w:rsidRPr="00AC4226">
        <w:rPr>
          <w:cs/>
        </w:rPr>
        <w:t>युक्ताः प्रसादयन्त्यर्था एषु भाष्यालयेष्वलम्</w:t>
      </w:r>
      <w:r w:rsidR="00D766AC" w:rsidRPr="00AC4226">
        <w:rPr>
          <w:cs/>
        </w:rPr>
        <w:t>॥</w:t>
      </w:r>
      <w:r w:rsidR="009F24BB" w:rsidRPr="00AC4226">
        <w:rPr>
          <w:cs/>
        </w:rPr>
        <w:t>15-</w:t>
      </w:r>
      <w:r w:rsidRPr="00AC4226">
        <w:t>74</w:t>
      </w:r>
      <w:r w:rsidR="0051754E" w:rsidRPr="00AC4226">
        <w:rPr>
          <w:cs/>
        </w:rPr>
        <w:t>॥</w:t>
      </w:r>
    </w:p>
    <w:p w14:paraId="3E123B54" w14:textId="77777777" w:rsidR="00845510" w:rsidRPr="00AC4226" w:rsidRDefault="00845510" w:rsidP="00EC4553">
      <w:pPr>
        <w:pStyle w:val="EngText"/>
      </w:pPr>
      <w:r w:rsidRPr="00AC4226">
        <w:t>15-74. Unlike other Upanishad Bhashyas where words are divorced from their meanings (to our dire distress) in the mansion of the Upanishad-</w:t>
      </w:r>
      <w:r w:rsidR="00CF5B8F" w:rsidRPr="00AC4226">
        <w:t>Bhashya</w:t>
      </w:r>
      <w:r w:rsidRPr="00AC4226">
        <w:t xml:space="preserve"> of Madhwacharya, the imposing words, (the Gods) and the lofty meanings, (the Goddess) move in close unison and jostle with jubilation bringing out precisely the beauty of their weighty thoughts like </w:t>
      </w:r>
      <w:r w:rsidR="00CF5B8F" w:rsidRPr="00AC4226">
        <w:t>the ladies</w:t>
      </w:r>
      <w:r w:rsidRPr="00AC4226">
        <w:t xml:space="preserve"> being pleased by their lords in their lovely lodgings.</w:t>
      </w:r>
    </w:p>
    <w:p w14:paraId="5C7AC7C0" w14:textId="77777777" w:rsidR="00E9400C" w:rsidRPr="00AC4226" w:rsidRDefault="00E9400C" w:rsidP="007C105A">
      <w:pPr>
        <w:pStyle w:val="S16S"/>
      </w:pPr>
      <w:r w:rsidRPr="00AC4226">
        <w:rPr>
          <w:cs/>
        </w:rPr>
        <w:t>गीता</w:t>
      </w:r>
      <w:r w:rsidRPr="00AC4226">
        <w:t>-</w:t>
      </w:r>
      <w:r w:rsidRPr="00AC4226">
        <w:rPr>
          <w:cs/>
        </w:rPr>
        <w:t>तात्पर्य</w:t>
      </w:r>
      <w:r w:rsidRPr="00AC4226">
        <w:t>-</w:t>
      </w:r>
      <w:r w:rsidRPr="00AC4226">
        <w:rPr>
          <w:cs/>
        </w:rPr>
        <w:t>भाष्याभ्यामाभ्यां विश्वं प्रकाश्यते</w:t>
      </w:r>
      <w:r w:rsidR="00D766AC" w:rsidRPr="00AC4226">
        <w:rPr>
          <w:cs/>
        </w:rPr>
        <w:t>।</w:t>
      </w:r>
      <w:r w:rsidR="002A5300" w:rsidRPr="00AC4226">
        <w:rPr>
          <w:cs/>
        </w:rPr>
        <w:br/>
      </w:r>
      <w:r w:rsidRPr="00AC4226">
        <w:rPr>
          <w:cs/>
        </w:rPr>
        <w:t>गो</w:t>
      </w:r>
      <w:r w:rsidRPr="00AC4226">
        <w:t>-</w:t>
      </w:r>
      <w:r w:rsidRPr="00AC4226">
        <w:rPr>
          <w:cs/>
        </w:rPr>
        <w:t>गणैरप्रतीकारैरर्केन्दुभ्यामीवाधिकम्</w:t>
      </w:r>
      <w:r w:rsidR="00D766AC" w:rsidRPr="00AC4226">
        <w:rPr>
          <w:cs/>
        </w:rPr>
        <w:t>॥</w:t>
      </w:r>
      <w:r w:rsidR="009F24BB" w:rsidRPr="00AC4226">
        <w:rPr>
          <w:cs/>
        </w:rPr>
        <w:t>15-</w:t>
      </w:r>
      <w:r w:rsidRPr="00AC4226">
        <w:t>75</w:t>
      </w:r>
      <w:r w:rsidR="0051754E" w:rsidRPr="00AC4226">
        <w:rPr>
          <w:cs/>
        </w:rPr>
        <w:t>॥</w:t>
      </w:r>
    </w:p>
    <w:p w14:paraId="6D4E0077" w14:textId="77777777" w:rsidR="00845510" w:rsidRPr="00AC4226" w:rsidRDefault="00845510" w:rsidP="00EC4553">
      <w:pPr>
        <w:pStyle w:val="EngText"/>
      </w:pPr>
      <w:r w:rsidRPr="00AC4226">
        <w:t xml:space="preserve">15-75. The irrevocable matter contained in Geeta-Bhashya and Geeta-Tatparya, glosses of the Acharya on </w:t>
      </w:r>
      <w:r w:rsidR="00CF5B8F" w:rsidRPr="00AC4226">
        <w:t>Bhagavad-Gita</w:t>
      </w:r>
      <w:r w:rsidRPr="00AC4226">
        <w:t>, high-light the congeries of Dwaita tenets like the rays of the sun and the moon illuminating the world.</w:t>
      </w:r>
    </w:p>
    <w:p w14:paraId="6474CEC3" w14:textId="77777777" w:rsidR="00E9400C" w:rsidRPr="00AC4226" w:rsidRDefault="00E9400C" w:rsidP="007C105A">
      <w:pPr>
        <w:pStyle w:val="S16S"/>
      </w:pPr>
      <w:r w:rsidRPr="00AC4226">
        <w:rPr>
          <w:cs/>
        </w:rPr>
        <w:t>इतिहास</w:t>
      </w:r>
      <w:r w:rsidRPr="00AC4226">
        <w:t>-</w:t>
      </w:r>
      <w:r w:rsidRPr="00AC4226">
        <w:rPr>
          <w:cs/>
        </w:rPr>
        <w:t>पुराणाब्धेर्भवच्चित्ताद्री</w:t>
      </w:r>
      <w:r w:rsidRPr="00AC4226">
        <w:t>-</w:t>
      </w:r>
      <w:r w:rsidRPr="00AC4226">
        <w:rPr>
          <w:cs/>
        </w:rPr>
        <w:t>लोळितात्</w:t>
      </w:r>
      <w:r w:rsidR="00D766AC" w:rsidRPr="00AC4226">
        <w:rPr>
          <w:cs/>
        </w:rPr>
        <w:t>।</w:t>
      </w:r>
      <w:r w:rsidR="002A5300" w:rsidRPr="00AC4226">
        <w:rPr>
          <w:cs/>
        </w:rPr>
        <w:br/>
      </w:r>
      <w:r w:rsidRPr="00AC4226">
        <w:rPr>
          <w:cs/>
        </w:rPr>
        <w:t>जातां भारत</w:t>
      </w:r>
      <w:r w:rsidRPr="00AC4226">
        <w:t>-</w:t>
      </w:r>
      <w:r w:rsidRPr="00AC4226">
        <w:rPr>
          <w:cs/>
        </w:rPr>
        <w:t>तात्पर्य</w:t>
      </w:r>
      <w:r w:rsidRPr="00AC4226">
        <w:t>-</w:t>
      </w:r>
      <w:r w:rsidRPr="00AC4226">
        <w:rPr>
          <w:cs/>
        </w:rPr>
        <w:t>सुधां कः सन्न सेवते</w:t>
      </w:r>
      <w:r w:rsidR="00D766AC" w:rsidRPr="00AC4226">
        <w:rPr>
          <w:cs/>
        </w:rPr>
        <w:t>॥</w:t>
      </w:r>
      <w:r w:rsidR="009F24BB" w:rsidRPr="00AC4226">
        <w:rPr>
          <w:cs/>
        </w:rPr>
        <w:t>15-</w:t>
      </w:r>
      <w:r w:rsidRPr="00AC4226">
        <w:t>76</w:t>
      </w:r>
      <w:r w:rsidR="0051754E" w:rsidRPr="00AC4226">
        <w:rPr>
          <w:cs/>
        </w:rPr>
        <w:t>॥</w:t>
      </w:r>
    </w:p>
    <w:p w14:paraId="702D00A7" w14:textId="77777777" w:rsidR="00845510" w:rsidRPr="00AC4226" w:rsidRDefault="00845510" w:rsidP="00EC4553">
      <w:pPr>
        <w:pStyle w:val="EngText"/>
      </w:pPr>
      <w:r w:rsidRPr="00AC4226">
        <w:t xml:space="preserve">15-76 Is there any righteous person who will not </w:t>
      </w:r>
      <w:r w:rsidR="00CF5B8F" w:rsidRPr="00AC4226">
        <w:t>honor</w:t>
      </w:r>
      <w:r w:rsidRPr="00AC4226">
        <w:t xml:space="preserve"> and enjoy the ambrosia</w:t>
      </w:r>
      <w:r w:rsidR="000578D0" w:rsidRPr="00AC4226">
        <w:t>-the Tatparya Nirnaya volume of the Acharya (that distills the essence of the epics and the Puranas) arisen from the churning of the ocean, of the huge heap of epics and Puranas with his mind the Mandara Mountain?</w:t>
      </w:r>
    </w:p>
    <w:p w14:paraId="097F0381" w14:textId="77777777" w:rsidR="00E9400C" w:rsidRPr="00AC4226" w:rsidRDefault="00E9400C" w:rsidP="007C105A">
      <w:pPr>
        <w:pStyle w:val="S16S"/>
      </w:pPr>
      <w:r w:rsidRPr="00AC4226">
        <w:rPr>
          <w:cs/>
        </w:rPr>
        <w:t>पुराण</w:t>
      </w:r>
      <w:r w:rsidRPr="00AC4226">
        <w:t>-</w:t>
      </w:r>
      <w:r w:rsidRPr="00AC4226">
        <w:rPr>
          <w:cs/>
        </w:rPr>
        <w:t>स्थान</w:t>
      </w:r>
      <w:r w:rsidRPr="00AC4226">
        <w:t>-</w:t>
      </w:r>
      <w:r w:rsidRPr="00AC4226">
        <w:rPr>
          <w:cs/>
        </w:rPr>
        <w:t>पान्थानामभाष</w:t>
      </w:r>
      <w:r w:rsidRPr="00AC4226">
        <w:t>-</w:t>
      </w:r>
      <w:r w:rsidRPr="00AC4226">
        <w:rPr>
          <w:cs/>
        </w:rPr>
        <w:t>त्रय वेदिनाम्</w:t>
      </w:r>
      <w:r w:rsidR="00D766AC" w:rsidRPr="00AC4226">
        <w:rPr>
          <w:cs/>
        </w:rPr>
        <w:t>।</w:t>
      </w:r>
      <w:r w:rsidR="002A5300" w:rsidRPr="00AC4226">
        <w:rPr>
          <w:cs/>
        </w:rPr>
        <w:br/>
      </w:r>
      <w:r w:rsidRPr="00AC4226">
        <w:rPr>
          <w:cs/>
        </w:rPr>
        <w:t>भवता</w:t>
      </w:r>
      <w:r w:rsidRPr="00AC4226">
        <w:t>-</w:t>
      </w:r>
      <w:r w:rsidRPr="00AC4226">
        <w:rPr>
          <w:cs/>
        </w:rPr>
        <w:t>सु</w:t>
      </w:r>
      <w:r w:rsidRPr="00AC4226">
        <w:t>-</w:t>
      </w:r>
      <w:r w:rsidRPr="00AC4226">
        <w:rPr>
          <w:cs/>
        </w:rPr>
        <w:t>सखा चक्रे श्री</w:t>
      </w:r>
      <w:r w:rsidRPr="00AC4226">
        <w:t>-</w:t>
      </w:r>
      <w:r w:rsidRPr="00AC4226">
        <w:rPr>
          <w:cs/>
        </w:rPr>
        <w:t>भागवत</w:t>
      </w:r>
      <w:r w:rsidRPr="00AC4226">
        <w:t>-</w:t>
      </w:r>
      <w:r w:rsidRPr="00AC4226">
        <w:rPr>
          <w:cs/>
        </w:rPr>
        <w:t>निर्णयः</w:t>
      </w:r>
      <w:r w:rsidR="00D766AC" w:rsidRPr="00AC4226">
        <w:rPr>
          <w:cs/>
        </w:rPr>
        <w:t>॥</w:t>
      </w:r>
      <w:r w:rsidR="009F24BB" w:rsidRPr="00AC4226">
        <w:rPr>
          <w:cs/>
        </w:rPr>
        <w:t>15-</w:t>
      </w:r>
      <w:r w:rsidRPr="00AC4226">
        <w:t>77</w:t>
      </w:r>
      <w:r w:rsidR="0051754E" w:rsidRPr="00AC4226">
        <w:rPr>
          <w:cs/>
        </w:rPr>
        <w:t>॥</w:t>
      </w:r>
    </w:p>
    <w:p w14:paraId="68B610A7" w14:textId="77777777" w:rsidR="000578D0" w:rsidRPr="00AC4226" w:rsidRDefault="000578D0" w:rsidP="00EC4553">
      <w:pPr>
        <w:pStyle w:val="EngText"/>
      </w:pPr>
      <w:r w:rsidRPr="00AC4226">
        <w:lastRenderedPageBreak/>
        <w:t xml:space="preserve">15-77. There is not better companion that </w:t>
      </w:r>
      <w:r w:rsidR="00CF5B8F" w:rsidRPr="00AC4226">
        <w:t>Bhagawata</w:t>
      </w:r>
      <w:r w:rsidRPr="00AC4226">
        <w:t xml:space="preserve"> Tatparya Nirnaya volume of the Acharya which unlocks </w:t>
      </w:r>
      <w:r w:rsidR="00CF5B8F" w:rsidRPr="00AC4226">
        <w:t>the secrets</w:t>
      </w:r>
      <w:r w:rsidRPr="00AC4226">
        <w:t xml:space="preserve"> of Puranas for those who plod the </w:t>
      </w:r>
      <w:r w:rsidR="00CF5B8F" w:rsidRPr="00AC4226">
        <w:t>Purana</w:t>
      </w:r>
      <w:r w:rsidRPr="00AC4226">
        <w:t xml:space="preserve"> path (field) </w:t>
      </w:r>
      <w:r w:rsidR="00CF5B8F" w:rsidRPr="00AC4226">
        <w:t>without</w:t>
      </w:r>
      <w:r w:rsidRPr="00AC4226">
        <w:t xml:space="preserve"> competence in the three types of languages, (Guhya, Darshana and Samadhi)</w:t>
      </w:r>
    </w:p>
    <w:p w14:paraId="2BA9B7A0" w14:textId="77777777" w:rsidR="00E9400C" w:rsidRPr="00AC4226" w:rsidRDefault="00E9400C" w:rsidP="007C105A">
      <w:pPr>
        <w:pStyle w:val="S16S"/>
      </w:pPr>
      <w:r w:rsidRPr="00AC4226">
        <w:rPr>
          <w:cs/>
        </w:rPr>
        <w:t>कस्तन्त्र</w:t>
      </w:r>
      <w:r w:rsidRPr="00AC4226">
        <w:t>-</w:t>
      </w:r>
      <w:r w:rsidRPr="00AC4226">
        <w:rPr>
          <w:cs/>
        </w:rPr>
        <w:t>सारं सम्प्राप्य न स्यात पर्याप्त</w:t>
      </w:r>
      <w:r w:rsidRPr="00AC4226">
        <w:t>-</w:t>
      </w:r>
      <w:r w:rsidRPr="00AC4226">
        <w:rPr>
          <w:cs/>
        </w:rPr>
        <w:t>वाञ्चितः</w:t>
      </w:r>
      <w:r w:rsidR="00D766AC" w:rsidRPr="00AC4226">
        <w:rPr>
          <w:cs/>
        </w:rPr>
        <w:t>।</w:t>
      </w:r>
      <w:r w:rsidR="002A5300" w:rsidRPr="00AC4226">
        <w:rPr>
          <w:cs/>
        </w:rPr>
        <w:br/>
      </w:r>
      <w:r w:rsidRPr="00AC4226">
        <w:rPr>
          <w:cs/>
        </w:rPr>
        <w:t>अमरैराश्रित</w:t>
      </w:r>
      <w:r w:rsidRPr="00AC4226">
        <w:t>-</w:t>
      </w:r>
      <w:r w:rsidRPr="00AC4226">
        <w:rPr>
          <w:cs/>
        </w:rPr>
        <w:t>च्छायं कल्प</w:t>
      </w:r>
      <w:r w:rsidRPr="00AC4226">
        <w:t>-</w:t>
      </w:r>
      <w:r w:rsidRPr="00AC4226">
        <w:rPr>
          <w:cs/>
        </w:rPr>
        <w:t>द्रुममिवोत्तमम्</w:t>
      </w:r>
      <w:r w:rsidR="00D766AC" w:rsidRPr="00AC4226">
        <w:rPr>
          <w:cs/>
        </w:rPr>
        <w:t>॥</w:t>
      </w:r>
      <w:r w:rsidR="009F24BB" w:rsidRPr="00AC4226">
        <w:rPr>
          <w:cs/>
        </w:rPr>
        <w:t>15-</w:t>
      </w:r>
      <w:r w:rsidRPr="00AC4226">
        <w:t>78</w:t>
      </w:r>
      <w:r w:rsidR="0051754E" w:rsidRPr="00AC4226">
        <w:rPr>
          <w:cs/>
        </w:rPr>
        <w:t>॥</w:t>
      </w:r>
    </w:p>
    <w:p w14:paraId="28F6509D" w14:textId="77777777" w:rsidR="000578D0" w:rsidRPr="00AC4226" w:rsidRDefault="000578D0" w:rsidP="00EC4553">
      <w:pPr>
        <w:pStyle w:val="EngText"/>
      </w:pPr>
      <w:r w:rsidRPr="00AC4226">
        <w:t>15-78. Having assimilated Acharya’s Tantrasara, (digest of excellent rituals) acceptable even to the Gods, who will not have his wishes wholly fulfilled, which is like Kalpataru (wish-yielding tree) whose shade shelters even the celestials.</w:t>
      </w:r>
    </w:p>
    <w:p w14:paraId="0C7F6890" w14:textId="77777777" w:rsidR="00E9400C" w:rsidRPr="00AC4226" w:rsidRDefault="00E9400C" w:rsidP="007C105A">
      <w:pPr>
        <w:pStyle w:val="S16S"/>
      </w:pPr>
      <w:r w:rsidRPr="00AC4226">
        <w:rPr>
          <w:cs/>
        </w:rPr>
        <w:t>लोकानामवलोकाय मार्गस्यास्य व्यधाद् भवान्</w:t>
      </w:r>
      <w:r w:rsidR="00D766AC" w:rsidRPr="00AC4226">
        <w:rPr>
          <w:cs/>
        </w:rPr>
        <w:t>।</w:t>
      </w:r>
      <w:r w:rsidR="002A5300" w:rsidRPr="00AC4226">
        <w:rPr>
          <w:cs/>
        </w:rPr>
        <w:br/>
      </w:r>
      <w:r w:rsidRPr="00AC4226">
        <w:rPr>
          <w:cs/>
        </w:rPr>
        <w:t>करुणाकर नेत्राभे वाद</w:t>
      </w:r>
      <w:r w:rsidRPr="00AC4226">
        <w:t>-</w:t>
      </w:r>
      <w:r w:rsidRPr="00AC4226">
        <w:rPr>
          <w:cs/>
        </w:rPr>
        <w:t>सन्मान</w:t>
      </w:r>
      <w:r w:rsidRPr="00AC4226">
        <w:t>-</w:t>
      </w:r>
      <w:r w:rsidRPr="00AC4226">
        <w:rPr>
          <w:cs/>
        </w:rPr>
        <w:t>लक्षणे</w:t>
      </w:r>
      <w:r w:rsidR="00D766AC" w:rsidRPr="00AC4226">
        <w:rPr>
          <w:cs/>
        </w:rPr>
        <w:t>॥</w:t>
      </w:r>
      <w:r w:rsidR="009F24BB" w:rsidRPr="00AC4226">
        <w:rPr>
          <w:cs/>
        </w:rPr>
        <w:t>15-</w:t>
      </w:r>
      <w:r w:rsidRPr="00AC4226">
        <w:t>79</w:t>
      </w:r>
      <w:r w:rsidR="0051754E" w:rsidRPr="00AC4226">
        <w:rPr>
          <w:cs/>
        </w:rPr>
        <w:t>॥</w:t>
      </w:r>
    </w:p>
    <w:p w14:paraId="0EDB0168" w14:textId="77777777" w:rsidR="000578D0" w:rsidRPr="00AC4226" w:rsidRDefault="000578D0" w:rsidP="00EC4553">
      <w:pPr>
        <w:pStyle w:val="EngText"/>
      </w:pPr>
      <w:r w:rsidRPr="00AC4226">
        <w:t>15-79. Oh Great Acharya, endowed with mercy transcendental! You wrote Pramana Lakshana and Katha Lakshana which serve as models for people (eyes for people to see) that catalogue the characteristics of valid reasonings and master-debates.</w:t>
      </w:r>
    </w:p>
    <w:p w14:paraId="02D1A2E4" w14:textId="77777777" w:rsidR="00E9400C" w:rsidRPr="00AC4226" w:rsidRDefault="00E9400C" w:rsidP="007C105A">
      <w:pPr>
        <w:pStyle w:val="S16S"/>
      </w:pPr>
      <w:r w:rsidRPr="00AC4226">
        <w:rPr>
          <w:cs/>
        </w:rPr>
        <w:t>एकाकी किल यश्चक्रे पदं मौलिषु वि</w:t>
      </w:r>
      <w:r w:rsidRPr="00AC4226">
        <w:t>-</w:t>
      </w:r>
      <w:r w:rsidRPr="00AC4226">
        <w:rPr>
          <w:cs/>
        </w:rPr>
        <w:t>द्विषाम्</w:t>
      </w:r>
      <w:r w:rsidR="00D766AC" w:rsidRPr="00AC4226">
        <w:rPr>
          <w:cs/>
        </w:rPr>
        <w:t>।</w:t>
      </w:r>
      <w:r w:rsidR="002A5300" w:rsidRPr="00AC4226">
        <w:rPr>
          <w:cs/>
        </w:rPr>
        <w:br/>
      </w:r>
      <w:r w:rsidRPr="00AC4226">
        <w:rPr>
          <w:cs/>
        </w:rPr>
        <w:t>तत्व</w:t>
      </w:r>
      <w:r w:rsidRPr="00AC4226">
        <w:t>-</w:t>
      </w:r>
      <w:r w:rsidRPr="00AC4226">
        <w:rPr>
          <w:cs/>
        </w:rPr>
        <w:t>निर्णय</w:t>
      </w:r>
      <w:r w:rsidRPr="00AC4226">
        <w:t>-</w:t>
      </w:r>
      <w:r w:rsidRPr="00AC4226">
        <w:rPr>
          <w:cs/>
        </w:rPr>
        <w:t>पार्थो</w:t>
      </w:r>
      <w:r w:rsidR="007A4C1E" w:rsidRPr="00AC4226">
        <w:rPr>
          <w:cs/>
        </w:rPr>
        <w:t>ऽ</w:t>
      </w:r>
      <w:r w:rsidRPr="00AC4226">
        <w:rPr>
          <w:cs/>
        </w:rPr>
        <w:t>यं केन नाम न पूज्यते</w:t>
      </w:r>
      <w:r w:rsidR="00D766AC" w:rsidRPr="00AC4226">
        <w:rPr>
          <w:cs/>
        </w:rPr>
        <w:t>॥</w:t>
      </w:r>
      <w:r w:rsidR="009F24BB" w:rsidRPr="00AC4226">
        <w:rPr>
          <w:cs/>
        </w:rPr>
        <w:t>15-</w:t>
      </w:r>
      <w:r w:rsidRPr="00AC4226">
        <w:t>80</w:t>
      </w:r>
      <w:r w:rsidR="0051754E" w:rsidRPr="00AC4226">
        <w:rPr>
          <w:cs/>
        </w:rPr>
        <w:t>॥</w:t>
      </w:r>
    </w:p>
    <w:p w14:paraId="3F62A978" w14:textId="77777777" w:rsidR="000578D0" w:rsidRPr="00AC4226" w:rsidRDefault="000578D0" w:rsidP="00EC4553">
      <w:pPr>
        <w:pStyle w:val="EngText"/>
      </w:pPr>
      <w:r w:rsidRPr="00AC4226">
        <w:t>15-80. By whom is not Vishnu Tatwa-Nirnaya (Acharya’s elaborate prose masterpiece representing the methodology of Dwaita dialectic) worshipped, as it alone can discomfit the rival confutants like the non-pareil archer Arjuna</w:t>
      </w:r>
      <w:r w:rsidR="00CF5B8F" w:rsidRPr="00AC4226">
        <w:t>. (Who</w:t>
      </w:r>
      <w:r w:rsidRPr="00AC4226">
        <w:t xml:space="preserve"> could rout the enemies single-handed in the Uttaragograhana fight)?</w:t>
      </w:r>
    </w:p>
    <w:p w14:paraId="470C339E" w14:textId="77777777" w:rsidR="00E9400C" w:rsidRPr="00AC4226" w:rsidRDefault="00E9400C" w:rsidP="007C105A">
      <w:pPr>
        <w:pStyle w:val="S16S"/>
      </w:pPr>
      <w:r w:rsidRPr="00AC4226">
        <w:rPr>
          <w:cs/>
        </w:rPr>
        <w:t>वादादयः प्रकरण</w:t>
      </w:r>
      <w:r w:rsidRPr="00AC4226">
        <w:t>-</w:t>
      </w:r>
      <w:r w:rsidRPr="00AC4226">
        <w:rPr>
          <w:cs/>
        </w:rPr>
        <w:t>स्फुलिङ्गास्तनवो</w:t>
      </w:r>
      <w:r w:rsidR="007A4C1E" w:rsidRPr="00AC4226">
        <w:rPr>
          <w:cs/>
        </w:rPr>
        <w:t>ऽ</w:t>
      </w:r>
      <w:r w:rsidRPr="00AC4226">
        <w:rPr>
          <w:cs/>
        </w:rPr>
        <w:t>प्यलम्</w:t>
      </w:r>
      <w:r w:rsidR="00D766AC" w:rsidRPr="00AC4226">
        <w:rPr>
          <w:cs/>
        </w:rPr>
        <w:t>।</w:t>
      </w:r>
      <w:r w:rsidR="002A5300" w:rsidRPr="00AC4226">
        <w:rPr>
          <w:cs/>
        </w:rPr>
        <w:br/>
      </w:r>
      <w:r w:rsidRPr="00AC4226">
        <w:rPr>
          <w:cs/>
        </w:rPr>
        <w:t>विपक्ष</w:t>
      </w:r>
      <w:r w:rsidRPr="00AC4226">
        <w:t>-</w:t>
      </w:r>
      <w:r w:rsidRPr="00AC4226">
        <w:rPr>
          <w:cs/>
        </w:rPr>
        <w:t>कक्षं क्षिण्वन्ति मारुतेन त्वयेरिताः</w:t>
      </w:r>
      <w:r w:rsidR="00D766AC" w:rsidRPr="00AC4226">
        <w:rPr>
          <w:cs/>
        </w:rPr>
        <w:t>॥</w:t>
      </w:r>
      <w:r w:rsidR="009F24BB" w:rsidRPr="00AC4226">
        <w:rPr>
          <w:cs/>
        </w:rPr>
        <w:t>15-</w:t>
      </w:r>
      <w:r w:rsidRPr="00AC4226">
        <w:t>81</w:t>
      </w:r>
      <w:r w:rsidR="0051754E" w:rsidRPr="00AC4226">
        <w:rPr>
          <w:cs/>
        </w:rPr>
        <w:t>॥</w:t>
      </w:r>
    </w:p>
    <w:p w14:paraId="3A2508C5" w14:textId="77777777" w:rsidR="000578D0" w:rsidRPr="00AC4226" w:rsidRDefault="000578D0" w:rsidP="00EC4553">
      <w:pPr>
        <w:pStyle w:val="EngText"/>
      </w:pPr>
      <w:r w:rsidRPr="00AC4226">
        <w:t>15-81. The unrivalled monographs ( including Tatwodyota and others) composed by you, thee incarnation of Lord Vayu, though slender in size can in strength outwit the hostile doctrines, like the tiny sparks of fire ablaze with the blow of wind razing an arid forest.</w:t>
      </w:r>
    </w:p>
    <w:p w14:paraId="39CE3546" w14:textId="77777777" w:rsidR="00E9400C" w:rsidRPr="00AC4226" w:rsidRDefault="00E9400C" w:rsidP="007C105A">
      <w:pPr>
        <w:pStyle w:val="S16S"/>
      </w:pPr>
      <w:r w:rsidRPr="00AC4226">
        <w:rPr>
          <w:cs/>
        </w:rPr>
        <w:t>अनन्तो</w:t>
      </w:r>
      <w:r w:rsidR="007A4C1E" w:rsidRPr="00AC4226">
        <w:rPr>
          <w:cs/>
        </w:rPr>
        <w:t>ऽ</w:t>
      </w:r>
      <w:r w:rsidRPr="00AC4226">
        <w:rPr>
          <w:cs/>
        </w:rPr>
        <w:t>र्थ प्रकटितस्त्वया</w:t>
      </w:r>
      <w:r w:rsidR="007A4C1E" w:rsidRPr="00AC4226">
        <w:rPr>
          <w:cs/>
        </w:rPr>
        <w:t>ऽ</w:t>
      </w:r>
      <w:r w:rsidRPr="00AC4226">
        <w:rPr>
          <w:cs/>
        </w:rPr>
        <w:t>णौ भाष्य</w:t>
      </w:r>
      <w:r w:rsidRPr="00AC4226">
        <w:t>-</w:t>
      </w:r>
      <w:r w:rsidRPr="00AC4226">
        <w:rPr>
          <w:cs/>
        </w:rPr>
        <w:t>सङ्ग्रहे</w:t>
      </w:r>
      <w:r w:rsidR="00D766AC" w:rsidRPr="00AC4226">
        <w:rPr>
          <w:cs/>
        </w:rPr>
        <w:t>।</w:t>
      </w:r>
      <w:r w:rsidR="002A5300" w:rsidRPr="00AC4226">
        <w:rPr>
          <w:cs/>
        </w:rPr>
        <w:br/>
      </w:r>
      <w:r w:rsidRPr="00AC4226">
        <w:rPr>
          <w:cs/>
        </w:rPr>
        <w:t>अहो आत्म</w:t>
      </w:r>
      <w:r w:rsidRPr="00AC4226">
        <w:t>-</w:t>
      </w:r>
      <w:r w:rsidRPr="00AC4226">
        <w:rPr>
          <w:cs/>
        </w:rPr>
        <w:t>परिज्ञप्त्यै कृष्णेनेवा</w:t>
      </w:r>
      <w:r w:rsidR="007A4C1E" w:rsidRPr="00AC4226">
        <w:rPr>
          <w:cs/>
        </w:rPr>
        <w:t>ऽ</w:t>
      </w:r>
      <w:r w:rsidRPr="00AC4226">
        <w:rPr>
          <w:cs/>
        </w:rPr>
        <w:t>ननान्तरे</w:t>
      </w:r>
      <w:r w:rsidR="00D766AC" w:rsidRPr="00AC4226">
        <w:rPr>
          <w:cs/>
        </w:rPr>
        <w:t>॥</w:t>
      </w:r>
      <w:r w:rsidR="009F24BB" w:rsidRPr="00AC4226">
        <w:rPr>
          <w:cs/>
        </w:rPr>
        <w:t>15-</w:t>
      </w:r>
      <w:r w:rsidRPr="00AC4226">
        <w:t>82</w:t>
      </w:r>
      <w:r w:rsidR="0051754E" w:rsidRPr="00AC4226">
        <w:rPr>
          <w:cs/>
        </w:rPr>
        <w:t>॥</w:t>
      </w:r>
    </w:p>
    <w:p w14:paraId="36DE91C0" w14:textId="77777777" w:rsidR="000578D0" w:rsidRPr="00AC4226" w:rsidRDefault="000578D0" w:rsidP="00EC4553">
      <w:pPr>
        <w:pStyle w:val="EngText"/>
      </w:pPr>
      <w:r w:rsidRPr="00AC4226">
        <w:lastRenderedPageBreak/>
        <w:t xml:space="preserve">15-82. Your </w:t>
      </w:r>
      <w:r w:rsidR="00CF5B8F" w:rsidRPr="00AC4226">
        <w:t>concise</w:t>
      </w:r>
      <w:r w:rsidRPr="00AC4226">
        <w:t xml:space="preserve"> compendium, Brahmasutra-Anubhashya that manifests myriad meanings is indeed a lite</w:t>
      </w:r>
      <w:r w:rsidR="00CF5B8F" w:rsidRPr="00AC4226">
        <w:t>rary miracle to high-light a moi</w:t>
      </w:r>
      <w:r w:rsidRPr="00AC4226">
        <w:t>ety of your might like the universe displayed in the small mouth of Lord Krishna.</w:t>
      </w:r>
    </w:p>
    <w:p w14:paraId="138A4BFE" w14:textId="77777777" w:rsidR="000578D0" w:rsidRPr="00AC4226" w:rsidRDefault="000578D0" w:rsidP="00EC4553">
      <w:pPr>
        <w:pStyle w:val="EngText"/>
      </w:pPr>
      <w:r w:rsidRPr="00AC4226">
        <w:t xml:space="preserve">(Anubhashya was composed at the instance of </w:t>
      </w:r>
      <w:r w:rsidR="00CF5B8F" w:rsidRPr="00AC4226">
        <w:t>Achuthapreksha</w:t>
      </w:r>
      <w:r w:rsidRPr="00AC4226">
        <w:t xml:space="preserve"> for recitation, especially on the Dwadashi (twelfth</w:t>
      </w:r>
      <w:r w:rsidR="00CF5B8F" w:rsidRPr="00AC4226">
        <w:t>) day</w:t>
      </w:r>
      <w:r w:rsidRPr="00AC4226">
        <w:t>)</w:t>
      </w:r>
    </w:p>
    <w:p w14:paraId="3B920F90" w14:textId="77777777" w:rsidR="00E9400C" w:rsidRPr="00AC4226" w:rsidRDefault="00E9400C" w:rsidP="007C105A">
      <w:pPr>
        <w:pStyle w:val="S16S"/>
      </w:pPr>
      <w:r w:rsidRPr="00AC4226">
        <w:rPr>
          <w:cs/>
        </w:rPr>
        <w:t>भगवंश्चित्र</w:t>
      </w:r>
      <w:r w:rsidRPr="00AC4226">
        <w:t>-</w:t>
      </w:r>
      <w:r w:rsidRPr="00AC4226">
        <w:rPr>
          <w:cs/>
        </w:rPr>
        <w:t>कवितां लौकिकीं दर्शयन् किल</w:t>
      </w:r>
      <w:r w:rsidR="00D766AC" w:rsidRPr="00AC4226">
        <w:rPr>
          <w:cs/>
        </w:rPr>
        <w:t>।</w:t>
      </w:r>
      <w:r w:rsidR="002A5300" w:rsidRPr="00AC4226">
        <w:rPr>
          <w:cs/>
        </w:rPr>
        <w:br/>
      </w:r>
      <w:r w:rsidRPr="00AC4226">
        <w:rPr>
          <w:cs/>
        </w:rPr>
        <w:t>गोप्यं भारत</w:t>
      </w:r>
      <w:r w:rsidRPr="00AC4226">
        <w:t>-</w:t>
      </w:r>
      <w:r w:rsidRPr="00AC4226">
        <w:rPr>
          <w:cs/>
        </w:rPr>
        <w:t>सङ्क्षेपमकृता विश्व</w:t>
      </w:r>
      <w:r w:rsidRPr="00AC4226">
        <w:t>-</w:t>
      </w:r>
      <w:r w:rsidRPr="00AC4226">
        <w:rPr>
          <w:cs/>
        </w:rPr>
        <w:t>विस्मयम्</w:t>
      </w:r>
      <w:r w:rsidR="00D766AC" w:rsidRPr="00AC4226">
        <w:rPr>
          <w:cs/>
        </w:rPr>
        <w:t>॥</w:t>
      </w:r>
      <w:r w:rsidR="009F24BB" w:rsidRPr="00AC4226">
        <w:rPr>
          <w:cs/>
        </w:rPr>
        <w:t>15-</w:t>
      </w:r>
      <w:r w:rsidRPr="00AC4226">
        <w:t>83</w:t>
      </w:r>
      <w:r w:rsidR="0051754E" w:rsidRPr="00AC4226">
        <w:rPr>
          <w:cs/>
        </w:rPr>
        <w:t>॥</w:t>
      </w:r>
    </w:p>
    <w:p w14:paraId="6D6BDB4E" w14:textId="77777777" w:rsidR="000578D0" w:rsidRPr="00AC4226" w:rsidRDefault="000578D0" w:rsidP="00EC4553">
      <w:pPr>
        <w:pStyle w:val="EngText"/>
      </w:pPr>
      <w:r w:rsidRPr="00AC4226">
        <w:t xml:space="preserve">15-83. </w:t>
      </w:r>
      <w:r w:rsidR="00CE107C" w:rsidRPr="00AC4226">
        <w:t xml:space="preserve">Oh Glorious Acharya, your Yamaka-Bharata which synoptically surveys the mysterious Mahabharata with its epic dimension in a few stanzas pin-points your astonishing </w:t>
      </w:r>
      <w:r w:rsidR="00CF5B8F" w:rsidRPr="00AC4226">
        <w:t>poetic</w:t>
      </w:r>
      <w:r w:rsidR="00CE107C" w:rsidRPr="00AC4226">
        <w:t xml:space="preserve"> talent and stands unrivalled in the whole range of Sanskrit literature.</w:t>
      </w:r>
    </w:p>
    <w:p w14:paraId="5DC930ED" w14:textId="77777777" w:rsidR="00E9400C" w:rsidRPr="00AC4226" w:rsidRDefault="00E9400C" w:rsidP="007C105A">
      <w:pPr>
        <w:pStyle w:val="S16S"/>
      </w:pPr>
      <w:r w:rsidRPr="00AC4226">
        <w:rPr>
          <w:cs/>
        </w:rPr>
        <w:t>नाना</w:t>
      </w:r>
      <w:r w:rsidRPr="00AC4226">
        <w:t>-</w:t>
      </w:r>
      <w:r w:rsidRPr="00AC4226">
        <w:rPr>
          <w:cs/>
        </w:rPr>
        <w:t>सुभाषित</w:t>
      </w:r>
      <w:r w:rsidRPr="00AC4226">
        <w:t>-</w:t>
      </w:r>
      <w:r w:rsidRPr="00AC4226">
        <w:rPr>
          <w:cs/>
        </w:rPr>
        <w:t>स्तोत्र</w:t>
      </w:r>
      <w:r w:rsidRPr="00AC4226">
        <w:t>-</w:t>
      </w:r>
      <w:r w:rsidRPr="00AC4226">
        <w:rPr>
          <w:cs/>
        </w:rPr>
        <w:t>गाथादि</w:t>
      </w:r>
      <w:r w:rsidRPr="00AC4226">
        <w:t>-</w:t>
      </w:r>
      <w:r w:rsidRPr="00AC4226">
        <w:rPr>
          <w:cs/>
        </w:rPr>
        <w:t>कृति</w:t>
      </w:r>
      <w:r w:rsidRPr="00AC4226">
        <w:t>-</w:t>
      </w:r>
      <w:r w:rsidRPr="00AC4226">
        <w:rPr>
          <w:cs/>
        </w:rPr>
        <w:t>सत्कृतीः</w:t>
      </w:r>
      <w:r w:rsidR="00D766AC" w:rsidRPr="00AC4226">
        <w:rPr>
          <w:cs/>
        </w:rPr>
        <w:t>।</w:t>
      </w:r>
      <w:r w:rsidR="002A5300" w:rsidRPr="00AC4226">
        <w:rPr>
          <w:cs/>
        </w:rPr>
        <w:br/>
      </w:r>
      <w:r w:rsidRPr="00AC4226">
        <w:rPr>
          <w:cs/>
        </w:rPr>
        <w:t>त्वयी रत्नाकरे रत्न</w:t>
      </w:r>
      <w:r w:rsidRPr="00AC4226">
        <w:t>-</w:t>
      </w:r>
      <w:r w:rsidRPr="00AC4226">
        <w:rPr>
          <w:cs/>
        </w:rPr>
        <w:t>श्रेणिर्वा गणयन्ति के</w:t>
      </w:r>
      <w:r w:rsidR="00D766AC" w:rsidRPr="00AC4226">
        <w:rPr>
          <w:cs/>
        </w:rPr>
        <w:t>॥</w:t>
      </w:r>
      <w:r w:rsidR="009F24BB" w:rsidRPr="00AC4226">
        <w:rPr>
          <w:cs/>
        </w:rPr>
        <w:t>15-</w:t>
      </w:r>
      <w:r w:rsidRPr="00AC4226">
        <w:t>84</w:t>
      </w:r>
      <w:r w:rsidR="0051754E" w:rsidRPr="00AC4226">
        <w:rPr>
          <w:cs/>
        </w:rPr>
        <w:t>॥</w:t>
      </w:r>
    </w:p>
    <w:p w14:paraId="0A66DC07" w14:textId="77777777" w:rsidR="00CE107C" w:rsidRPr="00AC4226" w:rsidRDefault="00CE107C" w:rsidP="00EC4553">
      <w:pPr>
        <w:pStyle w:val="EngText"/>
      </w:pPr>
      <w:r w:rsidRPr="00AC4226">
        <w:t>15-84. Who can reckon your-distinguished works of art including your renowned pithy maxims, hymns of praise and religious verses like the cluster of emeralds at the bottom of the sea?</w:t>
      </w:r>
    </w:p>
    <w:p w14:paraId="2713A98C" w14:textId="77777777" w:rsidR="00E9400C" w:rsidRPr="00AC4226" w:rsidRDefault="00E9400C" w:rsidP="007C105A">
      <w:pPr>
        <w:pStyle w:val="S16S"/>
      </w:pPr>
      <w:r w:rsidRPr="00AC4226">
        <w:rPr>
          <w:cs/>
        </w:rPr>
        <w:t>एषु दभ्र</w:t>
      </w:r>
      <w:r w:rsidRPr="00AC4226">
        <w:t>-</w:t>
      </w:r>
      <w:r w:rsidRPr="00AC4226">
        <w:rPr>
          <w:cs/>
        </w:rPr>
        <w:t>मतीन् दभ्रान् हसत्युच्चैः सतां सभा</w:t>
      </w:r>
      <w:r w:rsidR="00D766AC" w:rsidRPr="00AC4226">
        <w:rPr>
          <w:cs/>
        </w:rPr>
        <w:t>।</w:t>
      </w:r>
      <w:r w:rsidR="002A5300" w:rsidRPr="00AC4226">
        <w:rPr>
          <w:cs/>
        </w:rPr>
        <w:br/>
      </w:r>
      <w:r w:rsidRPr="00AC4226">
        <w:rPr>
          <w:cs/>
        </w:rPr>
        <w:t>चिन्तामणींश्चिन्तयन्ती मितानप्यमीतार्थदान्</w:t>
      </w:r>
      <w:r w:rsidR="00D766AC" w:rsidRPr="00AC4226">
        <w:rPr>
          <w:cs/>
        </w:rPr>
        <w:t>॥</w:t>
      </w:r>
      <w:r w:rsidR="009F24BB" w:rsidRPr="00AC4226">
        <w:rPr>
          <w:cs/>
        </w:rPr>
        <w:t>15-</w:t>
      </w:r>
      <w:r w:rsidRPr="00AC4226">
        <w:t>85</w:t>
      </w:r>
      <w:r w:rsidR="0051754E" w:rsidRPr="00AC4226">
        <w:rPr>
          <w:cs/>
        </w:rPr>
        <w:t>॥</w:t>
      </w:r>
    </w:p>
    <w:p w14:paraId="385C31C2" w14:textId="77777777" w:rsidR="00CE107C" w:rsidRPr="00AC4226" w:rsidRDefault="00CE107C" w:rsidP="00EC4553">
      <w:pPr>
        <w:pStyle w:val="EngText"/>
      </w:pPr>
      <w:r w:rsidRPr="00AC4226">
        <w:t>15-85. The council of the wise admire and adore your writings that are pregnant with varied meanings that can be compared to the philosopher’s stone (the fabulous gem chintamani) capable of yielding all desired objects (Purusharthas) and laugh at the dull-witted who try to ignore them for their tenuity in bulk.</w:t>
      </w:r>
    </w:p>
    <w:p w14:paraId="43EDA768" w14:textId="77777777" w:rsidR="00E9400C" w:rsidRPr="00AC4226" w:rsidRDefault="00E9400C" w:rsidP="007C105A">
      <w:pPr>
        <w:pStyle w:val="S16S"/>
      </w:pPr>
      <w:r w:rsidRPr="00AC4226">
        <w:rPr>
          <w:cs/>
        </w:rPr>
        <w:t>अपरो</w:t>
      </w:r>
      <w:r w:rsidR="007A4C1E" w:rsidRPr="00AC4226">
        <w:rPr>
          <w:cs/>
        </w:rPr>
        <w:t>ऽ</w:t>
      </w:r>
      <w:r w:rsidRPr="00AC4226">
        <w:rPr>
          <w:cs/>
        </w:rPr>
        <w:t>पीष्यते</w:t>
      </w:r>
      <w:r w:rsidR="007A4C1E" w:rsidRPr="00AC4226">
        <w:rPr>
          <w:cs/>
        </w:rPr>
        <w:t>ऽ</w:t>
      </w:r>
      <w:r w:rsidRPr="00AC4226">
        <w:rPr>
          <w:cs/>
        </w:rPr>
        <w:t>स्माभिर्ग्रन्थेष्वेतेषु सत्स्वपि</w:t>
      </w:r>
      <w:r w:rsidR="00D766AC" w:rsidRPr="00AC4226">
        <w:rPr>
          <w:cs/>
        </w:rPr>
        <w:t>।</w:t>
      </w:r>
      <w:r w:rsidR="002A5300" w:rsidRPr="00AC4226">
        <w:rPr>
          <w:cs/>
        </w:rPr>
        <w:br/>
      </w:r>
      <w:r w:rsidRPr="00AC4226">
        <w:rPr>
          <w:cs/>
        </w:rPr>
        <w:t>सत्स्वपीन्द्रादिषु पुरा तारकारिरिवामरैः</w:t>
      </w:r>
      <w:r w:rsidR="00D766AC" w:rsidRPr="00AC4226">
        <w:rPr>
          <w:cs/>
        </w:rPr>
        <w:t>॥</w:t>
      </w:r>
      <w:r w:rsidR="009F24BB" w:rsidRPr="00AC4226">
        <w:rPr>
          <w:cs/>
        </w:rPr>
        <w:t>15-</w:t>
      </w:r>
      <w:r w:rsidRPr="00AC4226">
        <w:t>86</w:t>
      </w:r>
      <w:r w:rsidR="0051754E" w:rsidRPr="00AC4226">
        <w:rPr>
          <w:cs/>
        </w:rPr>
        <w:t>॥</w:t>
      </w:r>
    </w:p>
    <w:p w14:paraId="0F3C2903" w14:textId="77777777" w:rsidR="00CE107C" w:rsidRPr="00AC4226" w:rsidRDefault="00CE107C" w:rsidP="00EC4553">
      <w:pPr>
        <w:pStyle w:val="EngText"/>
      </w:pPr>
      <w:r w:rsidRPr="00AC4226">
        <w:t>15-86. Trivikramacharya implored: ‘With all this wealth of wisdom at our command, we yet yearn for another volume, like the divines entreating the Almighty for another powerful God (Skanda) for the destruction of the demon Taraka with mighty Gods like Indra in their phalanx.</w:t>
      </w:r>
    </w:p>
    <w:p w14:paraId="11FDFE9B" w14:textId="77777777" w:rsidR="00E9400C" w:rsidRPr="00AC4226" w:rsidRDefault="00E9400C" w:rsidP="007C105A">
      <w:pPr>
        <w:pStyle w:val="S16S"/>
      </w:pPr>
      <w:r w:rsidRPr="00AC4226">
        <w:rPr>
          <w:cs/>
        </w:rPr>
        <w:t>ग्रन्थेभ्य एभ्यो</w:t>
      </w:r>
      <w:r w:rsidR="007A4C1E" w:rsidRPr="00AC4226">
        <w:rPr>
          <w:cs/>
        </w:rPr>
        <w:t>ऽ</w:t>
      </w:r>
      <w:r w:rsidRPr="00AC4226">
        <w:rPr>
          <w:cs/>
        </w:rPr>
        <w:t>गाधेभ्यो युक्तयो नो दुराद्धराः</w:t>
      </w:r>
      <w:r w:rsidR="00D766AC" w:rsidRPr="00AC4226">
        <w:rPr>
          <w:cs/>
        </w:rPr>
        <w:t>।</w:t>
      </w:r>
      <w:r w:rsidR="002A5300" w:rsidRPr="00AC4226">
        <w:rPr>
          <w:cs/>
        </w:rPr>
        <w:br/>
      </w:r>
      <w:r w:rsidRPr="00AC4226">
        <w:rPr>
          <w:cs/>
        </w:rPr>
        <w:t>मनो</w:t>
      </w:r>
      <w:r w:rsidRPr="00AC4226">
        <w:t>-</w:t>
      </w:r>
      <w:r w:rsidRPr="00AC4226">
        <w:rPr>
          <w:cs/>
        </w:rPr>
        <w:t>मान्द्यात् ततो ग्रन्थं व्यक्त</w:t>
      </w:r>
      <w:r w:rsidRPr="00AC4226">
        <w:t>-</w:t>
      </w:r>
      <w:r w:rsidRPr="00AC4226">
        <w:rPr>
          <w:cs/>
        </w:rPr>
        <w:t>तर्क</w:t>
      </w:r>
      <w:r w:rsidRPr="00AC4226">
        <w:t>-</w:t>
      </w:r>
      <w:r w:rsidRPr="00AC4226">
        <w:rPr>
          <w:cs/>
        </w:rPr>
        <w:t>ततिं कुरु</w:t>
      </w:r>
      <w:r w:rsidR="00D766AC" w:rsidRPr="00AC4226">
        <w:rPr>
          <w:cs/>
        </w:rPr>
        <w:t>॥</w:t>
      </w:r>
      <w:r w:rsidR="009F24BB" w:rsidRPr="00AC4226">
        <w:rPr>
          <w:cs/>
        </w:rPr>
        <w:t>15-</w:t>
      </w:r>
      <w:r w:rsidRPr="00AC4226">
        <w:t>87</w:t>
      </w:r>
      <w:r w:rsidR="0051754E" w:rsidRPr="00AC4226">
        <w:rPr>
          <w:cs/>
        </w:rPr>
        <w:t>॥</w:t>
      </w:r>
    </w:p>
    <w:p w14:paraId="581D41B8" w14:textId="77777777" w:rsidR="00CE107C" w:rsidRPr="00AC4226" w:rsidRDefault="00CE107C" w:rsidP="00EC4553">
      <w:pPr>
        <w:pStyle w:val="EngText"/>
      </w:pPr>
      <w:r w:rsidRPr="00AC4226">
        <w:lastRenderedPageBreak/>
        <w:t xml:space="preserve">15-87. Dull witted as we are, it is hard to pick and choose the appropriate reasonings from your </w:t>
      </w:r>
      <w:r w:rsidR="00CF5B8F" w:rsidRPr="00AC4226">
        <w:t>extensive tough</w:t>
      </w:r>
      <w:r w:rsidRPr="00AC4226">
        <w:t xml:space="preserve"> and profound works. It will be extremely kind of you if you compose another work of art to muster and manifest your master-reasonings in a limpid manner.</w:t>
      </w:r>
    </w:p>
    <w:p w14:paraId="756F1FA2" w14:textId="77777777" w:rsidR="00E9400C" w:rsidRPr="00AC4226" w:rsidRDefault="00E9400C" w:rsidP="007C105A">
      <w:pPr>
        <w:pStyle w:val="S16S"/>
      </w:pPr>
      <w:r w:rsidRPr="00AC4226">
        <w:rPr>
          <w:cs/>
        </w:rPr>
        <w:t>इत्यर्थितो व्यधान्मध्वः सो</w:t>
      </w:r>
      <w:r w:rsidR="007A4C1E" w:rsidRPr="00AC4226">
        <w:rPr>
          <w:cs/>
        </w:rPr>
        <w:t>ऽ</w:t>
      </w:r>
      <w:r w:rsidRPr="00AC4226">
        <w:rPr>
          <w:cs/>
        </w:rPr>
        <w:t>नु</w:t>
      </w:r>
      <w:r w:rsidRPr="00AC4226">
        <w:t>-</w:t>
      </w:r>
      <w:r w:rsidRPr="00AC4226">
        <w:rPr>
          <w:cs/>
        </w:rPr>
        <w:t>व्याख्यां सतां सुधाम्</w:t>
      </w:r>
      <w:r w:rsidR="00D766AC" w:rsidRPr="00AC4226">
        <w:rPr>
          <w:cs/>
        </w:rPr>
        <w:t>।</w:t>
      </w:r>
      <w:r w:rsidR="002A5300" w:rsidRPr="00AC4226">
        <w:rPr>
          <w:cs/>
        </w:rPr>
        <w:br/>
      </w:r>
      <w:r w:rsidRPr="00AC4226">
        <w:rPr>
          <w:cs/>
        </w:rPr>
        <w:t>दुर्वादि</w:t>
      </w:r>
      <w:r w:rsidRPr="00AC4226">
        <w:t>-</w:t>
      </w:r>
      <w:r w:rsidRPr="00AC4226">
        <w:rPr>
          <w:cs/>
        </w:rPr>
        <w:t>गर्वाद्रि</w:t>
      </w:r>
      <w:r w:rsidRPr="00AC4226">
        <w:t>-</w:t>
      </w:r>
      <w:r w:rsidRPr="00AC4226">
        <w:rPr>
          <w:cs/>
        </w:rPr>
        <w:t>पविं मायि</w:t>
      </w:r>
      <w:r w:rsidRPr="00AC4226">
        <w:t>-</w:t>
      </w:r>
      <w:r w:rsidRPr="00AC4226">
        <w:rPr>
          <w:cs/>
        </w:rPr>
        <w:t>ध्वान्त</w:t>
      </w:r>
      <w:r w:rsidRPr="00AC4226">
        <w:t>-</w:t>
      </w:r>
      <w:r w:rsidRPr="00AC4226">
        <w:rPr>
          <w:cs/>
        </w:rPr>
        <w:t>रवि</w:t>
      </w:r>
      <w:r w:rsidRPr="00AC4226">
        <w:t>-</w:t>
      </w:r>
      <w:r w:rsidRPr="00AC4226">
        <w:rPr>
          <w:cs/>
        </w:rPr>
        <w:t>द्युतिम्</w:t>
      </w:r>
      <w:r w:rsidR="00D766AC" w:rsidRPr="00AC4226">
        <w:rPr>
          <w:cs/>
        </w:rPr>
        <w:t>॥</w:t>
      </w:r>
      <w:r w:rsidR="009F24BB" w:rsidRPr="00AC4226">
        <w:rPr>
          <w:cs/>
        </w:rPr>
        <w:t>15-</w:t>
      </w:r>
      <w:r w:rsidRPr="00AC4226">
        <w:t>88</w:t>
      </w:r>
      <w:r w:rsidR="0051754E" w:rsidRPr="00AC4226">
        <w:rPr>
          <w:cs/>
        </w:rPr>
        <w:t>॥</w:t>
      </w:r>
    </w:p>
    <w:p w14:paraId="431D8A5B" w14:textId="77777777" w:rsidR="00CE107C" w:rsidRPr="00AC4226" w:rsidRDefault="00CE107C" w:rsidP="00EC4553">
      <w:pPr>
        <w:pStyle w:val="EngText"/>
      </w:pPr>
      <w:r w:rsidRPr="00AC4226">
        <w:t>15-88. So solicited, Acharya Madhwa composed his Magnu-</w:t>
      </w:r>
      <w:r w:rsidR="00CF5B8F" w:rsidRPr="00AC4226">
        <w:t>o</w:t>
      </w:r>
      <w:r w:rsidRPr="00AC4226">
        <w:t>pus Anuvyakhyana, blissful like ambrosia to the virtuous and frightful as the thunder-bold to the mountain of super-arrogance of the vile confutants and lustrous like the Sun to wipe out the ignorance spread by the Mayavadins.</w:t>
      </w:r>
    </w:p>
    <w:p w14:paraId="5F518C50" w14:textId="77777777" w:rsidR="00E9400C" w:rsidRPr="00AC4226" w:rsidRDefault="00E9400C" w:rsidP="007C105A">
      <w:pPr>
        <w:pStyle w:val="S16S"/>
      </w:pPr>
      <w:r w:rsidRPr="00AC4226">
        <w:rPr>
          <w:cs/>
        </w:rPr>
        <w:t>युगपद् रचयन्नेनां कदाचित् स निरन्तरम्</w:t>
      </w:r>
      <w:r w:rsidR="00D766AC" w:rsidRPr="00AC4226">
        <w:rPr>
          <w:cs/>
        </w:rPr>
        <w:t>।</w:t>
      </w:r>
      <w:r w:rsidR="002A5300" w:rsidRPr="00AC4226">
        <w:rPr>
          <w:cs/>
        </w:rPr>
        <w:br/>
      </w:r>
      <w:r w:rsidRPr="00AC4226">
        <w:rPr>
          <w:cs/>
        </w:rPr>
        <w:t>चतुरश्चतुरः शिष्यान् लीलया</w:t>
      </w:r>
      <w:r w:rsidR="007A4C1E" w:rsidRPr="00AC4226">
        <w:rPr>
          <w:cs/>
        </w:rPr>
        <w:t>ऽ</w:t>
      </w:r>
      <w:r w:rsidRPr="00AC4226">
        <w:rPr>
          <w:cs/>
        </w:rPr>
        <w:t>लेखयत् खलु</w:t>
      </w:r>
      <w:r w:rsidR="00D766AC" w:rsidRPr="00AC4226">
        <w:rPr>
          <w:cs/>
        </w:rPr>
        <w:t>॥</w:t>
      </w:r>
      <w:r w:rsidR="009F24BB" w:rsidRPr="00AC4226">
        <w:rPr>
          <w:cs/>
        </w:rPr>
        <w:t>15-</w:t>
      </w:r>
      <w:r w:rsidRPr="00AC4226">
        <w:t>89</w:t>
      </w:r>
      <w:r w:rsidR="0051754E" w:rsidRPr="00AC4226">
        <w:rPr>
          <w:cs/>
        </w:rPr>
        <w:t>॥</w:t>
      </w:r>
    </w:p>
    <w:p w14:paraId="5680CF4C" w14:textId="77777777" w:rsidR="00CE107C" w:rsidRPr="00AC4226" w:rsidRDefault="00CE107C" w:rsidP="00EC4553">
      <w:pPr>
        <w:pStyle w:val="EngText"/>
      </w:pPr>
      <w:r w:rsidRPr="00AC4226">
        <w:t>15-89. Once Sarvajnacharya composed at one stretch the whole of Anuvyakhyana and got its four chapters transcribed simultaneously by four discreet disciples without pause and with extreme case. (</w:t>
      </w:r>
      <w:r w:rsidR="00CF5B8F" w:rsidRPr="00AC4226">
        <w:t>A</w:t>
      </w:r>
      <w:r w:rsidRPr="00AC4226">
        <w:t xml:space="preserve"> marvelous fe</w:t>
      </w:r>
      <w:r w:rsidR="00CF5B8F" w:rsidRPr="00AC4226">
        <w:t>a</w:t>
      </w:r>
      <w:r w:rsidRPr="00AC4226">
        <w:t>t, indeed in inspirational and intellectual gymnastics).</w:t>
      </w:r>
    </w:p>
    <w:p w14:paraId="269D8894" w14:textId="77777777" w:rsidR="00CE107C" w:rsidRPr="00AC4226" w:rsidRDefault="00CE107C" w:rsidP="00EC4553">
      <w:pPr>
        <w:pStyle w:val="EngText"/>
      </w:pPr>
      <w:r w:rsidRPr="00AC4226">
        <w:t xml:space="preserve">(Perhaps a suggestion of the Acharya being </w:t>
      </w:r>
      <w:r w:rsidR="00CF5B8F" w:rsidRPr="00AC4226">
        <w:t>Chaturmukha</w:t>
      </w:r>
      <w:r w:rsidRPr="00AC4226">
        <w:t xml:space="preserve"> Brahma citing the Vedas with his four mouths all at once).</w:t>
      </w:r>
    </w:p>
    <w:p w14:paraId="048D53CF" w14:textId="77777777" w:rsidR="00E9400C" w:rsidRPr="00AC4226" w:rsidRDefault="00E9400C" w:rsidP="007C105A">
      <w:pPr>
        <w:pStyle w:val="S16S"/>
      </w:pPr>
      <w:r w:rsidRPr="00AC4226">
        <w:rPr>
          <w:cs/>
        </w:rPr>
        <w:t>युक्ताया युक्ति</w:t>
      </w:r>
      <w:r w:rsidRPr="00AC4226">
        <w:t>-</w:t>
      </w:r>
      <w:r w:rsidRPr="00AC4226">
        <w:rPr>
          <w:cs/>
        </w:rPr>
        <w:t>मालायाः प्रोक्तायास्तत्र चा</w:t>
      </w:r>
      <w:r w:rsidR="007A4C1E" w:rsidRPr="00AC4226">
        <w:rPr>
          <w:cs/>
        </w:rPr>
        <w:t>ऽ</w:t>
      </w:r>
      <w:r w:rsidRPr="00AC4226">
        <w:rPr>
          <w:cs/>
        </w:rPr>
        <w:t>त्मना</w:t>
      </w:r>
      <w:r w:rsidR="00D766AC" w:rsidRPr="00AC4226">
        <w:rPr>
          <w:cs/>
        </w:rPr>
        <w:t>।</w:t>
      </w:r>
      <w:r w:rsidR="002A5300" w:rsidRPr="00AC4226">
        <w:rPr>
          <w:cs/>
        </w:rPr>
        <w:br/>
      </w:r>
      <w:r w:rsidRPr="00AC4226">
        <w:rPr>
          <w:cs/>
        </w:rPr>
        <w:t>व्यक्तं चक्रे विवरणं कवीन्द्रैरेष दुष्करम्</w:t>
      </w:r>
      <w:r w:rsidR="00D766AC" w:rsidRPr="00AC4226">
        <w:rPr>
          <w:cs/>
        </w:rPr>
        <w:t>॥</w:t>
      </w:r>
      <w:r w:rsidR="009F24BB" w:rsidRPr="00AC4226">
        <w:rPr>
          <w:cs/>
        </w:rPr>
        <w:t>15-</w:t>
      </w:r>
      <w:r w:rsidRPr="00AC4226">
        <w:t>90</w:t>
      </w:r>
      <w:r w:rsidR="0051754E" w:rsidRPr="00AC4226">
        <w:rPr>
          <w:cs/>
        </w:rPr>
        <w:t>॥</w:t>
      </w:r>
    </w:p>
    <w:p w14:paraId="3CD4EEF6" w14:textId="77777777" w:rsidR="00CE107C" w:rsidRPr="00AC4226" w:rsidRDefault="00CE107C" w:rsidP="00EC4553">
      <w:pPr>
        <w:pStyle w:val="EngText"/>
      </w:pPr>
      <w:r w:rsidRPr="00AC4226">
        <w:t xml:space="preserve">15-90. To elucidate the right reasonings (narrated) in the Yuktimala-portion of Anuvyakhyana, </w:t>
      </w:r>
      <w:r w:rsidR="00CF5B8F" w:rsidRPr="00AC4226">
        <w:t>Poornaprajna</w:t>
      </w:r>
      <w:r w:rsidRPr="00AC4226">
        <w:t xml:space="preserve"> wrote another book called Nyayavivarana, one more literary achievement impossible to be accomplished even by accredited scholars.</w:t>
      </w:r>
    </w:p>
    <w:p w14:paraId="4FE02723" w14:textId="77777777" w:rsidR="00E9400C" w:rsidRPr="00AC4226" w:rsidRDefault="00E9400C" w:rsidP="007C105A">
      <w:pPr>
        <w:pStyle w:val="S16S"/>
      </w:pPr>
      <w:r w:rsidRPr="00AC4226">
        <w:rPr>
          <w:cs/>
        </w:rPr>
        <w:t>मध्वेन्दोर्नित्य</w:t>
      </w:r>
      <w:r w:rsidRPr="00AC4226">
        <w:t>-</w:t>
      </w:r>
      <w:r w:rsidRPr="00AC4226">
        <w:rPr>
          <w:cs/>
        </w:rPr>
        <w:t>सम्बन्दात् निस्तमस्ताप</w:t>
      </w:r>
      <w:r w:rsidRPr="00AC4226">
        <w:t>-</w:t>
      </w:r>
      <w:r w:rsidRPr="00AC4226">
        <w:rPr>
          <w:cs/>
        </w:rPr>
        <w:t>चेतसोः</w:t>
      </w:r>
      <w:r w:rsidR="00D766AC" w:rsidRPr="00AC4226">
        <w:rPr>
          <w:cs/>
        </w:rPr>
        <w:t>।</w:t>
      </w:r>
      <w:r w:rsidR="002A5300" w:rsidRPr="00AC4226">
        <w:rPr>
          <w:cs/>
        </w:rPr>
        <w:br/>
      </w:r>
      <w:r w:rsidRPr="00AC4226">
        <w:rPr>
          <w:cs/>
        </w:rPr>
        <w:t>वैकुण्ठं यातयोः पित्रोः गेहे</w:t>
      </w:r>
      <w:r w:rsidR="007A4C1E" w:rsidRPr="00AC4226">
        <w:rPr>
          <w:cs/>
        </w:rPr>
        <w:t>ऽ</w:t>
      </w:r>
      <w:r w:rsidRPr="00AC4226">
        <w:rPr>
          <w:cs/>
        </w:rPr>
        <w:t>स्यावरजो</w:t>
      </w:r>
      <w:r w:rsidR="007A4C1E" w:rsidRPr="00AC4226">
        <w:rPr>
          <w:cs/>
        </w:rPr>
        <w:t>ऽ</w:t>
      </w:r>
      <w:r w:rsidRPr="00AC4226">
        <w:rPr>
          <w:cs/>
        </w:rPr>
        <w:t>वसत्</w:t>
      </w:r>
      <w:r w:rsidR="00D766AC" w:rsidRPr="00AC4226">
        <w:rPr>
          <w:cs/>
        </w:rPr>
        <w:t>॥</w:t>
      </w:r>
      <w:r w:rsidR="009F24BB" w:rsidRPr="00AC4226">
        <w:rPr>
          <w:cs/>
        </w:rPr>
        <w:t>15-</w:t>
      </w:r>
      <w:r w:rsidRPr="00AC4226">
        <w:t>91</w:t>
      </w:r>
      <w:r w:rsidR="0051754E" w:rsidRPr="00AC4226">
        <w:rPr>
          <w:cs/>
        </w:rPr>
        <w:t>॥</w:t>
      </w:r>
    </w:p>
    <w:p w14:paraId="654A4666" w14:textId="77777777" w:rsidR="00CE107C" w:rsidRPr="00AC4226" w:rsidRDefault="00CE107C" w:rsidP="00EC4553">
      <w:pPr>
        <w:pStyle w:val="EngText"/>
      </w:pPr>
      <w:r w:rsidRPr="00AC4226">
        <w:t>15-91.</w:t>
      </w:r>
      <w:r w:rsidR="00AF4AD5" w:rsidRPr="00AC4226">
        <w:t xml:space="preserve">Freed from ignorance and distress and endowed with accumulated merit because of their intimate association with their beloved son Madhwacharya pleasing as the moon, the blessed parents of Madhwacharya attained the world of bliss Vaikunta, leaving </w:t>
      </w:r>
      <w:r w:rsidR="00CF5B8F" w:rsidRPr="00AC4226">
        <w:t>behind</w:t>
      </w:r>
      <w:r w:rsidR="00AF4AD5" w:rsidRPr="00AC4226">
        <w:t xml:space="preserve"> their younger son Vishnutirtha in their residence in Pajaka-Kshetra.</w:t>
      </w:r>
    </w:p>
    <w:p w14:paraId="6D7BAB57" w14:textId="77777777" w:rsidR="00E9400C" w:rsidRPr="00AC4226" w:rsidRDefault="00E9400C" w:rsidP="007C105A">
      <w:pPr>
        <w:pStyle w:val="S16S"/>
      </w:pPr>
      <w:r w:rsidRPr="00AC4226">
        <w:rPr>
          <w:cs/>
        </w:rPr>
        <w:lastRenderedPageBreak/>
        <w:t>विधि</w:t>
      </w:r>
      <w:r w:rsidRPr="00AC4226">
        <w:t>-</w:t>
      </w:r>
      <w:r w:rsidRPr="00AC4226">
        <w:rPr>
          <w:cs/>
        </w:rPr>
        <w:t>भ्रू</w:t>
      </w:r>
      <w:r w:rsidRPr="00AC4226">
        <w:t>-</w:t>
      </w:r>
      <w:r w:rsidRPr="00AC4226">
        <w:rPr>
          <w:cs/>
        </w:rPr>
        <w:t>विभ्रम</w:t>
      </w:r>
      <w:r w:rsidRPr="00AC4226">
        <w:t>-</w:t>
      </w:r>
      <w:r w:rsidRPr="00AC4226">
        <w:rPr>
          <w:cs/>
        </w:rPr>
        <w:t>भ्रश्यद्</w:t>
      </w:r>
      <w:r w:rsidRPr="00AC4226">
        <w:t>-</w:t>
      </w:r>
      <w:r w:rsidRPr="00AC4226">
        <w:rPr>
          <w:cs/>
        </w:rPr>
        <w:t>धन</w:t>
      </w:r>
      <w:r w:rsidRPr="00AC4226">
        <w:t>-</w:t>
      </w:r>
      <w:r w:rsidRPr="00AC4226">
        <w:rPr>
          <w:cs/>
        </w:rPr>
        <w:t>गो</w:t>
      </w:r>
      <w:r w:rsidRPr="00AC4226">
        <w:t>-</w:t>
      </w:r>
      <w:r w:rsidRPr="00AC4226">
        <w:rPr>
          <w:cs/>
        </w:rPr>
        <w:t>धान्य</w:t>
      </w:r>
      <w:r w:rsidRPr="00AC4226">
        <w:t>-</w:t>
      </w:r>
      <w:r w:rsidRPr="00AC4226">
        <w:rPr>
          <w:cs/>
        </w:rPr>
        <w:t>सम्पदा</w:t>
      </w:r>
      <w:r w:rsidR="002A5300" w:rsidRPr="00AC4226">
        <w:rPr>
          <w:cs/>
        </w:rPr>
        <w:t>।</w:t>
      </w:r>
      <w:r w:rsidR="002A5300" w:rsidRPr="00AC4226">
        <w:rPr>
          <w:cs/>
        </w:rPr>
        <w:br/>
      </w:r>
      <w:r w:rsidRPr="00AC4226">
        <w:rPr>
          <w:cs/>
        </w:rPr>
        <w:t>निर्वेदिना वेद</w:t>
      </w:r>
      <w:r w:rsidRPr="00AC4226">
        <w:t>-</w:t>
      </w:r>
      <w:r w:rsidRPr="00AC4226">
        <w:rPr>
          <w:cs/>
        </w:rPr>
        <w:t>विदा तेना</w:t>
      </w:r>
      <w:r w:rsidR="007A4C1E" w:rsidRPr="00AC4226">
        <w:rPr>
          <w:cs/>
        </w:rPr>
        <w:t>ऽ</w:t>
      </w:r>
      <w:r w:rsidRPr="00AC4226">
        <w:rPr>
          <w:cs/>
        </w:rPr>
        <w:t>पे वेद</w:t>
      </w:r>
      <w:r w:rsidRPr="00AC4226">
        <w:t>-</w:t>
      </w:r>
      <w:r w:rsidRPr="00AC4226">
        <w:rPr>
          <w:cs/>
        </w:rPr>
        <w:t>वादि</w:t>
      </w:r>
      <w:r w:rsidRPr="00AC4226">
        <w:t>-</w:t>
      </w:r>
      <w:r w:rsidRPr="00AC4226">
        <w:rPr>
          <w:cs/>
        </w:rPr>
        <w:t>राट्</w:t>
      </w:r>
      <w:r w:rsidR="00D766AC" w:rsidRPr="00AC4226">
        <w:rPr>
          <w:cs/>
        </w:rPr>
        <w:t>॥</w:t>
      </w:r>
      <w:r w:rsidR="009F24BB" w:rsidRPr="00AC4226">
        <w:rPr>
          <w:cs/>
        </w:rPr>
        <w:t>15-</w:t>
      </w:r>
      <w:r w:rsidRPr="00AC4226">
        <w:t>92</w:t>
      </w:r>
      <w:r w:rsidR="0051754E" w:rsidRPr="00AC4226">
        <w:rPr>
          <w:cs/>
        </w:rPr>
        <w:t>॥</w:t>
      </w:r>
    </w:p>
    <w:p w14:paraId="3C692536" w14:textId="77777777" w:rsidR="00AF4AD5" w:rsidRPr="00AC4226" w:rsidRDefault="00AF4AD5" w:rsidP="00EC4553">
      <w:pPr>
        <w:pStyle w:val="EngText"/>
      </w:pPr>
      <w:r w:rsidRPr="00AC4226">
        <w:t xml:space="preserve">Vishnutirtha well-versed in Vedas, with the loss of his assets, money, grain and cows with the freak of fortune (sportive movement of the eye-brows of Fate) attained vairagya (freedom from </w:t>
      </w:r>
      <w:r w:rsidR="00CF5B8F" w:rsidRPr="00AC4226">
        <w:t>worldly</w:t>
      </w:r>
      <w:r w:rsidRPr="00AC4226">
        <w:t xml:space="preserve"> attachments) and hied to his brother </w:t>
      </w:r>
      <w:r w:rsidR="00CF5B8F" w:rsidRPr="00AC4226">
        <w:t>Madhwacharya</w:t>
      </w:r>
      <w:r w:rsidRPr="00AC4226">
        <w:t>, the unsurpassed interpreter of the Vedas.</w:t>
      </w:r>
    </w:p>
    <w:p w14:paraId="28C56528" w14:textId="77777777" w:rsidR="00E9400C" w:rsidRPr="00AC4226" w:rsidRDefault="00E9400C" w:rsidP="007C105A">
      <w:pPr>
        <w:pStyle w:val="S16S"/>
      </w:pPr>
      <w:r w:rsidRPr="00AC4226">
        <w:rPr>
          <w:cs/>
        </w:rPr>
        <w:t>पारि</w:t>
      </w:r>
      <w:r w:rsidRPr="00AC4226">
        <w:t>-</w:t>
      </w:r>
      <w:r w:rsidRPr="00AC4226">
        <w:rPr>
          <w:cs/>
        </w:rPr>
        <w:t>व्राज्यं प्रार्थयन्तं पादानम्रमिमं मुहुः</w:t>
      </w:r>
      <w:r w:rsidR="00D766AC" w:rsidRPr="00AC4226">
        <w:rPr>
          <w:cs/>
        </w:rPr>
        <w:t>।</w:t>
      </w:r>
      <w:r w:rsidR="002A5300" w:rsidRPr="00AC4226">
        <w:rPr>
          <w:cs/>
        </w:rPr>
        <w:br/>
      </w:r>
      <w:r w:rsidRPr="00AC4226">
        <w:rPr>
          <w:cs/>
        </w:rPr>
        <w:t>समयापेक्षयोर्वीक्षो गमयामास धाम तम्</w:t>
      </w:r>
      <w:r w:rsidR="00D766AC" w:rsidRPr="00AC4226">
        <w:rPr>
          <w:cs/>
        </w:rPr>
        <w:t>॥</w:t>
      </w:r>
      <w:r w:rsidR="009F24BB" w:rsidRPr="00AC4226">
        <w:rPr>
          <w:cs/>
        </w:rPr>
        <w:t>15-</w:t>
      </w:r>
      <w:r w:rsidRPr="00AC4226">
        <w:t>93</w:t>
      </w:r>
      <w:r w:rsidR="0051754E" w:rsidRPr="00AC4226">
        <w:rPr>
          <w:cs/>
        </w:rPr>
        <w:t>॥</w:t>
      </w:r>
    </w:p>
    <w:p w14:paraId="37C66F85" w14:textId="77777777" w:rsidR="00AF4AD5" w:rsidRPr="00AC4226" w:rsidRDefault="00AF4AD5" w:rsidP="00EC4553">
      <w:pPr>
        <w:pStyle w:val="EngText"/>
      </w:pPr>
      <w:r w:rsidRPr="00AC4226">
        <w:t>15-93. Vishnutirtha beseeching the Great Acharya with repeated prostrations for initiation, to join the ascetic fold was sent back home being persuaded by Poornaprajna to await the auspicious day (the completion of Chaturmasya), (with an assurance to fulfil his wishes).</w:t>
      </w:r>
    </w:p>
    <w:p w14:paraId="52B11FCD" w14:textId="77777777" w:rsidR="00E9400C" w:rsidRPr="00AC4226" w:rsidRDefault="00E9400C" w:rsidP="007C105A">
      <w:pPr>
        <w:pStyle w:val="S16S"/>
      </w:pPr>
      <w:r w:rsidRPr="00AC4226">
        <w:rPr>
          <w:cs/>
        </w:rPr>
        <w:t>न जघान न सुष्वाप न जहास स धीर</w:t>
      </w:r>
      <w:r w:rsidRPr="00AC4226">
        <w:t>-</w:t>
      </w:r>
      <w:r w:rsidRPr="00AC4226">
        <w:rPr>
          <w:cs/>
        </w:rPr>
        <w:t>धीः</w:t>
      </w:r>
      <w:r w:rsidR="00D766AC" w:rsidRPr="00AC4226">
        <w:rPr>
          <w:cs/>
        </w:rPr>
        <w:t>।</w:t>
      </w:r>
      <w:r w:rsidR="002A5300" w:rsidRPr="00AC4226">
        <w:rPr>
          <w:cs/>
        </w:rPr>
        <w:br/>
      </w:r>
      <w:r w:rsidRPr="00AC4226">
        <w:rPr>
          <w:cs/>
        </w:rPr>
        <w:t>समयार्थि स्मरन् ज्येष्ठं रामं रामानुजो यथा</w:t>
      </w:r>
      <w:r w:rsidR="00D766AC" w:rsidRPr="00AC4226">
        <w:rPr>
          <w:cs/>
        </w:rPr>
        <w:t>॥</w:t>
      </w:r>
      <w:r w:rsidR="009F24BB" w:rsidRPr="00AC4226">
        <w:rPr>
          <w:cs/>
        </w:rPr>
        <w:t>15-</w:t>
      </w:r>
      <w:r w:rsidRPr="00AC4226">
        <w:t>94</w:t>
      </w:r>
      <w:r w:rsidR="0051754E" w:rsidRPr="00AC4226">
        <w:rPr>
          <w:cs/>
        </w:rPr>
        <w:t>॥</w:t>
      </w:r>
    </w:p>
    <w:p w14:paraId="701DD72F" w14:textId="77777777" w:rsidR="00AF4AD5" w:rsidRPr="00AC4226" w:rsidRDefault="00AF4AD5" w:rsidP="00EC4553">
      <w:pPr>
        <w:pStyle w:val="EngText"/>
      </w:pPr>
      <w:r w:rsidRPr="00AC4226">
        <w:t>15-94. Accordingly Vishnutirtha, with an established mind and a stead-fast resolve, plunged in the fondest recollections of Madhwacharya, neither ate nor slept nor laughed but anxiously awaited the dawn of the propitious moment (when he could be raised to the order of the monk</w:t>
      </w:r>
      <w:r w:rsidR="00CF5B8F" w:rsidRPr="00AC4226">
        <w:t>) like</w:t>
      </w:r>
      <w:r w:rsidRPr="00AC4226">
        <w:t xml:space="preserve"> the Chataka bird awaiting for the shower and like Bharata expecting the arrival of his brother Lord Ramachandra after his exile.</w:t>
      </w:r>
    </w:p>
    <w:p w14:paraId="43D50C80" w14:textId="77777777" w:rsidR="00E9400C" w:rsidRPr="00AC4226" w:rsidRDefault="00E9400C" w:rsidP="007C105A">
      <w:pPr>
        <w:pStyle w:val="S16S"/>
      </w:pPr>
      <w:r w:rsidRPr="00AC4226">
        <w:rPr>
          <w:cs/>
        </w:rPr>
        <w:t>राज्ये कथञ्चित् संस्थाप्य राजानं विरहार्दितम्</w:t>
      </w:r>
      <w:r w:rsidR="00D766AC" w:rsidRPr="00AC4226">
        <w:rPr>
          <w:cs/>
        </w:rPr>
        <w:t>।</w:t>
      </w:r>
      <w:r w:rsidR="002A5300" w:rsidRPr="00AC4226">
        <w:rPr>
          <w:cs/>
        </w:rPr>
        <w:br/>
      </w:r>
      <w:r w:rsidRPr="00AC4226">
        <w:rPr>
          <w:cs/>
        </w:rPr>
        <w:t>अवतार</w:t>
      </w:r>
      <w:r w:rsidRPr="00AC4226">
        <w:t>-</w:t>
      </w:r>
      <w:r w:rsidRPr="00AC4226">
        <w:rPr>
          <w:cs/>
        </w:rPr>
        <w:t>भुवं प्रायाद् भगवान् शरदत्यये</w:t>
      </w:r>
      <w:r w:rsidR="00D766AC" w:rsidRPr="00AC4226">
        <w:rPr>
          <w:cs/>
        </w:rPr>
        <w:t>॥</w:t>
      </w:r>
      <w:r w:rsidR="009F24BB" w:rsidRPr="00AC4226">
        <w:rPr>
          <w:cs/>
        </w:rPr>
        <w:t>15-</w:t>
      </w:r>
      <w:r w:rsidRPr="00AC4226">
        <w:t>95</w:t>
      </w:r>
      <w:r w:rsidR="0051754E" w:rsidRPr="00AC4226">
        <w:rPr>
          <w:cs/>
        </w:rPr>
        <w:t>॥</w:t>
      </w:r>
    </w:p>
    <w:p w14:paraId="5F4D7007" w14:textId="77777777" w:rsidR="00AF4AD5" w:rsidRPr="00AC4226" w:rsidRDefault="00AF4AD5" w:rsidP="00EC4553">
      <w:pPr>
        <w:pStyle w:val="EngText"/>
      </w:pPr>
      <w:r w:rsidRPr="00AC4226">
        <w:t>15-95. With the turn of the Autumn season (after the Chaturmasya) Madhwacharya at last arrived (as promised) to the land of his birth (</w:t>
      </w:r>
      <w:r w:rsidR="00CF5B8F" w:rsidRPr="00AC4226">
        <w:t>Pajaka</w:t>
      </w:r>
      <w:r w:rsidRPr="00AC4226">
        <w:t xml:space="preserve"> –Kshetra) having </w:t>
      </w:r>
      <w:r w:rsidR="00CF5B8F" w:rsidRPr="00AC4226">
        <w:t>succeeded</w:t>
      </w:r>
      <w:r w:rsidRPr="00AC4226">
        <w:t xml:space="preserve"> in </w:t>
      </w:r>
      <w:r w:rsidR="00CF5B8F" w:rsidRPr="00AC4226">
        <w:t>persuading</w:t>
      </w:r>
      <w:r w:rsidRPr="00AC4226">
        <w:t xml:space="preserve"> king Jayasimha intending to escort the Acharya to avoid </w:t>
      </w:r>
      <w:r w:rsidR="00CF5B8F" w:rsidRPr="00AC4226">
        <w:t>intolerable</w:t>
      </w:r>
      <w:r w:rsidRPr="00AC4226">
        <w:t xml:space="preserve"> separation from him, to stay on in his kingdom (observing his Dharma of protecting his subjects)</w:t>
      </w:r>
    </w:p>
    <w:p w14:paraId="38CF9B1A" w14:textId="77777777" w:rsidR="00E9400C" w:rsidRPr="00AC4226" w:rsidRDefault="00E9400C" w:rsidP="007C105A">
      <w:pPr>
        <w:pStyle w:val="S16S"/>
      </w:pPr>
      <w:r w:rsidRPr="00AC4226">
        <w:rPr>
          <w:cs/>
        </w:rPr>
        <w:t>विशुद्ध</w:t>
      </w:r>
      <w:r w:rsidRPr="00AC4226">
        <w:t>-</w:t>
      </w:r>
      <w:r w:rsidRPr="00AC4226">
        <w:rPr>
          <w:cs/>
        </w:rPr>
        <w:t>द्वि</w:t>
      </w:r>
      <w:r w:rsidRPr="00AC4226">
        <w:t>-</w:t>
      </w:r>
      <w:r w:rsidRPr="00AC4226">
        <w:rPr>
          <w:cs/>
        </w:rPr>
        <w:t>कुलं श्रौतं शुचिं कृत</w:t>
      </w:r>
      <w:r w:rsidRPr="00AC4226">
        <w:t>-</w:t>
      </w:r>
      <w:r w:rsidRPr="00AC4226">
        <w:rPr>
          <w:cs/>
        </w:rPr>
        <w:t>पितृ</w:t>
      </w:r>
      <w:r w:rsidRPr="00AC4226">
        <w:t>-</w:t>
      </w:r>
      <w:r w:rsidRPr="00AC4226">
        <w:rPr>
          <w:cs/>
        </w:rPr>
        <w:t>क्रियम्</w:t>
      </w:r>
      <w:r w:rsidR="00D766AC" w:rsidRPr="00AC4226">
        <w:rPr>
          <w:cs/>
        </w:rPr>
        <w:t>।</w:t>
      </w:r>
      <w:r w:rsidR="002A5300" w:rsidRPr="00AC4226">
        <w:rPr>
          <w:cs/>
        </w:rPr>
        <w:br/>
      </w:r>
      <w:r w:rsidRPr="00AC4226">
        <w:rPr>
          <w:cs/>
        </w:rPr>
        <w:t>विरक्तं विषयान् भुक्त्वा व्यधान्मध्वो</w:t>
      </w:r>
      <w:r w:rsidR="007A4C1E" w:rsidRPr="00AC4226">
        <w:rPr>
          <w:cs/>
        </w:rPr>
        <w:t>ऽ</w:t>
      </w:r>
      <w:r w:rsidRPr="00AC4226">
        <w:rPr>
          <w:cs/>
        </w:rPr>
        <w:t>नुजं यतिम्</w:t>
      </w:r>
      <w:r w:rsidR="00D766AC" w:rsidRPr="00AC4226">
        <w:rPr>
          <w:cs/>
        </w:rPr>
        <w:t>॥</w:t>
      </w:r>
      <w:r w:rsidR="009F24BB" w:rsidRPr="00AC4226">
        <w:rPr>
          <w:cs/>
        </w:rPr>
        <w:t>15-</w:t>
      </w:r>
      <w:r w:rsidRPr="00AC4226">
        <w:t>96</w:t>
      </w:r>
      <w:r w:rsidR="0051754E" w:rsidRPr="00AC4226">
        <w:rPr>
          <w:cs/>
        </w:rPr>
        <w:t>॥</w:t>
      </w:r>
    </w:p>
    <w:p w14:paraId="0F7E1721" w14:textId="77777777" w:rsidR="00AF4AD5" w:rsidRPr="00AC4226" w:rsidRDefault="00AF4AD5" w:rsidP="00EC4553">
      <w:pPr>
        <w:pStyle w:val="EngText"/>
      </w:pPr>
      <w:r w:rsidRPr="00AC4226">
        <w:t xml:space="preserve">15-96. Madhwacharya inducted, his meritorious brother disciple, born of parents of a noble lineage soaked in </w:t>
      </w:r>
      <w:r w:rsidR="00CF5B8F" w:rsidRPr="00AC4226">
        <w:t>Vedic</w:t>
      </w:r>
      <w:r w:rsidRPr="00AC4226">
        <w:t xml:space="preserve"> lore, sacred to the core, leading </w:t>
      </w:r>
      <w:r w:rsidRPr="00AC4226">
        <w:lastRenderedPageBreak/>
        <w:t xml:space="preserve">an impassioned life after life’s little enjoyments and commanding all other requisite excellences, </w:t>
      </w:r>
      <w:r w:rsidR="00CF5B8F" w:rsidRPr="00AC4226">
        <w:t>into</w:t>
      </w:r>
      <w:r w:rsidRPr="00AC4226">
        <w:t xml:space="preserve"> the ascetic order after the completion of the preliminary religious rites (like Pitru-Shraddha and Jiva-Shraddha).</w:t>
      </w:r>
    </w:p>
    <w:p w14:paraId="734A08EE" w14:textId="77777777" w:rsidR="00E9400C" w:rsidRPr="00AC4226" w:rsidRDefault="00E9400C" w:rsidP="007C105A">
      <w:pPr>
        <w:pStyle w:val="S16S"/>
      </w:pPr>
      <w:r w:rsidRPr="00AC4226">
        <w:rPr>
          <w:cs/>
        </w:rPr>
        <w:t>रहस्यति</w:t>
      </w:r>
      <w:r w:rsidRPr="00AC4226">
        <w:t>-</w:t>
      </w:r>
      <w:r w:rsidRPr="00AC4226">
        <w:rPr>
          <w:cs/>
        </w:rPr>
        <w:t>रहस्यं तद् ब्रह्म ब्रह्म</w:t>
      </w:r>
      <w:r w:rsidRPr="00AC4226">
        <w:t>-</w:t>
      </w:r>
      <w:r w:rsidRPr="00AC4226">
        <w:rPr>
          <w:cs/>
        </w:rPr>
        <w:t>समो ददौ</w:t>
      </w:r>
      <w:r w:rsidR="00D766AC" w:rsidRPr="00AC4226">
        <w:rPr>
          <w:cs/>
        </w:rPr>
        <w:t>।</w:t>
      </w:r>
      <w:r w:rsidR="002A5300" w:rsidRPr="00AC4226">
        <w:rPr>
          <w:cs/>
        </w:rPr>
        <w:br/>
      </w:r>
      <w:r w:rsidRPr="00AC4226">
        <w:rPr>
          <w:cs/>
        </w:rPr>
        <w:t>अमुष्मै पञ्च</w:t>
      </w:r>
      <w:r w:rsidRPr="00AC4226">
        <w:t>-</w:t>
      </w:r>
      <w:r w:rsidRPr="00AC4226">
        <w:rPr>
          <w:cs/>
        </w:rPr>
        <w:t>तपसो न विदुर्यात् तपस्विनः</w:t>
      </w:r>
      <w:r w:rsidR="00D766AC" w:rsidRPr="00AC4226">
        <w:rPr>
          <w:cs/>
        </w:rPr>
        <w:t>॥</w:t>
      </w:r>
      <w:r w:rsidR="009F24BB" w:rsidRPr="00AC4226">
        <w:rPr>
          <w:cs/>
        </w:rPr>
        <w:t>15-</w:t>
      </w:r>
      <w:r w:rsidRPr="00AC4226">
        <w:t>97</w:t>
      </w:r>
      <w:r w:rsidR="0051754E" w:rsidRPr="00AC4226">
        <w:rPr>
          <w:cs/>
        </w:rPr>
        <w:t>॥</w:t>
      </w:r>
    </w:p>
    <w:p w14:paraId="7A457849" w14:textId="77777777" w:rsidR="00AF4AD5" w:rsidRPr="00AC4226" w:rsidRDefault="00AF4AD5" w:rsidP="00EC4553">
      <w:pPr>
        <w:pStyle w:val="EngText"/>
      </w:pPr>
      <w:r w:rsidRPr="00AC4226">
        <w:t xml:space="preserve">15-97. Madhwacharya, the incarnation of Lord Vayu equal in cadre to Chaturmukha Brahma, in seclusion imparted to his esteemed </w:t>
      </w:r>
      <w:r w:rsidR="00CF5B8F" w:rsidRPr="00AC4226">
        <w:t>disciple Vishnutirtha</w:t>
      </w:r>
      <w:r w:rsidRPr="00AC4226">
        <w:t xml:space="preserve"> supreme esoteric secrets of Parabrahma-tatwa unknown even by anchorites engaged in rigorous austerities among the Panchagnis </w:t>
      </w:r>
      <w:r w:rsidR="00CF5B8F" w:rsidRPr="00AC4226">
        <w:t>(the</w:t>
      </w:r>
      <w:r w:rsidRPr="00AC4226">
        <w:t xml:space="preserve"> five Fires).</w:t>
      </w:r>
    </w:p>
    <w:p w14:paraId="56248307" w14:textId="77777777" w:rsidR="00E9400C" w:rsidRPr="00AC4226" w:rsidRDefault="00E9400C" w:rsidP="007C105A">
      <w:pPr>
        <w:pStyle w:val="S16S"/>
      </w:pPr>
      <w:r w:rsidRPr="00AC4226">
        <w:rPr>
          <w:cs/>
        </w:rPr>
        <w:t>प्रेमामृत्</w:t>
      </w:r>
      <w:r w:rsidRPr="00AC4226">
        <w:t>-</w:t>
      </w:r>
      <w:r w:rsidRPr="00AC4226">
        <w:rPr>
          <w:cs/>
        </w:rPr>
        <w:t>प्रसन्नास्य</w:t>
      </w:r>
      <w:r w:rsidRPr="00AC4226">
        <w:t>-</w:t>
      </w:r>
      <w:r w:rsidRPr="00AC4226">
        <w:rPr>
          <w:cs/>
        </w:rPr>
        <w:t>स्मिताङ्गापाङ्ग</w:t>
      </w:r>
      <w:r w:rsidRPr="00AC4226">
        <w:t>-</w:t>
      </w:r>
      <w:r w:rsidRPr="00AC4226">
        <w:rPr>
          <w:cs/>
        </w:rPr>
        <w:t>पूर्वकम्</w:t>
      </w:r>
      <w:r w:rsidR="00D766AC" w:rsidRPr="00AC4226">
        <w:rPr>
          <w:cs/>
        </w:rPr>
        <w:t>।</w:t>
      </w:r>
      <w:r w:rsidR="002A5300" w:rsidRPr="00AC4226">
        <w:rPr>
          <w:cs/>
        </w:rPr>
        <w:br/>
      </w:r>
      <w:r w:rsidRPr="00AC4226">
        <w:rPr>
          <w:cs/>
        </w:rPr>
        <w:t>श्री</w:t>
      </w:r>
      <w:r w:rsidRPr="00AC4226">
        <w:t>-</w:t>
      </w:r>
      <w:r w:rsidRPr="00AC4226">
        <w:rPr>
          <w:cs/>
        </w:rPr>
        <w:t>विष्णु</w:t>
      </w:r>
      <w:r w:rsidRPr="00AC4226">
        <w:t>-</w:t>
      </w:r>
      <w:r w:rsidRPr="00AC4226">
        <w:rPr>
          <w:cs/>
        </w:rPr>
        <w:t>तीर्थ</w:t>
      </w:r>
      <w:r w:rsidRPr="00AC4226">
        <w:t>-</w:t>
      </w:r>
      <w:r w:rsidRPr="00AC4226">
        <w:rPr>
          <w:cs/>
        </w:rPr>
        <w:t>नामास्मै प्रीति</w:t>
      </w:r>
      <w:r w:rsidRPr="00AC4226">
        <w:t>-</w:t>
      </w:r>
      <w:r w:rsidRPr="00AC4226">
        <w:rPr>
          <w:cs/>
        </w:rPr>
        <w:t>तीर्थः प्र</w:t>
      </w:r>
      <w:r w:rsidRPr="00AC4226">
        <w:t>-</w:t>
      </w:r>
      <w:r w:rsidRPr="00AC4226">
        <w:rPr>
          <w:cs/>
        </w:rPr>
        <w:t>दत्तवान्</w:t>
      </w:r>
      <w:r w:rsidR="00D766AC" w:rsidRPr="00AC4226">
        <w:rPr>
          <w:cs/>
        </w:rPr>
        <w:t>॥</w:t>
      </w:r>
      <w:r w:rsidR="009F24BB" w:rsidRPr="00AC4226">
        <w:rPr>
          <w:cs/>
        </w:rPr>
        <w:t>15-</w:t>
      </w:r>
      <w:r w:rsidRPr="00AC4226">
        <w:t>98</w:t>
      </w:r>
      <w:r w:rsidR="0051754E" w:rsidRPr="00AC4226">
        <w:rPr>
          <w:cs/>
        </w:rPr>
        <w:t>॥</w:t>
      </w:r>
    </w:p>
    <w:p w14:paraId="51C37CC8" w14:textId="77777777" w:rsidR="00C15625" w:rsidRPr="00AC4226" w:rsidRDefault="00C15625" w:rsidP="00EC4553">
      <w:pPr>
        <w:pStyle w:val="EngText"/>
      </w:pPr>
      <w:r w:rsidRPr="00AC4226">
        <w:t xml:space="preserve">15-98. Prititirtha, with a </w:t>
      </w:r>
      <w:r w:rsidR="00CF5B8F" w:rsidRPr="00AC4226">
        <w:t>pleased countenance</w:t>
      </w:r>
      <w:r w:rsidRPr="00AC4226">
        <w:t xml:space="preserve"> (full of the nectar of love) decked with a pleasant smile and a gracious side-glance named the monk (his brother) as Vishnutirtha.</w:t>
      </w:r>
    </w:p>
    <w:p w14:paraId="5396EB4F" w14:textId="77777777" w:rsidR="00E9400C" w:rsidRPr="00AC4226" w:rsidRDefault="00E9400C" w:rsidP="007C105A">
      <w:pPr>
        <w:pStyle w:val="S16S"/>
      </w:pPr>
      <w:r w:rsidRPr="00AC4226">
        <w:rPr>
          <w:cs/>
        </w:rPr>
        <w:t>श्रवणेनानुवादेन मननेनावृता</w:t>
      </w:r>
      <w:r w:rsidR="007A4C1E" w:rsidRPr="00AC4226">
        <w:rPr>
          <w:cs/>
        </w:rPr>
        <w:t>ऽ</w:t>
      </w:r>
      <w:r w:rsidRPr="00AC4226">
        <w:rPr>
          <w:cs/>
        </w:rPr>
        <w:t>करोत्</w:t>
      </w:r>
      <w:r w:rsidR="00D766AC" w:rsidRPr="00AC4226">
        <w:rPr>
          <w:cs/>
        </w:rPr>
        <w:t>।</w:t>
      </w:r>
      <w:r w:rsidR="002A5300" w:rsidRPr="00AC4226">
        <w:rPr>
          <w:cs/>
        </w:rPr>
        <w:br/>
      </w:r>
      <w:r w:rsidRPr="00AC4226">
        <w:rPr>
          <w:cs/>
        </w:rPr>
        <w:t>कालं वेदान्त</w:t>
      </w:r>
      <w:r w:rsidRPr="00AC4226">
        <w:t>-</w:t>
      </w:r>
      <w:r w:rsidRPr="00AC4226">
        <w:rPr>
          <w:cs/>
        </w:rPr>
        <w:t>शास्त्रस्य वेदान्त</w:t>
      </w:r>
      <w:r w:rsidRPr="00AC4226">
        <w:t>-</w:t>
      </w:r>
      <w:r w:rsidRPr="00AC4226">
        <w:rPr>
          <w:cs/>
        </w:rPr>
        <w:t>गुर</w:t>
      </w:r>
      <w:r w:rsidRPr="00AC4226">
        <w:t>-</w:t>
      </w:r>
      <w:r w:rsidRPr="00AC4226">
        <w:rPr>
          <w:cs/>
        </w:rPr>
        <w:t>सोदरः</w:t>
      </w:r>
      <w:r w:rsidR="00D766AC" w:rsidRPr="00AC4226">
        <w:rPr>
          <w:cs/>
        </w:rPr>
        <w:t>॥</w:t>
      </w:r>
      <w:r w:rsidR="009F24BB" w:rsidRPr="00AC4226">
        <w:rPr>
          <w:cs/>
        </w:rPr>
        <w:t>15-</w:t>
      </w:r>
      <w:r w:rsidRPr="00AC4226">
        <w:t>99</w:t>
      </w:r>
      <w:r w:rsidR="0051754E" w:rsidRPr="00AC4226">
        <w:rPr>
          <w:cs/>
        </w:rPr>
        <w:t>॥</w:t>
      </w:r>
    </w:p>
    <w:p w14:paraId="5FCE09B1" w14:textId="77777777" w:rsidR="00C15625" w:rsidRPr="00AC4226" w:rsidRDefault="00C15625" w:rsidP="00EC4553">
      <w:pPr>
        <w:pStyle w:val="EngText"/>
      </w:pPr>
      <w:r w:rsidRPr="00AC4226">
        <w:t xml:space="preserve">15-99. </w:t>
      </w:r>
      <w:r w:rsidR="00CF5B8F" w:rsidRPr="00AC4226">
        <w:t>Vishnutirtha an</w:t>
      </w:r>
      <w:r w:rsidRPr="00AC4226">
        <w:t xml:space="preserve"> ardent follower of his brother Madhwacharya, the master-</w:t>
      </w:r>
      <w:r w:rsidR="00CF5B8F" w:rsidRPr="00AC4226">
        <w:t>expositor</w:t>
      </w:r>
      <w:r w:rsidRPr="00AC4226">
        <w:t xml:space="preserve"> of the scriptures, </w:t>
      </w:r>
      <w:r w:rsidR="00FE3F72" w:rsidRPr="00AC4226">
        <w:t>made gainful use of the time in listening to the lectures of his preceptor (Acharya Madhwa) and in repeating, cogitating and contemplating over them.</w:t>
      </w:r>
    </w:p>
    <w:p w14:paraId="7E56BCE3" w14:textId="77777777" w:rsidR="00E9400C" w:rsidRPr="00AC4226" w:rsidRDefault="00E9400C" w:rsidP="007C105A">
      <w:pPr>
        <w:pStyle w:val="S16S"/>
      </w:pPr>
      <w:r w:rsidRPr="00AC4226">
        <w:rPr>
          <w:cs/>
        </w:rPr>
        <w:t>स दान्ति</w:t>
      </w:r>
      <w:r w:rsidRPr="00AC4226">
        <w:t>-</w:t>
      </w:r>
      <w:r w:rsidRPr="00AC4226">
        <w:rPr>
          <w:cs/>
        </w:rPr>
        <w:t>भक्ति</w:t>
      </w:r>
      <w:r w:rsidRPr="00AC4226">
        <w:t>-</w:t>
      </w:r>
      <w:r w:rsidRPr="00AC4226">
        <w:rPr>
          <w:cs/>
        </w:rPr>
        <w:t>माधुर्य</w:t>
      </w:r>
      <w:r w:rsidRPr="00AC4226">
        <w:t>-</w:t>
      </w:r>
      <w:r w:rsidRPr="00AC4226">
        <w:rPr>
          <w:cs/>
        </w:rPr>
        <w:t>परिचर्यादि</w:t>
      </w:r>
      <w:r w:rsidRPr="00AC4226">
        <w:t>-</w:t>
      </w:r>
      <w:r w:rsidRPr="00AC4226">
        <w:rPr>
          <w:cs/>
        </w:rPr>
        <w:t>मेदुरैः</w:t>
      </w:r>
      <w:r w:rsidR="00D766AC" w:rsidRPr="00AC4226">
        <w:rPr>
          <w:cs/>
        </w:rPr>
        <w:t>।</w:t>
      </w:r>
      <w:r w:rsidR="002A5300" w:rsidRPr="00AC4226">
        <w:rPr>
          <w:cs/>
        </w:rPr>
        <w:br/>
      </w:r>
      <w:r w:rsidRPr="00AC4226">
        <w:rPr>
          <w:cs/>
        </w:rPr>
        <w:t>महा</w:t>
      </w:r>
      <w:r w:rsidRPr="00AC4226">
        <w:t>-</w:t>
      </w:r>
      <w:r w:rsidRPr="00AC4226">
        <w:rPr>
          <w:cs/>
        </w:rPr>
        <w:t>विटपिनं चक्रे गुरोः स्वस्थं कृपाङ्कुरं</w:t>
      </w:r>
      <w:r w:rsidR="00D766AC" w:rsidRPr="00AC4226">
        <w:rPr>
          <w:cs/>
        </w:rPr>
        <w:t>॥</w:t>
      </w:r>
      <w:r w:rsidR="009F24BB" w:rsidRPr="00AC4226">
        <w:rPr>
          <w:cs/>
        </w:rPr>
        <w:t>15-</w:t>
      </w:r>
      <w:r w:rsidRPr="00AC4226">
        <w:t>100</w:t>
      </w:r>
      <w:r w:rsidR="0051754E" w:rsidRPr="00AC4226">
        <w:rPr>
          <w:cs/>
        </w:rPr>
        <w:t>॥</w:t>
      </w:r>
    </w:p>
    <w:p w14:paraId="60995EC1" w14:textId="77777777" w:rsidR="00FE3F72" w:rsidRPr="00AC4226" w:rsidRDefault="00FE3F72" w:rsidP="00EC4553">
      <w:pPr>
        <w:pStyle w:val="EngText"/>
      </w:pPr>
      <w:r w:rsidRPr="00AC4226">
        <w:t xml:space="preserve">15-100. The sprout of grace sown in Vishnutirtha by </w:t>
      </w:r>
      <w:r w:rsidR="00A3471A">
        <w:t>Anandatirtha</w:t>
      </w:r>
      <w:r w:rsidRPr="00AC4226">
        <w:t xml:space="preserve"> blossomed into a </w:t>
      </w:r>
      <w:r w:rsidR="00CF5B8F" w:rsidRPr="00AC4226">
        <w:t>full-fledged</w:t>
      </w:r>
      <w:r w:rsidRPr="00AC4226">
        <w:t xml:space="preserve"> tree, nourished by his (</w:t>
      </w:r>
      <w:r w:rsidR="00CF5B8F" w:rsidRPr="00AC4226">
        <w:t>Vishnutirtha’ s</w:t>
      </w:r>
      <w:r w:rsidR="00684605" w:rsidRPr="00AC4226">
        <w:t xml:space="preserve">) rich manure of sense-restraints, sincere devotion to Lord Narayana and Acharya Madhwa, winning talk and sweet decorum </w:t>
      </w:r>
      <w:r w:rsidR="00CF5B8F" w:rsidRPr="00AC4226">
        <w:t>allied</w:t>
      </w:r>
      <w:r w:rsidR="00684605" w:rsidRPr="00AC4226">
        <w:t xml:space="preserve"> with loyal service to the preceptor.</w:t>
      </w:r>
    </w:p>
    <w:p w14:paraId="76D4E98D" w14:textId="77777777" w:rsidR="00E9400C" w:rsidRPr="00AC4226" w:rsidRDefault="00E9400C" w:rsidP="007C105A">
      <w:pPr>
        <w:pStyle w:val="S16S"/>
      </w:pPr>
      <w:r w:rsidRPr="00AC4226">
        <w:rPr>
          <w:cs/>
        </w:rPr>
        <w:t>अनन्त</w:t>
      </w:r>
      <w:r w:rsidRPr="00AC4226">
        <w:t>-</w:t>
      </w:r>
      <w:r w:rsidRPr="00AC4226">
        <w:rPr>
          <w:cs/>
        </w:rPr>
        <w:t>मति</w:t>
      </w:r>
      <w:r w:rsidRPr="00AC4226">
        <w:t>-</w:t>
      </w:r>
      <w:r w:rsidRPr="00AC4226">
        <w:rPr>
          <w:cs/>
        </w:rPr>
        <w:t>कारुण्य</w:t>
      </w:r>
      <w:r w:rsidRPr="00AC4226">
        <w:t>-</w:t>
      </w:r>
      <w:r w:rsidRPr="00AC4226">
        <w:rPr>
          <w:cs/>
        </w:rPr>
        <w:t>कल्प</w:t>
      </w:r>
      <w:r w:rsidRPr="00AC4226">
        <w:t>-</w:t>
      </w:r>
      <w:r w:rsidRPr="00AC4226">
        <w:rPr>
          <w:cs/>
        </w:rPr>
        <w:t>द्रुम</w:t>
      </w:r>
      <w:r w:rsidRPr="00AC4226">
        <w:t>-</w:t>
      </w:r>
      <w:r w:rsidRPr="00AC4226">
        <w:rPr>
          <w:cs/>
        </w:rPr>
        <w:t>वतो जनैः</w:t>
      </w:r>
      <w:r w:rsidR="00D766AC" w:rsidRPr="00AC4226">
        <w:rPr>
          <w:cs/>
        </w:rPr>
        <w:t>।</w:t>
      </w:r>
      <w:r w:rsidR="002A5300" w:rsidRPr="00AC4226">
        <w:rPr>
          <w:cs/>
        </w:rPr>
        <w:br/>
      </w:r>
      <w:r w:rsidRPr="00AC4226">
        <w:rPr>
          <w:cs/>
        </w:rPr>
        <w:t>आवर्ण्यो महिमा तस्य लौल्यात् संवर्ण्यते मनाक्</w:t>
      </w:r>
      <w:r w:rsidR="00D766AC" w:rsidRPr="00AC4226">
        <w:rPr>
          <w:cs/>
        </w:rPr>
        <w:t>॥</w:t>
      </w:r>
      <w:r w:rsidR="009F24BB" w:rsidRPr="00AC4226">
        <w:rPr>
          <w:cs/>
        </w:rPr>
        <w:t>15-</w:t>
      </w:r>
      <w:r w:rsidRPr="00AC4226">
        <w:t>101</w:t>
      </w:r>
      <w:r w:rsidR="0051754E" w:rsidRPr="00AC4226">
        <w:rPr>
          <w:cs/>
        </w:rPr>
        <w:t>॥</w:t>
      </w:r>
    </w:p>
    <w:p w14:paraId="6110C573" w14:textId="77777777" w:rsidR="00684605" w:rsidRPr="00AC4226" w:rsidRDefault="00684605" w:rsidP="00EC4553">
      <w:pPr>
        <w:pStyle w:val="EngText"/>
      </w:pPr>
      <w:r w:rsidRPr="00AC4226">
        <w:t>15-101. It is hard to depict the glory of Vishnutirtha, (one among the fortunate few</w:t>
      </w:r>
      <w:r w:rsidR="00CF5B8F" w:rsidRPr="00AC4226">
        <w:t>) sheltered</w:t>
      </w:r>
      <w:r w:rsidRPr="00AC4226">
        <w:t xml:space="preserve"> under the Kalpavriksha (wish-yielding three) of </w:t>
      </w:r>
      <w:r w:rsidRPr="00AC4226">
        <w:lastRenderedPageBreak/>
        <w:t xml:space="preserve">Acharya’s divine mercy. Yet out of ardent desire, </w:t>
      </w:r>
      <w:r w:rsidR="00CF5B8F" w:rsidRPr="00AC4226">
        <w:t>a few</w:t>
      </w:r>
      <w:r w:rsidRPr="00AC4226">
        <w:t xml:space="preserve"> of his </w:t>
      </w:r>
      <w:r w:rsidR="00CF5B8F" w:rsidRPr="00AC4226">
        <w:t>miracles</w:t>
      </w:r>
      <w:r w:rsidRPr="00AC4226">
        <w:t xml:space="preserve"> are here delineated.</w:t>
      </w:r>
    </w:p>
    <w:p w14:paraId="5B73B719" w14:textId="77777777" w:rsidR="00E9400C" w:rsidRPr="00AC4226" w:rsidRDefault="00E9400C" w:rsidP="007C105A">
      <w:pPr>
        <w:pStyle w:val="S16S"/>
      </w:pPr>
      <w:r w:rsidRPr="00AC4226">
        <w:rPr>
          <w:cs/>
        </w:rPr>
        <w:t>चतुरो</w:t>
      </w:r>
      <w:r w:rsidR="007A4C1E" w:rsidRPr="00AC4226">
        <w:rPr>
          <w:cs/>
        </w:rPr>
        <w:t>ऽ</w:t>
      </w:r>
      <w:r w:rsidRPr="00AC4226">
        <w:rPr>
          <w:cs/>
        </w:rPr>
        <w:t>सौ प्र</w:t>
      </w:r>
      <w:r w:rsidRPr="00AC4226">
        <w:t>-</w:t>
      </w:r>
      <w:r w:rsidRPr="00AC4226">
        <w:rPr>
          <w:cs/>
        </w:rPr>
        <w:t>वचने मनु</w:t>
      </w:r>
      <w:r w:rsidRPr="00AC4226">
        <w:t>-</w:t>
      </w:r>
      <w:r w:rsidRPr="00AC4226">
        <w:rPr>
          <w:cs/>
        </w:rPr>
        <w:t>सं</w:t>
      </w:r>
      <w:r w:rsidRPr="00AC4226">
        <w:t>-</w:t>
      </w:r>
      <w:r w:rsidRPr="00AC4226">
        <w:rPr>
          <w:cs/>
        </w:rPr>
        <w:t>सिद्धिमान् मनः</w:t>
      </w:r>
      <w:r w:rsidR="00D766AC" w:rsidRPr="00AC4226">
        <w:rPr>
          <w:cs/>
        </w:rPr>
        <w:t>।</w:t>
      </w:r>
      <w:r w:rsidR="002A5300" w:rsidRPr="00AC4226">
        <w:rPr>
          <w:cs/>
        </w:rPr>
        <w:br/>
      </w:r>
      <w:r w:rsidRPr="00AC4226">
        <w:rPr>
          <w:cs/>
        </w:rPr>
        <w:t>सङ्ख्यां मां पूरणी मा गा</w:t>
      </w:r>
      <w:r w:rsidRPr="00AC4226">
        <w:t>-</w:t>
      </w:r>
      <w:r w:rsidRPr="00AC4226">
        <w:rPr>
          <w:cs/>
        </w:rPr>
        <w:t>न्मध्व</w:t>
      </w:r>
      <w:r w:rsidRPr="00AC4226">
        <w:t>-</w:t>
      </w:r>
      <w:r w:rsidRPr="00AC4226">
        <w:rPr>
          <w:cs/>
        </w:rPr>
        <w:t>दासमिति व्यधात्</w:t>
      </w:r>
      <w:r w:rsidR="00D766AC" w:rsidRPr="00AC4226">
        <w:rPr>
          <w:cs/>
        </w:rPr>
        <w:t>॥</w:t>
      </w:r>
      <w:r w:rsidR="009F24BB" w:rsidRPr="00AC4226">
        <w:rPr>
          <w:cs/>
        </w:rPr>
        <w:t>15-</w:t>
      </w:r>
      <w:r w:rsidRPr="00AC4226">
        <w:t>102</w:t>
      </w:r>
      <w:r w:rsidR="0051754E" w:rsidRPr="00AC4226">
        <w:rPr>
          <w:cs/>
        </w:rPr>
        <w:t>॥</w:t>
      </w:r>
    </w:p>
    <w:p w14:paraId="0144309F" w14:textId="77777777" w:rsidR="00684605" w:rsidRPr="00AC4226" w:rsidRDefault="00684605" w:rsidP="00EC4553">
      <w:pPr>
        <w:pStyle w:val="EngText"/>
      </w:pPr>
      <w:r w:rsidRPr="00AC4226">
        <w:t>15-102. Expert in discourses, fully accomplished in sacred Mantras (</w:t>
      </w:r>
      <w:r w:rsidR="00BA633B" w:rsidRPr="00AC4226">
        <w:t>Pranava and others) Vishnutirtha firmly resolved to be second to none but to top the list of the devoted disciples of Acharya Madhwa.</w:t>
      </w:r>
    </w:p>
    <w:p w14:paraId="300A04E0" w14:textId="77777777" w:rsidR="00E9400C" w:rsidRPr="00AC4226" w:rsidRDefault="00E9400C" w:rsidP="007C105A">
      <w:pPr>
        <w:pStyle w:val="S16S"/>
      </w:pPr>
      <w:r w:rsidRPr="00AC4226">
        <w:rPr>
          <w:cs/>
        </w:rPr>
        <w:t>दिशं प्रयातं शशिन</w:t>
      </w:r>
      <w:r w:rsidRPr="00AC4226">
        <w:t>-</w:t>
      </w:r>
      <w:r w:rsidRPr="00AC4226">
        <w:rPr>
          <w:cs/>
        </w:rPr>
        <w:t>श्चरन्तम् पर्यशोधयत्</w:t>
      </w:r>
      <w:r w:rsidR="00D766AC" w:rsidRPr="00AC4226">
        <w:rPr>
          <w:cs/>
        </w:rPr>
        <w:t>।</w:t>
      </w:r>
      <w:r w:rsidR="002A5300" w:rsidRPr="00AC4226">
        <w:rPr>
          <w:cs/>
        </w:rPr>
        <w:br/>
      </w:r>
      <w:r w:rsidRPr="00AC4226">
        <w:rPr>
          <w:cs/>
        </w:rPr>
        <w:t>तीर्थं</w:t>
      </w:r>
      <w:r w:rsidRPr="00AC4226">
        <w:t>-</w:t>
      </w:r>
      <w:r w:rsidRPr="00AC4226">
        <w:rPr>
          <w:cs/>
        </w:rPr>
        <w:t>कं विष्णु</w:t>
      </w:r>
      <w:r w:rsidRPr="00AC4226">
        <w:t>-</w:t>
      </w:r>
      <w:r w:rsidRPr="00AC4226">
        <w:rPr>
          <w:cs/>
        </w:rPr>
        <w:t>तीर्थं च विष्णु</w:t>
      </w:r>
      <w:r w:rsidRPr="00AC4226">
        <w:t>-</w:t>
      </w:r>
      <w:r w:rsidRPr="00AC4226">
        <w:rPr>
          <w:cs/>
        </w:rPr>
        <w:t>तीर्थश्च तीर्थ</w:t>
      </w:r>
      <w:r w:rsidRPr="00AC4226">
        <w:t>-</w:t>
      </w:r>
      <w:r w:rsidRPr="00AC4226">
        <w:rPr>
          <w:cs/>
        </w:rPr>
        <w:t>कम्</w:t>
      </w:r>
      <w:r w:rsidR="00D766AC" w:rsidRPr="00AC4226">
        <w:rPr>
          <w:cs/>
        </w:rPr>
        <w:t>॥</w:t>
      </w:r>
      <w:r w:rsidR="009F24BB" w:rsidRPr="00AC4226">
        <w:rPr>
          <w:cs/>
        </w:rPr>
        <w:t>15-</w:t>
      </w:r>
      <w:r w:rsidRPr="00AC4226">
        <w:t>103</w:t>
      </w:r>
      <w:r w:rsidR="0051754E" w:rsidRPr="00AC4226">
        <w:rPr>
          <w:cs/>
        </w:rPr>
        <w:t>॥</w:t>
      </w:r>
    </w:p>
    <w:p w14:paraId="0B69D94D" w14:textId="77777777" w:rsidR="00BA633B" w:rsidRPr="00AC4226" w:rsidRDefault="00BA633B" w:rsidP="00EC4553">
      <w:pPr>
        <w:pStyle w:val="EngText"/>
      </w:pPr>
      <w:r w:rsidRPr="00AC4226">
        <w:t>15-103. During his holy journey towards the north, the dips in holy waters purified Vishnutirtha and such I the glory of the great that their ablution in turn, sanctifies the sacred waters.</w:t>
      </w:r>
    </w:p>
    <w:p w14:paraId="76C2085E" w14:textId="77777777" w:rsidR="00E9400C" w:rsidRPr="00AC4226" w:rsidRDefault="00E9400C" w:rsidP="007C105A">
      <w:pPr>
        <w:pStyle w:val="S16S"/>
      </w:pPr>
      <w:r w:rsidRPr="00AC4226">
        <w:rPr>
          <w:cs/>
        </w:rPr>
        <w:t>अकामानामनेकेशां सिद्धि</w:t>
      </w:r>
      <w:r w:rsidRPr="00AC4226">
        <w:t>-</w:t>
      </w:r>
      <w:r w:rsidRPr="00AC4226">
        <w:rPr>
          <w:cs/>
        </w:rPr>
        <w:t>भूमिं तपस्विनाम्</w:t>
      </w:r>
      <w:r w:rsidR="00D766AC" w:rsidRPr="00AC4226">
        <w:rPr>
          <w:cs/>
        </w:rPr>
        <w:t>।</w:t>
      </w:r>
      <w:r w:rsidR="002A5300" w:rsidRPr="00AC4226">
        <w:rPr>
          <w:cs/>
        </w:rPr>
        <w:br/>
      </w:r>
      <w:r w:rsidRPr="00AC4226">
        <w:rPr>
          <w:cs/>
        </w:rPr>
        <w:t>तिरोहितात्म प्रापासौ हरिश्चन्द्र</w:t>
      </w:r>
      <w:r w:rsidRPr="00AC4226">
        <w:t>-</w:t>
      </w:r>
      <w:r w:rsidRPr="00AC4226">
        <w:rPr>
          <w:cs/>
        </w:rPr>
        <w:t>महीधरम्</w:t>
      </w:r>
      <w:r w:rsidR="00D766AC" w:rsidRPr="00AC4226">
        <w:rPr>
          <w:cs/>
        </w:rPr>
        <w:t>॥</w:t>
      </w:r>
      <w:r w:rsidR="009F24BB" w:rsidRPr="00AC4226">
        <w:rPr>
          <w:cs/>
        </w:rPr>
        <w:t>15-</w:t>
      </w:r>
      <w:r w:rsidRPr="00AC4226">
        <w:t>104</w:t>
      </w:r>
      <w:r w:rsidR="0051754E" w:rsidRPr="00AC4226">
        <w:rPr>
          <w:cs/>
        </w:rPr>
        <w:t>॥</w:t>
      </w:r>
    </w:p>
    <w:p w14:paraId="0CC7F8D9" w14:textId="77777777" w:rsidR="00BA633B" w:rsidRPr="00AC4226" w:rsidRDefault="00BA633B" w:rsidP="00EC4553">
      <w:pPr>
        <w:pStyle w:val="EngText"/>
      </w:pPr>
      <w:r w:rsidRPr="00AC4226">
        <w:t>15-104</w:t>
      </w:r>
      <w:r w:rsidR="00CF5B8F" w:rsidRPr="00AC4226">
        <w:t>. Vishnutirtha</w:t>
      </w:r>
      <w:r w:rsidRPr="00AC4226">
        <w:t xml:space="preserve"> moved to the Harishchandra </w:t>
      </w:r>
      <w:r w:rsidR="00CF5B8F" w:rsidRPr="00AC4226">
        <w:t>Mountain</w:t>
      </w:r>
      <w:r w:rsidRPr="00AC4226">
        <w:t xml:space="preserve"> in an invisible form, the land of </w:t>
      </w:r>
      <w:r w:rsidR="00416D5F" w:rsidRPr="00AC4226">
        <w:t xml:space="preserve">perfection where reside the inspired sages, shorn of </w:t>
      </w:r>
      <w:r w:rsidR="00CF5B8F" w:rsidRPr="00AC4226">
        <w:t>worldly</w:t>
      </w:r>
      <w:r w:rsidR="00416D5F" w:rsidRPr="00AC4226">
        <w:t xml:space="preserve"> desires.</w:t>
      </w:r>
    </w:p>
    <w:p w14:paraId="6EA24DE8" w14:textId="77777777" w:rsidR="00E9400C" w:rsidRPr="00AC4226" w:rsidRDefault="00E9400C" w:rsidP="007C105A">
      <w:pPr>
        <w:pStyle w:val="S16S"/>
      </w:pPr>
      <w:r w:rsidRPr="00AC4226">
        <w:rPr>
          <w:cs/>
        </w:rPr>
        <w:t>द्वन्द्व</w:t>
      </w:r>
      <w:r w:rsidRPr="00AC4226">
        <w:t>-</w:t>
      </w:r>
      <w:r w:rsidRPr="00AC4226">
        <w:rPr>
          <w:cs/>
        </w:rPr>
        <w:t>दुःखानले वीरो मात्सर्येण वि</w:t>
      </w:r>
      <w:r w:rsidRPr="00AC4226">
        <w:t>-</w:t>
      </w:r>
      <w:r w:rsidRPr="00AC4226">
        <w:rPr>
          <w:cs/>
        </w:rPr>
        <w:t>मत्सरः</w:t>
      </w:r>
      <w:r w:rsidR="00D766AC" w:rsidRPr="00AC4226">
        <w:rPr>
          <w:cs/>
        </w:rPr>
        <w:t>।</w:t>
      </w:r>
      <w:r w:rsidR="002A5300" w:rsidRPr="00AC4226">
        <w:rPr>
          <w:cs/>
        </w:rPr>
        <w:br/>
      </w:r>
      <w:r w:rsidRPr="00AC4226">
        <w:rPr>
          <w:cs/>
        </w:rPr>
        <w:t>तत्याज मत्वा तस्यासावशनादीन्धनायितम्</w:t>
      </w:r>
      <w:r w:rsidR="00D766AC" w:rsidRPr="00AC4226">
        <w:rPr>
          <w:cs/>
        </w:rPr>
        <w:t>॥</w:t>
      </w:r>
      <w:r w:rsidR="009F24BB" w:rsidRPr="00AC4226">
        <w:rPr>
          <w:cs/>
        </w:rPr>
        <w:t>15-</w:t>
      </w:r>
      <w:r w:rsidRPr="00AC4226">
        <w:t>105</w:t>
      </w:r>
      <w:r w:rsidR="0051754E" w:rsidRPr="00AC4226">
        <w:rPr>
          <w:cs/>
        </w:rPr>
        <w:t>॥</w:t>
      </w:r>
    </w:p>
    <w:p w14:paraId="6393BC82" w14:textId="77777777" w:rsidR="00416D5F" w:rsidRPr="00AC4226" w:rsidRDefault="00416D5F" w:rsidP="00EC4553">
      <w:pPr>
        <w:pStyle w:val="EngText"/>
      </w:pPr>
      <w:r w:rsidRPr="00AC4226">
        <w:t xml:space="preserve">105. The brave Vishnutirtha bereft of </w:t>
      </w:r>
      <w:r w:rsidR="00CF5B8F" w:rsidRPr="00AC4226">
        <w:t>jealously</w:t>
      </w:r>
      <w:r w:rsidRPr="00AC4226">
        <w:t xml:space="preserve"> but envious of the </w:t>
      </w:r>
      <w:r w:rsidR="00CF5B8F" w:rsidRPr="00AC4226">
        <w:t>vicious</w:t>
      </w:r>
      <w:r w:rsidRPr="00AC4226">
        <w:t xml:space="preserve"> fire of grief born of life’s duals (pain and pleasure), gave up food and edibles lest it would </w:t>
      </w:r>
      <w:r w:rsidR="00CF5B8F" w:rsidRPr="00AC4226">
        <w:t>add</w:t>
      </w:r>
      <w:r w:rsidRPr="00AC4226">
        <w:t xml:space="preserve"> fuel to the fire.</w:t>
      </w:r>
    </w:p>
    <w:p w14:paraId="35B3B18D" w14:textId="77777777" w:rsidR="00E9400C" w:rsidRPr="00AC4226" w:rsidRDefault="00E9400C" w:rsidP="007C105A">
      <w:pPr>
        <w:pStyle w:val="S16S"/>
      </w:pPr>
      <w:r w:rsidRPr="00AC4226">
        <w:rPr>
          <w:cs/>
        </w:rPr>
        <w:t>भक्तैरनु</w:t>
      </w:r>
      <w:r w:rsidRPr="00AC4226">
        <w:t>-</w:t>
      </w:r>
      <w:r w:rsidRPr="00AC4226">
        <w:rPr>
          <w:cs/>
        </w:rPr>
        <w:t>गिरं नीतं प्रार्थितो यति</w:t>
      </w:r>
      <w:r w:rsidRPr="00AC4226">
        <w:t>-</w:t>
      </w:r>
      <w:r w:rsidRPr="00AC4226">
        <w:rPr>
          <w:cs/>
        </w:rPr>
        <w:t>शेखरः</w:t>
      </w:r>
      <w:r w:rsidR="00D766AC" w:rsidRPr="00AC4226">
        <w:rPr>
          <w:cs/>
        </w:rPr>
        <w:t>।</w:t>
      </w:r>
      <w:r w:rsidR="002A5300" w:rsidRPr="00AC4226">
        <w:rPr>
          <w:cs/>
        </w:rPr>
        <w:br/>
      </w:r>
      <w:r w:rsidRPr="00AC4226">
        <w:rPr>
          <w:cs/>
        </w:rPr>
        <w:t>पञ्चगव्यं पपौ किञ्चित् पञ्चमे</w:t>
      </w:r>
      <w:r w:rsidRPr="00AC4226">
        <w:t>-</w:t>
      </w:r>
      <w:r w:rsidRPr="00AC4226">
        <w:rPr>
          <w:cs/>
        </w:rPr>
        <w:t>पञ्चमे दिने</w:t>
      </w:r>
      <w:r w:rsidR="00D766AC" w:rsidRPr="00AC4226">
        <w:rPr>
          <w:cs/>
        </w:rPr>
        <w:t>॥</w:t>
      </w:r>
      <w:r w:rsidR="009F24BB" w:rsidRPr="00AC4226">
        <w:rPr>
          <w:cs/>
        </w:rPr>
        <w:t>15-</w:t>
      </w:r>
      <w:r w:rsidRPr="00AC4226">
        <w:t>106</w:t>
      </w:r>
      <w:r w:rsidR="0051754E" w:rsidRPr="00AC4226">
        <w:rPr>
          <w:cs/>
        </w:rPr>
        <w:t>॥</w:t>
      </w:r>
    </w:p>
    <w:p w14:paraId="49AF3E65" w14:textId="77777777" w:rsidR="00416D5F" w:rsidRPr="00AC4226" w:rsidRDefault="00416D5F" w:rsidP="00EC4553">
      <w:pPr>
        <w:pStyle w:val="EngText"/>
      </w:pPr>
      <w:r w:rsidRPr="00AC4226">
        <w:t>106. Solicited by his devotees, Vishnutirtha the eminent</w:t>
      </w:r>
      <w:r w:rsidR="00CF5B8F" w:rsidRPr="00AC4226">
        <w:t xml:space="preserve"> anchorite drank a driblet of p</w:t>
      </w:r>
      <w:r w:rsidRPr="00AC4226">
        <w:t xml:space="preserve">anchagavya </w:t>
      </w:r>
      <w:r w:rsidR="00CF5B8F" w:rsidRPr="00AC4226">
        <w:t>(a</w:t>
      </w:r>
      <w:r w:rsidRPr="00AC4226">
        <w:t xml:space="preserve"> purifying portion</w:t>
      </w:r>
      <w:r w:rsidR="00CF5B8F" w:rsidRPr="00AC4226">
        <w:t>) brought</w:t>
      </w:r>
      <w:r w:rsidRPr="00AC4226">
        <w:t xml:space="preserve"> by them near the mountain, once in five days.</w:t>
      </w:r>
    </w:p>
    <w:p w14:paraId="62F9902A" w14:textId="77777777" w:rsidR="00E9400C" w:rsidRPr="00AC4226" w:rsidRDefault="00E9400C" w:rsidP="007C105A">
      <w:pPr>
        <w:pStyle w:val="S16S"/>
      </w:pPr>
      <w:r w:rsidRPr="00AC4226">
        <w:rPr>
          <w:cs/>
        </w:rPr>
        <w:t>स त्यजन् साहसी तच्च तपस्तेपे</w:t>
      </w:r>
      <w:r w:rsidR="007A4C1E" w:rsidRPr="00AC4226">
        <w:rPr>
          <w:cs/>
        </w:rPr>
        <w:t>ऽ</w:t>
      </w:r>
      <w:r w:rsidRPr="00AC4226">
        <w:rPr>
          <w:cs/>
        </w:rPr>
        <w:t>ति तापसम्</w:t>
      </w:r>
      <w:r w:rsidR="00D766AC" w:rsidRPr="00AC4226">
        <w:rPr>
          <w:cs/>
        </w:rPr>
        <w:t>।</w:t>
      </w:r>
      <w:r w:rsidR="002A5300" w:rsidRPr="00AC4226">
        <w:rPr>
          <w:cs/>
        </w:rPr>
        <w:br/>
      </w:r>
      <w:r w:rsidRPr="00AC4226">
        <w:rPr>
          <w:cs/>
        </w:rPr>
        <w:t>बिल्व</w:t>
      </w:r>
      <w:r w:rsidRPr="00AC4226">
        <w:t>-</w:t>
      </w:r>
      <w:r w:rsidRPr="00AC4226">
        <w:rPr>
          <w:cs/>
        </w:rPr>
        <w:t>पर्णैः क्षितौ पन्यैस्तृप्तिमान्  सलिलैरपि</w:t>
      </w:r>
      <w:r w:rsidR="00D766AC" w:rsidRPr="00AC4226">
        <w:rPr>
          <w:cs/>
        </w:rPr>
        <w:t>॥</w:t>
      </w:r>
      <w:r w:rsidR="009F24BB" w:rsidRPr="00AC4226">
        <w:rPr>
          <w:cs/>
        </w:rPr>
        <w:t>15-</w:t>
      </w:r>
      <w:r w:rsidRPr="00AC4226">
        <w:t>107</w:t>
      </w:r>
      <w:r w:rsidR="0051754E" w:rsidRPr="00AC4226">
        <w:rPr>
          <w:cs/>
        </w:rPr>
        <w:t>॥</w:t>
      </w:r>
    </w:p>
    <w:p w14:paraId="1B1C958B" w14:textId="77777777" w:rsidR="00416D5F" w:rsidRPr="00AC4226" w:rsidRDefault="00416D5F" w:rsidP="00EC4553">
      <w:pPr>
        <w:pStyle w:val="EngText"/>
      </w:pPr>
      <w:r w:rsidRPr="00AC4226">
        <w:t xml:space="preserve">15-107. </w:t>
      </w:r>
      <w:r w:rsidR="00CF5B8F" w:rsidRPr="00AC4226">
        <w:t>Vishnutirtha</w:t>
      </w:r>
      <w:r w:rsidRPr="00AC4226">
        <w:t xml:space="preserve"> who had conquered his senses, gradually relinquished the Panchagavya also and remained content with Bilva leaves dropped on </w:t>
      </w:r>
      <w:r w:rsidRPr="00AC4226">
        <w:lastRenderedPageBreak/>
        <w:t xml:space="preserve">the ground and later with mere water such being the </w:t>
      </w:r>
      <w:r w:rsidR="00CF5B8F" w:rsidRPr="00AC4226">
        <w:t>rigors</w:t>
      </w:r>
      <w:r w:rsidRPr="00AC4226">
        <w:t xml:space="preserve"> of his austerities difficult to be practices even by celebrated sages.</w:t>
      </w:r>
    </w:p>
    <w:p w14:paraId="32A1B9C2" w14:textId="77777777" w:rsidR="00E9400C" w:rsidRPr="00AC4226" w:rsidRDefault="00E9400C" w:rsidP="007C105A">
      <w:pPr>
        <w:pStyle w:val="S16S"/>
      </w:pPr>
      <w:r w:rsidRPr="00AC4226">
        <w:rPr>
          <w:cs/>
        </w:rPr>
        <w:t>यथेष्टमध्यास्त शिलां यमी सु</w:t>
      </w:r>
      <w:r w:rsidRPr="00AC4226">
        <w:t>-</w:t>
      </w:r>
      <w:r w:rsidRPr="00AC4226">
        <w:rPr>
          <w:cs/>
        </w:rPr>
        <w:t>नियमी स ताम्</w:t>
      </w:r>
      <w:r w:rsidR="00D766AC" w:rsidRPr="00AC4226">
        <w:rPr>
          <w:cs/>
        </w:rPr>
        <w:t>।</w:t>
      </w:r>
      <w:r w:rsidR="002A5300" w:rsidRPr="00AC4226">
        <w:rPr>
          <w:cs/>
        </w:rPr>
        <w:br/>
      </w:r>
      <w:r w:rsidRPr="00AC4226">
        <w:rPr>
          <w:cs/>
        </w:rPr>
        <w:t>ना</w:t>
      </w:r>
      <w:r w:rsidR="007A4C1E" w:rsidRPr="00AC4226">
        <w:rPr>
          <w:cs/>
        </w:rPr>
        <w:t>ऽ</w:t>
      </w:r>
      <w:r w:rsidRPr="00AC4226">
        <w:rPr>
          <w:cs/>
        </w:rPr>
        <w:t>ध्यासते यामेकाहं दैव</w:t>
      </w:r>
      <w:r w:rsidRPr="00AC4226">
        <w:t>-</w:t>
      </w:r>
      <w:r w:rsidRPr="00AC4226">
        <w:rPr>
          <w:cs/>
        </w:rPr>
        <w:t>भग्नास्तपस्विनः</w:t>
      </w:r>
      <w:r w:rsidR="00D766AC" w:rsidRPr="00AC4226">
        <w:rPr>
          <w:cs/>
        </w:rPr>
        <w:t>॥</w:t>
      </w:r>
      <w:r w:rsidR="009F24BB" w:rsidRPr="00AC4226">
        <w:rPr>
          <w:cs/>
        </w:rPr>
        <w:t>15-</w:t>
      </w:r>
      <w:r w:rsidRPr="00AC4226">
        <w:t>108</w:t>
      </w:r>
      <w:r w:rsidR="0051754E" w:rsidRPr="00AC4226">
        <w:rPr>
          <w:cs/>
        </w:rPr>
        <w:t>॥</w:t>
      </w:r>
    </w:p>
    <w:p w14:paraId="01600D2A" w14:textId="77777777" w:rsidR="00416D5F" w:rsidRPr="00AC4226" w:rsidRDefault="00416D5F" w:rsidP="00EC4553">
      <w:pPr>
        <w:pStyle w:val="EngText"/>
      </w:pPr>
      <w:r w:rsidRPr="00AC4226">
        <w:t>15-108. Vishnutirtha who had mastered his senses and strictly observed his saintly routine, squatted comfortably on a particular (icy-cold)stone and practiced penance for long, where unfortunate hermits divorced of Lord’s Grace would hardly suffer to sit even for a day.</w:t>
      </w:r>
    </w:p>
    <w:p w14:paraId="5CE5B4E3" w14:textId="77777777" w:rsidR="00E9400C" w:rsidRPr="00AC4226" w:rsidRDefault="00E9400C" w:rsidP="007C105A">
      <w:pPr>
        <w:pStyle w:val="S16S"/>
      </w:pPr>
      <w:r w:rsidRPr="00AC4226">
        <w:rPr>
          <w:cs/>
        </w:rPr>
        <w:t>पवनांशानुजो जित्वा पवनं रेचकादिभिः</w:t>
      </w:r>
      <w:r w:rsidR="00D766AC" w:rsidRPr="00AC4226">
        <w:rPr>
          <w:cs/>
        </w:rPr>
        <w:t>।</w:t>
      </w:r>
      <w:r w:rsidR="002A5300" w:rsidRPr="00AC4226">
        <w:rPr>
          <w:cs/>
        </w:rPr>
        <w:br/>
      </w:r>
      <w:r w:rsidRPr="00AC4226">
        <w:rPr>
          <w:cs/>
        </w:rPr>
        <w:t>विषयेभ्यो हृषाकाश्वान् मनो</w:t>
      </w:r>
      <w:r w:rsidRPr="00AC4226">
        <w:t>-</w:t>
      </w:r>
      <w:r w:rsidRPr="00AC4226">
        <w:rPr>
          <w:cs/>
        </w:rPr>
        <w:t>यन्त्रा समाहरत्</w:t>
      </w:r>
      <w:r w:rsidR="00D766AC" w:rsidRPr="00AC4226">
        <w:rPr>
          <w:cs/>
        </w:rPr>
        <w:t>॥</w:t>
      </w:r>
      <w:r w:rsidR="009F24BB" w:rsidRPr="00AC4226">
        <w:rPr>
          <w:cs/>
        </w:rPr>
        <w:t>15-</w:t>
      </w:r>
      <w:r w:rsidRPr="00AC4226">
        <w:t>109</w:t>
      </w:r>
      <w:r w:rsidR="0051754E" w:rsidRPr="00AC4226">
        <w:rPr>
          <w:cs/>
        </w:rPr>
        <w:t>॥</w:t>
      </w:r>
    </w:p>
    <w:p w14:paraId="73593DE2" w14:textId="77777777" w:rsidR="00416D5F" w:rsidRPr="00AC4226" w:rsidRDefault="00416D5F" w:rsidP="00EC4553">
      <w:pPr>
        <w:pStyle w:val="EngText"/>
      </w:pPr>
      <w:r w:rsidRPr="00AC4226">
        <w:t xml:space="preserve">15-109. Sri Vishnutirtha, the younger brother of the Acharya, the incarnation of Lord Vayu, achieved the conquest of breath </w:t>
      </w:r>
      <w:r w:rsidR="00CF5B8F" w:rsidRPr="00AC4226">
        <w:t>by</w:t>
      </w:r>
      <w:r w:rsidRPr="00AC4226">
        <w:t xml:space="preserve"> </w:t>
      </w:r>
      <w:r w:rsidR="00CF5B8F" w:rsidRPr="00AC4226">
        <w:t>Pranayama</w:t>
      </w:r>
      <w:r w:rsidRPr="00AC4226">
        <w:t xml:space="preserve"> </w:t>
      </w:r>
      <w:r w:rsidR="00CF5B8F" w:rsidRPr="00AC4226">
        <w:t>(a</w:t>
      </w:r>
      <w:r w:rsidRPr="00AC4226">
        <w:t xml:space="preserve"> process of inhalation, exhalation and</w:t>
      </w:r>
      <w:r w:rsidR="007575EF" w:rsidRPr="00AC4226">
        <w:t xml:space="preserve"> suspension of breath) and subdued his senses with drawing the sense-horses from the mundane tinsels with his competent mind-charioteer.</w:t>
      </w:r>
    </w:p>
    <w:p w14:paraId="41A7EF1A" w14:textId="77777777" w:rsidR="00E9400C" w:rsidRPr="00AC4226" w:rsidRDefault="00E9400C" w:rsidP="007C105A">
      <w:pPr>
        <w:pStyle w:val="S16S"/>
      </w:pPr>
      <w:r w:rsidRPr="00AC4226">
        <w:rPr>
          <w:cs/>
        </w:rPr>
        <w:t>स्मरन् मुरारेराकारं दध्यावध्यात्म</w:t>
      </w:r>
      <w:r w:rsidRPr="00AC4226">
        <w:t>-</w:t>
      </w:r>
      <w:r w:rsidRPr="00AC4226">
        <w:rPr>
          <w:cs/>
        </w:rPr>
        <w:t>कोविदः</w:t>
      </w:r>
      <w:r w:rsidR="00D766AC" w:rsidRPr="00AC4226">
        <w:rPr>
          <w:cs/>
        </w:rPr>
        <w:t>।</w:t>
      </w:r>
      <w:r w:rsidR="002A5300" w:rsidRPr="00AC4226">
        <w:rPr>
          <w:cs/>
        </w:rPr>
        <w:br/>
      </w:r>
      <w:r w:rsidRPr="00AC4226">
        <w:rPr>
          <w:cs/>
        </w:rPr>
        <w:t>समाधीमाधि</w:t>
      </w:r>
      <w:r w:rsidRPr="00AC4226">
        <w:t>-</w:t>
      </w:r>
      <w:r w:rsidRPr="00AC4226">
        <w:rPr>
          <w:cs/>
        </w:rPr>
        <w:t>शमनं योगि</w:t>
      </w:r>
      <w:r w:rsidRPr="00AC4226">
        <w:t>-</w:t>
      </w:r>
      <w:r w:rsidRPr="00AC4226">
        <w:rPr>
          <w:cs/>
        </w:rPr>
        <w:t>लभ्यं स लब्धवान्</w:t>
      </w:r>
      <w:r w:rsidR="00D766AC" w:rsidRPr="00AC4226">
        <w:rPr>
          <w:cs/>
        </w:rPr>
        <w:t>॥</w:t>
      </w:r>
      <w:r w:rsidR="009F24BB" w:rsidRPr="00AC4226">
        <w:rPr>
          <w:cs/>
        </w:rPr>
        <w:t>15-</w:t>
      </w:r>
      <w:r w:rsidRPr="00AC4226">
        <w:t>110</w:t>
      </w:r>
      <w:r w:rsidR="0051754E" w:rsidRPr="00AC4226">
        <w:rPr>
          <w:cs/>
        </w:rPr>
        <w:t>॥</w:t>
      </w:r>
    </w:p>
    <w:p w14:paraId="628C96C7" w14:textId="77777777" w:rsidR="007575EF" w:rsidRPr="00AC4226" w:rsidRDefault="007575EF" w:rsidP="00EC4553">
      <w:pPr>
        <w:pStyle w:val="EngText"/>
      </w:pPr>
      <w:r w:rsidRPr="00AC4226">
        <w:t xml:space="preserve">5-110. Sri Vishnutirtha steeped in sacred lore contemplated on the form of Lord Narayana as directed by his revered preceptor and attained Samadhi. </w:t>
      </w:r>
      <w:r w:rsidR="00CF5B8F" w:rsidRPr="00AC4226">
        <w:t>(Perfect</w:t>
      </w:r>
      <w:r w:rsidRPr="00AC4226">
        <w:t xml:space="preserve"> </w:t>
      </w:r>
      <w:r w:rsidR="00CF5B8F" w:rsidRPr="00AC4226">
        <w:t>absorption of</w:t>
      </w:r>
      <w:r w:rsidRPr="00AC4226">
        <w:t xml:space="preserve"> </w:t>
      </w:r>
      <w:r w:rsidR="00CF5B8F" w:rsidRPr="00AC4226">
        <w:t>thought</w:t>
      </w:r>
      <w:r w:rsidRPr="00AC4226">
        <w:t xml:space="preserve"> into the supreme spirit) by the yogic process </w:t>
      </w:r>
      <w:r w:rsidR="00CF5B8F" w:rsidRPr="00AC4226">
        <w:t>that</w:t>
      </w:r>
      <w:r w:rsidRPr="00AC4226">
        <w:t xml:space="preserve"> ‘Plucks from the memory the rooted sorrow’.</w:t>
      </w:r>
    </w:p>
    <w:p w14:paraId="4681446F" w14:textId="77777777" w:rsidR="00E9400C" w:rsidRPr="00AC4226" w:rsidRDefault="00E9400C" w:rsidP="007C105A">
      <w:pPr>
        <w:pStyle w:val="S16S"/>
      </w:pPr>
      <w:r w:rsidRPr="00AC4226">
        <w:rPr>
          <w:cs/>
        </w:rPr>
        <w:t>मौकुन्दे सुन्दरे रोपे स्वानन्दादि</w:t>
      </w:r>
      <w:r w:rsidRPr="00AC4226">
        <w:t>-</w:t>
      </w:r>
      <w:r w:rsidRPr="00AC4226">
        <w:rPr>
          <w:cs/>
        </w:rPr>
        <w:t>गुणार्णवे</w:t>
      </w:r>
      <w:r w:rsidR="00D766AC" w:rsidRPr="00AC4226">
        <w:rPr>
          <w:cs/>
        </w:rPr>
        <w:t>।</w:t>
      </w:r>
      <w:r w:rsidR="002A5300" w:rsidRPr="00AC4226">
        <w:rPr>
          <w:cs/>
        </w:rPr>
        <w:br/>
      </w:r>
      <w:r w:rsidRPr="00AC4226">
        <w:rPr>
          <w:cs/>
        </w:rPr>
        <w:t>स्वाश्चर्य</w:t>
      </w:r>
      <w:r w:rsidRPr="00AC4226">
        <w:t>-</w:t>
      </w:r>
      <w:r w:rsidRPr="00AC4226">
        <w:rPr>
          <w:cs/>
        </w:rPr>
        <w:t>रत्ने मग्नात्मा नान्यत् किञ्चिद् विवेद सः</w:t>
      </w:r>
      <w:r w:rsidR="00D766AC" w:rsidRPr="00AC4226">
        <w:rPr>
          <w:cs/>
        </w:rPr>
        <w:t>॥</w:t>
      </w:r>
      <w:r w:rsidR="009F24BB" w:rsidRPr="00AC4226">
        <w:rPr>
          <w:cs/>
        </w:rPr>
        <w:t>15-</w:t>
      </w:r>
      <w:r w:rsidRPr="00AC4226">
        <w:t>111</w:t>
      </w:r>
      <w:r w:rsidR="0051754E" w:rsidRPr="00AC4226">
        <w:rPr>
          <w:cs/>
        </w:rPr>
        <w:t>॥</w:t>
      </w:r>
    </w:p>
    <w:p w14:paraId="682B1EA1" w14:textId="77777777" w:rsidR="007575EF" w:rsidRPr="00AC4226" w:rsidRDefault="007575EF" w:rsidP="00EC4553">
      <w:pPr>
        <w:pStyle w:val="EngText"/>
      </w:pPr>
      <w:r w:rsidRPr="00AC4226">
        <w:t>5-111. Contemplating on the exquisite form of Mukunda (dispenses of Moksha), the wonder of wonders, the treasure of infinite auspicious qualities like ananda, fully free from faults. Sri Vishnutirtha attained Asmaprajnat Samadhi. (</w:t>
      </w:r>
      <w:r w:rsidR="00CF5B8F" w:rsidRPr="00AC4226">
        <w:t>Completely</w:t>
      </w:r>
      <w:r w:rsidRPr="00AC4226">
        <w:t xml:space="preserve"> lost himself in meditation so much so that he became unaware of the outer phenomena)</w:t>
      </w:r>
    </w:p>
    <w:p w14:paraId="5942EB31" w14:textId="77777777" w:rsidR="00E9400C" w:rsidRPr="00AC4226" w:rsidRDefault="00E9400C" w:rsidP="007C105A">
      <w:pPr>
        <w:pStyle w:val="S16S"/>
      </w:pPr>
      <w:r w:rsidRPr="00AC4226">
        <w:rPr>
          <w:cs/>
        </w:rPr>
        <w:t>काम</w:t>
      </w:r>
      <w:r w:rsidRPr="00AC4226">
        <w:t>-</w:t>
      </w:r>
      <w:r w:rsidRPr="00AC4226">
        <w:rPr>
          <w:cs/>
        </w:rPr>
        <w:t>त्रास</w:t>
      </w:r>
      <w:r w:rsidRPr="00AC4226">
        <w:t>-</w:t>
      </w:r>
      <w:r w:rsidRPr="00AC4226">
        <w:rPr>
          <w:cs/>
        </w:rPr>
        <w:t>विहीनस्य तस्य सु</w:t>
      </w:r>
      <w:r w:rsidRPr="00AC4226">
        <w:t>-</w:t>
      </w:r>
      <w:r w:rsidRPr="00AC4226">
        <w:rPr>
          <w:cs/>
        </w:rPr>
        <w:t>ज्ञान</w:t>
      </w:r>
      <w:r w:rsidRPr="00AC4226">
        <w:t>-</w:t>
      </w:r>
      <w:r w:rsidRPr="00AC4226">
        <w:rPr>
          <w:cs/>
        </w:rPr>
        <w:t>चक्षुषः</w:t>
      </w:r>
      <w:r w:rsidR="00D766AC" w:rsidRPr="00AC4226">
        <w:rPr>
          <w:cs/>
        </w:rPr>
        <w:t>।</w:t>
      </w:r>
      <w:r w:rsidR="002A5300" w:rsidRPr="00AC4226">
        <w:rPr>
          <w:cs/>
        </w:rPr>
        <w:br/>
      </w:r>
      <w:r w:rsidRPr="00AC4226">
        <w:rPr>
          <w:cs/>
        </w:rPr>
        <w:t>विना कैवल्य</w:t>
      </w:r>
      <w:r w:rsidRPr="00AC4226">
        <w:t>-</w:t>
      </w:r>
      <w:r w:rsidRPr="00AC4226">
        <w:rPr>
          <w:cs/>
        </w:rPr>
        <w:t>साम्राज्यं नार्घो योग</w:t>
      </w:r>
      <w:r w:rsidRPr="00AC4226">
        <w:t>-</w:t>
      </w:r>
      <w:r w:rsidRPr="00AC4226">
        <w:rPr>
          <w:cs/>
        </w:rPr>
        <w:t>मणेरभूत्</w:t>
      </w:r>
      <w:r w:rsidR="00D766AC" w:rsidRPr="00AC4226">
        <w:rPr>
          <w:cs/>
        </w:rPr>
        <w:t>॥</w:t>
      </w:r>
      <w:r w:rsidR="009F24BB" w:rsidRPr="00AC4226">
        <w:rPr>
          <w:cs/>
        </w:rPr>
        <w:t>15-</w:t>
      </w:r>
      <w:r w:rsidRPr="00AC4226">
        <w:t>112</w:t>
      </w:r>
      <w:r w:rsidR="0051754E" w:rsidRPr="00AC4226">
        <w:rPr>
          <w:cs/>
        </w:rPr>
        <w:t>॥</w:t>
      </w:r>
    </w:p>
    <w:p w14:paraId="7745956F" w14:textId="77777777" w:rsidR="007575EF" w:rsidRPr="00AC4226" w:rsidRDefault="007575EF" w:rsidP="00EC4553">
      <w:pPr>
        <w:pStyle w:val="EngText"/>
      </w:pPr>
      <w:r w:rsidRPr="00AC4226">
        <w:lastRenderedPageBreak/>
        <w:t xml:space="preserve">15-112. (The gem of) chaste and deep meditation of Sri Vishnutirtha unsoiled by desires of future </w:t>
      </w:r>
      <w:r w:rsidR="00CF5B8F" w:rsidRPr="00AC4226">
        <w:t>fruition</w:t>
      </w:r>
      <w:r w:rsidRPr="00AC4226">
        <w:t xml:space="preserve"> and endowed with intellectual vision (resulting in Asmaprajnat Samadhi) was </w:t>
      </w:r>
      <w:r w:rsidR="00CF5B8F" w:rsidRPr="00AC4226">
        <w:t>with</w:t>
      </w:r>
      <w:r w:rsidRPr="00AC4226">
        <w:t xml:space="preserve"> its (value) in nothing less than the kingdom of eternal bliss (Moksha).</w:t>
      </w:r>
    </w:p>
    <w:p w14:paraId="4382ACF9" w14:textId="77777777" w:rsidR="00E9400C" w:rsidRPr="00AC4226" w:rsidRDefault="00E9400C" w:rsidP="007C105A">
      <w:pPr>
        <w:pStyle w:val="S16S"/>
      </w:pPr>
      <w:r w:rsidRPr="00AC4226">
        <w:rPr>
          <w:cs/>
        </w:rPr>
        <w:t>मध्वानुजे मध्व</w:t>
      </w:r>
      <w:r w:rsidRPr="00AC4226">
        <w:t>-</w:t>
      </w:r>
      <w:r w:rsidRPr="00AC4226">
        <w:rPr>
          <w:cs/>
        </w:rPr>
        <w:t>नाथो यं प्रसादं व्यधात् तदा</w:t>
      </w:r>
      <w:r w:rsidR="00D766AC" w:rsidRPr="00AC4226">
        <w:rPr>
          <w:cs/>
        </w:rPr>
        <w:t>।</w:t>
      </w:r>
      <w:r w:rsidR="002A5300" w:rsidRPr="00AC4226">
        <w:rPr>
          <w:cs/>
        </w:rPr>
        <w:br/>
      </w:r>
      <w:r w:rsidRPr="00AC4226">
        <w:rPr>
          <w:cs/>
        </w:rPr>
        <w:t>स चित्ताविषय</w:t>
      </w:r>
      <w:r w:rsidRPr="00AC4226">
        <w:t>-</w:t>
      </w:r>
      <w:r w:rsidRPr="00AC4226">
        <w:rPr>
          <w:cs/>
        </w:rPr>
        <w:t>त्वाद् वा गोप्य</w:t>
      </w:r>
      <w:r w:rsidRPr="00AC4226">
        <w:t>-</w:t>
      </w:r>
      <w:r w:rsidRPr="00AC4226">
        <w:rPr>
          <w:cs/>
        </w:rPr>
        <w:t>त्वाद् वा न वर्ण्यते</w:t>
      </w:r>
      <w:r w:rsidR="00D766AC" w:rsidRPr="00AC4226">
        <w:rPr>
          <w:cs/>
        </w:rPr>
        <w:t>॥</w:t>
      </w:r>
      <w:r w:rsidR="009F24BB" w:rsidRPr="00AC4226">
        <w:rPr>
          <w:cs/>
        </w:rPr>
        <w:t>15-</w:t>
      </w:r>
      <w:r w:rsidRPr="00AC4226">
        <w:t>113</w:t>
      </w:r>
      <w:r w:rsidR="0051754E" w:rsidRPr="00AC4226">
        <w:rPr>
          <w:cs/>
        </w:rPr>
        <w:t>॥</w:t>
      </w:r>
    </w:p>
    <w:p w14:paraId="0732AACC" w14:textId="77777777" w:rsidR="007575EF" w:rsidRPr="00AC4226" w:rsidRDefault="00FA48BE" w:rsidP="00EC4553">
      <w:pPr>
        <w:pStyle w:val="EngText"/>
      </w:pPr>
      <w:r w:rsidRPr="00AC4226">
        <w:t>15-113. The munificence of Grace granted by Lord Narayana, the master of Madhwacharya, to his (</w:t>
      </w:r>
      <w:r w:rsidR="00CF5B8F" w:rsidRPr="00AC4226">
        <w:t>Madhwacharya’s</w:t>
      </w:r>
      <w:r w:rsidRPr="00AC4226">
        <w:t>) beloved brother Vishnutirtha, being of a mysterious nature, unintelligible even to the elites, beggars description (cannot be fully delineated)</w:t>
      </w:r>
    </w:p>
    <w:p w14:paraId="3DCEFB86" w14:textId="77777777" w:rsidR="00E9400C" w:rsidRPr="00AC4226" w:rsidRDefault="00E9400C" w:rsidP="007C105A">
      <w:pPr>
        <w:pStyle w:val="S16S"/>
      </w:pPr>
      <w:r w:rsidRPr="00AC4226">
        <w:rPr>
          <w:cs/>
        </w:rPr>
        <w:t>अहो महा</w:t>
      </w:r>
      <w:r w:rsidRPr="00AC4226">
        <w:t>-</w:t>
      </w:r>
      <w:r w:rsidRPr="00AC4226">
        <w:rPr>
          <w:cs/>
        </w:rPr>
        <w:t>बोध</w:t>
      </w:r>
      <w:r w:rsidRPr="00AC4226">
        <w:t>-</w:t>
      </w:r>
      <w:r w:rsidRPr="00AC4226">
        <w:rPr>
          <w:cs/>
        </w:rPr>
        <w:t>सेवा</w:t>
      </w:r>
      <w:r w:rsidRPr="00AC4226">
        <w:t>-</w:t>
      </w:r>
      <w:r w:rsidRPr="00AC4226">
        <w:rPr>
          <w:cs/>
        </w:rPr>
        <w:t>महिमा</w:t>
      </w:r>
      <w:r w:rsidR="007A4C1E" w:rsidRPr="00AC4226">
        <w:rPr>
          <w:cs/>
        </w:rPr>
        <w:t>ऽ</w:t>
      </w:r>
      <w:r w:rsidRPr="00AC4226">
        <w:rPr>
          <w:cs/>
        </w:rPr>
        <w:t>स्मिन् युगे यतः</w:t>
      </w:r>
      <w:r w:rsidR="00D766AC" w:rsidRPr="00AC4226">
        <w:rPr>
          <w:cs/>
        </w:rPr>
        <w:t>।</w:t>
      </w:r>
      <w:r w:rsidR="002A5300" w:rsidRPr="00AC4226">
        <w:rPr>
          <w:cs/>
        </w:rPr>
        <w:br/>
      </w:r>
      <w:r w:rsidRPr="00AC4226">
        <w:rPr>
          <w:cs/>
        </w:rPr>
        <w:t>धन्यो</w:t>
      </w:r>
      <w:r w:rsidR="007A4C1E" w:rsidRPr="00AC4226">
        <w:rPr>
          <w:cs/>
        </w:rPr>
        <w:t>ऽ</w:t>
      </w:r>
      <w:r w:rsidRPr="00AC4226">
        <w:rPr>
          <w:cs/>
        </w:rPr>
        <w:t>सौ सिद्धिमापेमां सो</w:t>
      </w:r>
      <w:r w:rsidR="007A4C1E" w:rsidRPr="00AC4226">
        <w:rPr>
          <w:cs/>
        </w:rPr>
        <w:t>ऽ</w:t>
      </w:r>
      <w:r w:rsidRPr="00AC4226">
        <w:rPr>
          <w:cs/>
        </w:rPr>
        <w:t>मरैरित्यलाळ्यत</w:t>
      </w:r>
      <w:r w:rsidR="00D766AC" w:rsidRPr="00AC4226">
        <w:rPr>
          <w:cs/>
        </w:rPr>
        <w:t>॥</w:t>
      </w:r>
      <w:r w:rsidR="009F24BB" w:rsidRPr="00AC4226">
        <w:rPr>
          <w:cs/>
        </w:rPr>
        <w:t>15-</w:t>
      </w:r>
      <w:r w:rsidRPr="00AC4226">
        <w:t>114</w:t>
      </w:r>
      <w:r w:rsidR="0051754E" w:rsidRPr="00AC4226">
        <w:rPr>
          <w:cs/>
        </w:rPr>
        <w:t>॥</w:t>
      </w:r>
    </w:p>
    <w:p w14:paraId="48940BFC" w14:textId="77777777" w:rsidR="00FA48BE" w:rsidRPr="00AC4226" w:rsidRDefault="00FA48BE" w:rsidP="00EC4553">
      <w:pPr>
        <w:pStyle w:val="EngText"/>
      </w:pPr>
      <w:r w:rsidRPr="00AC4226">
        <w:t xml:space="preserve">15-114. ‘Indeed such is the glory </w:t>
      </w:r>
      <w:r w:rsidR="00CF5B8F" w:rsidRPr="00AC4226">
        <w:t xml:space="preserve">of the service to </w:t>
      </w:r>
      <w:r w:rsidR="00A3471A">
        <w:t>Anandatirtha</w:t>
      </w:r>
      <w:r w:rsidR="00CF5B8F" w:rsidRPr="00AC4226">
        <w:t xml:space="preserve"> </w:t>
      </w:r>
      <w:r w:rsidRPr="00AC4226">
        <w:t>w</w:t>
      </w:r>
      <w:r w:rsidR="00CF5B8F" w:rsidRPr="00AC4226">
        <w:t>h</w:t>
      </w:r>
      <w:r w:rsidRPr="00AC4226">
        <w:t>om even Kali can never dare touch (being Akhanashma) and so blessed is Vishnutirtha who could attain such unique accomplishment even in this Kali-age,’ – so vindicated the Gods, the majesty of the dedicated service of Vishnutirtha to the venerable Poornaprajna.</w:t>
      </w:r>
    </w:p>
    <w:p w14:paraId="729CA73F" w14:textId="77777777" w:rsidR="00E9400C" w:rsidRPr="00AC4226" w:rsidRDefault="00E9400C" w:rsidP="007C105A">
      <w:pPr>
        <w:pStyle w:val="S16S"/>
      </w:pPr>
      <w:r w:rsidRPr="00AC4226">
        <w:rPr>
          <w:cs/>
        </w:rPr>
        <w:t>तीव्र</w:t>
      </w:r>
      <w:r w:rsidRPr="00AC4226">
        <w:t>-</w:t>
      </w:r>
      <w:r w:rsidRPr="00AC4226">
        <w:rPr>
          <w:cs/>
        </w:rPr>
        <w:t>व्रतो</w:t>
      </w:r>
      <w:r w:rsidR="007A4C1E" w:rsidRPr="00AC4226">
        <w:rPr>
          <w:cs/>
        </w:rPr>
        <w:t>ऽ</w:t>
      </w:r>
      <w:r w:rsidRPr="00AC4226">
        <w:rPr>
          <w:cs/>
        </w:rPr>
        <w:t>तीन्द्रिय</w:t>
      </w:r>
      <w:r w:rsidRPr="00AC4226">
        <w:t>-</w:t>
      </w:r>
      <w:r w:rsidRPr="00AC4226">
        <w:rPr>
          <w:cs/>
        </w:rPr>
        <w:t>विद् विद्याब्धिस्तर्क</w:t>
      </w:r>
      <w:r w:rsidRPr="00AC4226">
        <w:t>-</w:t>
      </w:r>
      <w:r w:rsidRPr="00AC4226">
        <w:rPr>
          <w:cs/>
        </w:rPr>
        <w:t>पण्डितः</w:t>
      </w:r>
      <w:r w:rsidR="00D766AC" w:rsidRPr="00AC4226">
        <w:rPr>
          <w:cs/>
        </w:rPr>
        <w:t>।</w:t>
      </w:r>
      <w:r w:rsidR="002A5300" w:rsidRPr="00AC4226">
        <w:rPr>
          <w:cs/>
        </w:rPr>
        <w:br/>
      </w:r>
      <w:r w:rsidRPr="00AC4226">
        <w:rPr>
          <w:cs/>
        </w:rPr>
        <w:t>अनिरुद्ध</w:t>
      </w:r>
      <w:r w:rsidRPr="00AC4226">
        <w:t>-</w:t>
      </w:r>
      <w:r w:rsidRPr="00AC4226">
        <w:rPr>
          <w:cs/>
        </w:rPr>
        <w:t>पदधार प्रष्ठः शिष्यस्तामा</w:t>
      </w:r>
      <w:r w:rsidRPr="00AC4226">
        <w:t>-</w:t>
      </w:r>
      <w:r w:rsidRPr="00AC4226">
        <w:rPr>
          <w:cs/>
        </w:rPr>
        <w:t>ययौ</w:t>
      </w:r>
      <w:r w:rsidR="00D766AC" w:rsidRPr="00AC4226">
        <w:rPr>
          <w:cs/>
        </w:rPr>
        <w:t>॥</w:t>
      </w:r>
      <w:r w:rsidR="009F24BB" w:rsidRPr="00AC4226">
        <w:rPr>
          <w:cs/>
        </w:rPr>
        <w:t>15-</w:t>
      </w:r>
      <w:r w:rsidRPr="00AC4226">
        <w:t>115</w:t>
      </w:r>
      <w:r w:rsidR="0051754E" w:rsidRPr="00AC4226">
        <w:rPr>
          <w:cs/>
        </w:rPr>
        <w:t>॥</w:t>
      </w:r>
    </w:p>
    <w:p w14:paraId="7EC920E2" w14:textId="77777777" w:rsidR="00FA48BE" w:rsidRPr="00AC4226" w:rsidRDefault="00FA48BE" w:rsidP="00EC4553">
      <w:pPr>
        <w:pStyle w:val="EngText"/>
      </w:pPr>
      <w:r w:rsidRPr="00AC4226">
        <w:t xml:space="preserve">15-115. Saturated with learning </w:t>
      </w:r>
      <w:r w:rsidR="00CF5B8F" w:rsidRPr="00AC4226">
        <w:t>divine</w:t>
      </w:r>
      <w:r w:rsidRPr="00AC4226">
        <w:t xml:space="preserve">, a master in dialectic, gifted with supersensous knowledge, the dearest of his disciples called </w:t>
      </w:r>
      <w:r w:rsidR="00CF5B8F" w:rsidRPr="00AC4226">
        <w:t>Aniruddha Tirtha</w:t>
      </w:r>
      <w:r w:rsidRPr="00AC4226">
        <w:t xml:space="preserve">, who had observed rigorous religious vows approached Sri Vishnutirtha, (absorbed in deep meditation on the Harishchandra </w:t>
      </w:r>
      <w:r w:rsidR="00CF5B8F" w:rsidRPr="00AC4226">
        <w:t>Mountain</w:t>
      </w:r>
      <w:r w:rsidRPr="00AC4226">
        <w:t>).</w:t>
      </w:r>
    </w:p>
    <w:p w14:paraId="04FF67D4" w14:textId="77777777" w:rsidR="00E9400C" w:rsidRPr="00AC4226" w:rsidRDefault="00E9400C" w:rsidP="007C105A">
      <w:pPr>
        <w:pStyle w:val="S16S"/>
      </w:pPr>
      <w:r w:rsidRPr="00AC4226">
        <w:rPr>
          <w:cs/>
        </w:rPr>
        <w:t>तेन सम्प्रार्थितं यातं रूप्य</w:t>
      </w:r>
      <w:r w:rsidRPr="00AC4226">
        <w:t>-</w:t>
      </w:r>
      <w:r w:rsidRPr="00AC4226">
        <w:rPr>
          <w:cs/>
        </w:rPr>
        <w:t>पीठमिमं पुनः</w:t>
      </w:r>
      <w:r w:rsidR="00D766AC" w:rsidRPr="00AC4226">
        <w:rPr>
          <w:cs/>
        </w:rPr>
        <w:t>।</w:t>
      </w:r>
      <w:r w:rsidR="002A5300" w:rsidRPr="00AC4226">
        <w:rPr>
          <w:cs/>
        </w:rPr>
        <w:br/>
      </w:r>
      <w:r w:rsidRPr="00AC4226">
        <w:rPr>
          <w:cs/>
        </w:rPr>
        <w:t>कृत्स्न</w:t>
      </w:r>
      <w:r w:rsidRPr="00AC4226">
        <w:t>-</w:t>
      </w:r>
      <w:r w:rsidRPr="00AC4226">
        <w:rPr>
          <w:cs/>
        </w:rPr>
        <w:t>ज्ञं कृपया स्वेषु सम्प्राप्तं मुनिरे प्रजाः</w:t>
      </w:r>
      <w:r w:rsidR="00D766AC" w:rsidRPr="00AC4226">
        <w:rPr>
          <w:cs/>
        </w:rPr>
        <w:t>॥</w:t>
      </w:r>
      <w:r w:rsidR="009F24BB" w:rsidRPr="00AC4226">
        <w:rPr>
          <w:cs/>
        </w:rPr>
        <w:t>15-</w:t>
      </w:r>
      <w:r w:rsidRPr="00AC4226">
        <w:t>116</w:t>
      </w:r>
      <w:r w:rsidR="0051754E" w:rsidRPr="00AC4226">
        <w:rPr>
          <w:cs/>
        </w:rPr>
        <w:t>॥</w:t>
      </w:r>
    </w:p>
    <w:p w14:paraId="553EEEE1" w14:textId="77777777" w:rsidR="00FA48BE" w:rsidRPr="00AC4226" w:rsidRDefault="00FA48BE" w:rsidP="00EC4553">
      <w:pPr>
        <w:pStyle w:val="EngText"/>
      </w:pPr>
      <w:r w:rsidRPr="00AC4226">
        <w:t xml:space="preserve">15-116. Indeed such was the semblance Sri Vishnutirtha bore to his brother Madhwacharya, that on his arrival at Udupi, at the earnest entreaty of his dear disciple Aniruddha-Tirtha, </w:t>
      </w:r>
      <w:r w:rsidR="006F6D1D" w:rsidRPr="00AC4226">
        <w:t xml:space="preserve">his followers felt as if </w:t>
      </w:r>
      <w:r w:rsidR="00A3471A">
        <w:t>Anandatirtha</w:t>
      </w:r>
      <w:r w:rsidR="006F6D1D" w:rsidRPr="00AC4226">
        <w:t xml:space="preserve"> had returned out of mercy to bless them.</w:t>
      </w:r>
    </w:p>
    <w:p w14:paraId="6A5F16C9" w14:textId="77777777" w:rsidR="00E9400C" w:rsidRPr="00AC4226" w:rsidRDefault="00E9400C" w:rsidP="007C105A">
      <w:pPr>
        <w:pStyle w:val="S16S"/>
      </w:pPr>
      <w:r w:rsidRPr="00AC4226">
        <w:rPr>
          <w:cs/>
        </w:rPr>
        <w:t>कवीन्द्र</w:t>
      </w:r>
      <w:r w:rsidRPr="00AC4226">
        <w:t>-</w:t>
      </w:r>
      <w:r w:rsidRPr="00AC4226">
        <w:rPr>
          <w:cs/>
        </w:rPr>
        <w:t>तिलको विद्व</w:t>
      </w:r>
      <w:r w:rsidRPr="00AC4226">
        <w:t>-</w:t>
      </w:r>
      <w:r w:rsidRPr="00AC4226">
        <w:rPr>
          <w:cs/>
        </w:rPr>
        <w:t>च्छेखरस्तापसाग्रणीः</w:t>
      </w:r>
      <w:r w:rsidR="00D766AC" w:rsidRPr="00AC4226">
        <w:rPr>
          <w:cs/>
        </w:rPr>
        <w:t>।</w:t>
      </w:r>
      <w:r w:rsidR="002A5300" w:rsidRPr="00AC4226">
        <w:rPr>
          <w:cs/>
        </w:rPr>
        <w:br/>
      </w:r>
      <w:r w:rsidRPr="00AC4226">
        <w:rPr>
          <w:cs/>
        </w:rPr>
        <w:t>मध्व</w:t>
      </w:r>
      <w:r w:rsidRPr="00AC4226">
        <w:t>-</w:t>
      </w:r>
      <w:r w:rsidRPr="00AC4226">
        <w:rPr>
          <w:cs/>
        </w:rPr>
        <w:t>केळी</w:t>
      </w:r>
      <w:r w:rsidRPr="00AC4226">
        <w:t>-</w:t>
      </w:r>
      <w:r w:rsidRPr="00AC4226">
        <w:rPr>
          <w:cs/>
        </w:rPr>
        <w:t>शुको</w:t>
      </w:r>
      <w:r w:rsidR="007A4C1E" w:rsidRPr="00AC4226">
        <w:rPr>
          <w:cs/>
        </w:rPr>
        <w:t>ऽ</w:t>
      </w:r>
      <w:r w:rsidRPr="00AC4226">
        <w:rPr>
          <w:cs/>
        </w:rPr>
        <w:t>स्याभू</w:t>
      </w:r>
      <w:r w:rsidRPr="00AC4226">
        <w:t>-</w:t>
      </w:r>
      <w:r w:rsidRPr="00AC4226">
        <w:rPr>
          <w:cs/>
        </w:rPr>
        <w:t>च्छिष्यो व्यास</w:t>
      </w:r>
      <w:r w:rsidRPr="00AC4226">
        <w:t>-</w:t>
      </w:r>
      <w:r w:rsidRPr="00AC4226">
        <w:rPr>
          <w:cs/>
        </w:rPr>
        <w:t>पदाश्रयः</w:t>
      </w:r>
      <w:r w:rsidR="00D766AC" w:rsidRPr="00AC4226">
        <w:rPr>
          <w:cs/>
        </w:rPr>
        <w:t>॥</w:t>
      </w:r>
      <w:r w:rsidR="009F24BB" w:rsidRPr="00AC4226">
        <w:rPr>
          <w:cs/>
        </w:rPr>
        <w:t>15-</w:t>
      </w:r>
      <w:r w:rsidRPr="00AC4226">
        <w:t>117</w:t>
      </w:r>
      <w:r w:rsidR="0051754E" w:rsidRPr="00AC4226">
        <w:rPr>
          <w:cs/>
        </w:rPr>
        <w:t>॥</w:t>
      </w:r>
    </w:p>
    <w:p w14:paraId="5CFA102F" w14:textId="77777777" w:rsidR="006F6D1D" w:rsidRPr="00AC4226" w:rsidRDefault="006F6D1D" w:rsidP="00EC4553">
      <w:pPr>
        <w:pStyle w:val="EngText"/>
      </w:pPr>
      <w:r w:rsidRPr="00AC4226">
        <w:lastRenderedPageBreak/>
        <w:t>15-1</w:t>
      </w:r>
      <w:r w:rsidR="00CF5B8F" w:rsidRPr="00AC4226">
        <w:t>17. Badarayana Tirtha known as V</w:t>
      </w:r>
      <w:r w:rsidRPr="00AC4226">
        <w:t>ya</w:t>
      </w:r>
      <w:r w:rsidR="00CF5B8F" w:rsidRPr="00AC4226">
        <w:t>sa</w:t>
      </w:r>
      <w:r w:rsidRPr="00AC4226">
        <w:t xml:space="preserve">tirtha who had taken refuge at the feet of Lord </w:t>
      </w:r>
      <w:r w:rsidR="00CF5B8F" w:rsidRPr="00AC4226">
        <w:t>Vedavyasa</w:t>
      </w:r>
      <w:r w:rsidRPr="00AC4226">
        <w:t xml:space="preserve">, a celebrated poet, a distinguished scholar and a renowned saint, dear as sporting parrot even to </w:t>
      </w:r>
      <w:r w:rsidR="00A3471A">
        <w:t>Anandatirtha</w:t>
      </w:r>
      <w:r w:rsidRPr="00AC4226">
        <w:t xml:space="preserve">, was another of </w:t>
      </w:r>
      <w:r w:rsidR="00CF5B8F" w:rsidRPr="00AC4226">
        <w:t>Vishnutirtha’ s</w:t>
      </w:r>
      <w:r w:rsidRPr="00AC4226">
        <w:t xml:space="preserve">  disciples.</w:t>
      </w:r>
    </w:p>
    <w:p w14:paraId="004BBBE3" w14:textId="77777777" w:rsidR="00E9400C" w:rsidRPr="00AC4226" w:rsidRDefault="00E9400C" w:rsidP="007C105A">
      <w:pPr>
        <w:pStyle w:val="S16S"/>
      </w:pPr>
      <w:r w:rsidRPr="00AC4226">
        <w:rPr>
          <w:cs/>
        </w:rPr>
        <w:t>असौ दास्यं ध्रुवं यातं महान्तं महतामपि</w:t>
      </w:r>
      <w:r w:rsidR="00D766AC" w:rsidRPr="00AC4226">
        <w:rPr>
          <w:cs/>
        </w:rPr>
        <w:t>।</w:t>
      </w:r>
      <w:r w:rsidR="002A5300" w:rsidRPr="00AC4226">
        <w:rPr>
          <w:cs/>
        </w:rPr>
        <w:br/>
      </w:r>
      <w:r w:rsidRPr="00AC4226">
        <w:rPr>
          <w:cs/>
        </w:rPr>
        <w:t>व्यधादनुग्रहं कुर्वन् सामर्थ्यैः कौतुकं नृणाम्</w:t>
      </w:r>
      <w:r w:rsidR="00D766AC" w:rsidRPr="00AC4226">
        <w:rPr>
          <w:cs/>
        </w:rPr>
        <w:t>॥</w:t>
      </w:r>
      <w:r w:rsidR="009F24BB" w:rsidRPr="00AC4226">
        <w:rPr>
          <w:cs/>
        </w:rPr>
        <w:t>15-</w:t>
      </w:r>
      <w:r w:rsidRPr="00AC4226">
        <w:t>118</w:t>
      </w:r>
      <w:r w:rsidR="0051754E" w:rsidRPr="00AC4226">
        <w:rPr>
          <w:cs/>
        </w:rPr>
        <w:t>॥</w:t>
      </w:r>
    </w:p>
    <w:p w14:paraId="74739AA6" w14:textId="77777777" w:rsidR="006F6D1D" w:rsidRPr="00AC4226" w:rsidRDefault="006F6D1D" w:rsidP="00EC4553">
      <w:pPr>
        <w:pStyle w:val="EngText"/>
      </w:pPr>
      <w:r w:rsidRPr="00AC4226">
        <w:t>15-118</w:t>
      </w:r>
      <w:r w:rsidR="00CF5B8F" w:rsidRPr="00AC4226">
        <w:t>. Sri</w:t>
      </w:r>
      <w:r w:rsidRPr="00AC4226">
        <w:t xml:space="preserve"> Vishnutirtha who </w:t>
      </w:r>
      <w:r w:rsidR="00CF5B8F" w:rsidRPr="00AC4226">
        <w:t>struck</w:t>
      </w:r>
      <w:r w:rsidRPr="00AC4226">
        <w:t xml:space="preserve"> wonder in </w:t>
      </w:r>
      <w:r w:rsidR="00CF5B8F" w:rsidRPr="00AC4226">
        <w:t>the hearts</w:t>
      </w:r>
      <w:r w:rsidRPr="00AC4226">
        <w:t xml:space="preserve"> of the people with his superhuman </w:t>
      </w:r>
      <w:r w:rsidR="00CF5B8F" w:rsidRPr="00AC4226">
        <w:t>feats</w:t>
      </w:r>
      <w:r w:rsidRPr="00AC4226">
        <w:t xml:space="preserve"> fully favoured his </w:t>
      </w:r>
      <w:r w:rsidR="00CF5B8F" w:rsidRPr="00AC4226">
        <w:t>favorite</w:t>
      </w:r>
      <w:r w:rsidRPr="00AC4226">
        <w:t xml:space="preserve"> follower and with a firm resolve made </w:t>
      </w:r>
      <w:r w:rsidR="00CF5B8F" w:rsidRPr="00AC4226">
        <w:t>him</w:t>
      </w:r>
      <w:r w:rsidRPr="00AC4226">
        <w:t xml:space="preserve"> (</w:t>
      </w:r>
      <w:r w:rsidR="00CF5B8F" w:rsidRPr="00AC4226">
        <w:t>Vyasatirtha</w:t>
      </w:r>
      <w:r w:rsidRPr="00AC4226">
        <w:t>) the pick of the chosen-wise.</w:t>
      </w:r>
    </w:p>
    <w:p w14:paraId="1200D270" w14:textId="77777777" w:rsidR="00E9400C" w:rsidRPr="00AC4226" w:rsidRDefault="00E9400C" w:rsidP="007C105A">
      <w:pPr>
        <w:pStyle w:val="S16S"/>
      </w:pPr>
      <w:r w:rsidRPr="00AC4226">
        <w:rPr>
          <w:cs/>
        </w:rPr>
        <w:t>आ</w:t>
      </w:r>
      <w:r w:rsidRPr="00AC4226">
        <w:t>-</w:t>
      </w:r>
      <w:r w:rsidRPr="00AC4226">
        <w:rPr>
          <w:cs/>
        </w:rPr>
        <w:t>रुरोह दुरारोहं स परैः प्रीति</w:t>
      </w:r>
      <w:r w:rsidRPr="00AC4226">
        <w:t>-</w:t>
      </w:r>
      <w:r w:rsidRPr="00AC4226">
        <w:rPr>
          <w:cs/>
        </w:rPr>
        <w:t>कृद्धरेः</w:t>
      </w:r>
      <w:r w:rsidR="00D766AC" w:rsidRPr="00AC4226">
        <w:rPr>
          <w:cs/>
        </w:rPr>
        <w:t>।</w:t>
      </w:r>
      <w:r w:rsidR="002A5300" w:rsidRPr="00AC4226">
        <w:rPr>
          <w:cs/>
        </w:rPr>
        <w:br/>
      </w:r>
      <w:r w:rsidRPr="00AC4226">
        <w:rPr>
          <w:cs/>
        </w:rPr>
        <w:t>महान्तं महिमानं च महीध्रं च गुह</w:t>
      </w:r>
      <w:r w:rsidRPr="00AC4226">
        <w:t>-</w:t>
      </w:r>
      <w:r w:rsidRPr="00AC4226">
        <w:rPr>
          <w:cs/>
        </w:rPr>
        <w:t>प्रियम्</w:t>
      </w:r>
      <w:r w:rsidR="00D766AC" w:rsidRPr="00AC4226">
        <w:rPr>
          <w:cs/>
        </w:rPr>
        <w:t>॥</w:t>
      </w:r>
      <w:r w:rsidR="009F24BB" w:rsidRPr="00AC4226">
        <w:rPr>
          <w:cs/>
        </w:rPr>
        <w:t>15-</w:t>
      </w:r>
      <w:r w:rsidRPr="00AC4226">
        <w:t>119</w:t>
      </w:r>
      <w:r w:rsidR="0051754E" w:rsidRPr="00AC4226">
        <w:rPr>
          <w:cs/>
        </w:rPr>
        <w:t>॥</w:t>
      </w:r>
    </w:p>
    <w:p w14:paraId="4495C56A" w14:textId="77777777" w:rsidR="006F6D1D" w:rsidRPr="00AC4226" w:rsidRDefault="006F6D1D" w:rsidP="00EC4553">
      <w:pPr>
        <w:pStyle w:val="EngText"/>
      </w:pPr>
      <w:r w:rsidRPr="00AC4226">
        <w:t>15-119. Sri Vishnutirtha, busy in activities delightful to Lord Narayana, attained transcendent glory hard for others to gain and scaled even the lofty mountain (Kumaradri) dear to Kumarswamy impossible for others to ascend.</w:t>
      </w:r>
    </w:p>
    <w:p w14:paraId="40C34C39" w14:textId="77777777" w:rsidR="00E9400C" w:rsidRPr="00AC4226" w:rsidRDefault="00E9400C" w:rsidP="007C105A">
      <w:pPr>
        <w:pStyle w:val="S16S"/>
      </w:pPr>
      <w:r w:rsidRPr="00AC4226">
        <w:rPr>
          <w:cs/>
        </w:rPr>
        <w:t>आकृष्टो</w:t>
      </w:r>
      <w:r w:rsidR="007A4C1E" w:rsidRPr="00AC4226">
        <w:rPr>
          <w:cs/>
        </w:rPr>
        <w:t>ऽ</w:t>
      </w:r>
      <w:r w:rsidRPr="00AC4226">
        <w:rPr>
          <w:cs/>
        </w:rPr>
        <w:t>स्य गुणैर्व्वाप्तैः यो गोदाया उपाययौ</w:t>
      </w:r>
      <w:r w:rsidR="00D766AC" w:rsidRPr="00AC4226">
        <w:rPr>
          <w:cs/>
        </w:rPr>
        <w:t>।</w:t>
      </w:r>
      <w:r w:rsidR="002A5300" w:rsidRPr="00AC4226">
        <w:rPr>
          <w:cs/>
        </w:rPr>
        <w:br/>
      </w:r>
      <w:r w:rsidRPr="00AC4226">
        <w:rPr>
          <w:cs/>
        </w:rPr>
        <w:t>स पद्मनाभ</w:t>
      </w:r>
      <w:r w:rsidRPr="00AC4226">
        <w:t>-</w:t>
      </w:r>
      <w:r w:rsidRPr="00AC4226">
        <w:rPr>
          <w:cs/>
        </w:rPr>
        <w:t>तीर्थाख्यः शिष्यो</w:t>
      </w:r>
      <w:r w:rsidR="007A4C1E" w:rsidRPr="00AC4226">
        <w:rPr>
          <w:cs/>
        </w:rPr>
        <w:t>ऽ</w:t>
      </w:r>
      <w:r w:rsidRPr="00AC4226">
        <w:rPr>
          <w:cs/>
        </w:rPr>
        <w:t>न्यो</w:t>
      </w:r>
      <w:r w:rsidR="007A4C1E" w:rsidRPr="00AC4226">
        <w:rPr>
          <w:cs/>
        </w:rPr>
        <w:t>ऽ</w:t>
      </w:r>
      <w:r w:rsidRPr="00AC4226">
        <w:rPr>
          <w:cs/>
        </w:rPr>
        <w:t>भूत् सु</w:t>
      </w:r>
      <w:r w:rsidRPr="00AC4226">
        <w:t>-</w:t>
      </w:r>
      <w:r w:rsidRPr="00AC4226">
        <w:rPr>
          <w:cs/>
        </w:rPr>
        <w:t>चेतसः</w:t>
      </w:r>
      <w:r w:rsidR="00D766AC" w:rsidRPr="00AC4226">
        <w:rPr>
          <w:cs/>
        </w:rPr>
        <w:t>॥</w:t>
      </w:r>
      <w:r w:rsidR="009F24BB" w:rsidRPr="00AC4226">
        <w:rPr>
          <w:cs/>
        </w:rPr>
        <w:t>15-</w:t>
      </w:r>
      <w:r w:rsidRPr="00AC4226">
        <w:t>120</w:t>
      </w:r>
      <w:r w:rsidR="0051754E" w:rsidRPr="00AC4226">
        <w:rPr>
          <w:cs/>
        </w:rPr>
        <w:t>॥</w:t>
      </w:r>
    </w:p>
    <w:p w14:paraId="1F5002F2" w14:textId="77777777" w:rsidR="006F6D1D" w:rsidRPr="00AC4226" w:rsidRDefault="006F6D1D" w:rsidP="00EC4553">
      <w:pPr>
        <w:pStyle w:val="EngText"/>
      </w:pPr>
      <w:r w:rsidRPr="00AC4226">
        <w:t xml:space="preserve">15-120. Lured by the excellences of the great Acharya that captivated the land, the learned Padmanabhatirtha of an immaculate mind who hailed from the Godavari tract, also joined </w:t>
      </w:r>
      <w:r w:rsidR="00A3471A">
        <w:t>Anandatirtha</w:t>
      </w:r>
      <w:r w:rsidRPr="00AC4226">
        <w:t xml:space="preserve"> as his staunch follower.</w:t>
      </w:r>
    </w:p>
    <w:p w14:paraId="5B8DC864" w14:textId="77777777" w:rsidR="00E9400C" w:rsidRPr="00AC4226" w:rsidRDefault="00E9400C" w:rsidP="007C105A">
      <w:pPr>
        <w:pStyle w:val="S16S"/>
      </w:pPr>
      <w:r w:rsidRPr="00AC4226">
        <w:rPr>
          <w:cs/>
        </w:rPr>
        <w:t>श्रुत्या मत्या सदा भक्त्या विरक्त्या नित्य</w:t>
      </w:r>
      <w:r w:rsidRPr="00AC4226">
        <w:t>-</w:t>
      </w:r>
      <w:r w:rsidRPr="00AC4226">
        <w:rPr>
          <w:cs/>
        </w:rPr>
        <w:t>सेवया</w:t>
      </w:r>
      <w:r w:rsidR="00D766AC" w:rsidRPr="00AC4226">
        <w:rPr>
          <w:cs/>
        </w:rPr>
        <w:t>।</w:t>
      </w:r>
      <w:r w:rsidR="002A5300" w:rsidRPr="00AC4226">
        <w:rPr>
          <w:cs/>
        </w:rPr>
        <w:br/>
      </w:r>
      <w:r w:rsidRPr="00AC4226">
        <w:rPr>
          <w:cs/>
        </w:rPr>
        <w:t>यस्मै प्रसन्नः प्राज्येक्षः सद्यो विद्यां ददौ शुभाम्</w:t>
      </w:r>
      <w:r w:rsidR="00D766AC" w:rsidRPr="00AC4226">
        <w:rPr>
          <w:cs/>
        </w:rPr>
        <w:t>॥</w:t>
      </w:r>
      <w:r w:rsidR="009F24BB" w:rsidRPr="00AC4226">
        <w:rPr>
          <w:cs/>
        </w:rPr>
        <w:t>15-</w:t>
      </w:r>
      <w:r w:rsidRPr="00AC4226">
        <w:t>121</w:t>
      </w:r>
      <w:r w:rsidR="0051754E" w:rsidRPr="00AC4226">
        <w:rPr>
          <w:cs/>
        </w:rPr>
        <w:t>॥</w:t>
      </w:r>
    </w:p>
    <w:p w14:paraId="694D934B" w14:textId="77777777" w:rsidR="006F6D1D" w:rsidRPr="00AC4226" w:rsidRDefault="006F6D1D" w:rsidP="00EC4553">
      <w:pPr>
        <w:pStyle w:val="EngText"/>
      </w:pPr>
      <w:r w:rsidRPr="00AC4226">
        <w:t xml:space="preserve">15-121. Satisfied with the dispassionate nature, judicious listening, deep thinking, unfaltering devotion and </w:t>
      </w:r>
      <w:r w:rsidR="00CF5B8F" w:rsidRPr="00AC4226">
        <w:t>unstinted</w:t>
      </w:r>
      <w:r w:rsidRPr="00AC4226">
        <w:t xml:space="preserve"> service of Padmanabhatirtha, </w:t>
      </w:r>
      <w:r w:rsidR="00A3471A">
        <w:t>Anandatirtha</w:t>
      </w:r>
      <w:r w:rsidRPr="00AC4226">
        <w:t xml:space="preserve"> imparted to him forthwith the knowledge of the supreme spirit.</w:t>
      </w:r>
    </w:p>
    <w:p w14:paraId="6018A4D2" w14:textId="77777777" w:rsidR="00E9400C" w:rsidRPr="00AC4226" w:rsidRDefault="00E9400C" w:rsidP="007C105A">
      <w:pPr>
        <w:pStyle w:val="S16S"/>
      </w:pPr>
      <w:r w:rsidRPr="00AC4226">
        <w:rPr>
          <w:cs/>
        </w:rPr>
        <w:t>वेदान्ताब्धिं न यो जातु जहौ विद्वत्</w:t>
      </w:r>
      <w:r w:rsidRPr="00AC4226">
        <w:t>-</w:t>
      </w:r>
      <w:r w:rsidRPr="00AC4226">
        <w:rPr>
          <w:cs/>
        </w:rPr>
        <w:t>तिमिङ्गिलः</w:t>
      </w:r>
      <w:r w:rsidR="00D766AC" w:rsidRPr="00AC4226">
        <w:rPr>
          <w:cs/>
        </w:rPr>
        <w:t>।</w:t>
      </w:r>
      <w:r w:rsidR="002A5300" w:rsidRPr="00AC4226">
        <w:rPr>
          <w:cs/>
        </w:rPr>
        <w:br/>
      </w:r>
      <w:r w:rsidRPr="00AC4226">
        <w:rPr>
          <w:cs/>
        </w:rPr>
        <w:t>युक्ति</w:t>
      </w:r>
      <w:r w:rsidRPr="00AC4226">
        <w:t>-</w:t>
      </w:r>
      <w:r w:rsidRPr="00AC4226">
        <w:rPr>
          <w:cs/>
        </w:rPr>
        <w:t>प्रवाह</w:t>
      </w:r>
      <w:r w:rsidRPr="00AC4226">
        <w:t>-</w:t>
      </w:r>
      <w:r w:rsidRPr="00AC4226">
        <w:rPr>
          <w:cs/>
        </w:rPr>
        <w:t>सम्रम्भात् पर</w:t>
      </w:r>
      <w:r w:rsidRPr="00AC4226">
        <w:t>-</w:t>
      </w:r>
      <w:r w:rsidRPr="00AC4226">
        <w:rPr>
          <w:cs/>
        </w:rPr>
        <w:t>शास्त्र</w:t>
      </w:r>
      <w:r w:rsidRPr="00AC4226">
        <w:t>-</w:t>
      </w:r>
      <w:r w:rsidRPr="00AC4226">
        <w:rPr>
          <w:cs/>
        </w:rPr>
        <w:t>नदी</w:t>
      </w:r>
      <w:r w:rsidRPr="00AC4226">
        <w:t>-</w:t>
      </w:r>
      <w:r w:rsidRPr="00AC4226">
        <w:rPr>
          <w:cs/>
        </w:rPr>
        <w:t>चरः</w:t>
      </w:r>
      <w:r w:rsidR="00D766AC" w:rsidRPr="00AC4226">
        <w:rPr>
          <w:cs/>
        </w:rPr>
        <w:t>॥</w:t>
      </w:r>
      <w:r w:rsidR="009F24BB" w:rsidRPr="00AC4226">
        <w:rPr>
          <w:cs/>
        </w:rPr>
        <w:t>15-</w:t>
      </w:r>
      <w:r w:rsidRPr="00AC4226">
        <w:t>122</w:t>
      </w:r>
      <w:r w:rsidR="0051754E" w:rsidRPr="00AC4226">
        <w:rPr>
          <w:cs/>
        </w:rPr>
        <w:t>॥</w:t>
      </w:r>
    </w:p>
    <w:p w14:paraId="2C7800CE" w14:textId="77777777" w:rsidR="00757A6E" w:rsidRPr="00AC4226" w:rsidRDefault="00757A6E" w:rsidP="00EC4553">
      <w:pPr>
        <w:pStyle w:val="EngText"/>
      </w:pPr>
      <w:r w:rsidRPr="00AC4226">
        <w:t xml:space="preserve">15-122. Like the whale always moving majestically in the sea, migrating to the river at times to swallow the small fish, (timis) </w:t>
      </w:r>
      <w:r w:rsidR="00CF5B8F" w:rsidRPr="00AC4226">
        <w:t>Padmanabhatirtha</w:t>
      </w:r>
      <w:r w:rsidRPr="00AC4226">
        <w:t xml:space="preserve"> (the whale) of prodigious learning never forsook (was greatly devoted to) the unbounded Shastra (ocean of Vedanta) but out of resentment ransacked the </w:t>
      </w:r>
      <w:r w:rsidR="00CF5B8F" w:rsidRPr="00AC4226">
        <w:lastRenderedPageBreak/>
        <w:t>limited scriptural</w:t>
      </w:r>
      <w:r w:rsidRPr="00AC4226">
        <w:t xml:space="preserve"> content </w:t>
      </w:r>
      <w:r w:rsidR="00CF5B8F" w:rsidRPr="00AC4226">
        <w:t>(the</w:t>
      </w:r>
      <w:r w:rsidRPr="00AC4226">
        <w:t xml:space="preserve"> river only to </w:t>
      </w:r>
      <w:r w:rsidR="00CF5B8F" w:rsidRPr="00AC4226">
        <w:t>defy</w:t>
      </w:r>
      <w:r w:rsidRPr="00AC4226">
        <w:t xml:space="preserve"> and defeat the chain of inferences of the disputants.</w:t>
      </w:r>
    </w:p>
    <w:p w14:paraId="12C3A3A0" w14:textId="77777777" w:rsidR="00E9400C" w:rsidRPr="00AC4226" w:rsidRDefault="00E9400C" w:rsidP="007C105A">
      <w:pPr>
        <w:pStyle w:val="S16S"/>
      </w:pPr>
      <w:r w:rsidRPr="00AC4226">
        <w:rPr>
          <w:cs/>
        </w:rPr>
        <w:t>व्याख्या</w:t>
      </w:r>
      <w:r w:rsidRPr="00AC4226">
        <w:t>-</w:t>
      </w:r>
      <w:r w:rsidRPr="00AC4226">
        <w:rPr>
          <w:cs/>
        </w:rPr>
        <w:t>प्रणाद</w:t>
      </w:r>
      <w:r w:rsidRPr="00AC4226">
        <w:t>-</w:t>
      </w:r>
      <w:r w:rsidRPr="00AC4226">
        <w:rPr>
          <w:cs/>
        </w:rPr>
        <w:t>मात्रेण वीरं मन्यान् स्वमण्डले</w:t>
      </w:r>
      <w:r w:rsidR="00D766AC" w:rsidRPr="00AC4226">
        <w:rPr>
          <w:cs/>
        </w:rPr>
        <w:t>।</w:t>
      </w:r>
      <w:r w:rsidR="002A5300" w:rsidRPr="00AC4226">
        <w:rPr>
          <w:cs/>
        </w:rPr>
        <w:br/>
      </w:r>
      <w:r w:rsidRPr="00AC4226">
        <w:rPr>
          <w:cs/>
        </w:rPr>
        <w:t>मायावी</w:t>
      </w:r>
      <w:r w:rsidRPr="00AC4226">
        <w:t>-</w:t>
      </w:r>
      <w:r w:rsidRPr="00AC4226">
        <w:rPr>
          <w:cs/>
        </w:rPr>
        <w:t>ग्राम</w:t>
      </w:r>
      <w:r w:rsidRPr="00AC4226">
        <w:t>-</w:t>
      </w:r>
      <w:r w:rsidRPr="00AC4226">
        <w:rPr>
          <w:cs/>
        </w:rPr>
        <w:t>सिंहान् यो वादि</w:t>
      </w:r>
      <w:r w:rsidRPr="00AC4226">
        <w:t>-</w:t>
      </w:r>
      <w:r w:rsidRPr="00AC4226">
        <w:rPr>
          <w:cs/>
        </w:rPr>
        <w:t>सिंहो निराकरोत्</w:t>
      </w:r>
      <w:r w:rsidR="00D766AC" w:rsidRPr="00AC4226">
        <w:rPr>
          <w:cs/>
        </w:rPr>
        <w:t>।</w:t>
      </w:r>
      <w:r w:rsidR="009F24BB" w:rsidRPr="00AC4226">
        <w:rPr>
          <w:cs/>
        </w:rPr>
        <w:t>15-</w:t>
      </w:r>
      <w:r w:rsidRPr="00AC4226">
        <w:t>123</w:t>
      </w:r>
      <w:r w:rsidR="0051754E" w:rsidRPr="00AC4226">
        <w:rPr>
          <w:cs/>
        </w:rPr>
        <w:t>॥</w:t>
      </w:r>
    </w:p>
    <w:p w14:paraId="7668DADB" w14:textId="77777777" w:rsidR="00757A6E" w:rsidRPr="00AC4226" w:rsidRDefault="00757A6E" w:rsidP="00EC4553">
      <w:pPr>
        <w:pStyle w:val="EngText"/>
      </w:pPr>
      <w:r w:rsidRPr="00AC4226">
        <w:t xml:space="preserve">15-123. Like the roar of the valiant lion frightening the craven dogs, the distinguished controversialist Padmanabhatirtha (lion) outwitted the Mayavadins (dogs) who deemed themselves to be impregnable among their log, by the thunder (resonant voice) of his spirited </w:t>
      </w:r>
      <w:r w:rsidR="00CF5B8F" w:rsidRPr="00AC4226">
        <w:t>discourses</w:t>
      </w:r>
      <w:r w:rsidRPr="00AC4226">
        <w:t>.</w:t>
      </w:r>
    </w:p>
    <w:p w14:paraId="2FA10A6E" w14:textId="77777777" w:rsidR="00E9400C" w:rsidRPr="00AC4226" w:rsidRDefault="00E9400C" w:rsidP="007C105A">
      <w:pPr>
        <w:pStyle w:val="S16S"/>
      </w:pPr>
      <w:r w:rsidRPr="00AC4226">
        <w:rPr>
          <w:cs/>
        </w:rPr>
        <w:t>मत्त</w:t>
      </w:r>
      <w:r w:rsidRPr="00AC4226">
        <w:t>-</w:t>
      </w:r>
      <w:r w:rsidRPr="00AC4226">
        <w:rPr>
          <w:cs/>
        </w:rPr>
        <w:t>दुर्वादि</w:t>
      </w:r>
      <w:r w:rsidRPr="00AC4226">
        <w:t>-</w:t>
      </w:r>
      <w:r w:rsidRPr="00AC4226">
        <w:rPr>
          <w:cs/>
        </w:rPr>
        <w:t>मातङ्ग</w:t>
      </w:r>
      <w:r w:rsidRPr="00AC4226">
        <w:t>-</w:t>
      </w:r>
      <w:r w:rsidRPr="00AC4226">
        <w:rPr>
          <w:cs/>
        </w:rPr>
        <w:t>तर्क</w:t>
      </w:r>
      <w:r w:rsidRPr="00AC4226">
        <w:t>-</w:t>
      </w:r>
      <w:r w:rsidRPr="00AC4226">
        <w:rPr>
          <w:cs/>
        </w:rPr>
        <w:t>मस्तक</w:t>
      </w:r>
      <w:r w:rsidRPr="00AC4226">
        <w:t>-</w:t>
      </w:r>
      <w:r w:rsidRPr="00AC4226">
        <w:rPr>
          <w:cs/>
        </w:rPr>
        <w:t>धारणे</w:t>
      </w:r>
      <w:r w:rsidR="00D766AC" w:rsidRPr="00AC4226">
        <w:rPr>
          <w:cs/>
        </w:rPr>
        <w:t>।</w:t>
      </w:r>
      <w:r w:rsidR="002A5300" w:rsidRPr="00AC4226">
        <w:rPr>
          <w:cs/>
        </w:rPr>
        <w:br/>
      </w:r>
      <w:r w:rsidRPr="00AC4226">
        <w:rPr>
          <w:cs/>
        </w:rPr>
        <w:t>पञ्चास्यो यो</w:t>
      </w:r>
      <w:r w:rsidR="007A4C1E" w:rsidRPr="00AC4226">
        <w:rPr>
          <w:cs/>
        </w:rPr>
        <w:t>ऽ</w:t>
      </w:r>
      <w:r w:rsidRPr="00AC4226">
        <w:rPr>
          <w:cs/>
        </w:rPr>
        <w:t>भवद् व्यक्तं चतुरास्यो</w:t>
      </w:r>
      <w:r w:rsidR="007A4C1E" w:rsidRPr="00AC4226">
        <w:rPr>
          <w:cs/>
        </w:rPr>
        <w:t>ऽ</w:t>
      </w:r>
      <w:r w:rsidRPr="00AC4226">
        <w:rPr>
          <w:cs/>
        </w:rPr>
        <w:t>पि केवलम्</w:t>
      </w:r>
      <w:r w:rsidR="00D766AC" w:rsidRPr="00AC4226">
        <w:rPr>
          <w:cs/>
        </w:rPr>
        <w:t>॥</w:t>
      </w:r>
      <w:r w:rsidR="009F24BB" w:rsidRPr="00AC4226">
        <w:rPr>
          <w:cs/>
        </w:rPr>
        <w:t>15-</w:t>
      </w:r>
      <w:r w:rsidRPr="00AC4226">
        <w:t>124</w:t>
      </w:r>
      <w:r w:rsidR="0051754E" w:rsidRPr="00AC4226">
        <w:rPr>
          <w:cs/>
        </w:rPr>
        <w:t>॥</w:t>
      </w:r>
    </w:p>
    <w:p w14:paraId="5019F600" w14:textId="77777777" w:rsidR="00757A6E" w:rsidRPr="00AC4226" w:rsidRDefault="00333908" w:rsidP="00EC4553">
      <w:pPr>
        <w:pStyle w:val="EngText"/>
      </w:pPr>
      <w:r w:rsidRPr="00AC4226">
        <w:t xml:space="preserve">15-124. Like the roar of the brave lion cleaving the temples of the inebriated </w:t>
      </w:r>
      <w:r w:rsidR="00CF5B8F" w:rsidRPr="00AC4226">
        <w:t>elephants</w:t>
      </w:r>
      <w:r w:rsidRPr="00AC4226">
        <w:t>, the vehement eloquence of Padmanabhatirtha (indeed a veritable lion) dexterously knocked down the confusing logic of the hostile disputants. (</w:t>
      </w:r>
      <w:r w:rsidR="00CF5B8F" w:rsidRPr="00AC4226">
        <w:t>Elephants</w:t>
      </w:r>
      <w:r w:rsidRPr="00AC4226">
        <w:t>)</w:t>
      </w:r>
    </w:p>
    <w:p w14:paraId="0EFF4840" w14:textId="77777777" w:rsidR="00E9400C" w:rsidRPr="00AC4226" w:rsidRDefault="00E9400C" w:rsidP="007C105A">
      <w:pPr>
        <w:pStyle w:val="S16S"/>
      </w:pPr>
      <w:r w:rsidRPr="00AC4226">
        <w:rPr>
          <w:cs/>
        </w:rPr>
        <w:t>सन्न्याय</w:t>
      </w:r>
      <w:r w:rsidRPr="00AC4226">
        <w:t>-</w:t>
      </w:r>
      <w:r w:rsidRPr="00AC4226">
        <w:rPr>
          <w:cs/>
        </w:rPr>
        <w:t>रत्नावळिर</w:t>
      </w:r>
      <w:r w:rsidRPr="00AC4226">
        <w:t>-</w:t>
      </w:r>
      <w:r w:rsidRPr="00AC4226">
        <w:rPr>
          <w:cs/>
        </w:rPr>
        <w:t>प्युदपादि यतः परा</w:t>
      </w:r>
      <w:r w:rsidR="002A5300" w:rsidRPr="00AC4226">
        <w:rPr>
          <w:cs/>
        </w:rPr>
        <w:t>।</w:t>
      </w:r>
      <w:r w:rsidR="002A5300" w:rsidRPr="00AC4226">
        <w:rPr>
          <w:cs/>
        </w:rPr>
        <w:br/>
      </w:r>
      <w:r w:rsidRPr="00AC4226">
        <w:rPr>
          <w:cs/>
        </w:rPr>
        <w:t>टीका</w:t>
      </w:r>
      <w:r w:rsidR="007A4C1E" w:rsidRPr="00AC4226">
        <w:rPr>
          <w:cs/>
        </w:rPr>
        <w:t>ऽ</w:t>
      </w:r>
      <w:r w:rsidRPr="00AC4226">
        <w:rPr>
          <w:cs/>
        </w:rPr>
        <w:t>परा</w:t>
      </w:r>
      <w:r w:rsidR="007A4C1E" w:rsidRPr="00AC4226">
        <w:rPr>
          <w:cs/>
        </w:rPr>
        <w:t>ऽ</w:t>
      </w:r>
      <w:r w:rsidRPr="00AC4226">
        <w:rPr>
          <w:cs/>
        </w:rPr>
        <w:t>नु</w:t>
      </w:r>
      <w:r w:rsidRPr="00AC4226">
        <w:t>-</w:t>
      </w:r>
      <w:r w:rsidRPr="00AC4226">
        <w:rPr>
          <w:cs/>
        </w:rPr>
        <w:t>व्याख्याया अनर्घा बोध</w:t>
      </w:r>
      <w:r w:rsidRPr="00AC4226">
        <w:t>-</w:t>
      </w:r>
      <w:r w:rsidRPr="00AC4226">
        <w:rPr>
          <w:cs/>
        </w:rPr>
        <w:t>सागरात्</w:t>
      </w:r>
      <w:r w:rsidR="00D766AC" w:rsidRPr="00AC4226">
        <w:rPr>
          <w:cs/>
        </w:rPr>
        <w:t>॥</w:t>
      </w:r>
      <w:r w:rsidRPr="00AC4226">
        <w:t>125</w:t>
      </w:r>
      <w:r w:rsidR="0051754E" w:rsidRPr="00AC4226">
        <w:rPr>
          <w:cs/>
        </w:rPr>
        <w:t>॥</w:t>
      </w:r>
    </w:p>
    <w:p w14:paraId="72838874" w14:textId="77777777" w:rsidR="00333908" w:rsidRPr="00AC4226" w:rsidRDefault="00333908" w:rsidP="00EC4553">
      <w:pPr>
        <w:pStyle w:val="EngText"/>
      </w:pPr>
      <w:r w:rsidRPr="00AC4226">
        <w:t>15-125. The store-house of Padmanabharitha’s sacred lea</w:t>
      </w:r>
      <w:r w:rsidR="00CF5B8F" w:rsidRPr="00AC4226">
        <w:t>rning gave birth to his volume S</w:t>
      </w:r>
      <w:r w:rsidRPr="00AC4226">
        <w:t>an</w:t>
      </w:r>
      <w:r w:rsidR="00CF5B8F" w:rsidRPr="00AC4226">
        <w:t>ya</w:t>
      </w:r>
      <w:r w:rsidRPr="00AC4226">
        <w:t xml:space="preserve">ya Ratnavali, a surpassing commentary on Anuvyakhyana, the magnum – opus of the Great Acharya, </w:t>
      </w:r>
      <w:r w:rsidR="00CF5B8F" w:rsidRPr="00AC4226">
        <w:t>really</w:t>
      </w:r>
      <w:r w:rsidRPr="00AC4226">
        <w:t xml:space="preserve"> a propitious and precious gem.</w:t>
      </w:r>
    </w:p>
    <w:p w14:paraId="3B16B5BD" w14:textId="77777777" w:rsidR="00E9400C" w:rsidRPr="00AC4226" w:rsidRDefault="00E9400C" w:rsidP="007C105A">
      <w:pPr>
        <w:pStyle w:val="S16S"/>
      </w:pPr>
      <w:r w:rsidRPr="00AC4226">
        <w:rPr>
          <w:cs/>
        </w:rPr>
        <w:t>वेद</w:t>
      </w:r>
      <w:r w:rsidRPr="00AC4226">
        <w:t>-</w:t>
      </w:r>
      <w:r w:rsidRPr="00AC4226">
        <w:rPr>
          <w:cs/>
        </w:rPr>
        <w:t>प्रवचनाचार्य</w:t>
      </w:r>
      <w:r w:rsidRPr="00AC4226">
        <w:t>-</w:t>
      </w:r>
      <w:r w:rsidRPr="00AC4226">
        <w:rPr>
          <w:cs/>
        </w:rPr>
        <w:t>शिष्यो</w:t>
      </w:r>
      <w:r w:rsidR="007A4C1E" w:rsidRPr="00AC4226">
        <w:rPr>
          <w:cs/>
        </w:rPr>
        <w:t>ऽ</w:t>
      </w:r>
      <w:r w:rsidRPr="00AC4226">
        <w:rPr>
          <w:cs/>
        </w:rPr>
        <w:t>साविति पूजितः</w:t>
      </w:r>
      <w:r w:rsidR="00D766AC" w:rsidRPr="00AC4226">
        <w:rPr>
          <w:cs/>
        </w:rPr>
        <w:t>।</w:t>
      </w:r>
      <w:r w:rsidR="002A5300" w:rsidRPr="00AC4226">
        <w:rPr>
          <w:cs/>
        </w:rPr>
        <w:br/>
      </w:r>
      <w:r w:rsidRPr="00AC4226">
        <w:rPr>
          <w:cs/>
        </w:rPr>
        <w:t>सभ्यः सभायां यो वेदं व्याचख्यौ वेद</w:t>
      </w:r>
      <w:r w:rsidRPr="00AC4226">
        <w:t>-</w:t>
      </w:r>
      <w:r w:rsidRPr="00AC4226">
        <w:rPr>
          <w:cs/>
        </w:rPr>
        <w:t>सारवित्</w:t>
      </w:r>
      <w:r w:rsidR="00D766AC" w:rsidRPr="00AC4226">
        <w:rPr>
          <w:cs/>
        </w:rPr>
        <w:t>॥</w:t>
      </w:r>
      <w:r w:rsidR="009F24BB" w:rsidRPr="00AC4226">
        <w:rPr>
          <w:cs/>
        </w:rPr>
        <w:t>15-</w:t>
      </w:r>
      <w:r w:rsidRPr="00AC4226">
        <w:t>126</w:t>
      </w:r>
      <w:r w:rsidR="0051754E" w:rsidRPr="00AC4226">
        <w:rPr>
          <w:cs/>
        </w:rPr>
        <w:t>॥</w:t>
      </w:r>
    </w:p>
    <w:p w14:paraId="7146E734" w14:textId="77777777" w:rsidR="00333908" w:rsidRPr="00AC4226" w:rsidRDefault="00333908" w:rsidP="00EC4553">
      <w:pPr>
        <w:pStyle w:val="EngText"/>
      </w:pPr>
      <w:r w:rsidRPr="00AC4226">
        <w:t xml:space="preserve">15-126. </w:t>
      </w:r>
      <w:r w:rsidR="00CF5B8F" w:rsidRPr="00AC4226">
        <w:t>Padmanabhatirtha</w:t>
      </w:r>
      <w:r w:rsidRPr="00AC4226">
        <w:t xml:space="preserve">, well grounded in the essence of the </w:t>
      </w:r>
      <w:r w:rsidR="00CF5B8F" w:rsidRPr="00AC4226">
        <w:t>Vedas</w:t>
      </w:r>
      <w:r w:rsidRPr="00AC4226">
        <w:t xml:space="preserve">, a grace to the assembly of the wise revered by the elite as the esteemed disciple of Guru-Madhwacharya and the well –known expounder of the Vedic scriptures, delivered weighty sermons to huge </w:t>
      </w:r>
      <w:r w:rsidR="00CF5B8F" w:rsidRPr="00AC4226">
        <w:t>congregations</w:t>
      </w:r>
      <w:r w:rsidRPr="00AC4226">
        <w:t>.</w:t>
      </w:r>
    </w:p>
    <w:p w14:paraId="4820A409" w14:textId="77777777" w:rsidR="00E9400C" w:rsidRPr="00AC4226" w:rsidRDefault="00E9400C" w:rsidP="007C105A">
      <w:pPr>
        <w:pStyle w:val="S16S"/>
      </w:pPr>
      <w:r w:rsidRPr="00AC4226">
        <w:rPr>
          <w:cs/>
        </w:rPr>
        <w:t>अनयोः प्रथमे शिष्याश्चरमे चाभवन्निह</w:t>
      </w:r>
      <w:r w:rsidR="00D766AC" w:rsidRPr="00AC4226">
        <w:rPr>
          <w:cs/>
        </w:rPr>
        <w:t>।</w:t>
      </w:r>
      <w:r w:rsidR="002A5300" w:rsidRPr="00AC4226">
        <w:rPr>
          <w:cs/>
        </w:rPr>
        <w:br/>
      </w:r>
      <w:r w:rsidRPr="00AC4226">
        <w:rPr>
          <w:cs/>
        </w:rPr>
        <w:t>अनन्त</w:t>
      </w:r>
      <w:r w:rsidRPr="00AC4226">
        <w:t>-</w:t>
      </w:r>
      <w:r w:rsidRPr="00AC4226">
        <w:rPr>
          <w:cs/>
        </w:rPr>
        <w:t>बोधस्यानेके यतीन्द्रा बहु</w:t>
      </w:r>
      <w:r w:rsidRPr="00AC4226">
        <w:t>-</w:t>
      </w:r>
      <w:r w:rsidRPr="00AC4226">
        <w:rPr>
          <w:cs/>
        </w:rPr>
        <w:t>देशजाः</w:t>
      </w:r>
      <w:r w:rsidR="00D766AC" w:rsidRPr="00AC4226">
        <w:rPr>
          <w:cs/>
        </w:rPr>
        <w:t>॥</w:t>
      </w:r>
      <w:r w:rsidR="009F24BB" w:rsidRPr="00AC4226">
        <w:rPr>
          <w:cs/>
        </w:rPr>
        <w:t>15-</w:t>
      </w:r>
      <w:r w:rsidRPr="00AC4226">
        <w:t>127</w:t>
      </w:r>
      <w:r w:rsidR="0051754E" w:rsidRPr="00AC4226">
        <w:rPr>
          <w:cs/>
        </w:rPr>
        <w:t>॥</w:t>
      </w:r>
    </w:p>
    <w:p w14:paraId="2741C7B6" w14:textId="77777777" w:rsidR="00333908" w:rsidRPr="00AC4226" w:rsidRDefault="00333908" w:rsidP="00EC4553">
      <w:pPr>
        <w:pStyle w:val="EngText"/>
      </w:pPr>
      <w:r w:rsidRPr="00AC4226">
        <w:t>15-127. Besides these two outstanding devoted adherents Vishnutirtha and Padmanabhatirtha, Poornaprajna had already many celebrated monk-</w:t>
      </w:r>
      <w:r w:rsidRPr="00AC4226">
        <w:lastRenderedPageBreak/>
        <w:t>disciples and admitted many more that had arrived from different directions, later into his fold.</w:t>
      </w:r>
    </w:p>
    <w:p w14:paraId="21974DD0" w14:textId="77777777" w:rsidR="00E9400C" w:rsidRPr="00AC4226" w:rsidRDefault="00E9400C" w:rsidP="007C105A">
      <w:pPr>
        <w:pStyle w:val="S16S"/>
      </w:pPr>
      <w:r w:rsidRPr="00AC4226">
        <w:rPr>
          <w:cs/>
        </w:rPr>
        <w:t>वशीकृत</w:t>
      </w:r>
      <w:r w:rsidRPr="00AC4226">
        <w:t>-</w:t>
      </w:r>
      <w:r w:rsidRPr="00AC4226">
        <w:rPr>
          <w:cs/>
        </w:rPr>
        <w:t>हृषीकाश्च जननाद्युप</w:t>
      </w:r>
      <w:r w:rsidRPr="00AC4226">
        <w:t>-</w:t>
      </w:r>
      <w:r w:rsidRPr="00AC4226">
        <w:rPr>
          <w:cs/>
        </w:rPr>
        <w:t>मर्दिनः</w:t>
      </w:r>
      <w:r w:rsidR="00D766AC" w:rsidRPr="00AC4226">
        <w:rPr>
          <w:cs/>
        </w:rPr>
        <w:t>।</w:t>
      </w:r>
      <w:r w:rsidR="002A5300" w:rsidRPr="00AC4226">
        <w:rPr>
          <w:cs/>
        </w:rPr>
        <w:br/>
      </w:r>
      <w:r w:rsidRPr="00AC4226">
        <w:rPr>
          <w:cs/>
        </w:rPr>
        <w:t>नरसिंह</w:t>
      </w:r>
      <w:r w:rsidRPr="00AC4226">
        <w:t>-</w:t>
      </w:r>
      <w:r w:rsidRPr="00AC4226">
        <w:rPr>
          <w:cs/>
        </w:rPr>
        <w:t>पदाधार अभ्यस्तोपेन्द्र</w:t>
      </w:r>
      <w:r w:rsidRPr="00AC4226">
        <w:t>-</w:t>
      </w:r>
      <w:r w:rsidRPr="00AC4226">
        <w:rPr>
          <w:cs/>
        </w:rPr>
        <w:t>नामकाः</w:t>
      </w:r>
      <w:r w:rsidR="00D766AC" w:rsidRPr="00AC4226">
        <w:rPr>
          <w:cs/>
        </w:rPr>
        <w:t>॥</w:t>
      </w:r>
      <w:r w:rsidR="009F24BB" w:rsidRPr="00AC4226">
        <w:rPr>
          <w:cs/>
        </w:rPr>
        <w:t>15-</w:t>
      </w:r>
      <w:r w:rsidRPr="00AC4226">
        <w:t>128</w:t>
      </w:r>
      <w:r w:rsidR="0051754E" w:rsidRPr="00AC4226">
        <w:rPr>
          <w:cs/>
        </w:rPr>
        <w:t>॥</w:t>
      </w:r>
    </w:p>
    <w:p w14:paraId="4490DCFC" w14:textId="77777777" w:rsidR="00333908" w:rsidRPr="00AC4226" w:rsidRDefault="00333908" w:rsidP="00EC4553">
      <w:pPr>
        <w:pStyle w:val="EngText"/>
      </w:pPr>
      <w:r w:rsidRPr="00AC4226">
        <w:t xml:space="preserve">15-128. Amongst those, prominent were the followers  called </w:t>
      </w:r>
      <w:r w:rsidR="004071F7" w:rsidRPr="00AC4226">
        <w:t xml:space="preserve"> Hrishikeshatirtha who had subdued his senses, Janardhanatirtha who had conquered birth and death, Narasimhatirtha who took shelter in the feet of Lord Narasimha and Upendratirtha who engrossed himself in repeating the Lord’s name in Upendra form.</w:t>
      </w:r>
    </w:p>
    <w:p w14:paraId="047A80C6" w14:textId="77777777" w:rsidR="00E9400C" w:rsidRPr="00AC4226" w:rsidRDefault="00E9400C" w:rsidP="007C105A">
      <w:pPr>
        <w:pStyle w:val="S16S"/>
      </w:pPr>
      <w:r w:rsidRPr="00AC4226">
        <w:rPr>
          <w:cs/>
        </w:rPr>
        <w:t>अदीर्घान्याभिधाना ये श्रीमद्राम</w:t>
      </w:r>
      <w:r w:rsidRPr="00AC4226">
        <w:t>-</w:t>
      </w:r>
      <w:r w:rsidRPr="00AC4226">
        <w:rPr>
          <w:cs/>
        </w:rPr>
        <w:t>पदाश्रयः</w:t>
      </w:r>
      <w:r w:rsidR="002A5300" w:rsidRPr="00AC4226">
        <w:rPr>
          <w:cs/>
        </w:rPr>
        <w:t>।</w:t>
      </w:r>
      <w:r w:rsidR="002A5300" w:rsidRPr="00AC4226">
        <w:rPr>
          <w:cs/>
        </w:rPr>
        <w:br/>
      </w:r>
      <w:r w:rsidRPr="00AC4226">
        <w:rPr>
          <w:cs/>
        </w:rPr>
        <w:t>अप्रत्यक्ष</w:t>
      </w:r>
      <w:r w:rsidRPr="00AC4226">
        <w:t>-</w:t>
      </w:r>
      <w:r w:rsidRPr="00AC4226">
        <w:rPr>
          <w:cs/>
        </w:rPr>
        <w:t>गुणोद्रिक्ता भक्ति</w:t>
      </w:r>
      <w:r w:rsidRPr="00AC4226">
        <w:t>-</w:t>
      </w:r>
      <w:r w:rsidRPr="00AC4226">
        <w:rPr>
          <w:cs/>
        </w:rPr>
        <w:t>वैराग्य</w:t>
      </w:r>
      <w:r w:rsidRPr="00AC4226">
        <w:t>-</w:t>
      </w:r>
      <w:r w:rsidRPr="00AC4226">
        <w:rPr>
          <w:cs/>
        </w:rPr>
        <w:t>सागराः</w:t>
      </w:r>
      <w:r w:rsidR="00D766AC" w:rsidRPr="00AC4226">
        <w:rPr>
          <w:cs/>
        </w:rPr>
        <w:t>॥</w:t>
      </w:r>
      <w:r w:rsidRPr="00AC4226">
        <w:t>129</w:t>
      </w:r>
      <w:r w:rsidR="0051754E" w:rsidRPr="00AC4226">
        <w:rPr>
          <w:cs/>
        </w:rPr>
        <w:t>॥</w:t>
      </w:r>
    </w:p>
    <w:p w14:paraId="6AAADB82" w14:textId="77777777" w:rsidR="004071F7" w:rsidRPr="00AC4226" w:rsidRDefault="004071F7" w:rsidP="00EC4553">
      <w:pPr>
        <w:pStyle w:val="EngText"/>
      </w:pPr>
      <w:r w:rsidRPr="00AC4226">
        <w:t xml:space="preserve">15-129. Mention be made of others followers also, called Vamanatirtha as though his name (reminded the dwarf-God Vamana), Ramtirtha who had taken </w:t>
      </w:r>
      <w:r w:rsidR="00CF5B8F" w:rsidRPr="00AC4226">
        <w:t>refuge</w:t>
      </w:r>
      <w:r w:rsidRPr="00AC4226">
        <w:t xml:space="preserve"> in the feet of Lord </w:t>
      </w:r>
      <w:r w:rsidR="00CF5B8F" w:rsidRPr="00AC4226">
        <w:t>Ramachandra</w:t>
      </w:r>
      <w:r w:rsidRPr="00AC4226">
        <w:t xml:space="preserve"> and Adhokshajatirtha who was gifted with supreme knowledge imperceptible to the senses – one and all full of dispassion and intense devotion to Lord Narayana</w:t>
      </w:r>
      <w:r w:rsidR="00891286" w:rsidRPr="00AC4226">
        <w:t>.</w:t>
      </w:r>
    </w:p>
    <w:p w14:paraId="37B3F12E" w14:textId="77777777" w:rsidR="00891286" w:rsidRPr="00AC4226" w:rsidRDefault="00891286" w:rsidP="00EC4553">
      <w:pPr>
        <w:pStyle w:val="EngText"/>
      </w:pPr>
      <w:r w:rsidRPr="00AC4226">
        <w:t xml:space="preserve">(In these two verses, we find the list of first peetadhipatis of all the eight monasteries at Udupi, (except Vishnutirtha whose greatness is already </w:t>
      </w:r>
      <w:r w:rsidR="00CF5B8F" w:rsidRPr="00AC4226">
        <w:t>dealt</w:t>
      </w:r>
      <w:r w:rsidRPr="00AC4226">
        <w:t xml:space="preserve"> with)</w:t>
      </w:r>
    </w:p>
    <w:p w14:paraId="0D383B38" w14:textId="77777777" w:rsidR="00E9400C" w:rsidRPr="00AC4226" w:rsidRDefault="00E9400C" w:rsidP="007C105A">
      <w:pPr>
        <w:pStyle w:val="S16S"/>
      </w:pPr>
      <w:r w:rsidRPr="00AC4226">
        <w:rPr>
          <w:cs/>
        </w:rPr>
        <w:t>पादैः पुनन्तः पृथिवीं दर्शयन्तो हरेः पदम्</w:t>
      </w:r>
      <w:r w:rsidR="00D766AC" w:rsidRPr="00AC4226">
        <w:rPr>
          <w:cs/>
        </w:rPr>
        <w:t>।</w:t>
      </w:r>
      <w:r w:rsidR="002A5300" w:rsidRPr="00AC4226">
        <w:rPr>
          <w:cs/>
        </w:rPr>
        <w:br/>
      </w:r>
      <w:r w:rsidRPr="00AC4226">
        <w:rPr>
          <w:cs/>
        </w:rPr>
        <w:t>धूत</w:t>
      </w:r>
      <w:r w:rsidRPr="00AC4226">
        <w:t>-</w:t>
      </w:r>
      <w:r w:rsidRPr="00AC4226">
        <w:rPr>
          <w:cs/>
        </w:rPr>
        <w:t>दुस्समय</w:t>
      </w:r>
      <w:r w:rsidRPr="00AC4226">
        <w:t>-</w:t>
      </w:r>
      <w:r w:rsidRPr="00AC4226">
        <w:rPr>
          <w:cs/>
        </w:rPr>
        <w:t>ध्वान्ता भास्करा इव गां गताः</w:t>
      </w:r>
      <w:r w:rsidR="00D766AC" w:rsidRPr="00AC4226">
        <w:rPr>
          <w:cs/>
        </w:rPr>
        <w:t>॥</w:t>
      </w:r>
      <w:r w:rsidR="009F24BB" w:rsidRPr="00AC4226">
        <w:rPr>
          <w:cs/>
        </w:rPr>
        <w:t>15-</w:t>
      </w:r>
      <w:r w:rsidRPr="00AC4226">
        <w:t>130</w:t>
      </w:r>
      <w:r w:rsidR="0051754E" w:rsidRPr="00AC4226">
        <w:rPr>
          <w:cs/>
        </w:rPr>
        <w:t>॥</w:t>
      </w:r>
    </w:p>
    <w:p w14:paraId="41448E16" w14:textId="77777777" w:rsidR="00891286" w:rsidRPr="00AC4226" w:rsidRDefault="00891286" w:rsidP="00EC4553">
      <w:pPr>
        <w:pStyle w:val="EngText"/>
      </w:pPr>
      <w:r w:rsidRPr="00AC4226">
        <w:t xml:space="preserve">15-130. These illustrious adherents of the Acharya appeared like so many luminous Suns, come down to consecrate the earth with their holy feet, (sacred Journey </w:t>
      </w:r>
      <w:r w:rsidR="00CF5B8F" w:rsidRPr="00AC4226">
        <w:t>thought out</w:t>
      </w:r>
      <w:r w:rsidRPr="00AC4226">
        <w:t xml:space="preserve"> the land) to manifest the nature of the supreme and to destroy the darkness of hostile doctrines by their learned discourses, like the Sun illuminating the sky with his radiant rays and destroying the darkness.</w:t>
      </w:r>
    </w:p>
    <w:p w14:paraId="7E0BCB6A" w14:textId="77777777" w:rsidR="00E9400C" w:rsidRPr="00AC4226" w:rsidRDefault="00E9400C" w:rsidP="007C105A">
      <w:pPr>
        <w:pStyle w:val="S16S"/>
      </w:pPr>
      <w:r w:rsidRPr="00AC4226">
        <w:rPr>
          <w:cs/>
        </w:rPr>
        <w:t>मोक्ष</w:t>
      </w:r>
      <w:r w:rsidRPr="00AC4226">
        <w:t>-</w:t>
      </w:r>
      <w:r w:rsidRPr="00AC4226">
        <w:rPr>
          <w:cs/>
        </w:rPr>
        <w:t>शास्त्रमृताम्भोधि</w:t>
      </w:r>
      <w:r w:rsidRPr="00AC4226">
        <w:t>-</w:t>
      </w:r>
      <w:r w:rsidRPr="00AC4226">
        <w:rPr>
          <w:cs/>
        </w:rPr>
        <w:t>सेवया नित्य</w:t>
      </w:r>
      <w:r w:rsidRPr="00AC4226">
        <w:t>-</w:t>
      </w:r>
      <w:r w:rsidRPr="00AC4226">
        <w:rPr>
          <w:cs/>
        </w:rPr>
        <w:t>निर्वृताः</w:t>
      </w:r>
      <w:r w:rsidR="00D766AC" w:rsidRPr="00AC4226">
        <w:rPr>
          <w:cs/>
        </w:rPr>
        <w:t>।</w:t>
      </w:r>
      <w:r w:rsidR="002A5300" w:rsidRPr="00AC4226">
        <w:rPr>
          <w:cs/>
        </w:rPr>
        <w:br/>
      </w:r>
      <w:r w:rsidRPr="00AC4226">
        <w:rPr>
          <w:cs/>
        </w:rPr>
        <w:t>चक्रि</w:t>
      </w:r>
      <w:r w:rsidRPr="00AC4226">
        <w:t>-</w:t>
      </w:r>
      <w:r w:rsidRPr="00AC4226">
        <w:rPr>
          <w:cs/>
        </w:rPr>
        <w:t>चारु</w:t>
      </w:r>
      <w:r w:rsidRPr="00AC4226">
        <w:t>-</w:t>
      </w:r>
      <w:r w:rsidRPr="00AC4226">
        <w:rPr>
          <w:cs/>
        </w:rPr>
        <w:t>तरार्चासु चक्रिणश्चरणार्चकाः</w:t>
      </w:r>
      <w:r w:rsidR="00D766AC" w:rsidRPr="00AC4226">
        <w:rPr>
          <w:cs/>
        </w:rPr>
        <w:t>॥</w:t>
      </w:r>
      <w:r w:rsidR="009F24BB" w:rsidRPr="00AC4226">
        <w:rPr>
          <w:cs/>
        </w:rPr>
        <w:t>15-</w:t>
      </w:r>
      <w:r w:rsidRPr="00AC4226">
        <w:t>131</w:t>
      </w:r>
      <w:r w:rsidR="0051754E" w:rsidRPr="00AC4226">
        <w:rPr>
          <w:cs/>
        </w:rPr>
        <w:t>॥</w:t>
      </w:r>
    </w:p>
    <w:p w14:paraId="25879127" w14:textId="77777777" w:rsidR="00891286" w:rsidRPr="00AC4226" w:rsidRDefault="00891286" w:rsidP="00EC4553">
      <w:pPr>
        <w:pStyle w:val="EngText"/>
      </w:pPr>
      <w:r w:rsidRPr="00AC4226">
        <w:t xml:space="preserve">15-131. These renowned followers led a life full of bliss plunged in the study and contemplation of Madhwa-Shastra, the ocean of nectar that confers </w:t>
      </w:r>
      <w:r w:rsidRPr="00AC4226">
        <w:lastRenderedPageBreak/>
        <w:t>salvation on its sincere votaries and in worshipping the lotus-feet of Lord Vishnu in his different enchanting images.</w:t>
      </w:r>
    </w:p>
    <w:p w14:paraId="5CD85185" w14:textId="77777777" w:rsidR="00E9400C" w:rsidRPr="00AC4226" w:rsidRDefault="00E9400C" w:rsidP="007C105A">
      <w:pPr>
        <w:pStyle w:val="S16S"/>
      </w:pPr>
      <w:r w:rsidRPr="00AC4226">
        <w:rPr>
          <w:cs/>
        </w:rPr>
        <w:t>मध्वः प्रशिष्या बहवः शिष्यां एषां मुहुस्तथा</w:t>
      </w:r>
      <w:r w:rsidR="00D766AC" w:rsidRPr="00AC4226">
        <w:rPr>
          <w:cs/>
        </w:rPr>
        <w:t>।</w:t>
      </w:r>
      <w:r w:rsidR="002A5300" w:rsidRPr="00AC4226">
        <w:rPr>
          <w:cs/>
        </w:rPr>
        <w:br/>
      </w:r>
      <w:r w:rsidRPr="00AC4226">
        <w:rPr>
          <w:cs/>
        </w:rPr>
        <w:t>अलञ्चक्रुरलं पृथ्वीं सर्वे सद्</w:t>
      </w:r>
      <w:r w:rsidRPr="00AC4226">
        <w:t>-</w:t>
      </w:r>
      <w:r w:rsidRPr="00AC4226">
        <w:rPr>
          <w:cs/>
        </w:rPr>
        <w:t>गुण</w:t>
      </w:r>
      <w:r w:rsidRPr="00AC4226">
        <w:t>-</w:t>
      </w:r>
      <w:r w:rsidRPr="00AC4226">
        <w:rPr>
          <w:cs/>
        </w:rPr>
        <w:t>भूषणाः</w:t>
      </w:r>
      <w:r w:rsidR="00D766AC" w:rsidRPr="00AC4226">
        <w:rPr>
          <w:cs/>
        </w:rPr>
        <w:t>॥</w:t>
      </w:r>
      <w:r w:rsidR="009F24BB" w:rsidRPr="00AC4226">
        <w:rPr>
          <w:cs/>
        </w:rPr>
        <w:t>15-</w:t>
      </w:r>
      <w:r w:rsidRPr="00AC4226">
        <w:t>132</w:t>
      </w:r>
      <w:r w:rsidR="0051754E" w:rsidRPr="00AC4226">
        <w:rPr>
          <w:cs/>
        </w:rPr>
        <w:t>॥</w:t>
      </w:r>
    </w:p>
    <w:p w14:paraId="71BC38AD" w14:textId="77777777" w:rsidR="00891286" w:rsidRPr="00AC4226" w:rsidRDefault="00891286" w:rsidP="00EC4553">
      <w:pPr>
        <w:pStyle w:val="EngText"/>
      </w:pPr>
      <w:r w:rsidRPr="00AC4226">
        <w:t>15-132. These eminent disciples of the Acharya along with their several students bedecked with sovereign qualities (like penance, dispassion, knowledge and devotion to Lord Vishnu) greatly enriched the whole world.</w:t>
      </w:r>
    </w:p>
    <w:p w14:paraId="5CD72B20" w14:textId="77777777" w:rsidR="00E9400C" w:rsidRPr="00AC4226" w:rsidRDefault="00E9400C" w:rsidP="007C105A">
      <w:pPr>
        <w:pStyle w:val="S16S"/>
      </w:pPr>
      <w:r w:rsidRPr="00AC4226">
        <w:rPr>
          <w:cs/>
        </w:rPr>
        <w:t>सदा सकल</w:t>
      </w:r>
      <w:r w:rsidRPr="00AC4226">
        <w:t>-</w:t>
      </w:r>
      <w:r w:rsidRPr="00AC4226">
        <w:rPr>
          <w:cs/>
        </w:rPr>
        <w:t>सच्छास्त्र</w:t>
      </w:r>
      <w:r w:rsidRPr="00AC4226">
        <w:t>-</w:t>
      </w:r>
      <w:r w:rsidRPr="00AC4226">
        <w:rPr>
          <w:cs/>
        </w:rPr>
        <w:t>व्याख्या</w:t>
      </w:r>
      <w:r w:rsidRPr="00AC4226">
        <w:t>-</w:t>
      </w:r>
      <w:r w:rsidRPr="00AC4226">
        <w:rPr>
          <w:cs/>
        </w:rPr>
        <w:t>सौख्यामृताब्धि</w:t>
      </w:r>
      <w:r w:rsidRPr="00AC4226">
        <w:t>-</w:t>
      </w:r>
      <w:r w:rsidRPr="00AC4226">
        <w:rPr>
          <w:cs/>
        </w:rPr>
        <w:t>गाः</w:t>
      </w:r>
      <w:r w:rsidR="00D766AC" w:rsidRPr="00AC4226">
        <w:rPr>
          <w:cs/>
        </w:rPr>
        <w:t>।</w:t>
      </w:r>
      <w:r w:rsidR="002A5300" w:rsidRPr="00AC4226">
        <w:rPr>
          <w:cs/>
        </w:rPr>
        <w:br/>
      </w:r>
      <w:r w:rsidRPr="00AC4226">
        <w:rPr>
          <w:cs/>
        </w:rPr>
        <w:t>सर्वे दुर्वादि</w:t>
      </w:r>
      <w:r w:rsidRPr="00AC4226">
        <w:t>-</w:t>
      </w:r>
      <w:r w:rsidRPr="00AC4226">
        <w:rPr>
          <w:cs/>
        </w:rPr>
        <w:t>दुर्वाद</w:t>
      </w:r>
      <w:r w:rsidRPr="00AC4226">
        <w:t>-</w:t>
      </w:r>
      <w:r w:rsidRPr="00AC4226">
        <w:rPr>
          <w:cs/>
        </w:rPr>
        <w:t>काण्ड</w:t>
      </w:r>
      <w:r w:rsidRPr="00AC4226">
        <w:t>-</w:t>
      </w:r>
      <w:r w:rsidRPr="00AC4226">
        <w:rPr>
          <w:cs/>
        </w:rPr>
        <w:t>खण्डन</w:t>
      </w:r>
      <w:r w:rsidRPr="00AC4226">
        <w:t>-</w:t>
      </w:r>
      <w:r w:rsidRPr="00AC4226">
        <w:rPr>
          <w:cs/>
        </w:rPr>
        <w:t>मण्डनाः</w:t>
      </w:r>
      <w:r w:rsidR="00D766AC" w:rsidRPr="00AC4226">
        <w:rPr>
          <w:cs/>
        </w:rPr>
        <w:t>॥</w:t>
      </w:r>
      <w:r w:rsidR="009F24BB" w:rsidRPr="00AC4226">
        <w:rPr>
          <w:cs/>
        </w:rPr>
        <w:t>15-</w:t>
      </w:r>
      <w:r w:rsidRPr="00AC4226">
        <w:t>133</w:t>
      </w:r>
      <w:r w:rsidR="0051754E" w:rsidRPr="00AC4226">
        <w:rPr>
          <w:cs/>
        </w:rPr>
        <w:t>॥</w:t>
      </w:r>
    </w:p>
    <w:p w14:paraId="459E4237" w14:textId="77777777" w:rsidR="00891286" w:rsidRPr="00AC4226" w:rsidRDefault="00891286" w:rsidP="00EC4553">
      <w:pPr>
        <w:pStyle w:val="EngText"/>
      </w:pPr>
      <w:r w:rsidRPr="00AC4226">
        <w:t>15-133. All these votaries, all the while in their salutary sermons on the bliss – yielding Shastra derived deep delight comparable to a few sips from the sea of ambrosia and graced themselves by controverting the fallacious reasonings of the rival confutants.</w:t>
      </w:r>
    </w:p>
    <w:p w14:paraId="635F1EC8" w14:textId="77777777" w:rsidR="00E9400C" w:rsidRPr="00AC4226" w:rsidRDefault="00E9400C" w:rsidP="007C105A">
      <w:pPr>
        <w:pStyle w:val="S16S"/>
      </w:pPr>
      <w:r w:rsidRPr="00AC4226">
        <w:rPr>
          <w:cs/>
        </w:rPr>
        <w:t>भूरि</w:t>
      </w:r>
      <w:r w:rsidRPr="00AC4226">
        <w:t>-</w:t>
      </w:r>
      <w:r w:rsidRPr="00AC4226">
        <w:rPr>
          <w:cs/>
        </w:rPr>
        <w:t>भक्ति</w:t>
      </w:r>
      <w:r w:rsidRPr="00AC4226">
        <w:t>-</w:t>
      </w:r>
      <w:r w:rsidRPr="00AC4226">
        <w:rPr>
          <w:cs/>
        </w:rPr>
        <w:t>भराः केचिदेष्वल्प</w:t>
      </w:r>
      <w:r w:rsidRPr="00AC4226">
        <w:t>-</w:t>
      </w:r>
      <w:r w:rsidRPr="00AC4226">
        <w:rPr>
          <w:cs/>
        </w:rPr>
        <w:t>श्रुत</w:t>
      </w:r>
      <w:r w:rsidRPr="00AC4226">
        <w:t>-</w:t>
      </w:r>
      <w:r w:rsidRPr="00AC4226">
        <w:rPr>
          <w:cs/>
        </w:rPr>
        <w:t>सम्पदः</w:t>
      </w:r>
      <w:r w:rsidR="00D766AC" w:rsidRPr="00AC4226">
        <w:rPr>
          <w:cs/>
        </w:rPr>
        <w:t>।</w:t>
      </w:r>
      <w:r w:rsidR="002A5300" w:rsidRPr="00AC4226">
        <w:rPr>
          <w:cs/>
        </w:rPr>
        <w:br/>
      </w:r>
      <w:r w:rsidRPr="00AC4226">
        <w:rPr>
          <w:cs/>
        </w:rPr>
        <w:t>अप्यल्प</w:t>
      </w:r>
      <w:r w:rsidRPr="00AC4226">
        <w:t>-</w:t>
      </w:r>
      <w:r w:rsidRPr="00AC4226">
        <w:rPr>
          <w:cs/>
        </w:rPr>
        <w:t>बोधा अपरे बहु</w:t>
      </w:r>
      <w:r w:rsidRPr="00AC4226">
        <w:t>-</w:t>
      </w:r>
      <w:r w:rsidRPr="00AC4226">
        <w:rPr>
          <w:cs/>
        </w:rPr>
        <w:t>श्रुत</w:t>
      </w:r>
      <w:r w:rsidRPr="00AC4226">
        <w:t>-</w:t>
      </w:r>
      <w:r w:rsidRPr="00AC4226">
        <w:rPr>
          <w:cs/>
        </w:rPr>
        <w:t>महा</w:t>
      </w:r>
      <w:r w:rsidRPr="00AC4226">
        <w:t>-</w:t>
      </w:r>
      <w:r w:rsidRPr="00AC4226">
        <w:rPr>
          <w:cs/>
        </w:rPr>
        <w:t>गुणाः</w:t>
      </w:r>
      <w:r w:rsidR="00D766AC" w:rsidRPr="00AC4226">
        <w:rPr>
          <w:cs/>
        </w:rPr>
        <w:t>॥</w:t>
      </w:r>
      <w:r w:rsidR="009F24BB" w:rsidRPr="00AC4226">
        <w:rPr>
          <w:cs/>
        </w:rPr>
        <w:t>15-</w:t>
      </w:r>
      <w:r w:rsidRPr="00AC4226">
        <w:t>134</w:t>
      </w:r>
      <w:r w:rsidR="0051754E" w:rsidRPr="00AC4226">
        <w:rPr>
          <w:cs/>
        </w:rPr>
        <w:t>॥</w:t>
      </w:r>
    </w:p>
    <w:p w14:paraId="532CC096" w14:textId="77777777" w:rsidR="00891286" w:rsidRPr="00AC4226" w:rsidRDefault="00891286" w:rsidP="00EC4553">
      <w:pPr>
        <w:pStyle w:val="EngText"/>
      </w:pPr>
      <w:r w:rsidRPr="00AC4226">
        <w:t xml:space="preserve">15-134. Coming down to the other followers of the Great Acharya, there were some, though less-versed in scriptural lore but </w:t>
      </w:r>
      <w:r w:rsidR="00CF5B8F" w:rsidRPr="00AC4226">
        <w:t>imbued</w:t>
      </w:r>
      <w:r w:rsidRPr="00AC4226">
        <w:t xml:space="preserve"> with deep devotion and others though deficient in intellect filling this gap with frequent hearings of avowed scriptures but one and all, all said and done, steeped in faith and earnestly devout.</w:t>
      </w:r>
    </w:p>
    <w:p w14:paraId="76E523D7" w14:textId="77777777" w:rsidR="00E9400C" w:rsidRPr="00AC4226" w:rsidRDefault="00E9400C" w:rsidP="007C105A">
      <w:pPr>
        <w:pStyle w:val="S16S"/>
      </w:pPr>
      <w:r w:rsidRPr="00AC4226">
        <w:rPr>
          <w:cs/>
        </w:rPr>
        <w:t>बहवो गृहिणो</w:t>
      </w:r>
      <w:r w:rsidR="007A4C1E" w:rsidRPr="00AC4226">
        <w:rPr>
          <w:cs/>
        </w:rPr>
        <w:t>ऽ</w:t>
      </w:r>
      <w:r w:rsidRPr="00AC4226">
        <w:rPr>
          <w:cs/>
        </w:rPr>
        <w:t>प्यस्मात् समग्रानुग्रहं ययुः</w:t>
      </w:r>
      <w:r w:rsidR="00D766AC" w:rsidRPr="00AC4226">
        <w:rPr>
          <w:cs/>
        </w:rPr>
        <w:t>।</w:t>
      </w:r>
      <w:r w:rsidR="002A5300" w:rsidRPr="00AC4226">
        <w:rPr>
          <w:cs/>
        </w:rPr>
        <w:br/>
      </w:r>
      <w:r w:rsidRPr="00AC4226">
        <w:rPr>
          <w:cs/>
        </w:rPr>
        <w:t>दीप्रा यत्राग्नया इव त्रयो लिकुच</w:t>
      </w:r>
      <w:r w:rsidRPr="00AC4226">
        <w:t>-</w:t>
      </w:r>
      <w:r w:rsidRPr="00AC4226">
        <w:rPr>
          <w:cs/>
        </w:rPr>
        <w:t>शेखराः</w:t>
      </w:r>
      <w:r w:rsidR="00D766AC" w:rsidRPr="00AC4226">
        <w:rPr>
          <w:cs/>
        </w:rPr>
        <w:t>॥</w:t>
      </w:r>
      <w:r w:rsidR="009F24BB" w:rsidRPr="00AC4226">
        <w:rPr>
          <w:cs/>
        </w:rPr>
        <w:t>15-</w:t>
      </w:r>
      <w:r w:rsidRPr="00AC4226">
        <w:t>135</w:t>
      </w:r>
      <w:r w:rsidR="0051754E" w:rsidRPr="00AC4226">
        <w:rPr>
          <w:cs/>
        </w:rPr>
        <w:t>॥</w:t>
      </w:r>
    </w:p>
    <w:p w14:paraId="4F9CD7C8" w14:textId="77777777" w:rsidR="00891286" w:rsidRPr="00AC4226" w:rsidRDefault="009D09D9" w:rsidP="00EC4553">
      <w:pPr>
        <w:pStyle w:val="EngText"/>
      </w:pPr>
      <w:r w:rsidRPr="00AC4226">
        <w:t xml:space="preserve">15-135. Besides these ascetics, among the </w:t>
      </w:r>
      <w:r w:rsidR="00CF5B8F" w:rsidRPr="00AC4226">
        <w:t>many</w:t>
      </w:r>
      <w:r w:rsidRPr="00AC4226">
        <w:t xml:space="preserve"> householders who had the good fortune to curry his blissful favour, were three distinguished devotees of the Likucha family glittering like the three fires, the illustrious Trivikramacharya, his brother Shankaracharya and another Shankaracharya of the same clan.</w:t>
      </w:r>
    </w:p>
    <w:p w14:paraId="4F0EE40E" w14:textId="77777777" w:rsidR="009D09D9" w:rsidRPr="00AC4226" w:rsidRDefault="009D09D9" w:rsidP="00EC4553">
      <w:pPr>
        <w:pStyle w:val="EngText"/>
      </w:pPr>
      <w:r w:rsidRPr="00AC4226">
        <w:t>(It high-lights the fact that not monks alone but befitting house-holders too are entitled to Supreme knowledge)</w:t>
      </w:r>
    </w:p>
    <w:p w14:paraId="094FC31B" w14:textId="77777777" w:rsidR="00E9400C" w:rsidRPr="00AC4226" w:rsidRDefault="00E9400C" w:rsidP="007C105A">
      <w:pPr>
        <w:pStyle w:val="S16S"/>
      </w:pPr>
      <w:r w:rsidRPr="00AC4226">
        <w:rPr>
          <w:cs/>
        </w:rPr>
        <w:t>माध्वं नियोगं ये प्रायो नात्यजं विदुषां वराः</w:t>
      </w:r>
      <w:r w:rsidR="00D766AC" w:rsidRPr="00AC4226">
        <w:rPr>
          <w:cs/>
        </w:rPr>
        <w:t>।</w:t>
      </w:r>
      <w:r w:rsidR="002A5300" w:rsidRPr="00AC4226">
        <w:rPr>
          <w:cs/>
        </w:rPr>
        <w:br/>
      </w:r>
      <w:r w:rsidRPr="00AC4226">
        <w:rPr>
          <w:cs/>
        </w:rPr>
        <w:t>शिष्य</w:t>
      </w:r>
      <w:r w:rsidRPr="00AC4226">
        <w:t>-</w:t>
      </w:r>
      <w:r w:rsidRPr="00AC4226">
        <w:rPr>
          <w:cs/>
        </w:rPr>
        <w:t>क्षेत्रेषु सद्विद्या</w:t>
      </w:r>
      <w:r w:rsidRPr="00AC4226">
        <w:t>-</w:t>
      </w:r>
      <w:r w:rsidRPr="00AC4226">
        <w:rPr>
          <w:cs/>
        </w:rPr>
        <w:t>बीजावापैक</w:t>
      </w:r>
      <w:r w:rsidRPr="00AC4226">
        <w:t>-</w:t>
      </w:r>
      <w:r w:rsidRPr="00AC4226">
        <w:rPr>
          <w:cs/>
        </w:rPr>
        <w:t>दीक्षिताः</w:t>
      </w:r>
      <w:r w:rsidR="00D766AC" w:rsidRPr="00AC4226">
        <w:rPr>
          <w:cs/>
        </w:rPr>
        <w:t>॥</w:t>
      </w:r>
      <w:r w:rsidR="009F24BB" w:rsidRPr="00AC4226">
        <w:rPr>
          <w:cs/>
        </w:rPr>
        <w:t>15-</w:t>
      </w:r>
      <w:r w:rsidRPr="00AC4226">
        <w:t>136</w:t>
      </w:r>
      <w:r w:rsidR="0051754E" w:rsidRPr="00AC4226">
        <w:rPr>
          <w:cs/>
        </w:rPr>
        <w:t>॥</w:t>
      </w:r>
    </w:p>
    <w:p w14:paraId="53FCAA5D" w14:textId="77777777" w:rsidR="009D09D9" w:rsidRPr="00AC4226" w:rsidRDefault="009D09D9" w:rsidP="00EC4553">
      <w:pPr>
        <w:pStyle w:val="EngText"/>
      </w:pPr>
      <w:r w:rsidRPr="00AC4226">
        <w:lastRenderedPageBreak/>
        <w:t>115-136. These three celebrated (house-holder) scholars of the Likucha family were dedicated primarily to the dissemination of enlightened knowledge among their followers like a zealous farmer sowing unadulterated seeds in the fields and successfully carried out their master’s mandate ‘propagate the paramountcy of Lord Vishnu in your sacred journey’.</w:t>
      </w:r>
    </w:p>
    <w:p w14:paraId="1F209D89" w14:textId="77777777" w:rsidR="00E9400C" w:rsidRPr="00AC4226" w:rsidRDefault="00E9400C" w:rsidP="007C105A">
      <w:pPr>
        <w:pStyle w:val="S16S"/>
      </w:pPr>
      <w:r w:rsidRPr="00AC4226">
        <w:rPr>
          <w:cs/>
        </w:rPr>
        <w:t>ग्रामण्यो ब्राह्मणाग्रण्यः प्रापुः पूर्णेक्ष</w:t>
      </w:r>
      <w:r w:rsidRPr="00AC4226">
        <w:t>-</w:t>
      </w:r>
      <w:r w:rsidRPr="00AC4226">
        <w:rPr>
          <w:cs/>
        </w:rPr>
        <w:t>शिष्यताम्</w:t>
      </w:r>
      <w:r w:rsidR="00D766AC" w:rsidRPr="00AC4226">
        <w:rPr>
          <w:cs/>
        </w:rPr>
        <w:t>।</w:t>
      </w:r>
      <w:r w:rsidR="002A5300" w:rsidRPr="00AC4226">
        <w:rPr>
          <w:cs/>
        </w:rPr>
        <w:br/>
      </w:r>
      <w:r w:rsidRPr="00AC4226">
        <w:rPr>
          <w:cs/>
        </w:rPr>
        <w:t>येषां सद्</w:t>
      </w:r>
      <w:r w:rsidRPr="00AC4226">
        <w:t>-</w:t>
      </w:r>
      <w:r w:rsidRPr="00AC4226">
        <w:rPr>
          <w:cs/>
        </w:rPr>
        <w:t>गुप्ति</w:t>
      </w:r>
      <w:r w:rsidRPr="00AC4226">
        <w:t>-</w:t>
      </w:r>
      <w:r w:rsidRPr="00AC4226">
        <w:rPr>
          <w:cs/>
        </w:rPr>
        <w:t>मात्रेण भवेत् किल परं पदम्</w:t>
      </w:r>
      <w:r w:rsidR="00D766AC" w:rsidRPr="00AC4226">
        <w:rPr>
          <w:cs/>
        </w:rPr>
        <w:t>॥</w:t>
      </w:r>
      <w:r w:rsidR="009F24BB" w:rsidRPr="00AC4226">
        <w:rPr>
          <w:cs/>
        </w:rPr>
        <w:t>15-</w:t>
      </w:r>
      <w:r w:rsidRPr="00AC4226">
        <w:t>137</w:t>
      </w:r>
      <w:r w:rsidR="0051754E" w:rsidRPr="00AC4226">
        <w:rPr>
          <w:cs/>
        </w:rPr>
        <w:t>॥</w:t>
      </w:r>
    </w:p>
    <w:p w14:paraId="41484BE3" w14:textId="77777777" w:rsidR="009D09D9" w:rsidRPr="00AC4226" w:rsidRDefault="009D09D9" w:rsidP="00EC4553">
      <w:pPr>
        <w:pStyle w:val="EngText"/>
      </w:pPr>
      <w:r w:rsidRPr="00AC4226">
        <w:t xml:space="preserve">15-137. Not only house-holders but even heads of the villages belonging to all varna (castes King </w:t>
      </w:r>
      <w:r w:rsidR="0011372A" w:rsidRPr="00AC4226">
        <w:t>Jayasimha</w:t>
      </w:r>
      <w:r w:rsidRPr="00AC4226">
        <w:t xml:space="preserve"> heading the list, who by mere faithful observance of their prescribed duties of protecting the virtuous and punishing the </w:t>
      </w:r>
      <w:r w:rsidR="0011372A" w:rsidRPr="00AC4226">
        <w:t>vicious</w:t>
      </w:r>
      <w:r w:rsidRPr="00AC4226">
        <w:t xml:space="preserve"> could attain happiness eternal, became the staunch followers of the Acharya.</w:t>
      </w:r>
    </w:p>
    <w:p w14:paraId="0D94295F" w14:textId="77777777" w:rsidR="00E9400C" w:rsidRPr="00AC4226" w:rsidRDefault="00E9400C" w:rsidP="007C105A">
      <w:pPr>
        <w:pStyle w:val="S16S"/>
      </w:pPr>
      <w:r w:rsidRPr="00AC4226">
        <w:rPr>
          <w:cs/>
        </w:rPr>
        <w:t>शुश्रूषा</w:t>
      </w:r>
      <w:r w:rsidRPr="00AC4226">
        <w:t>-</w:t>
      </w:r>
      <w:r w:rsidRPr="00AC4226">
        <w:rPr>
          <w:cs/>
        </w:rPr>
        <w:t>पक्ष</w:t>
      </w:r>
      <w:r w:rsidRPr="00AC4226">
        <w:t>-</w:t>
      </w:r>
      <w:r w:rsidRPr="00AC4226">
        <w:rPr>
          <w:cs/>
        </w:rPr>
        <w:t>पाताद्यैः केभ्यश्चित् केवलं ददौ</w:t>
      </w:r>
      <w:r w:rsidR="00D766AC" w:rsidRPr="00AC4226">
        <w:rPr>
          <w:cs/>
        </w:rPr>
        <w:t>।</w:t>
      </w:r>
      <w:r w:rsidR="002A5300" w:rsidRPr="00AC4226">
        <w:rPr>
          <w:cs/>
        </w:rPr>
        <w:br/>
      </w:r>
      <w:r w:rsidRPr="00AC4226">
        <w:rPr>
          <w:cs/>
        </w:rPr>
        <w:t>राम</w:t>
      </w:r>
      <w:r w:rsidRPr="00AC4226">
        <w:t>-</w:t>
      </w:r>
      <w:r w:rsidRPr="00AC4226">
        <w:rPr>
          <w:cs/>
        </w:rPr>
        <w:t>प्रियो</w:t>
      </w:r>
      <w:r w:rsidRPr="00AC4226">
        <w:t>-</w:t>
      </w:r>
      <w:r w:rsidRPr="00AC4226">
        <w:rPr>
          <w:cs/>
        </w:rPr>
        <w:t>राम इव स्वां गतिं योगि</w:t>
      </w:r>
      <w:r w:rsidRPr="00AC4226">
        <w:t>-</w:t>
      </w:r>
      <w:r w:rsidRPr="00AC4226">
        <w:rPr>
          <w:cs/>
        </w:rPr>
        <w:t>दुर्लभाम्</w:t>
      </w:r>
      <w:r w:rsidR="00D766AC" w:rsidRPr="00AC4226">
        <w:rPr>
          <w:cs/>
        </w:rPr>
        <w:t>॥</w:t>
      </w:r>
      <w:r w:rsidR="009F24BB" w:rsidRPr="00AC4226">
        <w:rPr>
          <w:cs/>
        </w:rPr>
        <w:t>15-</w:t>
      </w:r>
      <w:r w:rsidRPr="00AC4226">
        <w:t>138</w:t>
      </w:r>
      <w:r w:rsidR="0051754E" w:rsidRPr="00AC4226">
        <w:rPr>
          <w:cs/>
        </w:rPr>
        <w:t>॥</w:t>
      </w:r>
    </w:p>
    <w:p w14:paraId="0803D631" w14:textId="77777777" w:rsidR="009D09D9" w:rsidRPr="00AC4226" w:rsidRDefault="009D09D9" w:rsidP="00EC4553">
      <w:pPr>
        <w:pStyle w:val="EngText"/>
      </w:pPr>
      <w:r w:rsidRPr="00AC4226">
        <w:t xml:space="preserve">15-138. Madhwacharya, most dear to Lord Ramachandra, always in tune with him, conferred supreme bliss (divine destination) hard to be gained even by </w:t>
      </w:r>
      <w:r w:rsidR="0011372A" w:rsidRPr="00AC4226">
        <w:t>contemplative</w:t>
      </w:r>
      <w:r w:rsidRPr="00AC4226">
        <w:t xml:space="preserve"> saints shorn of Lord’s </w:t>
      </w:r>
      <w:r w:rsidR="0011372A" w:rsidRPr="00AC4226">
        <w:t>Grace</w:t>
      </w:r>
      <w:r w:rsidRPr="00AC4226">
        <w:t xml:space="preserve">, on some eligible souls being pleased with their </w:t>
      </w:r>
      <w:r w:rsidR="0011372A" w:rsidRPr="00AC4226">
        <w:t>unflinching</w:t>
      </w:r>
      <w:r w:rsidRPr="00AC4226">
        <w:t xml:space="preserve"> faith in the Vaishnava doctrine, sincere devotion, unflagging service to Lord Vishnu and their revered preceptor.</w:t>
      </w:r>
    </w:p>
    <w:p w14:paraId="163CBD84" w14:textId="77777777" w:rsidR="00E9400C" w:rsidRPr="00AC4226" w:rsidRDefault="00E9400C" w:rsidP="007C105A">
      <w:pPr>
        <w:pStyle w:val="S16S"/>
      </w:pPr>
      <w:r w:rsidRPr="00AC4226">
        <w:rPr>
          <w:cs/>
        </w:rPr>
        <w:t>शिष्य</w:t>
      </w:r>
      <w:r w:rsidRPr="00AC4226">
        <w:t>-</w:t>
      </w:r>
      <w:r w:rsidRPr="00AC4226">
        <w:rPr>
          <w:cs/>
        </w:rPr>
        <w:t>प्रशिष्यातिशया ईदृशा यद्</w:t>
      </w:r>
      <w:r w:rsidRPr="00AC4226">
        <w:t>-</w:t>
      </w:r>
      <w:r w:rsidRPr="00AC4226">
        <w:rPr>
          <w:cs/>
        </w:rPr>
        <w:t>दयोदयात्</w:t>
      </w:r>
      <w:r w:rsidR="00D766AC" w:rsidRPr="00AC4226">
        <w:rPr>
          <w:cs/>
        </w:rPr>
        <w:t>।</w:t>
      </w:r>
      <w:r w:rsidR="002A5300" w:rsidRPr="00AC4226">
        <w:rPr>
          <w:cs/>
        </w:rPr>
        <w:br/>
      </w:r>
      <w:r w:rsidRPr="00AC4226">
        <w:rPr>
          <w:cs/>
        </w:rPr>
        <w:t>को नेच्छेत् सुलभं भक्त्या तत्</w:t>
      </w:r>
      <w:r w:rsidRPr="00AC4226">
        <w:t>-</w:t>
      </w:r>
      <w:r w:rsidRPr="00AC4226">
        <w:rPr>
          <w:cs/>
        </w:rPr>
        <w:t>पाद</w:t>
      </w:r>
      <w:r w:rsidRPr="00AC4226">
        <w:t>-</w:t>
      </w:r>
      <w:r w:rsidRPr="00AC4226">
        <w:rPr>
          <w:cs/>
        </w:rPr>
        <w:t>सुर</w:t>
      </w:r>
      <w:r w:rsidRPr="00AC4226">
        <w:t>-</w:t>
      </w:r>
      <w:r w:rsidRPr="00AC4226">
        <w:rPr>
          <w:cs/>
        </w:rPr>
        <w:t>पादपम्</w:t>
      </w:r>
      <w:r w:rsidR="00D766AC" w:rsidRPr="00AC4226">
        <w:rPr>
          <w:cs/>
        </w:rPr>
        <w:t>॥</w:t>
      </w:r>
      <w:r w:rsidR="009F24BB" w:rsidRPr="00AC4226">
        <w:rPr>
          <w:cs/>
        </w:rPr>
        <w:t>15-</w:t>
      </w:r>
      <w:r w:rsidRPr="00AC4226">
        <w:t>139</w:t>
      </w:r>
      <w:r w:rsidR="0051754E" w:rsidRPr="00AC4226">
        <w:rPr>
          <w:cs/>
        </w:rPr>
        <w:t>॥</w:t>
      </w:r>
    </w:p>
    <w:p w14:paraId="333F2EC5" w14:textId="77777777" w:rsidR="009D09D9" w:rsidRPr="00AC4226" w:rsidRDefault="009D09D9" w:rsidP="00EC4553">
      <w:pPr>
        <w:pStyle w:val="EngText"/>
      </w:pPr>
      <w:r w:rsidRPr="00AC4226">
        <w:t xml:space="preserve">15-139. </w:t>
      </w:r>
      <w:r w:rsidR="0011372A" w:rsidRPr="00AC4226">
        <w:t>Realizing</w:t>
      </w:r>
      <w:r w:rsidRPr="00AC4226">
        <w:t xml:space="preserve"> so far the efficacy and the might of his devout disciples and their faithful followers, born of the blessings and divine mercy of the Great Acharya, who on earth will not yearn for refuge in his immaculate feel easily attainable with pure devotion which like the (kalpa-vriksha) Wish-fulfilling tree in heaven, can </w:t>
      </w:r>
      <w:r w:rsidR="0011372A" w:rsidRPr="00AC4226">
        <w:t>confer</w:t>
      </w:r>
      <w:r w:rsidRPr="00AC4226">
        <w:t xml:space="preserve"> cherished fruits?</w:t>
      </w:r>
    </w:p>
    <w:p w14:paraId="19F20FCA" w14:textId="77777777" w:rsidR="00E9400C" w:rsidRPr="00AC4226" w:rsidRDefault="00E9400C" w:rsidP="007C105A">
      <w:pPr>
        <w:pStyle w:val="S16S"/>
      </w:pPr>
      <w:r w:rsidRPr="00AC4226">
        <w:rPr>
          <w:cs/>
        </w:rPr>
        <w:t>इत्थं सद्भिः सद्भिरर्च्यो धरायां चक्रे वासं शेष शय्ये शयाने</w:t>
      </w:r>
      <w:r w:rsidR="002A5300" w:rsidRPr="00AC4226">
        <w:rPr>
          <w:cs/>
        </w:rPr>
        <w:t>।</w:t>
      </w:r>
      <w:r w:rsidR="002A5300" w:rsidRPr="00AC4226">
        <w:rPr>
          <w:cs/>
        </w:rPr>
        <w:br/>
      </w:r>
      <w:r w:rsidRPr="00AC4226">
        <w:rPr>
          <w:cs/>
        </w:rPr>
        <w:t>ग्रामे वातैः पाविते</w:t>
      </w:r>
      <w:r w:rsidRPr="00AC4226">
        <w:t>-</w:t>
      </w:r>
      <w:r w:rsidRPr="00AC4226">
        <w:rPr>
          <w:cs/>
        </w:rPr>
        <w:t>काण्व</w:t>
      </w:r>
      <w:r w:rsidRPr="00AC4226">
        <w:t>-</w:t>
      </w:r>
      <w:r w:rsidRPr="00AC4226">
        <w:rPr>
          <w:cs/>
        </w:rPr>
        <w:t>तीर्थैः भक्त</w:t>
      </w:r>
      <w:r w:rsidRPr="00AC4226">
        <w:t>-</w:t>
      </w:r>
      <w:r w:rsidRPr="00AC4226">
        <w:rPr>
          <w:cs/>
        </w:rPr>
        <w:t>प्रीत्या सन्मठे</w:t>
      </w:r>
      <w:r w:rsidR="007A4C1E" w:rsidRPr="00AC4226">
        <w:rPr>
          <w:cs/>
        </w:rPr>
        <w:t>ऽ</w:t>
      </w:r>
      <w:r w:rsidRPr="00AC4226">
        <w:rPr>
          <w:cs/>
        </w:rPr>
        <w:t>नून</w:t>
      </w:r>
      <w:r w:rsidRPr="00AC4226">
        <w:t>-</w:t>
      </w:r>
      <w:r w:rsidRPr="00AC4226">
        <w:rPr>
          <w:cs/>
        </w:rPr>
        <w:t>भोधः</w:t>
      </w:r>
      <w:r w:rsidR="00D766AC" w:rsidRPr="00AC4226">
        <w:rPr>
          <w:cs/>
        </w:rPr>
        <w:t>॥</w:t>
      </w:r>
      <w:r w:rsidR="009F24BB" w:rsidRPr="00AC4226">
        <w:rPr>
          <w:cs/>
        </w:rPr>
        <w:t>15-</w:t>
      </w:r>
      <w:r w:rsidRPr="00AC4226">
        <w:t>140</w:t>
      </w:r>
      <w:r w:rsidR="0051754E" w:rsidRPr="00AC4226">
        <w:rPr>
          <w:cs/>
        </w:rPr>
        <w:t>॥</w:t>
      </w:r>
    </w:p>
    <w:p w14:paraId="76547226" w14:textId="77777777" w:rsidR="00D96066" w:rsidRPr="00AC4226" w:rsidRDefault="00D96066" w:rsidP="00EC4553">
      <w:pPr>
        <w:pStyle w:val="EngText"/>
      </w:pPr>
      <w:r w:rsidRPr="00AC4226">
        <w:t xml:space="preserve">15-140. Poornaprajna adored thus by the virtuous abiding on earth, moved </w:t>
      </w:r>
      <w:r w:rsidR="0011372A" w:rsidRPr="00AC4226">
        <w:t>by</w:t>
      </w:r>
      <w:r w:rsidRPr="00AC4226">
        <w:t xml:space="preserve"> the ardent love of his devotees halted at the well-known monastery in the village known as Tantrya, (during  the Chaturmasya period) when Lord </w:t>
      </w:r>
      <w:r w:rsidRPr="00AC4226">
        <w:lastRenderedPageBreak/>
        <w:t>Narayana rests on his soft bed (Shesha), hallowed by the breezes blowing form the holy Kanvatirtha.</w:t>
      </w:r>
    </w:p>
    <w:p w14:paraId="20AC1DBC" w14:textId="77777777" w:rsidR="00E9400C" w:rsidRPr="00AC4226" w:rsidRDefault="00E9400C" w:rsidP="007C105A">
      <w:pPr>
        <w:pStyle w:val="S16S"/>
      </w:pPr>
      <w:r w:rsidRPr="00AC4226">
        <w:rPr>
          <w:cs/>
        </w:rPr>
        <w:t>आनन्द</w:t>
      </w:r>
      <w:r w:rsidRPr="00AC4226">
        <w:t>-</w:t>
      </w:r>
      <w:r w:rsidRPr="00AC4226">
        <w:rPr>
          <w:cs/>
        </w:rPr>
        <w:t>तीर्थ</w:t>
      </w:r>
      <w:r w:rsidRPr="00AC4226">
        <w:t>-</w:t>
      </w:r>
      <w:r w:rsidRPr="00AC4226">
        <w:rPr>
          <w:cs/>
        </w:rPr>
        <w:t>भगवद्वदनेन्दु</w:t>
      </w:r>
      <w:r w:rsidRPr="00AC4226">
        <w:t>-</w:t>
      </w:r>
      <w:r w:rsidRPr="00AC4226">
        <w:rPr>
          <w:cs/>
        </w:rPr>
        <w:t>बिम्बं</w:t>
      </w:r>
      <w:r w:rsidR="009F24BB" w:rsidRPr="00AC4226">
        <w:rPr>
          <w:cs/>
        </w:rPr>
        <w:br/>
      </w:r>
      <w:r w:rsidRPr="00AC4226">
        <w:rPr>
          <w:cs/>
        </w:rPr>
        <w:t>विद्या</w:t>
      </w:r>
      <w:r w:rsidRPr="00AC4226">
        <w:t>-</w:t>
      </w:r>
      <w:r w:rsidRPr="00AC4226">
        <w:rPr>
          <w:cs/>
        </w:rPr>
        <w:t>सुधा</w:t>
      </w:r>
      <w:r w:rsidRPr="00AC4226">
        <w:t>-</w:t>
      </w:r>
      <w:r w:rsidRPr="00AC4226">
        <w:rPr>
          <w:cs/>
        </w:rPr>
        <w:t>वितत</w:t>
      </w:r>
      <w:r w:rsidRPr="00AC4226">
        <w:t>-</w:t>
      </w:r>
      <w:r w:rsidRPr="00AC4226">
        <w:rPr>
          <w:cs/>
        </w:rPr>
        <w:t>कान्ति सु</w:t>
      </w:r>
      <w:r w:rsidRPr="00AC4226">
        <w:t>-</w:t>
      </w:r>
      <w:r w:rsidRPr="00AC4226">
        <w:rPr>
          <w:cs/>
        </w:rPr>
        <w:t>कान्ति</w:t>
      </w:r>
      <w:r w:rsidRPr="00AC4226">
        <w:t>-</w:t>
      </w:r>
      <w:r w:rsidRPr="00AC4226">
        <w:rPr>
          <w:cs/>
        </w:rPr>
        <w:t>कान्तम्</w:t>
      </w:r>
      <w:r w:rsidR="00D766AC" w:rsidRPr="00AC4226">
        <w:rPr>
          <w:cs/>
        </w:rPr>
        <w:t>।</w:t>
      </w:r>
      <w:r w:rsidR="002A5300" w:rsidRPr="00AC4226">
        <w:rPr>
          <w:cs/>
        </w:rPr>
        <w:br/>
      </w:r>
      <w:r w:rsidRPr="00AC4226">
        <w:rPr>
          <w:cs/>
        </w:rPr>
        <w:t>यैः प्रैक्ष्यतात्र भव</w:t>
      </w:r>
      <w:r w:rsidRPr="00AC4226">
        <w:t>-</w:t>
      </w:r>
      <w:r w:rsidRPr="00AC4226">
        <w:rPr>
          <w:cs/>
        </w:rPr>
        <w:t>ताप</w:t>
      </w:r>
      <w:r w:rsidRPr="00AC4226">
        <w:t>-</w:t>
      </w:r>
      <w:r w:rsidRPr="00AC4226">
        <w:rPr>
          <w:cs/>
        </w:rPr>
        <w:t>शमाय भक्तैः</w:t>
      </w:r>
      <w:r w:rsidR="009F24BB" w:rsidRPr="00AC4226">
        <w:rPr>
          <w:cs/>
        </w:rPr>
        <w:br/>
      </w:r>
      <w:r w:rsidRPr="00AC4226">
        <w:rPr>
          <w:cs/>
        </w:rPr>
        <w:t>तद्</w:t>
      </w:r>
      <w:r w:rsidRPr="00AC4226">
        <w:t>-</w:t>
      </w:r>
      <w:r w:rsidRPr="00AC4226">
        <w:rPr>
          <w:cs/>
        </w:rPr>
        <w:t>दास</w:t>
      </w:r>
      <w:r w:rsidRPr="00AC4226">
        <w:t>-</w:t>
      </w:r>
      <w:r w:rsidRPr="00AC4226">
        <w:rPr>
          <w:cs/>
        </w:rPr>
        <w:t>दास्यमपि किं न ददाति पुंसः</w:t>
      </w:r>
      <w:r w:rsidR="00D766AC" w:rsidRPr="00AC4226">
        <w:rPr>
          <w:cs/>
        </w:rPr>
        <w:t>॥</w:t>
      </w:r>
      <w:r w:rsidR="009F24BB" w:rsidRPr="00AC4226">
        <w:rPr>
          <w:cs/>
        </w:rPr>
        <w:t>15-</w:t>
      </w:r>
      <w:r w:rsidRPr="00AC4226">
        <w:t>141</w:t>
      </w:r>
      <w:r w:rsidR="0051754E" w:rsidRPr="00AC4226">
        <w:rPr>
          <w:cs/>
        </w:rPr>
        <w:t>॥</w:t>
      </w:r>
    </w:p>
    <w:p w14:paraId="05FD6794" w14:textId="77777777" w:rsidR="00D96066" w:rsidRPr="00AC4226" w:rsidRDefault="00D96066" w:rsidP="00EC4553">
      <w:pPr>
        <w:pStyle w:val="EngText"/>
      </w:pPr>
      <w:r w:rsidRPr="00AC4226">
        <w:t>15-141. (What need more be said of the inestimable greatness of the celebrated Acharya when) even sincere service to those blessed souls who beheld his countenance, charmingly luminous like the  orb of the moon and bedecked with the glory of extensive knowledge, could extinguish the woes of worldly existence and slake the thirst for salvation (deliver the desired objects)? Nay even devoted attendance on their disciples can destroy their distress and yield their cherished desires.</w:t>
      </w:r>
    </w:p>
    <w:p w14:paraId="657B47AB" w14:textId="77777777" w:rsidR="00E9400C" w:rsidRPr="00AC4226" w:rsidRDefault="00E9400C" w:rsidP="00AC4226">
      <w:pPr>
        <w:pStyle w:val="SF2"/>
        <w:rPr>
          <w:sz w:val="36"/>
          <w:szCs w:val="36"/>
        </w:rPr>
      </w:pPr>
      <w:r w:rsidRPr="00AC4226">
        <w:rPr>
          <w:cs/>
        </w:rPr>
        <w:t>इति श्रीमत्कवि</w:t>
      </w:r>
      <w:r w:rsidRPr="00AC4226">
        <w:t>-</w:t>
      </w:r>
      <w:r w:rsidRPr="00AC4226">
        <w:rPr>
          <w:cs/>
        </w:rPr>
        <w:t>कुल</w:t>
      </w:r>
      <w:r w:rsidRPr="00AC4226">
        <w:t>-</w:t>
      </w:r>
      <w:r w:rsidRPr="00AC4226">
        <w:rPr>
          <w:cs/>
        </w:rPr>
        <w:t>तिलक</w:t>
      </w:r>
      <w:r w:rsidRPr="00AC4226">
        <w:t>-</w:t>
      </w:r>
      <w:r w:rsidR="00E12771" w:rsidRPr="00AC4226">
        <w:rPr>
          <w:cs/>
        </w:rPr>
        <w:t>त्रिविक्रम</w:t>
      </w:r>
      <w:r w:rsidRPr="00AC4226">
        <w:t>-</w:t>
      </w:r>
      <w:r w:rsidRPr="00AC4226">
        <w:rPr>
          <w:cs/>
        </w:rPr>
        <w:t>पण्डिताचार्य</w:t>
      </w:r>
      <w:r w:rsidRPr="00AC4226">
        <w:t>-</w:t>
      </w:r>
      <w:r w:rsidRPr="00AC4226">
        <w:rPr>
          <w:cs/>
        </w:rPr>
        <w:t>सुत</w:t>
      </w:r>
      <w:r w:rsidR="009F680F" w:rsidRPr="00AC4226">
        <w:t xml:space="preserve"> </w:t>
      </w:r>
      <w:r w:rsidRPr="00AC4226">
        <w:rPr>
          <w:sz w:val="36"/>
          <w:cs/>
        </w:rPr>
        <w:t>श्री</w:t>
      </w:r>
      <w:r w:rsidRPr="00AC4226">
        <w:rPr>
          <w:sz w:val="36"/>
        </w:rPr>
        <w:t>-</w:t>
      </w:r>
      <w:r w:rsidRPr="00AC4226">
        <w:rPr>
          <w:sz w:val="36"/>
          <w:cs/>
        </w:rPr>
        <w:t>नारायण</w:t>
      </w:r>
      <w:r w:rsidRPr="00AC4226">
        <w:rPr>
          <w:sz w:val="36"/>
        </w:rPr>
        <w:t>-</w:t>
      </w:r>
      <w:r w:rsidRPr="00AC4226">
        <w:rPr>
          <w:sz w:val="36"/>
          <w:cs/>
        </w:rPr>
        <w:t>पण्डिताचार्य</w:t>
      </w:r>
      <w:r w:rsidRPr="00AC4226">
        <w:rPr>
          <w:sz w:val="36"/>
        </w:rPr>
        <w:t>-</w:t>
      </w:r>
      <w:r w:rsidRPr="00AC4226">
        <w:rPr>
          <w:sz w:val="36"/>
          <w:cs/>
        </w:rPr>
        <w:t>विरचिते</w:t>
      </w:r>
      <w:r w:rsidR="009F680F" w:rsidRPr="00AC4226">
        <w:rPr>
          <w:sz w:val="36"/>
        </w:rPr>
        <w:t xml:space="preserve"> </w:t>
      </w:r>
      <w:r w:rsidRPr="00AC4226">
        <w:rPr>
          <w:cs/>
        </w:rPr>
        <w:t>श्री</w:t>
      </w:r>
      <w:r w:rsidRPr="00AC4226">
        <w:t>-</w:t>
      </w:r>
      <w:r w:rsidRPr="00AC4226">
        <w:rPr>
          <w:cs/>
        </w:rPr>
        <w:t>मध्व</w:t>
      </w:r>
      <w:r w:rsidRPr="00AC4226">
        <w:t>-</w:t>
      </w:r>
      <w:r w:rsidRPr="00AC4226">
        <w:rPr>
          <w:cs/>
        </w:rPr>
        <w:t>विजये महा</w:t>
      </w:r>
      <w:r w:rsidRPr="00AC4226">
        <w:t>-</w:t>
      </w:r>
      <w:r w:rsidRPr="00AC4226">
        <w:rPr>
          <w:cs/>
        </w:rPr>
        <w:t>काव्ये</w:t>
      </w:r>
      <w:r w:rsidRPr="00AC4226">
        <w:t>-</w:t>
      </w:r>
      <w:r w:rsidRPr="00AC4226">
        <w:rPr>
          <w:cs/>
        </w:rPr>
        <w:t>आनन्दाङ्किते</w:t>
      </w:r>
      <w:r w:rsidR="009F680F" w:rsidRPr="00AC4226">
        <w:t xml:space="preserve"> </w:t>
      </w:r>
      <w:r w:rsidRPr="00AC4226">
        <w:rPr>
          <w:sz w:val="36"/>
          <w:szCs w:val="32"/>
          <w:cs/>
        </w:rPr>
        <w:t>पञ्चदशः सर्गः</w:t>
      </w:r>
    </w:p>
    <w:p w14:paraId="45796016" w14:textId="77777777" w:rsidR="00E9400C" w:rsidRPr="00AC4226" w:rsidRDefault="00D766AC" w:rsidP="00AC4226">
      <w:pPr>
        <w:pStyle w:val="SH2"/>
        <w:rPr>
          <w:szCs w:val="36"/>
        </w:rPr>
      </w:pPr>
      <w:bookmarkStart w:id="43" w:name="_Toc455414270"/>
      <w:r w:rsidRPr="00AC4226">
        <w:rPr>
          <w:cs/>
        </w:rPr>
        <w:t xml:space="preserve">षोडषः </w:t>
      </w:r>
      <w:r w:rsidR="00E9400C" w:rsidRPr="00AC4226">
        <w:rPr>
          <w:cs/>
        </w:rPr>
        <w:t>सर्ग</w:t>
      </w:r>
      <w:r w:rsidR="00E9400C" w:rsidRPr="00AC4226">
        <w:t xml:space="preserve">: </w:t>
      </w:r>
      <w:r w:rsidRPr="00AC4226">
        <w:t>[</w:t>
      </w:r>
      <w:r w:rsidRPr="00AC4226">
        <w:rPr>
          <w:cs/>
        </w:rPr>
        <w:t>16-58]</w:t>
      </w:r>
      <w:bookmarkEnd w:id="43"/>
    </w:p>
    <w:p w14:paraId="5C67F439" w14:textId="77777777" w:rsidR="00E9400C" w:rsidRPr="00AC4226" w:rsidRDefault="00E9400C" w:rsidP="007C105A">
      <w:pPr>
        <w:pStyle w:val="S16S"/>
      </w:pPr>
      <w:r w:rsidRPr="00AC4226">
        <w:rPr>
          <w:cs/>
        </w:rPr>
        <w:t>साधुभ्यो मधु</w:t>
      </w:r>
      <w:r w:rsidRPr="00AC4226">
        <w:t>-</w:t>
      </w:r>
      <w:r w:rsidRPr="00AC4226">
        <w:rPr>
          <w:cs/>
        </w:rPr>
        <w:t>मथनाङ्फ्रि</w:t>
      </w:r>
      <w:r w:rsidRPr="00AC4226">
        <w:t>-</w:t>
      </w:r>
      <w:r w:rsidRPr="00AC4226">
        <w:rPr>
          <w:cs/>
        </w:rPr>
        <w:t>भक्ति</w:t>
      </w:r>
      <w:r w:rsidRPr="00AC4226">
        <w:t>-</w:t>
      </w:r>
      <w:r w:rsidRPr="00AC4226">
        <w:rPr>
          <w:cs/>
        </w:rPr>
        <w:t xml:space="preserve">भाग्भ्यः </w:t>
      </w:r>
      <w:r w:rsidR="00580928" w:rsidRPr="00AC4226">
        <w:br/>
      </w:r>
      <w:r w:rsidRPr="00AC4226">
        <w:rPr>
          <w:cs/>
        </w:rPr>
        <w:t>श्रौतेभ्यो वितत</w:t>
      </w:r>
      <w:r w:rsidRPr="00AC4226">
        <w:t>-</w:t>
      </w:r>
      <w:r w:rsidRPr="00AC4226">
        <w:rPr>
          <w:cs/>
        </w:rPr>
        <w:t>मतेर्महानु</w:t>
      </w:r>
      <w:r w:rsidRPr="00AC4226">
        <w:t>-</w:t>
      </w:r>
      <w:r w:rsidRPr="00AC4226">
        <w:rPr>
          <w:cs/>
        </w:rPr>
        <w:t>भावम्</w:t>
      </w:r>
      <w:r w:rsidR="00D766AC" w:rsidRPr="00AC4226">
        <w:rPr>
          <w:cs/>
        </w:rPr>
        <w:t>।</w:t>
      </w:r>
      <w:r w:rsidR="002A5300" w:rsidRPr="00AC4226">
        <w:rPr>
          <w:cs/>
        </w:rPr>
        <w:br/>
      </w:r>
      <w:r w:rsidRPr="00AC4226">
        <w:rPr>
          <w:cs/>
        </w:rPr>
        <w:t>वेदान्तं स्वयमिव बन्ध</w:t>
      </w:r>
      <w:r w:rsidRPr="00AC4226">
        <w:t>-</w:t>
      </w:r>
      <w:r w:rsidRPr="00AC4226">
        <w:rPr>
          <w:cs/>
        </w:rPr>
        <w:t>मोक्ष</w:t>
      </w:r>
      <w:r w:rsidRPr="00AC4226">
        <w:t>-</w:t>
      </w:r>
      <w:r w:rsidR="00580928" w:rsidRPr="00AC4226">
        <w:rPr>
          <w:cs/>
        </w:rPr>
        <w:t>मूल</w:t>
      </w:r>
      <w:r w:rsidR="00580928" w:rsidRPr="00AC4226">
        <w:br/>
      </w:r>
      <w:r w:rsidRPr="00AC4226">
        <w:rPr>
          <w:cs/>
        </w:rPr>
        <w:t>व्याचष्ट स्फुटमथ को</w:t>
      </w:r>
      <w:r w:rsidR="007A4C1E" w:rsidRPr="00AC4226">
        <w:rPr>
          <w:cs/>
        </w:rPr>
        <w:t>ऽ</w:t>
      </w:r>
      <w:r w:rsidRPr="00AC4226">
        <w:rPr>
          <w:cs/>
        </w:rPr>
        <w:t>पि कोविदो</w:t>
      </w:r>
      <w:r w:rsidR="007A4C1E" w:rsidRPr="00AC4226">
        <w:rPr>
          <w:cs/>
        </w:rPr>
        <w:t>ऽ</w:t>
      </w:r>
      <w:r w:rsidRPr="00AC4226">
        <w:rPr>
          <w:cs/>
        </w:rPr>
        <w:t>त्र</w:t>
      </w:r>
      <w:r w:rsidR="00D766AC" w:rsidRPr="00AC4226">
        <w:rPr>
          <w:cs/>
        </w:rPr>
        <w:t>॥16-</w:t>
      </w:r>
      <w:r w:rsidRPr="00AC4226">
        <w:t>1</w:t>
      </w:r>
      <w:r w:rsidR="0051754E" w:rsidRPr="00AC4226">
        <w:rPr>
          <w:cs/>
        </w:rPr>
        <w:t>॥</w:t>
      </w:r>
    </w:p>
    <w:p w14:paraId="1B110C72" w14:textId="77777777" w:rsidR="00D96066" w:rsidRPr="00AC4226" w:rsidRDefault="00D96066" w:rsidP="00EC4553">
      <w:pPr>
        <w:pStyle w:val="EngText"/>
      </w:pPr>
      <w:r w:rsidRPr="00AC4226">
        <w:t xml:space="preserve">16-1. A learned one among the disciples of Madhwacharya on his own, narrated the sacred-saving eminent glories of (his master) Poornaprajna in such a lucid manner, as if he was giving an exposition of Vedanta affording release from the bondage of Samsara to the virtuous </w:t>
      </w:r>
      <w:r w:rsidR="0011372A" w:rsidRPr="00AC4226">
        <w:t>Vedic</w:t>
      </w:r>
      <w:r w:rsidRPr="00AC4226">
        <w:t xml:space="preserve"> students devoted to Lord Narayana, the slayer of the demon Madhu.</w:t>
      </w:r>
    </w:p>
    <w:p w14:paraId="78172DCE" w14:textId="77777777" w:rsidR="00E9400C" w:rsidRPr="00AC4226" w:rsidRDefault="00E9400C" w:rsidP="007C105A">
      <w:pPr>
        <w:pStyle w:val="S16S"/>
      </w:pPr>
      <w:r w:rsidRPr="00AC4226">
        <w:rPr>
          <w:cs/>
        </w:rPr>
        <w:t>गोमत्यास्तट</w:t>
      </w:r>
      <w:r w:rsidRPr="00AC4226">
        <w:t>-</w:t>
      </w:r>
      <w:r w:rsidRPr="00AC4226">
        <w:rPr>
          <w:cs/>
        </w:rPr>
        <w:t>निकटे</w:t>
      </w:r>
      <w:r w:rsidR="007A4C1E" w:rsidRPr="00AC4226">
        <w:rPr>
          <w:cs/>
        </w:rPr>
        <w:t>ऽ</w:t>
      </w:r>
      <w:r w:rsidRPr="00AC4226">
        <w:rPr>
          <w:cs/>
        </w:rPr>
        <w:t>च्छ</w:t>
      </w:r>
      <w:r w:rsidRPr="00AC4226">
        <w:t>-</w:t>
      </w:r>
      <w:r w:rsidRPr="00AC4226">
        <w:rPr>
          <w:cs/>
        </w:rPr>
        <w:t>कीर्ति</w:t>
      </w:r>
      <w:r w:rsidRPr="00AC4226">
        <w:t>-</w:t>
      </w:r>
      <w:r w:rsidRPr="00AC4226">
        <w:rPr>
          <w:cs/>
        </w:rPr>
        <w:t>चन्द्रं</w:t>
      </w:r>
      <w:r w:rsidR="00580928" w:rsidRPr="00AC4226">
        <w:br/>
      </w:r>
      <w:r w:rsidRPr="00AC4226">
        <w:rPr>
          <w:cs/>
        </w:rPr>
        <w:t>विश्व</w:t>
      </w:r>
      <w:r w:rsidRPr="00AC4226">
        <w:t>-</w:t>
      </w:r>
      <w:r w:rsidRPr="00AC4226">
        <w:rPr>
          <w:cs/>
        </w:rPr>
        <w:t>ज्ञं क्षिति</w:t>
      </w:r>
      <w:r w:rsidRPr="00AC4226">
        <w:t>-</w:t>
      </w:r>
      <w:r w:rsidRPr="00AC4226">
        <w:rPr>
          <w:cs/>
        </w:rPr>
        <w:t>पतिरन्त्य</w:t>
      </w:r>
      <w:r w:rsidRPr="00AC4226">
        <w:t>-</w:t>
      </w:r>
      <w:r w:rsidRPr="00AC4226">
        <w:rPr>
          <w:cs/>
        </w:rPr>
        <w:t>वर्ण</w:t>
      </w:r>
      <w:r w:rsidRPr="00AC4226">
        <w:t>-</w:t>
      </w:r>
      <w:r w:rsidRPr="00AC4226">
        <w:rPr>
          <w:cs/>
        </w:rPr>
        <w:t>जन्मा</w:t>
      </w:r>
      <w:r w:rsidR="00D766AC" w:rsidRPr="00AC4226">
        <w:rPr>
          <w:cs/>
        </w:rPr>
        <w:t>।</w:t>
      </w:r>
      <w:r w:rsidR="002A5300" w:rsidRPr="00AC4226">
        <w:rPr>
          <w:cs/>
        </w:rPr>
        <w:br/>
      </w:r>
      <w:r w:rsidRPr="00AC4226">
        <w:rPr>
          <w:cs/>
        </w:rPr>
        <w:t>विद्वेष्टा श्रुति</w:t>
      </w:r>
      <w:r w:rsidRPr="00AC4226">
        <w:t>-</w:t>
      </w:r>
      <w:r w:rsidRPr="00AC4226">
        <w:rPr>
          <w:cs/>
        </w:rPr>
        <w:t>गुण</w:t>
      </w:r>
      <w:r w:rsidRPr="00AC4226">
        <w:t>-</w:t>
      </w:r>
      <w:r w:rsidRPr="00AC4226">
        <w:rPr>
          <w:cs/>
        </w:rPr>
        <w:t>साधकं श्रुतीनां</w:t>
      </w:r>
      <w:r w:rsidR="00580928" w:rsidRPr="00AC4226">
        <w:br/>
      </w:r>
      <w:r w:rsidRPr="00AC4226">
        <w:rPr>
          <w:cs/>
        </w:rPr>
        <w:t>वाचालो वचनमुवाच वाग्मि</w:t>
      </w:r>
      <w:r w:rsidRPr="00AC4226">
        <w:t>-</w:t>
      </w:r>
      <w:r w:rsidRPr="00AC4226">
        <w:rPr>
          <w:cs/>
        </w:rPr>
        <w:t>वर्यम्</w:t>
      </w:r>
      <w:r w:rsidR="00D766AC" w:rsidRPr="00AC4226">
        <w:rPr>
          <w:cs/>
        </w:rPr>
        <w:t>॥16-</w:t>
      </w:r>
      <w:r w:rsidRPr="00AC4226">
        <w:t>2</w:t>
      </w:r>
      <w:r w:rsidR="0051754E" w:rsidRPr="00AC4226">
        <w:rPr>
          <w:cs/>
        </w:rPr>
        <w:t>॥</w:t>
      </w:r>
    </w:p>
    <w:p w14:paraId="2C45211D" w14:textId="77777777" w:rsidR="00D96066" w:rsidRPr="00AC4226" w:rsidRDefault="00D96066" w:rsidP="00EC4553">
      <w:pPr>
        <w:pStyle w:val="EngText"/>
      </w:pPr>
      <w:r w:rsidRPr="00AC4226">
        <w:lastRenderedPageBreak/>
        <w:t>16-2. A</w:t>
      </w:r>
      <w:r w:rsidR="0011372A" w:rsidRPr="00AC4226">
        <w:t xml:space="preserve"> </w:t>
      </w:r>
      <w:r w:rsidRPr="00AC4226">
        <w:t xml:space="preserve">garrulous king born in Sudra family who detested the Vedas hurled a challenge at the superbly eloquent </w:t>
      </w:r>
      <w:r w:rsidR="0011372A" w:rsidRPr="00AC4226">
        <w:t>Acharya</w:t>
      </w:r>
      <w:r w:rsidRPr="00AC4226">
        <w:t xml:space="preserve"> shining like the moon with the splendor of his fame, halting at a region near the </w:t>
      </w:r>
      <w:r w:rsidR="0011372A" w:rsidRPr="00AC4226">
        <w:t>bank</w:t>
      </w:r>
      <w:r w:rsidRPr="00AC4226">
        <w:t xml:space="preserve"> of the Gomati River.</w:t>
      </w:r>
    </w:p>
    <w:p w14:paraId="731410F3" w14:textId="77777777" w:rsidR="00E9400C" w:rsidRPr="00AC4226" w:rsidRDefault="00E9400C" w:rsidP="007C105A">
      <w:pPr>
        <w:pStyle w:val="S16S"/>
      </w:pPr>
      <w:r w:rsidRPr="00AC4226">
        <w:rPr>
          <w:cs/>
        </w:rPr>
        <w:t>उन्मत्त</w:t>
      </w:r>
      <w:r w:rsidRPr="00AC4226">
        <w:t>-</w:t>
      </w:r>
      <w:r w:rsidRPr="00AC4226">
        <w:rPr>
          <w:cs/>
        </w:rPr>
        <w:t>प्रलपितवन्न तद्धि मानं</w:t>
      </w:r>
      <w:r w:rsidR="00580928" w:rsidRPr="00AC4226">
        <w:br/>
      </w:r>
      <w:r w:rsidRPr="00AC4226">
        <w:rPr>
          <w:cs/>
        </w:rPr>
        <w:t>यद् वाक्यं व्यभिचरति क्वचित् फले</w:t>
      </w:r>
      <w:r w:rsidR="007A4C1E" w:rsidRPr="00AC4226">
        <w:rPr>
          <w:cs/>
        </w:rPr>
        <w:t>ऽ</w:t>
      </w:r>
      <w:r w:rsidRPr="00AC4226">
        <w:rPr>
          <w:cs/>
        </w:rPr>
        <w:t>त्र</w:t>
      </w:r>
      <w:r w:rsidR="00D766AC" w:rsidRPr="00AC4226">
        <w:rPr>
          <w:cs/>
        </w:rPr>
        <w:t>।</w:t>
      </w:r>
      <w:r w:rsidR="002A5300" w:rsidRPr="00AC4226">
        <w:rPr>
          <w:cs/>
        </w:rPr>
        <w:br/>
      </w:r>
      <w:r w:rsidRPr="00AC4226">
        <w:rPr>
          <w:cs/>
        </w:rPr>
        <w:t>दृष्टन्तो भवति तदप्रमाणतायां</w:t>
      </w:r>
      <w:r w:rsidR="00580928" w:rsidRPr="00AC4226">
        <w:br/>
      </w:r>
      <w:r w:rsidRPr="00AC4226">
        <w:rPr>
          <w:cs/>
        </w:rPr>
        <w:t>सर्वेषां श्रुति</w:t>
      </w:r>
      <w:r w:rsidRPr="00AC4226">
        <w:t>-</w:t>
      </w:r>
      <w:r w:rsidRPr="00AC4226">
        <w:rPr>
          <w:cs/>
        </w:rPr>
        <w:t>वचसां च सर्वथेति</w:t>
      </w:r>
      <w:r w:rsidR="00D766AC" w:rsidRPr="00AC4226">
        <w:rPr>
          <w:cs/>
        </w:rPr>
        <w:t>॥16-</w:t>
      </w:r>
      <w:r w:rsidRPr="00AC4226">
        <w:t>3</w:t>
      </w:r>
      <w:r w:rsidR="0051754E" w:rsidRPr="00AC4226">
        <w:rPr>
          <w:cs/>
        </w:rPr>
        <w:t>॥</w:t>
      </w:r>
    </w:p>
    <w:p w14:paraId="63DB3C0D" w14:textId="77777777" w:rsidR="00D96066" w:rsidRPr="00AC4226" w:rsidRDefault="00D96066" w:rsidP="00EC4553">
      <w:pPr>
        <w:pStyle w:val="EngText"/>
      </w:pPr>
      <w:r w:rsidRPr="00AC4226">
        <w:t xml:space="preserve">16-3. ‘If one sentence in the (inexhaustible) Vedas fails to be fruitful, it not only becomes </w:t>
      </w:r>
      <w:r w:rsidR="0011372A" w:rsidRPr="00AC4226">
        <w:t>unauthoritative</w:t>
      </w:r>
      <w:r w:rsidRPr="00AC4226">
        <w:t xml:space="preserve"> like the gibbering of a maniac but stands as a glaring example to nullify the validity of Vedas in general.’</w:t>
      </w:r>
    </w:p>
    <w:p w14:paraId="6C9BAFA3" w14:textId="77777777" w:rsidR="00D96066" w:rsidRPr="00AC4226" w:rsidRDefault="00E9400C" w:rsidP="007C105A">
      <w:pPr>
        <w:pStyle w:val="S16S"/>
      </w:pPr>
      <w:r w:rsidRPr="00AC4226">
        <w:rPr>
          <w:cs/>
        </w:rPr>
        <w:t>वेदोक्तं फलमलमाप्यते</w:t>
      </w:r>
      <w:r w:rsidR="007A4C1E" w:rsidRPr="00AC4226">
        <w:rPr>
          <w:cs/>
        </w:rPr>
        <w:t>ऽ</w:t>
      </w:r>
      <w:r w:rsidRPr="00AC4226">
        <w:rPr>
          <w:cs/>
        </w:rPr>
        <w:t>धिकाराद्</w:t>
      </w:r>
      <w:r w:rsidR="00580928" w:rsidRPr="00AC4226">
        <w:br/>
      </w:r>
      <w:r w:rsidRPr="00AC4226">
        <w:rPr>
          <w:cs/>
        </w:rPr>
        <w:t>इत्यक्तो</w:t>
      </w:r>
      <w:r w:rsidR="007A4C1E" w:rsidRPr="00AC4226">
        <w:rPr>
          <w:cs/>
        </w:rPr>
        <w:t>ऽ</w:t>
      </w:r>
      <w:r w:rsidRPr="00AC4226">
        <w:rPr>
          <w:cs/>
        </w:rPr>
        <w:t>तनु</w:t>
      </w:r>
      <w:r w:rsidRPr="00AC4226">
        <w:t>-</w:t>
      </w:r>
      <w:r w:rsidRPr="00AC4226">
        <w:rPr>
          <w:cs/>
        </w:rPr>
        <w:t>मनसा</w:t>
      </w:r>
      <w:r w:rsidR="007A4C1E" w:rsidRPr="00AC4226">
        <w:rPr>
          <w:cs/>
        </w:rPr>
        <w:t>ऽ</w:t>
      </w:r>
      <w:r w:rsidRPr="00AC4226">
        <w:rPr>
          <w:cs/>
        </w:rPr>
        <w:t>भ्यधत्त धूर्तः</w:t>
      </w:r>
      <w:r w:rsidR="00D766AC" w:rsidRPr="00AC4226">
        <w:rPr>
          <w:cs/>
        </w:rPr>
        <w:t>।</w:t>
      </w:r>
      <w:r w:rsidR="002A5300" w:rsidRPr="00AC4226">
        <w:rPr>
          <w:cs/>
        </w:rPr>
        <w:br/>
      </w:r>
      <w:r w:rsidRPr="00AC4226">
        <w:rPr>
          <w:cs/>
        </w:rPr>
        <w:t>योग्यत्वे सति न हि दृश्यते</w:t>
      </w:r>
      <w:r w:rsidR="007A4C1E" w:rsidRPr="00AC4226">
        <w:rPr>
          <w:cs/>
        </w:rPr>
        <w:t>ऽ</w:t>
      </w:r>
      <w:r w:rsidRPr="00AC4226">
        <w:rPr>
          <w:cs/>
        </w:rPr>
        <w:t>धिकारी</w:t>
      </w:r>
      <w:r w:rsidR="00580928" w:rsidRPr="00AC4226">
        <w:br/>
      </w:r>
      <w:r w:rsidRPr="00AC4226">
        <w:rPr>
          <w:cs/>
        </w:rPr>
        <w:t>नातः स्यात् स खर</w:t>
      </w:r>
      <w:r w:rsidRPr="00AC4226">
        <w:t>-</w:t>
      </w:r>
      <w:r w:rsidRPr="00AC4226">
        <w:rPr>
          <w:cs/>
        </w:rPr>
        <w:t>विषाणवत् सदेति</w:t>
      </w:r>
      <w:r w:rsidR="00D766AC" w:rsidRPr="00AC4226">
        <w:rPr>
          <w:cs/>
        </w:rPr>
        <w:t>॥16-</w:t>
      </w:r>
      <w:r w:rsidRPr="00AC4226">
        <w:t>4</w:t>
      </w:r>
      <w:r w:rsidR="0051754E" w:rsidRPr="00AC4226">
        <w:rPr>
          <w:cs/>
        </w:rPr>
        <w:t>॥</w:t>
      </w:r>
    </w:p>
    <w:p w14:paraId="2BADF627" w14:textId="77777777" w:rsidR="00895F1B" w:rsidRPr="00AC4226" w:rsidRDefault="00D96066" w:rsidP="00EC4553">
      <w:pPr>
        <w:pStyle w:val="EngText"/>
      </w:pPr>
      <w:r w:rsidRPr="00AC4226">
        <w:t>16-4.</w:t>
      </w:r>
      <w:r w:rsidR="00895F1B" w:rsidRPr="00AC4226">
        <w:t xml:space="preserve"> </w:t>
      </w:r>
      <w:r w:rsidR="00895F1B" w:rsidRPr="00AC4226">
        <w:tab/>
        <w:t xml:space="preserve">When Poornaprajna asserted that only the privileged few can enjoy the fruits mentioned in the Vedas, the crafty king put forth a spacious argument: ‘Since no one, who can secure the cherished Vedic results , is to be seen, is not the so called eligible person a myth like an ass’s comb? </w:t>
      </w:r>
    </w:p>
    <w:p w14:paraId="4BC90C69" w14:textId="77777777" w:rsidR="00E9400C" w:rsidRPr="00AC4226" w:rsidRDefault="00E9400C" w:rsidP="007C105A">
      <w:pPr>
        <w:pStyle w:val="S16S"/>
      </w:pPr>
      <w:r w:rsidRPr="00AC4226">
        <w:rPr>
          <w:cs/>
        </w:rPr>
        <w:t>आक्षेपं तमसहमान उच्च</w:t>
      </w:r>
      <w:r w:rsidRPr="00AC4226">
        <w:t>-</w:t>
      </w:r>
      <w:r w:rsidRPr="00AC4226">
        <w:rPr>
          <w:cs/>
        </w:rPr>
        <w:t>मानः</w:t>
      </w:r>
      <w:r w:rsidR="00580928" w:rsidRPr="00AC4226">
        <w:br/>
      </w:r>
      <w:r w:rsidRPr="00AC4226">
        <w:rPr>
          <w:cs/>
        </w:rPr>
        <w:t>सद्यो</w:t>
      </w:r>
      <w:r w:rsidR="007A4C1E" w:rsidRPr="00AC4226">
        <w:rPr>
          <w:cs/>
        </w:rPr>
        <w:t>ऽ</w:t>
      </w:r>
      <w:r w:rsidRPr="00AC4226">
        <w:rPr>
          <w:cs/>
        </w:rPr>
        <w:t>सौ निज</w:t>
      </w:r>
      <w:r w:rsidRPr="00AC4226">
        <w:t>-</w:t>
      </w:r>
      <w:r w:rsidRPr="00AC4226">
        <w:rPr>
          <w:cs/>
        </w:rPr>
        <w:t>कर</w:t>
      </w:r>
      <w:r w:rsidRPr="00AC4226">
        <w:t>-</w:t>
      </w:r>
      <w:r w:rsidRPr="00AC4226">
        <w:rPr>
          <w:cs/>
        </w:rPr>
        <w:t>पल्लव</w:t>
      </w:r>
      <w:r w:rsidRPr="00AC4226">
        <w:t>-</w:t>
      </w:r>
      <w:r w:rsidRPr="00AC4226">
        <w:rPr>
          <w:cs/>
        </w:rPr>
        <w:t>द्वयेन</w:t>
      </w:r>
      <w:r w:rsidR="00D766AC" w:rsidRPr="00AC4226">
        <w:rPr>
          <w:cs/>
        </w:rPr>
        <w:t>।</w:t>
      </w:r>
      <w:r w:rsidR="002A5300" w:rsidRPr="00AC4226">
        <w:rPr>
          <w:cs/>
        </w:rPr>
        <w:br/>
      </w:r>
      <w:r w:rsidRPr="00AC4226">
        <w:rPr>
          <w:cs/>
        </w:rPr>
        <w:t>आदाय व्यतनुत बीजमोषधीनां</w:t>
      </w:r>
      <w:r w:rsidR="00580928" w:rsidRPr="00AC4226">
        <w:br/>
      </w:r>
      <w:r w:rsidRPr="00AC4226">
        <w:rPr>
          <w:cs/>
        </w:rPr>
        <w:t>सूक्तेनाङ्कुर</w:t>
      </w:r>
      <w:r w:rsidRPr="00AC4226">
        <w:t>-</w:t>
      </w:r>
      <w:r w:rsidRPr="00AC4226">
        <w:rPr>
          <w:cs/>
        </w:rPr>
        <w:t>दल</w:t>
      </w:r>
      <w:r w:rsidRPr="00AC4226">
        <w:t>-</w:t>
      </w:r>
      <w:r w:rsidRPr="00AC4226">
        <w:rPr>
          <w:cs/>
        </w:rPr>
        <w:t>पुष्प</w:t>
      </w:r>
      <w:r w:rsidRPr="00AC4226">
        <w:t>-</w:t>
      </w:r>
      <w:r w:rsidRPr="00AC4226">
        <w:rPr>
          <w:cs/>
        </w:rPr>
        <w:t>बीज</w:t>
      </w:r>
      <w:r w:rsidRPr="00AC4226">
        <w:t>-</w:t>
      </w:r>
      <w:r w:rsidRPr="00AC4226">
        <w:rPr>
          <w:cs/>
        </w:rPr>
        <w:t>सृष्टिम्</w:t>
      </w:r>
      <w:r w:rsidR="00D766AC" w:rsidRPr="00AC4226">
        <w:rPr>
          <w:cs/>
        </w:rPr>
        <w:t>॥16-</w:t>
      </w:r>
      <w:r w:rsidRPr="00AC4226">
        <w:t>5</w:t>
      </w:r>
      <w:r w:rsidR="0051754E" w:rsidRPr="00AC4226">
        <w:rPr>
          <w:cs/>
        </w:rPr>
        <w:t>॥</w:t>
      </w:r>
    </w:p>
    <w:p w14:paraId="7AEDF49A" w14:textId="77777777" w:rsidR="00895F1B" w:rsidRPr="00AC4226" w:rsidRDefault="00895F1B" w:rsidP="00EC4553">
      <w:pPr>
        <w:pStyle w:val="EngText"/>
      </w:pPr>
      <w:r w:rsidRPr="00AC4226">
        <w:t>16-5. The highly self-reliant Poornaprajna not ready to book with the king’s defiance picked up green grams with his two lusty (sprout-like</w:t>
      </w:r>
      <w:r w:rsidR="0011372A" w:rsidRPr="00AC4226">
        <w:t>) hands</w:t>
      </w:r>
      <w:r w:rsidRPr="00AC4226">
        <w:t xml:space="preserve"> and chanted the Rigveda Sukta and with its (</w:t>
      </w:r>
      <w:r w:rsidR="0011372A" w:rsidRPr="00AC4226">
        <w:t>mantric)</w:t>
      </w:r>
      <w:r w:rsidRPr="00AC4226">
        <w:t xml:space="preserve"> spell could generate the sprout, leaf, fruit and grain in order, under his very nose.</w:t>
      </w:r>
    </w:p>
    <w:p w14:paraId="15CDBDB2" w14:textId="77777777" w:rsidR="00E9400C" w:rsidRPr="00AC4226" w:rsidRDefault="00E9400C" w:rsidP="007C105A">
      <w:pPr>
        <w:pStyle w:val="S16S"/>
      </w:pPr>
      <w:r w:rsidRPr="00AC4226">
        <w:rPr>
          <w:cs/>
        </w:rPr>
        <w:t>व्याख्याता निशि स कदाचन प्र</w:t>
      </w:r>
      <w:r w:rsidRPr="00AC4226">
        <w:t>-</w:t>
      </w:r>
      <w:r w:rsidRPr="00AC4226">
        <w:rPr>
          <w:cs/>
        </w:rPr>
        <w:t>दीपे</w:t>
      </w:r>
      <w:r w:rsidR="00580928" w:rsidRPr="00AC4226">
        <w:br/>
      </w:r>
      <w:r w:rsidRPr="00AC4226">
        <w:rPr>
          <w:cs/>
        </w:rPr>
        <w:t>सं</w:t>
      </w:r>
      <w:r w:rsidRPr="00AC4226">
        <w:t>-</w:t>
      </w:r>
      <w:r w:rsidRPr="00AC4226">
        <w:rPr>
          <w:cs/>
        </w:rPr>
        <w:t>शान्ते पुनरपि वाचयाम्बभूव</w:t>
      </w:r>
      <w:r w:rsidR="00D766AC" w:rsidRPr="00AC4226">
        <w:rPr>
          <w:cs/>
        </w:rPr>
        <w:t>।</w:t>
      </w:r>
      <w:r w:rsidR="002A5300" w:rsidRPr="00AC4226">
        <w:rPr>
          <w:cs/>
        </w:rPr>
        <w:br/>
      </w:r>
      <w:r w:rsidRPr="00AC4226">
        <w:rPr>
          <w:cs/>
        </w:rPr>
        <w:t>शिष्यान् स्वान् पुरु</w:t>
      </w:r>
      <w:r w:rsidRPr="00AC4226">
        <w:t>-</w:t>
      </w:r>
      <w:r w:rsidRPr="00AC4226">
        <w:rPr>
          <w:cs/>
        </w:rPr>
        <w:t xml:space="preserve">करुणाम्बुधिर्निजाङ्घ्रेः </w:t>
      </w:r>
      <w:r w:rsidR="00580928" w:rsidRPr="00AC4226">
        <w:br/>
      </w:r>
      <w:r w:rsidRPr="00AC4226">
        <w:rPr>
          <w:cs/>
        </w:rPr>
        <w:t>अङ्गुष्ठ</w:t>
      </w:r>
      <w:r w:rsidRPr="00AC4226">
        <w:t>-</w:t>
      </w:r>
      <w:r w:rsidRPr="00AC4226">
        <w:rPr>
          <w:cs/>
        </w:rPr>
        <w:t>स्फुट</w:t>
      </w:r>
      <w:r w:rsidRPr="00AC4226">
        <w:t>-</w:t>
      </w:r>
      <w:r w:rsidRPr="00AC4226">
        <w:rPr>
          <w:cs/>
        </w:rPr>
        <w:t>नखरान्त</w:t>
      </w:r>
      <w:r w:rsidRPr="00AC4226">
        <w:t>-</w:t>
      </w:r>
      <w:r w:rsidRPr="00AC4226">
        <w:rPr>
          <w:cs/>
        </w:rPr>
        <w:t>रोचिषैव</w:t>
      </w:r>
      <w:r w:rsidR="00D766AC" w:rsidRPr="00AC4226">
        <w:rPr>
          <w:cs/>
        </w:rPr>
        <w:t>॥16-</w:t>
      </w:r>
      <w:r w:rsidRPr="00AC4226">
        <w:t>6</w:t>
      </w:r>
      <w:r w:rsidR="0051754E" w:rsidRPr="00AC4226">
        <w:rPr>
          <w:cs/>
        </w:rPr>
        <w:t>॥</w:t>
      </w:r>
    </w:p>
    <w:p w14:paraId="10F311FC" w14:textId="77777777" w:rsidR="000D3426" w:rsidRPr="00AC4226" w:rsidRDefault="000D3426" w:rsidP="00EC4553">
      <w:pPr>
        <w:pStyle w:val="EngText"/>
      </w:pPr>
      <w:r w:rsidRPr="00AC4226">
        <w:lastRenderedPageBreak/>
        <w:t>16-6. Once, during his nocturnal discourse when the light went out, Acharya, the Ocean of compassion, continued his lesson uninterrupted with the radiance of the tip of the thumb-nail of his foot, to the surprise of his curious students.</w:t>
      </w:r>
    </w:p>
    <w:p w14:paraId="5805AC7D" w14:textId="77777777" w:rsidR="00E9400C" w:rsidRPr="00AC4226" w:rsidRDefault="00E9400C" w:rsidP="007C105A">
      <w:pPr>
        <w:pStyle w:val="S16S"/>
      </w:pPr>
      <w:r w:rsidRPr="00AC4226">
        <w:rPr>
          <w:cs/>
        </w:rPr>
        <w:t>तीर्थार्थं पृथु</w:t>
      </w:r>
      <w:r w:rsidRPr="00AC4226">
        <w:t>-</w:t>
      </w:r>
      <w:r w:rsidRPr="00AC4226">
        <w:rPr>
          <w:cs/>
        </w:rPr>
        <w:t>तर</w:t>
      </w:r>
      <w:r w:rsidRPr="00AC4226">
        <w:t>-</w:t>
      </w:r>
      <w:r w:rsidRPr="00AC4226">
        <w:rPr>
          <w:cs/>
        </w:rPr>
        <w:t>वप्र</w:t>
      </w:r>
      <w:r w:rsidRPr="00AC4226">
        <w:t>-</w:t>
      </w:r>
      <w:r w:rsidRPr="00AC4226">
        <w:rPr>
          <w:cs/>
        </w:rPr>
        <w:t>पाति</w:t>
      </w:r>
      <w:r w:rsidRPr="00AC4226">
        <w:t>-</w:t>
      </w:r>
      <w:r w:rsidRPr="00AC4226">
        <w:rPr>
          <w:cs/>
        </w:rPr>
        <w:t>वारं</w:t>
      </w:r>
      <w:r w:rsidR="00580928" w:rsidRPr="00AC4226">
        <w:br/>
      </w:r>
      <w:r w:rsidRPr="00AC4226">
        <w:rPr>
          <w:cs/>
        </w:rPr>
        <w:t>धाराणां रय</w:t>
      </w:r>
      <w:r w:rsidRPr="00AC4226">
        <w:t>-</w:t>
      </w:r>
      <w:r w:rsidRPr="00AC4226">
        <w:rPr>
          <w:cs/>
        </w:rPr>
        <w:t>सहन</w:t>
      </w:r>
      <w:r w:rsidRPr="00AC4226">
        <w:t>-</w:t>
      </w:r>
      <w:r w:rsidRPr="00AC4226">
        <w:rPr>
          <w:cs/>
        </w:rPr>
        <w:t>क्षमां महेक्षः</w:t>
      </w:r>
      <w:r w:rsidR="002A5300" w:rsidRPr="00AC4226">
        <w:rPr>
          <w:cs/>
        </w:rPr>
        <w:t>।</w:t>
      </w:r>
      <w:r w:rsidR="002A5300" w:rsidRPr="00AC4226">
        <w:rPr>
          <w:cs/>
        </w:rPr>
        <w:br/>
      </w:r>
      <w:r w:rsidRPr="00AC4226">
        <w:rPr>
          <w:cs/>
        </w:rPr>
        <w:t>आनीतां दश</w:t>
      </w:r>
      <w:r w:rsidRPr="00AC4226">
        <w:t>-</w:t>
      </w:r>
      <w:r w:rsidRPr="00AC4226">
        <w:rPr>
          <w:cs/>
        </w:rPr>
        <w:t>शत</w:t>
      </w:r>
      <w:r w:rsidRPr="00AC4226">
        <w:t>-</w:t>
      </w:r>
      <w:r w:rsidRPr="00AC4226">
        <w:rPr>
          <w:cs/>
        </w:rPr>
        <w:t>पुम्भिरत्यशक्त्या</w:t>
      </w:r>
      <w:r w:rsidR="00580928" w:rsidRPr="00AC4226">
        <w:br/>
      </w:r>
      <w:r w:rsidRPr="00AC4226">
        <w:rPr>
          <w:cs/>
        </w:rPr>
        <w:t>प्रेक्ष्योचे विफुल</w:t>
      </w:r>
      <w:r w:rsidRPr="00AC4226">
        <w:t>-</w:t>
      </w:r>
      <w:r w:rsidRPr="00AC4226">
        <w:rPr>
          <w:cs/>
        </w:rPr>
        <w:t>शिलां क्वचित स मुक्ताम्</w:t>
      </w:r>
      <w:r w:rsidR="00D766AC" w:rsidRPr="00AC4226">
        <w:rPr>
          <w:cs/>
        </w:rPr>
        <w:t>॥16-</w:t>
      </w:r>
      <w:r w:rsidRPr="00AC4226">
        <w:t>7</w:t>
      </w:r>
      <w:r w:rsidR="0051754E" w:rsidRPr="00AC4226">
        <w:rPr>
          <w:cs/>
        </w:rPr>
        <w:t>॥</w:t>
      </w:r>
    </w:p>
    <w:p w14:paraId="6CB71D3C" w14:textId="77777777" w:rsidR="000D3426" w:rsidRPr="00AC4226" w:rsidRDefault="000D3426" w:rsidP="00EC4553">
      <w:pPr>
        <w:pStyle w:val="EngText"/>
      </w:pPr>
      <w:r w:rsidRPr="00AC4226">
        <w:t xml:space="preserve">16-7. During his journey once, the All-knowing Acharya, seeing a huge rock on the bank of a river carried by a thousand people to stop the </w:t>
      </w:r>
      <w:r w:rsidR="0011372A" w:rsidRPr="00AC4226">
        <w:t>rushing</w:t>
      </w:r>
      <w:r w:rsidRPr="00AC4226">
        <w:t xml:space="preserve"> water gushing from a lofty region but dropped down on the way their strength being broken made an enquiry.</w:t>
      </w:r>
    </w:p>
    <w:p w14:paraId="47E9813B" w14:textId="77777777" w:rsidR="00E9400C" w:rsidRPr="00AC4226" w:rsidRDefault="00E9400C" w:rsidP="007C105A">
      <w:pPr>
        <w:pStyle w:val="S16S"/>
      </w:pPr>
      <w:r w:rsidRPr="00AC4226">
        <w:rPr>
          <w:cs/>
        </w:rPr>
        <w:t>लोकानामुप</w:t>
      </w:r>
      <w:r w:rsidRPr="00AC4226">
        <w:t>-</w:t>
      </w:r>
      <w:r w:rsidRPr="00AC4226">
        <w:rPr>
          <w:cs/>
        </w:rPr>
        <w:t>कृतये कुतः शिलेयं</w:t>
      </w:r>
      <w:r w:rsidR="00580928" w:rsidRPr="00AC4226">
        <w:br/>
      </w:r>
      <w:r w:rsidRPr="00AC4226">
        <w:rPr>
          <w:cs/>
        </w:rPr>
        <w:t>निन्ये नो इति जनता जगाद तत्र</w:t>
      </w:r>
      <w:r w:rsidR="00D766AC" w:rsidRPr="00AC4226">
        <w:rPr>
          <w:cs/>
        </w:rPr>
        <w:t>।</w:t>
      </w:r>
      <w:r w:rsidR="002A5300" w:rsidRPr="00AC4226">
        <w:rPr>
          <w:cs/>
        </w:rPr>
        <w:br/>
      </w:r>
      <w:r w:rsidRPr="00AC4226">
        <w:rPr>
          <w:cs/>
        </w:rPr>
        <w:t>नेतारो यति</w:t>
      </w:r>
      <w:r w:rsidRPr="00AC4226">
        <w:t>-</w:t>
      </w:r>
      <w:r w:rsidRPr="00AC4226">
        <w:rPr>
          <w:cs/>
        </w:rPr>
        <w:t>वर मानवा न हीमां</w:t>
      </w:r>
      <w:r w:rsidR="00580928" w:rsidRPr="00AC4226">
        <w:br/>
      </w:r>
      <w:r w:rsidRPr="00AC4226">
        <w:rPr>
          <w:cs/>
        </w:rPr>
        <w:t>भीमश्चेदीह यतते नयेन्न वेति</w:t>
      </w:r>
      <w:r w:rsidR="00D766AC" w:rsidRPr="00AC4226">
        <w:rPr>
          <w:cs/>
        </w:rPr>
        <w:t>॥16-</w:t>
      </w:r>
      <w:r w:rsidRPr="00AC4226">
        <w:t>8</w:t>
      </w:r>
      <w:r w:rsidR="0051754E" w:rsidRPr="00AC4226">
        <w:rPr>
          <w:cs/>
        </w:rPr>
        <w:t>॥</w:t>
      </w:r>
    </w:p>
    <w:p w14:paraId="640F86C7" w14:textId="77777777" w:rsidR="000D3426" w:rsidRPr="00AC4226" w:rsidRDefault="000D3426" w:rsidP="00EC4553">
      <w:pPr>
        <w:pStyle w:val="EngText"/>
      </w:pPr>
      <w:r w:rsidRPr="00AC4226">
        <w:t xml:space="preserve">16-8. When the Acharya asked why the boulder was not borne to its destination for the welfare of the public, the people explained: Oh, Foremost Sage! No human being can lift (this huge stone) and carry it; </w:t>
      </w:r>
      <w:r w:rsidR="0011372A" w:rsidRPr="00AC4226">
        <w:t>nay</w:t>
      </w:r>
      <w:r w:rsidRPr="00AC4226">
        <w:t xml:space="preserve">, even if Bheemasena attempts to do </w:t>
      </w:r>
      <w:r w:rsidR="0011372A" w:rsidRPr="00AC4226">
        <w:t>it,</w:t>
      </w:r>
      <w:r w:rsidRPr="00AC4226">
        <w:t xml:space="preserve"> he may </w:t>
      </w:r>
      <w:r w:rsidR="0011372A" w:rsidRPr="00AC4226">
        <w:t>or</w:t>
      </w:r>
      <w:r w:rsidRPr="00AC4226">
        <w:t xml:space="preserve"> may not succeed;</w:t>
      </w:r>
    </w:p>
    <w:p w14:paraId="42B27209" w14:textId="77777777" w:rsidR="00E9400C" w:rsidRPr="00AC4226" w:rsidRDefault="00E9400C" w:rsidP="007C105A">
      <w:pPr>
        <w:pStyle w:val="S16S"/>
      </w:pPr>
      <w:r w:rsidRPr="00AC4226">
        <w:rPr>
          <w:cs/>
        </w:rPr>
        <w:t>निन्ये तां गिरिमिव वानरी</w:t>
      </w:r>
      <w:r w:rsidRPr="00AC4226">
        <w:t>-</w:t>
      </w:r>
      <w:r w:rsidRPr="00AC4226">
        <w:rPr>
          <w:cs/>
        </w:rPr>
        <w:t>कृतात्मा</w:t>
      </w:r>
      <w:r w:rsidR="00580928" w:rsidRPr="00AC4226">
        <w:br/>
      </w:r>
      <w:r w:rsidRPr="00AC4226">
        <w:rPr>
          <w:cs/>
        </w:rPr>
        <w:t>लीलावत्</w:t>
      </w:r>
      <w:r w:rsidRPr="00AC4226">
        <w:t>-</w:t>
      </w:r>
      <w:r w:rsidRPr="00AC4226">
        <w:rPr>
          <w:cs/>
        </w:rPr>
        <w:t>कर</w:t>
      </w:r>
      <w:r w:rsidRPr="00AC4226">
        <w:t>-</w:t>
      </w:r>
      <w:r w:rsidRPr="00AC4226">
        <w:rPr>
          <w:cs/>
        </w:rPr>
        <w:t>कमलेन सो</w:t>
      </w:r>
      <w:r w:rsidR="007A4C1E" w:rsidRPr="00AC4226">
        <w:rPr>
          <w:cs/>
        </w:rPr>
        <w:t>ऽ</w:t>
      </w:r>
      <w:r w:rsidRPr="00AC4226">
        <w:rPr>
          <w:cs/>
        </w:rPr>
        <w:t>मलेन</w:t>
      </w:r>
      <w:r w:rsidR="00D766AC" w:rsidRPr="00AC4226">
        <w:rPr>
          <w:cs/>
        </w:rPr>
        <w:t>।</w:t>
      </w:r>
      <w:r w:rsidR="002A5300" w:rsidRPr="00AC4226">
        <w:rPr>
          <w:cs/>
        </w:rPr>
        <w:br/>
      </w:r>
      <w:r w:rsidRPr="00AC4226">
        <w:rPr>
          <w:cs/>
        </w:rPr>
        <w:t>तत्रापि न्यधित तया</w:t>
      </w:r>
      <w:r w:rsidR="007A4C1E" w:rsidRPr="00AC4226">
        <w:rPr>
          <w:cs/>
        </w:rPr>
        <w:t>ऽ</w:t>
      </w:r>
      <w:r w:rsidRPr="00AC4226">
        <w:rPr>
          <w:cs/>
        </w:rPr>
        <w:t>स्य सूच्यते</w:t>
      </w:r>
      <w:r w:rsidR="007A4C1E" w:rsidRPr="00AC4226">
        <w:rPr>
          <w:cs/>
        </w:rPr>
        <w:t>ऽ</w:t>
      </w:r>
      <w:r w:rsidRPr="00AC4226">
        <w:rPr>
          <w:cs/>
        </w:rPr>
        <w:t>लं</w:t>
      </w:r>
      <w:r w:rsidR="00580928" w:rsidRPr="00AC4226">
        <w:br/>
      </w:r>
      <w:r w:rsidRPr="00AC4226">
        <w:rPr>
          <w:cs/>
        </w:rPr>
        <w:t>तत् तुङ्गां ननु निकषा</w:t>
      </w:r>
      <w:r w:rsidR="007A4C1E" w:rsidRPr="00AC4226">
        <w:rPr>
          <w:cs/>
        </w:rPr>
        <w:t>ऽ</w:t>
      </w:r>
      <w:r w:rsidRPr="00AC4226">
        <w:rPr>
          <w:cs/>
        </w:rPr>
        <w:t>धुना</w:t>
      </w:r>
      <w:r w:rsidR="007A4C1E" w:rsidRPr="00AC4226">
        <w:rPr>
          <w:cs/>
        </w:rPr>
        <w:t>ऽ</w:t>
      </w:r>
      <w:r w:rsidRPr="00AC4226">
        <w:rPr>
          <w:cs/>
        </w:rPr>
        <w:t>पि कर्म</w:t>
      </w:r>
      <w:r w:rsidR="00D766AC" w:rsidRPr="00AC4226">
        <w:rPr>
          <w:cs/>
        </w:rPr>
        <w:t>॥16-</w:t>
      </w:r>
      <w:r w:rsidRPr="00AC4226">
        <w:t>9</w:t>
      </w:r>
      <w:r w:rsidR="0051754E" w:rsidRPr="00AC4226">
        <w:rPr>
          <w:cs/>
        </w:rPr>
        <w:t>॥</w:t>
      </w:r>
    </w:p>
    <w:p w14:paraId="52CD92C5" w14:textId="77777777" w:rsidR="000D3426" w:rsidRPr="00AC4226" w:rsidRDefault="000D3426" w:rsidP="00EC4553">
      <w:pPr>
        <w:pStyle w:val="EngText"/>
      </w:pPr>
      <w:r w:rsidRPr="00AC4226">
        <w:t xml:space="preserve">16-9. Madhwacharya carried with extreme ease the   massive rock with his saintly, lustrous hands and put it in its proper place near the Tungabhadra river like the </w:t>
      </w:r>
      <w:r w:rsidR="0011372A" w:rsidRPr="00AC4226">
        <w:t>Gandhamadhana</w:t>
      </w:r>
      <w:r w:rsidRPr="00AC4226">
        <w:t xml:space="preserve"> </w:t>
      </w:r>
      <w:r w:rsidR="0011372A" w:rsidRPr="00AC4226">
        <w:t>Mountain</w:t>
      </w:r>
      <w:r w:rsidRPr="00AC4226">
        <w:t xml:space="preserve"> that he lifted in his former incarnation as Hanuman which even to-day speaks of his heroic venture.</w:t>
      </w:r>
    </w:p>
    <w:p w14:paraId="33845EB1" w14:textId="77777777" w:rsidR="00E9400C" w:rsidRPr="00AC4226" w:rsidRDefault="00E9400C" w:rsidP="007C105A">
      <w:pPr>
        <w:pStyle w:val="S16S"/>
      </w:pPr>
      <w:r w:rsidRPr="00AC4226">
        <w:rPr>
          <w:cs/>
        </w:rPr>
        <w:lastRenderedPageBreak/>
        <w:t>सङ्घातैरधिक</w:t>
      </w:r>
      <w:r w:rsidRPr="00AC4226">
        <w:t>-</w:t>
      </w:r>
      <w:r w:rsidRPr="00AC4226">
        <w:rPr>
          <w:cs/>
        </w:rPr>
        <w:t>घनैरलङ्कृताध्वा</w:t>
      </w:r>
      <w:r w:rsidR="00580928" w:rsidRPr="00AC4226">
        <w:br/>
      </w:r>
      <w:r w:rsidRPr="00AC4226">
        <w:rPr>
          <w:cs/>
        </w:rPr>
        <w:t>शिष्याणा यत</w:t>
      </w:r>
      <w:r w:rsidRPr="00AC4226">
        <w:t>-</w:t>
      </w:r>
      <w:r w:rsidRPr="00AC4226">
        <w:rPr>
          <w:cs/>
        </w:rPr>
        <w:t>मनसामुतेतरेषाम्</w:t>
      </w:r>
      <w:r w:rsidR="00D766AC" w:rsidRPr="00AC4226">
        <w:rPr>
          <w:cs/>
        </w:rPr>
        <w:t>।</w:t>
      </w:r>
      <w:r w:rsidR="002A5300" w:rsidRPr="00AC4226">
        <w:rPr>
          <w:cs/>
        </w:rPr>
        <w:br/>
      </w:r>
      <w:r w:rsidRPr="00AC4226">
        <w:rPr>
          <w:cs/>
        </w:rPr>
        <w:t>यत्रामा वसति तिथाविनेन चन्द्रः</w:t>
      </w:r>
      <w:r w:rsidR="00580928" w:rsidRPr="00AC4226">
        <w:br/>
      </w:r>
      <w:r w:rsidRPr="00AC4226">
        <w:rPr>
          <w:cs/>
        </w:rPr>
        <w:t>तत्रासौ सकल</w:t>
      </w:r>
      <w:r w:rsidRPr="00AC4226">
        <w:t>-</w:t>
      </w:r>
      <w:r w:rsidRPr="00AC4226">
        <w:rPr>
          <w:cs/>
        </w:rPr>
        <w:t>मतिः ससार सिन्धुम्</w:t>
      </w:r>
      <w:r w:rsidR="00D766AC" w:rsidRPr="00AC4226">
        <w:rPr>
          <w:cs/>
        </w:rPr>
        <w:t>॥16-</w:t>
      </w:r>
      <w:r w:rsidRPr="00AC4226">
        <w:t>10</w:t>
      </w:r>
      <w:r w:rsidR="0051754E" w:rsidRPr="00AC4226">
        <w:rPr>
          <w:cs/>
        </w:rPr>
        <w:t>॥</w:t>
      </w:r>
    </w:p>
    <w:p w14:paraId="78317EF2" w14:textId="77777777" w:rsidR="000D3426" w:rsidRPr="00AC4226" w:rsidRDefault="000D3426" w:rsidP="00EC4553">
      <w:pPr>
        <w:pStyle w:val="EngText"/>
      </w:pPr>
      <w:r w:rsidRPr="00AC4226">
        <w:t>16-10. Poornaprajna approached the sea on the Amavasya day. (</w:t>
      </w:r>
      <w:r w:rsidR="0011372A" w:rsidRPr="00AC4226">
        <w:t>When</w:t>
      </w:r>
      <w:r w:rsidRPr="00AC4226">
        <w:t xml:space="preserve"> the moon was with the sun) joined enroute by </w:t>
      </w:r>
      <w:r w:rsidR="0011372A" w:rsidRPr="00AC4226">
        <w:t>a vast</w:t>
      </w:r>
      <w:r w:rsidRPr="00AC4226">
        <w:t xml:space="preserve"> multitude of hermits and householder disciples, engaged in diverse discussions on scriptural topics.</w:t>
      </w:r>
    </w:p>
    <w:p w14:paraId="1DDFF12B" w14:textId="77777777" w:rsidR="00E9400C" w:rsidRPr="00AC4226" w:rsidRDefault="00E9400C" w:rsidP="007C105A">
      <w:pPr>
        <w:pStyle w:val="S16S"/>
      </w:pPr>
      <w:r w:rsidRPr="00AC4226">
        <w:rPr>
          <w:cs/>
        </w:rPr>
        <w:t>आर्द्राङ्गाः सपदि निमज्जनात् सरस्यां</w:t>
      </w:r>
      <w:r w:rsidR="00580928" w:rsidRPr="00AC4226">
        <w:br/>
      </w:r>
      <w:r w:rsidRPr="00AC4226">
        <w:rPr>
          <w:cs/>
        </w:rPr>
        <w:t>कण्वस्य द्विज</w:t>
      </w:r>
      <w:r w:rsidRPr="00AC4226">
        <w:t>-</w:t>
      </w:r>
      <w:r w:rsidRPr="00AC4226">
        <w:rPr>
          <w:cs/>
        </w:rPr>
        <w:t>वृषभस्य वल्लभायाम्</w:t>
      </w:r>
      <w:r w:rsidR="00D766AC" w:rsidRPr="00AC4226">
        <w:rPr>
          <w:cs/>
        </w:rPr>
        <w:t>।</w:t>
      </w:r>
      <w:r w:rsidR="002A5300" w:rsidRPr="00AC4226">
        <w:rPr>
          <w:cs/>
        </w:rPr>
        <w:br/>
      </w:r>
      <w:r w:rsidRPr="00AC4226">
        <w:rPr>
          <w:cs/>
        </w:rPr>
        <w:t>तत्रा</w:t>
      </w:r>
      <w:r w:rsidR="007A4C1E" w:rsidRPr="00AC4226">
        <w:rPr>
          <w:cs/>
        </w:rPr>
        <w:t>ऽ</w:t>
      </w:r>
      <w:r w:rsidRPr="00AC4226">
        <w:rPr>
          <w:cs/>
        </w:rPr>
        <w:t>यन् खर</w:t>
      </w:r>
      <w:r w:rsidRPr="00AC4226">
        <w:t>-</w:t>
      </w:r>
      <w:r w:rsidRPr="00AC4226">
        <w:rPr>
          <w:cs/>
        </w:rPr>
        <w:t>किरणोपराग</w:t>
      </w:r>
      <w:r w:rsidRPr="00AC4226">
        <w:t>-</w:t>
      </w:r>
      <w:r w:rsidRPr="00AC4226">
        <w:rPr>
          <w:cs/>
        </w:rPr>
        <w:t xml:space="preserve">हेतोः </w:t>
      </w:r>
      <w:r w:rsidR="00580928" w:rsidRPr="00AC4226">
        <w:br/>
      </w:r>
      <w:r w:rsidRPr="00AC4226">
        <w:rPr>
          <w:cs/>
        </w:rPr>
        <w:t>ग्रामीणा अपि सकलाः स</w:t>
      </w:r>
      <w:r w:rsidRPr="00AC4226">
        <w:t>-</w:t>
      </w:r>
      <w:r w:rsidRPr="00AC4226">
        <w:rPr>
          <w:cs/>
        </w:rPr>
        <w:t>बाल</w:t>
      </w:r>
      <w:r w:rsidRPr="00AC4226">
        <w:t>-</w:t>
      </w:r>
      <w:r w:rsidRPr="00AC4226">
        <w:rPr>
          <w:cs/>
        </w:rPr>
        <w:t>वृद्धाः</w:t>
      </w:r>
      <w:r w:rsidR="00D766AC" w:rsidRPr="00AC4226">
        <w:rPr>
          <w:cs/>
        </w:rPr>
        <w:t>॥16-</w:t>
      </w:r>
      <w:r w:rsidRPr="00AC4226">
        <w:t>11</w:t>
      </w:r>
      <w:r w:rsidR="0051754E" w:rsidRPr="00AC4226">
        <w:rPr>
          <w:cs/>
        </w:rPr>
        <w:t>॥</w:t>
      </w:r>
    </w:p>
    <w:p w14:paraId="3333BDC9" w14:textId="77777777" w:rsidR="000D3426" w:rsidRPr="00AC4226" w:rsidRDefault="000D3426" w:rsidP="00EC4553">
      <w:pPr>
        <w:pStyle w:val="EngText"/>
      </w:pPr>
      <w:r w:rsidRPr="00AC4226">
        <w:t>16-11.</w:t>
      </w:r>
      <w:r w:rsidR="006841BB" w:rsidRPr="00AC4226">
        <w:t xml:space="preserve"> During the same ho</w:t>
      </w:r>
      <w:r w:rsidR="0011372A" w:rsidRPr="00AC4226">
        <w:t>ur, the inmates of the village E</w:t>
      </w:r>
      <w:r w:rsidR="006841BB" w:rsidRPr="00AC4226">
        <w:t xml:space="preserve">kavat including their </w:t>
      </w:r>
      <w:r w:rsidR="0011372A" w:rsidRPr="00AC4226">
        <w:t>young</w:t>
      </w:r>
      <w:r w:rsidR="006841BB" w:rsidRPr="00AC4226">
        <w:t xml:space="preserve"> and old, rushed </w:t>
      </w:r>
      <w:r w:rsidR="0011372A" w:rsidRPr="00AC4226">
        <w:t>to</w:t>
      </w:r>
      <w:r w:rsidR="006841BB" w:rsidRPr="00AC4226">
        <w:t xml:space="preserve"> the sea for a plunge during the Solar eclipse, with their bodies wet after a dip in the </w:t>
      </w:r>
      <w:r w:rsidR="0011372A" w:rsidRPr="00AC4226">
        <w:t>holy</w:t>
      </w:r>
      <w:r w:rsidR="006841BB" w:rsidRPr="00AC4226">
        <w:t xml:space="preserve"> pond, dear to the great sage-Kanva.</w:t>
      </w:r>
    </w:p>
    <w:p w14:paraId="6304A694" w14:textId="77777777" w:rsidR="00E9400C" w:rsidRPr="00AC4226" w:rsidRDefault="00E9400C" w:rsidP="007C105A">
      <w:pPr>
        <w:pStyle w:val="S16S"/>
      </w:pPr>
      <w:r w:rsidRPr="00AC4226">
        <w:rPr>
          <w:cs/>
        </w:rPr>
        <w:t>सर्वज्ञं स</w:t>
      </w:r>
      <w:r w:rsidRPr="00AC4226">
        <w:t>-</w:t>
      </w:r>
      <w:r w:rsidRPr="00AC4226">
        <w:rPr>
          <w:cs/>
        </w:rPr>
        <w:t>परिजनं समीक्षमाणाः</w:t>
      </w:r>
      <w:r w:rsidR="00580928" w:rsidRPr="00AC4226">
        <w:br/>
      </w:r>
      <w:r w:rsidRPr="00AC4226">
        <w:rPr>
          <w:cs/>
        </w:rPr>
        <w:t>पुल्लाक्षाः स्मित</w:t>
      </w:r>
      <w:r w:rsidRPr="00AC4226">
        <w:t>-</w:t>
      </w:r>
      <w:r w:rsidRPr="00AC4226">
        <w:rPr>
          <w:cs/>
        </w:rPr>
        <w:t>वदनाः शुभा ननन्दुः</w:t>
      </w:r>
      <w:r w:rsidR="00D766AC" w:rsidRPr="00AC4226">
        <w:rPr>
          <w:cs/>
        </w:rPr>
        <w:t>।</w:t>
      </w:r>
      <w:r w:rsidR="002A5300" w:rsidRPr="00AC4226">
        <w:rPr>
          <w:cs/>
        </w:rPr>
        <w:br/>
      </w:r>
      <w:r w:rsidRPr="00AC4226">
        <w:rPr>
          <w:cs/>
        </w:rPr>
        <w:t>दौर्मुख्यं दधत उतापरे निनिन्दुः</w:t>
      </w:r>
      <w:r w:rsidR="00580928" w:rsidRPr="00AC4226">
        <w:br/>
      </w:r>
      <w:r w:rsidRPr="00AC4226">
        <w:rPr>
          <w:cs/>
        </w:rPr>
        <w:t>ना</w:t>
      </w:r>
      <w:r w:rsidR="007A4C1E" w:rsidRPr="00AC4226">
        <w:rPr>
          <w:cs/>
        </w:rPr>
        <w:t>ऽ</w:t>
      </w:r>
      <w:r w:rsidRPr="00AC4226">
        <w:rPr>
          <w:cs/>
        </w:rPr>
        <w:t>श्चर्यं द्वयमपि तत् स्वभाव</w:t>
      </w:r>
      <w:r w:rsidRPr="00AC4226">
        <w:t>-</w:t>
      </w:r>
      <w:r w:rsidRPr="00AC4226">
        <w:rPr>
          <w:cs/>
        </w:rPr>
        <w:t>तन्त्रम्</w:t>
      </w:r>
      <w:r w:rsidR="00D766AC" w:rsidRPr="00AC4226">
        <w:rPr>
          <w:cs/>
        </w:rPr>
        <w:t>॥16-</w:t>
      </w:r>
      <w:r w:rsidRPr="00AC4226">
        <w:t>12</w:t>
      </w:r>
      <w:r w:rsidR="0051754E" w:rsidRPr="00AC4226">
        <w:rPr>
          <w:cs/>
        </w:rPr>
        <w:t>॥</w:t>
      </w:r>
    </w:p>
    <w:p w14:paraId="44775E72" w14:textId="77777777" w:rsidR="006841BB" w:rsidRPr="00AC4226" w:rsidRDefault="006841BB" w:rsidP="00EC4553">
      <w:pPr>
        <w:pStyle w:val="EngText"/>
      </w:pPr>
      <w:r w:rsidRPr="00AC4226">
        <w:t xml:space="preserve">16-12. The sight of the Omniscient Acharya with his large retinue provided a feast to the wise open eyes of the virtuous with a </w:t>
      </w:r>
      <w:r w:rsidR="0011372A" w:rsidRPr="00AC4226">
        <w:t>pleasant</w:t>
      </w:r>
      <w:r w:rsidRPr="00AC4226">
        <w:t xml:space="preserve"> smile playing on their faces while to the </w:t>
      </w:r>
      <w:r w:rsidR="0011372A" w:rsidRPr="00AC4226">
        <w:t>vicious</w:t>
      </w:r>
      <w:r w:rsidRPr="00AC4226">
        <w:t>, another opportunity to vilify the master with their distorted faces, surprisingly enough both faithful to their inherent nature.</w:t>
      </w:r>
    </w:p>
    <w:p w14:paraId="326F1DB9" w14:textId="77777777" w:rsidR="00E9400C" w:rsidRPr="00AC4226" w:rsidRDefault="00E9400C" w:rsidP="007C105A">
      <w:pPr>
        <w:pStyle w:val="S16S"/>
      </w:pPr>
      <w:r w:rsidRPr="00AC4226">
        <w:rPr>
          <w:cs/>
        </w:rPr>
        <w:t>मा मैनं भुवन</w:t>
      </w:r>
      <w:r w:rsidRPr="00AC4226">
        <w:t>-</w:t>
      </w:r>
      <w:r w:rsidRPr="00AC4226">
        <w:rPr>
          <w:cs/>
        </w:rPr>
        <w:t>गुरुं विनिन्दतेत्थं</w:t>
      </w:r>
      <w:r w:rsidR="00580928" w:rsidRPr="00AC4226">
        <w:br/>
      </w:r>
      <w:r w:rsidRPr="00AC4226">
        <w:rPr>
          <w:cs/>
        </w:rPr>
        <w:t>निर्भत्स्याभ्यपतदिवोत्तरङ्ग</w:t>
      </w:r>
      <w:r w:rsidRPr="00AC4226">
        <w:t>-</w:t>
      </w:r>
      <w:r w:rsidRPr="00AC4226">
        <w:rPr>
          <w:cs/>
        </w:rPr>
        <w:t>हस्तः</w:t>
      </w:r>
      <w:r w:rsidR="00D766AC" w:rsidRPr="00AC4226">
        <w:rPr>
          <w:cs/>
        </w:rPr>
        <w:t>।</w:t>
      </w:r>
      <w:r w:rsidR="002A5300" w:rsidRPr="00AC4226">
        <w:rPr>
          <w:cs/>
        </w:rPr>
        <w:br/>
      </w:r>
      <w:r w:rsidRPr="00AC4226">
        <w:rPr>
          <w:cs/>
        </w:rPr>
        <w:t>सङ्क्षोभी घन</w:t>
      </w:r>
      <w:r w:rsidRPr="00AC4226">
        <w:t>-</w:t>
      </w:r>
      <w:r w:rsidRPr="00AC4226">
        <w:rPr>
          <w:cs/>
        </w:rPr>
        <w:t>घन</w:t>
      </w:r>
      <w:r w:rsidRPr="00AC4226">
        <w:t>-</w:t>
      </w:r>
      <w:r w:rsidRPr="00AC4226">
        <w:rPr>
          <w:cs/>
        </w:rPr>
        <w:t>घोष</w:t>
      </w:r>
      <w:r w:rsidRPr="00AC4226">
        <w:t>-</w:t>
      </w:r>
      <w:r w:rsidRPr="00AC4226">
        <w:rPr>
          <w:cs/>
        </w:rPr>
        <w:t>घोर</w:t>
      </w:r>
      <w:r w:rsidRPr="00AC4226">
        <w:t>-</w:t>
      </w:r>
      <w:r w:rsidRPr="00AC4226">
        <w:rPr>
          <w:cs/>
        </w:rPr>
        <w:t>वेषः</w:t>
      </w:r>
      <w:r w:rsidR="00D766AC" w:rsidRPr="00AC4226">
        <w:rPr>
          <w:cs/>
        </w:rPr>
        <w:t>।</w:t>
      </w:r>
      <w:r w:rsidR="002A5300" w:rsidRPr="00AC4226">
        <w:rPr>
          <w:cs/>
        </w:rPr>
        <w:br/>
      </w:r>
      <w:r w:rsidRPr="00AC4226">
        <w:rPr>
          <w:cs/>
        </w:rPr>
        <w:t>सम्रम्भी खल</w:t>
      </w:r>
      <w:r w:rsidRPr="00AC4226">
        <w:t>-</w:t>
      </w:r>
      <w:r w:rsidRPr="00AC4226">
        <w:rPr>
          <w:cs/>
        </w:rPr>
        <w:t>दमनाय सिन्धुराजः</w:t>
      </w:r>
      <w:r w:rsidR="00D766AC" w:rsidRPr="00AC4226">
        <w:rPr>
          <w:cs/>
        </w:rPr>
        <w:t>॥16-</w:t>
      </w:r>
      <w:r w:rsidRPr="00AC4226">
        <w:t>13</w:t>
      </w:r>
      <w:r w:rsidR="0051754E" w:rsidRPr="00AC4226">
        <w:rPr>
          <w:cs/>
        </w:rPr>
        <w:t>॥</w:t>
      </w:r>
    </w:p>
    <w:p w14:paraId="6BD401AB" w14:textId="77777777" w:rsidR="006841BB" w:rsidRPr="00AC4226" w:rsidRDefault="006841BB" w:rsidP="00EC4553">
      <w:pPr>
        <w:pStyle w:val="EngText"/>
      </w:pPr>
      <w:r w:rsidRPr="00AC4226">
        <w:t xml:space="preserve">16-13. It seemed as if the Lord of the Sea being intensely agitated, assuming a fierce form with his roaring waves, heightened speed and </w:t>
      </w:r>
      <w:r w:rsidRPr="00AC4226">
        <w:lastRenderedPageBreak/>
        <w:t>resounding roar and roused resentment was reproaching the miscreants thus: ‘Defame not the Acharya: Beware if you slander the preceptor of the three worlds:’</w:t>
      </w:r>
    </w:p>
    <w:p w14:paraId="3F50F78E" w14:textId="77777777" w:rsidR="00E9400C" w:rsidRPr="00AC4226" w:rsidRDefault="00E9400C" w:rsidP="007C105A">
      <w:pPr>
        <w:pStyle w:val="S16S"/>
      </w:pPr>
      <w:r w:rsidRPr="00AC4226">
        <w:rPr>
          <w:cs/>
        </w:rPr>
        <w:t>सम्मोदात् तरळ</w:t>
      </w:r>
      <w:r w:rsidRPr="00AC4226">
        <w:t>-</w:t>
      </w:r>
      <w:r w:rsidRPr="00AC4226">
        <w:rPr>
          <w:cs/>
        </w:rPr>
        <w:t>तरो द्रुताभिगामी</w:t>
      </w:r>
      <w:r w:rsidR="00580928" w:rsidRPr="00AC4226">
        <w:br/>
      </w:r>
      <w:r w:rsidRPr="00AC4226">
        <w:rPr>
          <w:cs/>
        </w:rPr>
        <w:t>गम्भीर</w:t>
      </w:r>
      <w:r w:rsidRPr="00AC4226">
        <w:t>-</w:t>
      </w:r>
      <w:r w:rsidRPr="00AC4226">
        <w:rPr>
          <w:cs/>
        </w:rPr>
        <w:t>स्वन</w:t>
      </w:r>
      <w:r w:rsidRPr="00AC4226">
        <w:t>-</w:t>
      </w:r>
      <w:r w:rsidRPr="00AC4226">
        <w:rPr>
          <w:cs/>
        </w:rPr>
        <w:t>नुतिमान् सु</w:t>
      </w:r>
      <w:r w:rsidRPr="00AC4226">
        <w:t>-</w:t>
      </w:r>
      <w:r w:rsidRPr="00AC4226">
        <w:rPr>
          <w:cs/>
        </w:rPr>
        <w:t>फेन</w:t>
      </w:r>
      <w:r w:rsidRPr="00AC4226">
        <w:t>-</w:t>
      </w:r>
      <w:r w:rsidRPr="00AC4226">
        <w:rPr>
          <w:cs/>
        </w:rPr>
        <w:t>हासः</w:t>
      </w:r>
      <w:r w:rsidR="00D766AC" w:rsidRPr="00AC4226">
        <w:rPr>
          <w:cs/>
        </w:rPr>
        <w:t>।</w:t>
      </w:r>
      <w:r w:rsidR="002A5300" w:rsidRPr="00AC4226">
        <w:rPr>
          <w:cs/>
        </w:rPr>
        <w:br/>
      </w:r>
      <w:r w:rsidRPr="00AC4226">
        <w:rPr>
          <w:cs/>
        </w:rPr>
        <w:t>वीच्यङ्गैरधिक</w:t>
      </w:r>
      <w:r w:rsidRPr="00AC4226">
        <w:t>-</w:t>
      </w:r>
      <w:r w:rsidRPr="00AC4226">
        <w:rPr>
          <w:cs/>
        </w:rPr>
        <w:t>तरैरिहाधिवेलं</w:t>
      </w:r>
      <w:r w:rsidR="00580928" w:rsidRPr="00AC4226">
        <w:br/>
      </w:r>
      <w:r w:rsidRPr="00AC4226">
        <w:rPr>
          <w:cs/>
        </w:rPr>
        <w:t>मध्वाय प्रणतिमिव व्यधात् समुद्रः</w:t>
      </w:r>
      <w:r w:rsidR="00D766AC" w:rsidRPr="00AC4226">
        <w:rPr>
          <w:cs/>
        </w:rPr>
        <w:t>॥16-</w:t>
      </w:r>
      <w:r w:rsidRPr="00AC4226">
        <w:t>14</w:t>
      </w:r>
      <w:r w:rsidR="0051754E" w:rsidRPr="00AC4226">
        <w:rPr>
          <w:cs/>
        </w:rPr>
        <w:t>॥</w:t>
      </w:r>
    </w:p>
    <w:p w14:paraId="2035D4EF" w14:textId="77777777" w:rsidR="006841BB" w:rsidRPr="00AC4226" w:rsidRDefault="006841BB" w:rsidP="00EC4553">
      <w:pPr>
        <w:pStyle w:val="EngText"/>
      </w:pPr>
      <w:r w:rsidRPr="00AC4226">
        <w:t>16-14. The surging sea as if highly contented, bent low and briskly moved to welcome Madhwacharya, approaching the shore, with limbs in the form of its mounting waves with a panegyric sung in a solemn tone by its tossing billows and pleasing smile pictures by its chaste mass of foam.</w:t>
      </w:r>
    </w:p>
    <w:p w14:paraId="4C36A034" w14:textId="77777777" w:rsidR="00E9400C" w:rsidRPr="00AC4226" w:rsidRDefault="00E9400C" w:rsidP="007C105A">
      <w:pPr>
        <w:pStyle w:val="S16S"/>
      </w:pPr>
      <w:r w:rsidRPr="00AC4226">
        <w:rPr>
          <w:cs/>
        </w:rPr>
        <w:t>गो</w:t>
      </w:r>
      <w:r w:rsidRPr="00AC4226">
        <w:t>-</w:t>
      </w:r>
      <w:r w:rsidRPr="00AC4226">
        <w:rPr>
          <w:cs/>
        </w:rPr>
        <w:t>लीलास्वतिशयिनावगाध</w:t>
      </w:r>
      <w:r w:rsidRPr="00AC4226">
        <w:t>-</w:t>
      </w:r>
      <w:r w:rsidRPr="00AC4226">
        <w:rPr>
          <w:cs/>
        </w:rPr>
        <w:t>भावात्</w:t>
      </w:r>
      <w:r w:rsidR="00580928" w:rsidRPr="00AC4226">
        <w:br/>
      </w:r>
      <w:r w:rsidRPr="00AC4226">
        <w:rPr>
          <w:cs/>
        </w:rPr>
        <w:t>नोल्लङ्घ्यौ विविध</w:t>
      </w:r>
      <w:r w:rsidRPr="00AC4226">
        <w:t>-</w:t>
      </w:r>
      <w:r w:rsidRPr="00AC4226">
        <w:rPr>
          <w:cs/>
        </w:rPr>
        <w:t>गुण</w:t>
      </w:r>
      <w:r w:rsidRPr="00AC4226">
        <w:t>-</w:t>
      </w:r>
      <w:r w:rsidRPr="00AC4226">
        <w:rPr>
          <w:cs/>
        </w:rPr>
        <w:t>प्रकाश</w:t>
      </w:r>
      <w:r w:rsidRPr="00AC4226">
        <w:t>-</w:t>
      </w:r>
      <w:r w:rsidRPr="00AC4226">
        <w:rPr>
          <w:cs/>
        </w:rPr>
        <w:t>रत्नौ</w:t>
      </w:r>
      <w:r w:rsidR="00D766AC" w:rsidRPr="00AC4226">
        <w:rPr>
          <w:cs/>
        </w:rPr>
        <w:t>।</w:t>
      </w:r>
      <w:r w:rsidR="002A5300" w:rsidRPr="00AC4226">
        <w:rPr>
          <w:cs/>
        </w:rPr>
        <w:br/>
      </w:r>
      <w:r w:rsidRPr="00AC4226">
        <w:rPr>
          <w:cs/>
        </w:rPr>
        <w:t>मध्वाब्धी परम</w:t>
      </w:r>
      <w:r w:rsidRPr="00AC4226">
        <w:t>-</w:t>
      </w:r>
      <w:r w:rsidRPr="00AC4226">
        <w:rPr>
          <w:cs/>
        </w:rPr>
        <w:t>मतेः प्रियं जनानां</w:t>
      </w:r>
      <w:r w:rsidR="00580928" w:rsidRPr="00AC4226">
        <w:br/>
      </w:r>
      <w:r w:rsidRPr="00AC4226">
        <w:rPr>
          <w:cs/>
        </w:rPr>
        <w:t>लावण्यं न तु जलधेरयं विशेषः</w:t>
      </w:r>
      <w:r w:rsidR="00D766AC" w:rsidRPr="00AC4226">
        <w:rPr>
          <w:cs/>
        </w:rPr>
        <w:t>॥16-</w:t>
      </w:r>
      <w:r w:rsidRPr="00AC4226">
        <w:t>15</w:t>
      </w:r>
      <w:r w:rsidR="0051754E" w:rsidRPr="00AC4226">
        <w:rPr>
          <w:cs/>
        </w:rPr>
        <w:t>॥</w:t>
      </w:r>
    </w:p>
    <w:p w14:paraId="66ACBA63" w14:textId="77777777" w:rsidR="006841BB" w:rsidRPr="00AC4226" w:rsidRDefault="006841BB" w:rsidP="00EC4553">
      <w:pPr>
        <w:pStyle w:val="EngText"/>
      </w:pPr>
      <w:r w:rsidRPr="00AC4226">
        <w:t xml:space="preserve">16-15. The Ocean and the Acharya though exemplars in solemnity of temper, in depth and dignity, in irresistibility of </w:t>
      </w:r>
      <w:r w:rsidR="0011372A" w:rsidRPr="00AC4226">
        <w:t>vigor</w:t>
      </w:r>
      <w:r w:rsidRPr="00AC4226">
        <w:t xml:space="preserve"> and unexcelled in their sport with water and words respectively, yet the main (sea) the mine of variegated jewels and the Acharya the Ocean of supreme virtues had this difference that the charm of the Acharya’s face fascinated the folk while the salinity of the sea repelled them.</w:t>
      </w:r>
    </w:p>
    <w:p w14:paraId="0B775D75" w14:textId="77777777" w:rsidR="00E9400C" w:rsidRPr="00AC4226" w:rsidRDefault="00E9400C" w:rsidP="007C105A">
      <w:pPr>
        <w:pStyle w:val="S16S"/>
      </w:pPr>
      <w:r w:rsidRPr="00AC4226">
        <w:rPr>
          <w:cs/>
        </w:rPr>
        <w:t>अम्भोधेस्त्वरित</w:t>
      </w:r>
      <w:r w:rsidRPr="00AC4226">
        <w:t>-</w:t>
      </w:r>
      <w:r w:rsidRPr="00AC4226">
        <w:rPr>
          <w:cs/>
        </w:rPr>
        <w:t>तरोर्मी</w:t>
      </w:r>
      <w:r w:rsidRPr="00AC4226">
        <w:t>-</w:t>
      </w:r>
      <w:r w:rsidRPr="00AC4226">
        <w:rPr>
          <w:cs/>
        </w:rPr>
        <w:t>पाणि</w:t>
      </w:r>
      <w:r w:rsidRPr="00AC4226">
        <w:t>-</w:t>
      </w:r>
      <w:r w:rsidRPr="00AC4226">
        <w:rPr>
          <w:cs/>
        </w:rPr>
        <w:t>मृष्टे</w:t>
      </w:r>
      <w:r w:rsidR="00580928" w:rsidRPr="00AC4226">
        <w:br/>
      </w:r>
      <w:r w:rsidRPr="00AC4226">
        <w:rPr>
          <w:cs/>
        </w:rPr>
        <w:t>स्वच्छे</w:t>
      </w:r>
      <w:r w:rsidR="007A4C1E" w:rsidRPr="00AC4226">
        <w:rPr>
          <w:cs/>
        </w:rPr>
        <w:t>ऽ</w:t>
      </w:r>
      <w:r w:rsidRPr="00AC4226">
        <w:rPr>
          <w:cs/>
        </w:rPr>
        <w:t>सौ विकट</w:t>
      </w:r>
      <w:r w:rsidRPr="00AC4226">
        <w:t>-</w:t>
      </w:r>
      <w:r w:rsidRPr="00AC4226">
        <w:rPr>
          <w:cs/>
        </w:rPr>
        <w:t>तटासने निषण्णः</w:t>
      </w:r>
      <w:r w:rsidR="00D766AC" w:rsidRPr="00AC4226">
        <w:rPr>
          <w:cs/>
        </w:rPr>
        <w:t>।</w:t>
      </w:r>
      <w:r w:rsidR="002A5300" w:rsidRPr="00AC4226">
        <w:rPr>
          <w:cs/>
        </w:rPr>
        <w:br/>
      </w:r>
      <w:r w:rsidRPr="00AC4226">
        <w:rPr>
          <w:cs/>
        </w:rPr>
        <w:t>व्याचख्यावति</w:t>
      </w:r>
      <w:r w:rsidRPr="00AC4226">
        <w:t>-</w:t>
      </w:r>
      <w:r w:rsidRPr="00AC4226">
        <w:rPr>
          <w:cs/>
        </w:rPr>
        <w:t>चिरमैतरेय</w:t>
      </w:r>
      <w:r w:rsidRPr="00AC4226">
        <w:t>-</w:t>
      </w:r>
      <w:r w:rsidRPr="00AC4226">
        <w:rPr>
          <w:cs/>
        </w:rPr>
        <w:t>शाखा</w:t>
      </w:r>
      <w:r w:rsidRPr="00AC4226">
        <w:t>-</w:t>
      </w:r>
      <w:r w:rsidR="00580928" w:rsidRPr="00AC4226">
        <w:br/>
      </w:r>
      <w:r w:rsidRPr="00AC4226">
        <w:rPr>
          <w:cs/>
        </w:rPr>
        <w:t>सूक्तानि प्रभुरति</w:t>
      </w:r>
      <w:r w:rsidRPr="00AC4226">
        <w:t>-</w:t>
      </w:r>
      <w:r w:rsidRPr="00AC4226">
        <w:rPr>
          <w:cs/>
        </w:rPr>
        <w:t>सुन्दर</w:t>
      </w:r>
      <w:r w:rsidRPr="00AC4226">
        <w:t>-</w:t>
      </w:r>
      <w:r w:rsidRPr="00AC4226">
        <w:rPr>
          <w:cs/>
        </w:rPr>
        <w:t>प्रकारम्</w:t>
      </w:r>
      <w:r w:rsidR="00D766AC" w:rsidRPr="00AC4226">
        <w:rPr>
          <w:cs/>
        </w:rPr>
        <w:t>॥16-</w:t>
      </w:r>
      <w:r w:rsidRPr="00AC4226">
        <w:t>16</w:t>
      </w:r>
      <w:r w:rsidR="0051754E" w:rsidRPr="00AC4226">
        <w:rPr>
          <w:cs/>
        </w:rPr>
        <w:t>॥</w:t>
      </w:r>
    </w:p>
    <w:p w14:paraId="7D48FDC8" w14:textId="77777777" w:rsidR="006841BB" w:rsidRPr="00AC4226" w:rsidRDefault="006841BB" w:rsidP="00EC4553">
      <w:pPr>
        <w:pStyle w:val="EngText"/>
      </w:pPr>
      <w:r w:rsidRPr="00AC4226">
        <w:t xml:space="preserve">16-16. The able Acharya discoursed for a long time, in an excellent style on the </w:t>
      </w:r>
      <w:r w:rsidR="0011372A" w:rsidRPr="00AC4226">
        <w:t>Aitareya</w:t>
      </w:r>
      <w:r w:rsidRPr="00AC4226">
        <w:t xml:space="preserve"> Suktas resting on the seat provided by the spacious shore of the sea, swept clean by its hands in the form of its fleeting billows.</w:t>
      </w:r>
    </w:p>
    <w:p w14:paraId="743CEF45" w14:textId="77777777" w:rsidR="00E9400C" w:rsidRPr="00AC4226" w:rsidRDefault="00E9400C" w:rsidP="007C105A">
      <w:pPr>
        <w:pStyle w:val="S16S"/>
      </w:pPr>
      <w:r w:rsidRPr="00AC4226">
        <w:rPr>
          <w:cs/>
        </w:rPr>
        <w:lastRenderedPageBreak/>
        <w:t>गाम्भीर्यात् स्वनमधरीकरोति सिन्धोः</w:t>
      </w:r>
      <w:r w:rsidR="00580928" w:rsidRPr="00AC4226">
        <w:br/>
      </w:r>
      <w:r w:rsidRPr="00AC4226">
        <w:rPr>
          <w:cs/>
        </w:rPr>
        <w:t>श्राव्यत्वं वहति तथा</w:t>
      </w:r>
      <w:r w:rsidR="007A4C1E" w:rsidRPr="00AC4226">
        <w:rPr>
          <w:cs/>
        </w:rPr>
        <w:t>ऽ</w:t>
      </w:r>
      <w:r w:rsidRPr="00AC4226">
        <w:rPr>
          <w:cs/>
        </w:rPr>
        <w:t>प्यहो स्वनो</w:t>
      </w:r>
      <w:r w:rsidR="007A4C1E" w:rsidRPr="00AC4226">
        <w:rPr>
          <w:cs/>
        </w:rPr>
        <w:t>ऽ</w:t>
      </w:r>
      <w:r w:rsidRPr="00AC4226">
        <w:rPr>
          <w:cs/>
        </w:rPr>
        <w:t>स्य</w:t>
      </w:r>
      <w:r w:rsidR="00D766AC" w:rsidRPr="00AC4226">
        <w:rPr>
          <w:cs/>
        </w:rPr>
        <w:t>।</w:t>
      </w:r>
      <w:r w:rsidR="002A5300" w:rsidRPr="00AC4226">
        <w:rPr>
          <w:cs/>
        </w:rPr>
        <w:br/>
      </w:r>
      <w:r w:rsidRPr="00AC4226">
        <w:rPr>
          <w:cs/>
        </w:rPr>
        <w:t>पूर्णेन्दु</w:t>
      </w:r>
      <w:r w:rsidRPr="00AC4226">
        <w:t>-</w:t>
      </w:r>
      <w:r w:rsidRPr="00AC4226">
        <w:rPr>
          <w:cs/>
        </w:rPr>
        <w:t>प्रभ</w:t>
      </w:r>
      <w:r w:rsidRPr="00AC4226">
        <w:t>-</w:t>
      </w:r>
      <w:r w:rsidRPr="00AC4226">
        <w:rPr>
          <w:cs/>
        </w:rPr>
        <w:t>वदनः क एष धन्यो</w:t>
      </w:r>
      <w:r w:rsidR="00580928" w:rsidRPr="00AC4226">
        <w:br/>
      </w:r>
      <w:r w:rsidRPr="00AC4226">
        <w:rPr>
          <w:cs/>
        </w:rPr>
        <w:t>मत्वेत्थं जन</w:t>
      </w:r>
      <w:r w:rsidRPr="00AC4226">
        <w:t>-</w:t>
      </w:r>
      <w:r w:rsidRPr="00AC4226">
        <w:rPr>
          <w:cs/>
        </w:rPr>
        <w:t>जलधिस्तमाशु पर्यैत्</w:t>
      </w:r>
      <w:r w:rsidR="00D766AC" w:rsidRPr="00AC4226">
        <w:rPr>
          <w:cs/>
        </w:rPr>
        <w:t>॥16-</w:t>
      </w:r>
      <w:r w:rsidRPr="00AC4226">
        <w:t>17</w:t>
      </w:r>
      <w:r w:rsidR="0051754E" w:rsidRPr="00AC4226">
        <w:rPr>
          <w:cs/>
        </w:rPr>
        <w:t>॥</w:t>
      </w:r>
    </w:p>
    <w:p w14:paraId="60B40F98" w14:textId="77777777" w:rsidR="006841BB" w:rsidRPr="00AC4226" w:rsidRDefault="006841BB" w:rsidP="00EC4553">
      <w:pPr>
        <w:pStyle w:val="EngText"/>
      </w:pPr>
      <w:r w:rsidRPr="00AC4226">
        <w:t>16-17. The solemnity of the voice of Acharya Madhwa excelled the dignified roar of the sea, yet surprisingly enough was sonorous to hear. A multitude thronged around him in no time curious to know the identity of this blessed person beaming with a moon-like face.</w:t>
      </w:r>
    </w:p>
    <w:p w14:paraId="76C718DA" w14:textId="77777777" w:rsidR="00E9400C" w:rsidRPr="00AC4226" w:rsidRDefault="00E9400C" w:rsidP="007C105A">
      <w:pPr>
        <w:pStyle w:val="S16S"/>
      </w:pPr>
      <w:r w:rsidRPr="00AC4226">
        <w:rPr>
          <w:cs/>
        </w:rPr>
        <w:t>वेदानां समुचित</w:t>
      </w:r>
      <w:r w:rsidRPr="00AC4226">
        <w:t>-</w:t>
      </w:r>
      <w:r w:rsidRPr="00AC4226">
        <w:rPr>
          <w:cs/>
        </w:rPr>
        <w:t>भाव</w:t>
      </w:r>
      <w:r w:rsidRPr="00AC4226">
        <w:t>-</w:t>
      </w:r>
      <w:r w:rsidRPr="00AC4226">
        <w:rPr>
          <w:cs/>
        </w:rPr>
        <w:t>वाद</w:t>
      </w:r>
      <w:r w:rsidRPr="00AC4226">
        <w:t>-</w:t>
      </w:r>
      <w:r w:rsidRPr="00AC4226">
        <w:rPr>
          <w:cs/>
        </w:rPr>
        <w:t>दक्षं</w:t>
      </w:r>
      <w:r w:rsidR="00580928" w:rsidRPr="00AC4226">
        <w:br/>
      </w:r>
      <w:r w:rsidRPr="00AC4226">
        <w:rPr>
          <w:cs/>
        </w:rPr>
        <w:t>ये वेद्</w:t>
      </w:r>
      <w:r w:rsidRPr="00AC4226">
        <w:t>-</w:t>
      </w:r>
      <w:r w:rsidRPr="00AC4226">
        <w:rPr>
          <w:cs/>
        </w:rPr>
        <w:t>द्विषमीममूचिरे महेर्ष्याः</w:t>
      </w:r>
      <w:r w:rsidR="00D766AC" w:rsidRPr="00AC4226">
        <w:rPr>
          <w:cs/>
        </w:rPr>
        <w:t>।</w:t>
      </w:r>
      <w:r w:rsidR="002A5300" w:rsidRPr="00AC4226">
        <w:rPr>
          <w:cs/>
        </w:rPr>
        <w:br/>
      </w:r>
      <w:r w:rsidRPr="00AC4226">
        <w:rPr>
          <w:cs/>
        </w:rPr>
        <w:t>धिग्</w:t>
      </w:r>
      <w:r w:rsidRPr="00AC4226">
        <w:t>-</w:t>
      </w:r>
      <w:r w:rsidRPr="00AC4226">
        <w:rPr>
          <w:cs/>
        </w:rPr>
        <w:t>धिक् तानिति जनता जगाद तत्र</w:t>
      </w:r>
      <w:r w:rsidR="00580928" w:rsidRPr="00AC4226">
        <w:br/>
      </w:r>
      <w:r w:rsidRPr="00AC4226">
        <w:rPr>
          <w:cs/>
        </w:rPr>
        <w:t>स्वाश्चर्यात् किल कलिताञ्जलिर्नमन्ती</w:t>
      </w:r>
      <w:r w:rsidR="00D766AC" w:rsidRPr="00AC4226">
        <w:rPr>
          <w:cs/>
        </w:rPr>
        <w:t>॥16-</w:t>
      </w:r>
      <w:r w:rsidRPr="00AC4226">
        <w:t>18</w:t>
      </w:r>
      <w:r w:rsidR="0051754E" w:rsidRPr="00AC4226">
        <w:rPr>
          <w:cs/>
        </w:rPr>
        <w:t>॥</w:t>
      </w:r>
    </w:p>
    <w:p w14:paraId="4F114CD8" w14:textId="77777777" w:rsidR="006841BB" w:rsidRPr="00AC4226" w:rsidRDefault="006841BB" w:rsidP="00EC4553">
      <w:pPr>
        <w:pStyle w:val="EngText"/>
      </w:pPr>
      <w:r w:rsidRPr="00AC4226">
        <w:t>16-18.</w:t>
      </w:r>
      <w:r w:rsidR="00CD771B" w:rsidRPr="00AC4226">
        <w:t xml:space="preserve"> The gentry gathered on the shore of the sea startled by his strange discourses, bent low with folded hands and greatly incensed against his critics, cried out ‘woe to those intensely jealous who brand Poornaprajna, expert in expounding the import of the Vedas, as its slanderer’.</w:t>
      </w:r>
    </w:p>
    <w:p w14:paraId="65BDD8CD" w14:textId="77777777" w:rsidR="00E9400C" w:rsidRPr="00AC4226" w:rsidRDefault="00E9400C" w:rsidP="007C105A">
      <w:pPr>
        <w:pStyle w:val="S16S"/>
      </w:pPr>
      <w:r w:rsidRPr="00AC4226">
        <w:rPr>
          <w:cs/>
        </w:rPr>
        <w:t>सन्नामं विफुल</w:t>
      </w:r>
      <w:r w:rsidRPr="00AC4226">
        <w:t>-</w:t>
      </w:r>
      <w:r w:rsidRPr="00AC4226">
        <w:rPr>
          <w:cs/>
        </w:rPr>
        <w:t>हृदे विधाय भक्त्या</w:t>
      </w:r>
      <w:r w:rsidR="00580928" w:rsidRPr="00AC4226">
        <w:br/>
      </w:r>
      <w:r w:rsidRPr="00AC4226">
        <w:rPr>
          <w:cs/>
        </w:rPr>
        <w:t>बिभ्राणाश्चरण</w:t>
      </w:r>
      <w:r w:rsidRPr="00AC4226">
        <w:t>-</w:t>
      </w:r>
      <w:r w:rsidRPr="00AC4226">
        <w:rPr>
          <w:cs/>
        </w:rPr>
        <w:t>रजः सुरेन्द्र</w:t>
      </w:r>
      <w:r w:rsidRPr="00AC4226">
        <w:t>-</w:t>
      </w:r>
      <w:r w:rsidRPr="00AC4226">
        <w:rPr>
          <w:cs/>
        </w:rPr>
        <w:t>सेव्यम्</w:t>
      </w:r>
      <w:r w:rsidR="00D766AC" w:rsidRPr="00AC4226">
        <w:rPr>
          <w:cs/>
        </w:rPr>
        <w:t>।</w:t>
      </w:r>
      <w:r w:rsidR="002A5300" w:rsidRPr="00AC4226">
        <w:rPr>
          <w:cs/>
        </w:rPr>
        <w:br/>
      </w:r>
      <w:r w:rsidRPr="00AC4226">
        <w:rPr>
          <w:cs/>
        </w:rPr>
        <w:t>तत्</w:t>
      </w:r>
      <w:r w:rsidRPr="00AC4226">
        <w:t>-</w:t>
      </w:r>
      <w:r w:rsidRPr="00AC4226">
        <w:rPr>
          <w:cs/>
        </w:rPr>
        <w:t>स्नानादधिक</w:t>
      </w:r>
      <w:r w:rsidRPr="00AC4226">
        <w:t>-</w:t>
      </w:r>
      <w:r w:rsidRPr="00AC4226">
        <w:rPr>
          <w:cs/>
        </w:rPr>
        <w:t>शुचौ नदाधि</w:t>
      </w:r>
      <w:r w:rsidRPr="00AC4226">
        <w:t>-</w:t>
      </w:r>
      <w:r w:rsidRPr="00AC4226">
        <w:rPr>
          <w:cs/>
        </w:rPr>
        <w:t>राजे</w:t>
      </w:r>
      <w:r w:rsidR="00580928" w:rsidRPr="00AC4226">
        <w:br/>
      </w:r>
      <w:r w:rsidRPr="00AC4226">
        <w:rPr>
          <w:cs/>
        </w:rPr>
        <w:t>सस्नुस्ते द्विज</w:t>
      </w:r>
      <w:r w:rsidRPr="00AC4226">
        <w:t>-</w:t>
      </w:r>
      <w:r w:rsidRPr="00AC4226">
        <w:rPr>
          <w:cs/>
        </w:rPr>
        <w:t>निकराः प्रशस्त</w:t>
      </w:r>
      <w:r w:rsidRPr="00AC4226">
        <w:t>-</w:t>
      </w:r>
      <w:r w:rsidRPr="00AC4226">
        <w:rPr>
          <w:cs/>
        </w:rPr>
        <w:t>काले</w:t>
      </w:r>
      <w:r w:rsidR="00D766AC" w:rsidRPr="00AC4226">
        <w:rPr>
          <w:cs/>
        </w:rPr>
        <w:t>॥16-</w:t>
      </w:r>
      <w:r w:rsidRPr="00AC4226">
        <w:t>19</w:t>
      </w:r>
      <w:r w:rsidR="0051754E" w:rsidRPr="00AC4226">
        <w:rPr>
          <w:cs/>
        </w:rPr>
        <w:t>॥</w:t>
      </w:r>
    </w:p>
    <w:p w14:paraId="3F33249D" w14:textId="77777777" w:rsidR="009E4909" w:rsidRPr="00AC4226" w:rsidRDefault="009E4909" w:rsidP="00EC4553">
      <w:pPr>
        <w:pStyle w:val="EngText"/>
      </w:pPr>
      <w:r w:rsidRPr="00AC4226">
        <w:t xml:space="preserve">16-19. The host of Brahmins paid their homage marked with deep devotion and bore the dust of the feet of the Great Acharya, worthy to be served by the Gods and took their plunge in the ocean sanctified </w:t>
      </w:r>
      <w:r w:rsidR="0011372A" w:rsidRPr="00AC4226">
        <w:t xml:space="preserve">the more by </w:t>
      </w:r>
      <w:r w:rsidRPr="00AC4226">
        <w:t>his (</w:t>
      </w:r>
      <w:r w:rsidR="0011372A" w:rsidRPr="00AC4226">
        <w:t>Acharya’s)</w:t>
      </w:r>
      <w:r w:rsidRPr="00AC4226">
        <w:t xml:space="preserve"> dip.</w:t>
      </w:r>
    </w:p>
    <w:p w14:paraId="28106358" w14:textId="77777777" w:rsidR="00E9400C" w:rsidRPr="00AC4226" w:rsidRDefault="00E9400C" w:rsidP="007C105A">
      <w:pPr>
        <w:pStyle w:val="S16S"/>
      </w:pPr>
      <w:r w:rsidRPr="00AC4226">
        <w:rPr>
          <w:cs/>
        </w:rPr>
        <w:t>कल्लोलै करि</w:t>
      </w:r>
      <w:r w:rsidRPr="00AC4226">
        <w:t>-</w:t>
      </w:r>
      <w:r w:rsidRPr="00AC4226">
        <w:rPr>
          <w:cs/>
        </w:rPr>
        <w:t xml:space="preserve">निकरैरिवानिवार्यैः </w:t>
      </w:r>
      <w:r w:rsidR="00580928" w:rsidRPr="00AC4226">
        <w:br/>
      </w:r>
      <w:r w:rsidRPr="00AC4226">
        <w:rPr>
          <w:cs/>
        </w:rPr>
        <w:t>उल्लोलैर्जन</w:t>
      </w:r>
      <w:r w:rsidRPr="00AC4226">
        <w:t>-</w:t>
      </w:r>
      <w:r w:rsidRPr="00AC4226">
        <w:rPr>
          <w:cs/>
        </w:rPr>
        <w:t>निकरान् निपातयद्भिः</w:t>
      </w:r>
      <w:r w:rsidR="002A5300" w:rsidRPr="00AC4226">
        <w:rPr>
          <w:cs/>
        </w:rPr>
        <w:t>।</w:t>
      </w:r>
      <w:r w:rsidR="002A5300" w:rsidRPr="00AC4226">
        <w:rPr>
          <w:cs/>
        </w:rPr>
        <w:br/>
      </w:r>
      <w:r w:rsidRPr="00AC4226">
        <w:rPr>
          <w:cs/>
        </w:rPr>
        <w:t>आ</w:t>
      </w:r>
      <w:r w:rsidRPr="00AC4226">
        <w:t>-</w:t>
      </w:r>
      <w:r w:rsidRPr="00AC4226">
        <w:rPr>
          <w:cs/>
        </w:rPr>
        <w:t>क्रान्ताः प्रबल</w:t>
      </w:r>
      <w:r w:rsidRPr="00AC4226">
        <w:t>-</w:t>
      </w:r>
      <w:r w:rsidRPr="00AC4226">
        <w:rPr>
          <w:cs/>
        </w:rPr>
        <w:t>तरैश्च लोठ्यमाना</w:t>
      </w:r>
      <w:r w:rsidR="00580928" w:rsidRPr="00AC4226">
        <w:br/>
      </w:r>
      <w:r w:rsidRPr="00AC4226">
        <w:rPr>
          <w:cs/>
        </w:rPr>
        <w:t>हास्यत्वं प्र</w:t>
      </w:r>
      <w:r w:rsidRPr="00AC4226">
        <w:t>-</w:t>
      </w:r>
      <w:r w:rsidRPr="00AC4226">
        <w:rPr>
          <w:cs/>
        </w:rPr>
        <w:t>ययुरुदन्वतीह नैके</w:t>
      </w:r>
      <w:r w:rsidR="00D766AC" w:rsidRPr="00AC4226">
        <w:rPr>
          <w:cs/>
        </w:rPr>
        <w:t>॥16-</w:t>
      </w:r>
      <w:r w:rsidRPr="00AC4226">
        <w:t>20</w:t>
      </w:r>
      <w:r w:rsidR="0051754E" w:rsidRPr="00AC4226">
        <w:rPr>
          <w:cs/>
        </w:rPr>
        <w:t>॥</w:t>
      </w:r>
    </w:p>
    <w:p w14:paraId="17BFE550" w14:textId="77777777" w:rsidR="009E4909" w:rsidRPr="00AC4226" w:rsidRDefault="009E4909" w:rsidP="00EC4553">
      <w:pPr>
        <w:pStyle w:val="EngText"/>
      </w:pPr>
      <w:r w:rsidRPr="00AC4226">
        <w:t>16-20. The people bathing the sea that were swept off their feet and rolled on the ground, distress</w:t>
      </w:r>
      <w:r w:rsidR="0011372A" w:rsidRPr="00AC4226">
        <w:t xml:space="preserve"> </w:t>
      </w:r>
      <w:r w:rsidRPr="00AC4226">
        <w:t>by the sever</w:t>
      </w:r>
      <w:r w:rsidR="0011372A" w:rsidRPr="00AC4226">
        <w:t>e</w:t>
      </w:r>
      <w:r w:rsidRPr="00AC4226">
        <w:t xml:space="preserve"> lashes of its untrammeled, vigorous, </w:t>
      </w:r>
      <w:r w:rsidRPr="00AC4226">
        <w:lastRenderedPageBreak/>
        <w:t>undulating waves facing them like a herd of elephants, became butts of ridicule.</w:t>
      </w:r>
    </w:p>
    <w:p w14:paraId="37CCE656" w14:textId="77777777" w:rsidR="00E9400C" w:rsidRPr="00AC4226" w:rsidRDefault="00E9400C" w:rsidP="007C105A">
      <w:pPr>
        <w:pStyle w:val="S16S"/>
      </w:pPr>
      <w:r w:rsidRPr="00AC4226">
        <w:rPr>
          <w:cs/>
        </w:rPr>
        <w:t>मज्जन्तं पृथु</w:t>
      </w:r>
      <w:r w:rsidRPr="00AC4226">
        <w:t>-</w:t>
      </w:r>
      <w:r w:rsidRPr="00AC4226">
        <w:rPr>
          <w:cs/>
        </w:rPr>
        <w:t>लहरि</w:t>
      </w:r>
      <w:r w:rsidRPr="00AC4226">
        <w:t>-</w:t>
      </w:r>
      <w:r w:rsidRPr="00AC4226">
        <w:rPr>
          <w:cs/>
        </w:rPr>
        <w:t>निगूढ</w:t>
      </w:r>
      <w:r w:rsidRPr="00AC4226">
        <w:t>-</w:t>
      </w:r>
      <w:r w:rsidRPr="00AC4226">
        <w:rPr>
          <w:cs/>
        </w:rPr>
        <w:t>मूर्तिं</w:t>
      </w:r>
      <w:r w:rsidR="00580928" w:rsidRPr="00AC4226">
        <w:br/>
      </w:r>
      <w:r w:rsidRPr="00AC4226">
        <w:rPr>
          <w:cs/>
        </w:rPr>
        <w:t>सम्पूर्ण</w:t>
      </w:r>
      <w:r w:rsidRPr="00AC4226">
        <w:t>-</w:t>
      </w:r>
      <w:r w:rsidRPr="00AC4226">
        <w:rPr>
          <w:cs/>
        </w:rPr>
        <w:t>प्रमतिमसज्जनो जहास</w:t>
      </w:r>
      <w:r w:rsidR="002A5300" w:rsidRPr="00AC4226">
        <w:rPr>
          <w:cs/>
        </w:rPr>
        <w:t>।</w:t>
      </w:r>
      <w:r w:rsidR="002A5300" w:rsidRPr="00AC4226">
        <w:rPr>
          <w:cs/>
        </w:rPr>
        <w:br/>
      </w:r>
      <w:r w:rsidRPr="00AC4226">
        <w:rPr>
          <w:cs/>
        </w:rPr>
        <w:t>यो लोक</w:t>
      </w:r>
      <w:r w:rsidRPr="00AC4226">
        <w:t>-</w:t>
      </w:r>
      <w:r w:rsidRPr="00AC4226">
        <w:rPr>
          <w:cs/>
        </w:rPr>
        <w:t>त्रय</w:t>
      </w:r>
      <w:r w:rsidRPr="00AC4226">
        <w:t>-</w:t>
      </w:r>
      <w:r w:rsidRPr="00AC4226">
        <w:rPr>
          <w:cs/>
        </w:rPr>
        <w:t>विजयी गुरुः प्रसिद्धः</w:t>
      </w:r>
      <w:r w:rsidR="00580928" w:rsidRPr="00AC4226">
        <w:br/>
      </w:r>
      <w:r w:rsidRPr="00AC4226">
        <w:rPr>
          <w:cs/>
        </w:rPr>
        <w:t>सो</w:t>
      </w:r>
      <w:r w:rsidR="007A4C1E" w:rsidRPr="00AC4226">
        <w:rPr>
          <w:cs/>
        </w:rPr>
        <w:t>ऽ</w:t>
      </w:r>
      <w:r w:rsidRPr="00AC4226">
        <w:rPr>
          <w:cs/>
        </w:rPr>
        <w:t>यं ही पतति लघूर्मि</w:t>
      </w:r>
      <w:r w:rsidRPr="00AC4226">
        <w:t>-</w:t>
      </w:r>
      <w:r w:rsidRPr="00AC4226">
        <w:rPr>
          <w:cs/>
        </w:rPr>
        <w:t>लीलयेति</w:t>
      </w:r>
      <w:r w:rsidR="00D766AC" w:rsidRPr="00AC4226">
        <w:rPr>
          <w:cs/>
        </w:rPr>
        <w:t>॥16-</w:t>
      </w:r>
      <w:r w:rsidRPr="00AC4226">
        <w:t>21</w:t>
      </w:r>
      <w:r w:rsidR="0051754E" w:rsidRPr="00AC4226">
        <w:rPr>
          <w:cs/>
        </w:rPr>
        <w:t>॥</w:t>
      </w:r>
    </w:p>
    <w:p w14:paraId="4AAD3487" w14:textId="77777777" w:rsidR="009E4909" w:rsidRPr="00AC4226" w:rsidRDefault="009E4909" w:rsidP="00EC4553">
      <w:pPr>
        <w:pStyle w:val="EngText"/>
      </w:pPr>
      <w:r w:rsidRPr="00AC4226">
        <w:t xml:space="preserve">16-21. ‘Alas, the </w:t>
      </w:r>
      <w:r w:rsidR="0011372A" w:rsidRPr="00AC4226">
        <w:t>renowned</w:t>
      </w:r>
      <w:r w:rsidRPr="00AC4226">
        <w:t xml:space="preserve"> Guru, the vanquisher of the three worlds is </w:t>
      </w:r>
      <w:r w:rsidR="0011372A" w:rsidRPr="00AC4226">
        <w:t>knocked</w:t>
      </w:r>
      <w:r w:rsidRPr="00AC4226">
        <w:t xml:space="preserve"> down tossed by tine waves,’ so twitted the base people weeing the body of Poornaprajna </w:t>
      </w:r>
      <w:r w:rsidR="0011372A" w:rsidRPr="00AC4226">
        <w:t>ducked</w:t>
      </w:r>
      <w:r w:rsidRPr="00AC4226">
        <w:t xml:space="preserve"> in the mounting waves.</w:t>
      </w:r>
    </w:p>
    <w:p w14:paraId="71C4FD3A" w14:textId="77777777" w:rsidR="00E9400C" w:rsidRPr="00AC4226" w:rsidRDefault="00E9400C" w:rsidP="007C105A">
      <w:pPr>
        <w:pStyle w:val="S16S"/>
      </w:pPr>
      <w:r w:rsidRPr="00AC4226">
        <w:rPr>
          <w:cs/>
        </w:rPr>
        <w:t>नीचानामवच्च</w:t>
      </w:r>
      <w:r w:rsidRPr="00AC4226">
        <w:t>-</w:t>
      </w:r>
      <w:r w:rsidRPr="00AC4226">
        <w:rPr>
          <w:cs/>
        </w:rPr>
        <w:t>वचांस्यजीगणन्नो</w:t>
      </w:r>
      <w:r w:rsidR="00580928" w:rsidRPr="00AC4226">
        <w:br/>
      </w:r>
      <w:r w:rsidRPr="00AC4226">
        <w:rPr>
          <w:cs/>
        </w:rPr>
        <w:t>दभ्राणां क्षुभित</w:t>
      </w:r>
      <w:r w:rsidRPr="00AC4226">
        <w:t>-</w:t>
      </w:r>
      <w:r w:rsidRPr="00AC4226">
        <w:rPr>
          <w:cs/>
        </w:rPr>
        <w:t>कराण्यदभ्र</w:t>
      </w:r>
      <w:r w:rsidRPr="00AC4226">
        <w:t>-</w:t>
      </w:r>
      <w:r w:rsidRPr="00AC4226">
        <w:rPr>
          <w:cs/>
        </w:rPr>
        <w:t>बोधः</w:t>
      </w:r>
      <w:r w:rsidR="002A5300" w:rsidRPr="00AC4226">
        <w:rPr>
          <w:cs/>
        </w:rPr>
        <w:t>।</w:t>
      </w:r>
      <w:r w:rsidR="002A5300" w:rsidRPr="00AC4226">
        <w:rPr>
          <w:cs/>
        </w:rPr>
        <w:br/>
      </w:r>
      <w:r w:rsidRPr="00AC4226">
        <w:rPr>
          <w:cs/>
        </w:rPr>
        <w:t>क्रोष्टूनां श्व</w:t>
      </w:r>
      <w:r w:rsidRPr="00AC4226">
        <w:t>-</w:t>
      </w:r>
      <w:r w:rsidRPr="00AC4226">
        <w:rPr>
          <w:cs/>
        </w:rPr>
        <w:t>कल</w:t>
      </w:r>
      <w:r w:rsidRPr="00AC4226">
        <w:t>-</w:t>
      </w:r>
      <w:r w:rsidRPr="00AC4226">
        <w:rPr>
          <w:cs/>
        </w:rPr>
        <w:t>कल</w:t>
      </w:r>
      <w:r w:rsidRPr="00AC4226">
        <w:t>-</w:t>
      </w:r>
      <w:r w:rsidRPr="00AC4226">
        <w:rPr>
          <w:cs/>
        </w:rPr>
        <w:t>प्रदं विरावं</w:t>
      </w:r>
      <w:r w:rsidR="00580928" w:rsidRPr="00AC4226">
        <w:br/>
      </w:r>
      <w:r w:rsidRPr="00AC4226">
        <w:rPr>
          <w:cs/>
        </w:rPr>
        <w:t>ञ्चास्यो न हि गणयेदुदार</w:t>
      </w:r>
      <w:r w:rsidRPr="00AC4226">
        <w:t>-</w:t>
      </w:r>
      <w:r w:rsidRPr="00AC4226">
        <w:rPr>
          <w:cs/>
        </w:rPr>
        <w:t>वीर्यः</w:t>
      </w:r>
      <w:r w:rsidR="00D766AC" w:rsidRPr="00AC4226">
        <w:rPr>
          <w:cs/>
        </w:rPr>
        <w:t>॥16-</w:t>
      </w:r>
      <w:r w:rsidRPr="00AC4226">
        <w:t>22</w:t>
      </w:r>
      <w:r w:rsidR="0051754E" w:rsidRPr="00AC4226">
        <w:rPr>
          <w:cs/>
        </w:rPr>
        <w:t>॥</w:t>
      </w:r>
    </w:p>
    <w:p w14:paraId="2D338046" w14:textId="77777777" w:rsidR="009E4909" w:rsidRPr="00AC4226" w:rsidRDefault="009E4909" w:rsidP="00EC4553">
      <w:pPr>
        <w:pStyle w:val="EngText"/>
      </w:pPr>
      <w:r w:rsidRPr="00AC4226">
        <w:t xml:space="preserve">16-22. Poornaprajna slighted the light tongues of the </w:t>
      </w:r>
      <w:r w:rsidR="0011372A" w:rsidRPr="00AC4226">
        <w:t>felons</w:t>
      </w:r>
      <w:r w:rsidRPr="00AC4226">
        <w:t xml:space="preserve"> that can hurt the innocent, like a dignified brave lion undaunted by the howls of a jackal that can only frighten and make a dog bark.</w:t>
      </w:r>
    </w:p>
    <w:p w14:paraId="2BCCCDFB" w14:textId="77777777" w:rsidR="00E9400C" w:rsidRPr="00AC4226" w:rsidRDefault="00E9400C" w:rsidP="007C105A">
      <w:pPr>
        <w:pStyle w:val="S16S"/>
      </w:pPr>
      <w:r w:rsidRPr="00AC4226">
        <w:rPr>
          <w:cs/>
        </w:rPr>
        <w:t>जन्म</w:t>
      </w:r>
      <w:r w:rsidRPr="00AC4226">
        <w:t>-</w:t>
      </w:r>
      <w:r w:rsidRPr="00AC4226">
        <w:rPr>
          <w:cs/>
        </w:rPr>
        <w:t>स्थित्यवसिति</w:t>
      </w:r>
      <w:r w:rsidRPr="00AC4226">
        <w:t>-</w:t>
      </w:r>
      <w:r w:rsidRPr="00AC4226">
        <w:rPr>
          <w:cs/>
        </w:rPr>
        <w:t>दायिनं कटाक्षं</w:t>
      </w:r>
      <w:r w:rsidR="00580928" w:rsidRPr="00AC4226">
        <w:br/>
      </w:r>
      <w:r w:rsidRPr="00AC4226">
        <w:rPr>
          <w:cs/>
        </w:rPr>
        <w:t>लोकानामघटयदम्बुधौ बृहद्</w:t>
      </w:r>
      <w:r w:rsidRPr="00AC4226">
        <w:t>-</w:t>
      </w:r>
      <w:r w:rsidRPr="00AC4226">
        <w:rPr>
          <w:cs/>
        </w:rPr>
        <w:t>धीः</w:t>
      </w:r>
      <w:r w:rsidR="00D766AC" w:rsidRPr="00AC4226">
        <w:rPr>
          <w:cs/>
        </w:rPr>
        <w:t>।</w:t>
      </w:r>
      <w:r w:rsidR="002A5300" w:rsidRPr="00AC4226">
        <w:rPr>
          <w:cs/>
        </w:rPr>
        <w:br/>
      </w:r>
      <w:r w:rsidRPr="00AC4226">
        <w:rPr>
          <w:cs/>
        </w:rPr>
        <w:t>आक्रान्तो</w:t>
      </w:r>
      <w:r w:rsidR="007A4C1E" w:rsidRPr="00AC4226">
        <w:rPr>
          <w:cs/>
        </w:rPr>
        <w:t>ऽ</w:t>
      </w:r>
      <w:r w:rsidRPr="00AC4226">
        <w:rPr>
          <w:cs/>
        </w:rPr>
        <w:t>धिक</w:t>
      </w:r>
      <w:r w:rsidRPr="00AC4226">
        <w:t>-</w:t>
      </w:r>
      <w:r w:rsidRPr="00AC4226">
        <w:rPr>
          <w:cs/>
        </w:rPr>
        <w:t>गुरुणा स तेन तावत्</w:t>
      </w:r>
      <w:r w:rsidR="00580928" w:rsidRPr="00AC4226">
        <w:br/>
      </w:r>
      <w:r w:rsidRPr="00AC4226">
        <w:rPr>
          <w:cs/>
        </w:rPr>
        <w:t>मुञ्चन् सञ्चलनमभूत् तटाक</w:t>
      </w:r>
      <w:r w:rsidRPr="00AC4226">
        <w:t>-</w:t>
      </w:r>
      <w:r w:rsidRPr="00AC4226">
        <w:rPr>
          <w:cs/>
        </w:rPr>
        <w:t>देश्यः</w:t>
      </w:r>
      <w:r w:rsidR="00D766AC" w:rsidRPr="00AC4226">
        <w:rPr>
          <w:cs/>
        </w:rPr>
        <w:t>॥16-</w:t>
      </w:r>
      <w:r w:rsidRPr="00AC4226">
        <w:t>23</w:t>
      </w:r>
      <w:r w:rsidR="0051754E" w:rsidRPr="00AC4226">
        <w:rPr>
          <w:cs/>
        </w:rPr>
        <w:t>॥</w:t>
      </w:r>
    </w:p>
    <w:p w14:paraId="6B06D3C6" w14:textId="77777777" w:rsidR="009E4909" w:rsidRPr="00AC4226" w:rsidRDefault="009E4909" w:rsidP="00EC4553">
      <w:pPr>
        <w:pStyle w:val="EngText"/>
      </w:pPr>
      <w:r w:rsidRPr="00AC4226">
        <w:t xml:space="preserve">16-23. The (potential) </w:t>
      </w:r>
      <w:r w:rsidR="0011372A" w:rsidRPr="00AC4226">
        <w:t>side</w:t>
      </w:r>
      <w:r w:rsidRPr="00AC4226">
        <w:t>-glance of Madhwacharya, (the incarnation of the could-be creator) that creates, sustains and destroys the inmates of the universe, subdued the angry ocean into a still lake.</w:t>
      </w:r>
    </w:p>
    <w:p w14:paraId="7FF7389B" w14:textId="77777777" w:rsidR="00E9400C" w:rsidRPr="00AC4226" w:rsidRDefault="00E9400C" w:rsidP="007C105A">
      <w:pPr>
        <w:pStyle w:val="S16S"/>
      </w:pPr>
      <w:r w:rsidRPr="00AC4226">
        <w:rPr>
          <w:cs/>
        </w:rPr>
        <w:t>इत्याद्यैरपि चरितैरनन्य</w:t>
      </w:r>
      <w:r w:rsidRPr="00AC4226">
        <w:t>-</w:t>
      </w:r>
      <w:r w:rsidRPr="00AC4226">
        <w:rPr>
          <w:cs/>
        </w:rPr>
        <w:t>साध्यैः</w:t>
      </w:r>
      <w:r w:rsidR="00580928" w:rsidRPr="00AC4226">
        <w:br/>
      </w:r>
      <w:r w:rsidRPr="00AC4226">
        <w:rPr>
          <w:cs/>
        </w:rPr>
        <w:t>न स्थेष्ठां बहु</w:t>
      </w:r>
      <w:r w:rsidRPr="00AC4226">
        <w:t>-</w:t>
      </w:r>
      <w:r w:rsidRPr="00AC4226">
        <w:rPr>
          <w:cs/>
        </w:rPr>
        <w:t>मतिमाप दुर्जनो</w:t>
      </w:r>
      <w:r w:rsidR="007A4C1E" w:rsidRPr="00AC4226">
        <w:rPr>
          <w:cs/>
        </w:rPr>
        <w:t>ऽ</w:t>
      </w:r>
      <w:r w:rsidRPr="00AC4226">
        <w:rPr>
          <w:cs/>
        </w:rPr>
        <w:t>स्मिन्</w:t>
      </w:r>
      <w:r w:rsidR="00D766AC" w:rsidRPr="00AC4226">
        <w:rPr>
          <w:cs/>
        </w:rPr>
        <w:t>।</w:t>
      </w:r>
      <w:r w:rsidR="002A5300" w:rsidRPr="00AC4226">
        <w:rPr>
          <w:cs/>
        </w:rPr>
        <w:br/>
      </w:r>
      <w:r w:rsidRPr="00AC4226">
        <w:rPr>
          <w:cs/>
        </w:rPr>
        <w:t>वि</w:t>
      </w:r>
      <w:r w:rsidRPr="00AC4226">
        <w:t>-</w:t>
      </w:r>
      <w:r w:rsidRPr="00AC4226">
        <w:rPr>
          <w:cs/>
        </w:rPr>
        <w:t>द्वेषं व्यधित पुनर्निरस्त</w:t>
      </w:r>
      <w:r w:rsidRPr="00AC4226">
        <w:t>-</w:t>
      </w:r>
      <w:r w:rsidRPr="00AC4226">
        <w:rPr>
          <w:cs/>
        </w:rPr>
        <w:t>भाग्ये</w:t>
      </w:r>
      <w:r w:rsidR="00580928" w:rsidRPr="00AC4226">
        <w:br/>
      </w:r>
      <w:r w:rsidRPr="00AC4226">
        <w:rPr>
          <w:cs/>
        </w:rPr>
        <w:t>तस्मिन् दुर्मनसि तदेव शोभनं स्यात्</w:t>
      </w:r>
      <w:r w:rsidR="00D766AC" w:rsidRPr="00AC4226">
        <w:rPr>
          <w:cs/>
        </w:rPr>
        <w:t>॥16-</w:t>
      </w:r>
      <w:r w:rsidRPr="00AC4226">
        <w:t>24</w:t>
      </w:r>
      <w:r w:rsidR="0051754E" w:rsidRPr="00AC4226">
        <w:rPr>
          <w:cs/>
        </w:rPr>
        <w:t>॥</w:t>
      </w:r>
    </w:p>
    <w:p w14:paraId="4A437EE1" w14:textId="77777777" w:rsidR="009E4909" w:rsidRPr="00AC4226" w:rsidRDefault="009E4909" w:rsidP="00EC4553">
      <w:pPr>
        <w:pStyle w:val="EngText"/>
      </w:pPr>
      <w:r w:rsidRPr="00AC4226">
        <w:t xml:space="preserve">16-24. Inspite of the herculean achievements, unattainable by others, the vicious </w:t>
      </w:r>
      <w:r w:rsidR="0011372A" w:rsidRPr="00AC4226">
        <w:t>people</w:t>
      </w:r>
      <w:r w:rsidRPr="00AC4226">
        <w:t xml:space="preserve"> </w:t>
      </w:r>
      <w:r w:rsidR="0011372A" w:rsidRPr="00AC4226">
        <w:t>could</w:t>
      </w:r>
      <w:r w:rsidRPr="00AC4226">
        <w:t xml:space="preserve"> not develop any solid esteem for the Acharya but spurned him, unfortunate as they were, in keeping with their tamasic nature.</w:t>
      </w:r>
    </w:p>
    <w:p w14:paraId="1A675F39" w14:textId="77777777" w:rsidR="00E9400C" w:rsidRPr="00AC4226" w:rsidRDefault="00E9400C" w:rsidP="007C105A">
      <w:pPr>
        <w:pStyle w:val="S16S"/>
      </w:pPr>
      <w:r w:rsidRPr="00AC4226">
        <w:rPr>
          <w:cs/>
        </w:rPr>
        <w:lastRenderedPageBreak/>
        <w:t>सं</w:t>
      </w:r>
      <w:r w:rsidRPr="00AC4226">
        <w:t>-</w:t>
      </w:r>
      <w:r w:rsidRPr="00AC4226">
        <w:rPr>
          <w:cs/>
        </w:rPr>
        <w:t>प्राप्तं सह सह</w:t>
      </w:r>
      <w:r w:rsidRPr="00AC4226">
        <w:t>-</w:t>
      </w:r>
      <w:r w:rsidRPr="00AC4226">
        <w:rPr>
          <w:cs/>
        </w:rPr>
        <w:t>जेन गण्ड</w:t>
      </w:r>
      <w:r w:rsidRPr="00AC4226">
        <w:t>-</w:t>
      </w:r>
      <w:r w:rsidRPr="00AC4226">
        <w:rPr>
          <w:cs/>
        </w:rPr>
        <w:t xml:space="preserve">वाटं </w:t>
      </w:r>
      <w:r w:rsidR="00580928" w:rsidRPr="00AC4226">
        <w:br/>
      </w:r>
      <w:r w:rsidRPr="00AC4226">
        <w:rPr>
          <w:cs/>
        </w:rPr>
        <w:t>स्वोजस्सं</w:t>
      </w:r>
      <w:r w:rsidRPr="00AC4226">
        <w:t>-</w:t>
      </w:r>
      <w:r w:rsidRPr="00AC4226">
        <w:rPr>
          <w:cs/>
        </w:rPr>
        <w:t>प्रकटन आदिशद् वि</w:t>
      </w:r>
      <w:r w:rsidRPr="00AC4226">
        <w:t>-</w:t>
      </w:r>
      <w:r w:rsidRPr="00AC4226">
        <w:rPr>
          <w:cs/>
        </w:rPr>
        <w:t>शङ्कम्</w:t>
      </w:r>
      <w:r w:rsidR="00D766AC" w:rsidRPr="00AC4226">
        <w:rPr>
          <w:cs/>
        </w:rPr>
        <w:t>।</w:t>
      </w:r>
      <w:r w:rsidR="002A5300" w:rsidRPr="00AC4226">
        <w:rPr>
          <w:cs/>
        </w:rPr>
        <w:br/>
      </w:r>
      <w:r w:rsidRPr="00AC4226">
        <w:rPr>
          <w:cs/>
        </w:rPr>
        <w:t>शुश्रूषामयमुचितो विधातुमीषत्</w:t>
      </w:r>
      <w:r w:rsidR="00580928" w:rsidRPr="00AC4226">
        <w:br/>
      </w:r>
      <w:r w:rsidRPr="00AC4226">
        <w:rPr>
          <w:cs/>
        </w:rPr>
        <w:t>लोकानामिति वचसा परीक्षकाणाम्</w:t>
      </w:r>
      <w:r w:rsidR="00D766AC" w:rsidRPr="00AC4226">
        <w:rPr>
          <w:cs/>
        </w:rPr>
        <w:t>॥16-</w:t>
      </w:r>
      <w:r w:rsidRPr="00AC4226">
        <w:t>25</w:t>
      </w:r>
      <w:r w:rsidR="0051754E" w:rsidRPr="00AC4226">
        <w:rPr>
          <w:cs/>
        </w:rPr>
        <w:t>॥</w:t>
      </w:r>
    </w:p>
    <w:p w14:paraId="0ABCCD40" w14:textId="77777777" w:rsidR="009E4909" w:rsidRPr="00AC4226" w:rsidRDefault="009E4909" w:rsidP="00EC4553">
      <w:pPr>
        <w:pStyle w:val="EngText"/>
      </w:pPr>
      <w:r w:rsidRPr="00AC4226">
        <w:t>16-25.</w:t>
      </w:r>
      <w:r w:rsidR="00253D7D" w:rsidRPr="00AC4226">
        <w:t xml:space="preserve"> on the report of the people (intending to test his might) that Gandavat who had arrived with his brother was the right person to serve him, Madhwacharya </w:t>
      </w:r>
      <w:r w:rsidR="0011372A" w:rsidRPr="00AC4226">
        <w:t>unhesitatingly</w:t>
      </w:r>
      <w:r w:rsidR="00253D7D" w:rsidRPr="00AC4226">
        <w:t xml:space="preserve"> advised him to display his sturdiness.</w:t>
      </w:r>
    </w:p>
    <w:p w14:paraId="081AC4EE" w14:textId="77777777" w:rsidR="00E9400C" w:rsidRPr="00AC4226" w:rsidRDefault="00E9400C" w:rsidP="007C105A">
      <w:pPr>
        <w:pStyle w:val="S16S"/>
      </w:pPr>
      <w:r w:rsidRPr="00AC4226">
        <w:rPr>
          <w:cs/>
        </w:rPr>
        <w:t>श्रीकान्तेश्वर</w:t>
      </w:r>
      <w:r w:rsidRPr="00AC4226">
        <w:t>-</w:t>
      </w:r>
      <w:r w:rsidRPr="00AC4226">
        <w:rPr>
          <w:cs/>
        </w:rPr>
        <w:t>सदने</w:t>
      </w:r>
      <w:r w:rsidR="007A4C1E" w:rsidRPr="00AC4226">
        <w:rPr>
          <w:cs/>
        </w:rPr>
        <w:t>ऽ</w:t>
      </w:r>
      <w:r w:rsidRPr="00AC4226">
        <w:rPr>
          <w:cs/>
        </w:rPr>
        <w:t>नयत् किलैको</w:t>
      </w:r>
      <w:r w:rsidR="00580928" w:rsidRPr="00AC4226">
        <w:br/>
      </w:r>
      <w:r w:rsidRPr="00AC4226">
        <w:rPr>
          <w:cs/>
        </w:rPr>
        <w:t>यस्त्रिंशन्नर</w:t>
      </w:r>
      <w:r w:rsidRPr="00AC4226">
        <w:t>-</w:t>
      </w:r>
      <w:r w:rsidRPr="00AC4226">
        <w:rPr>
          <w:cs/>
        </w:rPr>
        <w:t>वर</w:t>
      </w:r>
      <w:r w:rsidRPr="00AC4226">
        <w:t>-</w:t>
      </w:r>
      <w:r w:rsidRPr="00AC4226">
        <w:rPr>
          <w:cs/>
        </w:rPr>
        <w:t>नीत</w:t>
      </w:r>
      <w:r w:rsidRPr="00AC4226">
        <w:t>-</w:t>
      </w:r>
      <w:r w:rsidRPr="00AC4226">
        <w:rPr>
          <w:cs/>
        </w:rPr>
        <w:t>केतु</w:t>
      </w:r>
      <w:r w:rsidRPr="00AC4226">
        <w:t>-</w:t>
      </w:r>
      <w:r w:rsidRPr="00AC4226">
        <w:rPr>
          <w:cs/>
        </w:rPr>
        <w:t>यष्टिम्</w:t>
      </w:r>
      <w:r w:rsidR="00D766AC" w:rsidRPr="00AC4226">
        <w:rPr>
          <w:cs/>
        </w:rPr>
        <w:t>।</w:t>
      </w:r>
      <w:r w:rsidR="002A5300" w:rsidRPr="00AC4226">
        <w:rPr>
          <w:cs/>
        </w:rPr>
        <w:br/>
      </w:r>
      <w:r w:rsidRPr="00AC4226">
        <w:rPr>
          <w:cs/>
        </w:rPr>
        <w:t>आहत्या गुरु</w:t>
      </w:r>
      <w:r w:rsidRPr="00AC4226">
        <w:t>-</w:t>
      </w:r>
      <w:r w:rsidRPr="00AC4226">
        <w:rPr>
          <w:cs/>
        </w:rPr>
        <w:t>गदयैव नाळिकेराद्</w:t>
      </w:r>
      <w:r w:rsidR="00580928" w:rsidRPr="00AC4226">
        <w:br/>
      </w:r>
      <w:r w:rsidRPr="00AC4226">
        <w:rPr>
          <w:cs/>
        </w:rPr>
        <w:t>यो लेभे तरळ</w:t>
      </w:r>
      <w:r w:rsidRPr="00AC4226">
        <w:t>-</w:t>
      </w:r>
      <w:r w:rsidRPr="00AC4226">
        <w:rPr>
          <w:cs/>
        </w:rPr>
        <w:t>तरात् फलानि कामम्</w:t>
      </w:r>
      <w:r w:rsidR="00D766AC" w:rsidRPr="00AC4226">
        <w:rPr>
          <w:cs/>
        </w:rPr>
        <w:t>॥16-</w:t>
      </w:r>
      <w:r w:rsidRPr="00AC4226">
        <w:t>26</w:t>
      </w:r>
      <w:r w:rsidR="0051754E" w:rsidRPr="00AC4226">
        <w:rPr>
          <w:cs/>
        </w:rPr>
        <w:t>॥</w:t>
      </w:r>
    </w:p>
    <w:p w14:paraId="0601862D" w14:textId="77777777" w:rsidR="00253D7D" w:rsidRPr="00AC4226" w:rsidRDefault="00253D7D" w:rsidP="00EC4553">
      <w:pPr>
        <w:pStyle w:val="EngText"/>
      </w:pPr>
      <w:r w:rsidRPr="00AC4226">
        <w:t xml:space="preserve">16-26. A heavy banner-post was wafted all alone by this </w:t>
      </w:r>
      <w:r w:rsidR="0011372A" w:rsidRPr="00AC4226">
        <w:t>Gandavat</w:t>
      </w:r>
      <w:r w:rsidRPr="00AC4226">
        <w:t xml:space="preserve"> in Srikanteshwar temple and a coconut tree was briskly rocked with the kno</w:t>
      </w:r>
      <w:r w:rsidR="0011372A" w:rsidRPr="00AC4226">
        <w:t>c</w:t>
      </w:r>
      <w:r w:rsidRPr="00AC4226">
        <w:t>k of a light mace to shake down its fruits to his heart’s content.</w:t>
      </w:r>
    </w:p>
    <w:p w14:paraId="03852A2B" w14:textId="77777777" w:rsidR="00E9400C" w:rsidRPr="00AC4226" w:rsidRDefault="00E9400C" w:rsidP="007C105A">
      <w:pPr>
        <w:pStyle w:val="S16S"/>
      </w:pPr>
      <w:r w:rsidRPr="00AC4226">
        <w:rPr>
          <w:cs/>
        </w:rPr>
        <w:t>एतदृग्</w:t>
      </w:r>
      <w:r w:rsidRPr="00AC4226">
        <w:t>-</w:t>
      </w:r>
      <w:r w:rsidRPr="00AC4226">
        <w:rPr>
          <w:cs/>
        </w:rPr>
        <w:t>बल</w:t>
      </w:r>
      <w:r w:rsidRPr="00AC4226">
        <w:t>-</w:t>
      </w:r>
      <w:r w:rsidRPr="00AC4226">
        <w:rPr>
          <w:cs/>
        </w:rPr>
        <w:t>विभवः स तस्य कण्ठं</w:t>
      </w:r>
      <w:r w:rsidR="00580928" w:rsidRPr="00AC4226">
        <w:br/>
      </w:r>
      <w:r w:rsidRPr="00AC4226">
        <w:rPr>
          <w:cs/>
        </w:rPr>
        <w:t>तज्ज्येष्ठो</w:t>
      </w:r>
      <w:r w:rsidR="007A4C1E" w:rsidRPr="00AC4226">
        <w:rPr>
          <w:cs/>
        </w:rPr>
        <w:t>ऽ</w:t>
      </w:r>
      <w:r w:rsidRPr="00AC4226">
        <w:rPr>
          <w:cs/>
        </w:rPr>
        <w:t>प्यभित उभौ समं गृहीत्वा</w:t>
      </w:r>
      <w:r w:rsidR="00D766AC" w:rsidRPr="00AC4226">
        <w:rPr>
          <w:cs/>
        </w:rPr>
        <w:t>।</w:t>
      </w:r>
      <w:r w:rsidR="002A5300" w:rsidRPr="00AC4226">
        <w:rPr>
          <w:cs/>
        </w:rPr>
        <w:br/>
      </w:r>
      <w:r w:rsidRPr="00AC4226">
        <w:rPr>
          <w:cs/>
        </w:rPr>
        <w:t>निष्टेष्टुम् परममवापतुः प्रयत्नं</w:t>
      </w:r>
      <w:r w:rsidR="00580928" w:rsidRPr="00AC4226">
        <w:br/>
      </w:r>
      <w:r w:rsidRPr="00AC4226">
        <w:rPr>
          <w:cs/>
        </w:rPr>
        <w:t>सङ्घर्षात् क्रम</w:t>
      </w:r>
      <w:r w:rsidRPr="00AC4226">
        <w:t>-</w:t>
      </w:r>
      <w:r w:rsidRPr="00AC4226">
        <w:rPr>
          <w:cs/>
        </w:rPr>
        <w:t>परिवर्धमान</w:t>
      </w:r>
      <w:r w:rsidRPr="00AC4226">
        <w:t>-</w:t>
      </w:r>
      <w:r w:rsidRPr="00AC4226">
        <w:rPr>
          <w:cs/>
        </w:rPr>
        <w:t>तैक्ष्ण्यम्</w:t>
      </w:r>
      <w:r w:rsidR="00D766AC" w:rsidRPr="00AC4226">
        <w:rPr>
          <w:cs/>
        </w:rPr>
        <w:t>॥16-</w:t>
      </w:r>
      <w:r w:rsidRPr="00AC4226">
        <w:t>27</w:t>
      </w:r>
      <w:r w:rsidR="0051754E" w:rsidRPr="00AC4226">
        <w:rPr>
          <w:cs/>
        </w:rPr>
        <w:t>॥</w:t>
      </w:r>
    </w:p>
    <w:p w14:paraId="26AF617B" w14:textId="77777777" w:rsidR="00253D7D" w:rsidRPr="00AC4226" w:rsidRDefault="00253D7D" w:rsidP="00EC4553">
      <w:pPr>
        <w:pStyle w:val="EngText"/>
      </w:pPr>
      <w:r w:rsidRPr="00AC4226">
        <w:t xml:space="preserve">16-27. The physical </w:t>
      </w:r>
      <w:r w:rsidR="0011372A" w:rsidRPr="00AC4226">
        <w:t>gains (</w:t>
      </w:r>
      <w:r w:rsidRPr="00AC4226">
        <w:t xml:space="preserve">Mini-Samsons) </w:t>
      </w:r>
      <w:r w:rsidR="0011372A" w:rsidRPr="00AC4226">
        <w:t>Gandavat</w:t>
      </w:r>
      <w:r w:rsidRPr="00AC4226">
        <w:t xml:space="preserve"> and his brother put their hands simultaneously round the neck (of Madhwacharya) and the more strenuously they strived to stifle, (to their dismay) the sterner and stiffer it grew.</w:t>
      </w:r>
    </w:p>
    <w:p w14:paraId="313B6574" w14:textId="77777777" w:rsidR="00E9400C" w:rsidRPr="00AC4226" w:rsidRDefault="00E9400C" w:rsidP="007C105A">
      <w:pPr>
        <w:pStyle w:val="S16S"/>
      </w:pPr>
      <w:r w:rsidRPr="00AC4226">
        <w:rPr>
          <w:cs/>
        </w:rPr>
        <w:t>आस्विन्नावलस</w:t>
      </w:r>
      <w:r w:rsidRPr="00AC4226">
        <w:t>-</w:t>
      </w:r>
      <w:r w:rsidRPr="00AC4226">
        <w:rPr>
          <w:cs/>
        </w:rPr>
        <w:t>तरौ गुरोर्नियोगात्</w:t>
      </w:r>
      <w:r w:rsidR="00580928" w:rsidRPr="00AC4226">
        <w:br/>
      </w:r>
      <w:r w:rsidRPr="00AC4226">
        <w:rPr>
          <w:cs/>
        </w:rPr>
        <w:t>छत्राग्र्यानिल</w:t>
      </w:r>
      <w:r w:rsidRPr="00AC4226">
        <w:t>-</w:t>
      </w:r>
      <w:r w:rsidRPr="00AC4226">
        <w:rPr>
          <w:cs/>
        </w:rPr>
        <w:t>महितौ च तावुभाभ्याम्</w:t>
      </w:r>
      <w:r w:rsidR="00D766AC" w:rsidRPr="00AC4226">
        <w:rPr>
          <w:cs/>
        </w:rPr>
        <w:t>।</w:t>
      </w:r>
      <w:r w:rsidR="002A5300" w:rsidRPr="00AC4226">
        <w:rPr>
          <w:cs/>
        </w:rPr>
        <w:br/>
      </w:r>
      <w:r w:rsidRPr="00AC4226">
        <w:rPr>
          <w:cs/>
        </w:rPr>
        <w:t>मुक्त्वा</w:t>
      </w:r>
      <w:r w:rsidR="007A4C1E" w:rsidRPr="00AC4226">
        <w:rPr>
          <w:cs/>
        </w:rPr>
        <w:t>ऽ</w:t>
      </w:r>
      <w:r w:rsidRPr="00AC4226">
        <w:rPr>
          <w:cs/>
        </w:rPr>
        <w:t>यः</w:t>
      </w:r>
      <w:r w:rsidRPr="00AC4226">
        <w:t>-</w:t>
      </w:r>
      <w:r w:rsidRPr="00AC4226">
        <w:rPr>
          <w:cs/>
        </w:rPr>
        <w:t>कठिन</w:t>
      </w:r>
      <w:r w:rsidRPr="00AC4226">
        <w:t>-</w:t>
      </w:r>
      <w:r w:rsidRPr="00AC4226">
        <w:rPr>
          <w:cs/>
        </w:rPr>
        <w:t>तर</w:t>
      </w:r>
      <w:r w:rsidRPr="00AC4226">
        <w:t>-</w:t>
      </w:r>
      <w:r w:rsidRPr="00AC4226">
        <w:rPr>
          <w:cs/>
        </w:rPr>
        <w:t>त्वचं शिरोधिं</w:t>
      </w:r>
      <w:r w:rsidR="00580928" w:rsidRPr="00AC4226">
        <w:br/>
      </w:r>
      <w:r w:rsidRPr="00AC4226">
        <w:rPr>
          <w:cs/>
        </w:rPr>
        <w:t>पर्याय</w:t>
      </w:r>
      <w:r w:rsidRPr="00AC4226">
        <w:t>-</w:t>
      </w:r>
      <w:r w:rsidRPr="00AC4226">
        <w:rPr>
          <w:cs/>
        </w:rPr>
        <w:t>स्फुट</w:t>
      </w:r>
      <w:r w:rsidRPr="00AC4226">
        <w:t>-</w:t>
      </w:r>
      <w:r w:rsidRPr="00AC4226">
        <w:rPr>
          <w:cs/>
        </w:rPr>
        <w:t>वचनां नि</w:t>
      </w:r>
      <w:r w:rsidRPr="00AC4226">
        <w:t>-</w:t>
      </w:r>
      <w:r w:rsidRPr="00AC4226">
        <w:rPr>
          <w:cs/>
        </w:rPr>
        <w:t>पेततुः कौ</w:t>
      </w:r>
      <w:r w:rsidR="00D766AC" w:rsidRPr="00AC4226">
        <w:rPr>
          <w:cs/>
        </w:rPr>
        <w:t>॥16-</w:t>
      </w:r>
      <w:r w:rsidRPr="00AC4226">
        <w:t>28</w:t>
      </w:r>
      <w:r w:rsidR="0051754E" w:rsidRPr="00AC4226">
        <w:rPr>
          <w:cs/>
        </w:rPr>
        <w:t>॥</w:t>
      </w:r>
    </w:p>
    <w:p w14:paraId="4EAFEEB4" w14:textId="77777777" w:rsidR="00253D7D" w:rsidRPr="00AC4226" w:rsidRDefault="00253D7D" w:rsidP="00EC4553">
      <w:pPr>
        <w:pStyle w:val="EngText"/>
      </w:pPr>
      <w:r w:rsidRPr="00AC4226">
        <w:t xml:space="preserve">16-28, Gandavat and his brother that were wearied and were heavily sweating even though served by two stout disciples fanning them, (and under instructions of the Acharya) in getting a firm grip of his stiff and </w:t>
      </w:r>
      <w:r w:rsidRPr="00AC4226">
        <w:lastRenderedPageBreak/>
        <w:t xml:space="preserve">metallic neck </w:t>
      </w:r>
      <w:r w:rsidR="0011372A" w:rsidRPr="00AC4226">
        <w:t>that</w:t>
      </w:r>
      <w:r w:rsidRPr="00AC4226">
        <w:t xml:space="preserve"> still voiced distinct words in an orderly way, slowly sank and dropped on the ground.</w:t>
      </w:r>
    </w:p>
    <w:p w14:paraId="4E6547E1" w14:textId="77777777" w:rsidR="00E9400C" w:rsidRPr="00AC4226" w:rsidRDefault="00E9400C" w:rsidP="007C105A">
      <w:pPr>
        <w:pStyle w:val="S16S"/>
      </w:pPr>
      <w:r w:rsidRPr="00AC4226">
        <w:rPr>
          <w:cs/>
        </w:rPr>
        <w:t>अश्वस्तौ शुचि</w:t>
      </w:r>
      <w:r w:rsidRPr="00AC4226">
        <w:t>-</w:t>
      </w:r>
      <w:r w:rsidRPr="00AC4226">
        <w:rPr>
          <w:cs/>
        </w:rPr>
        <w:t>हृदिमावनून</w:t>
      </w:r>
      <w:r w:rsidRPr="00AC4226">
        <w:t>-</w:t>
      </w:r>
      <w:r w:rsidRPr="00AC4226">
        <w:rPr>
          <w:cs/>
        </w:rPr>
        <w:t>मानौ</w:t>
      </w:r>
      <w:r w:rsidR="00580928" w:rsidRPr="00AC4226">
        <w:br/>
      </w:r>
      <w:r w:rsidRPr="00AC4226">
        <w:rPr>
          <w:cs/>
        </w:rPr>
        <w:t>उद्धर्तुं समगददङ्गुलिं धरा</w:t>
      </w:r>
      <w:r w:rsidRPr="00AC4226">
        <w:t>-</w:t>
      </w:r>
      <w:r w:rsidRPr="00AC4226">
        <w:rPr>
          <w:cs/>
        </w:rPr>
        <w:t>स्थाम्</w:t>
      </w:r>
      <w:r w:rsidR="00D766AC" w:rsidRPr="00AC4226">
        <w:rPr>
          <w:cs/>
        </w:rPr>
        <w:t>।</w:t>
      </w:r>
      <w:r w:rsidR="002A5300" w:rsidRPr="00AC4226">
        <w:rPr>
          <w:cs/>
        </w:rPr>
        <w:br/>
      </w:r>
      <w:r w:rsidRPr="00AC4226">
        <w:rPr>
          <w:cs/>
        </w:rPr>
        <w:t>सङ्गृह्य प्रसभ</w:t>
      </w:r>
      <w:r w:rsidRPr="00AC4226">
        <w:t>-</w:t>
      </w:r>
      <w:r w:rsidRPr="00AC4226">
        <w:rPr>
          <w:cs/>
        </w:rPr>
        <w:t>रसादपि प्रयत्तौ</w:t>
      </w:r>
      <w:r w:rsidR="00580928" w:rsidRPr="00AC4226">
        <w:br/>
      </w:r>
      <w:r w:rsidRPr="00AC4226">
        <w:rPr>
          <w:cs/>
        </w:rPr>
        <w:t>सामर्थ्यं ययतुरिमौ न कम्पने</w:t>
      </w:r>
      <w:r w:rsidR="007A4C1E" w:rsidRPr="00AC4226">
        <w:rPr>
          <w:cs/>
        </w:rPr>
        <w:t>ऽ</w:t>
      </w:r>
      <w:r w:rsidRPr="00AC4226">
        <w:rPr>
          <w:cs/>
        </w:rPr>
        <w:t>स्याः</w:t>
      </w:r>
      <w:r w:rsidR="00D766AC" w:rsidRPr="00AC4226">
        <w:rPr>
          <w:cs/>
        </w:rPr>
        <w:t>॥16-</w:t>
      </w:r>
      <w:r w:rsidRPr="00AC4226">
        <w:t>29</w:t>
      </w:r>
      <w:r w:rsidR="0051754E" w:rsidRPr="00AC4226">
        <w:rPr>
          <w:cs/>
        </w:rPr>
        <w:t>॥</w:t>
      </w:r>
    </w:p>
    <w:p w14:paraId="1E837070" w14:textId="77777777" w:rsidR="00253D7D" w:rsidRPr="00AC4226" w:rsidRDefault="00253D7D" w:rsidP="00EC4553">
      <w:pPr>
        <w:pStyle w:val="EngText"/>
      </w:pPr>
      <w:r w:rsidRPr="00AC4226">
        <w:t xml:space="preserve">16-29. Finding them recovered with rest, yet bloated with boast, the holy Acharya (put </w:t>
      </w:r>
      <w:r w:rsidR="0011372A" w:rsidRPr="00AC4226">
        <w:t>them</w:t>
      </w:r>
      <w:r w:rsidRPr="00AC4226">
        <w:t xml:space="preserve"> to shame) by directing them, at least, to lift his finger placed on the ground which they could not even more with their collected might.</w:t>
      </w:r>
    </w:p>
    <w:p w14:paraId="337D292B" w14:textId="77777777" w:rsidR="00E9400C" w:rsidRPr="00AC4226" w:rsidRDefault="00E9400C" w:rsidP="007C105A">
      <w:pPr>
        <w:pStyle w:val="S16S"/>
      </w:pPr>
      <w:r w:rsidRPr="00AC4226">
        <w:rPr>
          <w:cs/>
        </w:rPr>
        <w:t>निर्यत्नं वटुमधि</w:t>
      </w:r>
      <w:r w:rsidRPr="00AC4226">
        <w:t>-</w:t>
      </w:r>
      <w:r w:rsidRPr="00AC4226">
        <w:rPr>
          <w:cs/>
        </w:rPr>
        <w:t>रुह्य मन्द</w:t>
      </w:r>
      <w:r w:rsidRPr="00AC4226">
        <w:t>-</w:t>
      </w:r>
      <w:r w:rsidRPr="00AC4226">
        <w:rPr>
          <w:cs/>
        </w:rPr>
        <w:t>हासी</w:t>
      </w:r>
      <w:r w:rsidR="00580928" w:rsidRPr="00AC4226">
        <w:br/>
      </w:r>
      <w:r w:rsidRPr="00AC4226">
        <w:rPr>
          <w:cs/>
        </w:rPr>
        <w:t>स प्रायादिह परितो नृसिंह</w:t>
      </w:r>
      <w:r w:rsidRPr="00AC4226">
        <w:t>-</w:t>
      </w:r>
      <w:r w:rsidRPr="00AC4226">
        <w:rPr>
          <w:cs/>
        </w:rPr>
        <w:t>गेहम्</w:t>
      </w:r>
      <w:r w:rsidR="00D766AC" w:rsidRPr="00AC4226">
        <w:rPr>
          <w:cs/>
        </w:rPr>
        <w:t>।</w:t>
      </w:r>
      <w:r w:rsidR="002A5300" w:rsidRPr="00AC4226">
        <w:rPr>
          <w:cs/>
        </w:rPr>
        <w:br/>
      </w:r>
      <w:r w:rsidRPr="00AC4226">
        <w:rPr>
          <w:cs/>
        </w:rPr>
        <w:t>ऐश्वर्यैरिति लघिमादिकैरुपेतो</w:t>
      </w:r>
      <w:r w:rsidR="00580928" w:rsidRPr="00AC4226">
        <w:br/>
      </w:r>
      <w:r w:rsidRPr="00AC4226">
        <w:rPr>
          <w:cs/>
        </w:rPr>
        <w:t>मध्वे</w:t>
      </w:r>
      <w:r w:rsidR="007A4C1E" w:rsidRPr="00AC4226">
        <w:rPr>
          <w:cs/>
        </w:rPr>
        <w:t>ऽ</w:t>
      </w:r>
      <w:r w:rsidRPr="00AC4226">
        <w:rPr>
          <w:cs/>
        </w:rPr>
        <w:t>भूत् त्रिभुवन</w:t>
      </w:r>
      <w:r w:rsidRPr="00AC4226">
        <w:t>-</w:t>
      </w:r>
      <w:r w:rsidRPr="00AC4226">
        <w:rPr>
          <w:cs/>
        </w:rPr>
        <w:t>चित्र</w:t>
      </w:r>
      <w:r w:rsidRPr="00AC4226">
        <w:t>-</w:t>
      </w:r>
      <w:r w:rsidRPr="00AC4226">
        <w:rPr>
          <w:cs/>
        </w:rPr>
        <w:t>रत्न</w:t>
      </w:r>
      <w:r w:rsidRPr="00AC4226">
        <w:t>-</w:t>
      </w:r>
      <w:r w:rsidRPr="00AC4226">
        <w:rPr>
          <w:cs/>
        </w:rPr>
        <w:t>राजः</w:t>
      </w:r>
      <w:r w:rsidR="00D766AC" w:rsidRPr="00AC4226">
        <w:rPr>
          <w:cs/>
        </w:rPr>
        <w:t>॥16-</w:t>
      </w:r>
      <w:r w:rsidRPr="00AC4226">
        <w:t>30</w:t>
      </w:r>
      <w:r w:rsidR="0051754E" w:rsidRPr="00AC4226">
        <w:rPr>
          <w:cs/>
        </w:rPr>
        <w:t>॥</w:t>
      </w:r>
    </w:p>
    <w:p w14:paraId="63A11E1A" w14:textId="77777777" w:rsidR="00253D7D" w:rsidRPr="00AC4226" w:rsidRDefault="00253D7D" w:rsidP="00EC4553">
      <w:pPr>
        <w:pStyle w:val="EngText"/>
      </w:pPr>
      <w:r w:rsidRPr="00AC4226">
        <w:t>16-30. Madhwacharya, endowed with the power of Laghima and the like went round the temple of Lord Narasi</w:t>
      </w:r>
      <w:r w:rsidR="0011372A" w:rsidRPr="00AC4226">
        <w:t>m</w:t>
      </w:r>
      <w:r w:rsidRPr="00AC4226">
        <w:t>ha with a gentle simile, lightly borne by a celib</w:t>
      </w:r>
      <w:r w:rsidR="0011372A" w:rsidRPr="00AC4226">
        <w:t>ate on his back and came to be reckoned</w:t>
      </w:r>
      <w:r w:rsidRPr="00AC4226">
        <w:t xml:space="preserve"> as a ‘Wonderful ruby’, a </w:t>
      </w:r>
      <w:r w:rsidR="0011372A" w:rsidRPr="00AC4226">
        <w:t>prodigy</w:t>
      </w:r>
      <w:r w:rsidRPr="00AC4226">
        <w:t xml:space="preserve"> of prodigies in the three worlds.</w:t>
      </w:r>
    </w:p>
    <w:p w14:paraId="370CB03A" w14:textId="77777777" w:rsidR="00E9400C" w:rsidRPr="00AC4226" w:rsidRDefault="00E9400C" w:rsidP="007C105A">
      <w:pPr>
        <w:pStyle w:val="S16S"/>
      </w:pPr>
      <w:r w:rsidRPr="00AC4226">
        <w:rPr>
          <w:cs/>
        </w:rPr>
        <w:t>पञ्चाशन्नर</w:t>
      </w:r>
      <w:r w:rsidRPr="00AC4226">
        <w:t>-</w:t>
      </w:r>
      <w:r w:rsidRPr="00AC4226">
        <w:rPr>
          <w:cs/>
        </w:rPr>
        <w:t>प</w:t>
      </w:r>
      <w:r w:rsidRPr="00AC4226">
        <w:t>-</w:t>
      </w:r>
      <w:r w:rsidRPr="00AC4226">
        <w:rPr>
          <w:cs/>
        </w:rPr>
        <w:t>नरोपनीत</w:t>
      </w:r>
      <w:r w:rsidRPr="00AC4226">
        <w:t>-</w:t>
      </w:r>
      <w:r w:rsidRPr="00AC4226">
        <w:rPr>
          <w:cs/>
        </w:rPr>
        <w:t>मात्रां</w:t>
      </w:r>
      <w:r w:rsidR="00580928" w:rsidRPr="00AC4226">
        <w:br/>
      </w:r>
      <w:r w:rsidRPr="00AC4226">
        <w:rPr>
          <w:cs/>
        </w:rPr>
        <w:t>यो वार्क्षिं गृहमधि</w:t>
      </w:r>
      <w:r w:rsidRPr="00AC4226">
        <w:t>-</w:t>
      </w:r>
      <w:r w:rsidRPr="00AC4226">
        <w:rPr>
          <w:cs/>
        </w:rPr>
        <w:t>रोहिणीं निनाय</w:t>
      </w:r>
      <w:r w:rsidR="002A5300" w:rsidRPr="00AC4226">
        <w:rPr>
          <w:cs/>
        </w:rPr>
        <w:t>।</w:t>
      </w:r>
      <w:r w:rsidR="002A5300" w:rsidRPr="00AC4226">
        <w:rPr>
          <w:cs/>
        </w:rPr>
        <w:br/>
      </w:r>
      <w:r w:rsidRPr="00AC4226">
        <w:rPr>
          <w:cs/>
        </w:rPr>
        <w:t>स व्याख्या</w:t>
      </w:r>
      <w:r w:rsidRPr="00AC4226">
        <w:t>-</w:t>
      </w:r>
      <w:r w:rsidRPr="00AC4226">
        <w:rPr>
          <w:cs/>
        </w:rPr>
        <w:t>स्वर</w:t>
      </w:r>
      <w:r w:rsidRPr="00AC4226">
        <w:t>-</w:t>
      </w:r>
      <w:r w:rsidRPr="00AC4226">
        <w:rPr>
          <w:cs/>
        </w:rPr>
        <w:t>दमनाय पूर्व</w:t>
      </w:r>
      <w:r w:rsidRPr="00AC4226">
        <w:t>-</w:t>
      </w:r>
      <w:r w:rsidRPr="00AC4226">
        <w:rPr>
          <w:cs/>
        </w:rPr>
        <w:t>वाटो</w:t>
      </w:r>
      <w:r w:rsidR="00580928" w:rsidRPr="00AC4226">
        <w:br/>
      </w:r>
      <w:r w:rsidRPr="00AC4226">
        <w:rPr>
          <w:cs/>
        </w:rPr>
        <w:t>निर्देशाद् व्यधित गुरोर्गळ</w:t>
      </w:r>
      <w:r w:rsidRPr="00AC4226">
        <w:t>-</w:t>
      </w:r>
      <w:r w:rsidRPr="00AC4226">
        <w:rPr>
          <w:cs/>
        </w:rPr>
        <w:t>प्रपेषम्</w:t>
      </w:r>
      <w:r w:rsidR="00D766AC" w:rsidRPr="00AC4226">
        <w:rPr>
          <w:cs/>
        </w:rPr>
        <w:t>॥16-</w:t>
      </w:r>
      <w:r w:rsidRPr="00AC4226">
        <w:t>31</w:t>
      </w:r>
      <w:r w:rsidR="0051754E" w:rsidRPr="00AC4226">
        <w:rPr>
          <w:cs/>
        </w:rPr>
        <w:t>॥</w:t>
      </w:r>
    </w:p>
    <w:p w14:paraId="7CD1604E" w14:textId="77777777" w:rsidR="00253D7D" w:rsidRPr="00AC4226" w:rsidRDefault="0011372A" w:rsidP="00EC4553">
      <w:pPr>
        <w:pStyle w:val="EngText"/>
      </w:pPr>
      <w:r w:rsidRPr="00AC4226">
        <w:t>16-31. the able bodied P</w:t>
      </w:r>
      <w:r w:rsidR="00253D7D" w:rsidRPr="00AC4226">
        <w:t>urv</w:t>
      </w:r>
      <w:r w:rsidRPr="00AC4226">
        <w:t>a</w:t>
      </w:r>
      <w:r w:rsidR="00253D7D" w:rsidRPr="00AC4226">
        <w:t xml:space="preserve">vat who carried home singlehanded the heavy wooden ladder borne strenuously by fifty men of the kind, being directed by Madhwacharya to restrain the tone of his sermons, tried hard to squeeze his (the </w:t>
      </w:r>
      <w:r w:rsidRPr="00AC4226">
        <w:t>Acharya’s)</w:t>
      </w:r>
      <w:r w:rsidR="00253D7D" w:rsidRPr="00AC4226">
        <w:t xml:space="preserve"> neck.</w:t>
      </w:r>
    </w:p>
    <w:p w14:paraId="07689C3B" w14:textId="77777777" w:rsidR="00E9400C" w:rsidRPr="00AC4226" w:rsidRDefault="00E9400C" w:rsidP="007C105A">
      <w:pPr>
        <w:pStyle w:val="S16S"/>
      </w:pPr>
      <w:r w:rsidRPr="00AC4226">
        <w:rPr>
          <w:cs/>
        </w:rPr>
        <w:t>स्विन्ने</w:t>
      </w:r>
      <w:r w:rsidR="007A4C1E" w:rsidRPr="00AC4226">
        <w:rPr>
          <w:cs/>
        </w:rPr>
        <w:t>ऽ</w:t>
      </w:r>
      <w:r w:rsidRPr="00AC4226">
        <w:rPr>
          <w:cs/>
        </w:rPr>
        <w:t>स्मिन्नपि यतमान आग्रहोग्रे</w:t>
      </w:r>
      <w:r w:rsidR="00580928" w:rsidRPr="00AC4226">
        <w:br/>
      </w:r>
      <w:r w:rsidRPr="00AC4226">
        <w:rPr>
          <w:cs/>
        </w:rPr>
        <w:t>प्राच्यात् तत्</w:t>
      </w:r>
      <w:r w:rsidRPr="00AC4226">
        <w:t>-</w:t>
      </w:r>
      <w:r w:rsidRPr="00AC4226">
        <w:rPr>
          <w:cs/>
        </w:rPr>
        <w:t>प्रवचन निस्वनो</w:t>
      </w:r>
      <w:r w:rsidR="007A4C1E" w:rsidRPr="00AC4226">
        <w:rPr>
          <w:cs/>
        </w:rPr>
        <w:t>ऽ</w:t>
      </w:r>
      <w:r w:rsidRPr="00AC4226">
        <w:rPr>
          <w:cs/>
        </w:rPr>
        <w:t>ति</w:t>
      </w:r>
      <w:r w:rsidRPr="00AC4226">
        <w:t>-</w:t>
      </w:r>
      <w:r w:rsidRPr="00AC4226">
        <w:rPr>
          <w:cs/>
        </w:rPr>
        <w:t>रेजे</w:t>
      </w:r>
      <w:r w:rsidR="002A5300" w:rsidRPr="00AC4226">
        <w:rPr>
          <w:cs/>
        </w:rPr>
        <w:t>।</w:t>
      </w:r>
      <w:r w:rsidR="002A5300" w:rsidRPr="00AC4226">
        <w:rPr>
          <w:cs/>
        </w:rPr>
        <w:br/>
      </w:r>
      <w:r w:rsidRPr="00AC4226">
        <w:rPr>
          <w:cs/>
        </w:rPr>
        <w:t>उद्धर्तुं विफुल</w:t>
      </w:r>
      <w:r w:rsidRPr="00AC4226">
        <w:t>-</w:t>
      </w:r>
      <w:r w:rsidRPr="00AC4226">
        <w:rPr>
          <w:cs/>
        </w:rPr>
        <w:t>हृदङ्गुलीं च नालं</w:t>
      </w:r>
      <w:r w:rsidR="00580928" w:rsidRPr="00AC4226">
        <w:br/>
      </w:r>
      <w:r w:rsidRPr="00AC4226">
        <w:rPr>
          <w:cs/>
        </w:rPr>
        <w:t>सो</w:t>
      </w:r>
      <w:r w:rsidR="007A4C1E" w:rsidRPr="00AC4226">
        <w:rPr>
          <w:cs/>
        </w:rPr>
        <w:t>ऽ</w:t>
      </w:r>
      <w:r w:rsidRPr="00AC4226">
        <w:rPr>
          <w:cs/>
        </w:rPr>
        <w:t>भूदित्यजनि कुतूहलं जनानाम्</w:t>
      </w:r>
      <w:r w:rsidR="00D766AC" w:rsidRPr="00AC4226">
        <w:rPr>
          <w:cs/>
        </w:rPr>
        <w:t>॥16-</w:t>
      </w:r>
      <w:r w:rsidRPr="00AC4226">
        <w:t>32</w:t>
      </w:r>
      <w:r w:rsidR="0051754E" w:rsidRPr="00AC4226">
        <w:rPr>
          <w:cs/>
        </w:rPr>
        <w:t>॥</w:t>
      </w:r>
    </w:p>
    <w:p w14:paraId="533E3BB4" w14:textId="77777777" w:rsidR="00FB13C1" w:rsidRPr="00AC4226" w:rsidRDefault="00FB13C1" w:rsidP="00EC4553">
      <w:pPr>
        <w:pStyle w:val="EngText"/>
      </w:pPr>
      <w:r w:rsidRPr="00AC4226">
        <w:lastRenderedPageBreak/>
        <w:t xml:space="preserve">16-32. The people were startled to see the ruthless and head strong Purvavat </w:t>
      </w:r>
      <w:r w:rsidR="0011372A" w:rsidRPr="00AC4226">
        <w:t>only</w:t>
      </w:r>
      <w:r w:rsidRPr="00AC4226">
        <w:t xml:space="preserve"> perspiring heavily , </w:t>
      </w:r>
      <w:r w:rsidR="0011372A" w:rsidRPr="00AC4226">
        <w:t>however</w:t>
      </w:r>
      <w:r w:rsidRPr="00AC4226">
        <w:t xml:space="preserve"> hard he tried to choke his voice </w:t>
      </w:r>
      <w:r w:rsidR="0011372A" w:rsidRPr="00AC4226">
        <w:t>albeit</w:t>
      </w:r>
      <w:r w:rsidRPr="00AC4226">
        <w:t xml:space="preserve"> without success and the Acharya’s discourses became more spirited and resonant and the miserable Purvavat failed to lift even a finger of his (Acharya’s sturdy hand, (placed on the ground).</w:t>
      </w:r>
    </w:p>
    <w:p w14:paraId="1585520B" w14:textId="77777777" w:rsidR="00E9400C" w:rsidRPr="00AC4226" w:rsidRDefault="00E9400C" w:rsidP="007C105A">
      <w:pPr>
        <w:pStyle w:val="S16S"/>
      </w:pPr>
      <w:r w:rsidRPr="00AC4226">
        <w:rPr>
          <w:cs/>
        </w:rPr>
        <w:t>पर्यैक्षि प्रभुरितरैः शिवाग्नि</w:t>
      </w:r>
      <w:r w:rsidRPr="00AC4226">
        <w:t>-</w:t>
      </w:r>
      <w:r w:rsidRPr="00AC4226">
        <w:rPr>
          <w:cs/>
        </w:rPr>
        <w:t>पूर्वैः</w:t>
      </w:r>
      <w:r w:rsidR="00580928" w:rsidRPr="00AC4226">
        <w:br/>
      </w:r>
      <w:r w:rsidRPr="00AC4226">
        <w:rPr>
          <w:cs/>
        </w:rPr>
        <w:t>नोपैक्षि प्रबल</w:t>
      </w:r>
      <w:r w:rsidRPr="00AC4226">
        <w:t>-</w:t>
      </w:r>
      <w:r w:rsidRPr="00AC4226">
        <w:rPr>
          <w:cs/>
        </w:rPr>
        <w:t>तरैस्तथा प्रयत्नैः</w:t>
      </w:r>
      <w:r w:rsidR="00D766AC" w:rsidRPr="00AC4226">
        <w:rPr>
          <w:cs/>
        </w:rPr>
        <w:t>।</w:t>
      </w:r>
      <w:r w:rsidR="002A5300" w:rsidRPr="00AC4226">
        <w:rPr>
          <w:cs/>
        </w:rPr>
        <w:br/>
      </w:r>
      <w:r w:rsidRPr="00AC4226">
        <w:rPr>
          <w:cs/>
        </w:rPr>
        <w:t>नावैक्षि  क्वचिदपि शक्त्यपूर्तिरस्मिन्</w:t>
      </w:r>
      <w:r w:rsidR="00580928" w:rsidRPr="00AC4226">
        <w:br/>
      </w:r>
      <w:r w:rsidRPr="00AC4226">
        <w:rPr>
          <w:cs/>
        </w:rPr>
        <w:t>उत्</w:t>
      </w:r>
      <w:r w:rsidRPr="00AC4226">
        <w:t>-</w:t>
      </w:r>
      <w:r w:rsidRPr="00AC4226">
        <w:rPr>
          <w:cs/>
        </w:rPr>
        <w:t>प्रैक्षि स्वयमपि भीम इत्यवश्यम्</w:t>
      </w:r>
      <w:r w:rsidR="00D766AC" w:rsidRPr="00AC4226">
        <w:rPr>
          <w:cs/>
        </w:rPr>
        <w:t>॥16-</w:t>
      </w:r>
      <w:r w:rsidRPr="00AC4226">
        <w:t>33</w:t>
      </w:r>
      <w:r w:rsidR="0051754E" w:rsidRPr="00AC4226">
        <w:rPr>
          <w:cs/>
        </w:rPr>
        <w:t>॥</w:t>
      </w:r>
    </w:p>
    <w:p w14:paraId="36A927D2" w14:textId="77777777" w:rsidR="00FB13C1" w:rsidRPr="00AC4226" w:rsidRDefault="00FB13C1" w:rsidP="00EC4553">
      <w:pPr>
        <w:pStyle w:val="EngText"/>
      </w:pPr>
      <w:r w:rsidRPr="00AC4226">
        <w:t xml:space="preserve">16-33. When the crucial tests of the renowned wrestlers Sivagni and his like were parried by the puissant </w:t>
      </w:r>
      <w:r w:rsidR="0011372A" w:rsidRPr="00AC4226">
        <w:t>Madhwacharya</w:t>
      </w:r>
      <w:r w:rsidRPr="00AC4226">
        <w:t xml:space="preserve"> and their severe efforts proved inefficacious and when they failed to trace </w:t>
      </w:r>
      <w:r w:rsidR="0011372A" w:rsidRPr="00AC4226">
        <w:t>any</w:t>
      </w:r>
      <w:r w:rsidRPr="00AC4226">
        <w:t xml:space="preserve"> defect in his (Acharya’s) steel frame, they divined that he must be none other than the invincible Bheemasena in (another) form.</w:t>
      </w:r>
    </w:p>
    <w:p w14:paraId="12696322" w14:textId="77777777" w:rsidR="00E9400C" w:rsidRPr="00AC4226" w:rsidRDefault="00E9400C" w:rsidP="007C105A">
      <w:pPr>
        <w:pStyle w:val="S16S"/>
      </w:pPr>
      <w:r w:rsidRPr="00AC4226">
        <w:rPr>
          <w:cs/>
        </w:rPr>
        <w:t>लेखिन्यां मुहुरपि</w:t>
      </w:r>
      <w:r w:rsidRPr="00AC4226">
        <w:t>-</w:t>
      </w:r>
      <w:r w:rsidRPr="00AC4226">
        <w:rPr>
          <w:cs/>
        </w:rPr>
        <w:t>नह्य कृष्यमाणं</w:t>
      </w:r>
      <w:r w:rsidR="00580928" w:rsidRPr="00AC4226">
        <w:br/>
      </w:r>
      <w:r w:rsidRPr="00AC4226">
        <w:rPr>
          <w:cs/>
        </w:rPr>
        <w:t>नाप्येकं तनु</w:t>
      </w:r>
      <w:r w:rsidRPr="00AC4226">
        <w:t>-</w:t>
      </w:r>
      <w:r w:rsidRPr="00AC4226">
        <w:rPr>
          <w:cs/>
        </w:rPr>
        <w:t>रुहमस्य तूदपाटि</w:t>
      </w:r>
      <w:r w:rsidR="002A5300" w:rsidRPr="00AC4226">
        <w:rPr>
          <w:cs/>
        </w:rPr>
        <w:t>।</w:t>
      </w:r>
      <w:r w:rsidR="002A5300" w:rsidRPr="00AC4226">
        <w:rPr>
          <w:cs/>
        </w:rPr>
        <w:br/>
      </w:r>
      <w:r w:rsidRPr="00AC4226">
        <w:rPr>
          <w:cs/>
        </w:rPr>
        <w:t>नासाग्रे मैदुनि कृतैश्च मुष्टि</w:t>
      </w:r>
      <w:r w:rsidRPr="00AC4226">
        <w:t>-</w:t>
      </w:r>
      <w:r w:rsidRPr="00AC4226">
        <w:rPr>
          <w:cs/>
        </w:rPr>
        <w:t>घातैः</w:t>
      </w:r>
      <w:r w:rsidR="00580928" w:rsidRPr="00AC4226">
        <w:br/>
      </w:r>
      <w:r w:rsidRPr="00AC4226">
        <w:rPr>
          <w:cs/>
        </w:rPr>
        <w:t>नास्येन्दोरति</w:t>
      </w:r>
      <w:r w:rsidRPr="00AC4226">
        <w:t>-</w:t>
      </w:r>
      <w:r w:rsidRPr="00AC4226">
        <w:rPr>
          <w:cs/>
        </w:rPr>
        <w:t>बलिभिः प्रसन्नता</w:t>
      </w:r>
      <w:r w:rsidR="007A4C1E" w:rsidRPr="00AC4226">
        <w:rPr>
          <w:cs/>
        </w:rPr>
        <w:t>ऽऽ</w:t>
      </w:r>
      <w:r w:rsidRPr="00AC4226">
        <w:rPr>
          <w:cs/>
        </w:rPr>
        <w:t>सि</w:t>
      </w:r>
      <w:r w:rsidR="00D766AC" w:rsidRPr="00AC4226">
        <w:rPr>
          <w:cs/>
        </w:rPr>
        <w:t>॥16-</w:t>
      </w:r>
      <w:r w:rsidRPr="00AC4226">
        <w:t>34</w:t>
      </w:r>
      <w:r w:rsidR="0051754E" w:rsidRPr="00AC4226">
        <w:rPr>
          <w:cs/>
        </w:rPr>
        <w:t>॥</w:t>
      </w:r>
    </w:p>
    <w:p w14:paraId="700CB989" w14:textId="77777777" w:rsidR="00FB13C1" w:rsidRPr="00AC4226" w:rsidRDefault="00FB13C1" w:rsidP="00EC4553">
      <w:pPr>
        <w:pStyle w:val="EngText"/>
      </w:pPr>
      <w:r w:rsidRPr="00AC4226">
        <w:t>16-34. The strong and sturdy among them could neither pluck a hair from his body even when they tried to pull vigorously with tongs time and again nor perturb the composure of his moon-like face even with fierce fist-blows on the soft tip of his nose.</w:t>
      </w:r>
    </w:p>
    <w:p w14:paraId="3336A0BA" w14:textId="77777777" w:rsidR="00E9400C" w:rsidRPr="00AC4226" w:rsidRDefault="00E9400C" w:rsidP="007C105A">
      <w:pPr>
        <w:pStyle w:val="S16S"/>
      </w:pPr>
      <w:r w:rsidRPr="00AC4226">
        <w:rPr>
          <w:cs/>
        </w:rPr>
        <w:t>पञ्चास्यः श्वभिरिव ही विहीन</w:t>
      </w:r>
      <w:r w:rsidRPr="00AC4226">
        <w:t>-</w:t>
      </w:r>
      <w:r w:rsidRPr="00AC4226">
        <w:rPr>
          <w:cs/>
        </w:rPr>
        <w:t>सारैः</w:t>
      </w:r>
      <w:r w:rsidR="00580928" w:rsidRPr="00AC4226">
        <w:br/>
      </w:r>
      <w:r w:rsidRPr="00AC4226">
        <w:rPr>
          <w:cs/>
        </w:rPr>
        <w:t>अम्भोधिर्नग</w:t>
      </w:r>
      <w:r w:rsidRPr="00AC4226">
        <w:t>-</w:t>
      </w:r>
      <w:r w:rsidRPr="00AC4226">
        <w:rPr>
          <w:cs/>
        </w:rPr>
        <w:t>सरितां जलैरिवाल्प्यैः</w:t>
      </w:r>
      <w:r w:rsidR="002A5300" w:rsidRPr="00AC4226">
        <w:rPr>
          <w:cs/>
        </w:rPr>
        <w:t>।</w:t>
      </w:r>
      <w:r w:rsidR="002A5300" w:rsidRPr="00AC4226">
        <w:rPr>
          <w:cs/>
        </w:rPr>
        <w:br/>
      </w:r>
      <w:r w:rsidRPr="00AC4226">
        <w:rPr>
          <w:cs/>
        </w:rPr>
        <w:t xml:space="preserve">खद्योतैरिव तरणिर्विडम्बयन् </w:t>
      </w:r>
      <w:r w:rsidR="00580928" w:rsidRPr="00AC4226">
        <w:rPr>
          <w:color w:val="FF0000"/>
          <w:cs/>
        </w:rPr>
        <w:t>नॄ</w:t>
      </w:r>
      <w:r w:rsidRPr="00AC4226">
        <w:rPr>
          <w:cs/>
        </w:rPr>
        <w:t>न्</w:t>
      </w:r>
      <w:r w:rsidR="00580928" w:rsidRPr="00AC4226">
        <w:rPr>
          <w:cs/>
        </w:rPr>
        <w:br/>
      </w:r>
      <w:r w:rsidRPr="00AC4226">
        <w:rPr>
          <w:cs/>
        </w:rPr>
        <w:t>प्रत्यर्थि</w:t>
      </w:r>
      <w:r w:rsidRPr="00AC4226">
        <w:t>-</w:t>
      </w:r>
      <w:r w:rsidRPr="00AC4226">
        <w:rPr>
          <w:cs/>
        </w:rPr>
        <w:t>स्व</w:t>
      </w:r>
      <w:r w:rsidRPr="00AC4226">
        <w:t>-</w:t>
      </w:r>
      <w:r w:rsidRPr="00AC4226">
        <w:rPr>
          <w:cs/>
        </w:rPr>
        <w:t>सम</w:t>
      </w:r>
      <w:r w:rsidRPr="00AC4226">
        <w:t>-</w:t>
      </w:r>
      <w:r w:rsidRPr="00AC4226">
        <w:rPr>
          <w:cs/>
        </w:rPr>
        <w:t>नरैर्व्यवाहरत् सः</w:t>
      </w:r>
      <w:r w:rsidR="00D766AC" w:rsidRPr="00AC4226">
        <w:rPr>
          <w:cs/>
        </w:rPr>
        <w:t>॥16-</w:t>
      </w:r>
      <w:r w:rsidRPr="00AC4226">
        <w:t>35</w:t>
      </w:r>
      <w:r w:rsidR="0051754E" w:rsidRPr="00AC4226">
        <w:rPr>
          <w:cs/>
        </w:rPr>
        <w:t>॥</w:t>
      </w:r>
    </w:p>
    <w:p w14:paraId="51C0BF09" w14:textId="77777777" w:rsidR="00FB13C1" w:rsidRPr="00AC4226" w:rsidRDefault="00FB13C1" w:rsidP="00EC4553">
      <w:pPr>
        <w:pStyle w:val="EngText"/>
      </w:pPr>
      <w:r w:rsidRPr="00AC4226">
        <w:t>16-35. Madhwacharya (Mukhyaprana in human embodiment) imitated the human beings and treated the devotees (</w:t>
      </w:r>
      <w:r w:rsidR="0011372A" w:rsidRPr="00AC4226">
        <w:t>Satwik</w:t>
      </w:r>
      <w:r w:rsidRPr="00AC4226">
        <w:t xml:space="preserve">), the opponents (Tamasic ) </w:t>
      </w:r>
      <w:r w:rsidR="0011372A" w:rsidRPr="00AC4226">
        <w:t>and</w:t>
      </w:r>
      <w:r w:rsidRPr="00AC4226">
        <w:t xml:space="preserve"> the indifferent (Rajasic) people according to their deserts in like manner as an ocean deals with the rivers (</w:t>
      </w:r>
      <w:r w:rsidR="0011372A" w:rsidRPr="00AC4226">
        <w:t>gliding</w:t>
      </w:r>
      <w:r w:rsidRPr="00AC4226">
        <w:t xml:space="preserve"> down the mountains), as the lion handles the weak dogs and the Sun meets the moths respectively.</w:t>
      </w:r>
    </w:p>
    <w:p w14:paraId="6A6D9056" w14:textId="77777777" w:rsidR="00E9400C" w:rsidRPr="00AC4226" w:rsidRDefault="00E9400C" w:rsidP="007C105A">
      <w:pPr>
        <w:pStyle w:val="S16S"/>
      </w:pPr>
      <w:r w:rsidRPr="00AC4226">
        <w:rPr>
          <w:cs/>
        </w:rPr>
        <w:lastRenderedPageBreak/>
        <w:t>पारन्ती</w:t>
      </w:r>
      <w:r w:rsidRPr="00AC4226">
        <w:t>-</w:t>
      </w:r>
      <w:r w:rsidRPr="00AC4226">
        <w:rPr>
          <w:cs/>
        </w:rPr>
        <w:t>सुर</w:t>
      </w:r>
      <w:r w:rsidRPr="00AC4226">
        <w:t>-</w:t>
      </w:r>
      <w:r w:rsidRPr="00AC4226">
        <w:rPr>
          <w:cs/>
        </w:rPr>
        <w:t>सदनं विशाल</w:t>
      </w:r>
      <w:r w:rsidRPr="00AC4226">
        <w:t>-</w:t>
      </w:r>
      <w:r w:rsidRPr="00AC4226">
        <w:rPr>
          <w:cs/>
        </w:rPr>
        <w:t>संवित्</w:t>
      </w:r>
      <w:r w:rsidR="00580928" w:rsidRPr="00AC4226">
        <w:rPr>
          <w:cs/>
        </w:rPr>
        <w:br/>
      </w:r>
      <w:r w:rsidRPr="00AC4226">
        <w:rPr>
          <w:cs/>
        </w:rPr>
        <w:t>सं</w:t>
      </w:r>
      <w:r w:rsidRPr="00AC4226">
        <w:t>-</w:t>
      </w:r>
      <w:r w:rsidRPr="00AC4226">
        <w:rPr>
          <w:cs/>
        </w:rPr>
        <w:t>प्राप्तः खलु सु</w:t>
      </w:r>
      <w:r w:rsidRPr="00AC4226">
        <w:t>-</w:t>
      </w:r>
      <w:r w:rsidRPr="00AC4226">
        <w:rPr>
          <w:cs/>
        </w:rPr>
        <w:t>चिरान्निवेद्य</w:t>
      </w:r>
      <w:r w:rsidRPr="00AC4226">
        <w:t>-</w:t>
      </w:r>
      <w:r w:rsidRPr="00AC4226">
        <w:rPr>
          <w:cs/>
        </w:rPr>
        <w:t>हीनम्</w:t>
      </w:r>
      <w:r w:rsidR="002A5300" w:rsidRPr="00AC4226">
        <w:rPr>
          <w:cs/>
        </w:rPr>
        <w:t>।</w:t>
      </w:r>
      <w:r w:rsidR="002A5300" w:rsidRPr="00AC4226">
        <w:rPr>
          <w:cs/>
        </w:rPr>
        <w:br/>
      </w:r>
      <w:r w:rsidRPr="00AC4226">
        <w:rPr>
          <w:cs/>
        </w:rPr>
        <w:t>ग्राम्याग्र्य</w:t>
      </w:r>
      <w:r w:rsidRPr="00AC4226">
        <w:t>-</w:t>
      </w:r>
      <w:r w:rsidRPr="00AC4226">
        <w:rPr>
          <w:cs/>
        </w:rPr>
        <w:t>क्षिति</w:t>
      </w:r>
      <w:r w:rsidRPr="00AC4226">
        <w:t>-</w:t>
      </w:r>
      <w:r w:rsidRPr="00AC4226">
        <w:rPr>
          <w:cs/>
        </w:rPr>
        <w:t>पतिभिर्दिनार्ध</w:t>
      </w:r>
      <w:r w:rsidRPr="00AC4226">
        <w:t>-</w:t>
      </w:r>
      <w:r w:rsidRPr="00AC4226">
        <w:rPr>
          <w:cs/>
        </w:rPr>
        <w:t>मात्रात्</w:t>
      </w:r>
      <w:r w:rsidR="00580928" w:rsidRPr="00AC4226">
        <w:rPr>
          <w:cs/>
        </w:rPr>
        <w:br/>
      </w:r>
      <w:r w:rsidRPr="00AC4226">
        <w:rPr>
          <w:cs/>
        </w:rPr>
        <w:t>तद्</w:t>
      </w:r>
      <w:r w:rsidRPr="00AC4226">
        <w:t>-</w:t>
      </w:r>
      <w:r w:rsidRPr="00AC4226">
        <w:rPr>
          <w:cs/>
        </w:rPr>
        <w:t>भूतीर्व्यधित स</w:t>
      </w:r>
      <w:r w:rsidRPr="00AC4226">
        <w:t>-</w:t>
      </w:r>
      <w:r w:rsidRPr="00AC4226">
        <w:rPr>
          <w:cs/>
        </w:rPr>
        <w:t>भूत</w:t>
      </w:r>
      <w:r w:rsidRPr="00AC4226">
        <w:t>-</w:t>
      </w:r>
      <w:r w:rsidRPr="00AC4226">
        <w:rPr>
          <w:cs/>
        </w:rPr>
        <w:t>बल्यनल्पाः</w:t>
      </w:r>
      <w:r w:rsidR="00D766AC" w:rsidRPr="00AC4226">
        <w:rPr>
          <w:cs/>
        </w:rPr>
        <w:t>॥16-</w:t>
      </w:r>
      <w:r w:rsidRPr="00AC4226">
        <w:t>36</w:t>
      </w:r>
      <w:r w:rsidR="0051754E" w:rsidRPr="00AC4226">
        <w:rPr>
          <w:cs/>
        </w:rPr>
        <w:t>॥</w:t>
      </w:r>
    </w:p>
    <w:p w14:paraId="08472BCE" w14:textId="77777777" w:rsidR="00FB13C1" w:rsidRPr="00AC4226" w:rsidRDefault="00FB13C1" w:rsidP="00EC4553">
      <w:pPr>
        <w:pStyle w:val="EngText"/>
      </w:pPr>
      <w:r w:rsidRPr="00AC4226">
        <w:t>1</w:t>
      </w:r>
      <w:r w:rsidR="0011372A" w:rsidRPr="00AC4226">
        <w:t xml:space="preserve">6-36. Poornaprajna reached the Paranti temple (known as </w:t>
      </w:r>
      <w:r w:rsidRPr="00AC4226">
        <w:t>Kevudade</w:t>
      </w:r>
      <w:r w:rsidR="0011372A" w:rsidRPr="00AC4226">
        <w:t>l</w:t>
      </w:r>
      <w:r w:rsidRPr="00AC4226">
        <w:t xml:space="preserve">) and knowing that it did not avail of the religious rights including the </w:t>
      </w:r>
      <w:r w:rsidR="0011372A" w:rsidRPr="00AC4226">
        <w:t>offerings</w:t>
      </w:r>
      <w:r w:rsidRPr="00AC4226">
        <w:t xml:space="preserve"> of eatables for a pretty long-time, restored the </w:t>
      </w:r>
      <w:r w:rsidR="0011372A" w:rsidRPr="00AC4226">
        <w:t>regular</w:t>
      </w:r>
      <w:r w:rsidRPr="00AC4226">
        <w:t xml:space="preserve"> riles of worship and festivities including oblations to all created beings, in consultation with the chieftain of the village and the king of </w:t>
      </w:r>
      <w:r w:rsidR="0011372A" w:rsidRPr="00AC4226">
        <w:t>that</w:t>
      </w:r>
      <w:r w:rsidRPr="00AC4226">
        <w:t xml:space="preserve"> region within a brief interval of twelve hours.</w:t>
      </w:r>
    </w:p>
    <w:p w14:paraId="2D683B47" w14:textId="77777777" w:rsidR="00E9400C" w:rsidRPr="00AC4226" w:rsidRDefault="00E9400C" w:rsidP="007C105A">
      <w:pPr>
        <w:pStyle w:val="S16S"/>
      </w:pPr>
      <w:r w:rsidRPr="00AC4226">
        <w:rPr>
          <w:cs/>
        </w:rPr>
        <w:t>भीमत्वे सह सरजैः प्रतिष्ठितः प्राक्</w:t>
      </w:r>
      <w:r w:rsidR="00580928" w:rsidRPr="00AC4226">
        <w:rPr>
          <w:cs/>
        </w:rPr>
        <w:br/>
      </w:r>
      <w:r w:rsidRPr="00AC4226">
        <w:rPr>
          <w:cs/>
        </w:rPr>
        <w:t>पञ्चात्मा मुर</w:t>
      </w:r>
      <w:r w:rsidRPr="00AC4226">
        <w:t>-</w:t>
      </w:r>
      <w:r w:rsidRPr="00AC4226">
        <w:rPr>
          <w:cs/>
        </w:rPr>
        <w:t>रिपुरञ्चितो यदत्र</w:t>
      </w:r>
      <w:r w:rsidR="00D766AC" w:rsidRPr="00AC4226">
        <w:rPr>
          <w:cs/>
        </w:rPr>
        <w:t>।</w:t>
      </w:r>
      <w:r w:rsidR="002A5300" w:rsidRPr="00AC4226">
        <w:rPr>
          <w:cs/>
        </w:rPr>
        <w:br/>
      </w:r>
      <w:r w:rsidRPr="00AC4226">
        <w:rPr>
          <w:cs/>
        </w:rPr>
        <w:t>पाञ्चाल्या बलि</w:t>
      </w:r>
      <w:r w:rsidRPr="00AC4226">
        <w:t>-</w:t>
      </w:r>
      <w:r w:rsidRPr="00AC4226">
        <w:rPr>
          <w:cs/>
        </w:rPr>
        <w:t>सलिलं समं ददत्या</w:t>
      </w:r>
      <w:r w:rsidR="00580928" w:rsidRPr="00AC4226">
        <w:rPr>
          <w:cs/>
        </w:rPr>
        <w:br/>
      </w:r>
      <w:r w:rsidRPr="00AC4226">
        <w:rPr>
          <w:cs/>
        </w:rPr>
        <w:t>सो</w:t>
      </w:r>
      <w:r w:rsidR="007A4C1E" w:rsidRPr="00AC4226">
        <w:rPr>
          <w:cs/>
        </w:rPr>
        <w:t>ऽ</w:t>
      </w:r>
      <w:r w:rsidRPr="00AC4226">
        <w:rPr>
          <w:cs/>
        </w:rPr>
        <w:t>स्मार्षीत् तमिममथ प्रपूज्य</w:t>
      </w:r>
      <w:r w:rsidRPr="00AC4226">
        <w:t>-</w:t>
      </w:r>
      <w:r w:rsidRPr="00AC4226">
        <w:rPr>
          <w:cs/>
        </w:rPr>
        <w:t>पूज्यः</w:t>
      </w:r>
      <w:r w:rsidR="00D766AC" w:rsidRPr="00AC4226">
        <w:rPr>
          <w:cs/>
        </w:rPr>
        <w:t>॥16-</w:t>
      </w:r>
      <w:r w:rsidRPr="00AC4226">
        <w:t>37</w:t>
      </w:r>
      <w:r w:rsidR="0051754E" w:rsidRPr="00AC4226">
        <w:rPr>
          <w:cs/>
        </w:rPr>
        <w:t>॥</w:t>
      </w:r>
    </w:p>
    <w:p w14:paraId="12B6EA89" w14:textId="77777777" w:rsidR="00FB13C1" w:rsidRPr="00AC4226" w:rsidRDefault="00FB13C1" w:rsidP="00EC4553">
      <w:pPr>
        <w:pStyle w:val="EngText"/>
      </w:pPr>
      <w:r w:rsidRPr="00AC4226">
        <w:t>16-37. The worshipful Acharya (i9incarnation of Lord Vayu), adores even by Mahesha and others, called to memory the installation of Pancharupi Murari (</w:t>
      </w:r>
      <w:r w:rsidR="0011372A" w:rsidRPr="00AC4226">
        <w:t>Narayana</w:t>
      </w:r>
      <w:r w:rsidRPr="00AC4226">
        <w:t xml:space="preserve"> in an </w:t>
      </w:r>
      <w:r w:rsidR="0011372A" w:rsidRPr="00AC4226">
        <w:t>aggregate</w:t>
      </w:r>
      <w:r w:rsidRPr="00AC4226">
        <w:t xml:space="preserve"> of five forms) in that place in his former incarnation as Bheemasena in accompany i9wht his brothers (</w:t>
      </w:r>
      <w:r w:rsidR="0011372A" w:rsidRPr="00AC4226">
        <w:t>Dharmaraja</w:t>
      </w:r>
      <w:r w:rsidRPr="00AC4226">
        <w:t xml:space="preserve"> and others) and his ritual of worship along with (his consort) Droupadi including offering of water to all </w:t>
      </w:r>
      <w:r w:rsidR="0011372A" w:rsidRPr="00AC4226">
        <w:t>created</w:t>
      </w:r>
      <w:r w:rsidRPr="00AC4226">
        <w:t xml:space="preserve"> beings.</w:t>
      </w:r>
    </w:p>
    <w:p w14:paraId="0E505826" w14:textId="77777777" w:rsidR="00E9400C" w:rsidRPr="00AC4226" w:rsidRDefault="00E9400C" w:rsidP="007C105A">
      <w:pPr>
        <w:pStyle w:val="S16S"/>
      </w:pPr>
      <w:r w:rsidRPr="00AC4226">
        <w:rPr>
          <w:cs/>
        </w:rPr>
        <w:t>आयस्यन् किल सरिदन्तराख्य</w:t>
      </w:r>
      <w:r w:rsidRPr="00AC4226">
        <w:t>-</w:t>
      </w:r>
      <w:r w:rsidRPr="00AC4226">
        <w:rPr>
          <w:cs/>
        </w:rPr>
        <w:t>देशं</w:t>
      </w:r>
      <w:r w:rsidR="00580928" w:rsidRPr="00AC4226">
        <w:rPr>
          <w:cs/>
        </w:rPr>
        <w:br/>
      </w:r>
      <w:r w:rsidRPr="00AC4226">
        <w:rPr>
          <w:cs/>
        </w:rPr>
        <w:t>ग्रीष्मे निर्जलमिह शुश्रुवांस्तटाकम्</w:t>
      </w:r>
      <w:r w:rsidR="002A5300" w:rsidRPr="00AC4226">
        <w:rPr>
          <w:cs/>
        </w:rPr>
        <w:t>।</w:t>
      </w:r>
      <w:r w:rsidR="002A5300" w:rsidRPr="00AC4226">
        <w:rPr>
          <w:cs/>
        </w:rPr>
        <w:br/>
      </w:r>
      <w:r w:rsidRPr="00AC4226">
        <w:rPr>
          <w:cs/>
        </w:rPr>
        <w:t>तत्</w:t>
      </w:r>
      <w:r w:rsidRPr="00AC4226">
        <w:t>-</w:t>
      </w:r>
      <w:r w:rsidRPr="00AC4226">
        <w:rPr>
          <w:cs/>
        </w:rPr>
        <w:t>काले परमभि</w:t>
      </w:r>
      <w:r w:rsidRPr="00AC4226">
        <w:t>-</w:t>
      </w:r>
      <w:r w:rsidRPr="00AC4226">
        <w:rPr>
          <w:cs/>
        </w:rPr>
        <w:t>वर्षयन् घनौघं</w:t>
      </w:r>
      <w:r w:rsidR="00580928" w:rsidRPr="00AC4226">
        <w:rPr>
          <w:cs/>
        </w:rPr>
        <w:br/>
      </w:r>
      <w:r w:rsidRPr="00AC4226">
        <w:rPr>
          <w:cs/>
        </w:rPr>
        <w:t>तत्</w:t>
      </w:r>
      <w:r w:rsidRPr="00AC4226">
        <w:t>-</w:t>
      </w:r>
      <w:r w:rsidRPr="00AC4226">
        <w:rPr>
          <w:cs/>
        </w:rPr>
        <w:t>पूर्त्यै व्यधित कुतूहलं जनानाम्</w:t>
      </w:r>
      <w:r w:rsidR="00D766AC" w:rsidRPr="00AC4226">
        <w:rPr>
          <w:cs/>
        </w:rPr>
        <w:t>॥16-</w:t>
      </w:r>
      <w:r w:rsidRPr="00AC4226">
        <w:t>38</w:t>
      </w:r>
      <w:r w:rsidR="0051754E" w:rsidRPr="00AC4226">
        <w:rPr>
          <w:cs/>
        </w:rPr>
        <w:t>॥</w:t>
      </w:r>
    </w:p>
    <w:p w14:paraId="3B525D22" w14:textId="77777777" w:rsidR="00C779C0" w:rsidRPr="00AC4226" w:rsidRDefault="0011372A" w:rsidP="00EC4553">
      <w:pPr>
        <w:pStyle w:val="EngText"/>
      </w:pPr>
      <w:r w:rsidRPr="00AC4226">
        <w:t>16-38. A</w:t>
      </w:r>
      <w:r w:rsidR="00C779C0" w:rsidRPr="00AC4226">
        <w:t xml:space="preserve">rriving at a region </w:t>
      </w:r>
      <w:r w:rsidRPr="00AC4226">
        <w:t xml:space="preserve">called </w:t>
      </w:r>
      <w:r w:rsidR="00C779C0" w:rsidRPr="00AC4226">
        <w:t xml:space="preserve">Idetude in summer and listening to the report that the village tank had gone dry, the celebrated Acharya instantly created a cluster of clouds to pour rain enough to full the pond, the </w:t>
      </w:r>
      <w:r w:rsidRPr="00AC4226">
        <w:t>sheer</w:t>
      </w:r>
      <w:r w:rsidR="00C779C0" w:rsidRPr="00AC4226">
        <w:t xml:space="preserve"> amazement the people present.</w:t>
      </w:r>
    </w:p>
    <w:p w14:paraId="61CBA516" w14:textId="77777777" w:rsidR="00E9400C" w:rsidRPr="00AC4226" w:rsidRDefault="00E9400C" w:rsidP="007C105A">
      <w:pPr>
        <w:pStyle w:val="S16S"/>
      </w:pPr>
      <w:r w:rsidRPr="00AC4226">
        <w:rPr>
          <w:cs/>
        </w:rPr>
        <w:lastRenderedPageBreak/>
        <w:t>दुर्मन्त्रैः खल</w:t>
      </w:r>
      <w:r w:rsidRPr="00AC4226">
        <w:t>-</w:t>
      </w:r>
      <w:r w:rsidRPr="00AC4226">
        <w:rPr>
          <w:cs/>
        </w:rPr>
        <w:t>पटलैः प्र</w:t>
      </w:r>
      <w:r w:rsidRPr="00AC4226">
        <w:t>-</w:t>
      </w:r>
      <w:r w:rsidRPr="00AC4226">
        <w:rPr>
          <w:cs/>
        </w:rPr>
        <w:t xml:space="preserve">चोद्यमानो </w:t>
      </w:r>
      <w:r w:rsidR="00580928" w:rsidRPr="00AC4226">
        <w:rPr>
          <w:cs/>
        </w:rPr>
        <w:br/>
      </w:r>
      <w:r w:rsidRPr="00AC4226">
        <w:rPr>
          <w:cs/>
        </w:rPr>
        <w:t>ग्रामेशो वृषळ</w:t>
      </w:r>
      <w:r w:rsidRPr="00AC4226">
        <w:t>-</w:t>
      </w:r>
      <w:r w:rsidRPr="00AC4226">
        <w:rPr>
          <w:cs/>
        </w:rPr>
        <w:t>पतिः प्र</w:t>
      </w:r>
      <w:r w:rsidRPr="00AC4226">
        <w:t>-</w:t>
      </w:r>
      <w:r w:rsidRPr="00AC4226">
        <w:rPr>
          <w:cs/>
        </w:rPr>
        <w:t>हर्तुमेनम्</w:t>
      </w:r>
      <w:r w:rsidR="00D766AC" w:rsidRPr="00AC4226">
        <w:rPr>
          <w:cs/>
        </w:rPr>
        <w:t>।</w:t>
      </w:r>
      <w:r w:rsidR="002A5300" w:rsidRPr="00AC4226">
        <w:rPr>
          <w:cs/>
        </w:rPr>
        <w:br/>
      </w:r>
      <w:r w:rsidRPr="00AC4226">
        <w:rPr>
          <w:cs/>
        </w:rPr>
        <w:t>सं</w:t>
      </w:r>
      <w:r w:rsidRPr="00AC4226">
        <w:t>-</w:t>
      </w:r>
      <w:r w:rsidRPr="00AC4226">
        <w:rPr>
          <w:cs/>
        </w:rPr>
        <w:t>प्राप्तस्तत उत यान्तमीक्षमाणः</w:t>
      </w:r>
      <w:r w:rsidR="00580928" w:rsidRPr="00AC4226">
        <w:rPr>
          <w:cs/>
        </w:rPr>
        <w:br/>
      </w:r>
      <w:r w:rsidRPr="00AC4226">
        <w:rPr>
          <w:cs/>
        </w:rPr>
        <w:t>प्रोद्यन्तं रविमिव विस्मितो ननाम</w:t>
      </w:r>
      <w:r w:rsidR="00D766AC" w:rsidRPr="00AC4226">
        <w:rPr>
          <w:cs/>
        </w:rPr>
        <w:t>॥16-</w:t>
      </w:r>
      <w:r w:rsidRPr="00AC4226">
        <w:t>39</w:t>
      </w:r>
      <w:r w:rsidR="0051754E" w:rsidRPr="00AC4226">
        <w:rPr>
          <w:cs/>
        </w:rPr>
        <w:t>॥</w:t>
      </w:r>
    </w:p>
    <w:p w14:paraId="5C891E9F" w14:textId="77777777" w:rsidR="00C779C0" w:rsidRPr="00AC4226" w:rsidRDefault="00C779C0" w:rsidP="00EC4553">
      <w:pPr>
        <w:pStyle w:val="EngText"/>
      </w:pPr>
      <w:r w:rsidRPr="00AC4226">
        <w:t xml:space="preserve">16-39, the Sudra Chieftain, the Lord of the village incited by the evil designs of a vile </w:t>
      </w:r>
      <w:r w:rsidR="0011372A" w:rsidRPr="00AC4226">
        <w:t>caucus</w:t>
      </w:r>
      <w:r w:rsidRPr="00AC4226">
        <w:t xml:space="preserve"> to slay the Mahatma, </w:t>
      </w:r>
      <w:r w:rsidR="0011372A" w:rsidRPr="00AC4226">
        <w:t>bamboozled</w:t>
      </w:r>
      <w:r w:rsidRPr="00AC4226">
        <w:t xml:space="preserve"> by his </w:t>
      </w:r>
      <w:r w:rsidR="0011372A" w:rsidRPr="00AC4226">
        <w:t>brilliance</w:t>
      </w:r>
      <w:r w:rsidRPr="00AC4226">
        <w:t xml:space="preserve"> vying with the splendor of the Sun, lay prostrate before him.</w:t>
      </w:r>
    </w:p>
    <w:p w14:paraId="1368AD9B" w14:textId="77777777" w:rsidR="00E9400C" w:rsidRPr="00AC4226" w:rsidRDefault="00E9400C" w:rsidP="007C105A">
      <w:pPr>
        <w:pStyle w:val="S16S"/>
      </w:pPr>
      <w:r w:rsidRPr="00AC4226">
        <w:rPr>
          <w:cs/>
        </w:rPr>
        <w:t>क्षेत्राग्र्यं त्रिभुवन</w:t>
      </w:r>
      <w:r w:rsidRPr="00AC4226">
        <w:t>-</w:t>
      </w:r>
      <w:r w:rsidRPr="00AC4226">
        <w:rPr>
          <w:cs/>
        </w:rPr>
        <w:t>वैद्य</w:t>
      </w:r>
      <w:r w:rsidRPr="00AC4226">
        <w:t>-</w:t>
      </w:r>
      <w:r w:rsidRPr="00AC4226">
        <w:rPr>
          <w:cs/>
        </w:rPr>
        <w:t>नाथ</w:t>
      </w:r>
      <w:r w:rsidRPr="00AC4226">
        <w:t>-</w:t>
      </w:r>
      <w:r w:rsidRPr="00AC4226">
        <w:rPr>
          <w:cs/>
        </w:rPr>
        <w:t>नाथं</w:t>
      </w:r>
      <w:r w:rsidR="00580928" w:rsidRPr="00AC4226">
        <w:rPr>
          <w:cs/>
        </w:rPr>
        <w:br/>
      </w:r>
      <w:r w:rsidRPr="00AC4226">
        <w:rPr>
          <w:cs/>
        </w:rPr>
        <w:t>प्रस्थाय प्रचुर</w:t>
      </w:r>
      <w:r w:rsidRPr="00AC4226">
        <w:t>-</w:t>
      </w:r>
      <w:r w:rsidRPr="00AC4226">
        <w:rPr>
          <w:cs/>
        </w:rPr>
        <w:t>तरान्तरः प्रभावी</w:t>
      </w:r>
      <w:r w:rsidR="00D766AC" w:rsidRPr="00AC4226">
        <w:rPr>
          <w:cs/>
        </w:rPr>
        <w:t>।</w:t>
      </w:r>
      <w:r w:rsidR="002A5300" w:rsidRPr="00AC4226">
        <w:rPr>
          <w:cs/>
        </w:rPr>
        <w:br/>
      </w:r>
      <w:r w:rsidRPr="00AC4226">
        <w:rPr>
          <w:cs/>
        </w:rPr>
        <w:t>श्री</w:t>
      </w:r>
      <w:r w:rsidRPr="00AC4226">
        <w:t>-</w:t>
      </w:r>
      <w:r w:rsidRPr="00AC4226">
        <w:rPr>
          <w:cs/>
        </w:rPr>
        <w:t>कृष्णामृतृ</w:t>
      </w:r>
      <w:r w:rsidRPr="00AC4226">
        <w:t>-</w:t>
      </w:r>
      <w:r w:rsidRPr="00AC4226">
        <w:rPr>
          <w:cs/>
        </w:rPr>
        <w:t>परमार्णवाभिधानां</w:t>
      </w:r>
      <w:r w:rsidR="00580928" w:rsidRPr="00AC4226">
        <w:rPr>
          <w:cs/>
        </w:rPr>
        <w:br/>
      </w:r>
      <w:r w:rsidRPr="00AC4226">
        <w:rPr>
          <w:cs/>
        </w:rPr>
        <w:t>चक्रे सद्वचन</w:t>
      </w:r>
      <w:r w:rsidRPr="00AC4226">
        <w:t>-</w:t>
      </w:r>
      <w:r w:rsidRPr="00AC4226">
        <w:rPr>
          <w:cs/>
        </w:rPr>
        <w:t>ततिं स्व</w:t>
      </w:r>
      <w:r w:rsidRPr="00AC4226">
        <w:t>-</w:t>
      </w:r>
      <w:r w:rsidRPr="00AC4226">
        <w:rPr>
          <w:cs/>
        </w:rPr>
        <w:t>भक्त</w:t>
      </w:r>
      <w:r w:rsidRPr="00AC4226">
        <w:t>-</w:t>
      </w:r>
      <w:r w:rsidRPr="00AC4226">
        <w:rPr>
          <w:cs/>
        </w:rPr>
        <w:t>भूत्यैः</w:t>
      </w:r>
      <w:r w:rsidR="00D766AC" w:rsidRPr="00AC4226">
        <w:rPr>
          <w:cs/>
        </w:rPr>
        <w:t>॥16-</w:t>
      </w:r>
      <w:r w:rsidRPr="00AC4226">
        <w:t>40</w:t>
      </w:r>
      <w:r w:rsidR="0051754E" w:rsidRPr="00AC4226">
        <w:rPr>
          <w:cs/>
        </w:rPr>
        <w:t>॥</w:t>
      </w:r>
    </w:p>
    <w:p w14:paraId="31D8BFBE" w14:textId="77777777" w:rsidR="00C779C0" w:rsidRPr="00AC4226" w:rsidRDefault="00C779C0" w:rsidP="00EC4553">
      <w:pPr>
        <w:pStyle w:val="EngText"/>
      </w:pPr>
      <w:r w:rsidRPr="00AC4226">
        <w:t>16-40. The m</w:t>
      </w:r>
      <w:r w:rsidR="0011372A" w:rsidRPr="00AC4226">
        <w:t>ighty Madhwacharya departed to K</w:t>
      </w:r>
      <w:r w:rsidRPr="00AC4226">
        <w:t xml:space="preserve">okkad, a fine village famous for the temple of </w:t>
      </w:r>
      <w:r w:rsidR="0011372A" w:rsidRPr="00AC4226">
        <w:t>Dhanvantri</w:t>
      </w:r>
      <w:r w:rsidRPr="00AC4226">
        <w:t xml:space="preserve"> adored </w:t>
      </w:r>
      <w:r w:rsidR="0011372A" w:rsidRPr="00AC4226">
        <w:t>by</w:t>
      </w:r>
      <w:r w:rsidRPr="00AC4226">
        <w:t xml:space="preserve"> the Physicians of the three worlds and composed his remarkable treatise Sri Krishnamruta- Maharnava, a treasure of words of wisdom culled from various Puranas, (for the welfare of his devotee Edepadittaya).</w:t>
      </w:r>
    </w:p>
    <w:p w14:paraId="6340AAD9" w14:textId="77777777" w:rsidR="00E9400C" w:rsidRPr="00AC4226" w:rsidRDefault="00E9400C" w:rsidP="007C105A">
      <w:pPr>
        <w:pStyle w:val="S16S"/>
      </w:pPr>
      <w:r w:rsidRPr="00AC4226">
        <w:rPr>
          <w:cs/>
        </w:rPr>
        <w:t>स ग्रामं परमपि यात उच्च</w:t>
      </w:r>
      <w:r w:rsidRPr="00AC4226">
        <w:t>-</w:t>
      </w:r>
      <w:r w:rsidRPr="00AC4226">
        <w:rPr>
          <w:cs/>
        </w:rPr>
        <w:t>भूतिं</w:t>
      </w:r>
      <w:r w:rsidR="00580928" w:rsidRPr="00AC4226">
        <w:rPr>
          <w:cs/>
        </w:rPr>
        <w:br/>
      </w:r>
      <w:r w:rsidRPr="00AC4226">
        <w:rPr>
          <w:cs/>
        </w:rPr>
        <w:t>विद्वांसः क्व कुहर</w:t>
      </w:r>
      <w:r w:rsidRPr="00AC4226">
        <w:t>-</w:t>
      </w:r>
      <w:r w:rsidRPr="00AC4226">
        <w:rPr>
          <w:cs/>
        </w:rPr>
        <w:t>कूप</w:t>
      </w:r>
      <w:r w:rsidRPr="00AC4226">
        <w:t>-</w:t>
      </w:r>
      <w:r w:rsidRPr="00AC4226">
        <w:rPr>
          <w:cs/>
        </w:rPr>
        <w:t>दर्दुराभाः</w:t>
      </w:r>
      <w:r w:rsidR="00D766AC" w:rsidRPr="00AC4226">
        <w:rPr>
          <w:cs/>
        </w:rPr>
        <w:t>।</w:t>
      </w:r>
      <w:r w:rsidR="002A5300" w:rsidRPr="00AC4226">
        <w:rPr>
          <w:cs/>
        </w:rPr>
        <w:br/>
      </w:r>
      <w:r w:rsidRPr="00AC4226">
        <w:rPr>
          <w:cs/>
        </w:rPr>
        <w:t>इत्यूचे मदमतिमानिनो</w:t>
      </w:r>
      <w:r w:rsidR="007A4C1E" w:rsidRPr="00AC4226">
        <w:rPr>
          <w:cs/>
        </w:rPr>
        <w:t>ऽ</w:t>
      </w:r>
      <w:r w:rsidRPr="00AC4226">
        <w:rPr>
          <w:cs/>
        </w:rPr>
        <w:t>खिलज्ञम्</w:t>
      </w:r>
      <w:r w:rsidRPr="00AC4226">
        <w:t>-</w:t>
      </w:r>
      <w:r w:rsidR="00580928" w:rsidRPr="00AC4226">
        <w:rPr>
          <w:cs/>
        </w:rPr>
        <w:br/>
      </w:r>
      <w:r w:rsidRPr="00AC4226">
        <w:rPr>
          <w:cs/>
        </w:rPr>
        <w:t>मन्यस्व क्षपयितुमेव तज्जनस्य</w:t>
      </w:r>
      <w:r w:rsidR="00D766AC" w:rsidRPr="00AC4226">
        <w:rPr>
          <w:cs/>
        </w:rPr>
        <w:t>॥16-</w:t>
      </w:r>
      <w:r w:rsidRPr="00AC4226">
        <w:t>41</w:t>
      </w:r>
      <w:r w:rsidR="0051754E" w:rsidRPr="00AC4226">
        <w:rPr>
          <w:cs/>
        </w:rPr>
        <w:t>॥</w:t>
      </w:r>
    </w:p>
    <w:p w14:paraId="42E723F8" w14:textId="77777777" w:rsidR="00C779C0" w:rsidRPr="00AC4226" w:rsidRDefault="00C779C0" w:rsidP="00EC4553">
      <w:pPr>
        <w:pStyle w:val="EngText"/>
      </w:pPr>
      <w:r w:rsidRPr="00AC4226">
        <w:t xml:space="preserve">16-41. The Acharya then moved on to another village Ujjire by name and enquired the whereabouts of the vain –glorious wise, who like frogs in a </w:t>
      </w:r>
      <w:r w:rsidR="0011372A" w:rsidRPr="00AC4226">
        <w:t>deep</w:t>
      </w:r>
      <w:r w:rsidRPr="00AC4226">
        <w:t xml:space="preserve"> well labored under the delusion of omniscience, to pull down their huffed up hates.</w:t>
      </w:r>
    </w:p>
    <w:p w14:paraId="385BB277" w14:textId="77777777" w:rsidR="00E9400C" w:rsidRPr="00AC4226" w:rsidRDefault="00E9400C" w:rsidP="007C105A">
      <w:pPr>
        <w:pStyle w:val="S16S"/>
      </w:pPr>
      <w:r w:rsidRPr="00AC4226">
        <w:rPr>
          <w:cs/>
        </w:rPr>
        <w:t>सर्व</w:t>
      </w:r>
      <w:r w:rsidRPr="00AC4226">
        <w:t>-</w:t>
      </w:r>
      <w:r w:rsidRPr="00AC4226">
        <w:rPr>
          <w:cs/>
        </w:rPr>
        <w:t>ज्ञो</w:t>
      </w:r>
      <w:r w:rsidR="007A4C1E" w:rsidRPr="00AC4226">
        <w:rPr>
          <w:cs/>
        </w:rPr>
        <w:t>ऽ</w:t>
      </w:r>
      <w:r w:rsidRPr="00AC4226">
        <w:rPr>
          <w:cs/>
        </w:rPr>
        <w:t>प्ययमधिकं न यज्ञ</w:t>
      </w:r>
      <w:r w:rsidRPr="00AC4226">
        <w:t>-</w:t>
      </w:r>
      <w:r w:rsidRPr="00AC4226">
        <w:rPr>
          <w:cs/>
        </w:rPr>
        <w:t>भङ्गीं</w:t>
      </w:r>
      <w:r w:rsidR="00580928" w:rsidRPr="00AC4226">
        <w:rPr>
          <w:cs/>
        </w:rPr>
        <w:br/>
      </w:r>
      <w:r w:rsidRPr="00AC4226">
        <w:rPr>
          <w:cs/>
        </w:rPr>
        <w:t>सं</w:t>
      </w:r>
      <w:r w:rsidRPr="00AC4226">
        <w:t>-</w:t>
      </w:r>
      <w:r w:rsidRPr="00AC4226">
        <w:rPr>
          <w:cs/>
        </w:rPr>
        <w:t>वित्ते यतिरिति बद्ध</w:t>
      </w:r>
      <w:r w:rsidRPr="00AC4226">
        <w:t>-</w:t>
      </w:r>
      <w:r w:rsidRPr="00AC4226">
        <w:rPr>
          <w:cs/>
        </w:rPr>
        <w:t>निश्चयो</w:t>
      </w:r>
      <w:r w:rsidR="007A4C1E" w:rsidRPr="00AC4226">
        <w:rPr>
          <w:cs/>
        </w:rPr>
        <w:t>ऽ</w:t>
      </w:r>
      <w:r w:rsidRPr="00AC4226">
        <w:rPr>
          <w:cs/>
        </w:rPr>
        <w:t>सौ</w:t>
      </w:r>
      <w:r w:rsidR="00580928" w:rsidRPr="00AC4226">
        <w:rPr>
          <w:cs/>
        </w:rPr>
        <w:br/>
      </w:r>
      <w:r w:rsidRPr="00AC4226">
        <w:rPr>
          <w:cs/>
        </w:rPr>
        <w:t>आ</w:t>
      </w:r>
      <w:r w:rsidRPr="00AC4226">
        <w:t>-</w:t>
      </w:r>
      <w:r w:rsidRPr="00AC4226">
        <w:rPr>
          <w:cs/>
        </w:rPr>
        <w:t>भान्तं परिषदि मत्सरादपृच्छत्</w:t>
      </w:r>
      <w:r w:rsidR="00580928" w:rsidRPr="00AC4226">
        <w:rPr>
          <w:cs/>
        </w:rPr>
        <w:br/>
      </w:r>
      <w:r w:rsidRPr="00AC4226">
        <w:rPr>
          <w:cs/>
        </w:rPr>
        <w:t>कर्मार्थ</w:t>
      </w:r>
      <w:r w:rsidRPr="00AC4226">
        <w:t>-</w:t>
      </w:r>
      <w:r w:rsidRPr="00AC4226">
        <w:rPr>
          <w:cs/>
        </w:rPr>
        <w:t>श्रुति</w:t>
      </w:r>
      <w:r w:rsidRPr="00AC4226">
        <w:t>-</w:t>
      </w:r>
      <w:r w:rsidRPr="00AC4226">
        <w:rPr>
          <w:cs/>
        </w:rPr>
        <w:t>गहनार्थ</w:t>
      </w:r>
      <w:r w:rsidRPr="00AC4226">
        <w:t>-</w:t>
      </w:r>
      <w:r w:rsidRPr="00AC4226">
        <w:rPr>
          <w:cs/>
        </w:rPr>
        <w:t>खण्ड</w:t>
      </w:r>
      <w:r w:rsidRPr="00AC4226">
        <w:t>-</w:t>
      </w:r>
      <w:r w:rsidRPr="00AC4226">
        <w:rPr>
          <w:cs/>
        </w:rPr>
        <w:t>भावम्</w:t>
      </w:r>
      <w:r w:rsidR="00D766AC" w:rsidRPr="00AC4226">
        <w:rPr>
          <w:cs/>
        </w:rPr>
        <w:t>॥16-</w:t>
      </w:r>
      <w:r w:rsidRPr="00AC4226">
        <w:t>42</w:t>
      </w:r>
      <w:r w:rsidR="0051754E" w:rsidRPr="00AC4226">
        <w:rPr>
          <w:cs/>
        </w:rPr>
        <w:t>॥</w:t>
      </w:r>
    </w:p>
    <w:p w14:paraId="30DA631C" w14:textId="77777777" w:rsidR="00C779C0" w:rsidRPr="00AC4226" w:rsidRDefault="00C779C0" w:rsidP="00EC4553">
      <w:pPr>
        <w:pStyle w:val="EngText"/>
      </w:pPr>
      <w:r w:rsidRPr="00AC4226">
        <w:t xml:space="preserve">16-42. the village pundits firmly convinced that Madhwacharya though </w:t>
      </w:r>
      <w:r w:rsidR="0011372A" w:rsidRPr="00AC4226">
        <w:t>omniscient</w:t>
      </w:r>
      <w:r w:rsidRPr="00AC4226">
        <w:t xml:space="preserve">, being a Sanyasi may not be fully cognizant of the methodology </w:t>
      </w:r>
      <w:r w:rsidRPr="00AC4226">
        <w:lastRenderedPageBreak/>
        <w:t>of sacrifices, enquired of him, shining in the assembly, the import of the esoteric section of the Veda (brahmanas</w:t>
      </w:r>
      <w:r w:rsidR="0011372A" w:rsidRPr="00AC4226">
        <w:t>) concerned</w:t>
      </w:r>
      <w:r w:rsidRPr="00AC4226">
        <w:t xml:space="preserve"> with the Karma-</w:t>
      </w:r>
      <w:r w:rsidR="0011372A" w:rsidRPr="00AC4226">
        <w:t>Shrutis</w:t>
      </w:r>
      <w:r w:rsidRPr="00AC4226">
        <w:t>.</w:t>
      </w:r>
    </w:p>
    <w:p w14:paraId="451907E2" w14:textId="77777777" w:rsidR="00E9400C" w:rsidRPr="00AC4226" w:rsidRDefault="00E9400C" w:rsidP="007C105A">
      <w:pPr>
        <w:pStyle w:val="S16S"/>
      </w:pPr>
      <w:r w:rsidRPr="00AC4226">
        <w:rPr>
          <w:cs/>
        </w:rPr>
        <w:t>छन्दोभ्यश्च्युत</w:t>
      </w:r>
      <w:r w:rsidRPr="00AC4226">
        <w:t>-</w:t>
      </w:r>
      <w:r w:rsidRPr="00AC4226">
        <w:rPr>
          <w:cs/>
        </w:rPr>
        <w:t>रस</w:t>
      </w:r>
      <w:r w:rsidRPr="00AC4226">
        <w:t>-</w:t>
      </w:r>
      <w:r w:rsidRPr="00AC4226">
        <w:rPr>
          <w:cs/>
        </w:rPr>
        <w:t>सङ्ग्रह</w:t>
      </w:r>
      <w:r w:rsidRPr="00AC4226">
        <w:t>-</w:t>
      </w:r>
      <w:r w:rsidRPr="00AC4226">
        <w:rPr>
          <w:cs/>
        </w:rPr>
        <w:t>प्रवीणान्</w:t>
      </w:r>
      <w:r w:rsidR="00580928" w:rsidRPr="00AC4226">
        <w:rPr>
          <w:cs/>
        </w:rPr>
        <w:br/>
      </w:r>
      <w:r w:rsidRPr="00AC4226">
        <w:rPr>
          <w:cs/>
        </w:rPr>
        <w:t>षष्ठे</w:t>
      </w:r>
      <w:r w:rsidR="007A4C1E" w:rsidRPr="00AC4226">
        <w:rPr>
          <w:cs/>
        </w:rPr>
        <w:t>ऽ</w:t>
      </w:r>
      <w:r w:rsidRPr="00AC4226">
        <w:rPr>
          <w:cs/>
        </w:rPr>
        <w:t>ह्नि प्रति</w:t>
      </w:r>
      <w:r w:rsidRPr="00AC4226">
        <w:t>-</w:t>
      </w:r>
      <w:r w:rsidRPr="00AC4226">
        <w:rPr>
          <w:cs/>
        </w:rPr>
        <w:t>विहितान् प्रजातिपेन</w:t>
      </w:r>
      <w:r w:rsidR="002A5300" w:rsidRPr="00AC4226">
        <w:rPr>
          <w:cs/>
        </w:rPr>
        <w:t>।</w:t>
      </w:r>
      <w:r w:rsidR="002A5300" w:rsidRPr="00AC4226">
        <w:rPr>
          <w:cs/>
        </w:rPr>
        <w:br/>
      </w:r>
      <w:r w:rsidRPr="00AC4226">
        <w:rPr>
          <w:cs/>
        </w:rPr>
        <w:t>नाराशंस्यचरम</w:t>
      </w:r>
      <w:r w:rsidRPr="00AC4226">
        <w:t>-</w:t>
      </w:r>
      <w:r w:rsidRPr="00AC4226">
        <w:rPr>
          <w:cs/>
        </w:rPr>
        <w:t>चारु</w:t>
      </w:r>
      <w:r w:rsidRPr="00AC4226">
        <w:t>-</w:t>
      </w:r>
      <w:r w:rsidRPr="00AC4226">
        <w:rPr>
          <w:cs/>
        </w:rPr>
        <w:t>मन्त्र</w:t>
      </w:r>
      <w:r w:rsidRPr="00AC4226">
        <w:t>-</w:t>
      </w:r>
      <w:r w:rsidRPr="00AC4226">
        <w:rPr>
          <w:cs/>
        </w:rPr>
        <w:t>भेदान्</w:t>
      </w:r>
      <w:r w:rsidR="00580928" w:rsidRPr="00AC4226">
        <w:rPr>
          <w:cs/>
        </w:rPr>
        <w:br/>
      </w:r>
      <w:r w:rsidRPr="00AC4226">
        <w:rPr>
          <w:cs/>
        </w:rPr>
        <w:t>ऊचे</w:t>
      </w:r>
      <w:r w:rsidR="007A4C1E" w:rsidRPr="00AC4226">
        <w:rPr>
          <w:cs/>
        </w:rPr>
        <w:t>ऽ</w:t>
      </w:r>
      <w:r w:rsidRPr="00AC4226">
        <w:rPr>
          <w:cs/>
        </w:rPr>
        <w:t>सौ तमभि</w:t>
      </w:r>
      <w:r w:rsidRPr="00AC4226">
        <w:t>-</w:t>
      </w:r>
      <w:r w:rsidRPr="00AC4226">
        <w:rPr>
          <w:cs/>
        </w:rPr>
        <w:t>दधद् वि</w:t>
      </w:r>
      <w:r w:rsidRPr="00AC4226">
        <w:t>-</w:t>
      </w:r>
      <w:r w:rsidRPr="00AC4226">
        <w:rPr>
          <w:cs/>
        </w:rPr>
        <w:t>संशयांशः</w:t>
      </w:r>
      <w:r w:rsidR="00D766AC" w:rsidRPr="00AC4226">
        <w:rPr>
          <w:cs/>
        </w:rPr>
        <w:t>॥16-</w:t>
      </w:r>
      <w:r w:rsidRPr="00AC4226">
        <w:t>43</w:t>
      </w:r>
      <w:r w:rsidR="0051754E" w:rsidRPr="00AC4226">
        <w:rPr>
          <w:cs/>
        </w:rPr>
        <w:t>॥</w:t>
      </w:r>
    </w:p>
    <w:p w14:paraId="6C50335A" w14:textId="77777777" w:rsidR="00C779C0" w:rsidRPr="00AC4226" w:rsidRDefault="00C779C0" w:rsidP="00EC4553">
      <w:pPr>
        <w:pStyle w:val="EngText"/>
      </w:pPr>
      <w:r w:rsidRPr="00AC4226">
        <w:t>16-43. Without the least shred of uncertainty (beyond doubt_ Poornaprajna explained the portion of the Veda in question and apprised them of the significance of the distinctive sacred hymns including the fascinating Nara</w:t>
      </w:r>
      <w:r w:rsidR="0011372A" w:rsidRPr="00AC4226">
        <w:t xml:space="preserve"> </w:t>
      </w:r>
      <w:r w:rsidRPr="00AC4226">
        <w:t>Samsi Vedic Mantra, recited by the Brahman, a Ritwik on the 6</w:t>
      </w:r>
      <w:r w:rsidRPr="00AC4226">
        <w:rPr>
          <w:vertAlign w:val="superscript"/>
        </w:rPr>
        <w:t>th</w:t>
      </w:r>
      <w:r w:rsidRPr="00AC4226">
        <w:t xml:space="preserve"> day of the ritual.</w:t>
      </w:r>
    </w:p>
    <w:p w14:paraId="5BCF041F" w14:textId="77777777" w:rsidR="00E9400C" w:rsidRPr="00AC4226" w:rsidRDefault="00E9400C" w:rsidP="007C105A">
      <w:pPr>
        <w:pStyle w:val="S16S"/>
      </w:pPr>
      <w:r w:rsidRPr="00AC4226">
        <w:rPr>
          <w:cs/>
        </w:rPr>
        <w:t>पाण्डित्यं परममवेत्य तस्य तादृक्</w:t>
      </w:r>
      <w:r w:rsidR="00580928" w:rsidRPr="00AC4226">
        <w:rPr>
          <w:cs/>
        </w:rPr>
        <w:br/>
      </w:r>
      <w:r w:rsidRPr="00AC4226">
        <w:rPr>
          <w:cs/>
        </w:rPr>
        <w:t>सङ्घर्षात् क्षुभित</w:t>
      </w:r>
      <w:r w:rsidRPr="00AC4226">
        <w:t>-</w:t>
      </w:r>
      <w:r w:rsidRPr="00AC4226">
        <w:rPr>
          <w:cs/>
        </w:rPr>
        <w:t>मना विपक्ष</w:t>
      </w:r>
      <w:r w:rsidRPr="00AC4226">
        <w:t>-</w:t>
      </w:r>
      <w:r w:rsidRPr="00AC4226">
        <w:rPr>
          <w:cs/>
        </w:rPr>
        <w:t>सङ्घः</w:t>
      </w:r>
      <w:r w:rsidR="002A5300" w:rsidRPr="00AC4226">
        <w:rPr>
          <w:cs/>
        </w:rPr>
        <w:t>।</w:t>
      </w:r>
      <w:r w:rsidR="002A5300" w:rsidRPr="00AC4226">
        <w:rPr>
          <w:cs/>
        </w:rPr>
        <w:br/>
      </w:r>
      <w:r w:rsidRPr="00AC4226">
        <w:rPr>
          <w:cs/>
        </w:rPr>
        <w:t>नार्थः स्यादयमिति वर्णयन्नथ त्वं</w:t>
      </w:r>
      <w:r w:rsidR="00580928" w:rsidRPr="00AC4226">
        <w:rPr>
          <w:cs/>
        </w:rPr>
        <w:br/>
      </w:r>
      <w:r w:rsidRPr="00AC4226">
        <w:rPr>
          <w:cs/>
        </w:rPr>
        <w:t>तं ब्रूहीत्युरुमतिनेरितो</w:t>
      </w:r>
      <w:r w:rsidR="007A4C1E" w:rsidRPr="00AC4226">
        <w:rPr>
          <w:cs/>
        </w:rPr>
        <w:t>ऽ</w:t>
      </w:r>
      <w:r w:rsidRPr="00AC4226">
        <w:rPr>
          <w:cs/>
        </w:rPr>
        <w:t>द्रवद् द्राक्</w:t>
      </w:r>
      <w:r w:rsidR="00D766AC" w:rsidRPr="00AC4226">
        <w:rPr>
          <w:cs/>
        </w:rPr>
        <w:t>॥16-</w:t>
      </w:r>
      <w:r w:rsidRPr="00AC4226">
        <w:t>44</w:t>
      </w:r>
      <w:r w:rsidR="0051754E" w:rsidRPr="00AC4226">
        <w:rPr>
          <w:cs/>
        </w:rPr>
        <w:t>॥</w:t>
      </w:r>
    </w:p>
    <w:p w14:paraId="2FDDFFFD" w14:textId="77777777" w:rsidR="00C779C0" w:rsidRPr="00AC4226" w:rsidRDefault="00C779C0" w:rsidP="00EC4553">
      <w:pPr>
        <w:pStyle w:val="EngText"/>
      </w:pPr>
      <w:r w:rsidRPr="00AC4226">
        <w:t xml:space="preserve">16-44. Discerning the unmatched erudition of </w:t>
      </w:r>
      <w:r w:rsidR="0011372A" w:rsidRPr="00AC4226">
        <w:t>Poornaprajna</w:t>
      </w:r>
      <w:r w:rsidRPr="00AC4226">
        <w:t xml:space="preserve"> the clique of rival disputants whose minds were </w:t>
      </w:r>
      <w:r w:rsidR="0011372A" w:rsidRPr="00AC4226">
        <w:t>agitated</w:t>
      </w:r>
      <w:r w:rsidRPr="00AC4226">
        <w:t xml:space="preserve"> by heated contests complained:  This is not the correct interpretation’. The </w:t>
      </w:r>
      <w:r w:rsidR="0011372A" w:rsidRPr="00AC4226">
        <w:t>Acharya</w:t>
      </w:r>
      <w:r w:rsidRPr="00AC4226">
        <w:t xml:space="preserve"> unruffled said, ‘Well, then, you give out the exact explanation’.  This counter-challenge put the hostile camp to hasty fight.</w:t>
      </w:r>
    </w:p>
    <w:p w14:paraId="72B267DF" w14:textId="77777777" w:rsidR="00E9400C" w:rsidRPr="00AC4226" w:rsidRDefault="00E9400C" w:rsidP="007C105A">
      <w:pPr>
        <w:pStyle w:val="S16S"/>
      </w:pPr>
      <w:r w:rsidRPr="00AC4226">
        <w:rPr>
          <w:cs/>
        </w:rPr>
        <w:t>सो</w:t>
      </w:r>
      <w:r w:rsidR="007A4C1E" w:rsidRPr="00AC4226">
        <w:rPr>
          <w:cs/>
        </w:rPr>
        <w:t>ऽ</w:t>
      </w:r>
      <w:r w:rsidRPr="00AC4226">
        <w:rPr>
          <w:cs/>
        </w:rPr>
        <w:t>पृच्छत् तमथ महाह्वयोपसर्गा</w:t>
      </w:r>
      <w:r w:rsidR="00580928" w:rsidRPr="00AC4226">
        <w:rPr>
          <w:cs/>
        </w:rPr>
        <w:br/>
      </w:r>
      <w:r w:rsidRPr="00AC4226">
        <w:rPr>
          <w:cs/>
        </w:rPr>
        <w:t>यत्रोक्ता मनु</w:t>
      </w:r>
      <w:r w:rsidRPr="00AC4226">
        <w:t>-</w:t>
      </w:r>
      <w:r w:rsidRPr="00AC4226">
        <w:rPr>
          <w:cs/>
        </w:rPr>
        <w:t>चरणोपसृज्य</w:t>
      </w:r>
      <w:r w:rsidRPr="00AC4226">
        <w:t>-</w:t>
      </w:r>
      <w:r w:rsidRPr="00AC4226">
        <w:rPr>
          <w:cs/>
        </w:rPr>
        <w:t>रूपाः</w:t>
      </w:r>
      <w:r w:rsidR="00D766AC" w:rsidRPr="00AC4226">
        <w:rPr>
          <w:cs/>
        </w:rPr>
        <w:t>।</w:t>
      </w:r>
      <w:r w:rsidR="002A5300" w:rsidRPr="00AC4226">
        <w:rPr>
          <w:cs/>
        </w:rPr>
        <w:br/>
      </w:r>
      <w:r w:rsidRPr="00AC4226">
        <w:rPr>
          <w:cs/>
        </w:rPr>
        <w:t>तस्यार्थं वचन</w:t>
      </w:r>
      <w:r w:rsidRPr="00AC4226">
        <w:t>-</w:t>
      </w:r>
      <w:r w:rsidRPr="00AC4226">
        <w:rPr>
          <w:cs/>
        </w:rPr>
        <w:t>चयस्य तं ब्रुवाणः</w:t>
      </w:r>
      <w:r w:rsidR="00580928" w:rsidRPr="00AC4226">
        <w:rPr>
          <w:cs/>
        </w:rPr>
        <w:br/>
      </w:r>
      <w:r w:rsidRPr="00AC4226">
        <w:rPr>
          <w:cs/>
        </w:rPr>
        <w:t>स्थैर्यार्थं सपदि स लेखयां</w:t>
      </w:r>
      <w:r w:rsidRPr="00AC4226">
        <w:t>-</w:t>
      </w:r>
      <w:r w:rsidRPr="00AC4226">
        <w:rPr>
          <w:cs/>
        </w:rPr>
        <w:t>बभूव</w:t>
      </w:r>
      <w:r w:rsidR="00D766AC" w:rsidRPr="00AC4226">
        <w:rPr>
          <w:cs/>
        </w:rPr>
        <w:t>॥16-</w:t>
      </w:r>
      <w:r w:rsidRPr="00AC4226">
        <w:t>45</w:t>
      </w:r>
      <w:r w:rsidR="0051754E" w:rsidRPr="00AC4226">
        <w:rPr>
          <w:cs/>
        </w:rPr>
        <w:t>॥</w:t>
      </w:r>
    </w:p>
    <w:p w14:paraId="4147C37B" w14:textId="77777777" w:rsidR="00114260" w:rsidRPr="00AC4226" w:rsidRDefault="00114260" w:rsidP="00EC4553">
      <w:pPr>
        <w:pStyle w:val="EngText"/>
      </w:pPr>
      <w:r w:rsidRPr="00AC4226">
        <w:t xml:space="preserve">16-45. The run-aways emboldened again, the disarm Poornaprajna, asked him to expatiate on </w:t>
      </w:r>
      <w:r w:rsidR="0011372A" w:rsidRPr="00AC4226">
        <w:t>that</w:t>
      </w:r>
      <w:r w:rsidRPr="00AC4226">
        <w:t xml:space="preserve"> portion of the Brahmana which elaborates the Mahanamni </w:t>
      </w:r>
      <w:r w:rsidR="0011372A" w:rsidRPr="00AC4226">
        <w:t>Rk</w:t>
      </w:r>
      <w:r w:rsidRPr="00AC4226">
        <w:t xml:space="preserve"> with its five limbs read in conjunction with relevant </w:t>
      </w:r>
      <w:r w:rsidR="0011372A" w:rsidRPr="00AC4226">
        <w:t>Padas</w:t>
      </w:r>
      <w:r w:rsidRPr="00AC4226">
        <w:t xml:space="preserve">. Acharya with </w:t>
      </w:r>
      <w:r w:rsidR="0011372A" w:rsidRPr="00AC4226">
        <w:t>ease</w:t>
      </w:r>
      <w:r w:rsidRPr="00AC4226">
        <w:t xml:space="preserve"> brilliantly expounded the meaning of the portion of the Mahanamni Riks and other </w:t>
      </w:r>
      <w:r w:rsidR="0011372A" w:rsidRPr="00AC4226">
        <w:t>Padas</w:t>
      </w:r>
      <w:r w:rsidRPr="00AC4226">
        <w:t xml:space="preserve"> that are to be read together.</w:t>
      </w:r>
    </w:p>
    <w:p w14:paraId="79232E0E" w14:textId="77777777" w:rsidR="00E9400C" w:rsidRPr="00AC4226" w:rsidRDefault="00E9400C" w:rsidP="007C105A">
      <w:pPr>
        <w:pStyle w:val="S16S"/>
      </w:pPr>
      <w:r w:rsidRPr="00AC4226">
        <w:rPr>
          <w:cs/>
        </w:rPr>
        <w:lastRenderedPageBreak/>
        <w:t>सम्पूर्णं शशिनमिवोदितं कृशः श्वा</w:t>
      </w:r>
      <w:r w:rsidR="00580928" w:rsidRPr="00AC4226">
        <w:rPr>
          <w:cs/>
        </w:rPr>
        <w:br/>
      </w:r>
      <w:r w:rsidRPr="00AC4226">
        <w:rPr>
          <w:cs/>
        </w:rPr>
        <w:t>चुक्षोभाशुभ</w:t>
      </w:r>
      <w:r w:rsidRPr="00AC4226">
        <w:t>-</w:t>
      </w:r>
      <w:r w:rsidRPr="00AC4226">
        <w:rPr>
          <w:cs/>
        </w:rPr>
        <w:t>निकरो निरीक्ष्य मध्वम्</w:t>
      </w:r>
      <w:r w:rsidR="00D766AC" w:rsidRPr="00AC4226">
        <w:rPr>
          <w:cs/>
        </w:rPr>
        <w:t>।</w:t>
      </w:r>
      <w:r w:rsidR="002A5300" w:rsidRPr="00AC4226">
        <w:rPr>
          <w:cs/>
        </w:rPr>
        <w:br/>
      </w:r>
      <w:r w:rsidRPr="00AC4226">
        <w:rPr>
          <w:cs/>
        </w:rPr>
        <w:t>प्रत्यर्थी स्वयमिति दूरवो</w:t>
      </w:r>
      <w:r w:rsidR="007A4C1E" w:rsidRPr="00AC4226">
        <w:rPr>
          <w:cs/>
        </w:rPr>
        <w:t>ऽ</w:t>
      </w:r>
      <w:r w:rsidRPr="00AC4226">
        <w:rPr>
          <w:cs/>
        </w:rPr>
        <w:t>भिधावन्</w:t>
      </w:r>
      <w:r w:rsidR="00580928" w:rsidRPr="00AC4226">
        <w:rPr>
          <w:cs/>
        </w:rPr>
        <w:br/>
      </w:r>
      <w:r w:rsidRPr="00AC4226">
        <w:rPr>
          <w:cs/>
        </w:rPr>
        <w:t>किं तेन क्षतममृताकरस्य तस्य</w:t>
      </w:r>
      <w:r w:rsidR="00D766AC" w:rsidRPr="00AC4226">
        <w:rPr>
          <w:cs/>
        </w:rPr>
        <w:t>॥16-</w:t>
      </w:r>
      <w:r w:rsidRPr="00AC4226">
        <w:t>46</w:t>
      </w:r>
      <w:r w:rsidR="0051754E" w:rsidRPr="00AC4226">
        <w:rPr>
          <w:cs/>
        </w:rPr>
        <w:t>॥</w:t>
      </w:r>
    </w:p>
    <w:p w14:paraId="55AAD043" w14:textId="77777777" w:rsidR="00114260" w:rsidRPr="00AC4226" w:rsidRDefault="00114260" w:rsidP="00EC4553">
      <w:pPr>
        <w:pStyle w:val="EngText"/>
      </w:pPr>
      <w:r w:rsidRPr="00AC4226">
        <w:t xml:space="preserve">16-46. Beholding </w:t>
      </w:r>
      <w:r w:rsidR="00A3471A">
        <w:t>Anandatirtha</w:t>
      </w:r>
      <w:r w:rsidRPr="00AC4226">
        <w:t>, their adversary in disputation lustrous like the full moon, the fell folk quaked with fear and scuttled away like feeble dogs scampering in the weariness howling from afar mistaking the moon as their foe. What (harm) could be done by them to the Acharya who bestows bliss or to the moon the very source of nectar</w:t>
      </w:r>
      <w:r w:rsidR="0011372A" w:rsidRPr="00AC4226">
        <w:t>?</w:t>
      </w:r>
    </w:p>
    <w:p w14:paraId="150479E0" w14:textId="77777777" w:rsidR="00E9400C" w:rsidRPr="00AC4226" w:rsidRDefault="00E9400C" w:rsidP="007C105A">
      <w:pPr>
        <w:pStyle w:val="S16S"/>
      </w:pPr>
      <w:r w:rsidRPr="00AC4226">
        <w:rPr>
          <w:cs/>
        </w:rPr>
        <w:t>निस्त्वानां कतिपय</w:t>
      </w:r>
      <w:r w:rsidRPr="00AC4226">
        <w:t>-</w:t>
      </w:r>
      <w:r w:rsidRPr="00AC4226">
        <w:rPr>
          <w:cs/>
        </w:rPr>
        <w:t>भुक्ति</w:t>
      </w:r>
      <w:r w:rsidRPr="00AC4226">
        <w:t>-</w:t>
      </w:r>
      <w:r w:rsidRPr="00AC4226">
        <w:rPr>
          <w:cs/>
        </w:rPr>
        <w:t>युक्त</w:t>
      </w:r>
      <w:r w:rsidRPr="00AC4226">
        <w:t>-</w:t>
      </w:r>
      <w:r w:rsidRPr="00AC4226">
        <w:rPr>
          <w:cs/>
        </w:rPr>
        <w:t>भक्तं</w:t>
      </w:r>
      <w:r w:rsidR="00580928" w:rsidRPr="00AC4226">
        <w:rPr>
          <w:cs/>
        </w:rPr>
        <w:br/>
      </w:r>
      <w:r w:rsidRPr="00AC4226">
        <w:rPr>
          <w:cs/>
        </w:rPr>
        <w:t>भक्तानां व्यधित चतुर्गुणं दयोलुः</w:t>
      </w:r>
      <w:r w:rsidR="00D766AC" w:rsidRPr="00AC4226">
        <w:rPr>
          <w:cs/>
        </w:rPr>
        <w:t>।</w:t>
      </w:r>
      <w:r w:rsidR="002A5300" w:rsidRPr="00AC4226">
        <w:rPr>
          <w:cs/>
        </w:rPr>
        <w:br/>
      </w:r>
      <w:r w:rsidRPr="00AC4226">
        <w:rPr>
          <w:cs/>
        </w:rPr>
        <w:t>भूङ्क्ते स्म त्रि</w:t>
      </w:r>
      <w:r w:rsidRPr="00AC4226">
        <w:t>-</w:t>
      </w:r>
      <w:r w:rsidRPr="00AC4226">
        <w:rPr>
          <w:cs/>
        </w:rPr>
        <w:t>दश</w:t>
      </w:r>
      <w:r w:rsidRPr="00AC4226">
        <w:t>-</w:t>
      </w:r>
      <w:r w:rsidRPr="00AC4226">
        <w:rPr>
          <w:cs/>
        </w:rPr>
        <w:t>नरोप</w:t>
      </w:r>
      <w:r w:rsidRPr="00AC4226">
        <w:t>-</w:t>
      </w:r>
      <w:r w:rsidRPr="00AC4226">
        <w:rPr>
          <w:cs/>
        </w:rPr>
        <w:t>भोग्यमन्नं</w:t>
      </w:r>
      <w:r w:rsidR="00580928" w:rsidRPr="00AC4226">
        <w:rPr>
          <w:cs/>
        </w:rPr>
        <w:br/>
      </w:r>
      <w:r w:rsidRPr="00AC4226">
        <w:rPr>
          <w:cs/>
        </w:rPr>
        <w:t>सृ</w:t>
      </w:r>
      <w:r w:rsidRPr="00AC4226">
        <w:t>-</w:t>
      </w:r>
      <w:r w:rsidRPr="00AC4226">
        <w:rPr>
          <w:cs/>
        </w:rPr>
        <w:t>प्रीत्यै स धन</w:t>
      </w:r>
      <w:r w:rsidRPr="00AC4226">
        <w:t>-</w:t>
      </w:r>
      <w:r w:rsidRPr="00AC4226">
        <w:rPr>
          <w:cs/>
        </w:rPr>
        <w:t>वतां बृहत्</w:t>
      </w:r>
      <w:r w:rsidRPr="00AC4226">
        <w:t>-</w:t>
      </w:r>
      <w:r w:rsidRPr="00AC4226">
        <w:rPr>
          <w:cs/>
        </w:rPr>
        <w:t>प्रबोधः</w:t>
      </w:r>
      <w:r w:rsidR="00D766AC" w:rsidRPr="00AC4226">
        <w:rPr>
          <w:cs/>
        </w:rPr>
        <w:t>॥16-</w:t>
      </w:r>
      <w:r w:rsidRPr="00AC4226">
        <w:t>47</w:t>
      </w:r>
      <w:r w:rsidR="0051754E" w:rsidRPr="00AC4226">
        <w:rPr>
          <w:cs/>
        </w:rPr>
        <w:t>॥</w:t>
      </w:r>
    </w:p>
    <w:p w14:paraId="67C4508D" w14:textId="77777777" w:rsidR="00114260" w:rsidRPr="00AC4226" w:rsidRDefault="00114260" w:rsidP="00EC4553">
      <w:pPr>
        <w:pStyle w:val="EngText"/>
      </w:pPr>
      <w:r w:rsidRPr="00AC4226">
        <w:t>16-47. The Gracious Madhwacharya redoubled the food offered by the indigent which could suffice only for a few of his followers. To gratify the affluent, Pituman (Lord Vayu)</w:t>
      </w:r>
      <w:r w:rsidR="0011372A" w:rsidRPr="00AC4226">
        <w:t>, Madhwacharya</w:t>
      </w:r>
      <w:r w:rsidRPr="00AC4226">
        <w:t xml:space="preserve"> consumed the fare that could cater for thirty mouths.</w:t>
      </w:r>
    </w:p>
    <w:p w14:paraId="71532AAE" w14:textId="77777777" w:rsidR="00E9400C" w:rsidRPr="00AC4226" w:rsidRDefault="00E9400C" w:rsidP="007C105A">
      <w:pPr>
        <w:pStyle w:val="S16S"/>
      </w:pPr>
      <w:r w:rsidRPr="00AC4226">
        <w:rPr>
          <w:cs/>
        </w:rPr>
        <w:t>वृष्ट्यादेः स नि</w:t>
      </w:r>
      <w:r w:rsidRPr="00AC4226">
        <w:t>-</w:t>
      </w:r>
      <w:r w:rsidRPr="00AC4226">
        <w:rPr>
          <w:cs/>
        </w:rPr>
        <w:t>यमनादि चक्र एतत्</w:t>
      </w:r>
      <w:r w:rsidR="00580928" w:rsidRPr="00AC4226">
        <w:rPr>
          <w:cs/>
        </w:rPr>
        <w:br/>
      </w:r>
      <w:r w:rsidRPr="00AC4226">
        <w:rPr>
          <w:cs/>
        </w:rPr>
        <w:t>चित्रम किं भुवन</w:t>
      </w:r>
      <w:r w:rsidRPr="00AC4226">
        <w:t>-</w:t>
      </w:r>
      <w:r w:rsidRPr="00AC4226">
        <w:rPr>
          <w:cs/>
        </w:rPr>
        <w:t>नियामके समीरे</w:t>
      </w:r>
      <w:r w:rsidR="00D766AC" w:rsidRPr="00AC4226">
        <w:rPr>
          <w:cs/>
        </w:rPr>
        <w:t>।</w:t>
      </w:r>
      <w:r w:rsidR="002A5300" w:rsidRPr="00AC4226">
        <w:rPr>
          <w:cs/>
        </w:rPr>
        <w:br/>
      </w:r>
      <w:r w:rsidRPr="00AC4226">
        <w:rPr>
          <w:cs/>
        </w:rPr>
        <w:t>आप्येवं भुवन</w:t>
      </w:r>
      <w:r w:rsidRPr="00AC4226">
        <w:t>-</w:t>
      </w:r>
      <w:r w:rsidRPr="00AC4226">
        <w:rPr>
          <w:cs/>
        </w:rPr>
        <w:t>गुरोः कृतानुवादः</w:t>
      </w:r>
      <w:r w:rsidR="00580928" w:rsidRPr="00AC4226">
        <w:rPr>
          <w:cs/>
        </w:rPr>
        <w:br/>
      </w:r>
      <w:r w:rsidRPr="00AC4226">
        <w:rPr>
          <w:cs/>
        </w:rPr>
        <w:t>कृत्येषु प्रवर इतीह वर्णयामः</w:t>
      </w:r>
      <w:r w:rsidR="00D766AC" w:rsidRPr="00AC4226">
        <w:rPr>
          <w:cs/>
        </w:rPr>
        <w:t>॥16-</w:t>
      </w:r>
      <w:r w:rsidRPr="00AC4226">
        <w:t>4</w:t>
      </w:r>
      <w:r w:rsidR="00114260" w:rsidRPr="00AC4226">
        <w:t>8</w:t>
      </w:r>
      <w:r w:rsidR="0051754E" w:rsidRPr="00AC4226">
        <w:rPr>
          <w:cs/>
        </w:rPr>
        <w:t>॥</w:t>
      </w:r>
    </w:p>
    <w:p w14:paraId="1E993FE9" w14:textId="77777777" w:rsidR="00114260" w:rsidRPr="00AC4226" w:rsidRDefault="00114260" w:rsidP="00EC4553">
      <w:pPr>
        <w:pStyle w:val="EngText"/>
      </w:pPr>
      <w:r w:rsidRPr="00AC4226">
        <w:t xml:space="preserve">16-48. It is not surprise that Madhwacharya, the incarnation of </w:t>
      </w:r>
      <w:r w:rsidR="0011372A" w:rsidRPr="00AC4226">
        <w:t>Mukhyaprana</w:t>
      </w:r>
      <w:r w:rsidRPr="00AC4226">
        <w:t xml:space="preserve"> who regulates the universe, performed some super-human miracles like pouring rains at will. Yet these are described with a pious feeling that the narration of the </w:t>
      </w:r>
      <w:r w:rsidR="0011372A" w:rsidRPr="00AC4226">
        <w:t>extraordinary</w:t>
      </w:r>
      <w:r w:rsidRPr="00AC4226">
        <w:t xml:space="preserve"> deeds of the preceptor of the world is one’s supreme duty in life.</w:t>
      </w:r>
    </w:p>
    <w:p w14:paraId="78359A4B" w14:textId="77777777" w:rsidR="00E9400C" w:rsidRPr="00AC4226" w:rsidRDefault="00E9400C" w:rsidP="007C105A">
      <w:pPr>
        <w:pStyle w:val="S16S"/>
      </w:pPr>
      <w:r w:rsidRPr="00AC4226">
        <w:rPr>
          <w:cs/>
        </w:rPr>
        <w:t>इत्यूचे धरणि</w:t>
      </w:r>
      <w:r w:rsidRPr="00AC4226">
        <w:t>-</w:t>
      </w:r>
      <w:r w:rsidRPr="00AC4226">
        <w:rPr>
          <w:cs/>
        </w:rPr>
        <w:t>सुरेण केवलं नो</w:t>
      </w:r>
      <w:r w:rsidR="00580928" w:rsidRPr="00AC4226">
        <w:rPr>
          <w:cs/>
        </w:rPr>
        <w:br/>
      </w:r>
      <w:r w:rsidRPr="00AC4226">
        <w:rPr>
          <w:cs/>
        </w:rPr>
        <w:t>माध्वीयं विविध</w:t>
      </w:r>
      <w:r w:rsidRPr="00AC4226">
        <w:t>-</w:t>
      </w:r>
      <w:r w:rsidRPr="00AC4226">
        <w:rPr>
          <w:cs/>
        </w:rPr>
        <w:t>कथा कथासु मान्याः</w:t>
      </w:r>
      <w:r w:rsidR="00D766AC" w:rsidRPr="00AC4226">
        <w:rPr>
          <w:cs/>
        </w:rPr>
        <w:t>।</w:t>
      </w:r>
      <w:r w:rsidR="002A5300" w:rsidRPr="00AC4226">
        <w:rPr>
          <w:cs/>
        </w:rPr>
        <w:br/>
      </w:r>
      <w:r w:rsidRPr="00AC4226">
        <w:rPr>
          <w:cs/>
        </w:rPr>
        <w:t>साक्षादप्यमर</w:t>
      </w:r>
      <w:r w:rsidRPr="00AC4226">
        <w:t>-</w:t>
      </w:r>
      <w:r w:rsidRPr="00AC4226">
        <w:rPr>
          <w:cs/>
        </w:rPr>
        <w:t>वरैरुदीर्यमाणा</w:t>
      </w:r>
      <w:r w:rsidR="00580928" w:rsidRPr="00AC4226">
        <w:rPr>
          <w:cs/>
        </w:rPr>
        <w:br/>
      </w:r>
      <w:r w:rsidRPr="00AC4226">
        <w:rPr>
          <w:cs/>
        </w:rPr>
        <w:t>गन्धर्वैर्द्यु</w:t>
      </w:r>
      <w:r w:rsidRPr="00AC4226">
        <w:t>-</w:t>
      </w:r>
      <w:r w:rsidRPr="00AC4226">
        <w:rPr>
          <w:cs/>
        </w:rPr>
        <w:t>सदसि तन्मुदे जगे</w:t>
      </w:r>
      <w:r w:rsidR="007A4C1E" w:rsidRPr="00AC4226">
        <w:rPr>
          <w:cs/>
        </w:rPr>
        <w:t>ऽ</w:t>
      </w:r>
      <w:r w:rsidRPr="00AC4226">
        <w:rPr>
          <w:cs/>
        </w:rPr>
        <w:t>सौ</w:t>
      </w:r>
      <w:r w:rsidR="00D766AC" w:rsidRPr="00AC4226">
        <w:rPr>
          <w:cs/>
        </w:rPr>
        <w:t>॥16-</w:t>
      </w:r>
      <w:r w:rsidRPr="00AC4226">
        <w:t>49</w:t>
      </w:r>
      <w:r w:rsidR="0051754E" w:rsidRPr="00AC4226">
        <w:rPr>
          <w:cs/>
        </w:rPr>
        <w:t>॥</w:t>
      </w:r>
    </w:p>
    <w:p w14:paraId="3B6D287B" w14:textId="77777777" w:rsidR="00114260" w:rsidRPr="00AC4226" w:rsidRDefault="00114260" w:rsidP="00EC4553">
      <w:pPr>
        <w:pStyle w:val="EngText"/>
      </w:pPr>
      <w:r w:rsidRPr="00AC4226">
        <w:lastRenderedPageBreak/>
        <w:t xml:space="preserve">16-49. The diverse life-glories of the most revered and majestic Madhwacharya, were </w:t>
      </w:r>
      <w:r w:rsidR="0011372A" w:rsidRPr="00AC4226">
        <w:t xml:space="preserve">recounted not only by the Brahmin </w:t>
      </w:r>
      <w:r w:rsidR="00E67667" w:rsidRPr="00AC4226">
        <w:t xml:space="preserve">disciples but were openly narrated by the supreme Gods and were sung by the </w:t>
      </w:r>
      <w:r w:rsidR="0011372A" w:rsidRPr="00AC4226">
        <w:t>Gandharwas</w:t>
      </w:r>
      <w:r w:rsidR="00E67667" w:rsidRPr="00AC4226">
        <w:t xml:space="preserve"> in divine councils for their delight.</w:t>
      </w:r>
    </w:p>
    <w:p w14:paraId="65B6CCA0" w14:textId="77777777" w:rsidR="00E9400C" w:rsidRPr="00AC4226" w:rsidRDefault="00E9400C" w:rsidP="007C105A">
      <w:pPr>
        <w:pStyle w:val="S16S"/>
      </w:pPr>
      <w:r w:rsidRPr="00AC4226">
        <w:rPr>
          <w:cs/>
        </w:rPr>
        <w:t>तां पद्य</w:t>
      </w:r>
      <w:r w:rsidRPr="00AC4226">
        <w:t>-</w:t>
      </w:r>
      <w:r w:rsidRPr="00AC4226">
        <w:rPr>
          <w:cs/>
        </w:rPr>
        <w:t>प्रणि</w:t>
      </w:r>
      <w:r w:rsidRPr="00AC4226">
        <w:t>-</w:t>
      </w:r>
      <w:r w:rsidRPr="00AC4226">
        <w:rPr>
          <w:cs/>
        </w:rPr>
        <w:t>गदितां तु मूर्छयित्वा</w:t>
      </w:r>
      <w:r w:rsidR="00580928" w:rsidRPr="00AC4226">
        <w:rPr>
          <w:cs/>
        </w:rPr>
        <w:br/>
      </w:r>
      <w:r w:rsidRPr="00AC4226">
        <w:rPr>
          <w:cs/>
        </w:rPr>
        <w:t>तानानामुचित</w:t>
      </w:r>
      <w:r w:rsidRPr="00AC4226">
        <w:t>-</w:t>
      </w:r>
      <w:r w:rsidRPr="00AC4226">
        <w:rPr>
          <w:cs/>
        </w:rPr>
        <w:t>तया</w:t>
      </w:r>
      <w:r w:rsidR="007A4C1E" w:rsidRPr="00AC4226">
        <w:rPr>
          <w:cs/>
        </w:rPr>
        <w:t>ऽऽ</w:t>
      </w:r>
      <w:r w:rsidRPr="00AC4226">
        <w:rPr>
          <w:cs/>
        </w:rPr>
        <w:t>त्त</w:t>
      </w:r>
      <w:r w:rsidRPr="00AC4226">
        <w:t>-</w:t>
      </w:r>
      <w:r w:rsidRPr="00AC4226">
        <w:rPr>
          <w:cs/>
        </w:rPr>
        <w:t>पञ्चमाद्याः</w:t>
      </w:r>
      <w:r w:rsidR="00D766AC" w:rsidRPr="00AC4226">
        <w:rPr>
          <w:cs/>
        </w:rPr>
        <w:t>।</w:t>
      </w:r>
      <w:r w:rsidR="002A5300" w:rsidRPr="00AC4226">
        <w:rPr>
          <w:cs/>
        </w:rPr>
        <w:br/>
      </w:r>
      <w:r w:rsidRPr="00AC4226">
        <w:rPr>
          <w:cs/>
        </w:rPr>
        <w:t>गान्धारं द्यु</w:t>
      </w:r>
      <w:r w:rsidRPr="00AC4226">
        <w:t>-</w:t>
      </w:r>
      <w:r w:rsidRPr="00AC4226">
        <w:rPr>
          <w:cs/>
        </w:rPr>
        <w:t>विषयमुज्ज्वलं सृजन्तो</w:t>
      </w:r>
      <w:r w:rsidR="00580928" w:rsidRPr="00AC4226">
        <w:rPr>
          <w:cs/>
        </w:rPr>
        <w:br/>
      </w:r>
      <w:r w:rsidRPr="00AC4226">
        <w:rPr>
          <w:cs/>
        </w:rPr>
        <w:t>ग्रामं ते प्र</w:t>
      </w:r>
      <w:r w:rsidRPr="00AC4226">
        <w:t>-</w:t>
      </w:r>
      <w:r w:rsidRPr="00AC4226">
        <w:rPr>
          <w:cs/>
        </w:rPr>
        <w:t>जगुरकाकि</w:t>
      </w:r>
      <w:r w:rsidRPr="00AC4226">
        <w:t>-</w:t>
      </w:r>
      <w:r w:rsidRPr="00AC4226">
        <w:rPr>
          <w:cs/>
        </w:rPr>
        <w:t>क्रम</w:t>
      </w:r>
      <w:r w:rsidRPr="00AC4226">
        <w:t>-</w:t>
      </w:r>
      <w:r w:rsidRPr="00AC4226">
        <w:rPr>
          <w:cs/>
        </w:rPr>
        <w:t>कण्ठाः</w:t>
      </w:r>
      <w:r w:rsidR="00D766AC" w:rsidRPr="00AC4226">
        <w:rPr>
          <w:cs/>
        </w:rPr>
        <w:t>॥16-</w:t>
      </w:r>
      <w:r w:rsidRPr="00AC4226">
        <w:t>50</w:t>
      </w:r>
      <w:r w:rsidR="0051754E" w:rsidRPr="00AC4226">
        <w:rPr>
          <w:cs/>
        </w:rPr>
        <w:t>॥</w:t>
      </w:r>
    </w:p>
    <w:p w14:paraId="30D4FD14" w14:textId="77777777" w:rsidR="00E67667" w:rsidRPr="00AC4226" w:rsidRDefault="00E67667" w:rsidP="00EC4553">
      <w:pPr>
        <w:pStyle w:val="EngText"/>
      </w:pPr>
      <w:r w:rsidRPr="00AC4226">
        <w:t xml:space="preserve">16-50. The </w:t>
      </w:r>
      <w:r w:rsidR="0011372A" w:rsidRPr="00AC4226">
        <w:t>Gandharwas</w:t>
      </w:r>
      <w:r w:rsidRPr="00AC4226">
        <w:t xml:space="preserve"> gifted with melodic voice free from Kaki Blemish, producing the glorious Gandhara –sound-groups and in tune with Panchama and Sapta-swaras, chanted in succession the God-spun poetized biography, in a perfect </w:t>
      </w:r>
      <w:r w:rsidR="0011372A" w:rsidRPr="00AC4226">
        <w:t xml:space="preserve">metrical style fit to be heard </w:t>
      </w:r>
      <w:r w:rsidRPr="00AC4226">
        <w:t>in celestial assemblies.</w:t>
      </w:r>
    </w:p>
    <w:p w14:paraId="75FDB1C4" w14:textId="77777777" w:rsidR="00E9400C" w:rsidRPr="00AC4226" w:rsidRDefault="00E9400C" w:rsidP="007C105A">
      <w:pPr>
        <w:pStyle w:val="S16S"/>
      </w:pPr>
      <w:r w:rsidRPr="00AC4226">
        <w:rPr>
          <w:cs/>
        </w:rPr>
        <w:t>आनम्रैः सु</w:t>
      </w:r>
      <w:r w:rsidRPr="00AC4226">
        <w:t>-</w:t>
      </w:r>
      <w:r w:rsidRPr="00AC4226">
        <w:rPr>
          <w:cs/>
        </w:rPr>
        <w:t>मुकुट मौलिभिः कराग्रैः</w:t>
      </w:r>
      <w:r w:rsidR="00580928" w:rsidRPr="00AC4226">
        <w:rPr>
          <w:cs/>
        </w:rPr>
        <w:br/>
      </w:r>
      <w:r w:rsidRPr="00AC4226">
        <w:rPr>
          <w:cs/>
        </w:rPr>
        <w:t>आताम्रैः प्रति</w:t>
      </w:r>
      <w:r w:rsidRPr="00AC4226">
        <w:t>-</w:t>
      </w:r>
      <w:r w:rsidRPr="00AC4226">
        <w:rPr>
          <w:cs/>
        </w:rPr>
        <w:t>कलितैः स्मितैर्मुखाब्जैः</w:t>
      </w:r>
      <w:r w:rsidR="002A5300" w:rsidRPr="00AC4226">
        <w:rPr>
          <w:cs/>
        </w:rPr>
        <w:t>।</w:t>
      </w:r>
      <w:r w:rsidR="002A5300" w:rsidRPr="00AC4226">
        <w:rPr>
          <w:cs/>
        </w:rPr>
        <w:br/>
      </w:r>
      <w:r w:rsidRPr="00AC4226">
        <w:rPr>
          <w:cs/>
        </w:rPr>
        <w:t>आश्रावि स्थिरतर</w:t>
      </w:r>
      <w:r w:rsidRPr="00AC4226">
        <w:t>-</w:t>
      </w:r>
      <w:r w:rsidRPr="00AC4226">
        <w:rPr>
          <w:cs/>
        </w:rPr>
        <w:t>भक्तिभिः सरेन्द्रैः</w:t>
      </w:r>
      <w:r w:rsidR="00580928" w:rsidRPr="00AC4226">
        <w:rPr>
          <w:cs/>
        </w:rPr>
        <w:br/>
      </w:r>
      <w:r w:rsidRPr="00AC4226">
        <w:rPr>
          <w:cs/>
        </w:rPr>
        <w:t>तद्</w:t>
      </w:r>
      <w:r w:rsidRPr="00AC4226">
        <w:t>-</w:t>
      </w:r>
      <w:r w:rsidRPr="00AC4226">
        <w:rPr>
          <w:cs/>
        </w:rPr>
        <w:t>गीता दश</w:t>
      </w:r>
      <w:r w:rsidRPr="00AC4226">
        <w:t>-</w:t>
      </w:r>
      <w:r w:rsidRPr="00AC4226">
        <w:rPr>
          <w:cs/>
        </w:rPr>
        <w:t>धिषणार्य</w:t>
      </w:r>
      <w:r w:rsidRPr="00AC4226">
        <w:t>-</w:t>
      </w:r>
      <w:r w:rsidRPr="00AC4226">
        <w:rPr>
          <w:cs/>
        </w:rPr>
        <w:t>वर्य</w:t>
      </w:r>
      <w:r w:rsidRPr="00AC4226">
        <w:t>-</w:t>
      </w:r>
      <w:r w:rsidRPr="00AC4226">
        <w:rPr>
          <w:cs/>
        </w:rPr>
        <w:t>चर्या॥</w:t>
      </w:r>
      <w:r w:rsidR="00D766AC" w:rsidRPr="00AC4226">
        <w:rPr>
          <w:cs/>
        </w:rPr>
        <w:t>16-</w:t>
      </w:r>
      <w:r w:rsidRPr="00AC4226">
        <w:t>51</w:t>
      </w:r>
      <w:r w:rsidR="0051754E" w:rsidRPr="00AC4226">
        <w:rPr>
          <w:cs/>
        </w:rPr>
        <w:t>॥</w:t>
      </w:r>
    </w:p>
    <w:p w14:paraId="2099B3AD" w14:textId="77777777" w:rsidR="00E67667" w:rsidRPr="00AC4226" w:rsidRDefault="00E67667" w:rsidP="00EC4553">
      <w:pPr>
        <w:pStyle w:val="EngText"/>
      </w:pPr>
      <w:r w:rsidRPr="00AC4226">
        <w:t xml:space="preserve">16-51. The prominent Gods, with precious crowned heads and folded ruby-tipped hands, with blooming </w:t>
      </w:r>
      <w:r w:rsidR="0011372A" w:rsidRPr="00AC4226">
        <w:t>lotus</w:t>
      </w:r>
      <w:r w:rsidRPr="00AC4226">
        <w:t>-like fades and pleasing smiles listened to the sweet songs on the saga of the Greatest Acharya, with modesty and stead-fast devotion.</w:t>
      </w:r>
    </w:p>
    <w:p w14:paraId="438EB6E9" w14:textId="77777777" w:rsidR="00E9400C" w:rsidRPr="00AC4226" w:rsidRDefault="00E9400C" w:rsidP="007C105A">
      <w:pPr>
        <w:pStyle w:val="S16S"/>
      </w:pPr>
      <w:r w:rsidRPr="00AC4226">
        <w:rPr>
          <w:cs/>
        </w:rPr>
        <w:t>गीर्वाणैर्विजय</w:t>
      </w:r>
      <w:r w:rsidRPr="00AC4226">
        <w:t>-</w:t>
      </w:r>
      <w:r w:rsidRPr="00AC4226">
        <w:rPr>
          <w:cs/>
        </w:rPr>
        <w:t>महोत्सवस्य पूजां</w:t>
      </w:r>
      <w:r w:rsidR="00580928" w:rsidRPr="00AC4226">
        <w:rPr>
          <w:cs/>
        </w:rPr>
        <w:br/>
      </w:r>
      <w:r w:rsidRPr="00AC4226">
        <w:rPr>
          <w:cs/>
        </w:rPr>
        <w:t>कुर्वाणैरविरळ</w:t>
      </w:r>
      <w:r w:rsidRPr="00AC4226">
        <w:t>-</w:t>
      </w:r>
      <w:r w:rsidRPr="00AC4226">
        <w:rPr>
          <w:cs/>
        </w:rPr>
        <w:t>संविदस्तदानीम्</w:t>
      </w:r>
      <w:r w:rsidR="002A5300" w:rsidRPr="00AC4226">
        <w:rPr>
          <w:cs/>
        </w:rPr>
        <w:t>।</w:t>
      </w:r>
      <w:r w:rsidR="002A5300" w:rsidRPr="00AC4226">
        <w:rPr>
          <w:cs/>
        </w:rPr>
        <w:br/>
      </w:r>
      <w:r w:rsidRPr="00AC4226">
        <w:rPr>
          <w:cs/>
        </w:rPr>
        <w:t>वि</w:t>
      </w:r>
      <w:r w:rsidRPr="00AC4226">
        <w:t>-</w:t>
      </w:r>
      <w:r w:rsidRPr="00AC4226">
        <w:rPr>
          <w:cs/>
        </w:rPr>
        <w:t>स्मेरैर्मुनि</w:t>
      </w:r>
      <w:r w:rsidRPr="00AC4226">
        <w:t>-</w:t>
      </w:r>
      <w:r w:rsidRPr="00AC4226">
        <w:rPr>
          <w:cs/>
        </w:rPr>
        <w:t>निकरूप</w:t>
      </w:r>
      <w:r w:rsidRPr="00AC4226">
        <w:t>-</w:t>
      </w:r>
      <w:r w:rsidRPr="00AC4226">
        <w:rPr>
          <w:cs/>
        </w:rPr>
        <w:t>देव</w:t>
      </w:r>
      <w:r w:rsidRPr="00AC4226">
        <w:t>-</w:t>
      </w:r>
      <w:r w:rsidRPr="00AC4226">
        <w:rPr>
          <w:cs/>
        </w:rPr>
        <w:t>युक्तैः</w:t>
      </w:r>
      <w:r w:rsidR="00580928" w:rsidRPr="00AC4226">
        <w:rPr>
          <w:cs/>
        </w:rPr>
        <w:br/>
      </w:r>
      <w:r w:rsidRPr="00AC4226">
        <w:rPr>
          <w:cs/>
        </w:rPr>
        <w:t>सु</w:t>
      </w:r>
      <w:r w:rsidRPr="00AC4226">
        <w:t>-</w:t>
      </w:r>
      <w:r w:rsidRPr="00AC4226">
        <w:rPr>
          <w:cs/>
        </w:rPr>
        <w:t>स्मेरैरथ तमवेक्षितुं प्र</w:t>
      </w:r>
      <w:r w:rsidRPr="00AC4226">
        <w:t>-</w:t>
      </w:r>
      <w:r w:rsidRPr="00AC4226">
        <w:rPr>
          <w:cs/>
        </w:rPr>
        <w:t>जग्मे</w:t>
      </w:r>
      <w:r w:rsidR="00D766AC" w:rsidRPr="00AC4226">
        <w:rPr>
          <w:cs/>
        </w:rPr>
        <w:t>॥16-</w:t>
      </w:r>
      <w:r w:rsidRPr="00AC4226">
        <w:t>52</w:t>
      </w:r>
      <w:r w:rsidR="0051754E" w:rsidRPr="00AC4226">
        <w:rPr>
          <w:cs/>
        </w:rPr>
        <w:t>॥</w:t>
      </w:r>
    </w:p>
    <w:p w14:paraId="550BD1EC" w14:textId="77777777" w:rsidR="00E67667" w:rsidRPr="00AC4226" w:rsidRDefault="00E67667" w:rsidP="00EC4553">
      <w:pPr>
        <w:pStyle w:val="EngText"/>
      </w:pPr>
      <w:r w:rsidRPr="00AC4226">
        <w:t xml:space="preserve">16-52. These deities with their </w:t>
      </w:r>
      <w:r w:rsidR="0011372A" w:rsidRPr="00AC4226">
        <w:t>pleasant</w:t>
      </w:r>
      <w:r w:rsidRPr="00AC4226">
        <w:t xml:space="preserve"> smiles, adoring the victory-festivities of Poornaprajna moved on in amazement accompanied by sages and </w:t>
      </w:r>
      <w:r w:rsidR="0011372A" w:rsidRPr="00AC4226">
        <w:t>Gandharwas</w:t>
      </w:r>
      <w:r w:rsidRPr="00AC4226">
        <w:t xml:space="preserve"> to behold Madhwacharya.</w:t>
      </w:r>
    </w:p>
    <w:p w14:paraId="41813D4D" w14:textId="77777777" w:rsidR="00E9400C" w:rsidRPr="00AC4226" w:rsidRDefault="00E9400C" w:rsidP="007C105A">
      <w:pPr>
        <w:pStyle w:val="S16S"/>
      </w:pPr>
      <w:r w:rsidRPr="00AC4226">
        <w:rPr>
          <w:cs/>
        </w:rPr>
        <w:lastRenderedPageBreak/>
        <w:t>आदर्शं गुण</w:t>
      </w:r>
      <w:r w:rsidRPr="00AC4226">
        <w:t>-</w:t>
      </w:r>
      <w:r w:rsidRPr="00AC4226">
        <w:rPr>
          <w:cs/>
        </w:rPr>
        <w:t>गण</w:t>
      </w:r>
      <w:r w:rsidRPr="00AC4226">
        <w:t>-</w:t>
      </w:r>
      <w:r w:rsidRPr="00AC4226">
        <w:rPr>
          <w:cs/>
        </w:rPr>
        <w:t>दर्शने मुरारेः</w:t>
      </w:r>
      <w:r w:rsidR="00580928" w:rsidRPr="00AC4226">
        <w:rPr>
          <w:cs/>
        </w:rPr>
        <w:br/>
      </w:r>
      <w:r w:rsidRPr="00AC4226">
        <w:rPr>
          <w:cs/>
        </w:rPr>
        <w:t>सच्छास्त्रं रचितमनेन वर्णयन्तः</w:t>
      </w:r>
      <w:r w:rsidR="00D766AC" w:rsidRPr="00AC4226">
        <w:rPr>
          <w:cs/>
        </w:rPr>
        <w:t>।</w:t>
      </w:r>
      <w:r w:rsidR="002A5300" w:rsidRPr="00AC4226">
        <w:rPr>
          <w:cs/>
        </w:rPr>
        <w:br/>
      </w:r>
      <w:r w:rsidRPr="00AC4226">
        <w:rPr>
          <w:cs/>
        </w:rPr>
        <w:t>प्रद्योतैरुडु</w:t>
      </w:r>
      <w:r w:rsidRPr="00AC4226">
        <w:t>-</w:t>
      </w:r>
      <w:r w:rsidRPr="00AC4226">
        <w:rPr>
          <w:cs/>
        </w:rPr>
        <w:t>पदवीं प्र</w:t>
      </w:r>
      <w:r w:rsidRPr="00AC4226">
        <w:t>-</w:t>
      </w:r>
      <w:r w:rsidRPr="00AC4226">
        <w:rPr>
          <w:cs/>
        </w:rPr>
        <w:t>काशयन्तः</w:t>
      </w:r>
      <w:r w:rsidR="00580928" w:rsidRPr="00AC4226">
        <w:rPr>
          <w:cs/>
        </w:rPr>
        <w:br/>
      </w:r>
      <w:r w:rsidRPr="00AC4226">
        <w:rPr>
          <w:cs/>
        </w:rPr>
        <w:t>प्रैक्षन्त प्रचुर</w:t>
      </w:r>
      <w:r w:rsidRPr="00AC4226">
        <w:t>-</w:t>
      </w:r>
      <w:r w:rsidRPr="00AC4226">
        <w:rPr>
          <w:cs/>
        </w:rPr>
        <w:t>मनो</w:t>
      </w:r>
      <w:r w:rsidRPr="00AC4226">
        <w:t>-</w:t>
      </w:r>
      <w:r w:rsidRPr="00AC4226">
        <w:rPr>
          <w:cs/>
        </w:rPr>
        <w:t>विलासमेते</w:t>
      </w:r>
      <w:r w:rsidR="00D766AC" w:rsidRPr="00AC4226">
        <w:rPr>
          <w:cs/>
        </w:rPr>
        <w:t>॥16-</w:t>
      </w:r>
      <w:r w:rsidRPr="00AC4226">
        <w:t>53</w:t>
      </w:r>
      <w:r w:rsidR="0051754E" w:rsidRPr="00AC4226">
        <w:rPr>
          <w:cs/>
        </w:rPr>
        <w:t>॥</w:t>
      </w:r>
    </w:p>
    <w:p w14:paraId="16198266" w14:textId="77777777" w:rsidR="00E67667" w:rsidRPr="00AC4226" w:rsidRDefault="00E67667" w:rsidP="00EC4553">
      <w:pPr>
        <w:pStyle w:val="EngText"/>
      </w:pPr>
      <w:r w:rsidRPr="00AC4226">
        <w:t xml:space="preserve">16-53. These Gods </w:t>
      </w:r>
      <w:r w:rsidR="0011372A" w:rsidRPr="00AC4226">
        <w:t>blazing</w:t>
      </w:r>
      <w:r w:rsidRPr="00AC4226">
        <w:t xml:space="preserve"> the </w:t>
      </w:r>
      <w:r w:rsidR="0011372A" w:rsidRPr="00AC4226">
        <w:t>empyrean (course</w:t>
      </w:r>
      <w:r w:rsidRPr="00AC4226">
        <w:t xml:space="preserve"> of stars) with   their </w:t>
      </w:r>
      <w:r w:rsidR="0011372A" w:rsidRPr="00AC4226">
        <w:t>effulgence,</w:t>
      </w:r>
      <w:r w:rsidRPr="00AC4226">
        <w:t xml:space="preserve"> beholding the graceful personality of Poornaprajna, extolled the soundness of his </w:t>
      </w:r>
      <w:r w:rsidR="0011372A" w:rsidRPr="00AC4226">
        <w:t>Shastra</w:t>
      </w:r>
      <w:r w:rsidRPr="00AC4226">
        <w:t xml:space="preserve"> which reflects like a mirror the </w:t>
      </w:r>
      <w:r w:rsidR="0011372A" w:rsidRPr="00AC4226">
        <w:t>congeries</w:t>
      </w:r>
      <w:r w:rsidRPr="00AC4226">
        <w:t xml:space="preserve"> of the auspicious attributes of Lord </w:t>
      </w:r>
      <w:r w:rsidR="0011372A" w:rsidRPr="00AC4226">
        <w:t>Narayana</w:t>
      </w:r>
      <w:r w:rsidRPr="00AC4226">
        <w:t>.</w:t>
      </w:r>
    </w:p>
    <w:p w14:paraId="6BAC4B35" w14:textId="77777777" w:rsidR="00E9400C" w:rsidRPr="00AC4226" w:rsidRDefault="00E9400C" w:rsidP="007C105A">
      <w:pPr>
        <w:pStyle w:val="S16S"/>
      </w:pPr>
      <w:r w:rsidRPr="00AC4226">
        <w:rPr>
          <w:cs/>
        </w:rPr>
        <w:t>नाकीन्द्रास्तमवनि</w:t>
      </w:r>
      <w:r w:rsidRPr="00AC4226">
        <w:t>-</w:t>
      </w:r>
      <w:r w:rsidRPr="00AC4226">
        <w:rPr>
          <w:cs/>
        </w:rPr>
        <w:t>भागमा</w:t>
      </w:r>
      <w:r w:rsidRPr="00AC4226">
        <w:t>-</w:t>
      </w:r>
      <w:r w:rsidRPr="00AC4226">
        <w:rPr>
          <w:cs/>
        </w:rPr>
        <w:t>वसन्तं</w:t>
      </w:r>
      <w:r w:rsidR="00580928" w:rsidRPr="00AC4226">
        <w:rPr>
          <w:cs/>
        </w:rPr>
        <w:br/>
      </w:r>
      <w:r w:rsidRPr="00AC4226">
        <w:rPr>
          <w:cs/>
        </w:rPr>
        <w:t>सु</w:t>
      </w:r>
      <w:r w:rsidRPr="00AC4226">
        <w:t>-</w:t>
      </w:r>
      <w:r w:rsidRPr="00AC4226">
        <w:rPr>
          <w:cs/>
        </w:rPr>
        <w:t>श्लोकैरपि भुवनानि भूषयन्तम्</w:t>
      </w:r>
      <w:r w:rsidR="00D766AC" w:rsidRPr="00AC4226">
        <w:rPr>
          <w:cs/>
        </w:rPr>
        <w:t>।</w:t>
      </w:r>
      <w:r w:rsidR="002A5300" w:rsidRPr="00AC4226">
        <w:rPr>
          <w:cs/>
        </w:rPr>
        <w:br/>
      </w:r>
      <w:r w:rsidRPr="00AC4226">
        <w:rPr>
          <w:cs/>
        </w:rPr>
        <w:t>नेमुः खादुप</w:t>
      </w:r>
      <w:r w:rsidRPr="00AC4226">
        <w:t>-</w:t>
      </w:r>
      <w:r w:rsidRPr="00AC4226">
        <w:rPr>
          <w:cs/>
        </w:rPr>
        <w:t>निषदं तदैतरेयीं</w:t>
      </w:r>
      <w:r w:rsidR="00580928" w:rsidRPr="00AC4226">
        <w:rPr>
          <w:cs/>
        </w:rPr>
        <w:br/>
      </w:r>
      <w:r w:rsidRPr="00AC4226">
        <w:rPr>
          <w:cs/>
        </w:rPr>
        <w:t>व्याख्यान्तं विविध</w:t>
      </w:r>
      <w:r w:rsidRPr="00AC4226">
        <w:t>-</w:t>
      </w:r>
      <w:r w:rsidRPr="00AC4226">
        <w:rPr>
          <w:cs/>
        </w:rPr>
        <w:t>विशिष्ट</w:t>
      </w:r>
      <w:r w:rsidRPr="00AC4226">
        <w:t>-</w:t>
      </w:r>
      <w:r w:rsidRPr="00AC4226">
        <w:rPr>
          <w:cs/>
        </w:rPr>
        <w:t>शिष्य</w:t>
      </w:r>
      <w:r w:rsidRPr="00AC4226">
        <w:t>-</w:t>
      </w:r>
      <w:r w:rsidRPr="00AC4226">
        <w:rPr>
          <w:cs/>
        </w:rPr>
        <w:t>मध्ये</w:t>
      </w:r>
      <w:r w:rsidR="00D766AC" w:rsidRPr="00AC4226">
        <w:rPr>
          <w:cs/>
        </w:rPr>
        <w:t>॥16-</w:t>
      </w:r>
      <w:r w:rsidRPr="00AC4226">
        <w:t>54</w:t>
      </w:r>
      <w:r w:rsidR="0051754E" w:rsidRPr="00AC4226">
        <w:rPr>
          <w:cs/>
        </w:rPr>
        <w:t>॥</w:t>
      </w:r>
    </w:p>
    <w:p w14:paraId="4BCE2D62" w14:textId="77777777" w:rsidR="00E67667" w:rsidRPr="00AC4226" w:rsidRDefault="00E67667" w:rsidP="00EC4553">
      <w:pPr>
        <w:pStyle w:val="EngText"/>
      </w:pPr>
      <w:r w:rsidRPr="00AC4226">
        <w:t xml:space="preserve">16-54. The renowned Gods humbly bowed to the revered Acharya who adorns the world with his immaculate fame now inhabiting </w:t>
      </w:r>
      <w:r w:rsidR="0011372A" w:rsidRPr="00AC4226">
        <w:t>that</w:t>
      </w:r>
      <w:r w:rsidRPr="00AC4226">
        <w:t xml:space="preserve"> portion of the earth, seated in the midst of different distinguished disciples, expounding the secrets of the </w:t>
      </w:r>
      <w:r w:rsidR="0011372A" w:rsidRPr="00AC4226">
        <w:t>Aitareya</w:t>
      </w:r>
      <w:r w:rsidRPr="00AC4226">
        <w:t xml:space="preserve"> Upanishad.</w:t>
      </w:r>
    </w:p>
    <w:p w14:paraId="3FAFEFA1" w14:textId="77777777" w:rsidR="00E9400C" w:rsidRPr="00AC4226" w:rsidRDefault="00E9400C" w:rsidP="007C105A">
      <w:pPr>
        <w:pStyle w:val="S16S"/>
      </w:pPr>
      <w:r w:rsidRPr="00AC4226">
        <w:rPr>
          <w:cs/>
        </w:rPr>
        <w:t>श्रीमन्तं शशि</w:t>
      </w:r>
      <w:r w:rsidRPr="00AC4226">
        <w:t>-</w:t>
      </w:r>
      <w:r w:rsidRPr="00AC4226">
        <w:rPr>
          <w:cs/>
        </w:rPr>
        <w:t>वदनं कुशेशयाक्षं</w:t>
      </w:r>
      <w:r w:rsidR="00580928" w:rsidRPr="00AC4226">
        <w:rPr>
          <w:cs/>
        </w:rPr>
        <w:br/>
      </w:r>
      <w:r w:rsidRPr="00AC4226">
        <w:rPr>
          <w:cs/>
        </w:rPr>
        <w:t>गम्भीर</w:t>
      </w:r>
      <w:r w:rsidRPr="00AC4226">
        <w:t>-</w:t>
      </w:r>
      <w:r w:rsidRPr="00AC4226">
        <w:rPr>
          <w:cs/>
        </w:rPr>
        <w:t>स्वरमति</w:t>
      </w:r>
      <w:r w:rsidRPr="00AC4226">
        <w:t>-</w:t>
      </w:r>
      <w:r w:rsidRPr="00AC4226">
        <w:rPr>
          <w:cs/>
        </w:rPr>
        <w:t>दिव्य</w:t>
      </w:r>
      <w:r w:rsidRPr="00AC4226">
        <w:t>-</w:t>
      </w:r>
      <w:r w:rsidRPr="00AC4226">
        <w:rPr>
          <w:cs/>
        </w:rPr>
        <w:t>लक्षणाढ्यम्</w:t>
      </w:r>
      <w:r w:rsidR="00D766AC" w:rsidRPr="00AC4226">
        <w:rPr>
          <w:cs/>
        </w:rPr>
        <w:t>।</w:t>
      </w:r>
      <w:r w:rsidR="002A5300" w:rsidRPr="00AC4226">
        <w:rPr>
          <w:cs/>
        </w:rPr>
        <w:br/>
      </w:r>
      <w:r w:rsidRPr="00AC4226">
        <w:rPr>
          <w:cs/>
        </w:rPr>
        <w:t>पश्यन्तः स्व</w:t>
      </w:r>
      <w:r w:rsidRPr="00AC4226">
        <w:t>-</w:t>
      </w:r>
      <w:r w:rsidRPr="00AC4226">
        <w:rPr>
          <w:cs/>
        </w:rPr>
        <w:t>गुरुमतार्चिचन् कृतार्था</w:t>
      </w:r>
      <w:r w:rsidR="00580928" w:rsidRPr="00AC4226">
        <w:rPr>
          <w:cs/>
        </w:rPr>
        <w:br/>
      </w:r>
      <w:r w:rsidRPr="00AC4226">
        <w:rPr>
          <w:cs/>
        </w:rPr>
        <w:t>वाण्या तं हरि</w:t>
      </w:r>
      <w:r w:rsidRPr="00AC4226">
        <w:t>-</w:t>
      </w:r>
      <w:r w:rsidRPr="00AC4226">
        <w:rPr>
          <w:cs/>
        </w:rPr>
        <w:t>रति</w:t>
      </w:r>
      <w:r w:rsidRPr="00AC4226">
        <w:t>-</w:t>
      </w:r>
      <w:r w:rsidRPr="00AC4226">
        <w:rPr>
          <w:cs/>
        </w:rPr>
        <w:t>पूर्ण</w:t>
      </w:r>
      <w:r w:rsidRPr="00AC4226">
        <w:t>-</w:t>
      </w:r>
      <w:r w:rsidRPr="00AC4226">
        <w:rPr>
          <w:cs/>
        </w:rPr>
        <w:t>काममेते</w:t>
      </w:r>
      <w:r w:rsidR="00D766AC" w:rsidRPr="00AC4226">
        <w:rPr>
          <w:cs/>
        </w:rPr>
        <w:t>॥16-</w:t>
      </w:r>
      <w:r w:rsidRPr="00AC4226">
        <w:t>55</w:t>
      </w:r>
      <w:r w:rsidR="0051754E" w:rsidRPr="00AC4226">
        <w:rPr>
          <w:cs/>
        </w:rPr>
        <w:t>॥</w:t>
      </w:r>
    </w:p>
    <w:p w14:paraId="5B88C3F6" w14:textId="77777777" w:rsidR="00E67667" w:rsidRPr="00AC4226" w:rsidRDefault="00E67667" w:rsidP="00EC4553">
      <w:pPr>
        <w:pStyle w:val="EngText"/>
      </w:pPr>
      <w:r w:rsidRPr="00AC4226">
        <w:t xml:space="preserve">16-55. These Gods, seeing their own dignified, lotus-eyed preceptor, with his moon-like face and solemn voice, enriched with thirty-two divine marks of excellence, contented enough </w:t>
      </w:r>
      <w:r w:rsidR="0011372A" w:rsidRPr="00AC4226">
        <w:t>with his</w:t>
      </w:r>
      <w:r w:rsidRPr="00AC4226">
        <w:t xml:space="preserve"> stead-fast devotion to Lord Narayana, regarded themselves as highly blessed and </w:t>
      </w:r>
      <w:r w:rsidR="0011372A" w:rsidRPr="00AC4226">
        <w:t>worshipped</w:t>
      </w:r>
      <w:r w:rsidRPr="00AC4226">
        <w:t xml:space="preserve"> him with hymns profuse.</w:t>
      </w:r>
    </w:p>
    <w:p w14:paraId="28D2915B" w14:textId="77777777" w:rsidR="00E9400C" w:rsidRPr="00AC4226" w:rsidRDefault="00E9400C" w:rsidP="007C105A">
      <w:pPr>
        <w:pStyle w:val="S16S"/>
      </w:pPr>
      <w:r w:rsidRPr="00AC4226">
        <w:rPr>
          <w:cs/>
        </w:rPr>
        <w:t>अहरो दुरागम</w:t>
      </w:r>
      <w:r w:rsidRPr="00AC4226">
        <w:t>-</w:t>
      </w:r>
      <w:r w:rsidRPr="00AC4226">
        <w:rPr>
          <w:cs/>
        </w:rPr>
        <w:t>तमः स्व</w:t>
      </w:r>
      <w:r w:rsidRPr="00AC4226">
        <w:t>-</w:t>
      </w:r>
      <w:r w:rsidRPr="00AC4226">
        <w:rPr>
          <w:cs/>
        </w:rPr>
        <w:t>गो</w:t>
      </w:r>
      <w:r w:rsidRPr="00AC4226">
        <w:t>-</w:t>
      </w:r>
      <w:r w:rsidRPr="00AC4226">
        <w:rPr>
          <w:cs/>
        </w:rPr>
        <w:t>गणैः</w:t>
      </w:r>
      <w:r w:rsidR="00580928" w:rsidRPr="00AC4226">
        <w:rPr>
          <w:cs/>
        </w:rPr>
        <w:br/>
      </w:r>
      <w:r w:rsidRPr="00AC4226">
        <w:rPr>
          <w:cs/>
        </w:rPr>
        <w:t>अकरोर्मुकुन्द</w:t>
      </w:r>
      <w:r w:rsidRPr="00AC4226">
        <w:t>-</w:t>
      </w:r>
      <w:r w:rsidRPr="00AC4226">
        <w:rPr>
          <w:cs/>
        </w:rPr>
        <w:t>गुण</w:t>
      </w:r>
      <w:r w:rsidRPr="00AC4226">
        <w:t>-</w:t>
      </w:r>
      <w:r w:rsidRPr="00AC4226">
        <w:rPr>
          <w:cs/>
        </w:rPr>
        <w:t>वृन्द</w:t>
      </w:r>
      <w:r w:rsidRPr="00AC4226">
        <w:t>-</w:t>
      </w:r>
      <w:r w:rsidRPr="00AC4226">
        <w:rPr>
          <w:cs/>
        </w:rPr>
        <w:t>दर्शनम्</w:t>
      </w:r>
      <w:r w:rsidR="00D766AC" w:rsidRPr="00AC4226">
        <w:rPr>
          <w:cs/>
        </w:rPr>
        <w:t>।</w:t>
      </w:r>
      <w:r w:rsidR="002A5300" w:rsidRPr="00AC4226">
        <w:rPr>
          <w:cs/>
        </w:rPr>
        <w:br/>
      </w:r>
      <w:r w:rsidRPr="00AC4226">
        <w:rPr>
          <w:cs/>
        </w:rPr>
        <w:t>अजयश्चतुर्दश जगन्ति सद्</w:t>
      </w:r>
      <w:r w:rsidRPr="00AC4226">
        <w:t>-</w:t>
      </w:r>
      <w:r w:rsidRPr="00AC4226">
        <w:rPr>
          <w:cs/>
        </w:rPr>
        <w:t>गुणैः</w:t>
      </w:r>
      <w:r w:rsidR="00580928" w:rsidRPr="00AC4226">
        <w:rPr>
          <w:cs/>
        </w:rPr>
        <w:br/>
      </w:r>
      <w:r w:rsidRPr="00AC4226">
        <w:rPr>
          <w:cs/>
        </w:rPr>
        <w:t>शरणं गुरो करुणया</w:t>
      </w:r>
      <w:r w:rsidR="007A4C1E" w:rsidRPr="00AC4226">
        <w:rPr>
          <w:cs/>
        </w:rPr>
        <w:t>ऽ</w:t>
      </w:r>
      <w:r w:rsidRPr="00AC4226">
        <w:rPr>
          <w:cs/>
        </w:rPr>
        <w:t>पि नो भवेः</w:t>
      </w:r>
      <w:r w:rsidR="00D766AC" w:rsidRPr="00AC4226">
        <w:rPr>
          <w:cs/>
        </w:rPr>
        <w:t>॥16-</w:t>
      </w:r>
      <w:r w:rsidRPr="00AC4226">
        <w:t>56</w:t>
      </w:r>
      <w:r w:rsidR="0051754E" w:rsidRPr="00AC4226">
        <w:rPr>
          <w:cs/>
        </w:rPr>
        <w:t>॥</w:t>
      </w:r>
    </w:p>
    <w:p w14:paraId="311F137F" w14:textId="77777777" w:rsidR="00E67667" w:rsidRPr="00AC4226" w:rsidRDefault="00E67667" w:rsidP="00EC4553">
      <w:pPr>
        <w:pStyle w:val="EngText"/>
      </w:pPr>
      <w:r w:rsidRPr="00AC4226">
        <w:lastRenderedPageBreak/>
        <w:t xml:space="preserve">16-56. Your cogent interpretation (putting together of </w:t>
      </w:r>
      <w:r w:rsidR="0011372A" w:rsidRPr="00AC4226">
        <w:t>words)</w:t>
      </w:r>
      <w:r w:rsidRPr="00AC4226">
        <w:t xml:space="preserve"> has dispelled the darkness of the corrupt Sha</w:t>
      </w:r>
      <w:r w:rsidR="0011372A" w:rsidRPr="00AC4226">
        <w:t>stras. You have presented well-</w:t>
      </w:r>
      <w:r w:rsidRPr="00AC4226">
        <w:t xml:space="preserve">high, the </w:t>
      </w:r>
      <w:r w:rsidR="0011372A" w:rsidRPr="00AC4226">
        <w:t>whole</w:t>
      </w:r>
      <w:r w:rsidRPr="00AC4226">
        <w:t xml:space="preserve"> gamut of the Lord’s auspicious attributes. You surpass the fourteen worlds in superiority </w:t>
      </w:r>
      <w:r w:rsidR="0011372A" w:rsidRPr="00AC4226">
        <w:t>of merit (like Vishnu-Bhakti) Oh</w:t>
      </w:r>
      <w:r w:rsidRPr="00AC4226">
        <w:t xml:space="preserve"> venerable Guru, out of sheet compassion be our savior (Chief Resort).  (A beautiful description of the exploits of our Acharya)</w:t>
      </w:r>
    </w:p>
    <w:p w14:paraId="103BB4E6" w14:textId="77777777" w:rsidR="00E9400C" w:rsidRPr="00AC4226" w:rsidRDefault="00E9400C" w:rsidP="007C105A">
      <w:pPr>
        <w:pStyle w:val="S16S"/>
      </w:pPr>
      <w:r w:rsidRPr="00AC4226">
        <w:rPr>
          <w:cs/>
        </w:rPr>
        <w:t>नमस्ते प्राणेश प्रणत</w:t>
      </w:r>
      <w:r w:rsidRPr="00AC4226">
        <w:t>-</w:t>
      </w:r>
      <w:r w:rsidRPr="00AC4226">
        <w:rPr>
          <w:cs/>
        </w:rPr>
        <w:t>विभवायावनिमगाः</w:t>
      </w:r>
      <w:r w:rsidR="00580928" w:rsidRPr="00AC4226">
        <w:rPr>
          <w:cs/>
        </w:rPr>
        <w:br/>
      </w:r>
      <w:r w:rsidRPr="00AC4226">
        <w:rPr>
          <w:cs/>
        </w:rPr>
        <w:t>नमः स्वामिन् राम</w:t>
      </w:r>
      <w:r w:rsidRPr="00AC4226">
        <w:t>-</w:t>
      </w:r>
      <w:r w:rsidRPr="00AC4226">
        <w:rPr>
          <w:cs/>
        </w:rPr>
        <w:t>प्रियतम हनूमन् गुरु</w:t>
      </w:r>
      <w:r w:rsidRPr="00AC4226">
        <w:t>-</w:t>
      </w:r>
      <w:r w:rsidRPr="00AC4226">
        <w:rPr>
          <w:cs/>
        </w:rPr>
        <w:t>गुण</w:t>
      </w:r>
      <w:r w:rsidR="00D766AC" w:rsidRPr="00AC4226">
        <w:rPr>
          <w:cs/>
        </w:rPr>
        <w:t>।</w:t>
      </w:r>
      <w:r w:rsidR="002A5300" w:rsidRPr="00AC4226">
        <w:rPr>
          <w:cs/>
        </w:rPr>
        <w:br/>
      </w:r>
      <w:r w:rsidRPr="00AC4226">
        <w:rPr>
          <w:cs/>
        </w:rPr>
        <w:t>नमस्तुभ्यं भीम प्रबल कृष्णेष्ट भगवन्</w:t>
      </w:r>
      <w:r w:rsidR="00580928" w:rsidRPr="00AC4226">
        <w:rPr>
          <w:cs/>
        </w:rPr>
        <w:br/>
      </w:r>
      <w:r w:rsidRPr="00AC4226">
        <w:rPr>
          <w:cs/>
        </w:rPr>
        <w:t>नमः श्रीमन मध्व प्रदिश सुदृशं नो जय</w:t>
      </w:r>
      <w:r w:rsidRPr="00AC4226">
        <w:t>-</w:t>
      </w:r>
      <w:r w:rsidRPr="00AC4226">
        <w:rPr>
          <w:cs/>
        </w:rPr>
        <w:t>जय</w:t>
      </w:r>
      <w:r w:rsidR="00D766AC" w:rsidRPr="00AC4226">
        <w:rPr>
          <w:cs/>
        </w:rPr>
        <w:t>॥16-</w:t>
      </w:r>
      <w:r w:rsidRPr="00AC4226">
        <w:t>57</w:t>
      </w:r>
      <w:r w:rsidR="0051754E" w:rsidRPr="00AC4226">
        <w:rPr>
          <w:cs/>
        </w:rPr>
        <w:t>॥</w:t>
      </w:r>
    </w:p>
    <w:p w14:paraId="5D979326" w14:textId="77777777" w:rsidR="00E67667" w:rsidRPr="00AC4226" w:rsidRDefault="00E67667" w:rsidP="00EC4553">
      <w:pPr>
        <w:pStyle w:val="EngText"/>
      </w:pPr>
      <w:r w:rsidRPr="00AC4226">
        <w:t xml:space="preserve">16-57. O Lord of Senses, </w:t>
      </w:r>
      <w:r w:rsidR="0011372A" w:rsidRPr="00AC4226">
        <w:t>accept</w:t>
      </w:r>
      <w:r w:rsidRPr="00AC4226">
        <w:t xml:space="preserve"> our humble and hearty salutations. (in your three </w:t>
      </w:r>
      <w:r w:rsidR="0011372A" w:rsidRPr="00AC4226">
        <w:t>embodiments)</w:t>
      </w:r>
      <w:r w:rsidRPr="00AC4226">
        <w:t xml:space="preserve"> you have descended on the earth to bestow the wealth of the highest glories of life on the righteous ones who salute you in total surrender. Obeisance to you, Master Hanuman, the bosom of exquisite virtues, most dear to Ramachandra, Salutations to you illustrious Bheemasena, the most potent and Supreme, the</w:t>
      </w:r>
      <w:r w:rsidR="007D41BC" w:rsidRPr="00AC4226">
        <w:t xml:space="preserve"> very life-breath of Sri Krishna. Respectful adorations to you, Acharya Madhwa, the mine of </w:t>
      </w:r>
      <w:r w:rsidR="0011372A" w:rsidRPr="00AC4226">
        <w:t>lore</w:t>
      </w:r>
      <w:r w:rsidR="007D41BC" w:rsidRPr="00AC4226">
        <w:t xml:space="preserve"> infinite. </w:t>
      </w:r>
      <w:r w:rsidR="0011372A" w:rsidRPr="00AC4226">
        <w:t>Enlighten</w:t>
      </w:r>
      <w:r w:rsidR="007D41BC" w:rsidRPr="00AC4226">
        <w:t xml:space="preserve"> us with wisdom.</w:t>
      </w:r>
    </w:p>
    <w:p w14:paraId="1AF51078" w14:textId="77777777" w:rsidR="007D41BC" w:rsidRPr="00AC4226" w:rsidRDefault="007D41BC" w:rsidP="00EC4553">
      <w:pPr>
        <w:pStyle w:val="EngText"/>
      </w:pPr>
      <w:r w:rsidRPr="00AC4226">
        <w:t>Let victory crown you! Let success smile on you.</w:t>
      </w:r>
    </w:p>
    <w:p w14:paraId="46858224" w14:textId="77777777" w:rsidR="00E9400C" w:rsidRPr="00AC4226" w:rsidRDefault="00E9400C" w:rsidP="007C105A">
      <w:pPr>
        <w:pStyle w:val="S16S"/>
      </w:pPr>
      <w:r w:rsidRPr="00AC4226">
        <w:rPr>
          <w:cs/>
        </w:rPr>
        <w:t>इति नि</w:t>
      </w:r>
      <w:r w:rsidRPr="00AC4226">
        <w:t>-</w:t>
      </w:r>
      <w:r w:rsidRPr="00AC4226">
        <w:rPr>
          <w:cs/>
        </w:rPr>
        <w:t>गदितवन्तस्तत्र वृन्दारकेन्द्रा</w:t>
      </w:r>
      <w:r w:rsidR="00580928" w:rsidRPr="00AC4226">
        <w:rPr>
          <w:cs/>
        </w:rPr>
        <w:br/>
      </w:r>
      <w:r w:rsidRPr="00AC4226">
        <w:rPr>
          <w:cs/>
        </w:rPr>
        <w:t>गुरु</w:t>
      </w:r>
      <w:r w:rsidRPr="00AC4226">
        <w:t>-</w:t>
      </w:r>
      <w:r w:rsidRPr="00AC4226">
        <w:rPr>
          <w:cs/>
        </w:rPr>
        <w:t>विजय महं तं लाळयन्तो महान्तम्</w:t>
      </w:r>
      <w:r w:rsidR="00D766AC" w:rsidRPr="00AC4226">
        <w:rPr>
          <w:cs/>
        </w:rPr>
        <w:t>।</w:t>
      </w:r>
      <w:r w:rsidR="00580928" w:rsidRPr="00AC4226">
        <w:rPr>
          <w:cs/>
        </w:rPr>
        <w:br/>
      </w:r>
      <w:r w:rsidRPr="00AC4226">
        <w:rPr>
          <w:cs/>
        </w:rPr>
        <w:t>ववृषुरखिल</w:t>
      </w:r>
      <w:r w:rsidRPr="00AC4226">
        <w:t>-</w:t>
      </w:r>
      <w:r w:rsidRPr="00AC4226">
        <w:rPr>
          <w:cs/>
        </w:rPr>
        <w:t>दृश्यं पुष्प</w:t>
      </w:r>
      <w:r w:rsidRPr="00AC4226">
        <w:t>-</w:t>
      </w:r>
      <w:r w:rsidRPr="00AC4226">
        <w:rPr>
          <w:cs/>
        </w:rPr>
        <w:t>वारं सु</w:t>
      </w:r>
      <w:r w:rsidRPr="00AC4226">
        <w:t>-</w:t>
      </w:r>
      <w:r w:rsidRPr="00AC4226">
        <w:rPr>
          <w:cs/>
        </w:rPr>
        <w:t>गन्धं</w:t>
      </w:r>
      <w:r w:rsidR="00580928" w:rsidRPr="00AC4226">
        <w:rPr>
          <w:cs/>
        </w:rPr>
        <w:br/>
      </w:r>
      <w:r w:rsidRPr="00AC4226">
        <w:rPr>
          <w:cs/>
        </w:rPr>
        <w:t>हरि</w:t>
      </w:r>
      <w:r w:rsidRPr="00AC4226">
        <w:t>-</w:t>
      </w:r>
      <w:r w:rsidRPr="00AC4226">
        <w:rPr>
          <w:cs/>
        </w:rPr>
        <w:t>दयित</w:t>
      </w:r>
      <w:r w:rsidRPr="00AC4226">
        <w:t>-</w:t>
      </w:r>
      <w:r w:rsidRPr="00AC4226">
        <w:rPr>
          <w:cs/>
        </w:rPr>
        <w:t>वरिष्ठै श्रीमदानन्द</w:t>
      </w:r>
      <w:r w:rsidRPr="00AC4226">
        <w:t>-</w:t>
      </w:r>
      <w:r w:rsidRPr="00AC4226">
        <w:rPr>
          <w:cs/>
        </w:rPr>
        <w:t>तीर्थे</w:t>
      </w:r>
      <w:r w:rsidR="00D766AC" w:rsidRPr="00AC4226">
        <w:rPr>
          <w:cs/>
        </w:rPr>
        <w:t>॥16-</w:t>
      </w:r>
      <w:r w:rsidRPr="00AC4226">
        <w:t>58</w:t>
      </w:r>
      <w:r w:rsidR="0051754E" w:rsidRPr="00AC4226">
        <w:rPr>
          <w:cs/>
        </w:rPr>
        <w:t>॥</w:t>
      </w:r>
    </w:p>
    <w:p w14:paraId="0ADE81EA" w14:textId="77777777" w:rsidR="007D41BC" w:rsidRPr="00AC4226" w:rsidRDefault="007D41BC" w:rsidP="00EC4553">
      <w:pPr>
        <w:pStyle w:val="EngText"/>
      </w:pPr>
      <w:r w:rsidRPr="00AC4226">
        <w:t xml:space="preserve">16-58. Praying thus, the Gods Indra and others gathered tin the sky and rained on him heaps of flowers to the witness of all, to celebrate the triumphs of the blessed </w:t>
      </w:r>
      <w:r w:rsidR="00A3471A">
        <w:t>Anandatirtha</w:t>
      </w:r>
      <w:r w:rsidRPr="00AC4226">
        <w:t>, the pre-eminent among the votaries of Lord Narayana.</w:t>
      </w:r>
    </w:p>
    <w:p w14:paraId="152A9187" w14:textId="77777777" w:rsidR="00E9400C" w:rsidRPr="00AC4226" w:rsidRDefault="00E9400C" w:rsidP="00AC4226">
      <w:pPr>
        <w:pStyle w:val="SF2"/>
      </w:pPr>
      <w:r w:rsidRPr="00AC4226">
        <w:rPr>
          <w:cs/>
        </w:rPr>
        <w:t>इति श्रीमत्कवि</w:t>
      </w:r>
      <w:r w:rsidRPr="00AC4226">
        <w:t>-</w:t>
      </w:r>
      <w:r w:rsidRPr="00AC4226">
        <w:rPr>
          <w:cs/>
        </w:rPr>
        <w:t>कुल</w:t>
      </w:r>
      <w:r w:rsidRPr="00AC4226">
        <w:t>-</w:t>
      </w:r>
      <w:r w:rsidRPr="00AC4226">
        <w:rPr>
          <w:cs/>
        </w:rPr>
        <w:t>तिलक</w:t>
      </w:r>
      <w:r w:rsidRPr="00AC4226">
        <w:t>-</w:t>
      </w:r>
      <w:r w:rsidR="00E12771" w:rsidRPr="00AC4226">
        <w:rPr>
          <w:cs/>
        </w:rPr>
        <w:t>त्रिविक्रम</w:t>
      </w:r>
      <w:r w:rsidRPr="00AC4226">
        <w:t>-</w:t>
      </w:r>
      <w:r w:rsidRPr="00AC4226">
        <w:rPr>
          <w:cs/>
        </w:rPr>
        <w:t>पण्डिताचार्य</w:t>
      </w:r>
      <w:r w:rsidRPr="00AC4226">
        <w:t>-</w:t>
      </w:r>
      <w:r w:rsidRPr="00AC4226">
        <w:rPr>
          <w:cs/>
        </w:rPr>
        <w:t>सुत</w:t>
      </w:r>
      <w:r w:rsidR="00D766AC" w:rsidRPr="00AC4226">
        <w:rPr>
          <w:cs/>
        </w:rPr>
        <w:t xml:space="preserve">  </w:t>
      </w:r>
      <w:r w:rsidRPr="00AC4226">
        <w:rPr>
          <w:sz w:val="36"/>
          <w:cs/>
        </w:rPr>
        <w:t>श्री</w:t>
      </w:r>
      <w:r w:rsidRPr="00AC4226">
        <w:rPr>
          <w:sz w:val="36"/>
        </w:rPr>
        <w:t>-</w:t>
      </w:r>
      <w:r w:rsidRPr="00AC4226">
        <w:rPr>
          <w:sz w:val="36"/>
          <w:cs/>
        </w:rPr>
        <w:t>नारायण</w:t>
      </w:r>
      <w:r w:rsidRPr="00AC4226">
        <w:rPr>
          <w:sz w:val="36"/>
        </w:rPr>
        <w:t>-</w:t>
      </w:r>
      <w:r w:rsidRPr="00AC4226">
        <w:rPr>
          <w:sz w:val="36"/>
          <w:cs/>
        </w:rPr>
        <w:t>पण्डिताचार्य</w:t>
      </w:r>
      <w:r w:rsidRPr="00AC4226">
        <w:rPr>
          <w:sz w:val="36"/>
        </w:rPr>
        <w:t>-</w:t>
      </w:r>
      <w:r w:rsidRPr="00AC4226">
        <w:rPr>
          <w:sz w:val="36"/>
          <w:cs/>
        </w:rPr>
        <w:t>विरचिते</w:t>
      </w:r>
      <w:r w:rsidR="00D766AC" w:rsidRPr="00AC4226">
        <w:rPr>
          <w:sz w:val="36"/>
          <w:cs/>
        </w:rPr>
        <w:t xml:space="preserve"> </w:t>
      </w:r>
      <w:r w:rsidRPr="00AC4226">
        <w:rPr>
          <w:cs/>
        </w:rPr>
        <w:t>श्री</w:t>
      </w:r>
      <w:r w:rsidRPr="00AC4226">
        <w:t>-</w:t>
      </w:r>
      <w:r w:rsidRPr="00AC4226">
        <w:rPr>
          <w:cs/>
        </w:rPr>
        <w:t>मध्व</w:t>
      </w:r>
      <w:r w:rsidRPr="00AC4226">
        <w:t>-</w:t>
      </w:r>
      <w:r w:rsidRPr="00AC4226">
        <w:rPr>
          <w:cs/>
        </w:rPr>
        <w:t>विजये महा</w:t>
      </w:r>
      <w:r w:rsidRPr="00AC4226">
        <w:t>-</w:t>
      </w:r>
      <w:r w:rsidRPr="00AC4226">
        <w:rPr>
          <w:cs/>
        </w:rPr>
        <w:t>काव्ये</w:t>
      </w:r>
      <w:r w:rsidRPr="00AC4226">
        <w:t>-</w:t>
      </w:r>
      <w:r w:rsidRPr="00AC4226">
        <w:rPr>
          <w:cs/>
        </w:rPr>
        <w:t>आनन्दाङ्किते</w:t>
      </w:r>
      <w:r w:rsidR="00D766AC" w:rsidRPr="00AC4226">
        <w:rPr>
          <w:cs/>
        </w:rPr>
        <w:t xml:space="preserve"> </w:t>
      </w:r>
      <w:r w:rsidRPr="00AC4226">
        <w:rPr>
          <w:cs/>
        </w:rPr>
        <w:t>षोडशः सर्गः</w:t>
      </w:r>
    </w:p>
    <w:p w14:paraId="1D1D9F45" w14:textId="77777777" w:rsidR="00A442E9" w:rsidRPr="00AC4226" w:rsidRDefault="00A442E9" w:rsidP="00A442E9">
      <w:pPr>
        <w:rPr>
          <w:rFonts w:ascii="Sanskrit 2003" w:hAnsi="Sanskrit 2003" w:cs="Sanskrit 2003"/>
          <w:lang w:val="en-IN" w:bidi="sa-IN"/>
        </w:rPr>
      </w:pPr>
      <w:r w:rsidRPr="00AC4226">
        <w:rPr>
          <w:rFonts w:ascii="Sanskrit 2003" w:hAnsi="Sanskrit 2003" w:cs="Sanskrit 2003"/>
          <w:lang w:val="en-IN" w:bidi="sa-IN"/>
        </w:rPr>
        <w:t>Appendix 1</w:t>
      </w:r>
    </w:p>
    <w:p w14:paraId="1473C886" w14:textId="77777777" w:rsidR="00A442E9" w:rsidRPr="00AC4226" w:rsidRDefault="00A442E9" w:rsidP="00EC4553">
      <w:pPr>
        <w:pStyle w:val="EngText"/>
      </w:pPr>
      <w:r w:rsidRPr="00AC4226">
        <w:lastRenderedPageBreak/>
        <w:t>(Verses in Bhavaprakashika to substantiate the authenticity of the biographical details of Madhwacharya are included for the benefit of the readers.</w:t>
      </w:r>
    </w:p>
    <w:p w14:paraId="38E087D5" w14:textId="77777777" w:rsidR="00D16782" w:rsidRPr="00AC4226" w:rsidRDefault="00D16782" w:rsidP="007C105A">
      <w:pPr>
        <w:pStyle w:val="S16S"/>
      </w:pPr>
      <w:r w:rsidRPr="00AC4226">
        <w:rPr>
          <w:cs/>
        </w:rPr>
        <w:t>सुरनाथगुरुः सुरभिकतदिङ्गमुखया नवचन्दनमिश्रितया।</w:t>
      </w:r>
      <w:r w:rsidRPr="00AC4226">
        <w:rPr>
          <w:cs/>
        </w:rPr>
        <w:br/>
        <w:t>अतिकोमलया तुलसीप्रसवच्छटयैक्ष्यत पुम्भिरसौ लसितः॥1॥</w:t>
      </w:r>
    </w:p>
    <w:p w14:paraId="18C7D757" w14:textId="77777777" w:rsidR="00A442E9" w:rsidRPr="00AC4226" w:rsidRDefault="00A442E9" w:rsidP="00EC4553">
      <w:pPr>
        <w:pStyle w:val="EngText"/>
        <w:numPr>
          <w:ilvl w:val="0"/>
          <w:numId w:val="17"/>
        </w:numPr>
      </w:pPr>
      <w:r w:rsidRPr="00AC4226">
        <w:t>The people saw Madhwacharya, the preceptor and master of Gods, glistening with the garland of delicate and charming flowers and basis bits scented with sandal paste that spread the fragrance in all directions.</w:t>
      </w:r>
    </w:p>
    <w:p w14:paraId="459CD9BB" w14:textId="77777777" w:rsidR="00D16782" w:rsidRPr="00AC4226" w:rsidRDefault="00D16782" w:rsidP="007C105A">
      <w:pPr>
        <w:pStyle w:val="S16S"/>
      </w:pPr>
      <w:r w:rsidRPr="00AC4226">
        <w:rPr>
          <w:cs/>
        </w:rPr>
        <w:t>प्राणाधीशः प्राण उक्थ्यो ज्येष्ठः श्रेष्ठोऽखिलेश्वरः।</w:t>
      </w:r>
      <w:r w:rsidRPr="00AC4226">
        <w:rPr>
          <w:cs/>
        </w:rPr>
        <w:br/>
        <w:t>पाप्मनाऽविद्धि इत्यादिनानोपनिषदीरितः॥2॥</w:t>
      </w:r>
    </w:p>
    <w:p w14:paraId="2D59AC75" w14:textId="77777777" w:rsidR="00A442E9" w:rsidRPr="00AC4226" w:rsidRDefault="00A442E9" w:rsidP="00EC4553">
      <w:pPr>
        <w:pStyle w:val="EngText"/>
        <w:numPr>
          <w:ilvl w:val="0"/>
          <w:numId w:val="17"/>
        </w:numPr>
      </w:pPr>
      <w:r w:rsidRPr="00AC4226">
        <w:t>He is  spoken of in the Upanishads as the Lord of Life, Prana, Uktha, Jyestha, Shrestha and the ruler of the entire cosmos, untouched by sin.</w:t>
      </w:r>
    </w:p>
    <w:p w14:paraId="6439CFF4" w14:textId="77777777" w:rsidR="00D16782" w:rsidRPr="00AC4226" w:rsidRDefault="00D16782" w:rsidP="007C105A">
      <w:pPr>
        <w:pStyle w:val="S16S"/>
      </w:pPr>
      <w:r w:rsidRPr="00AC4226">
        <w:rPr>
          <w:cs/>
        </w:rPr>
        <w:t>स देवश्रेष्ठ इत्यादिभारताद्यैश्च वर्णितः।</w:t>
      </w:r>
      <w:r w:rsidRPr="00AC4226">
        <w:rPr>
          <w:cs/>
        </w:rPr>
        <w:br/>
        <w:t>प्राण इत्येव लोकैश्च स महामहिमा ह्यतः॥3॥</w:t>
      </w:r>
    </w:p>
    <w:p w14:paraId="18EBC079" w14:textId="77777777" w:rsidR="00A442E9" w:rsidRPr="00AC4226" w:rsidRDefault="00A442E9" w:rsidP="00EC4553">
      <w:pPr>
        <w:pStyle w:val="EngText"/>
        <w:numPr>
          <w:ilvl w:val="0"/>
          <w:numId w:val="17"/>
        </w:numPr>
      </w:pPr>
      <w:r w:rsidRPr="00AC4226">
        <w:t>He is described in Mahabharata as the greates among the Gods (except Narayana and Sri Lakshmi) along with other glorifying epithets. So great is his majesty and so is he lauded in the world.</w:t>
      </w:r>
    </w:p>
    <w:p w14:paraId="2743ACF6" w14:textId="77777777" w:rsidR="00D16782" w:rsidRPr="00AC4226" w:rsidRDefault="00D16782" w:rsidP="007C105A">
      <w:pPr>
        <w:pStyle w:val="S16S"/>
      </w:pPr>
      <w:r w:rsidRPr="00AC4226">
        <w:rPr>
          <w:cs/>
        </w:rPr>
        <w:t>सर्वज्ञानबलादीनामनुसन्धानसुक्षमः।</w:t>
      </w:r>
      <w:r w:rsidRPr="00AC4226">
        <w:rPr>
          <w:cs/>
        </w:rPr>
        <w:br/>
        <w:t>प्राणावतारेष्वभितस्तस्मान्नात्राप्यपूर्णता॥4॥</w:t>
      </w:r>
    </w:p>
    <w:p w14:paraId="6A4F2C63" w14:textId="77777777" w:rsidR="00A442E9" w:rsidRPr="00AC4226" w:rsidRDefault="00A442E9" w:rsidP="00EC4553">
      <w:pPr>
        <w:pStyle w:val="EngText"/>
        <w:numPr>
          <w:ilvl w:val="0"/>
          <w:numId w:val="17"/>
        </w:numPr>
      </w:pPr>
      <w:r w:rsidRPr="00AC4226">
        <w:t>He is competent to manifest his omniscience and prowess in all his three incarnations; so even in his embodiment as Madhwa he  has the same sufficiency (suffers not from incompleteness.)</w:t>
      </w:r>
    </w:p>
    <w:p w14:paraId="7A66B5B1" w14:textId="77777777" w:rsidR="00D16782" w:rsidRPr="00AC4226" w:rsidRDefault="00D16782" w:rsidP="007C105A">
      <w:pPr>
        <w:pStyle w:val="S16S"/>
      </w:pPr>
      <w:r w:rsidRPr="00AC4226">
        <w:rPr>
          <w:cs/>
        </w:rPr>
        <w:t>सामर्थ्याशांशमेवान्न प्रादुश्चक्रे जगद्गुरुः।</w:t>
      </w:r>
      <w:r w:rsidRPr="00AC4226">
        <w:rPr>
          <w:cs/>
        </w:rPr>
        <w:br/>
        <w:t>ततत्राप्यमर्त्यदृश्यांशो देवैरेवान्वभूयत॥5॥</w:t>
      </w:r>
    </w:p>
    <w:p w14:paraId="51553E70" w14:textId="77777777" w:rsidR="00A442E9" w:rsidRPr="00AC4226" w:rsidRDefault="00651C1D" w:rsidP="00EC4553">
      <w:pPr>
        <w:pStyle w:val="EngText"/>
        <w:numPr>
          <w:ilvl w:val="0"/>
          <w:numId w:val="17"/>
        </w:numPr>
      </w:pPr>
      <w:r w:rsidRPr="00AC4226">
        <w:t xml:space="preserve"> The preceptor of the world has manifested on this  earth only a fraction of the moiety of his might and some of these wonders, being beyond the human bounds, can be experienced by Gods alone.</w:t>
      </w:r>
    </w:p>
    <w:p w14:paraId="4E492155" w14:textId="77777777" w:rsidR="00621D0D" w:rsidRPr="00AC4226" w:rsidRDefault="00621D0D" w:rsidP="007C105A">
      <w:pPr>
        <w:pStyle w:val="S16S"/>
      </w:pPr>
      <w:r w:rsidRPr="00AC4226">
        <w:rPr>
          <w:cs/>
        </w:rPr>
        <w:t>चर्या दृष्टा नरैःकाश्चिद्विस्मृता देवमायया।</w:t>
      </w:r>
      <w:r w:rsidRPr="00AC4226">
        <w:rPr>
          <w:cs/>
        </w:rPr>
        <w:br/>
        <w:t>अविस्मृताश्च पुरुषैर्नास्माभिः सकलाः श्रुताः॥6॥</w:t>
      </w:r>
    </w:p>
    <w:p w14:paraId="6690A121" w14:textId="77777777" w:rsidR="00651C1D" w:rsidRPr="00AC4226" w:rsidRDefault="00651C1D" w:rsidP="00EC4553">
      <w:pPr>
        <w:pStyle w:val="EngText"/>
        <w:numPr>
          <w:ilvl w:val="0"/>
          <w:numId w:val="17"/>
        </w:numPr>
      </w:pPr>
      <w:r w:rsidRPr="00AC4226">
        <w:lastRenderedPageBreak/>
        <w:t>The angelic deeds of Madhwacharya seen by some are forgotten by them owning to God’s  Will. Even those remembered by them are not heard in entirety by the common folk.</w:t>
      </w:r>
    </w:p>
    <w:p w14:paraId="5582545E" w14:textId="77777777" w:rsidR="00621D0D" w:rsidRPr="00AC4226" w:rsidRDefault="00621D0D" w:rsidP="007C105A">
      <w:pPr>
        <w:pStyle w:val="S16S"/>
      </w:pPr>
      <w:r w:rsidRPr="00AC4226">
        <w:rPr>
          <w:cs/>
        </w:rPr>
        <w:t>श्रुताश्च काश्चिन्नैवोक्ता देवगुह्यत्वनिश्चयात्।</w:t>
      </w:r>
      <w:r w:rsidRPr="00AC4226">
        <w:rPr>
          <w:cs/>
        </w:rPr>
        <w:br/>
        <w:t>ऩ्यास्तथैव न प्रोक्ता ग्रन्थबाहुल्यभीतितः॥7॥</w:t>
      </w:r>
    </w:p>
    <w:p w14:paraId="03EB6AC6" w14:textId="77777777" w:rsidR="00651C1D" w:rsidRPr="00AC4226" w:rsidRDefault="00651C1D" w:rsidP="00EC4553">
      <w:pPr>
        <w:pStyle w:val="EngText"/>
        <w:numPr>
          <w:ilvl w:val="0"/>
          <w:numId w:val="17"/>
        </w:numPr>
      </w:pPr>
      <w:r w:rsidRPr="00AC4226">
        <w:t>Whatever past pre-eminent performances are listened to are not wholly disclosed, some of them being decidedly mysterious and some others being left out for fear of increase in bulk (out of the book).</w:t>
      </w:r>
    </w:p>
    <w:p w14:paraId="796BF27C" w14:textId="77777777" w:rsidR="00621D0D" w:rsidRPr="00AC4226" w:rsidRDefault="00621D0D" w:rsidP="007C105A">
      <w:pPr>
        <w:pStyle w:val="S16S"/>
      </w:pPr>
      <w:r w:rsidRPr="00AC4226">
        <w:rPr>
          <w:cs/>
        </w:rPr>
        <w:t>उक्ताश्च विस्मृता नैव तस्मादेवात्र कारणात्।</w:t>
      </w:r>
      <w:r w:rsidRPr="00AC4226">
        <w:rPr>
          <w:cs/>
        </w:rPr>
        <w:br/>
        <w:t>प्रायेण नैकमान्नोक्ताः कथिता इह सर्वशः॥8॥</w:t>
      </w:r>
    </w:p>
    <w:p w14:paraId="3D4286F8" w14:textId="77777777" w:rsidR="00651C1D" w:rsidRPr="00AC4226" w:rsidRDefault="00651C1D" w:rsidP="00EC4553">
      <w:pPr>
        <w:pStyle w:val="EngText"/>
        <w:numPr>
          <w:ilvl w:val="0"/>
          <w:numId w:val="17"/>
        </w:numPr>
      </w:pPr>
      <w:r w:rsidRPr="00AC4226">
        <w:t>For that reason alone, those celebrated deeds that are not forgotten are related and primarily all those that are narrated not by one, but by many.</w:t>
      </w:r>
    </w:p>
    <w:p w14:paraId="3C409EC0" w14:textId="77777777" w:rsidR="00621D0D" w:rsidRPr="00AC4226" w:rsidRDefault="00621D0D" w:rsidP="007C105A">
      <w:pPr>
        <w:pStyle w:val="S16S"/>
      </w:pPr>
      <w:r w:rsidRPr="00AC4226">
        <w:rPr>
          <w:cs/>
        </w:rPr>
        <w:t>मया दृष्टा ध्रुवमिति प्रोक्ताः प्रायेण पूरुषैः।</w:t>
      </w:r>
      <w:r w:rsidRPr="00AC4226">
        <w:rPr>
          <w:cs/>
        </w:rPr>
        <w:br/>
        <w:t>अद्वयोर्वक्त्रोर्विरोधेऽत्र स्वीककृता प्रबलस्य गीः॥</w:t>
      </w:r>
      <w:r w:rsidRPr="00AC4226">
        <w:rPr>
          <w:cs/>
        </w:rPr>
        <w:br/>
        <w:t>तुल्यं तु सूक्ष्मं दृष्ट्वादौ (तुल्ये तत्सूक्ष्मदृष्ट्यादौ)</w:t>
      </w:r>
      <w:r w:rsidRPr="00AC4226">
        <w:rPr>
          <w:cs/>
        </w:rPr>
        <w:br/>
        <w:t>देवे(वे) नैव परीक्ष्यते॥9॥</w:t>
      </w:r>
    </w:p>
    <w:p w14:paraId="1617109B" w14:textId="77777777" w:rsidR="00651C1D" w:rsidRPr="00AC4226" w:rsidRDefault="00651C1D" w:rsidP="00EC4553">
      <w:pPr>
        <w:pStyle w:val="EngText"/>
        <w:numPr>
          <w:ilvl w:val="0"/>
          <w:numId w:val="17"/>
        </w:numPr>
      </w:pPr>
      <w:r w:rsidRPr="00AC4226">
        <w:t>The exploits recounted are mostly those that are positively posited by people thus: ‘We have really seen it with our own eyes’. Where there are contradictory statements, the more forceful among the two has been accepted. When they are equally weighty, (then) discretion is allowed to decide the matter.</w:t>
      </w:r>
    </w:p>
    <w:p w14:paraId="0DE4D085" w14:textId="77777777" w:rsidR="00621D0D" w:rsidRPr="00AC4226" w:rsidRDefault="00621D0D" w:rsidP="007C105A">
      <w:pPr>
        <w:pStyle w:val="S16S"/>
      </w:pPr>
      <w:r w:rsidRPr="00AC4226">
        <w:rPr>
          <w:cs/>
        </w:rPr>
        <w:t>काव्यश्रिये वा गुरुकीर्तनये वा प्रोक्तं स्वयैवापि मनीषयेति।</w:t>
      </w:r>
      <w:r w:rsidRPr="00AC4226">
        <w:rPr>
          <w:cs/>
        </w:rPr>
        <w:br/>
        <w:t>तस्मान्न शङ्क्येत महाजनेऽस्मिन्पुंसा कुशाग्रीयधियाऽप्यश्यम्॥10॥</w:t>
      </w:r>
    </w:p>
    <w:p w14:paraId="1E20395D" w14:textId="77777777" w:rsidR="00651C1D" w:rsidRPr="00AC4226" w:rsidRDefault="00651C1D" w:rsidP="00EC4553">
      <w:pPr>
        <w:pStyle w:val="EngText"/>
        <w:numPr>
          <w:ilvl w:val="0"/>
          <w:numId w:val="17"/>
        </w:numPr>
      </w:pPr>
      <w:r w:rsidRPr="00AC4226">
        <w:t>Hence the general public should not mistruct in the material presented, thinking it was self-fabricated to boost up the greatness of one’s preceptor or to vaunt one’s talent or to heighten the poetic beauty; more so the shrewed ones (should not disbelieve.).</w:t>
      </w:r>
    </w:p>
    <w:p w14:paraId="55455D5B" w14:textId="77777777" w:rsidR="00621D0D" w:rsidRPr="00AC4226" w:rsidRDefault="00621D0D" w:rsidP="007C105A">
      <w:pPr>
        <w:pStyle w:val="S16S"/>
      </w:pPr>
      <w:r w:rsidRPr="00AC4226">
        <w:rPr>
          <w:cs/>
        </w:rPr>
        <w:t>मन्दप्रबोधजनतोपकृतिं विधित्सुर्मध्वप्रसङ्गपरमोत्सवलम्पटोऽसौ।</w:t>
      </w:r>
      <w:r w:rsidRPr="00AC4226">
        <w:rPr>
          <w:cs/>
        </w:rPr>
        <w:br/>
        <w:t>कृत्वापि मध्वविजयं व्यधितास्य किञ्चित्भावप्रकाशिकाशनमिदं हरये नमोऽस्तु॥11॥</w:t>
      </w:r>
    </w:p>
    <w:p w14:paraId="611B4B37" w14:textId="77777777" w:rsidR="00651C1D" w:rsidRPr="00AC4226" w:rsidRDefault="00651C1D" w:rsidP="00EC4553">
      <w:pPr>
        <w:pStyle w:val="EngText"/>
        <w:numPr>
          <w:ilvl w:val="0"/>
          <w:numId w:val="17"/>
        </w:numPr>
      </w:pPr>
      <w:r w:rsidRPr="00AC4226">
        <w:lastRenderedPageBreak/>
        <w:t>Anything associated with Madhwacharya is a thing of jubilation to me, with a view to serve (keeping in mind the welfare of) the general public, Sumadhwa Vijaya is composed to reveal the import of those festivities to some extent. Salutations to Lord Hari.</w:t>
      </w:r>
    </w:p>
    <w:p w14:paraId="6F21710B" w14:textId="77777777" w:rsidR="00621D0D" w:rsidRPr="00AC4226" w:rsidRDefault="00621D0D" w:rsidP="007C105A">
      <w:pPr>
        <w:pStyle w:val="S16S"/>
      </w:pPr>
      <w:r w:rsidRPr="00AC4226">
        <w:rPr>
          <w:cs/>
        </w:rPr>
        <w:t>त्रिविक्रम विपश्चितो गुणनिधेः सुशिष्याः सुताः</w:t>
      </w:r>
      <w:r w:rsidRPr="00AC4226">
        <w:rPr>
          <w:cs/>
        </w:rPr>
        <w:br/>
        <w:t>सतामभिमतास्त्रयो यस्तृतीयोऽत्र नारायणः।</w:t>
      </w:r>
      <w:r w:rsidRPr="00AC4226">
        <w:rPr>
          <w:cs/>
        </w:rPr>
        <w:br/>
        <w:t>स मध्वविजयं व्याधाद् गुरुगिरा सदानन्ददः</w:t>
      </w:r>
      <w:r w:rsidRPr="00AC4226">
        <w:rPr>
          <w:cs/>
        </w:rPr>
        <w:br/>
        <w:t>प्रसीदतु ततः सदादशमतिः स नारायणः॥12॥</w:t>
      </w:r>
    </w:p>
    <w:p w14:paraId="70FA9AB2" w14:textId="77777777" w:rsidR="00651C1D" w:rsidRPr="00AC4226" w:rsidRDefault="00651C1D" w:rsidP="00EC4553">
      <w:pPr>
        <w:pStyle w:val="EngText"/>
        <w:numPr>
          <w:ilvl w:val="0"/>
          <w:numId w:val="17"/>
        </w:numPr>
      </w:pPr>
      <w:r w:rsidRPr="00AC4226">
        <w:t>Narayana, (deserving the reverence of the righteous) the third among the disciplined sons of Trivikrama Pandia, the store of virtues, composed this Madhwa Vijaya (conquest of Madhwa), with the mandate of his preceptor-father. Let Poornaprajna along with the ever bliss-yielding Lord Narayana be pleased.</w:t>
      </w:r>
    </w:p>
    <w:p w14:paraId="590D877D" w14:textId="77777777" w:rsidR="00621D0D" w:rsidRPr="00AC4226" w:rsidRDefault="00621D0D" w:rsidP="007C105A">
      <w:pPr>
        <w:pStyle w:val="S16S"/>
      </w:pPr>
    </w:p>
    <w:p w14:paraId="7713A4BE" w14:textId="77777777" w:rsidR="00E9400C" w:rsidRPr="00AC4226" w:rsidRDefault="00E9400C" w:rsidP="00E9400C">
      <w:pPr>
        <w:autoSpaceDE w:val="0"/>
        <w:autoSpaceDN w:val="0"/>
        <w:adjustRightInd w:val="0"/>
        <w:mirrorIndents w:val="0"/>
        <w:rPr>
          <w:rFonts w:ascii="Sanskrit 2003" w:hAnsi="Sanskrit 2003" w:cs="Sanskrit 2003"/>
          <w:b/>
          <w:bCs/>
          <w:sz w:val="20"/>
          <w:lang w:bidi="sa-IN"/>
        </w:rPr>
      </w:pPr>
    </w:p>
    <w:p w14:paraId="47A4012A" w14:textId="77777777" w:rsidR="00E9400C" w:rsidRPr="00AC4226" w:rsidRDefault="00E9400C" w:rsidP="00E9400C">
      <w:pPr>
        <w:rPr>
          <w:rFonts w:ascii="Sanskrit 2003" w:hAnsi="Sanskrit 2003" w:cs="Sanskrit 2003"/>
          <w:lang w:bidi="sa-IN"/>
        </w:rPr>
      </w:pPr>
    </w:p>
    <w:sectPr w:rsidR="00E9400C" w:rsidRPr="00AC4226" w:rsidSect="00FB7A0F">
      <w:headerReference w:type="even" r:id="rId10"/>
      <w:headerReference w:type="default" r:id="rId11"/>
      <w:footerReference w:type="even" r:id="rId12"/>
      <w:footerReference w:type="default" r:id="rId13"/>
      <w:pgSz w:w="11907" w:h="16839" w:code="9"/>
      <w:pgMar w:top="720" w:right="1134" w:bottom="720" w:left="1134" w:header="851" w:footer="851" w:gutter="907"/>
      <w:pgBorders>
        <w:top w:val="starsShadowed" w:sz="9" w:space="1" w:color="auto"/>
        <w:left w:val="starsShadowed" w:sz="9" w:space="1" w:color="auto"/>
        <w:bottom w:val="starsShadowed" w:sz="9" w:space="1" w:color="auto"/>
        <w:right w:val="starsShadowed" w:sz="9" w:space="1" w:color="auto"/>
      </w:pgBorders>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52">
      <wne:acd wne:acdName="acd0"/>
    </wne:keymap>
  </wne:keymaps>
  <wne:toolbars>
    <wne:acdManifest>
      <wne:acdEntry wne:acdName="acd0"/>
    </wne:acdManifest>
  </wne:toolbars>
  <wne:acds>
    <wne:acd wne:argValue="AgBTAFMAUgBCAEMAMQA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03F97E" w14:textId="77777777" w:rsidR="005318F8" w:rsidRDefault="005318F8" w:rsidP="00A62246">
      <w:r>
        <w:separator/>
      </w:r>
    </w:p>
  </w:endnote>
  <w:endnote w:type="continuationSeparator" w:id="0">
    <w:p w14:paraId="6B80E9D0" w14:textId="77777777" w:rsidR="005318F8" w:rsidRDefault="005318F8" w:rsidP="00A62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nskrit 2003">
    <w:altName w:val="Times New Roman"/>
    <w:panose1 w:val="00000000000000000000"/>
    <w:charset w:val="00"/>
    <w:family w:val="auto"/>
    <w:pitch w:val="variable"/>
    <w:sig w:usb0="A00080EF" w:usb1="1000204A" w:usb2="00000000" w:usb3="00000000" w:csb0="00000001" w:csb1="00000000"/>
    <w:embedRegular r:id="rId1" w:fontKey="{4A8D7E9A-41A2-4E37-BF06-14B60081BDF0}"/>
    <w:embedBold r:id="rId2" w:fontKey="{C19C38D6-34C8-4E93-8EA3-AC687C2FB9D8}"/>
    <w:embedBoldItalic r:id="rId3" w:fontKey="{507B15BB-2CED-48E7-8023-E0DC24E44DFB}"/>
  </w:font>
  <w:font w:name="Calibri">
    <w:panose1 w:val="020F0502020204030204"/>
    <w:charset w:val="00"/>
    <w:family w:val="swiss"/>
    <w:pitch w:val="variable"/>
    <w:sig w:usb0="E4002EFF" w:usb1="C000247B" w:usb2="00000009" w:usb3="00000000" w:csb0="000001FF" w:csb1="00000000"/>
    <w:embedRegular r:id="rId4" w:fontKey="{DC86EA66-B646-4FD8-88D8-0B4AD1C1BCEE}"/>
    <w:embedBold r:id="rId5" w:fontKey="{1FDE25B8-F37F-4DAF-80EE-A1EF53EEC67E}"/>
    <w:embedItalic r:id="rId6" w:fontKey="{65B3B17A-18F5-4482-85E1-CD5A3EF15726}"/>
    <w:embedBoldItalic r:id="rId7" w:fontKey="{93D2E752-5A56-4CEB-8174-AD1A2623461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embedRegular r:id="rId8" w:fontKey="{4014733F-9599-4CDF-A2AE-033E6035D700}"/>
    <w:embedBold r:id="rId9" w:fontKey="{C25C1826-01EE-44BA-8FE5-7715C6AC7114}"/>
    <w:embedItalic r:id="rId10" w:fontKey="{F68750AC-514C-47FE-8F51-FDCEB9C57F14}"/>
    <w:embedBoldItalic r:id="rId11" w:fontKey="{FBF620F9-C66C-491F-A565-E23F01504AE4}"/>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embedRegular r:id="rId12" w:subsetted="1" w:fontKey="{5F5D0FC8-25B4-4702-9FD3-CCBC4DE90BFE}"/>
    <w:embedBold r:id="rId13" w:subsetted="1" w:fontKey="{D87629E6-7FBA-4E5D-95DC-78F9A1F7C576}"/>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embedRegular r:id="rId14" w:subsetted="1" w:fontKey="{1ECDC19F-025D-4E97-9FD7-27D802725876}"/>
    <w:embedBold r:id="rId15" w:subsetted="1" w:fontKey="{2C415B21-671C-4C03-B8F4-B2CACB72BB39}"/>
    <w:embedItalic r:id="rId16" w:subsetted="1" w:fontKey="{767955F7-A8FD-4225-A752-69ED5D4008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7436A9" w14:textId="77777777" w:rsidR="00A83470" w:rsidRDefault="00A83470" w:rsidP="00A62246"/>
  <w:p w14:paraId="4561C5FD" w14:textId="77777777" w:rsidR="00A83470" w:rsidRDefault="00A83470" w:rsidP="00A62246">
    <w:pPr>
      <w:pStyle w:val="Footer"/>
    </w:pPr>
    <w:r>
      <w:rPr>
        <w:noProof/>
      </w:rPr>
      <mc:AlternateContent>
        <mc:Choice Requires="wps">
          <w:drawing>
            <wp:anchor distT="0" distB="0" distL="114300" distR="114300" simplePos="0" relativeHeight="251677696" behindDoc="0" locked="0" layoutInCell="1" allowOverlap="1" wp14:anchorId="009153F7" wp14:editId="624ED5F6">
              <wp:simplePos x="0" y="0"/>
              <wp:positionH relativeFrom="column">
                <wp:posOffset>8077200</wp:posOffset>
              </wp:positionH>
              <wp:positionV relativeFrom="paragraph">
                <wp:posOffset>127000</wp:posOffset>
              </wp:positionV>
              <wp:extent cx="1620520" cy="387350"/>
              <wp:effectExtent l="0" t="0" r="0" b="0"/>
              <wp:wrapNone/>
              <wp:docPr id="3"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0520" cy="387350"/>
                      </a:xfrm>
                      <a:prstGeom prst="rect">
                        <a:avLst/>
                      </a:prstGeom>
                      <a:solidFill>
                        <a:schemeClr val="accent2">
                          <a:lumMod val="75000"/>
                        </a:schemeClr>
                      </a:solidFill>
                      <a:extLst>
                        <a:ext uri="{91240B29-F687-4F45-9708-019B960494DF}">
                          <a14:hiddenLine xmlns:a14="http://schemas.microsoft.com/office/drawing/2010/main" w="9525">
                            <a:solidFill>
                              <a:srgbClr val="000000"/>
                            </a:solidFill>
                            <a:miter lim="800000"/>
                            <a:headEnd/>
                            <a:tailEnd/>
                          </a14:hiddenLine>
                        </a:ext>
                      </a:extLst>
                    </wps:spPr>
                    <wps:txbx>
                      <w:txbxContent>
                        <w:p w14:paraId="6F410EAF" w14:textId="77777777" w:rsidR="00A83470" w:rsidRPr="00AA587C" w:rsidRDefault="00A83470" w:rsidP="00A62246">
                          <w:pPr>
                            <w:rPr>
                              <w:bCs/>
                              <w:color w:val="FFFFFF" w:themeColor="background1"/>
                              <w:spacing w:val="60"/>
                            </w:rPr>
                          </w:pPr>
                          <w:r>
                            <w:rPr>
                              <w:color w:val="FFFFFF" w:themeColor="background1"/>
                            </w:rPr>
                            <w:t xml:space="preserve">Page </w:t>
                          </w:r>
                          <w:r>
                            <w:fldChar w:fldCharType="begin"/>
                          </w:r>
                          <w:r>
                            <w:instrText xml:space="preserve"> PAGE   \* MERGEFORMAT </w:instrText>
                          </w:r>
                          <w:r>
                            <w:fldChar w:fldCharType="separate"/>
                          </w:r>
                          <w:r w:rsidRPr="000B336F">
                            <w:rPr>
                              <w:noProof/>
                              <w:color w:val="FFFFFF" w:themeColor="background1"/>
                            </w:rPr>
                            <w:t>16</w:t>
                          </w:r>
                          <w:r>
                            <w:rPr>
                              <w:noProof/>
                              <w:color w:val="FFFFFF" w:themeColor="background1"/>
                            </w:rPr>
                            <w:fldChar w:fldCharType="end"/>
                          </w:r>
                        </w:p>
                        <w:p w14:paraId="2DDD53AD" w14:textId="77777777" w:rsidR="00A83470" w:rsidRDefault="00A83470" w:rsidP="00EB7EF9">
                          <w:pPr>
                            <w:pStyle w:val="NoSpacing"/>
                          </w:pPr>
                        </w:p>
                        <w:p w14:paraId="1EDFD051" w14:textId="77777777" w:rsidR="00A83470" w:rsidRDefault="005318F8" w:rsidP="00A62246">
                          <w:sdt>
                            <w:sdtPr>
                              <w:alias w:val="Address"/>
                              <w:id w:val="-1371377145"/>
                              <w:dataBinding w:prefixMappings="xmlns:ns0='http://schemas.microsoft.com/office/2006/coverPageProps'" w:xpath="/ns0:CoverPageProperties[1]/ns0:CompanyAddress[1]" w:storeItemID="{55AF091B-3C7A-41E3-B477-F2FDAA23CFDA}"/>
                              <w:text w:multiLine="1"/>
                            </w:sdtPr>
                            <w:sdtEndPr/>
                            <w:sdtContent>
                              <w:r w:rsidR="00A83470">
                                <w:rPr>
                                  <w:cs/>
                                </w:rPr>
                                <w:t>आचार्याः श्रीमदाचार्याः सन्तु मे जन्म जन्मनि॥गुरुभावं व्यञ्चयन्ति भाति श्री जयतीर्थवाक् ॥कृष्णं वन्दे जगद्गुरुम् ॥</w:t>
                              </w:r>
                            </w:sdtContent>
                          </w:sdt>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rect w14:anchorId="009153F7" id="Rectangle 158" o:spid="_x0000_s1030" style="position:absolute;margin-left:636pt;margin-top:10pt;width:127.6pt;height:3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" fillcolor="#943634 [2405]" stroked="f">
              <v:textbox>
                <w:txbxContent>
                  <w:p w14:paraId="6F410EAF" w14:textId="77777777" w:rsidR="00A83470" w:rsidRPr="00AA587C" w:rsidRDefault="00A83470" w:rsidP="00A62246">
                    <w:pPr>
                      <w:rPr>
                        <w:bCs/>
                        <w:color w:val="FFFFFF" w:themeColor="background1"/>
                        <w:spacing w:val="60"/>
                      </w:rPr>
                    </w:pPr>
                    <w:r>
                      <w:rPr>
                        <w:color w:val="FFFFFF" w:themeColor="background1"/>
                      </w:rPr>
                      <w:t xml:space="preserve">Page </w:t>
                    </w:r>
                    <w:r>
                      <w:fldChar w:fldCharType="begin"/>
                    </w:r>
                    <w:r>
                      <w:instrText xml:space="preserve"> PAGE   \* MERGEFORMAT </w:instrText>
                    </w:r>
                    <w:r>
                      <w:fldChar w:fldCharType="separate"/>
                    </w:r>
                    <w:r w:rsidRPr="000B336F">
                      <w:rPr>
                        <w:noProof/>
                        <w:color w:val="FFFFFF" w:themeColor="background1"/>
                      </w:rPr>
                      <w:t>16</w:t>
                    </w:r>
                    <w:r>
                      <w:rPr>
                        <w:noProof/>
                        <w:color w:val="FFFFFF" w:themeColor="background1"/>
                      </w:rPr>
                      <w:fldChar w:fldCharType="end"/>
                    </w:r>
                  </w:p>
                  <w:p w14:paraId="2DDD53AD" w14:textId="77777777" w:rsidR="00A83470" w:rsidRDefault="00A83470" w:rsidP="00EB7EF9">
                    <w:pPr>
                      <w:pStyle w:val="NoSpacing"/>
                    </w:pPr>
                  </w:p>
                  <w:p w14:paraId="1EDFD051" w14:textId="77777777" w:rsidR="00A83470" w:rsidRDefault="005318F8" w:rsidP="00A62246">
                    <w:sdt>
                      <w:sdtPr>
                        <w:alias w:val="Address"/>
                        <w:id w:val="-1371377145"/>
                        <w:dataBinding w:prefixMappings="xmlns:ns0='http://schemas.microsoft.com/office/2006/coverPageProps'" w:xpath="/ns0:CoverPageProperties[1]/ns0:CompanyAddress[1]" w:storeItemID="{55AF091B-3C7A-41E3-B477-F2FDAA23CFDA}"/>
                        <w:text w:multiLine="1"/>
                      </w:sdtPr>
                      <w:sdtEndPr/>
                      <w:sdtContent>
                        <w:r w:rsidR="00A83470">
                          <w:rPr>
                            <w:cs/>
                          </w:rPr>
                          <w:t>आचार्याः श्रीमदाचार्याः सन्तु मे जन्म जन्मनि॥गुरुभावं व्यञ्चयन्ति भाति श्री जयतीर्थवाक् ॥कृष्णं वन्दे जगद्गुरुम् ॥</w:t>
                        </w:r>
                      </w:sdtContent>
                    </w:sdt>
                  </w:p>
                </w:txbxContent>
              </v:textbox>
            </v:rect>
          </w:pict>
        </mc:Fallback>
      </mc:AlternateContent>
    </w:r>
    <w:r>
      <w:rPr>
        <w:noProof/>
      </w:rPr>
      <mc:AlternateContent>
        <mc:Choice Requires="wps">
          <w:drawing>
            <wp:anchor distT="0" distB="0" distL="114300" distR="114300" simplePos="0" relativeHeight="251681792" behindDoc="0" locked="0" layoutInCell="1" allowOverlap="1" wp14:anchorId="05733728" wp14:editId="3017B0FB">
              <wp:simplePos x="0" y="0"/>
              <wp:positionH relativeFrom="column">
                <wp:posOffset>-26670</wp:posOffset>
              </wp:positionH>
              <wp:positionV relativeFrom="paragraph">
                <wp:posOffset>123190</wp:posOffset>
              </wp:positionV>
              <wp:extent cx="8023225" cy="391795"/>
              <wp:effectExtent l="0" t="0" r="0" b="8255"/>
              <wp:wrapNone/>
              <wp:docPr id="12"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23225" cy="391795"/>
                      </a:xfrm>
                      <a:prstGeom prst="rect">
                        <a:avLst/>
                      </a:prstGeom>
                      <a:solidFill>
                        <a:schemeClr val="accent2">
                          <a:lumMod val="75000"/>
                        </a:schemeClr>
                      </a:solidFill>
                      <a:extLst>
                        <a:ext uri="{91240B29-F687-4F45-9708-019B960494DF}">
                          <a14:hiddenLine xmlns:a14="http://schemas.microsoft.com/office/drawing/2010/main" w="9525">
                            <a:solidFill>
                              <a:srgbClr val="943634"/>
                            </a:solidFill>
                            <a:miter lim="800000"/>
                            <a:headEnd/>
                            <a:tailEnd/>
                          </a14:hiddenLine>
                        </a:ext>
                      </a:extLst>
                    </wps:spPr>
                    <wps:txbx>
                      <w:txbxContent>
                        <w:sdt>
                          <w:sdtPr>
                            <w:alias w:val="Address"/>
                            <w:id w:val="1875113294"/>
                            <w:dataBinding w:prefixMappings="xmlns:ns0='http://schemas.microsoft.com/office/2006/coverPageProps'" w:xpath="/ns0:CoverPageProperties[1]/ns0:CompanyAddress[1]" w:storeItemID="{55AF091B-3C7A-41E3-B477-F2FDAA23CFDA}"/>
                            <w:text w:multiLine="1"/>
                          </w:sdtPr>
                          <w:sdtEndPr/>
                          <w:sdtContent>
                            <w:p w14:paraId="509EF6EC" w14:textId="77777777" w:rsidR="00A83470" w:rsidRPr="00AA587C" w:rsidRDefault="00A83470" w:rsidP="00A62246">
                              <w:pPr>
                                <w:rPr>
                                  <w:bCs/>
                                  <w:color w:val="FFFFFF" w:themeColor="background1"/>
                                  <w:spacing w:val="60"/>
                                </w:rPr>
                              </w:pPr>
                              <w:r>
                                <w:rPr>
                                  <w:cs/>
                                </w:rPr>
                                <w:t>आचार्याः श्रीमदाचार्याः सन्तु मे जन्म जन्मनि॥गुरुभावं व्यञ्चयन्ति भाति श्री जयतीर्थवाक् ॥कृष्णं वन्दे जगद्गुरुम् ॥</w:t>
                              </w:r>
                            </w:p>
                          </w:sdtContent>
                        </w:sdt>
                        <w:p w14:paraId="7D73908D" w14:textId="77777777" w:rsidR="00A83470" w:rsidRDefault="00A83470" w:rsidP="00EB7EF9">
                          <w:pPr>
                            <w:pStyle w:val="NoSpacing"/>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rect w14:anchorId="05733728" id="Rectangle 157" o:spid="_x0000_s1031" style="position:absolute;margin-left:-2.1pt;margin-top:9.7pt;width:631.75pt;height:30.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" fillcolor="#943634 [2405]" stroked="f" strokecolor="#943634">
              <v:textbox>
                <w:txbxContent>
                  <w:sdt>
                    <w:sdtPr>
                      <w:alias w:val="Address"/>
                      <w:id w:val="1875113294"/>
                      <w:dataBinding w:prefixMappings="xmlns:ns0='http://schemas.microsoft.com/office/2006/coverPageProps'" w:xpath="/ns0:CoverPageProperties[1]/ns0:CompanyAddress[1]" w:storeItemID="{55AF091B-3C7A-41E3-B477-F2FDAA23CFDA}"/>
                      <w:text w:multiLine="1"/>
                    </w:sdtPr>
                    <w:sdtEndPr/>
                    <w:sdtContent>
                      <w:p w14:paraId="509EF6EC" w14:textId="77777777" w:rsidR="00A83470" w:rsidRPr="00AA587C" w:rsidRDefault="00A83470" w:rsidP="00A62246">
                        <w:pPr>
                          <w:rPr>
                            <w:bCs/>
                            <w:color w:val="FFFFFF" w:themeColor="background1"/>
                            <w:spacing w:val="60"/>
                          </w:rPr>
                        </w:pPr>
                        <w:r>
                          <w:rPr>
                            <w:cs/>
                          </w:rPr>
                          <w:t>आचार्याः श्रीमदाचार्याः सन्तु मे जन्म जन्मनि॥गुरुभावं व्यञ्चयन्ति भाति श्री जयतीर्थवाक् ॥कृष्णं वन्दे जगद्गुरुम् ॥</w:t>
                        </w:r>
                      </w:p>
                    </w:sdtContent>
                  </w:sdt>
                  <w:p w14:paraId="7D73908D" w14:textId="77777777" w:rsidR="00A83470" w:rsidRDefault="00A83470" w:rsidP="00EB7EF9">
                    <w:pPr>
                      <w:pStyle w:val="NoSpacing"/>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2B76A3" w14:textId="77777777" w:rsidR="00A83470" w:rsidRPr="005E1B33" w:rsidRDefault="00A83470" w:rsidP="00A62246">
    <w:pPr>
      <w:rPr>
        <w:lang w:bidi="kn-IN"/>
      </w:rPr>
    </w:pPr>
  </w:p>
  <w:p w14:paraId="03732595" w14:textId="77777777" w:rsidR="00A83470" w:rsidRPr="008C5000" w:rsidRDefault="00A83470" w:rsidP="00A62246">
    <w:pPr>
      <w:pStyle w:val="Footer"/>
      <w:rPr>
        <w:rFonts w:ascii="Sanskrit 2003" w:hAnsi="Sanskrit 2003" w:cs="Sanskrit 2003"/>
      </w:rPr>
    </w:pPr>
    <w:r w:rsidRPr="008C5000">
      <w:rPr>
        <w:rFonts w:ascii="Sanskrit 2003" w:hAnsi="Sanskrit 2003" w:cs="Sanskrit 2003"/>
        <w:noProof/>
      </w:rPr>
      <mc:AlternateContent>
        <mc:Choice Requires="wps">
          <w:drawing>
            <wp:anchor distT="0" distB="0" distL="114300" distR="114300" simplePos="0" relativeHeight="251683840" behindDoc="0" locked="0" layoutInCell="1" allowOverlap="1" wp14:anchorId="17ED508C" wp14:editId="0637C9A7">
              <wp:simplePos x="0" y="0"/>
              <wp:positionH relativeFrom="column">
                <wp:posOffset>4509912</wp:posOffset>
              </wp:positionH>
              <wp:positionV relativeFrom="paragraph">
                <wp:posOffset>-1823</wp:posOffset>
              </wp:positionV>
              <wp:extent cx="1061311" cy="292735"/>
              <wp:effectExtent l="0" t="0" r="5715"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1311" cy="292735"/>
                      </a:xfrm>
                      <a:prstGeom prst="rect">
                        <a:avLst/>
                      </a:prstGeom>
                      <a:solidFill>
                        <a:schemeClr val="accent2">
                          <a:lumMod val="75000"/>
                        </a:schemeClr>
                      </a:solidFill>
                      <a:extLst>
                        <a:ext uri="{91240B29-F687-4F45-9708-019B960494DF}">
                          <a14:hiddenLine xmlns:a14="http://schemas.microsoft.com/office/drawing/2010/main" w="9525">
                            <a:solidFill>
                              <a:srgbClr val="000000"/>
                            </a:solidFill>
                            <a:miter lim="800000"/>
                            <a:headEnd/>
                            <a:tailEnd/>
                          </a14:hiddenLine>
                        </a:ext>
                      </a:extLst>
                    </wps:spPr>
                    <wps:txbx>
                      <w:txbxContent>
                        <w:p w14:paraId="4641CDB1" w14:textId="77777777" w:rsidR="00A83470" w:rsidRDefault="00A83470" w:rsidP="00A62246">
                          <w:pPr>
                            <w:rPr>
                              <w:color w:val="FFFFFF" w:themeColor="background1"/>
                            </w:rPr>
                          </w:pPr>
                          <w:r>
                            <w:rPr>
                              <w:color w:val="FFFFFF" w:themeColor="background1"/>
                            </w:rPr>
                            <w:t xml:space="preserve">Page </w:t>
                          </w:r>
                          <w:r>
                            <w:fldChar w:fldCharType="begin"/>
                          </w:r>
                          <w:r>
                            <w:instrText xml:space="preserve"> PAGE   \* MERGEFORMAT </w:instrText>
                          </w:r>
                          <w:r>
                            <w:fldChar w:fldCharType="separate"/>
                          </w:r>
                          <w:r w:rsidR="00E3067F" w:rsidRPr="00E3067F">
                            <w:rPr>
                              <w:noProof/>
                              <w:color w:val="FFFFFF" w:themeColor="background1"/>
                            </w:rPr>
                            <w:t>214</w:t>
                          </w:r>
                          <w:r>
                            <w:rPr>
                              <w:noProof/>
                              <w:color w:val="FFFFFF" w:themeColor="background1"/>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rect w14:anchorId="17ED508C" id="Rectangle 15" o:spid="_x0000_s1032" style="position:absolute;margin-left:355.1pt;margin-top:-.15pt;width:83.55pt;height:23.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" fillcolor="#943634 [2405]" stroked="f">
              <v:textbox>
                <w:txbxContent>
                  <w:p w14:paraId="4641CDB1" w14:textId="77777777" w:rsidR="00A83470" w:rsidRDefault="00A83470" w:rsidP="00A62246">
                    <w:pPr>
                      <w:rPr>
                        <w:color w:val="FFFFFF" w:themeColor="background1"/>
                      </w:rPr>
                    </w:pPr>
                    <w:r>
                      <w:rPr>
                        <w:color w:val="FFFFFF" w:themeColor="background1"/>
                      </w:rPr>
                      <w:t xml:space="preserve">Page </w:t>
                    </w:r>
                    <w:r>
                      <w:fldChar w:fldCharType="begin"/>
                    </w:r>
                    <w:r>
                      <w:instrText xml:space="preserve"> PAGE   \* MERGEFORMAT </w:instrText>
                    </w:r>
                    <w:r>
                      <w:fldChar w:fldCharType="separate"/>
                    </w:r>
                    <w:r w:rsidR="00E3067F" w:rsidRPr="00E3067F">
                      <w:rPr>
                        <w:noProof/>
                        <w:color w:val="FFFFFF" w:themeColor="background1"/>
                      </w:rPr>
                      <w:t>214</w:t>
                    </w:r>
                    <w:r>
                      <w:rPr>
                        <w:noProof/>
                        <w:color w:val="FFFFFF" w:themeColor="background1"/>
                      </w:rPr>
                      <w:fldChar w:fldCharType="end"/>
                    </w:r>
                  </w:p>
                </w:txbxContent>
              </v:textbox>
            </v:rect>
          </w:pict>
        </mc:Fallback>
      </mc:AlternateContent>
    </w:r>
    <w:r w:rsidRPr="008C5000">
      <w:rPr>
        <w:rFonts w:ascii="Sanskrit 2003" w:hAnsi="Sanskrit 2003" w:cs="Sanskrit 2003"/>
        <w:noProof/>
      </w:rPr>
      <mc:AlternateContent>
        <mc:Choice Requires="wps">
          <w:drawing>
            <wp:anchor distT="0" distB="0" distL="114300" distR="114300" simplePos="0" relativeHeight="251684864" behindDoc="0" locked="0" layoutInCell="1" allowOverlap="1" wp14:anchorId="253FC763" wp14:editId="1AD0F1E4">
              <wp:simplePos x="0" y="0"/>
              <wp:positionH relativeFrom="column">
                <wp:posOffset>-348103</wp:posOffset>
              </wp:positionH>
              <wp:positionV relativeFrom="paragraph">
                <wp:posOffset>2540</wp:posOffset>
              </wp:positionV>
              <wp:extent cx="4747895" cy="292735"/>
              <wp:effectExtent l="0" t="0" r="0"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7895" cy="292735"/>
                      </a:xfrm>
                      <a:prstGeom prst="rect">
                        <a:avLst/>
                      </a:prstGeom>
                      <a:solidFill>
                        <a:schemeClr val="accent2">
                          <a:lumMod val="75000"/>
                        </a:schemeClr>
                      </a:solidFill>
                      <a:extLst>
                        <a:ext uri="{91240B29-F687-4F45-9708-019B960494DF}">
                          <a14:hiddenLine xmlns:a14="http://schemas.microsoft.com/office/drawing/2010/main" w="9525">
                            <a:solidFill>
                              <a:srgbClr val="943634"/>
                            </a:solidFill>
                            <a:miter lim="800000"/>
                            <a:headEnd/>
                            <a:tailEnd/>
                          </a14:hiddenLine>
                        </a:ext>
                      </a:extLst>
                    </wps:spPr>
                    <wps:txbx>
                      <w:txbxContent>
                        <w:sdt>
                          <w:sdtPr>
                            <w:rPr>
                              <w:rFonts w:ascii="Sanskrit 2003" w:hAnsi="Sanskrit 2003" w:cs="Sanskrit 2003"/>
                              <w:color w:val="FFFF00"/>
                            </w:rPr>
                            <w:alias w:val="Address"/>
                            <w:id w:val="-1781482772"/>
                            <w:dataBinding w:prefixMappings="xmlns:ns0='http://schemas.microsoft.com/office/2006/coverPageProps'" w:xpath="/ns0:CoverPageProperties[1]/ns0:CompanyAddress[1]" w:storeItemID="{55AF091B-3C7A-41E3-B477-F2FDAA23CFDA}"/>
                            <w:text w:multiLine="1"/>
                          </w:sdtPr>
                          <w:sdtEndPr/>
                          <w:sdtContent>
                            <w:p w14:paraId="02ED9CE2" w14:textId="77777777" w:rsidR="00A83470" w:rsidRPr="001E626E" w:rsidRDefault="00A83470" w:rsidP="00A62246">
                              <w:pPr>
                                <w:rPr>
                                  <w:color w:val="FFFF00"/>
                                </w:rPr>
                              </w:pPr>
                              <w:r w:rsidRPr="00962160">
                                <w:rPr>
                                  <w:rFonts w:ascii="Sanskrit 2003" w:hAnsi="Sanskrit 2003" w:cs="Sanskrit 2003"/>
                                  <w:color w:val="FFFF00"/>
                                  <w:cs/>
                                  <w:lang w:val="en-GB"/>
                                </w:rPr>
                                <w:t>आचार्याः श्रीमदाचार्याः सन्तु मे जन्म जन्मनि॥गुरुभावं व्यञ्चयन्ति भाति श्री जयतीर्थवाक् ॥कृष्णं वन्दे जगद्गुरुम् ॥</w:t>
                              </w:r>
                            </w:p>
                          </w:sdtContent>
                        </w:sdt>
                        <w:p w14:paraId="70A82F90" w14:textId="77777777" w:rsidR="00A83470" w:rsidRPr="005E1B33" w:rsidRDefault="00A83470" w:rsidP="00EB7EF9">
                          <w:pPr>
                            <w:pStyle w:val="NoSpacing"/>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rect w14:anchorId="253FC763" id="Rectangle 14" o:spid="_x0000_s1033" style="position:absolute;margin-left:-27.4pt;margin-top:.2pt;width:373.85pt;height:23.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" fillcolor="#943634 [2405]" stroked="f" strokecolor="#943634">
              <v:textbox>
                <w:txbxContent>
                  <w:sdt>
                    <w:sdtPr>
                      <w:rPr>
                        <w:rFonts w:ascii="Sanskrit 2003" w:hAnsi="Sanskrit 2003" w:cs="Sanskrit 2003"/>
                        <w:color w:val="FFFF00"/>
                      </w:rPr>
                      <w:alias w:val="Address"/>
                      <w:id w:val="-1781482772"/>
                      <w:dataBinding w:prefixMappings="xmlns:ns0='http://schemas.microsoft.com/office/2006/coverPageProps'" w:xpath="/ns0:CoverPageProperties[1]/ns0:CompanyAddress[1]" w:storeItemID="{55AF091B-3C7A-41E3-B477-F2FDAA23CFDA}"/>
                      <w:text w:multiLine="1"/>
                    </w:sdtPr>
                    <w:sdtEndPr/>
                    <w:sdtContent>
                      <w:p w14:paraId="02ED9CE2" w14:textId="77777777" w:rsidR="00A83470" w:rsidRPr="001E626E" w:rsidRDefault="00A83470" w:rsidP="00A62246">
                        <w:pPr>
                          <w:rPr>
                            <w:color w:val="FFFF00"/>
                          </w:rPr>
                        </w:pPr>
                        <w:r w:rsidRPr="00962160">
                          <w:rPr>
                            <w:rFonts w:ascii="Sanskrit 2003" w:hAnsi="Sanskrit 2003" w:cs="Sanskrit 2003"/>
                            <w:color w:val="FFFF00"/>
                            <w:cs/>
                            <w:lang w:val="en-GB"/>
                          </w:rPr>
                          <w:t>आचार्याः श्रीमदाचार्याः सन्तु मे जन्म जन्मनि॥गुरुभावं व्यञ्चयन्ति भाति श्री जयतीर्थवाक् ॥कृष्णं वन्दे जगद्गुरुम् ॥</w:t>
                        </w:r>
                      </w:p>
                    </w:sdtContent>
                  </w:sdt>
                  <w:p w14:paraId="70A82F90" w14:textId="77777777" w:rsidR="00A83470" w:rsidRPr="005E1B33" w:rsidRDefault="00A83470" w:rsidP="00EB7EF9">
                    <w:pPr>
                      <w:pStyle w:val="NoSpacing"/>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0368A3" w14:textId="77777777" w:rsidR="005318F8" w:rsidRDefault="005318F8" w:rsidP="00A62246">
      <w:r>
        <w:separator/>
      </w:r>
    </w:p>
  </w:footnote>
  <w:footnote w:type="continuationSeparator" w:id="0">
    <w:p w14:paraId="4D512F08" w14:textId="77777777" w:rsidR="005318F8" w:rsidRDefault="005318F8" w:rsidP="00A62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B8ED5D" w14:textId="77777777" w:rsidR="00A83470" w:rsidRDefault="00A83470" w:rsidP="00A62246">
    <w:pPr>
      <w:pStyle w:val="Header"/>
    </w:pPr>
    <w:r>
      <w:rPr>
        <w:noProof/>
      </w:rPr>
      <mc:AlternateContent>
        <mc:Choice Requires="wpg">
          <w:drawing>
            <wp:anchor distT="0" distB="0" distL="114300" distR="114300" simplePos="0" relativeHeight="251676672" behindDoc="0" locked="0" layoutInCell="0" allowOverlap="1" wp14:anchorId="2600164B" wp14:editId="6C6414C8">
              <wp:simplePos x="0" y="0"/>
              <wp:positionH relativeFrom="page">
                <wp:posOffset>427990</wp:posOffset>
              </wp:positionH>
              <wp:positionV relativeFrom="topMargin">
                <wp:posOffset>525780</wp:posOffset>
              </wp:positionV>
              <wp:extent cx="9812655" cy="352425"/>
              <wp:effectExtent l="0" t="0" r="0" b="9525"/>
              <wp:wrapNone/>
              <wp:docPr id="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12655" cy="352425"/>
                        <a:chOff x="-195" y="366"/>
                        <a:chExt cx="9874" cy="966"/>
                      </a:xfrm>
                    </wpg:grpSpPr>
                    <wps:wsp>
                      <wps:cNvPr id="4" name="Rectangle 197"/>
                      <wps:cNvSpPr>
                        <a:spLocks noChangeArrowheads="1"/>
                      </wps:cNvSpPr>
                      <wps:spPr bwMode="auto">
                        <a:xfrm>
                          <a:off x="-195" y="367"/>
                          <a:ext cx="8819" cy="965"/>
                        </a:xfrm>
                        <a:prstGeom prst="rect">
                          <a:avLst/>
                        </a:prstGeom>
                        <a:solidFill>
                          <a:schemeClr val="accent6">
                            <a:lumMod val="75000"/>
                            <a:lumOff val="0"/>
                          </a:schemeClr>
                        </a:solidFill>
                        <a:ln>
                          <a:noFill/>
                        </a:ln>
                        <a:extLst>
                          <a:ext uri="{91240B29-F687-4F45-9708-019B960494DF}">
                            <a14:hiddenLine xmlns:a14="http://schemas.microsoft.com/office/drawing/2010/main" w="19050">
                              <a:solidFill>
                                <a:srgbClr val="FFFFFF"/>
                              </a:solidFill>
                              <a:miter lim="800000"/>
                              <a:headEnd/>
                              <a:tailEnd/>
                            </a14:hiddenLine>
                          </a:ext>
                        </a:extLst>
                      </wps:spPr>
                      <wps:txbx>
                        <w:txbxContent>
                          <w:p w14:paraId="5CDC71E5" w14:textId="77777777" w:rsidR="00A83470" w:rsidRPr="00634BA8" w:rsidRDefault="005318F8" w:rsidP="00A62246">
                            <w:pPr>
                              <w:pStyle w:val="Header"/>
                              <w:rPr>
                                <w:rStyle w:val="Hyperlink"/>
                                <w:rFonts w:cs="Tunga"/>
                                <w:szCs w:val="22"/>
                                <w:lang w:bidi="kn-IN"/>
                              </w:rPr>
                            </w:pPr>
                            <w:hyperlink r:id="rId1" w:history="1">
                              <w:r w:rsidR="00A83470" w:rsidRPr="000C37F6">
                                <w:rPr>
                                  <w:rStyle w:val="Hyperlink"/>
                                  <w:bCs/>
                                  <w:szCs w:val="24"/>
                                </w:rPr>
                                <w:t>http://srimadhvyasa.wordpress.com/</w:t>
                              </w:r>
                              <w:r w:rsidR="00A83470" w:rsidRPr="000C37F6">
                                <w:rPr>
                                  <w:rStyle w:val="Hyperlink"/>
                                </w:rPr>
                                <w:t>https://sites.google.com/site/srimadhvyasa/</w:t>
                              </w:r>
                            </w:hyperlink>
                            <w:r w:rsidR="00A83470">
                              <w:rPr>
                                <w:rFonts w:cs="Tunga" w:hint="cs"/>
                                <w:bCs/>
                                <w:szCs w:val="24"/>
                                <w:cs/>
                                <w:lang w:bidi="kn-IN"/>
                              </w:rPr>
                              <w:t xml:space="preserve">          </w:t>
                            </w:r>
                            <w:r w:rsidR="00A83470">
                              <w:rPr>
                                <w:rFonts w:ascii="Tunga" w:hAnsi="Tunga" w:cs="Tunga"/>
                                <w:bCs/>
                                <w:szCs w:val="24"/>
                                <w:cs/>
                                <w:lang w:bidi="kn-IN"/>
                              </w:rPr>
                              <w:t>[</w:t>
                            </w:r>
                            <w:r w:rsidR="00A83470">
                              <w:rPr>
                                <w:rFonts w:ascii="Tunga" w:hAnsi="Tunga" w:cs="Tunga" w:hint="cs"/>
                                <w:bCs/>
                                <w:szCs w:val="24"/>
                                <w:cs/>
                                <w:lang w:bidi="kn-IN"/>
                              </w:rPr>
                              <w:t xml:space="preserve"> </w:t>
                            </w:r>
                            <w:r w:rsidR="00A83470" w:rsidRPr="005B7CCB">
                              <w:rPr>
                                <w:rFonts w:ascii="Sanskrit 2003" w:hAnsi="Sanskrit 2003" w:cs="Mangal"/>
                                <w:bCs/>
                                <w:szCs w:val="24"/>
                                <w:cs/>
                              </w:rPr>
                              <w:t>श्रीमन्न्ययसुधा</w:t>
                            </w:r>
                            <w:r w:rsidR="00A83470">
                              <w:rPr>
                                <w:rFonts w:cs="Tunga" w:hint="cs"/>
                                <w:bCs/>
                                <w:szCs w:val="24"/>
                                <w:cs/>
                                <w:lang w:bidi="kn-IN"/>
                              </w:rPr>
                              <w:t xml:space="preserve"> </w:t>
                            </w:r>
                            <w:r w:rsidR="00A83470">
                              <w:rPr>
                                <w:rFonts w:ascii="Tunga" w:hAnsi="Tunga" w:cs="Tunga"/>
                                <w:bCs/>
                                <w:szCs w:val="24"/>
                                <w:cs/>
                                <w:lang w:bidi="kn-IN"/>
                              </w:rPr>
                              <w:t>]</w:t>
                            </w:r>
                            <w:r w:rsidR="00A83470">
                              <w:rPr>
                                <w:rStyle w:val="Hyperlink"/>
                                <w:rFonts w:cs="Tunga" w:hint="cs"/>
                                <w:szCs w:val="22"/>
                                <w:cs/>
                                <w:lang w:bidi="kn-IN"/>
                              </w:rPr>
                              <w:t xml:space="preserve"> </w:t>
                            </w:r>
                          </w:p>
                          <w:p w14:paraId="100A55A1" w14:textId="77777777" w:rsidR="00A83470" w:rsidRPr="00AA587C" w:rsidRDefault="00A83470" w:rsidP="00A62246">
                            <w:pPr>
                              <w:pStyle w:val="Header"/>
                            </w:pPr>
                          </w:p>
                        </w:txbxContent>
                      </wps:txbx>
                      <wps:bodyPr rot="0" vert="horz" wrap="square" lIns="91440" tIns="45720" rIns="91440" bIns="45720" anchor="ctr" anchorCtr="0" upright="1">
                        <a:noAutofit/>
                      </wps:bodyPr>
                    </wps:wsp>
                    <wps:wsp>
                      <wps:cNvPr id="9" name="Rectangle 198"/>
                      <wps:cNvSpPr>
                        <a:spLocks noChangeArrowheads="1"/>
                      </wps:cNvSpPr>
                      <wps:spPr bwMode="auto">
                        <a:xfrm>
                          <a:off x="8624" y="366"/>
                          <a:ext cx="1055" cy="963"/>
                        </a:xfrm>
                        <a:prstGeom prst="rect">
                          <a:avLst/>
                        </a:prstGeom>
                        <a:solidFill>
                          <a:schemeClr val="accent3">
                            <a:lumMod val="100000"/>
                            <a:lumOff val="0"/>
                          </a:schemeClr>
                        </a:solidFill>
                        <a:ln>
                          <a:noFill/>
                        </a:ln>
                        <a:extLst>
                          <a:ext uri="{91240B29-F687-4F45-9708-019B960494DF}">
                            <a14:hiddenLine xmlns:a14="http://schemas.microsoft.com/office/drawing/2010/main" w="25400">
                              <a:solidFill>
                                <a:srgbClr val="FFFFFF"/>
                              </a:solidFill>
                              <a:miter lim="800000"/>
                              <a:headEnd/>
                              <a:tailEnd/>
                            </a14:hiddenLine>
                          </a:ext>
                        </a:extLst>
                      </wps:spPr>
                      <wps:txbx>
                        <w:txbxContent>
                          <w:sdt>
                            <w:sdtPr>
                              <w:alias w:val="Year"/>
                              <w:id w:val="-2140945375"/>
                              <w:dataBinding w:prefixMappings="xmlns:ns0='http://schemas.microsoft.com/office/2006/coverPageProps'" w:xpath="/ns0:CoverPageProperties[1]/ns0:PublishDate[1]" w:storeItemID="{55AF091B-3C7A-41E3-B477-F2FDAA23CFDA}"/>
                              <w:date w:fullDate="2014-01-01T00:00:00Z">
                                <w:dateFormat w:val="yyyy"/>
                                <w:lid w:val="en-US"/>
                                <w:storeMappedDataAs w:val="dateTime"/>
                                <w:calendar w:val="gregorian"/>
                              </w:date>
                            </w:sdtPr>
                            <w:sdtEndPr/>
                            <w:sdtContent>
                              <w:p w14:paraId="15D5D5F8" w14:textId="77777777" w:rsidR="00A83470" w:rsidRPr="00A15594" w:rsidRDefault="00A83470" w:rsidP="00A62246">
                                <w:pPr>
                                  <w:pStyle w:val="Header"/>
                                  <w:rPr>
                                    <w:szCs w:val="22"/>
                                  </w:rPr>
                                </w:pPr>
                                <w:r>
                                  <w:rPr>
                                    <w:lang w:bidi="kn-IN"/>
                                  </w:rPr>
                                  <w:t>2014</w:t>
                                </w:r>
                              </w:p>
                            </w:sdtContent>
                          </w:sdt>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00164B" id="Group 9" o:spid="_x0000_s1026" style="position:absolute;margin-left:33.7pt;margin-top:41.4pt;width:772.65pt;height:27.75pt;z-index:251676672;mso-position-horizontal-relative:page;mso-position-vertical-relative:top-margin-area" coordorigin="-195,366" coordsize="9874,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" o:allowincell="f">
              <v:rect id="_x0000_s1027" style="position:absolute;left:-195;top:367;width:8819;height: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" fillcolor="#e36c0a [2409]" stroked="f" strokecolor="white" strokeweight="1.5pt">
                <v:textbox>
                  <w:txbxContent>
                    <w:p w14:paraId="5CDC71E5" w14:textId="77777777" w:rsidR="00A83470" w:rsidRPr="00634BA8" w:rsidRDefault="005318F8" w:rsidP="00A62246">
                      <w:pPr>
                        <w:pStyle w:val="Header"/>
                        <w:rPr>
                          <w:rStyle w:val="Hyperlink"/>
                          <w:rFonts w:cs="Tunga"/>
                          <w:szCs w:val="22"/>
                          <w:lang w:bidi="kn-IN"/>
                        </w:rPr>
                      </w:pPr>
                      <w:hyperlink r:id="rId2" w:history="1">
                        <w:r w:rsidR="00A83470" w:rsidRPr="000C37F6">
                          <w:rPr>
                            <w:rStyle w:val="Hyperlink"/>
                            <w:bCs/>
                            <w:szCs w:val="24"/>
                          </w:rPr>
                          <w:t>http://srimadhvyasa.wordpress.com/</w:t>
                        </w:r>
                        <w:r w:rsidR="00A83470" w:rsidRPr="000C37F6">
                          <w:rPr>
                            <w:rStyle w:val="Hyperlink"/>
                          </w:rPr>
                          <w:t>https://sites.google.com/site/srimadhvyasa/</w:t>
                        </w:r>
                      </w:hyperlink>
                      <w:r w:rsidR="00A83470">
                        <w:rPr>
                          <w:rFonts w:cs="Tunga" w:hint="cs"/>
                          <w:bCs/>
                          <w:szCs w:val="24"/>
                          <w:cs/>
                          <w:lang w:bidi="kn-IN"/>
                        </w:rPr>
                        <w:t xml:space="preserve">          </w:t>
                      </w:r>
                      <w:r w:rsidR="00A83470">
                        <w:rPr>
                          <w:rFonts w:ascii="Tunga" w:hAnsi="Tunga" w:cs="Tunga"/>
                          <w:bCs/>
                          <w:szCs w:val="24"/>
                          <w:cs/>
                          <w:lang w:bidi="kn-IN"/>
                        </w:rPr>
                        <w:t>[</w:t>
                      </w:r>
                      <w:r w:rsidR="00A83470">
                        <w:rPr>
                          <w:rFonts w:ascii="Tunga" w:hAnsi="Tunga" w:cs="Tunga" w:hint="cs"/>
                          <w:bCs/>
                          <w:szCs w:val="24"/>
                          <w:cs/>
                          <w:lang w:bidi="kn-IN"/>
                        </w:rPr>
                        <w:t xml:space="preserve"> </w:t>
                      </w:r>
                      <w:r w:rsidR="00A83470" w:rsidRPr="005B7CCB">
                        <w:rPr>
                          <w:rFonts w:ascii="Sanskrit 2003" w:hAnsi="Sanskrit 2003" w:cs="Mangal"/>
                          <w:bCs/>
                          <w:szCs w:val="24"/>
                          <w:cs/>
                        </w:rPr>
                        <w:t>श्रीमन्न्ययसुधा</w:t>
                      </w:r>
                      <w:r w:rsidR="00A83470">
                        <w:rPr>
                          <w:rFonts w:cs="Tunga" w:hint="cs"/>
                          <w:bCs/>
                          <w:szCs w:val="24"/>
                          <w:cs/>
                          <w:lang w:bidi="kn-IN"/>
                        </w:rPr>
                        <w:t xml:space="preserve"> </w:t>
                      </w:r>
                      <w:r w:rsidR="00A83470">
                        <w:rPr>
                          <w:rFonts w:ascii="Tunga" w:hAnsi="Tunga" w:cs="Tunga"/>
                          <w:bCs/>
                          <w:szCs w:val="24"/>
                          <w:cs/>
                          <w:lang w:bidi="kn-IN"/>
                        </w:rPr>
                        <w:t>]</w:t>
                      </w:r>
                      <w:r w:rsidR="00A83470">
                        <w:rPr>
                          <w:rStyle w:val="Hyperlink"/>
                          <w:rFonts w:cs="Tunga" w:hint="cs"/>
                          <w:szCs w:val="22"/>
                          <w:cs/>
                          <w:lang w:bidi="kn-IN"/>
                        </w:rPr>
                        <w:t xml:space="preserve"> </w:t>
                      </w:r>
                    </w:p>
                    <w:p w14:paraId="100A55A1" w14:textId="77777777" w:rsidR="00A83470" w:rsidRPr="00AA587C" w:rsidRDefault="00A83470" w:rsidP="00A62246">
                      <w:pPr>
                        <w:pStyle w:val="Header"/>
                      </w:pPr>
                    </w:p>
                  </w:txbxContent>
                </v:textbox>
              </v:rect>
              <v:rect id="Rectangle 198" o:spid="_x0000_s1028" style="position:absolute;left:8624;top:366;width:1055;height: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" fillcolor="#9bbb59 [3206]" stroked="f" strokecolor="white" strokeweight="2pt">
                <v:textbox>
                  <w:txbxContent>
                    <w:sdt>
                      <w:sdtPr>
                        <w:alias w:val="Year"/>
                        <w:id w:val="-2140945375"/>
                        <w:dataBinding w:prefixMappings="xmlns:ns0='http://schemas.microsoft.com/office/2006/coverPageProps'" w:xpath="/ns0:CoverPageProperties[1]/ns0:PublishDate[1]" w:storeItemID="{55AF091B-3C7A-41E3-B477-F2FDAA23CFDA}"/>
                        <w:date w:fullDate="2014-01-01T00:00:00Z">
                          <w:dateFormat w:val="yyyy"/>
                          <w:lid w:val="en-US"/>
                          <w:storeMappedDataAs w:val="dateTime"/>
                          <w:calendar w:val="gregorian"/>
                        </w:date>
                      </w:sdtPr>
                      <w:sdtEndPr/>
                      <w:sdtContent>
                        <w:p w14:paraId="15D5D5F8" w14:textId="77777777" w:rsidR="00A83470" w:rsidRPr="00A15594" w:rsidRDefault="00A83470" w:rsidP="00A62246">
                          <w:pPr>
                            <w:pStyle w:val="Header"/>
                            <w:rPr>
                              <w:szCs w:val="22"/>
                            </w:rPr>
                          </w:pPr>
                          <w:r>
                            <w:rPr>
                              <w:lang w:bidi="kn-IN"/>
                            </w:rPr>
                            <w:t>2014</w:t>
                          </w:r>
                        </w:p>
                      </w:sdtContent>
                    </w:sdt>
                  </w:txbxContent>
                </v:textbox>
              </v:rect>
              <w10:wrap anchorx="page" anchory="margin"/>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748443" w14:textId="77777777" w:rsidR="00A83470" w:rsidRDefault="00A83470" w:rsidP="00A62246">
    <w:pPr>
      <w:pStyle w:val="Header"/>
    </w:pPr>
    <w:r>
      <w:rPr>
        <w:noProof/>
      </w:rPr>
      <mc:AlternateContent>
        <mc:Choice Requires="wps">
          <w:drawing>
            <wp:anchor distT="0" distB="0" distL="114300" distR="114300" simplePos="0" relativeHeight="251659264" behindDoc="0" locked="0" layoutInCell="1" allowOverlap="1" wp14:anchorId="567E3F2E" wp14:editId="444AB1BC">
              <wp:simplePos x="0" y="0"/>
              <wp:positionH relativeFrom="column">
                <wp:posOffset>-572135</wp:posOffset>
              </wp:positionH>
              <wp:positionV relativeFrom="paragraph">
                <wp:posOffset>-334645</wp:posOffset>
              </wp:positionV>
              <wp:extent cx="6862445" cy="351790"/>
              <wp:effectExtent l="0" t="0" r="0" b="0"/>
              <wp:wrapNone/>
              <wp:docPr id="7"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2445" cy="351790"/>
                      </a:xfrm>
                      <a:prstGeom prst="rect">
                        <a:avLst/>
                      </a:prstGeom>
                      <a:solidFill>
                        <a:schemeClr val="accent6">
                          <a:lumMod val="75000"/>
                          <a:lumOff val="0"/>
                        </a:schemeClr>
                      </a:solidFill>
                      <a:ln>
                        <a:noFill/>
                      </a:ln>
                      <a:extLst>
                        <a:ext uri="{91240B29-F687-4F45-9708-019B960494DF}">
                          <a14:hiddenLine xmlns:a14="http://schemas.microsoft.com/office/drawing/2010/main" w="19050">
                            <a:solidFill>
                              <a:srgbClr val="FFFFFF"/>
                            </a:solidFill>
                            <a:miter lim="800000"/>
                            <a:headEnd/>
                            <a:tailEnd/>
                          </a14:hiddenLine>
                        </a:ext>
                      </a:extLst>
                    </wps:spPr>
                    <wps:txbx>
                      <w:txbxContent>
                        <w:p w14:paraId="546393FB" w14:textId="77777777" w:rsidR="00A83470" w:rsidRPr="00634BA8" w:rsidRDefault="005318F8" w:rsidP="00A62246">
                          <w:pPr>
                            <w:pStyle w:val="Header"/>
                            <w:rPr>
                              <w:rStyle w:val="Hyperlink"/>
                              <w:rFonts w:cs="Tunga"/>
                              <w:szCs w:val="22"/>
                              <w:lang w:bidi="kn-IN"/>
                            </w:rPr>
                          </w:pPr>
                          <w:hyperlink r:id="rId1" w:history="1">
                            <w:r w:rsidR="00A83470" w:rsidRPr="000C37F6">
                              <w:rPr>
                                <w:rStyle w:val="Hyperlink"/>
                                <w:bCs/>
                                <w:szCs w:val="24"/>
                              </w:rPr>
                              <w:t>http://srimadhvyasa.wordpress.com/</w:t>
                            </w:r>
                            <w:r w:rsidR="00A83470" w:rsidRPr="000C37F6">
                              <w:rPr>
                                <w:rStyle w:val="Hyperlink"/>
                              </w:rPr>
                              <w:t>https://sites.google.com/site/srimadhvyasa/</w:t>
                            </w:r>
                          </w:hyperlink>
                          <w:r w:rsidR="00A83470">
                            <w:rPr>
                              <w:rFonts w:cs="Tunga" w:hint="cs"/>
                              <w:bCs/>
                              <w:szCs w:val="24"/>
                              <w:cs/>
                              <w:lang w:bidi="kn-IN"/>
                            </w:rPr>
                            <w:t xml:space="preserve">         </w:t>
                          </w:r>
                          <w:r w:rsidR="00A83470">
                            <w:rPr>
                              <w:rFonts w:ascii="Sanskrit 2003" w:hAnsi="Sanskrit 2003" w:cs="Sanskrit 2003"/>
                              <w:bCs/>
                              <w:szCs w:val="24"/>
                              <w:cs/>
                              <w:lang w:bidi="kn-IN"/>
                            </w:rPr>
                            <w:t xml:space="preserve"> </w:t>
                          </w:r>
                          <w:r w:rsidR="00A83470" w:rsidRPr="00612089">
                            <w:rPr>
                              <w:rStyle w:val="Hyperlink"/>
                              <w:szCs w:val="22"/>
                              <w:cs/>
                              <w:lang w:bidi="kn-IN"/>
                            </w:rPr>
                            <w:t xml:space="preserve"> </w:t>
                          </w:r>
                        </w:p>
                        <w:p w14:paraId="0B30F075" w14:textId="77777777" w:rsidR="00A83470" w:rsidRPr="00AA587C" w:rsidRDefault="00A83470" w:rsidP="00A62246">
                          <w:pPr>
                            <w:pStyle w:val="Heade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7E3F2E" id="Rectangle 197" o:spid="_x0000_s1029" style="position:absolute;margin-left:-45.05pt;margin-top:-26.35pt;width:540.35pt;height:2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" fillcolor="#e36c0a [2409]" stroked="f" strokecolor="white" strokeweight="1.5pt">
              <v:textbox>
                <w:txbxContent>
                  <w:p w14:paraId="546393FB" w14:textId="77777777" w:rsidR="00A83470" w:rsidRPr="00634BA8" w:rsidRDefault="005318F8" w:rsidP="00A62246">
                    <w:pPr>
                      <w:pStyle w:val="Header"/>
                      <w:rPr>
                        <w:rStyle w:val="Hyperlink"/>
                        <w:rFonts w:cs="Tunga"/>
                        <w:szCs w:val="22"/>
                        <w:lang w:bidi="kn-IN"/>
                      </w:rPr>
                    </w:pPr>
                    <w:hyperlink r:id="rId2" w:history="1">
                      <w:r w:rsidR="00A83470" w:rsidRPr="000C37F6">
                        <w:rPr>
                          <w:rStyle w:val="Hyperlink"/>
                          <w:bCs/>
                          <w:szCs w:val="24"/>
                        </w:rPr>
                        <w:t>http://srimadhvyasa.wordpress.com/</w:t>
                      </w:r>
                      <w:r w:rsidR="00A83470" w:rsidRPr="000C37F6">
                        <w:rPr>
                          <w:rStyle w:val="Hyperlink"/>
                        </w:rPr>
                        <w:t>https://sites.google.com/site/srimadhvyasa/</w:t>
                      </w:r>
                    </w:hyperlink>
                    <w:r w:rsidR="00A83470">
                      <w:rPr>
                        <w:rFonts w:cs="Tunga" w:hint="cs"/>
                        <w:bCs/>
                        <w:szCs w:val="24"/>
                        <w:cs/>
                        <w:lang w:bidi="kn-IN"/>
                      </w:rPr>
                      <w:t xml:space="preserve">         </w:t>
                    </w:r>
                    <w:r w:rsidR="00A83470">
                      <w:rPr>
                        <w:rFonts w:ascii="Sanskrit 2003" w:hAnsi="Sanskrit 2003" w:cs="Sanskrit 2003"/>
                        <w:bCs/>
                        <w:szCs w:val="24"/>
                        <w:cs/>
                        <w:lang w:bidi="kn-IN"/>
                      </w:rPr>
                      <w:t xml:space="preserve"> </w:t>
                    </w:r>
                    <w:r w:rsidR="00A83470" w:rsidRPr="00612089">
                      <w:rPr>
                        <w:rStyle w:val="Hyperlink"/>
                        <w:szCs w:val="22"/>
                        <w:cs/>
                        <w:lang w:bidi="kn-IN"/>
                      </w:rPr>
                      <w:t xml:space="preserve"> </w:t>
                    </w:r>
                  </w:p>
                  <w:p w14:paraId="0B30F075" w14:textId="77777777" w:rsidR="00A83470" w:rsidRPr="00AA587C" w:rsidRDefault="00A83470" w:rsidP="00A62246">
                    <w:pPr>
                      <w:pStyle w:val="Header"/>
                    </w:pPr>
                  </w:p>
                </w:txbxContent>
              </v:textbox>
            </v:rect>
          </w:pict>
        </mc:Fallback>
      </mc:AlternateContent>
    </w: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9F66A91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6759E5"/>
    <w:multiLevelType w:val="hybridMultilevel"/>
    <w:tmpl w:val="BB3A2900"/>
    <w:lvl w:ilvl="0" w:tplc="3F68CF02">
      <w:start w:val="1"/>
      <w:numFmt w:val="decimalZero"/>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A6598"/>
    <w:multiLevelType w:val="hybridMultilevel"/>
    <w:tmpl w:val="0C44D2FA"/>
    <w:lvl w:ilvl="0" w:tplc="E9F84CCE">
      <w:start w:val="1"/>
      <w:numFmt w:val="decimal"/>
      <w:lvlText w:val="(%1)"/>
      <w:lvlJc w:val="left"/>
      <w:pPr>
        <w:ind w:left="833" w:hanging="360"/>
      </w:pPr>
      <w:rPr>
        <w:rFonts w:hint="default"/>
      </w:rPr>
    </w:lvl>
    <w:lvl w:ilvl="1" w:tplc="40090019" w:tentative="1">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3" w15:restartNumberingAfterBreak="0">
    <w:nsid w:val="07C2500A"/>
    <w:multiLevelType w:val="hybridMultilevel"/>
    <w:tmpl w:val="901AC8F0"/>
    <w:lvl w:ilvl="0" w:tplc="2AAA49A4">
      <w:start w:val="1"/>
      <w:numFmt w:val="decimal"/>
      <w:lvlText w:val="%1."/>
      <w:lvlJc w:val="left"/>
      <w:pPr>
        <w:ind w:left="2912"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9766E"/>
    <w:multiLevelType w:val="hybridMultilevel"/>
    <w:tmpl w:val="F3860F02"/>
    <w:lvl w:ilvl="0" w:tplc="45F2A47A">
      <w:start w:val="1"/>
      <w:numFmt w:val="decimal"/>
      <w:lvlText w:val="(%1)"/>
      <w:lvlJc w:val="left"/>
      <w:pPr>
        <w:ind w:left="1553" w:hanging="360"/>
      </w:pPr>
      <w:rPr>
        <w:rFonts w:hint="default"/>
      </w:rPr>
    </w:lvl>
    <w:lvl w:ilvl="1" w:tplc="40090019" w:tentative="1">
      <w:start w:val="1"/>
      <w:numFmt w:val="lowerLetter"/>
      <w:lvlText w:val="%2."/>
      <w:lvlJc w:val="left"/>
      <w:pPr>
        <w:ind w:left="2273" w:hanging="360"/>
      </w:pPr>
    </w:lvl>
    <w:lvl w:ilvl="2" w:tplc="4009001B" w:tentative="1">
      <w:start w:val="1"/>
      <w:numFmt w:val="lowerRoman"/>
      <w:lvlText w:val="%3."/>
      <w:lvlJc w:val="right"/>
      <w:pPr>
        <w:ind w:left="2993" w:hanging="180"/>
      </w:pPr>
    </w:lvl>
    <w:lvl w:ilvl="3" w:tplc="4009000F" w:tentative="1">
      <w:start w:val="1"/>
      <w:numFmt w:val="decimal"/>
      <w:lvlText w:val="%4."/>
      <w:lvlJc w:val="left"/>
      <w:pPr>
        <w:ind w:left="3713" w:hanging="360"/>
      </w:pPr>
    </w:lvl>
    <w:lvl w:ilvl="4" w:tplc="40090019" w:tentative="1">
      <w:start w:val="1"/>
      <w:numFmt w:val="lowerLetter"/>
      <w:lvlText w:val="%5."/>
      <w:lvlJc w:val="left"/>
      <w:pPr>
        <w:ind w:left="4433" w:hanging="360"/>
      </w:pPr>
    </w:lvl>
    <w:lvl w:ilvl="5" w:tplc="4009001B" w:tentative="1">
      <w:start w:val="1"/>
      <w:numFmt w:val="lowerRoman"/>
      <w:lvlText w:val="%6."/>
      <w:lvlJc w:val="right"/>
      <w:pPr>
        <w:ind w:left="5153" w:hanging="180"/>
      </w:pPr>
    </w:lvl>
    <w:lvl w:ilvl="6" w:tplc="4009000F" w:tentative="1">
      <w:start w:val="1"/>
      <w:numFmt w:val="decimal"/>
      <w:lvlText w:val="%7."/>
      <w:lvlJc w:val="left"/>
      <w:pPr>
        <w:ind w:left="5873" w:hanging="360"/>
      </w:pPr>
    </w:lvl>
    <w:lvl w:ilvl="7" w:tplc="40090019" w:tentative="1">
      <w:start w:val="1"/>
      <w:numFmt w:val="lowerLetter"/>
      <w:lvlText w:val="%8."/>
      <w:lvlJc w:val="left"/>
      <w:pPr>
        <w:ind w:left="6593" w:hanging="360"/>
      </w:pPr>
    </w:lvl>
    <w:lvl w:ilvl="8" w:tplc="4009001B" w:tentative="1">
      <w:start w:val="1"/>
      <w:numFmt w:val="lowerRoman"/>
      <w:lvlText w:val="%9."/>
      <w:lvlJc w:val="right"/>
      <w:pPr>
        <w:ind w:left="7313" w:hanging="180"/>
      </w:pPr>
    </w:lvl>
  </w:abstractNum>
  <w:abstractNum w:abstractNumId="5" w15:restartNumberingAfterBreak="0">
    <w:nsid w:val="0A5D3FE4"/>
    <w:multiLevelType w:val="hybridMultilevel"/>
    <w:tmpl w:val="56BE13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CA0E3D"/>
    <w:multiLevelType w:val="hybridMultilevel"/>
    <w:tmpl w:val="3DD8EB6A"/>
    <w:lvl w:ilvl="0" w:tplc="DC9005BC">
      <w:start w:val="1"/>
      <w:numFmt w:val="lowerLetter"/>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7" w15:restartNumberingAfterBreak="0">
    <w:nsid w:val="0E19029A"/>
    <w:multiLevelType w:val="hybridMultilevel"/>
    <w:tmpl w:val="7982E774"/>
    <w:lvl w:ilvl="0" w:tplc="94E45E48">
      <w:start w:val="1"/>
      <w:numFmt w:val="decimal"/>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8" w15:restartNumberingAfterBreak="0">
    <w:nsid w:val="0E5E6BE8"/>
    <w:multiLevelType w:val="hybridMultilevel"/>
    <w:tmpl w:val="A154AA9A"/>
    <w:lvl w:ilvl="0" w:tplc="112AD7DC">
      <w:start w:val="1"/>
      <w:numFmt w:val="lowerLetter"/>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9" w15:restartNumberingAfterBreak="0">
    <w:nsid w:val="197E2CA1"/>
    <w:multiLevelType w:val="hybridMultilevel"/>
    <w:tmpl w:val="203AA5FE"/>
    <w:lvl w:ilvl="0" w:tplc="3B7A475C">
      <w:numFmt w:val="bullet"/>
      <w:lvlText w:val="-"/>
      <w:lvlJc w:val="left"/>
      <w:pPr>
        <w:ind w:left="648" w:hanging="360"/>
      </w:pPr>
      <w:rPr>
        <w:rFonts w:ascii="Sanskrit 2003" w:eastAsiaTheme="minorHAnsi" w:hAnsi="Sanskrit 2003" w:cs="Sanskrit 2003"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 w15:restartNumberingAfterBreak="0">
    <w:nsid w:val="1D127659"/>
    <w:multiLevelType w:val="hybridMultilevel"/>
    <w:tmpl w:val="49747390"/>
    <w:lvl w:ilvl="0" w:tplc="FCAAC62A">
      <w:start w:val="1"/>
      <w:numFmt w:val="decimal"/>
      <w:lvlText w:val="(%1)"/>
      <w:lvlJc w:val="left"/>
      <w:pPr>
        <w:ind w:left="1913" w:hanging="360"/>
      </w:pPr>
      <w:rPr>
        <w:rFonts w:hint="default"/>
      </w:rPr>
    </w:lvl>
    <w:lvl w:ilvl="1" w:tplc="40090019" w:tentative="1">
      <w:start w:val="1"/>
      <w:numFmt w:val="lowerLetter"/>
      <w:lvlText w:val="%2."/>
      <w:lvlJc w:val="left"/>
      <w:pPr>
        <w:ind w:left="2633" w:hanging="360"/>
      </w:pPr>
    </w:lvl>
    <w:lvl w:ilvl="2" w:tplc="4009001B" w:tentative="1">
      <w:start w:val="1"/>
      <w:numFmt w:val="lowerRoman"/>
      <w:lvlText w:val="%3."/>
      <w:lvlJc w:val="right"/>
      <w:pPr>
        <w:ind w:left="3353" w:hanging="180"/>
      </w:pPr>
    </w:lvl>
    <w:lvl w:ilvl="3" w:tplc="4009000F" w:tentative="1">
      <w:start w:val="1"/>
      <w:numFmt w:val="decimal"/>
      <w:lvlText w:val="%4."/>
      <w:lvlJc w:val="left"/>
      <w:pPr>
        <w:ind w:left="4073" w:hanging="360"/>
      </w:pPr>
    </w:lvl>
    <w:lvl w:ilvl="4" w:tplc="40090019" w:tentative="1">
      <w:start w:val="1"/>
      <w:numFmt w:val="lowerLetter"/>
      <w:lvlText w:val="%5."/>
      <w:lvlJc w:val="left"/>
      <w:pPr>
        <w:ind w:left="4793" w:hanging="360"/>
      </w:pPr>
    </w:lvl>
    <w:lvl w:ilvl="5" w:tplc="4009001B" w:tentative="1">
      <w:start w:val="1"/>
      <w:numFmt w:val="lowerRoman"/>
      <w:lvlText w:val="%6."/>
      <w:lvlJc w:val="right"/>
      <w:pPr>
        <w:ind w:left="5513" w:hanging="180"/>
      </w:pPr>
    </w:lvl>
    <w:lvl w:ilvl="6" w:tplc="4009000F" w:tentative="1">
      <w:start w:val="1"/>
      <w:numFmt w:val="decimal"/>
      <w:lvlText w:val="%7."/>
      <w:lvlJc w:val="left"/>
      <w:pPr>
        <w:ind w:left="6233" w:hanging="360"/>
      </w:pPr>
    </w:lvl>
    <w:lvl w:ilvl="7" w:tplc="40090019" w:tentative="1">
      <w:start w:val="1"/>
      <w:numFmt w:val="lowerLetter"/>
      <w:lvlText w:val="%8."/>
      <w:lvlJc w:val="left"/>
      <w:pPr>
        <w:ind w:left="6953" w:hanging="360"/>
      </w:pPr>
    </w:lvl>
    <w:lvl w:ilvl="8" w:tplc="4009001B" w:tentative="1">
      <w:start w:val="1"/>
      <w:numFmt w:val="lowerRoman"/>
      <w:lvlText w:val="%9."/>
      <w:lvlJc w:val="right"/>
      <w:pPr>
        <w:ind w:left="7673" w:hanging="180"/>
      </w:pPr>
    </w:lvl>
  </w:abstractNum>
  <w:abstractNum w:abstractNumId="11" w15:restartNumberingAfterBreak="0">
    <w:nsid w:val="2615295C"/>
    <w:multiLevelType w:val="hybridMultilevel"/>
    <w:tmpl w:val="6E2E7B2C"/>
    <w:lvl w:ilvl="0" w:tplc="C5280258">
      <w:start w:val="2"/>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2" w15:restartNumberingAfterBreak="0">
    <w:nsid w:val="2ACD25D6"/>
    <w:multiLevelType w:val="hybridMultilevel"/>
    <w:tmpl w:val="4588EEBC"/>
    <w:lvl w:ilvl="0" w:tplc="28C09D6C">
      <w:start w:val="1"/>
      <w:numFmt w:val="decimal"/>
      <w:lvlText w:val="(%1)"/>
      <w:lvlJc w:val="left"/>
      <w:pPr>
        <w:ind w:left="2273" w:hanging="360"/>
      </w:pPr>
      <w:rPr>
        <w:rFonts w:hint="default"/>
      </w:rPr>
    </w:lvl>
    <w:lvl w:ilvl="1" w:tplc="40090019" w:tentative="1">
      <w:start w:val="1"/>
      <w:numFmt w:val="lowerLetter"/>
      <w:lvlText w:val="%2."/>
      <w:lvlJc w:val="left"/>
      <w:pPr>
        <w:ind w:left="2993" w:hanging="360"/>
      </w:pPr>
    </w:lvl>
    <w:lvl w:ilvl="2" w:tplc="4009001B" w:tentative="1">
      <w:start w:val="1"/>
      <w:numFmt w:val="lowerRoman"/>
      <w:lvlText w:val="%3."/>
      <w:lvlJc w:val="right"/>
      <w:pPr>
        <w:ind w:left="3713" w:hanging="180"/>
      </w:pPr>
    </w:lvl>
    <w:lvl w:ilvl="3" w:tplc="4009000F" w:tentative="1">
      <w:start w:val="1"/>
      <w:numFmt w:val="decimal"/>
      <w:lvlText w:val="%4."/>
      <w:lvlJc w:val="left"/>
      <w:pPr>
        <w:ind w:left="4433" w:hanging="360"/>
      </w:pPr>
    </w:lvl>
    <w:lvl w:ilvl="4" w:tplc="40090019" w:tentative="1">
      <w:start w:val="1"/>
      <w:numFmt w:val="lowerLetter"/>
      <w:lvlText w:val="%5."/>
      <w:lvlJc w:val="left"/>
      <w:pPr>
        <w:ind w:left="5153" w:hanging="360"/>
      </w:pPr>
    </w:lvl>
    <w:lvl w:ilvl="5" w:tplc="4009001B" w:tentative="1">
      <w:start w:val="1"/>
      <w:numFmt w:val="lowerRoman"/>
      <w:lvlText w:val="%6."/>
      <w:lvlJc w:val="right"/>
      <w:pPr>
        <w:ind w:left="5873" w:hanging="180"/>
      </w:pPr>
    </w:lvl>
    <w:lvl w:ilvl="6" w:tplc="4009000F" w:tentative="1">
      <w:start w:val="1"/>
      <w:numFmt w:val="decimal"/>
      <w:lvlText w:val="%7."/>
      <w:lvlJc w:val="left"/>
      <w:pPr>
        <w:ind w:left="6593" w:hanging="360"/>
      </w:pPr>
    </w:lvl>
    <w:lvl w:ilvl="7" w:tplc="40090019" w:tentative="1">
      <w:start w:val="1"/>
      <w:numFmt w:val="lowerLetter"/>
      <w:lvlText w:val="%8."/>
      <w:lvlJc w:val="left"/>
      <w:pPr>
        <w:ind w:left="7313" w:hanging="360"/>
      </w:pPr>
    </w:lvl>
    <w:lvl w:ilvl="8" w:tplc="4009001B" w:tentative="1">
      <w:start w:val="1"/>
      <w:numFmt w:val="lowerRoman"/>
      <w:lvlText w:val="%9."/>
      <w:lvlJc w:val="right"/>
      <w:pPr>
        <w:ind w:left="8033" w:hanging="180"/>
      </w:pPr>
    </w:lvl>
  </w:abstractNum>
  <w:abstractNum w:abstractNumId="13" w15:restartNumberingAfterBreak="0">
    <w:nsid w:val="33BF53DC"/>
    <w:multiLevelType w:val="hybridMultilevel"/>
    <w:tmpl w:val="A6407EB2"/>
    <w:lvl w:ilvl="0" w:tplc="BFAA95D6">
      <w:start w:val="1"/>
      <w:numFmt w:val="decimal"/>
      <w:lvlText w:val="(%1)"/>
      <w:lvlJc w:val="left"/>
      <w:pPr>
        <w:ind w:left="833" w:hanging="360"/>
      </w:pPr>
      <w:rPr>
        <w:rFonts w:hint="default"/>
      </w:rPr>
    </w:lvl>
    <w:lvl w:ilvl="1" w:tplc="40090019" w:tentative="1">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14" w15:restartNumberingAfterBreak="0">
    <w:nsid w:val="34EF78A2"/>
    <w:multiLevelType w:val="hybridMultilevel"/>
    <w:tmpl w:val="3FEE2002"/>
    <w:lvl w:ilvl="0" w:tplc="290C0334">
      <w:start w:val="1"/>
      <w:numFmt w:val="decimal"/>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15" w15:restartNumberingAfterBreak="0">
    <w:nsid w:val="41DE2F5E"/>
    <w:multiLevelType w:val="hybridMultilevel"/>
    <w:tmpl w:val="F09C3990"/>
    <w:lvl w:ilvl="0" w:tplc="B39C11F4">
      <w:start w:val="2"/>
      <w:numFmt w:val="decimal"/>
      <w:lvlText w:val="%1."/>
      <w:lvlJc w:val="left"/>
      <w:pPr>
        <w:ind w:left="648" w:hanging="360"/>
      </w:pPr>
      <w:rPr>
        <w:rFonts w:hint="default"/>
      </w:rPr>
    </w:lvl>
    <w:lvl w:ilvl="1" w:tplc="04090019">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6" w15:restartNumberingAfterBreak="0">
    <w:nsid w:val="4D127FC6"/>
    <w:multiLevelType w:val="hybridMultilevel"/>
    <w:tmpl w:val="06F2CE3A"/>
    <w:lvl w:ilvl="0" w:tplc="F916538E">
      <w:start w:val="1"/>
      <w:numFmt w:val="decimal"/>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17" w15:restartNumberingAfterBreak="0">
    <w:nsid w:val="53B91E45"/>
    <w:multiLevelType w:val="hybridMultilevel"/>
    <w:tmpl w:val="86866DA6"/>
    <w:lvl w:ilvl="0" w:tplc="F1889E34">
      <w:start w:val="1"/>
      <w:numFmt w:val="decimal"/>
      <w:lvlText w:val="(%1)"/>
      <w:lvlJc w:val="left"/>
      <w:pPr>
        <w:ind w:left="1193" w:hanging="360"/>
      </w:pPr>
      <w:rPr>
        <w:rFonts w:hint="default"/>
      </w:rPr>
    </w:lvl>
    <w:lvl w:ilvl="1" w:tplc="40090019" w:tentative="1">
      <w:start w:val="1"/>
      <w:numFmt w:val="lowerLetter"/>
      <w:lvlText w:val="%2."/>
      <w:lvlJc w:val="left"/>
      <w:pPr>
        <w:ind w:left="1913" w:hanging="360"/>
      </w:pPr>
    </w:lvl>
    <w:lvl w:ilvl="2" w:tplc="4009001B" w:tentative="1">
      <w:start w:val="1"/>
      <w:numFmt w:val="lowerRoman"/>
      <w:lvlText w:val="%3."/>
      <w:lvlJc w:val="right"/>
      <w:pPr>
        <w:ind w:left="2633" w:hanging="180"/>
      </w:pPr>
    </w:lvl>
    <w:lvl w:ilvl="3" w:tplc="4009000F" w:tentative="1">
      <w:start w:val="1"/>
      <w:numFmt w:val="decimal"/>
      <w:lvlText w:val="%4."/>
      <w:lvlJc w:val="left"/>
      <w:pPr>
        <w:ind w:left="3353" w:hanging="360"/>
      </w:pPr>
    </w:lvl>
    <w:lvl w:ilvl="4" w:tplc="40090019" w:tentative="1">
      <w:start w:val="1"/>
      <w:numFmt w:val="lowerLetter"/>
      <w:lvlText w:val="%5."/>
      <w:lvlJc w:val="left"/>
      <w:pPr>
        <w:ind w:left="4073" w:hanging="360"/>
      </w:pPr>
    </w:lvl>
    <w:lvl w:ilvl="5" w:tplc="4009001B" w:tentative="1">
      <w:start w:val="1"/>
      <w:numFmt w:val="lowerRoman"/>
      <w:lvlText w:val="%6."/>
      <w:lvlJc w:val="right"/>
      <w:pPr>
        <w:ind w:left="4793" w:hanging="180"/>
      </w:pPr>
    </w:lvl>
    <w:lvl w:ilvl="6" w:tplc="4009000F" w:tentative="1">
      <w:start w:val="1"/>
      <w:numFmt w:val="decimal"/>
      <w:lvlText w:val="%7."/>
      <w:lvlJc w:val="left"/>
      <w:pPr>
        <w:ind w:left="5513" w:hanging="360"/>
      </w:pPr>
    </w:lvl>
    <w:lvl w:ilvl="7" w:tplc="40090019" w:tentative="1">
      <w:start w:val="1"/>
      <w:numFmt w:val="lowerLetter"/>
      <w:lvlText w:val="%8."/>
      <w:lvlJc w:val="left"/>
      <w:pPr>
        <w:ind w:left="6233" w:hanging="360"/>
      </w:pPr>
    </w:lvl>
    <w:lvl w:ilvl="8" w:tplc="4009001B" w:tentative="1">
      <w:start w:val="1"/>
      <w:numFmt w:val="lowerRoman"/>
      <w:lvlText w:val="%9."/>
      <w:lvlJc w:val="right"/>
      <w:pPr>
        <w:ind w:left="6953" w:hanging="180"/>
      </w:pPr>
    </w:lvl>
  </w:abstractNum>
  <w:abstractNum w:abstractNumId="18" w15:restartNumberingAfterBreak="0">
    <w:nsid w:val="55A26C78"/>
    <w:multiLevelType w:val="hybridMultilevel"/>
    <w:tmpl w:val="194A9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541A0B"/>
    <w:multiLevelType w:val="hybridMultilevel"/>
    <w:tmpl w:val="C38695F2"/>
    <w:lvl w:ilvl="0" w:tplc="3A7030FC">
      <w:start w:val="1"/>
      <w:numFmt w:val="decimal"/>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20" w15:restartNumberingAfterBreak="0">
    <w:nsid w:val="5F84186E"/>
    <w:multiLevelType w:val="hybridMultilevel"/>
    <w:tmpl w:val="C55E4F0A"/>
    <w:lvl w:ilvl="0" w:tplc="87DEF38C">
      <w:start w:val="1"/>
      <w:numFmt w:val="decimal"/>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21" w15:restartNumberingAfterBreak="0">
    <w:nsid w:val="632B23D2"/>
    <w:multiLevelType w:val="hybridMultilevel"/>
    <w:tmpl w:val="5CF0F2E4"/>
    <w:lvl w:ilvl="0" w:tplc="00AAEE74">
      <w:start w:val="1"/>
      <w:numFmt w:val="decimal"/>
      <w:lvlText w:val="(%1)"/>
      <w:lvlJc w:val="left"/>
      <w:pPr>
        <w:ind w:left="2273" w:hanging="360"/>
      </w:pPr>
      <w:rPr>
        <w:rFonts w:hint="default"/>
      </w:rPr>
    </w:lvl>
    <w:lvl w:ilvl="1" w:tplc="40090019" w:tentative="1">
      <w:start w:val="1"/>
      <w:numFmt w:val="lowerLetter"/>
      <w:lvlText w:val="%2."/>
      <w:lvlJc w:val="left"/>
      <w:pPr>
        <w:ind w:left="2993" w:hanging="360"/>
      </w:pPr>
    </w:lvl>
    <w:lvl w:ilvl="2" w:tplc="4009001B" w:tentative="1">
      <w:start w:val="1"/>
      <w:numFmt w:val="lowerRoman"/>
      <w:lvlText w:val="%3."/>
      <w:lvlJc w:val="right"/>
      <w:pPr>
        <w:ind w:left="3713" w:hanging="180"/>
      </w:pPr>
    </w:lvl>
    <w:lvl w:ilvl="3" w:tplc="4009000F" w:tentative="1">
      <w:start w:val="1"/>
      <w:numFmt w:val="decimal"/>
      <w:lvlText w:val="%4."/>
      <w:lvlJc w:val="left"/>
      <w:pPr>
        <w:ind w:left="4433" w:hanging="360"/>
      </w:pPr>
    </w:lvl>
    <w:lvl w:ilvl="4" w:tplc="40090019" w:tentative="1">
      <w:start w:val="1"/>
      <w:numFmt w:val="lowerLetter"/>
      <w:lvlText w:val="%5."/>
      <w:lvlJc w:val="left"/>
      <w:pPr>
        <w:ind w:left="5153" w:hanging="360"/>
      </w:pPr>
    </w:lvl>
    <w:lvl w:ilvl="5" w:tplc="4009001B" w:tentative="1">
      <w:start w:val="1"/>
      <w:numFmt w:val="lowerRoman"/>
      <w:lvlText w:val="%6."/>
      <w:lvlJc w:val="right"/>
      <w:pPr>
        <w:ind w:left="5873" w:hanging="180"/>
      </w:pPr>
    </w:lvl>
    <w:lvl w:ilvl="6" w:tplc="4009000F" w:tentative="1">
      <w:start w:val="1"/>
      <w:numFmt w:val="decimal"/>
      <w:lvlText w:val="%7."/>
      <w:lvlJc w:val="left"/>
      <w:pPr>
        <w:ind w:left="6593" w:hanging="360"/>
      </w:pPr>
    </w:lvl>
    <w:lvl w:ilvl="7" w:tplc="40090019" w:tentative="1">
      <w:start w:val="1"/>
      <w:numFmt w:val="lowerLetter"/>
      <w:lvlText w:val="%8."/>
      <w:lvlJc w:val="left"/>
      <w:pPr>
        <w:ind w:left="7313" w:hanging="360"/>
      </w:pPr>
    </w:lvl>
    <w:lvl w:ilvl="8" w:tplc="4009001B" w:tentative="1">
      <w:start w:val="1"/>
      <w:numFmt w:val="lowerRoman"/>
      <w:lvlText w:val="%9."/>
      <w:lvlJc w:val="right"/>
      <w:pPr>
        <w:ind w:left="8033" w:hanging="180"/>
      </w:pPr>
    </w:lvl>
  </w:abstractNum>
  <w:abstractNum w:abstractNumId="22" w15:restartNumberingAfterBreak="0">
    <w:nsid w:val="63D52167"/>
    <w:multiLevelType w:val="hybridMultilevel"/>
    <w:tmpl w:val="610C7CF6"/>
    <w:lvl w:ilvl="0" w:tplc="5464012C">
      <w:start w:val="1"/>
      <w:numFmt w:val="upperLetter"/>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23" w15:restartNumberingAfterBreak="0">
    <w:nsid w:val="63F90318"/>
    <w:multiLevelType w:val="hybridMultilevel"/>
    <w:tmpl w:val="07EAE73A"/>
    <w:lvl w:ilvl="0" w:tplc="631A4B1A">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24" w15:restartNumberingAfterBreak="0">
    <w:nsid w:val="694267E3"/>
    <w:multiLevelType w:val="hybridMultilevel"/>
    <w:tmpl w:val="535EA69C"/>
    <w:lvl w:ilvl="0" w:tplc="1480DD82">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76C40D78"/>
    <w:multiLevelType w:val="hybridMultilevel"/>
    <w:tmpl w:val="BF64DE16"/>
    <w:lvl w:ilvl="0" w:tplc="8852567E">
      <w:start w:val="2"/>
      <w:numFmt w:val="decimal"/>
      <w:pStyle w:val="SANSGT"/>
      <w:lvlText w:val="%1."/>
      <w:lvlJc w:val="left"/>
      <w:pPr>
        <w:ind w:left="473" w:hanging="360"/>
      </w:pPr>
      <w:rPr>
        <w:rFonts w:ascii="Sanskrit 2003" w:hAnsi="Sanskrit 2003" w:hint="default"/>
        <w:color w:val="FF0000"/>
      </w:rPr>
    </w:lvl>
    <w:lvl w:ilvl="1" w:tplc="04090019" w:tentative="1">
      <w:start w:val="1"/>
      <w:numFmt w:val="lowerLetter"/>
      <w:lvlText w:val="%2."/>
      <w:lvlJc w:val="left"/>
      <w:pPr>
        <w:ind w:left="2733" w:hanging="360"/>
      </w:pPr>
    </w:lvl>
    <w:lvl w:ilvl="2" w:tplc="0409001B" w:tentative="1">
      <w:start w:val="1"/>
      <w:numFmt w:val="lowerRoman"/>
      <w:lvlText w:val="%3."/>
      <w:lvlJc w:val="right"/>
      <w:pPr>
        <w:ind w:left="3453" w:hanging="180"/>
      </w:pPr>
    </w:lvl>
    <w:lvl w:ilvl="3" w:tplc="0409000F" w:tentative="1">
      <w:start w:val="1"/>
      <w:numFmt w:val="decimal"/>
      <w:lvlText w:val="%4."/>
      <w:lvlJc w:val="left"/>
      <w:pPr>
        <w:ind w:left="4173" w:hanging="360"/>
      </w:pPr>
    </w:lvl>
    <w:lvl w:ilvl="4" w:tplc="04090019" w:tentative="1">
      <w:start w:val="1"/>
      <w:numFmt w:val="lowerLetter"/>
      <w:lvlText w:val="%5."/>
      <w:lvlJc w:val="left"/>
      <w:pPr>
        <w:ind w:left="4893" w:hanging="360"/>
      </w:pPr>
    </w:lvl>
    <w:lvl w:ilvl="5" w:tplc="0409001B" w:tentative="1">
      <w:start w:val="1"/>
      <w:numFmt w:val="lowerRoman"/>
      <w:lvlText w:val="%6."/>
      <w:lvlJc w:val="right"/>
      <w:pPr>
        <w:ind w:left="5613" w:hanging="180"/>
      </w:pPr>
    </w:lvl>
    <w:lvl w:ilvl="6" w:tplc="0409000F" w:tentative="1">
      <w:start w:val="1"/>
      <w:numFmt w:val="decimal"/>
      <w:lvlText w:val="%7."/>
      <w:lvlJc w:val="left"/>
      <w:pPr>
        <w:ind w:left="6333" w:hanging="360"/>
      </w:pPr>
    </w:lvl>
    <w:lvl w:ilvl="7" w:tplc="04090019" w:tentative="1">
      <w:start w:val="1"/>
      <w:numFmt w:val="lowerLetter"/>
      <w:lvlText w:val="%8."/>
      <w:lvlJc w:val="left"/>
      <w:pPr>
        <w:ind w:left="7053" w:hanging="360"/>
      </w:pPr>
    </w:lvl>
    <w:lvl w:ilvl="8" w:tplc="0409001B" w:tentative="1">
      <w:start w:val="1"/>
      <w:numFmt w:val="lowerRoman"/>
      <w:lvlText w:val="%9."/>
      <w:lvlJc w:val="right"/>
      <w:pPr>
        <w:ind w:left="7773" w:hanging="180"/>
      </w:pPr>
    </w:lvl>
  </w:abstractNum>
  <w:abstractNum w:abstractNumId="26" w15:restartNumberingAfterBreak="0">
    <w:nsid w:val="78A10E63"/>
    <w:multiLevelType w:val="hybridMultilevel"/>
    <w:tmpl w:val="5D32A83A"/>
    <w:lvl w:ilvl="0" w:tplc="089A6E1A">
      <w:start w:val="1"/>
      <w:numFmt w:val="decimal"/>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27" w15:restartNumberingAfterBreak="0">
    <w:nsid w:val="7F4003BF"/>
    <w:multiLevelType w:val="hybridMultilevel"/>
    <w:tmpl w:val="E1563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
  </w:num>
  <w:num w:numId="5">
    <w:abstractNumId w:val="27"/>
  </w:num>
  <w:num w:numId="6">
    <w:abstractNumId w:val="0"/>
  </w:num>
  <w:num w:numId="7">
    <w:abstractNumId w:val="26"/>
  </w:num>
  <w:num w:numId="8">
    <w:abstractNumId w:val="5"/>
  </w:num>
  <w:num w:numId="9">
    <w:abstractNumId w:val="24"/>
  </w:num>
  <w:num w:numId="10">
    <w:abstractNumId w:val="11"/>
  </w:num>
  <w:num w:numId="11">
    <w:abstractNumId w:val="15"/>
  </w:num>
  <w:num w:numId="12">
    <w:abstractNumId w:val="25"/>
  </w:num>
  <w:num w:numId="13">
    <w:abstractNumId w:val="8"/>
  </w:num>
  <w:num w:numId="14">
    <w:abstractNumId w:val="6"/>
  </w:num>
  <w:num w:numId="15">
    <w:abstractNumId w:val="20"/>
  </w:num>
  <w:num w:numId="16">
    <w:abstractNumId w:val="22"/>
  </w:num>
  <w:num w:numId="17">
    <w:abstractNumId w:val="14"/>
  </w:num>
  <w:num w:numId="18">
    <w:abstractNumId w:val="19"/>
  </w:num>
  <w:num w:numId="19">
    <w:abstractNumId w:val="7"/>
  </w:num>
  <w:num w:numId="20">
    <w:abstractNumId w:val="16"/>
  </w:num>
  <w:num w:numId="21">
    <w:abstractNumId w:val="13"/>
  </w:num>
  <w:num w:numId="22">
    <w:abstractNumId w:val="2"/>
  </w:num>
  <w:num w:numId="23">
    <w:abstractNumId w:val="17"/>
  </w:num>
  <w:num w:numId="24">
    <w:abstractNumId w:val="4"/>
  </w:num>
  <w:num w:numId="25">
    <w:abstractNumId w:val="10"/>
  </w:num>
  <w:num w:numId="26">
    <w:abstractNumId w:val="21"/>
  </w:num>
  <w:num w:numId="27">
    <w:abstractNumId w:val="12"/>
  </w:num>
  <w:num w:numId="28">
    <w:abstractNumId w:val="23"/>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doNotDisplayPageBoundaries/>
  <w:displayBackgroundShape/>
  <w:embedTrueTypeFonts/>
  <w:embedSystemFonts/>
  <w:saveSubsetFonts/>
  <w:mirrorMargins/>
  <w:bordersDoNotSurroundHeader/>
  <w:bordersDoNotSurroundFooter/>
  <w:hideSpellingErrors/>
  <w:hideGrammaticalErrors/>
  <w:attachedTemplate r:id="rId1"/>
  <w:defaultTabStop w:val="720"/>
  <w:autoHyphenation/>
  <w:hyphenationZone w:val="17010"/>
  <w:drawingGridHorizontalSpacing w:val="110"/>
  <w:displayHorizontalDrawingGridEvery w:val="2"/>
  <w:characterSpacingControl w:val="doNotCompress"/>
  <w:hdrShapeDefaults>
    <o:shapedefaults v:ext="edit" spidmax="2049">
      <o:colormru v:ext="edit" colors="#ffc"/>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0F52"/>
    <w:rsid w:val="000000E1"/>
    <w:rsid w:val="00000B25"/>
    <w:rsid w:val="00000CE3"/>
    <w:rsid w:val="000013D0"/>
    <w:rsid w:val="0000157B"/>
    <w:rsid w:val="00001602"/>
    <w:rsid w:val="00001849"/>
    <w:rsid w:val="00001C6E"/>
    <w:rsid w:val="00001CD5"/>
    <w:rsid w:val="00001D06"/>
    <w:rsid w:val="00001F9B"/>
    <w:rsid w:val="0000237B"/>
    <w:rsid w:val="0000245E"/>
    <w:rsid w:val="00002D7F"/>
    <w:rsid w:val="00002E14"/>
    <w:rsid w:val="00003333"/>
    <w:rsid w:val="000033C1"/>
    <w:rsid w:val="00003573"/>
    <w:rsid w:val="00003D79"/>
    <w:rsid w:val="0000404E"/>
    <w:rsid w:val="000047AB"/>
    <w:rsid w:val="00004986"/>
    <w:rsid w:val="00005385"/>
    <w:rsid w:val="00005609"/>
    <w:rsid w:val="00005B7B"/>
    <w:rsid w:val="00005D1A"/>
    <w:rsid w:val="00005D3A"/>
    <w:rsid w:val="00005E45"/>
    <w:rsid w:val="00005E95"/>
    <w:rsid w:val="000064F9"/>
    <w:rsid w:val="000069EC"/>
    <w:rsid w:val="00006A67"/>
    <w:rsid w:val="00006B53"/>
    <w:rsid w:val="00006F38"/>
    <w:rsid w:val="0000705C"/>
    <w:rsid w:val="00007130"/>
    <w:rsid w:val="000073E2"/>
    <w:rsid w:val="00007463"/>
    <w:rsid w:val="00007675"/>
    <w:rsid w:val="000078A9"/>
    <w:rsid w:val="00007AA4"/>
    <w:rsid w:val="00007C23"/>
    <w:rsid w:val="00007C4D"/>
    <w:rsid w:val="00007DB2"/>
    <w:rsid w:val="00010092"/>
    <w:rsid w:val="0001046C"/>
    <w:rsid w:val="000105B0"/>
    <w:rsid w:val="0001142D"/>
    <w:rsid w:val="00011462"/>
    <w:rsid w:val="00011752"/>
    <w:rsid w:val="00011C4F"/>
    <w:rsid w:val="00011FB3"/>
    <w:rsid w:val="000120E7"/>
    <w:rsid w:val="000121DC"/>
    <w:rsid w:val="00012733"/>
    <w:rsid w:val="000127C8"/>
    <w:rsid w:val="00012984"/>
    <w:rsid w:val="00013312"/>
    <w:rsid w:val="00013452"/>
    <w:rsid w:val="000136E5"/>
    <w:rsid w:val="00014014"/>
    <w:rsid w:val="000140CD"/>
    <w:rsid w:val="00014CBD"/>
    <w:rsid w:val="00014FA7"/>
    <w:rsid w:val="000150AD"/>
    <w:rsid w:val="000156D3"/>
    <w:rsid w:val="000157BD"/>
    <w:rsid w:val="000158EF"/>
    <w:rsid w:val="00015AB9"/>
    <w:rsid w:val="00015BEB"/>
    <w:rsid w:val="00015D7D"/>
    <w:rsid w:val="00015DC3"/>
    <w:rsid w:val="00015FF7"/>
    <w:rsid w:val="00016033"/>
    <w:rsid w:val="0001619E"/>
    <w:rsid w:val="0001623F"/>
    <w:rsid w:val="000163E5"/>
    <w:rsid w:val="000164B8"/>
    <w:rsid w:val="0001651A"/>
    <w:rsid w:val="000166EA"/>
    <w:rsid w:val="000169F2"/>
    <w:rsid w:val="00017638"/>
    <w:rsid w:val="0001787C"/>
    <w:rsid w:val="000201D3"/>
    <w:rsid w:val="000202DF"/>
    <w:rsid w:val="000206B2"/>
    <w:rsid w:val="00020757"/>
    <w:rsid w:val="00020FE2"/>
    <w:rsid w:val="00021323"/>
    <w:rsid w:val="00021367"/>
    <w:rsid w:val="00021DD4"/>
    <w:rsid w:val="00021EFD"/>
    <w:rsid w:val="0002205C"/>
    <w:rsid w:val="000222D0"/>
    <w:rsid w:val="000223F0"/>
    <w:rsid w:val="00022A10"/>
    <w:rsid w:val="00022A9B"/>
    <w:rsid w:val="00022CDA"/>
    <w:rsid w:val="00022E0D"/>
    <w:rsid w:val="00022F4D"/>
    <w:rsid w:val="00023996"/>
    <w:rsid w:val="00023EEA"/>
    <w:rsid w:val="00024032"/>
    <w:rsid w:val="000242DC"/>
    <w:rsid w:val="0002449A"/>
    <w:rsid w:val="00024786"/>
    <w:rsid w:val="00024ED0"/>
    <w:rsid w:val="000253D4"/>
    <w:rsid w:val="00025555"/>
    <w:rsid w:val="0002578F"/>
    <w:rsid w:val="00025951"/>
    <w:rsid w:val="00025CC5"/>
    <w:rsid w:val="00025DBF"/>
    <w:rsid w:val="0002632E"/>
    <w:rsid w:val="00026A28"/>
    <w:rsid w:val="00026AE0"/>
    <w:rsid w:val="00026CAF"/>
    <w:rsid w:val="000276B8"/>
    <w:rsid w:val="0003014D"/>
    <w:rsid w:val="000301BD"/>
    <w:rsid w:val="00030E02"/>
    <w:rsid w:val="00030E0A"/>
    <w:rsid w:val="000318F5"/>
    <w:rsid w:val="00031911"/>
    <w:rsid w:val="000319D3"/>
    <w:rsid w:val="00031E85"/>
    <w:rsid w:val="00031F60"/>
    <w:rsid w:val="000320E6"/>
    <w:rsid w:val="000321C8"/>
    <w:rsid w:val="00032D93"/>
    <w:rsid w:val="000333D1"/>
    <w:rsid w:val="00033E15"/>
    <w:rsid w:val="00034728"/>
    <w:rsid w:val="00034828"/>
    <w:rsid w:val="00034E52"/>
    <w:rsid w:val="00034F8F"/>
    <w:rsid w:val="000359EB"/>
    <w:rsid w:val="00035B85"/>
    <w:rsid w:val="00036078"/>
    <w:rsid w:val="0003634C"/>
    <w:rsid w:val="000364EE"/>
    <w:rsid w:val="000366B8"/>
    <w:rsid w:val="000368BA"/>
    <w:rsid w:val="000369B2"/>
    <w:rsid w:val="00036ACF"/>
    <w:rsid w:val="00036BDF"/>
    <w:rsid w:val="00036D17"/>
    <w:rsid w:val="00037032"/>
    <w:rsid w:val="00037253"/>
    <w:rsid w:val="000373E5"/>
    <w:rsid w:val="0003785F"/>
    <w:rsid w:val="00037BE7"/>
    <w:rsid w:val="00037D98"/>
    <w:rsid w:val="00037DC4"/>
    <w:rsid w:val="00040110"/>
    <w:rsid w:val="00040278"/>
    <w:rsid w:val="000402E9"/>
    <w:rsid w:val="000406E7"/>
    <w:rsid w:val="000410B5"/>
    <w:rsid w:val="0004113A"/>
    <w:rsid w:val="00041349"/>
    <w:rsid w:val="0004167A"/>
    <w:rsid w:val="00041B39"/>
    <w:rsid w:val="00041B9B"/>
    <w:rsid w:val="00042044"/>
    <w:rsid w:val="0004226A"/>
    <w:rsid w:val="000422D3"/>
    <w:rsid w:val="00042302"/>
    <w:rsid w:val="00043550"/>
    <w:rsid w:val="000437A5"/>
    <w:rsid w:val="000437C5"/>
    <w:rsid w:val="000439B4"/>
    <w:rsid w:val="00043A57"/>
    <w:rsid w:val="00043C22"/>
    <w:rsid w:val="000442CF"/>
    <w:rsid w:val="000446F2"/>
    <w:rsid w:val="00044B8D"/>
    <w:rsid w:val="00044D44"/>
    <w:rsid w:val="000452C8"/>
    <w:rsid w:val="000456C7"/>
    <w:rsid w:val="00045784"/>
    <w:rsid w:val="000459F3"/>
    <w:rsid w:val="00045C93"/>
    <w:rsid w:val="00045EC2"/>
    <w:rsid w:val="000468DC"/>
    <w:rsid w:val="00046CEB"/>
    <w:rsid w:val="0004711A"/>
    <w:rsid w:val="000471C9"/>
    <w:rsid w:val="0004737B"/>
    <w:rsid w:val="0004787A"/>
    <w:rsid w:val="000502CE"/>
    <w:rsid w:val="00050400"/>
    <w:rsid w:val="000505DD"/>
    <w:rsid w:val="00050A6E"/>
    <w:rsid w:val="000510C5"/>
    <w:rsid w:val="00051AE8"/>
    <w:rsid w:val="00051C71"/>
    <w:rsid w:val="000521B8"/>
    <w:rsid w:val="000522AE"/>
    <w:rsid w:val="000524AC"/>
    <w:rsid w:val="00052621"/>
    <w:rsid w:val="000528B0"/>
    <w:rsid w:val="0005291E"/>
    <w:rsid w:val="00052961"/>
    <w:rsid w:val="000529B7"/>
    <w:rsid w:val="00052AA4"/>
    <w:rsid w:val="00052B45"/>
    <w:rsid w:val="00052CE1"/>
    <w:rsid w:val="00052CF4"/>
    <w:rsid w:val="0005319A"/>
    <w:rsid w:val="000535B7"/>
    <w:rsid w:val="000538F4"/>
    <w:rsid w:val="00053BE2"/>
    <w:rsid w:val="00053C21"/>
    <w:rsid w:val="00054213"/>
    <w:rsid w:val="00054596"/>
    <w:rsid w:val="00054647"/>
    <w:rsid w:val="00054AC2"/>
    <w:rsid w:val="00054E4A"/>
    <w:rsid w:val="000553CA"/>
    <w:rsid w:val="00055437"/>
    <w:rsid w:val="000556BD"/>
    <w:rsid w:val="000559DE"/>
    <w:rsid w:val="00055B82"/>
    <w:rsid w:val="00055CF5"/>
    <w:rsid w:val="000564F3"/>
    <w:rsid w:val="000565AA"/>
    <w:rsid w:val="00056AE7"/>
    <w:rsid w:val="00056B6B"/>
    <w:rsid w:val="0005753D"/>
    <w:rsid w:val="00057722"/>
    <w:rsid w:val="000578D0"/>
    <w:rsid w:val="000579C5"/>
    <w:rsid w:val="0006004B"/>
    <w:rsid w:val="00060095"/>
    <w:rsid w:val="00060107"/>
    <w:rsid w:val="000603E6"/>
    <w:rsid w:val="00060B4A"/>
    <w:rsid w:val="0006135D"/>
    <w:rsid w:val="00061399"/>
    <w:rsid w:val="000613AB"/>
    <w:rsid w:val="00061C45"/>
    <w:rsid w:val="00061DD4"/>
    <w:rsid w:val="00061FBE"/>
    <w:rsid w:val="00062481"/>
    <w:rsid w:val="000624F4"/>
    <w:rsid w:val="0006288F"/>
    <w:rsid w:val="00062FAF"/>
    <w:rsid w:val="00062FDF"/>
    <w:rsid w:val="000631B4"/>
    <w:rsid w:val="000632C5"/>
    <w:rsid w:val="000632E1"/>
    <w:rsid w:val="00063416"/>
    <w:rsid w:val="00063437"/>
    <w:rsid w:val="000635C0"/>
    <w:rsid w:val="00063639"/>
    <w:rsid w:val="00063651"/>
    <w:rsid w:val="00063962"/>
    <w:rsid w:val="00063BEB"/>
    <w:rsid w:val="00063FB8"/>
    <w:rsid w:val="00064143"/>
    <w:rsid w:val="00064637"/>
    <w:rsid w:val="00064694"/>
    <w:rsid w:val="00064AB4"/>
    <w:rsid w:val="00064B85"/>
    <w:rsid w:val="00064EB0"/>
    <w:rsid w:val="00064F6B"/>
    <w:rsid w:val="00065767"/>
    <w:rsid w:val="0006597E"/>
    <w:rsid w:val="00065A6F"/>
    <w:rsid w:val="00066225"/>
    <w:rsid w:val="00066243"/>
    <w:rsid w:val="00066C54"/>
    <w:rsid w:val="00067670"/>
    <w:rsid w:val="000676D0"/>
    <w:rsid w:val="00067835"/>
    <w:rsid w:val="00067A98"/>
    <w:rsid w:val="00067E0B"/>
    <w:rsid w:val="00067ED8"/>
    <w:rsid w:val="000700AE"/>
    <w:rsid w:val="00070193"/>
    <w:rsid w:val="00070786"/>
    <w:rsid w:val="00070E5D"/>
    <w:rsid w:val="00071040"/>
    <w:rsid w:val="00071273"/>
    <w:rsid w:val="00071B37"/>
    <w:rsid w:val="00072162"/>
    <w:rsid w:val="00072519"/>
    <w:rsid w:val="00073186"/>
    <w:rsid w:val="00073853"/>
    <w:rsid w:val="000738CB"/>
    <w:rsid w:val="000738E8"/>
    <w:rsid w:val="00073B60"/>
    <w:rsid w:val="00073D48"/>
    <w:rsid w:val="00073D4B"/>
    <w:rsid w:val="00073E66"/>
    <w:rsid w:val="00073EF3"/>
    <w:rsid w:val="00074010"/>
    <w:rsid w:val="000740CD"/>
    <w:rsid w:val="000744D2"/>
    <w:rsid w:val="00074896"/>
    <w:rsid w:val="00074AE1"/>
    <w:rsid w:val="00075752"/>
    <w:rsid w:val="00075BE8"/>
    <w:rsid w:val="0007620B"/>
    <w:rsid w:val="00076258"/>
    <w:rsid w:val="000764B7"/>
    <w:rsid w:val="0007650D"/>
    <w:rsid w:val="00076660"/>
    <w:rsid w:val="00076843"/>
    <w:rsid w:val="00076B26"/>
    <w:rsid w:val="00076D0A"/>
    <w:rsid w:val="00076F94"/>
    <w:rsid w:val="0007720A"/>
    <w:rsid w:val="00077210"/>
    <w:rsid w:val="00077230"/>
    <w:rsid w:val="0007764A"/>
    <w:rsid w:val="0007771C"/>
    <w:rsid w:val="00077DD4"/>
    <w:rsid w:val="00077DFE"/>
    <w:rsid w:val="00077FEF"/>
    <w:rsid w:val="00080039"/>
    <w:rsid w:val="000801DA"/>
    <w:rsid w:val="00080596"/>
    <w:rsid w:val="00080607"/>
    <w:rsid w:val="000807DC"/>
    <w:rsid w:val="00081EC7"/>
    <w:rsid w:val="00081FAA"/>
    <w:rsid w:val="0008229E"/>
    <w:rsid w:val="00082988"/>
    <w:rsid w:val="000830AE"/>
    <w:rsid w:val="000830EF"/>
    <w:rsid w:val="000832E1"/>
    <w:rsid w:val="00083458"/>
    <w:rsid w:val="000837FC"/>
    <w:rsid w:val="00083A9B"/>
    <w:rsid w:val="00083AE0"/>
    <w:rsid w:val="00083AFB"/>
    <w:rsid w:val="00083D73"/>
    <w:rsid w:val="000840E7"/>
    <w:rsid w:val="0008488A"/>
    <w:rsid w:val="000849A3"/>
    <w:rsid w:val="000849D3"/>
    <w:rsid w:val="00084A66"/>
    <w:rsid w:val="00085589"/>
    <w:rsid w:val="000859EB"/>
    <w:rsid w:val="00085EB6"/>
    <w:rsid w:val="000864EF"/>
    <w:rsid w:val="00086A78"/>
    <w:rsid w:val="00086B47"/>
    <w:rsid w:val="00086B48"/>
    <w:rsid w:val="00086B61"/>
    <w:rsid w:val="00087C3A"/>
    <w:rsid w:val="00087E84"/>
    <w:rsid w:val="00087F9D"/>
    <w:rsid w:val="000901ED"/>
    <w:rsid w:val="00090323"/>
    <w:rsid w:val="000903E9"/>
    <w:rsid w:val="0009097D"/>
    <w:rsid w:val="000909C4"/>
    <w:rsid w:val="00090E2A"/>
    <w:rsid w:val="00091396"/>
    <w:rsid w:val="00091CDC"/>
    <w:rsid w:val="00091F48"/>
    <w:rsid w:val="00091FC2"/>
    <w:rsid w:val="00092270"/>
    <w:rsid w:val="0009300E"/>
    <w:rsid w:val="0009318D"/>
    <w:rsid w:val="000931AC"/>
    <w:rsid w:val="0009330B"/>
    <w:rsid w:val="0009337E"/>
    <w:rsid w:val="00093A21"/>
    <w:rsid w:val="00093DED"/>
    <w:rsid w:val="00093DFA"/>
    <w:rsid w:val="0009479E"/>
    <w:rsid w:val="00094B54"/>
    <w:rsid w:val="00094BF9"/>
    <w:rsid w:val="00094C71"/>
    <w:rsid w:val="00094C99"/>
    <w:rsid w:val="00094E0E"/>
    <w:rsid w:val="00095197"/>
    <w:rsid w:val="000957F2"/>
    <w:rsid w:val="00095B3A"/>
    <w:rsid w:val="00095D8D"/>
    <w:rsid w:val="00095FB6"/>
    <w:rsid w:val="00096560"/>
    <w:rsid w:val="00096622"/>
    <w:rsid w:val="00096628"/>
    <w:rsid w:val="00096984"/>
    <w:rsid w:val="000969E7"/>
    <w:rsid w:val="00096CD6"/>
    <w:rsid w:val="00096F10"/>
    <w:rsid w:val="00097568"/>
    <w:rsid w:val="0009764C"/>
    <w:rsid w:val="000976CE"/>
    <w:rsid w:val="000978F7"/>
    <w:rsid w:val="00097B6A"/>
    <w:rsid w:val="00097CE8"/>
    <w:rsid w:val="000A0007"/>
    <w:rsid w:val="000A0330"/>
    <w:rsid w:val="000A0513"/>
    <w:rsid w:val="000A0568"/>
    <w:rsid w:val="000A05D7"/>
    <w:rsid w:val="000A0774"/>
    <w:rsid w:val="000A0BAF"/>
    <w:rsid w:val="000A108B"/>
    <w:rsid w:val="000A1787"/>
    <w:rsid w:val="000A1837"/>
    <w:rsid w:val="000A19FC"/>
    <w:rsid w:val="000A2290"/>
    <w:rsid w:val="000A257B"/>
    <w:rsid w:val="000A277D"/>
    <w:rsid w:val="000A2A8F"/>
    <w:rsid w:val="000A2ADE"/>
    <w:rsid w:val="000A2C04"/>
    <w:rsid w:val="000A3154"/>
    <w:rsid w:val="000A32B6"/>
    <w:rsid w:val="000A3A08"/>
    <w:rsid w:val="000A3E43"/>
    <w:rsid w:val="000A438C"/>
    <w:rsid w:val="000A489D"/>
    <w:rsid w:val="000A4978"/>
    <w:rsid w:val="000A4A7C"/>
    <w:rsid w:val="000A4ABA"/>
    <w:rsid w:val="000A531D"/>
    <w:rsid w:val="000A53E9"/>
    <w:rsid w:val="000A54C4"/>
    <w:rsid w:val="000A5900"/>
    <w:rsid w:val="000A5F2F"/>
    <w:rsid w:val="000A5FD1"/>
    <w:rsid w:val="000A64C8"/>
    <w:rsid w:val="000A6851"/>
    <w:rsid w:val="000A6D2C"/>
    <w:rsid w:val="000A6E1B"/>
    <w:rsid w:val="000A6F58"/>
    <w:rsid w:val="000A7C50"/>
    <w:rsid w:val="000A7D52"/>
    <w:rsid w:val="000B0028"/>
    <w:rsid w:val="000B0336"/>
    <w:rsid w:val="000B0783"/>
    <w:rsid w:val="000B0B4E"/>
    <w:rsid w:val="000B0CFA"/>
    <w:rsid w:val="000B13EE"/>
    <w:rsid w:val="000B17C3"/>
    <w:rsid w:val="000B1931"/>
    <w:rsid w:val="000B201D"/>
    <w:rsid w:val="000B27AD"/>
    <w:rsid w:val="000B2A2C"/>
    <w:rsid w:val="000B3312"/>
    <w:rsid w:val="000B336F"/>
    <w:rsid w:val="000B3538"/>
    <w:rsid w:val="000B356D"/>
    <w:rsid w:val="000B3831"/>
    <w:rsid w:val="000B38FF"/>
    <w:rsid w:val="000B3A94"/>
    <w:rsid w:val="000B3D3B"/>
    <w:rsid w:val="000B4134"/>
    <w:rsid w:val="000B4801"/>
    <w:rsid w:val="000B4936"/>
    <w:rsid w:val="000B4B23"/>
    <w:rsid w:val="000B4F2E"/>
    <w:rsid w:val="000B57BB"/>
    <w:rsid w:val="000B57F4"/>
    <w:rsid w:val="000B5D45"/>
    <w:rsid w:val="000B5D82"/>
    <w:rsid w:val="000B6216"/>
    <w:rsid w:val="000B638B"/>
    <w:rsid w:val="000B658F"/>
    <w:rsid w:val="000B6614"/>
    <w:rsid w:val="000B67DF"/>
    <w:rsid w:val="000B6897"/>
    <w:rsid w:val="000B6BB1"/>
    <w:rsid w:val="000B6E7D"/>
    <w:rsid w:val="000B730C"/>
    <w:rsid w:val="000B7537"/>
    <w:rsid w:val="000C030E"/>
    <w:rsid w:val="000C0414"/>
    <w:rsid w:val="000C0BA8"/>
    <w:rsid w:val="000C1336"/>
    <w:rsid w:val="000C1735"/>
    <w:rsid w:val="000C1A22"/>
    <w:rsid w:val="000C1D71"/>
    <w:rsid w:val="000C23A7"/>
    <w:rsid w:val="000C28FE"/>
    <w:rsid w:val="000C2C81"/>
    <w:rsid w:val="000C2CE7"/>
    <w:rsid w:val="000C2E6E"/>
    <w:rsid w:val="000C3108"/>
    <w:rsid w:val="000C332C"/>
    <w:rsid w:val="000C3806"/>
    <w:rsid w:val="000C3930"/>
    <w:rsid w:val="000C3AEA"/>
    <w:rsid w:val="000C3D75"/>
    <w:rsid w:val="000C3E53"/>
    <w:rsid w:val="000C422A"/>
    <w:rsid w:val="000C45F6"/>
    <w:rsid w:val="000C5889"/>
    <w:rsid w:val="000C5B6E"/>
    <w:rsid w:val="000C5E44"/>
    <w:rsid w:val="000C5F09"/>
    <w:rsid w:val="000C60C7"/>
    <w:rsid w:val="000C62B8"/>
    <w:rsid w:val="000C679E"/>
    <w:rsid w:val="000C6A41"/>
    <w:rsid w:val="000C7134"/>
    <w:rsid w:val="000C7385"/>
    <w:rsid w:val="000C7485"/>
    <w:rsid w:val="000C76BC"/>
    <w:rsid w:val="000C7BED"/>
    <w:rsid w:val="000C7E54"/>
    <w:rsid w:val="000D005A"/>
    <w:rsid w:val="000D01C7"/>
    <w:rsid w:val="000D02B1"/>
    <w:rsid w:val="000D043D"/>
    <w:rsid w:val="000D0E86"/>
    <w:rsid w:val="000D1824"/>
    <w:rsid w:val="000D1B38"/>
    <w:rsid w:val="000D1E72"/>
    <w:rsid w:val="000D2158"/>
    <w:rsid w:val="000D2691"/>
    <w:rsid w:val="000D2B9A"/>
    <w:rsid w:val="000D3080"/>
    <w:rsid w:val="000D3426"/>
    <w:rsid w:val="000D34AC"/>
    <w:rsid w:val="000D3696"/>
    <w:rsid w:val="000D37DF"/>
    <w:rsid w:val="000D3B09"/>
    <w:rsid w:val="000D4122"/>
    <w:rsid w:val="000D47DE"/>
    <w:rsid w:val="000D48FA"/>
    <w:rsid w:val="000D4C00"/>
    <w:rsid w:val="000D557B"/>
    <w:rsid w:val="000D5782"/>
    <w:rsid w:val="000D5857"/>
    <w:rsid w:val="000D5B88"/>
    <w:rsid w:val="000D5C53"/>
    <w:rsid w:val="000D5D10"/>
    <w:rsid w:val="000D5DF5"/>
    <w:rsid w:val="000D6189"/>
    <w:rsid w:val="000D65E4"/>
    <w:rsid w:val="000D68BF"/>
    <w:rsid w:val="000D68E4"/>
    <w:rsid w:val="000D69F1"/>
    <w:rsid w:val="000D6CEA"/>
    <w:rsid w:val="000D71B2"/>
    <w:rsid w:val="000D727F"/>
    <w:rsid w:val="000D78E6"/>
    <w:rsid w:val="000E0458"/>
    <w:rsid w:val="000E0772"/>
    <w:rsid w:val="000E0885"/>
    <w:rsid w:val="000E13B6"/>
    <w:rsid w:val="000E13FE"/>
    <w:rsid w:val="000E1851"/>
    <w:rsid w:val="000E1CED"/>
    <w:rsid w:val="000E1CFB"/>
    <w:rsid w:val="000E1E3E"/>
    <w:rsid w:val="000E1EBF"/>
    <w:rsid w:val="000E2440"/>
    <w:rsid w:val="000E2B44"/>
    <w:rsid w:val="000E2BF6"/>
    <w:rsid w:val="000E3957"/>
    <w:rsid w:val="000E395B"/>
    <w:rsid w:val="000E3CEB"/>
    <w:rsid w:val="000E42FF"/>
    <w:rsid w:val="000E45B0"/>
    <w:rsid w:val="000E4603"/>
    <w:rsid w:val="000E4D70"/>
    <w:rsid w:val="000E4DFA"/>
    <w:rsid w:val="000E5524"/>
    <w:rsid w:val="000E5A6F"/>
    <w:rsid w:val="000E6665"/>
    <w:rsid w:val="000E6737"/>
    <w:rsid w:val="000E6877"/>
    <w:rsid w:val="000E6951"/>
    <w:rsid w:val="000E69F7"/>
    <w:rsid w:val="000E6BD0"/>
    <w:rsid w:val="000E6D55"/>
    <w:rsid w:val="000E6ECF"/>
    <w:rsid w:val="000E72EE"/>
    <w:rsid w:val="000E7847"/>
    <w:rsid w:val="000E78D9"/>
    <w:rsid w:val="000E7C28"/>
    <w:rsid w:val="000F0094"/>
    <w:rsid w:val="000F0177"/>
    <w:rsid w:val="000F0598"/>
    <w:rsid w:val="000F0FCD"/>
    <w:rsid w:val="000F1178"/>
    <w:rsid w:val="000F143B"/>
    <w:rsid w:val="000F1ADB"/>
    <w:rsid w:val="000F1AE9"/>
    <w:rsid w:val="000F20E8"/>
    <w:rsid w:val="000F2478"/>
    <w:rsid w:val="000F2AFD"/>
    <w:rsid w:val="000F30EE"/>
    <w:rsid w:val="000F35BE"/>
    <w:rsid w:val="000F3B3C"/>
    <w:rsid w:val="000F3E62"/>
    <w:rsid w:val="000F3EA6"/>
    <w:rsid w:val="000F3F62"/>
    <w:rsid w:val="000F4269"/>
    <w:rsid w:val="000F42FD"/>
    <w:rsid w:val="000F4C62"/>
    <w:rsid w:val="000F4F52"/>
    <w:rsid w:val="000F50EE"/>
    <w:rsid w:val="000F54A3"/>
    <w:rsid w:val="000F5619"/>
    <w:rsid w:val="000F5ACB"/>
    <w:rsid w:val="000F5D41"/>
    <w:rsid w:val="000F5F9C"/>
    <w:rsid w:val="000F674C"/>
    <w:rsid w:val="000F688C"/>
    <w:rsid w:val="000F6B99"/>
    <w:rsid w:val="000F6C3A"/>
    <w:rsid w:val="000F6E07"/>
    <w:rsid w:val="000F754B"/>
    <w:rsid w:val="000F771D"/>
    <w:rsid w:val="000F7B40"/>
    <w:rsid w:val="000F7CAD"/>
    <w:rsid w:val="00100109"/>
    <w:rsid w:val="00100467"/>
    <w:rsid w:val="0010054E"/>
    <w:rsid w:val="00100580"/>
    <w:rsid w:val="001006A8"/>
    <w:rsid w:val="00100965"/>
    <w:rsid w:val="00100FF7"/>
    <w:rsid w:val="00101936"/>
    <w:rsid w:val="00101A7E"/>
    <w:rsid w:val="00101CF3"/>
    <w:rsid w:val="00101E99"/>
    <w:rsid w:val="00102E45"/>
    <w:rsid w:val="0010304F"/>
    <w:rsid w:val="0010316E"/>
    <w:rsid w:val="001031BE"/>
    <w:rsid w:val="00103798"/>
    <w:rsid w:val="00103C76"/>
    <w:rsid w:val="00103D3A"/>
    <w:rsid w:val="00103D80"/>
    <w:rsid w:val="00103DAA"/>
    <w:rsid w:val="00103DBF"/>
    <w:rsid w:val="0010414F"/>
    <w:rsid w:val="001041E3"/>
    <w:rsid w:val="00104436"/>
    <w:rsid w:val="00104889"/>
    <w:rsid w:val="00104982"/>
    <w:rsid w:val="00104DA8"/>
    <w:rsid w:val="001054B2"/>
    <w:rsid w:val="00105696"/>
    <w:rsid w:val="00105796"/>
    <w:rsid w:val="00105BE9"/>
    <w:rsid w:val="00105DE6"/>
    <w:rsid w:val="00106830"/>
    <w:rsid w:val="00106B12"/>
    <w:rsid w:val="00106B79"/>
    <w:rsid w:val="00106DA8"/>
    <w:rsid w:val="001071A4"/>
    <w:rsid w:val="00107248"/>
    <w:rsid w:val="001078D8"/>
    <w:rsid w:val="00107CE1"/>
    <w:rsid w:val="00107E5A"/>
    <w:rsid w:val="00107E66"/>
    <w:rsid w:val="0011063C"/>
    <w:rsid w:val="00110990"/>
    <w:rsid w:val="00110A1F"/>
    <w:rsid w:val="00111323"/>
    <w:rsid w:val="001120A4"/>
    <w:rsid w:val="0011218B"/>
    <w:rsid w:val="00112330"/>
    <w:rsid w:val="00113322"/>
    <w:rsid w:val="00113386"/>
    <w:rsid w:val="0011372A"/>
    <w:rsid w:val="00113FE4"/>
    <w:rsid w:val="00114260"/>
    <w:rsid w:val="001143B3"/>
    <w:rsid w:val="001144AC"/>
    <w:rsid w:val="00114985"/>
    <w:rsid w:val="00114C6E"/>
    <w:rsid w:val="001151FE"/>
    <w:rsid w:val="00115366"/>
    <w:rsid w:val="0011541F"/>
    <w:rsid w:val="001154C8"/>
    <w:rsid w:val="00115695"/>
    <w:rsid w:val="00115EE1"/>
    <w:rsid w:val="0011668F"/>
    <w:rsid w:val="00116984"/>
    <w:rsid w:val="00116BC5"/>
    <w:rsid w:val="00116CE2"/>
    <w:rsid w:val="00117001"/>
    <w:rsid w:val="001171A6"/>
    <w:rsid w:val="001177A2"/>
    <w:rsid w:val="0012124B"/>
    <w:rsid w:val="001212AC"/>
    <w:rsid w:val="00121795"/>
    <w:rsid w:val="001219BC"/>
    <w:rsid w:val="00121B92"/>
    <w:rsid w:val="00121E0C"/>
    <w:rsid w:val="00121F80"/>
    <w:rsid w:val="0012254D"/>
    <w:rsid w:val="00122599"/>
    <w:rsid w:val="0012263B"/>
    <w:rsid w:val="001228CA"/>
    <w:rsid w:val="00122C62"/>
    <w:rsid w:val="00122CF5"/>
    <w:rsid w:val="00123199"/>
    <w:rsid w:val="00123223"/>
    <w:rsid w:val="00123479"/>
    <w:rsid w:val="00123BD2"/>
    <w:rsid w:val="00123DA1"/>
    <w:rsid w:val="00124117"/>
    <w:rsid w:val="0012424C"/>
    <w:rsid w:val="00124439"/>
    <w:rsid w:val="00124925"/>
    <w:rsid w:val="00124F11"/>
    <w:rsid w:val="00124F32"/>
    <w:rsid w:val="00125345"/>
    <w:rsid w:val="00125891"/>
    <w:rsid w:val="00125E5A"/>
    <w:rsid w:val="001265CB"/>
    <w:rsid w:val="00126B64"/>
    <w:rsid w:val="00126B85"/>
    <w:rsid w:val="00126FFB"/>
    <w:rsid w:val="001272F7"/>
    <w:rsid w:val="001273C7"/>
    <w:rsid w:val="00127AF8"/>
    <w:rsid w:val="00127B26"/>
    <w:rsid w:val="00127EEE"/>
    <w:rsid w:val="00130383"/>
    <w:rsid w:val="001304A7"/>
    <w:rsid w:val="0013052A"/>
    <w:rsid w:val="00130844"/>
    <w:rsid w:val="00130C35"/>
    <w:rsid w:val="001311A5"/>
    <w:rsid w:val="00131970"/>
    <w:rsid w:val="00131FD2"/>
    <w:rsid w:val="0013258D"/>
    <w:rsid w:val="001329DA"/>
    <w:rsid w:val="00132A2C"/>
    <w:rsid w:val="00132CCB"/>
    <w:rsid w:val="00132E67"/>
    <w:rsid w:val="001330EC"/>
    <w:rsid w:val="0013348B"/>
    <w:rsid w:val="00133735"/>
    <w:rsid w:val="00133783"/>
    <w:rsid w:val="00133A93"/>
    <w:rsid w:val="00133C4D"/>
    <w:rsid w:val="00133CA5"/>
    <w:rsid w:val="00133F32"/>
    <w:rsid w:val="00134581"/>
    <w:rsid w:val="00134754"/>
    <w:rsid w:val="0013531B"/>
    <w:rsid w:val="001354AE"/>
    <w:rsid w:val="0013553A"/>
    <w:rsid w:val="001355F8"/>
    <w:rsid w:val="00135948"/>
    <w:rsid w:val="001359CB"/>
    <w:rsid w:val="00135DD7"/>
    <w:rsid w:val="00135E47"/>
    <w:rsid w:val="0013658C"/>
    <w:rsid w:val="00136C86"/>
    <w:rsid w:val="00136CC7"/>
    <w:rsid w:val="00136E4D"/>
    <w:rsid w:val="00137228"/>
    <w:rsid w:val="001402D3"/>
    <w:rsid w:val="00140456"/>
    <w:rsid w:val="00140556"/>
    <w:rsid w:val="00140920"/>
    <w:rsid w:val="00140B25"/>
    <w:rsid w:val="00140CDA"/>
    <w:rsid w:val="001410D4"/>
    <w:rsid w:val="0014120A"/>
    <w:rsid w:val="001416E6"/>
    <w:rsid w:val="001420CA"/>
    <w:rsid w:val="0014219B"/>
    <w:rsid w:val="001424D4"/>
    <w:rsid w:val="00142667"/>
    <w:rsid w:val="00142731"/>
    <w:rsid w:val="001427A7"/>
    <w:rsid w:val="00142DD0"/>
    <w:rsid w:val="001432A5"/>
    <w:rsid w:val="00143AFB"/>
    <w:rsid w:val="00143E03"/>
    <w:rsid w:val="00144318"/>
    <w:rsid w:val="001443A8"/>
    <w:rsid w:val="00144697"/>
    <w:rsid w:val="00144E0D"/>
    <w:rsid w:val="00144FB4"/>
    <w:rsid w:val="00144FE5"/>
    <w:rsid w:val="001457EA"/>
    <w:rsid w:val="00145FA1"/>
    <w:rsid w:val="00146903"/>
    <w:rsid w:val="00146C75"/>
    <w:rsid w:val="00147A84"/>
    <w:rsid w:val="00147E79"/>
    <w:rsid w:val="001504BB"/>
    <w:rsid w:val="00150EC7"/>
    <w:rsid w:val="00151D82"/>
    <w:rsid w:val="00151EFA"/>
    <w:rsid w:val="0015215D"/>
    <w:rsid w:val="001525AC"/>
    <w:rsid w:val="001528AD"/>
    <w:rsid w:val="00152A3D"/>
    <w:rsid w:val="00152A8A"/>
    <w:rsid w:val="00152C63"/>
    <w:rsid w:val="0015320F"/>
    <w:rsid w:val="00153408"/>
    <w:rsid w:val="001538C6"/>
    <w:rsid w:val="0015427C"/>
    <w:rsid w:val="001546AE"/>
    <w:rsid w:val="00154E9B"/>
    <w:rsid w:val="00154F6C"/>
    <w:rsid w:val="00155093"/>
    <w:rsid w:val="00155285"/>
    <w:rsid w:val="001552E6"/>
    <w:rsid w:val="001553BE"/>
    <w:rsid w:val="00155411"/>
    <w:rsid w:val="00155439"/>
    <w:rsid w:val="001555A7"/>
    <w:rsid w:val="001555D9"/>
    <w:rsid w:val="001558C9"/>
    <w:rsid w:val="00155C90"/>
    <w:rsid w:val="00155E1C"/>
    <w:rsid w:val="00155E2F"/>
    <w:rsid w:val="00156032"/>
    <w:rsid w:val="00156480"/>
    <w:rsid w:val="00156566"/>
    <w:rsid w:val="0015661E"/>
    <w:rsid w:val="001566C2"/>
    <w:rsid w:val="00156E26"/>
    <w:rsid w:val="00157BEE"/>
    <w:rsid w:val="00160119"/>
    <w:rsid w:val="00160A33"/>
    <w:rsid w:val="00160B3F"/>
    <w:rsid w:val="00160E69"/>
    <w:rsid w:val="00160FB9"/>
    <w:rsid w:val="00161122"/>
    <w:rsid w:val="00161556"/>
    <w:rsid w:val="00161A2E"/>
    <w:rsid w:val="00161C5F"/>
    <w:rsid w:val="001620AE"/>
    <w:rsid w:val="001625C8"/>
    <w:rsid w:val="001628F5"/>
    <w:rsid w:val="00162A1A"/>
    <w:rsid w:val="00162C41"/>
    <w:rsid w:val="00162FBB"/>
    <w:rsid w:val="00163179"/>
    <w:rsid w:val="001631FB"/>
    <w:rsid w:val="0016324C"/>
    <w:rsid w:val="001636AC"/>
    <w:rsid w:val="00163C75"/>
    <w:rsid w:val="00163CAF"/>
    <w:rsid w:val="001644CB"/>
    <w:rsid w:val="00164503"/>
    <w:rsid w:val="00164601"/>
    <w:rsid w:val="00164997"/>
    <w:rsid w:val="00164B4B"/>
    <w:rsid w:val="00164D22"/>
    <w:rsid w:val="00164D85"/>
    <w:rsid w:val="00165686"/>
    <w:rsid w:val="00165C60"/>
    <w:rsid w:val="00165F0C"/>
    <w:rsid w:val="0016607A"/>
    <w:rsid w:val="0016640F"/>
    <w:rsid w:val="0016662C"/>
    <w:rsid w:val="001666C0"/>
    <w:rsid w:val="0016695E"/>
    <w:rsid w:val="001676A7"/>
    <w:rsid w:val="00167824"/>
    <w:rsid w:val="00167C03"/>
    <w:rsid w:val="00167DC5"/>
    <w:rsid w:val="0017041E"/>
    <w:rsid w:val="00170CE7"/>
    <w:rsid w:val="00171106"/>
    <w:rsid w:val="0017113C"/>
    <w:rsid w:val="001721FA"/>
    <w:rsid w:val="001722DC"/>
    <w:rsid w:val="00172A1C"/>
    <w:rsid w:val="0017306D"/>
    <w:rsid w:val="001732D2"/>
    <w:rsid w:val="00173C7B"/>
    <w:rsid w:val="00173F03"/>
    <w:rsid w:val="00174D10"/>
    <w:rsid w:val="00174F6B"/>
    <w:rsid w:val="001754DB"/>
    <w:rsid w:val="001758D0"/>
    <w:rsid w:val="00175B37"/>
    <w:rsid w:val="00175BDF"/>
    <w:rsid w:val="001766B7"/>
    <w:rsid w:val="00176947"/>
    <w:rsid w:val="0017705F"/>
    <w:rsid w:val="001773AF"/>
    <w:rsid w:val="00180101"/>
    <w:rsid w:val="0018058E"/>
    <w:rsid w:val="00180E07"/>
    <w:rsid w:val="001810AE"/>
    <w:rsid w:val="00181124"/>
    <w:rsid w:val="0018141B"/>
    <w:rsid w:val="001815AB"/>
    <w:rsid w:val="001818FA"/>
    <w:rsid w:val="00181A46"/>
    <w:rsid w:val="00181B95"/>
    <w:rsid w:val="0018210F"/>
    <w:rsid w:val="001824D6"/>
    <w:rsid w:val="00182610"/>
    <w:rsid w:val="00182700"/>
    <w:rsid w:val="00182932"/>
    <w:rsid w:val="00182C9F"/>
    <w:rsid w:val="00183A7A"/>
    <w:rsid w:val="00183BB7"/>
    <w:rsid w:val="00183BD4"/>
    <w:rsid w:val="00183D55"/>
    <w:rsid w:val="00183D94"/>
    <w:rsid w:val="00183EC6"/>
    <w:rsid w:val="00184148"/>
    <w:rsid w:val="00185226"/>
    <w:rsid w:val="00185CB3"/>
    <w:rsid w:val="00185F4F"/>
    <w:rsid w:val="001864B5"/>
    <w:rsid w:val="00186564"/>
    <w:rsid w:val="001865F8"/>
    <w:rsid w:val="001868D5"/>
    <w:rsid w:val="001868F2"/>
    <w:rsid w:val="0018764F"/>
    <w:rsid w:val="00187BE6"/>
    <w:rsid w:val="00187E18"/>
    <w:rsid w:val="00187E5B"/>
    <w:rsid w:val="001900FF"/>
    <w:rsid w:val="00190696"/>
    <w:rsid w:val="00190936"/>
    <w:rsid w:val="00190943"/>
    <w:rsid w:val="001909A3"/>
    <w:rsid w:val="00191281"/>
    <w:rsid w:val="00191286"/>
    <w:rsid w:val="001914B1"/>
    <w:rsid w:val="001917D9"/>
    <w:rsid w:val="0019194E"/>
    <w:rsid w:val="00191E8E"/>
    <w:rsid w:val="001924E6"/>
    <w:rsid w:val="0019256E"/>
    <w:rsid w:val="00192D5F"/>
    <w:rsid w:val="00193006"/>
    <w:rsid w:val="00193124"/>
    <w:rsid w:val="001932E1"/>
    <w:rsid w:val="001934A1"/>
    <w:rsid w:val="00193F55"/>
    <w:rsid w:val="001940D2"/>
    <w:rsid w:val="0019466F"/>
    <w:rsid w:val="001947A7"/>
    <w:rsid w:val="0019494C"/>
    <w:rsid w:val="00194F7F"/>
    <w:rsid w:val="00195AF3"/>
    <w:rsid w:val="00195E9C"/>
    <w:rsid w:val="001963CA"/>
    <w:rsid w:val="00196C26"/>
    <w:rsid w:val="00196CE2"/>
    <w:rsid w:val="00197401"/>
    <w:rsid w:val="001979A7"/>
    <w:rsid w:val="001979DF"/>
    <w:rsid w:val="001A06CA"/>
    <w:rsid w:val="001A0711"/>
    <w:rsid w:val="001A078E"/>
    <w:rsid w:val="001A08EC"/>
    <w:rsid w:val="001A0952"/>
    <w:rsid w:val="001A0A1D"/>
    <w:rsid w:val="001A1227"/>
    <w:rsid w:val="001A14A3"/>
    <w:rsid w:val="001A16D6"/>
    <w:rsid w:val="001A1D0D"/>
    <w:rsid w:val="001A21C0"/>
    <w:rsid w:val="001A249C"/>
    <w:rsid w:val="001A348B"/>
    <w:rsid w:val="001A377B"/>
    <w:rsid w:val="001A37A0"/>
    <w:rsid w:val="001A37B1"/>
    <w:rsid w:val="001A3A1B"/>
    <w:rsid w:val="001A3C83"/>
    <w:rsid w:val="001A3CA9"/>
    <w:rsid w:val="001A3F45"/>
    <w:rsid w:val="001A41C7"/>
    <w:rsid w:val="001A49B4"/>
    <w:rsid w:val="001A4B20"/>
    <w:rsid w:val="001A4C1B"/>
    <w:rsid w:val="001A4E67"/>
    <w:rsid w:val="001A4F8C"/>
    <w:rsid w:val="001A5997"/>
    <w:rsid w:val="001A5D69"/>
    <w:rsid w:val="001A5E90"/>
    <w:rsid w:val="001A5EE4"/>
    <w:rsid w:val="001A5F15"/>
    <w:rsid w:val="001A62EB"/>
    <w:rsid w:val="001A647D"/>
    <w:rsid w:val="001A6809"/>
    <w:rsid w:val="001A6A63"/>
    <w:rsid w:val="001A6B22"/>
    <w:rsid w:val="001A6B4D"/>
    <w:rsid w:val="001A6BB0"/>
    <w:rsid w:val="001A7403"/>
    <w:rsid w:val="001A7516"/>
    <w:rsid w:val="001A78EE"/>
    <w:rsid w:val="001A7A26"/>
    <w:rsid w:val="001A7CF1"/>
    <w:rsid w:val="001A7FE1"/>
    <w:rsid w:val="001B0284"/>
    <w:rsid w:val="001B042D"/>
    <w:rsid w:val="001B07AA"/>
    <w:rsid w:val="001B07ED"/>
    <w:rsid w:val="001B088B"/>
    <w:rsid w:val="001B08F9"/>
    <w:rsid w:val="001B1B92"/>
    <w:rsid w:val="001B2037"/>
    <w:rsid w:val="001B284D"/>
    <w:rsid w:val="001B2ACC"/>
    <w:rsid w:val="001B2C64"/>
    <w:rsid w:val="001B340E"/>
    <w:rsid w:val="001B3630"/>
    <w:rsid w:val="001B36E4"/>
    <w:rsid w:val="001B3CDC"/>
    <w:rsid w:val="001B3F46"/>
    <w:rsid w:val="001B400C"/>
    <w:rsid w:val="001B4063"/>
    <w:rsid w:val="001B4954"/>
    <w:rsid w:val="001B4B03"/>
    <w:rsid w:val="001B4C56"/>
    <w:rsid w:val="001B5101"/>
    <w:rsid w:val="001B577E"/>
    <w:rsid w:val="001B59F4"/>
    <w:rsid w:val="001B5C28"/>
    <w:rsid w:val="001B60C4"/>
    <w:rsid w:val="001B6639"/>
    <w:rsid w:val="001B6A15"/>
    <w:rsid w:val="001B6C1A"/>
    <w:rsid w:val="001B6C67"/>
    <w:rsid w:val="001B7250"/>
    <w:rsid w:val="001B72A7"/>
    <w:rsid w:val="001B7384"/>
    <w:rsid w:val="001B74BF"/>
    <w:rsid w:val="001B7528"/>
    <w:rsid w:val="001B76C7"/>
    <w:rsid w:val="001B76E0"/>
    <w:rsid w:val="001B7DDB"/>
    <w:rsid w:val="001B7E04"/>
    <w:rsid w:val="001B7E41"/>
    <w:rsid w:val="001C009D"/>
    <w:rsid w:val="001C0242"/>
    <w:rsid w:val="001C037A"/>
    <w:rsid w:val="001C03F8"/>
    <w:rsid w:val="001C04D6"/>
    <w:rsid w:val="001C1374"/>
    <w:rsid w:val="001C14BC"/>
    <w:rsid w:val="001C1A64"/>
    <w:rsid w:val="001C1AF2"/>
    <w:rsid w:val="001C1B4B"/>
    <w:rsid w:val="001C2561"/>
    <w:rsid w:val="001C291D"/>
    <w:rsid w:val="001C2B26"/>
    <w:rsid w:val="001C2EE1"/>
    <w:rsid w:val="001C2FEE"/>
    <w:rsid w:val="001C3048"/>
    <w:rsid w:val="001C30A8"/>
    <w:rsid w:val="001C3456"/>
    <w:rsid w:val="001C35A8"/>
    <w:rsid w:val="001C3CBD"/>
    <w:rsid w:val="001C3F29"/>
    <w:rsid w:val="001C3FA0"/>
    <w:rsid w:val="001C424B"/>
    <w:rsid w:val="001C4359"/>
    <w:rsid w:val="001C45E7"/>
    <w:rsid w:val="001C50C6"/>
    <w:rsid w:val="001C54A4"/>
    <w:rsid w:val="001C5B16"/>
    <w:rsid w:val="001C5CAB"/>
    <w:rsid w:val="001C6216"/>
    <w:rsid w:val="001C6300"/>
    <w:rsid w:val="001C7383"/>
    <w:rsid w:val="001C741A"/>
    <w:rsid w:val="001C76C2"/>
    <w:rsid w:val="001C7808"/>
    <w:rsid w:val="001C7DBC"/>
    <w:rsid w:val="001C7E6E"/>
    <w:rsid w:val="001C7E7B"/>
    <w:rsid w:val="001C7EEF"/>
    <w:rsid w:val="001D0167"/>
    <w:rsid w:val="001D0410"/>
    <w:rsid w:val="001D05F7"/>
    <w:rsid w:val="001D09EA"/>
    <w:rsid w:val="001D1088"/>
    <w:rsid w:val="001D1346"/>
    <w:rsid w:val="001D15EC"/>
    <w:rsid w:val="001D1939"/>
    <w:rsid w:val="001D1EA2"/>
    <w:rsid w:val="001D1EDA"/>
    <w:rsid w:val="001D23AF"/>
    <w:rsid w:val="001D287D"/>
    <w:rsid w:val="001D29D8"/>
    <w:rsid w:val="001D2D70"/>
    <w:rsid w:val="001D3932"/>
    <w:rsid w:val="001D3953"/>
    <w:rsid w:val="001D3CA2"/>
    <w:rsid w:val="001D409F"/>
    <w:rsid w:val="001D4D82"/>
    <w:rsid w:val="001D4E31"/>
    <w:rsid w:val="001D5115"/>
    <w:rsid w:val="001D52BF"/>
    <w:rsid w:val="001D5846"/>
    <w:rsid w:val="001D58CD"/>
    <w:rsid w:val="001D5A49"/>
    <w:rsid w:val="001D68DC"/>
    <w:rsid w:val="001D6BBE"/>
    <w:rsid w:val="001D7705"/>
    <w:rsid w:val="001D796F"/>
    <w:rsid w:val="001D7ADC"/>
    <w:rsid w:val="001D7BF6"/>
    <w:rsid w:val="001D7C2C"/>
    <w:rsid w:val="001D7EE1"/>
    <w:rsid w:val="001E0049"/>
    <w:rsid w:val="001E007C"/>
    <w:rsid w:val="001E008A"/>
    <w:rsid w:val="001E012F"/>
    <w:rsid w:val="001E040C"/>
    <w:rsid w:val="001E0544"/>
    <w:rsid w:val="001E0636"/>
    <w:rsid w:val="001E0944"/>
    <w:rsid w:val="001E12B8"/>
    <w:rsid w:val="001E150B"/>
    <w:rsid w:val="001E16F7"/>
    <w:rsid w:val="001E1907"/>
    <w:rsid w:val="001E1C96"/>
    <w:rsid w:val="001E1ED3"/>
    <w:rsid w:val="001E232D"/>
    <w:rsid w:val="001E2394"/>
    <w:rsid w:val="001E2397"/>
    <w:rsid w:val="001E2610"/>
    <w:rsid w:val="001E2C89"/>
    <w:rsid w:val="001E2D6F"/>
    <w:rsid w:val="001E2DFA"/>
    <w:rsid w:val="001E2F01"/>
    <w:rsid w:val="001E3209"/>
    <w:rsid w:val="001E33C7"/>
    <w:rsid w:val="001E3882"/>
    <w:rsid w:val="001E3A5A"/>
    <w:rsid w:val="001E3F76"/>
    <w:rsid w:val="001E424D"/>
    <w:rsid w:val="001E4C97"/>
    <w:rsid w:val="001E4DB3"/>
    <w:rsid w:val="001E510B"/>
    <w:rsid w:val="001E5300"/>
    <w:rsid w:val="001E5D91"/>
    <w:rsid w:val="001E5D98"/>
    <w:rsid w:val="001E6217"/>
    <w:rsid w:val="001E626E"/>
    <w:rsid w:val="001E6736"/>
    <w:rsid w:val="001E7210"/>
    <w:rsid w:val="001E7687"/>
    <w:rsid w:val="001E76B2"/>
    <w:rsid w:val="001E7C07"/>
    <w:rsid w:val="001E7CDB"/>
    <w:rsid w:val="001E7CE8"/>
    <w:rsid w:val="001F0154"/>
    <w:rsid w:val="001F0CF2"/>
    <w:rsid w:val="001F0DDC"/>
    <w:rsid w:val="001F12EE"/>
    <w:rsid w:val="001F1C35"/>
    <w:rsid w:val="001F1D36"/>
    <w:rsid w:val="001F20F5"/>
    <w:rsid w:val="001F212E"/>
    <w:rsid w:val="001F2536"/>
    <w:rsid w:val="001F2814"/>
    <w:rsid w:val="001F2C9C"/>
    <w:rsid w:val="001F2E1C"/>
    <w:rsid w:val="001F2FED"/>
    <w:rsid w:val="001F3575"/>
    <w:rsid w:val="001F37F3"/>
    <w:rsid w:val="001F3A40"/>
    <w:rsid w:val="001F3EDA"/>
    <w:rsid w:val="001F4151"/>
    <w:rsid w:val="001F477F"/>
    <w:rsid w:val="001F50EF"/>
    <w:rsid w:val="001F58C3"/>
    <w:rsid w:val="001F62F5"/>
    <w:rsid w:val="001F667D"/>
    <w:rsid w:val="001F6710"/>
    <w:rsid w:val="001F699F"/>
    <w:rsid w:val="001F69C2"/>
    <w:rsid w:val="001F6B9A"/>
    <w:rsid w:val="001F6D7C"/>
    <w:rsid w:val="001F7094"/>
    <w:rsid w:val="001F709F"/>
    <w:rsid w:val="001F74C8"/>
    <w:rsid w:val="001F7A1F"/>
    <w:rsid w:val="001F7C16"/>
    <w:rsid w:val="001F7CEC"/>
    <w:rsid w:val="001F7DA7"/>
    <w:rsid w:val="001F7FDD"/>
    <w:rsid w:val="002001C8"/>
    <w:rsid w:val="002008C7"/>
    <w:rsid w:val="00200965"/>
    <w:rsid w:val="00200B18"/>
    <w:rsid w:val="00200E86"/>
    <w:rsid w:val="00200F52"/>
    <w:rsid w:val="0020104A"/>
    <w:rsid w:val="00201835"/>
    <w:rsid w:val="00201A02"/>
    <w:rsid w:val="00201A3B"/>
    <w:rsid w:val="00201E1C"/>
    <w:rsid w:val="00201F81"/>
    <w:rsid w:val="0020297F"/>
    <w:rsid w:val="00202E4F"/>
    <w:rsid w:val="002030B7"/>
    <w:rsid w:val="002032AB"/>
    <w:rsid w:val="002034AE"/>
    <w:rsid w:val="00203515"/>
    <w:rsid w:val="00203686"/>
    <w:rsid w:val="00203862"/>
    <w:rsid w:val="00203B33"/>
    <w:rsid w:val="00203F80"/>
    <w:rsid w:val="00204052"/>
    <w:rsid w:val="00204150"/>
    <w:rsid w:val="0020427A"/>
    <w:rsid w:val="00204AA4"/>
    <w:rsid w:val="00204E8A"/>
    <w:rsid w:val="0020521E"/>
    <w:rsid w:val="00205316"/>
    <w:rsid w:val="002054AA"/>
    <w:rsid w:val="0020582E"/>
    <w:rsid w:val="0020586A"/>
    <w:rsid w:val="002058EB"/>
    <w:rsid w:val="00205BB7"/>
    <w:rsid w:val="00205DE8"/>
    <w:rsid w:val="00205F93"/>
    <w:rsid w:val="00206157"/>
    <w:rsid w:val="002063E6"/>
    <w:rsid w:val="00206509"/>
    <w:rsid w:val="00206A69"/>
    <w:rsid w:val="00206A6E"/>
    <w:rsid w:val="00206E2A"/>
    <w:rsid w:val="00206E8C"/>
    <w:rsid w:val="0020715E"/>
    <w:rsid w:val="0020729E"/>
    <w:rsid w:val="002072D9"/>
    <w:rsid w:val="002076E9"/>
    <w:rsid w:val="00207753"/>
    <w:rsid w:val="00207896"/>
    <w:rsid w:val="00207AA4"/>
    <w:rsid w:val="00207B96"/>
    <w:rsid w:val="00210002"/>
    <w:rsid w:val="002101D5"/>
    <w:rsid w:val="00210348"/>
    <w:rsid w:val="00210462"/>
    <w:rsid w:val="00210513"/>
    <w:rsid w:val="002105B5"/>
    <w:rsid w:val="00210773"/>
    <w:rsid w:val="00210942"/>
    <w:rsid w:val="00210B49"/>
    <w:rsid w:val="00210CD8"/>
    <w:rsid w:val="002112BF"/>
    <w:rsid w:val="00211B78"/>
    <w:rsid w:val="0021221D"/>
    <w:rsid w:val="002122E6"/>
    <w:rsid w:val="00212901"/>
    <w:rsid w:val="002129EB"/>
    <w:rsid w:val="00212AD2"/>
    <w:rsid w:val="00212D5C"/>
    <w:rsid w:val="00212FFD"/>
    <w:rsid w:val="002130B2"/>
    <w:rsid w:val="00213671"/>
    <w:rsid w:val="00213750"/>
    <w:rsid w:val="00213A10"/>
    <w:rsid w:val="00214877"/>
    <w:rsid w:val="002149A8"/>
    <w:rsid w:val="00214A2E"/>
    <w:rsid w:val="00214C63"/>
    <w:rsid w:val="00214C86"/>
    <w:rsid w:val="002151F5"/>
    <w:rsid w:val="002152AA"/>
    <w:rsid w:val="002155F0"/>
    <w:rsid w:val="002155F5"/>
    <w:rsid w:val="00215801"/>
    <w:rsid w:val="002158AD"/>
    <w:rsid w:val="00215D8E"/>
    <w:rsid w:val="00216461"/>
    <w:rsid w:val="0021652E"/>
    <w:rsid w:val="002179CB"/>
    <w:rsid w:val="002200A3"/>
    <w:rsid w:val="00220561"/>
    <w:rsid w:val="0022084B"/>
    <w:rsid w:val="00220BF2"/>
    <w:rsid w:val="00220D2C"/>
    <w:rsid w:val="00220DA0"/>
    <w:rsid w:val="00220FED"/>
    <w:rsid w:val="002219CF"/>
    <w:rsid w:val="00221B4E"/>
    <w:rsid w:val="00221C34"/>
    <w:rsid w:val="00221C6F"/>
    <w:rsid w:val="00221CCC"/>
    <w:rsid w:val="00221D80"/>
    <w:rsid w:val="00222B56"/>
    <w:rsid w:val="00222E97"/>
    <w:rsid w:val="00223001"/>
    <w:rsid w:val="00223CEC"/>
    <w:rsid w:val="00223FAC"/>
    <w:rsid w:val="00223FFD"/>
    <w:rsid w:val="002241B8"/>
    <w:rsid w:val="002242DF"/>
    <w:rsid w:val="00224D1F"/>
    <w:rsid w:val="00224D2A"/>
    <w:rsid w:val="00224DF8"/>
    <w:rsid w:val="002251AF"/>
    <w:rsid w:val="002251F7"/>
    <w:rsid w:val="00225570"/>
    <w:rsid w:val="002259C8"/>
    <w:rsid w:val="00225A9C"/>
    <w:rsid w:val="00225D23"/>
    <w:rsid w:val="00225ED0"/>
    <w:rsid w:val="0022673A"/>
    <w:rsid w:val="002268AA"/>
    <w:rsid w:val="00226B2D"/>
    <w:rsid w:val="00227C5F"/>
    <w:rsid w:val="00230C67"/>
    <w:rsid w:val="00231226"/>
    <w:rsid w:val="002316DA"/>
    <w:rsid w:val="00231DA5"/>
    <w:rsid w:val="00231FB0"/>
    <w:rsid w:val="0023202F"/>
    <w:rsid w:val="002323F8"/>
    <w:rsid w:val="00232440"/>
    <w:rsid w:val="00232611"/>
    <w:rsid w:val="0023265F"/>
    <w:rsid w:val="002326C7"/>
    <w:rsid w:val="0023286B"/>
    <w:rsid w:val="00232B97"/>
    <w:rsid w:val="00232E4C"/>
    <w:rsid w:val="00233219"/>
    <w:rsid w:val="00233327"/>
    <w:rsid w:val="002336FC"/>
    <w:rsid w:val="00233C08"/>
    <w:rsid w:val="00233DC4"/>
    <w:rsid w:val="002340D3"/>
    <w:rsid w:val="00234D41"/>
    <w:rsid w:val="00235006"/>
    <w:rsid w:val="00235034"/>
    <w:rsid w:val="00235055"/>
    <w:rsid w:val="00235101"/>
    <w:rsid w:val="002351AD"/>
    <w:rsid w:val="002351F0"/>
    <w:rsid w:val="00235992"/>
    <w:rsid w:val="00235A4B"/>
    <w:rsid w:val="00235FF7"/>
    <w:rsid w:val="00236146"/>
    <w:rsid w:val="00236215"/>
    <w:rsid w:val="00236320"/>
    <w:rsid w:val="0023653E"/>
    <w:rsid w:val="002365B3"/>
    <w:rsid w:val="00236792"/>
    <w:rsid w:val="00236C03"/>
    <w:rsid w:val="00236D2B"/>
    <w:rsid w:val="002371FE"/>
    <w:rsid w:val="00237213"/>
    <w:rsid w:val="00237236"/>
    <w:rsid w:val="0023726B"/>
    <w:rsid w:val="00237791"/>
    <w:rsid w:val="00237D0C"/>
    <w:rsid w:val="00237DF5"/>
    <w:rsid w:val="00240360"/>
    <w:rsid w:val="00240365"/>
    <w:rsid w:val="002407C4"/>
    <w:rsid w:val="0024095D"/>
    <w:rsid w:val="0024097B"/>
    <w:rsid w:val="00240BE9"/>
    <w:rsid w:val="00240D51"/>
    <w:rsid w:val="00240D70"/>
    <w:rsid w:val="00240D9A"/>
    <w:rsid w:val="0024164D"/>
    <w:rsid w:val="00241C42"/>
    <w:rsid w:val="00241CC7"/>
    <w:rsid w:val="00241D63"/>
    <w:rsid w:val="00241F15"/>
    <w:rsid w:val="0024251B"/>
    <w:rsid w:val="00242614"/>
    <w:rsid w:val="002428B5"/>
    <w:rsid w:val="00242E9D"/>
    <w:rsid w:val="00243841"/>
    <w:rsid w:val="00243AFC"/>
    <w:rsid w:val="00243AFF"/>
    <w:rsid w:val="00243FDF"/>
    <w:rsid w:val="002444DB"/>
    <w:rsid w:val="002458FD"/>
    <w:rsid w:val="00245997"/>
    <w:rsid w:val="002459F2"/>
    <w:rsid w:val="00245B96"/>
    <w:rsid w:val="00245E1F"/>
    <w:rsid w:val="00246472"/>
    <w:rsid w:val="0024669D"/>
    <w:rsid w:val="00246880"/>
    <w:rsid w:val="002469D5"/>
    <w:rsid w:val="00246BF9"/>
    <w:rsid w:val="002471BE"/>
    <w:rsid w:val="002475FA"/>
    <w:rsid w:val="00247771"/>
    <w:rsid w:val="00247A7B"/>
    <w:rsid w:val="00247C35"/>
    <w:rsid w:val="00247DD5"/>
    <w:rsid w:val="00247E68"/>
    <w:rsid w:val="0025013C"/>
    <w:rsid w:val="00250390"/>
    <w:rsid w:val="0025042B"/>
    <w:rsid w:val="002504A1"/>
    <w:rsid w:val="0025060D"/>
    <w:rsid w:val="00250E1E"/>
    <w:rsid w:val="00250E47"/>
    <w:rsid w:val="002510A6"/>
    <w:rsid w:val="002512E4"/>
    <w:rsid w:val="00251478"/>
    <w:rsid w:val="00251877"/>
    <w:rsid w:val="0025195F"/>
    <w:rsid w:val="00251AFE"/>
    <w:rsid w:val="002521EA"/>
    <w:rsid w:val="0025268C"/>
    <w:rsid w:val="00252991"/>
    <w:rsid w:val="00252D5B"/>
    <w:rsid w:val="0025333C"/>
    <w:rsid w:val="0025357A"/>
    <w:rsid w:val="0025389B"/>
    <w:rsid w:val="00253955"/>
    <w:rsid w:val="00253D7D"/>
    <w:rsid w:val="00253EB2"/>
    <w:rsid w:val="002544CD"/>
    <w:rsid w:val="00254811"/>
    <w:rsid w:val="00254956"/>
    <w:rsid w:val="00254C25"/>
    <w:rsid w:val="002552FC"/>
    <w:rsid w:val="00255DEC"/>
    <w:rsid w:val="002560F1"/>
    <w:rsid w:val="0025649F"/>
    <w:rsid w:val="002567A5"/>
    <w:rsid w:val="002567B1"/>
    <w:rsid w:val="002568E5"/>
    <w:rsid w:val="002572F4"/>
    <w:rsid w:val="0025739B"/>
    <w:rsid w:val="002608AC"/>
    <w:rsid w:val="002608B9"/>
    <w:rsid w:val="00260A70"/>
    <w:rsid w:val="00261333"/>
    <w:rsid w:val="00261B92"/>
    <w:rsid w:val="00261BEB"/>
    <w:rsid w:val="002620A0"/>
    <w:rsid w:val="00262197"/>
    <w:rsid w:val="00262E2F"/>
    <w:rsid w:val="00262FEA"/>
    <w:rsid w:val="00263B49"/>
    <w:rsid w:val="00264125"/>
    <w:rsid w:val="002643E6"/>
    <w:rsid w:val="0026445E"/>
    <w:rsid w:val="00264599"/>
    <w:rsid w:val="00264852"/>
    <w:rsid w:val="0026571E"/>
    <w:rsid w:val="0026583E"/>
    <w:rsid w:val="0026610A"/>
    <w:rsid w:val="002662C4"/>
    <w:rsid w:val="00266EDB"/>
    <w:rsid w:val="00266F15"/>
    <w:rsid w:val="0026732D"/>
    <w:rsid w:val="00267452"/>
    <w:rsid w:val="00267BEF"/>
    <w:rsid w:val="00267D13"/>
    <w:rsid w:val="00267F7B"/>
    <w:rsid w:val="002700C0"/>
    <w:rsid w:val="002701C6"/>
    <w:rsid w:val="0027060C"/>
    <w:rsid w:val="0027061F"/>
    <w:rsid w:val="00270B59"/>
    <w:rsid w:val="0027101E"/>
    <w:rsid w:val="002712D8"/>
    <w:rsid w:val="00271472"/>
    <w:rsid w:val="0027154E"/>
    <w:rsid w:val="00271827"/>
    <w:rsid w:val="00271B35"/>
    <w:rsid w:val="00271BAF"/>
    <w:rsid w:val="00271D7D"/>
    <w:rsid w:val="002724A5"/>
    <w:rsid w:val="0027261C"/>
    <w:rsid w:val="002729EE"/>
    <w:rsid w:val="00273085"/>
    <w:rsid w:val="00273A24"/>
    <w:rsid w:val="00273A49"/>
    <w:rsid w:val="00273CA1"/>
    <w:rsid w:val="00273E43"/>
    <w:rsid w:val="00273E91"/>
    <w:rsid w:val="00274020"/>
    <w:rsid w:val="0027402F"/>
    <w:rsid w:val="00274388"/>
    <w:rsid w:val="0027448B"/>
    <w:rsid w:val="0027473B"/>
    <w:rsid w:val="002748CD"/>
    <w:rsid w:val="0027497B"/>
    <w:rsid w:val="00274BD2"/>
    <w:rsid w:val="00274C6D"/>
    <w:rsid w:val="00274E47"/>
    <w:rsid w:val="0027512F"/>
    <w:rsid w:val="0027518E"/>
    <w:rsid w:val="00275193"/>
    <w:rsid w:val="0027524B"/>
    <w:rsid w:val="002753E7"/>
    <w:rsid w:val="00275519"/>
    <w:rsid w:val="00275648"/>
    <w:rsid w:val="00275745"/>
    <w:rsid w:val="00275D26"/>
    <w:rsid w:val="00275DD1"/>
    <w:rsid w:val="0027621C"/>
    <w:rsid w:val="002765AD"/>
    <w:rsid w:val="002768BB"/>
    <w:rsid w:val="00276F5C"/>
    <w:rsid w:val="002777A2"/>
    <w:rsid w:val="00277883"/>
    <w:rsid w:val="0027788F"/>
    <w:rsid w:val="00277938"/>
    <w:rsid w:val="00277FE7"/>
    <w:rsid w:val="00280104"/>
    <w:rsid w:val="00280135"/>
    <w:rsid w:val="0028015F"/>
    <w:rsid w:val="002805E7"/>
    <w:rsid w:val="00280822"/>
    <w:rsid w:val="00280880"/>
    <w:rsid w:val="00280C7C"/>
    <w:rsid w:val="002816BD"/>
    <w:rsid w:val="00281A61"/>
    <w:rsid w:val="00281AE3"/>
    <w:rsid w:val="00281CDF"/>
    <w:rsid w:val="00282146"/>
    <w:rsid w:val="0028245C"/>
    <w:rsid w:val="00282554"/>
    <w:rsid w:val="0028269E"/>
    <w:rsid w:val="002827B5"/>
    <w:rsid w:val="002831D1"/>
    <w:rsid w:val="0028347B"/>
    <w:rsid w:val="00283760"/>
    <w:rsid w:val="00283EBB"/>
    <w:rsid w:val="002841F0"/>
    <w:rsid w:val="00284A13"/>
    <w:rsid w:val="00285021"/>
    <w:rsid w:val="002856FB"/>
    <w:rsid w:val="00285D63"/>
    <w:rsid w:val="00285E85"/>
    <w:rsid w:val="002860E4"/>
    <w:rsid w:val="002864EB"/>
    <w:rsid w:val="00286553"/>
    <w:rsid w:val="00286682"/>
    <w:rsid w:val="00286B58"/>
    <w:rsid w:val="00286F04"/>
    <w:rsid w:val="0028719E"/>
    <w:rsid w:val="00287648"/>
    <w:rsid w:val="00287750"/>
    <w:rsid w:val="00287AFA"/>
    <w:rsid w:val="0029028B"/>
    <w:rsid w:val="00290385"/>
    <w:rsid w:val="00290398"/>
    <w:rsid w:val="00290D37"/>
    <w:rsid w:val="00290EA9"/>
    <w:rsid w:val="00290EEE"/>
    <w:rsid w:val="00291556"/>
    <w:rsid w:val="0029181E"/>
    <w:rsid w:val="002918B1"/>
    <w:rsid w:val="00291939"/>
    <w:rsid w:val="00291AF5"/>
    <w:rsid w:val="00291CCF"/>
    <w:rsid w:val="00292044"/>
    <w:rsid w:val="0029217F"/>
    <w:rsid w:val="002924E2"/>
    <w:rsid w:val="00292D57"/>
    <w:rsid w:val="00292DD2"/>
    <w:rsid w:val="00292F54"/>
    <w:rsid w:val="00293242"/>
    <w:rsid w:val="00293890"/>
    <w:rsid w:val="00293C25"/>
    <w:rsid w:val="00294075"/>
    <w:rsid w:val="0029444D"/>
    <w:rsid w:val="002946D7"/>
    <w:rsid w:val="002947DC"/>
    <w:rsid w:val="00294BB0"/>
    <w:rsid w:val="0029509B"/>
    <w:rsid w:val="00295245"/>
    <w:rsid w:val="00295550"/>
    <w:rsid w:val="00295812"/>
    <w:rsid w:val="0029595E"/>
    <w:rsid w:val="002959A6"/>
    <w:rsid w:val="00295ACC"/>
    <w:rsid w:val="0029664C"/>
    <w:rsid w:val="00296778"/>
    <w:rsid w:val="0029678E"/>
    <w:rsid w:val="002967EB"/>
    <w:rsid w:val="002969F3"/>
    <w:rsid w:val="00296A78"/>
    <w:rsid w:val="00296B75"/>
    <w:rsid w:val="00296FEF"/>
    <w:rsid w:val="002970FC"/>
    <w:rsid w:val="002977D7"/>
    <w:rsid w:val="0029785F"/>
    <w:rsid w:val="00297A16"/>
    <w:rsid w:val="00297E59"/>
    <w:rsid w:val="002A01FF"/>
    <w:rsid w:val="002A05A7"/>
    <w:rsid w:val="002A06FB"/>
    <w:rsid w:val="002A08B0"/>
    <w:rsid w:val="002A0C68"/>
    <w:rsid w:val="002A0FA2"/>
    <w:rsid w:val="002A102F"/>
    <w:rsid w:val="002A1435"/>
    <w:rsid w:val="002A1A3C"/>
    <w:rsid w:val="002A1AC0"/>
    <w:rsid w:val="002A1C73"/>
    <w:rsid w:val="002A20A6"/>
    <w:rsid w:val="002A245A"/>
    <w:rsid w:val="002A271A"/>
    <w:rsid w:val="002A27A8"/>
    <w:rsid w:val="002A295F"/>
    <w:rsid w:val="002A2C01"/>
    <w:rsid w:val="002A2E1E"/>
    <w:rsid w:val="002A2F56"/>
    <w:rsid w:val="002A3070"/>
    <w:rsid w:val="002A370E"/>
    <w:rsid w:val="002A376C"/>
    <w:rsid w:val="002A3997"/>
    <w:rsid w:val="002A3A85"/>
    <w:rsid w:val="002A3B56"/>
    <w:rsid w:val="002A4344"/>
    <w:rsid w:val="002A45EE"/>
    <w:rsid w:val="002A46EF"/>
    <w:rsid w:val="002A474E"/>
    <w:rsid w:val="002A4AB3"/>
    <w:rsid w:val="002A5300"/>
    <w:rsid w:val="002A5465"/>
    <w:rsid w:val="002A5C06"/>
    <w:rsid w:val="002A625A"/>
    <w:rsid w:val="002A6B8D"/>
    <w:rsid w:val="002A795B"/>
    <w:rsid w:val="002A7B5C"/>
    <w:rsid w:val="002A7B81"/>
    <w:rsid w:val="002A7DB4"/>
    <w:rsid w:val="002B0073"/>
    <w:rsid w:val="002B02C8"/>
    <w:rsid w:val="002B056D"/>
    <w:rsid w:val="002B096B"/>
    <w:rsid w:val="002B0BFF"/>
    <w:rsid w:val="002B0E8A"/>
    <w:rsid w:val="002B1198"/>
    <w:rsid w:val="002B1B08"/>
    <w:rsid w:val="002B1F88"/>
    <w:rsid w:val="002B27E1"/>
    <w:rsid w:val="002B2CB2"/>
    <w:rsid w:val="002B3F94"/>
    <w:rsid w:val="002B402B"/>
    <w:rsid w:val="002B408F"/>
    <w:rsid w:val="002B413E"/>
    <w:rsid w:val="002B42F5"/>
    <w:rsid w:val="002B4310"/>
    <w:rsid w:val="002B4767"/>
    <w:rsid w:val="002B4886"/>
    <w:rsid w:val="002B4957"/>
    <w:rsid w:val="002B4A52"/>
    <w:rsid w:val="002B4FDD"/>
    <w:rsid w:val="002B54A0"/>
    <w:rsid w:val="002B5889"/>
    <w:rsid w:val="002B59E7"/>
    <w:rsid w:val="002B5FA1"/>
    <w:rsid w:val="002B6C59"/>
    <w:rsid w:val="002B6E74"/>
    <w:rsid w:val="002B7067"/>
    <w:rsid w:val="002B70C3"/>
    <w:rsid w:val="002B7266"/>
    <w:rsid w:val="002B7B5C"/>
    <w:rsid w:val="002C016E"/>
    <w:rsid w:val="002C092B"/>
    <w:rsid w:val="002C0947"/>
    <w:rsid w:val="002C0977"/>
    <w:rsid w:val="002C09C8"/>
    <w:rsid w:val="002C0E31"/>
    <w:rsid w:val="002C1027"/>
    <w:rsid w:val="002C14FE"/>
    <w:rsid w:val="002C1709"/>
    <w:rsid w:val="002C1A18"/>
    <w:rsid w:val="002C1C67"/>
    <w:rsid w:val="002C1FA9"/>
    <w:rsid w:val="002C2361"/>
    <w:rsid w:val="002C2579"/>
    <w:rsid w:val="002C2772"/>
    <w:rsid w:val="002C2897"/>
    <w:rsid w:val="002C2E26"/>
    <w:rsid w:val="002C2F5B"/>
    <w:rsid w:val="002C2FDC"/>
    <w:rsid w:val="002C30DF"/>
    <w:rsid w:val="002C3194"/>
    <w:rsid w:val="002C3710"/>
    <w:rsid w:val="002C3762"/>
    <w:rsid w:val="002C37BA"/>
    <w:rsid w:val="002C38DE"/>
    <w:rsid w:val="002C3B3C"/>
    <w:rsid w:val="002C3BE3"/>
    <w:rsid w:val="002C3C0D"/>
    <w:rsid w:val="002C3C2D"/>
    <w:rsid w:val="002C3CC4"/>
    <w:rsid w:val="002C3CD8"/>
    <w:rsid w:val="002C43CB"/>
    <w:rsid w:val="002C4847"/>
    <w:rsid w:val="002C4D45"/>
    <w:rsid w:val="002C4DF1"/>
    <w:rsid w:val="002C51F1"/>
    <w:rsid w:val="002C5812"/>
    <w:rsid w:val="002C62BD"/>
    <w:rsid w:val="002C62FD"/>
    <w:rsid w:val="002C6BF4"/>
    <w:rsid w:val="002C6D89"/>
    <w:rsid w:val="002C734E"/>
    <w:rsid w:val="002C7ED6"/>
    <w:rsid w:val="002C7F03"/>
    <w:rsid w:val="002D012A"/>
    <w:rsid w:val="002D0AF4"/>
    <w:rsid w:val="002D0C98"/>
    <w:rsid w:val="002D108C"/>
    <w:rsid w:val="002D1574"/>
    <w:rsid w:val="002D1970"/>
    <w:rsid w:val="002D1A82"/>
    <w:rsid w:val="002D1BD7"/>
    <w:rsid w:val="002D24A9"/>
    <w:rsid w:val="002D2887"/>
    <w:rsid w:val="002D2F02"/>
    <w:rsid w:val="002D336A"/>
    <w:rsid w:val="002D35A9"/>
    <w:rsid w:val="002D3829"/>
    <w:rsid w:val="002D38A2"/>
    <w:rsid w:val="002D3978"/>
    <w:rsid w:val="002D3C0A"/>
    <w:rsid w:val="002D3FEC"/>
    <w:rsid w:val="002D4254"/>
    <w:rsid w:val="002D4619"/>
    <w:rsid w:val="002D462C"/>
    <w:rsid w:val="002D4666"/>
    <w:rsid w:val="002D4B32"/>
    <w:rsid w:val="002D4C67"/>
    <w:rsid w:val="002D4FC2"/>
    <w:rsid w:val="002D5B27"/>
    <w:rsid w:val="002D6077"/>
    <w:rsid w:val="002D62D0"/>
    <w:rsid w:val="002D65AB"/>
    <w:rsid w:val="002D668E"/>
    <w:rsid w:val="002D7583"/>
    <w:rsid w:val="002D75A5"/>
    <w:rsid w:val="002D7680"/>
    <w:rsid w:val="002D7D85"/>
    <w:rsid w:val="002E0307"/>
    <w:rsid w:val="002E03EE"/>
    <w:rsid w:val="002E0654"/>
    <w:rsid w:val="002E0C5C"/>
    <w:rsid w:val="002E0CF7"/>
    <w:rsid w:val="002E0D91"/>
    <w:rsid w:val="002E0DDC"/>
    <w:rsid w:val="002E142F"/>
    <w:rsid w:val="002E1434"/>
    <w:rsid w:val="002E14BE"/>
    <w:rsid w:val="002E1645"/>
    <w:rsid w:val="002E1B92"/>
    <w:rsid w:val="002E1D90"/>
    <w:rsid w:val="002E23ED"/>
    <w:rsid w:val="002E2699"/>
    <w:rsid w:val="002E2B05"/>
    <w:rsid w:val="002E2B51"/>
    <w:rsid w:val="002E2BF0"/>
    <w:rsid w:val="002E3881"/>
    <w:rsid w:val="002E38CC"/>
    <w:rsid w:val="002E3B44"/>
    <w:rsid w:val="002E3C05"/>
    <w:rsid w:val="002E4038"/>
    <w:rsid w:val="002E4234"/>
    <w:rsid w:val="002E4289"/>
    <w:rsid w:val="002E4378"/>
    <w:rsid w:val="002E4782"/>
    <w:rsid w:val="002E4823"/>
    <w:rsid w:val="002E56F6"/>
    <w:rsid w:val="002E5761"/>
    <w:rsid w:val="002E5EA8"/>
    <w:rsid w:val="002E5F1B"/>
    <w:rsid w:val="002E6BBF"/>
    <w:rsid w:val="002E6E6E"/>
    <w:rsid w:val="002E6E73"/>
    <w:rsid w:val="002E78FD"/>
    <w:rsid w:val="002F0859"/>
    <w:rsid w:val="002F0A13"/>
    <w:rsid w:val="002F0BA2"/>
    <w:rsid w:val="002F1C90"/>
    <w:rsid w:val="002F225D"/>
    <w:rsid w:val="002F231B"/>
    <w:rsid w:val="002F24EC"/>
    <w:rsid w:val="002F2530"/>
    <w:rsid w:val="002F265F"/>
    <w:rsid w:val="002F26D9"/>
    <w:rsid w:val="002F2C1C"/>
    <w:rsid w:val="002F2E30"/>
    <w:rsid w:val="002F2E4E"/>
    <w:rsid w:val="002F3406"/>
    <w:rsid w:val="002F3497"/>
    <w:rsid w:val="002F3573"/>
    <w:rsid w:val="002F3715"/>
    <w:rsid w:val="002F374A"/>
    <w:rsid w:val="002F394E"/>
    <w:rsid w:val="002F40CA"/>
    <w:rsid w:val="002F41A7"/>
    <w:rsid w:val="002F45DD"/>
    <w:rsid w:val="002F46FE"/>
    <w:rsid w:val="002F4A92"/>
    <w:rsid w:val="002F4B7C"/>
    <w:rsid w:val="002F51B5"/>
    <w:rsid w:val="002F5208"/>
    <w:rsid w:val="002F5721"/>
    <w:rsid w:val="002F5BF0"/>
    <w:rsid w:val="002F5DAF"/>
    <w:rsid w:val="002F5E07"/>
    <w:rsid w:val="002F62C8"/>
    <w:rsid w:val="002F68B7"/>
    <w:rsid w:val="002F6B0F"/>
    <w:rsid w:val="002F6D13"/>
    <w:rsid w:val="002F6E9A"/>
    <w:rsid w:val="002F6EC2"/>
    <w:rsid w:val="002F7725"/>
    <w:rsid w:val="002F7A1E"/>
    <w:rsid w:val="002F7DB2"/>
    <w:rsid w:val="00300305"/>
    <w:rsid w:val="0030053D"/>
    <w:rsid w:val="003008AC"/>
    <w:rsid w:val="00301B59"/>
    <w:rsid w:val="00301BCB"/>
    <w:rsid w:val="003020E3"/>
    <w:rsid w:val="00302260"/>
    <w:rsid w:val="00302815"/>
    <w:rsid w:val="00302A75"/>
    <w:rsid w:val="00302DB2"/>
    <w:rsid w:val="0030314C"/>
    <w:rsid w:val="00303323"/>
    <w:rsid w:val="0030391E"/>
    <w:rsid w:val="00303B96"/>
    <w:rsid w:val="0030408E"/>
    <w:rsid w:val="0030459D"/>
    <w:rsid w:val="00304721"/>
    <w:rsid w:val="003049A1"/>
    <w:rsid w:val="00304D98"/>
    <w:rsid w:val="00304E92"/>
    <w:rsid w:val="00304F6A"/>
    <w:rsid w:val="00305324"/>
    <w:rsid w:val="00305580"/>
    <w:rsid w:val="0030571C"/>
    <w:rsid w:val="00305904"/>
    <w:rsid w:val="003059AB"/>
    <w:rsid w:val="003059E0"/>
    <w:rsid w:val="00305D4E"/>
    <w:rsid w:val="00307133"/>
    <w:rsid w:val="0030731B"/>
    <w:rsid w:val="00307372"/>
    <w:rsid w:val="0030755F"/>
    <w:rsid w:val="0030782A"/>
    <w:rsid w:val="00307E05"/>
    <w:rsid w:val="003102A9"/>
    <w:rsid w:val="0031051C"/>
    <w:rsid w:val="00310748"/>
    <w:rsid w:val="00310782"/>
    <w:rsid w:val="00310847"/>
    <w:rsid w:val="00310AE7"/>
    <w:rsid w:val="00310C91"/>
    <w:rsid w:val="00311227"/>
    <w:rsid w:val="003115C0"/>
    <w:rsid w:val="0031192A"/>
    <w:rsid w:val="00311D18"/>
    <w:rsid w:val="003123F8"/>
    <w:rsid w:val="003125FB"/>
    <w:rsid w:val="003127A5"/>
    <w:rsid w:val="00312E8F"/>
    <w:rsid w:val="00313838"/>
    <w:rsid w:val="00313B45"/>
    <w:rsid w:val="00313C0B"/>
    <w:rsid w:val="003141DD"/>
    <w:rsid w:val="00314CB2"/>
    <w:rsid w:val="00315304"/>
    <w:rsid w:val="00315571"/>
    <w:rsid w:val="0031567B"/>
    <w:rsid w:val="003158E0"/>
    <w:rsid w:val="00315902"/>
    <w:rsid w:val="00315A7B"/>
    <w:rsid w:val="00315BF2"/>
    <w:rsid w:val="00315C44"/>
    <w:rsid w:val="00315E36"/>
    <w:rsid w:val="00316152"/>
    <w:rsid w:val="003161C9"/>
    <w:rsid w:val="00316759"/>
    <w:rsid w:val="00316A99"/>
    <w:rsid w:val="00316A9A"/>
    <w:rsid w:val="003170D4"/>
    <w:rsid w:val="00317BC3"/>
    <w:rsid w:val="00317C41"/>
    <w:rsid w:val="00320295"/>
    <w:rsid w:val="00320302"/>
    <w:rsid w:val="0032033A"/>
    <w:rsid w:val="003207A1"/>
    <w:rsid w:val="003215BC"/>
    <w:rsid w:val="00321B0D"/>
    <w:rsid w:val="00321FB5"/>
    <w:rsid w:val="003220BF"/>
    <w:rsid w:val="003226F4"/>
    <w:rsid w:val="003228E5"/>
    <w:rsid w:val="00322C3C"/>
    <w:rsid w:val="00322D0D"/>
    <w:rsid w:val="00322FEF"/>
    <w:rsid w:val="00323131"/>
    <w:rsid w:val="00323566"/>
    <w:rsid w:val="003236B8"/>
    <w:rsid w:val="00323A8E"/>
    <w:rsid w:val="00323D37"/>
    <w:rsid w:val="00323D6D"/>
    <w:rsid w:val="003241AB"/>
    <w:rsid w:val="003243D1"/>
    <w:rsid w:val="00324928"/>
    <w:rsid w:val="00324A23"/>
    <w:rsid w:val="00324B90"/>
    <w:rsid w:val="00324E23"/>
    <w:rsid w:val="00324F7C"/>
    <w:rsid w:val="00325419"/>
    <w:rsid w:val="0032581A"/>
    <w:rsid w:val="00325E42"/>
    <w:rsid w:val="0032619B"/>
    <w:rsid w:val="00326263"/>
    <w:rsid w:val="003263A1"/>
    <w:rsid w:val="00326E89"/>
    <w:rsid w:val="00326EF3"/>
    <w:rsid w:val="003270DF"/>
    <w:rsid w:val="00327346"/>
    <w:rsid w:val="00327CB5"/>
    <w:rsid w:val="003300C8"/>
    <w:rsid w:val="0033054F"/>
    <w:rsid w:val="00330660"/>
    <w:rsid w:val="00330AE6"/>
    <w:rsid w:val="00331564"/>
    <w:rsid w:val="00331572"/>
    <w:rsid w:val="00331A26"/>
    <w:rsid w:val="00331BD1"/>
    <w:rsid w:val="00331CB6"/>
    <w:rsid w:val="00331EBF"/>
    <w:rsid w:val="00332182"/>
    <w:rsid w:val="003322CE"/>
    <w:rsid w:val="00332F68"/>
    <w:rsid w:val="003333AD"/>
    <w:rsid w:val="003335E7"/>
    <w:rsid w:val="00333837"/>
    <w:rsid w:val="00333908"/>
    <w:rsid w:val="00333C65"/>
    <w:rsid w:val="00333EE5"/>
    <w:rsid w:val="00334BA0"/>
    <w:rsid w:val="00334FE9"/>
    <w:rsid w:val="00335089"/>
    <w:rsid w:val="003353AF"/>
    <w:rsid w:val="003358ED"/>
    <w:rsid w:val="00335BC0"/>
    <w:rsid w:val="00335D5C"/>
    <w:rsid w:val="00335D8E"/>
    <w:rsid w:val="00335E0F"/>
    <w:rsid w:val="00335F70"/>
    <w:rsid w:val="00336165"/>
    <w:rsid w:val="00336562"/>
    <w:rsid w:val="003366D7"/>
    <w:rsid w:val="00336765"/>
    <w:rsid w:val="0033682A"/>
    <w:rsid w:val="00336978"/>
    <w:rsid w:val="00336CB2"/>
    <w:rsid w:val="00336CCF"/>
    <w:rsid w:val="0033722D"/>
    <w:rsid w:val="00337746"/>
    <w:rsid w:val="00337A0D"/>
    <w:rsid w:val="00337A6A"/>
    <w:rsid w:val="00337ABF"/>
    <w:rsid w:val="003401B9"/>
    <w:rsid w:val="00340300"/>
    <w:rsid w:val="0034053A"/>
    <w:rsid w:val="0034091A"/>
    <w:rsid w:val="00340B57"/>
    <w:rsid w:val="00340F29"/>
    <w:rsid w:val="00341A15"/>
    <w:rsid w:val="00341BE2"/>
    <w:rsid w:val="00341CAE"/>
    <w:rsid w:val="00341D38"/>
    <w:rsid w:val="00341E75"/>
    <w:rsid w:val="00341E7E"/>
    <w:rsid w:val="0034234F"/>
    <w:rsid w:val="003428A7"/>
    <w:rsid w:val="00342D45"/>
    <w:rsid w:val="003433F4"/>
    <w:rsid w:val="0034347B"/>
    <w:rsid w:val="00343609"/>
    <w:rsid w:val="00343A68"/>
    <w:rsid w:val="00343F25"/>
    <w:rsid w:val="0034420B"/>
    <w:rsid w:val="003446A8"/>
    <w:rsid w:val="00344796"/>
    <w:rsid w:val="00344834"/>
    <w:rsid w:val="00344B38"/>
    <w:rsid w:val="00345271"/>
    <w:rsid w:val="0034527D"/>
    <w:rsid w:val="00345676"/>
    <w:rsid w:val="003460E9"/>
    <w:rsid w:val="00346DF2"/>
    <w:rsid w:val="00346E83"/>
    <w:rsid w:val="00347836"/>
    <w:rsid w:val="00347A51"/>
    <w:rsid w:val="00347E0A"/>
    <w:rsid w:val="00350206"/>
    <w:rsid w:val="00350442"/>
    <w:rsid w:val="0035088B"/>
    <w:rsid w:val="003508F0"/>
    <w:rsid w:val="003509B4"/>
    <w:rsid w:val="003510D4"/>
    <w:rsid w:val="003511FA"/>
    <w:rsid w:val="00351337"/>
    <w:rsid w:val="00351351"/>
    <w:rsid w:val="00351526"/>
    <w:rsid w:val="0035160E"/>
    <w:rsid w:val="00351894"/>
    <w:rsid w:val="00351FEF"/>
    <w:rsid w:val="0035225E"/>
    <w:rsid w:val="003525BD"/>
    <w:rsid w:val="00352C15"/>
    <w:rsid w:val="00352D0D"/>
    <w:rsid w:val="00352E36"/>
    <w:rsid w:val="003530AF"/>
    <w:rsid w:val="00353483"/>
    <w:rsid w:val="00353DAA"/>
    <w:rsid w:val="003543CE"/>
    <w:rsid w:val="00354FA4"/>
    <w:rsid w:val="003553FC"/>
    <w:rsid w:val="00356501"/>
    <w:rsid w:val="00356960"/>
    <w:rsid w:val="00356A66"/>
    <w:rsid w:val="00356ADA"/>
    <w:rsid w:val="00356C2C"/>
    <w:rsid w:val="0035702D"/>
    <w:rsid w:val="00357389"/>
    <w:rsid w:val="003573B9"/>
    <w:rsid w:val="003577E3"/>
    <w:rsid w:val="00357AF1"/>
    <w:rsid w:val="00357BBF"/>
    <w:rsid w:val="00357DE9"/>
    <w:rsid w:val="00360176"/>
    <w:rsid w:val="0036038D"/>
    <w:rsid w:val="0036093F"/>
    <w:rsid w:val="00360A33"/>
    <w:rsid w:val="00361020"/>
    <w:rsid w:val="0036135E"/>
    <w:rsid w:val="00361401"/>
    <w:rsid w:val="00361883"/>
    <w:rsid w:val="00361A30"/>
    <w:rsid w:val="00361C4B"/>
    <w:rsid w:val="00361EF4"/>
    <w:rsid w:val="0036218A"/>
    <w:rsid w:val="0036280B"/>
    <w:rsid w:val="0036284B"/>
    <w:rsid w:val="00362F8D"/>
    <w:rsid w:val="0036336E"/>
    <w:rsid w:val="00363839"/>
    <w:rsid w:val="00363AD7"/>
    <w:rsid w:val="00363E77"/>
    <w:rsid w:val="00364433"/>
    <w:rsid w:val="003648E1"/>
    <w:rsid w:val="00364ABA"/>
    <w:rsid w:val="0036507B"/>
    <w:rsid w:val="0036528B"/>
    <w:rsid w:val="00365447"/>
    <w:rsid w:val="00365E16"/>
    <w:rsid w:val="00365F93"/>
    <w:rsid w:val="00365FBF"/>
    <w:rsid w:val="00366170"/>
    <w:rsid w:val="0036686D"/>
    <w:rsid w:val="00366970"/>
    <w:rsid w:val="003669BE"/>
    <w:rsid w:val="003669C2"/>
    <w:rsid w:val="00366B3D"/>
    <w:rsid w:val="00366D87"/>
    <w:rsid w:val="003673BD"/>
    <w:rsid w:val="0036745B"/>
    <w:rsid w:val="003676C7"/>
    <w:rsid w:val="003677A0"/>
    <w:rsid w:val="00367A42"/>
    <w:rsid w:val="00367E14"/>
    <w:rsid w:val="00367F4D"/>
    <w:rsid w:val="0037005B"/>
    <w:rsid w:val="00370715"/>
    <w:rsid w:val="0037093B"/>
    <w:rsid w:val="00370A0F"/>
    <w:rsid w:val="00370F9F"/>
    <w:rsid w:val="003711EC"/>
    <w:rsid w:val="0037128A"/>
    <w:rsid w:val="003715AC"/>
    <w:rsid w:val="0037196A"/>
    <w:rsid w:val="00371C05"/>
    <w:rsid w:val="00371CC8"/>
    <w:rsid w:val="00372131"/>
    <w:rsid w:val="00372321"/>
    <w:rsid w:val="003723E0"/>
    <w:rsid w:val="003724DD"/>
    <w:rsid w:val="00372754"/>
    <w:rsid w:val="00372965"/>
    <w:rsid w:val="00372F20"/>
    <w:rsid w:val="0037326C"/>
    <w:rsid w:val="00373297"/>
    <w:rsid w:val="00373469"/>
    <w:rsid w:val="0037354F"/>
    <w:rsid w:val="0037382B"/>
    <w:rsid w:val="00373986"/>
    <w:rsid w:val="003739B3"/>
    <w:rsid w:val="00373AAC"/>
    <w:rsid w:val="00373C09"/>
    <w:rsid w:val="00373CAE"/>
    <w:rsid w:val="00373F2B"/>
    <w:rsid w:val="00373F4D"/>
    <w:rsid w:val="00373FE0"/>
    <w:rsid w:val="00374020"/>
    <w:rsid w:val="0037427E"/>
    <w:rsid w:val="003743CA"/>
    <w:rsid w:val="00374C00"/>
    <w:rsid w:val="00374CFC"/>
    <w:rsid w:val="00374FB4"/>
    <w:rsid w:val="0037513C"/>
    <w:rsid w:val="0037524D"/>
    <w:rsid w:val="0037533A"/>
    <w:rsid w:val="00375587"/>
    <w:rsid w:val="00375B29"/>
    <w:rsid w:val="00375B89"/>
    <w:rsid w:val="00375D16"/>
    <w:rsid w:val="00375E51"/>
    <w:rsid w:val="00377A22"/>
    <w:rsid w:val="00377AAD"/>
    <w:rsid w:val="00377AD3"/>
    <w:rsid w:val="00377BFE"/>
    <w:rsid w:val="00377F94"/>
    <w:rsid w:val="00380139"/>
    <w:rsid w:val="0038033F"/>
    <w:rsid w:val="0038094A"/>
    <w:rsid w:val="00380AD5"/>
    <w:rsid w:val="00380F80"/>
    <w:rsid w:val="003812DE"/>
    <w:rsid w:val="0038185A"/>
    <w:rsid w:val="003818BB"/>
    <w:rsid w:val="00381A0D"/>
    <w:rsid w:val="00381F7D"/>
    <w:rsid w:val="00381FA0"/>
    <w:rsid w:val="003824E7"/>
    <w:rsid w:val="0038282C"/>
    <w:rsid w:val="00383895"/>
    <w:rsid w:val="003838A0"/>
    <w:rsid w:val="00383F36"/>
    <w:rsid w:val="00384726"/>
    <w:rsid w:val="0038472A"/>
    <w:rsid w:val="00384AA1"/>
    <w:rsid w:val="00384B2F"/>
    <w:rsid w:val="00385166"/>
    <w:rsid w:val="00385518"/>
    <w:rsid w:val="00385C30"/>
    <w:rsid w:val="00386209"/>
    <w:rsid w:val="00386492"/>
    <w:rsid w:val="003865BB"/>
    <w:rsid w:val="00386877"/>
    <w:rsid w:val="00386DBA"/>
    <w:rsid w:val="00387053"/>
    <w:rsid w:val="00387B9B"/>
    <w:rsid w:val="00387F57"/>
    <w:rsid w:val="003901A4"/>
    <w:rsid w:val="00390498"/>
    <w:rsid w:val="00390735"/>
    <w:rsid w:val="003909F3"/>
    <w:rsid w:val="00391098"/>
    <w:rsid w:val="0039131A"/>
    <w:rsid w:val="00391583"/>
    <w:rsid w:val="00391C53"/>
    <w:rsid w:val="0039212B"/>
    <w:rsid w:val="0039253C"/>
    <w:rsid w:val="00392821"/>
    <w:rsid w:val="00392857"/>
    <w:rsid w:val="00392948"/>
    <w:rsid w:val="003929E6"/>
    <w:rsid w:val="00392A1B"/>
    <w:rsid w:val="00392F53"/>
    <w:rsid w:val="00393040"/>
    <w:rsid w:val="00393680"/>
    <w:rsid w:val="003938B4"/>
    <w:rsid w:val="00393D44"/>
    <w:rsid w:val="00393F71"/>
    <w:rsid w:val="00393FDD"/>
    <w:rsid w:val="0039445C"/>
    <w:rsid w:val="003944A3"/>
    <w:rsid w:val="0039474E"/>
    <w:rsid w:val="00394B83"/>
    <w:rsid w:val="003956C3"/>
    <w:rsid w:val="003957E2"/>
    <w:rsid w:val="00395BCA"/>
    <w:rsid w:val="00395F21"/>
    <w:rsid w:val="003963FB"/>
    <w:rsid w:val="0039692E"/>
    <w:rsid w:val="00396938"/>
    <w:rsid w:val="00396A91"/>
    <w:rsid w:val="00397008"/>
    <w:rsid w:val="003972BA"/>
    <w:rsid w:val="00397978"/>
    <w:rsid w:val="00397AFF"/>
    <w:rsid w:val="00397F23"/>
    <w:rsid w:val="003A015B"/>
    <w:rsid w:val="003A0185"/>
    <w:rsid w:val="003A1079"/>
    <w:rsid w:val="003A11FE"/>
    <w:rsid w:val="003A1242"/>
    <w:rsid w:val="003A27EB"/>
    <w:rsid w:val="003A28A3"/>
    <w:rsid w:val="003A28DE"/>
    <w:rsid w:val="003A28F2"/>
    <w:rsid w:val="003A2A64"/>
    <w:rsid w:val="003A2A7B"/>
    <w:rsid w:val="003A2FAA"/>
    <w:rsid w:val="003A3154"/>
    <w:rsid w:val="003A33AD"/>
    <w:rsid w:val="003A386D"/>
    <w:rsid w:val="003A3990"/>
    <w:rsid w:val="003A3A8B"/>
    <w:rsid w:val="003A3D4B"/>
    <w:rsid w:val="003A3E74"/>
    <w:rsid w:val="003A3F00"/>
    <w:rsid w:val="003A453C"/>
    <w:rsid w:val="003A466E"/>
    <w:rsid w:val="003A471B"/>
    <w:rsid w:val="003A517D"/>
    <w:rsid w:val="003A531A"/>
    <w:rsid w:val="003A588E"/>
    <w:rsid w:val="003A58C4"/>
    <w:rsid w:val="003A5D49"/>
    <w:rsid w:val="003A5D7A"/>
    <w:rsid w:val="003A6891"/>
    <w:rsid w:val="003A68BF"/>
    <w:rsid w:val="003A6B96"/>
    <w:rsid w:val="003A6B98"/>
    <w:rsid w:val="003A6E21"/>
    <w:rsid w:val="003A710A"/>
    <w:rsid w:val="003A7192"/>
    <w:rsid w:val="003A7492"/>
    <w:rsid w:val="003A7529"/>
    <w:rsid w:val="003A78B4"/>
    <w:rsid w:val="003A7B42"/>
    <w:rsid w:val="003B03B1"/>
    <w:rsid w:val="003B066C"/>
    <w:rsid w:val="003B0E51"/>
    <w:rsid w:val="003B16AD"/>
    <w:rsid w:val="003B2165"/>
    <w:rsid w:val="003B22E3"/>
    <w:rsid w:val="003B25C4"/>
    <w:rsid w:val="003B283E"/>
    <w:rsid w:val="003B29CF"/>
    <w:rsid w:val="003B2BA6"/>
    <w:rsid w:val="003B2F21"/>
    <w:rsid w:val="003B3548"/>
    <w:rsid w:val="003B4263"/>
    <w:rsid w:val="003B49E3"/>
    <w:rsid w:val="003B49F2"/>
    <w:rsid w:val="003B4B21"/>
    <w:rsid w:val="003B4F06"/>
    <w:rsid w:val="003B4F64"/>
    <w:rsid w:val="003B5034"/>
    <w:rsid w:val="003B52CD"/>
    <w:rsid w:val="003B57E8"/>
    <w:rsid w:val="003B5822"/>
    <w:rsid w:val="003B5BAF"/>
    <w:rsid w:val="003B5C1D"/>
    <w:rsid w:val="003B615C"/>
    <w:rsid w:val="003B666D"/>
    <w:rsid w:val="003B6956"/>
    <w:rsid w:val="003B704F"/>
    <w:rsid w:val="003B77A8"/>
    <w:rsid w:val="003B7846"/>
    <w:rsid w:val="003B78DC"/>
    <w:rsid w:val="003B792A"/>
    <w:rsid w:val="003B796D"/>
    <w:rsid w:val="003B7A00"/>
    <w:rsid w:val="003B7EF0"/>
    <w:rsid w:val="003C151D"/>
    <w:rsid w:val="003C17DC"/>
    <w:rsid w:val="003C1DE2"/>
    <w:rsid w:val="003C1E85"/>
    <w:rsid w:val="003C2404"/>
    <w:rsid w:val="003C2BFE"/>
    <w:rsid w:val="003C2CFE"/>
    <w:rsid w:val="003C2E76"/>
    <w:rsid w:val="003C2F8C"/>
    <w:rsid w:val="003C3183"/>
    <w:rsid w:val="003C3724"/>
    <w:rsid w:val="003C3B96"/>
    <w:rsid w:val="003C3ED8"/>
    <w:rsid w:val="003C4453"/>
    <w:rsid w:val="003C4AC3"/>
    <w:rsid w:val="003C503D"/>
    <w:rsid w:val="003C53AF"/>
    <w:rsid w:val="003C5854"/>
    <w:rsid w:val="003C5C7E"/>
    <w:rsid w:val="003C5EA6"/>
    <w:rsid w:val="003C604E"/>
    <w:rsid w:val="003C612B"/>
    <w:rsid w:val="003C6542"/>
    <w:rsid w:val="003C67A5"/>
    <w:rsid w:val="003C693A"/>
    <w:rsid w:val="003C6BC0"/>
    <w:rsid w:val="003C7468"/>
    <w:rsid w:val="003C7716"/>
    <w:rsid w:val="003C7AF4"/>
    <w:rsid w:val="003C7F85"/>
    <w:rsid w:val="003D017D"/>
    <w:rsid w:val="003D0B27"/>
    <w:rsid w:val="003D0C3F"/>
    <w:rsid w:val="003D105F"/>
    <w:rsid w:val="003D1295"/>
    <w:rsid w:val="003D1299"/>
    <w:rsid w:val="003D1314"/>
    <w:rsid w:val="003D1484"/>
    <w:rsid w:val="003D1729"/>
    <w:rsid w:val="003D1730"/>
    <w:rsid w:val="003D2075"/>
    <w:rsid w:val="003D20E4"/>
    <w:rsid w:val="003D245E"/>
    <w:rsid w:val="003D256E"/>
    <w:rsid w:val="003D278E"/>
    <w:rsid w:val="003D28E9"/>
    <w:rsid w:val="003D2A16"/>
    <w:rsid w:val="003D2B2E"/>
    <w:rsid w:val="003D2C96"/>
    <w:rsid w:val="003D348E"/>
    <w:rsid w:val="003D35C9"/>
    <w:rsid w:val="003D3DE5"/>
    <w:rsid w:val="003D3F43"/>
    <w:rsid w:val="003D40DB"/>
    <w:rsid w:val="003D45F3"/>
    <w:rsid w:val="003D4720"/>
    <w:rsid w:val="003D4B2B"/>
    <w:rsid w:val="003D4F4D"/>
    <w:rsid w:val="003D5288"/>
    <w:rsid w:val="003D52A8"/>
    <w:rsid w:val="003D5375"/>
    <w:rsid w:val="003D54EA"/>
    <w:rsid w:val="003D5C62"/>
    <w:rsid w:val="003D6A1D"/>
    <w:rsid w:val="003D6C66"/>
    <w:rsid w:val="003D70CE"/>
    <w:rsid w:val="003D7C7D"/>
    <w:rsid w:val="003E06CC"/>
    <w:rsid w:val="003E0835"/>
    <w:rsid w:val="003E0944"/>
    <w:rsid w:val="003E0ABA"/>
    <w:rsid w:val="003E0ABD"/>
    <w:rsid w:val="003E0B02"/>
    <w:rsid w:val="003E0D39"/>
    <w:rsid w:val="003E0FE5"/>
    <w:rsid w:val="003E1089"/>
    <w:rsid w:val="003E13F6"/>
    <w:rsid w:val="003E19D7"/>
    <w:rsid w:val="003E1A2E"/>
    <w:rsid w:val="003E27FD"/>
    <w:rsid w:val="003E28A4"/>
    <w:rsid w:val="003E33A8"/>
    <w:rsid w:val="003E34B7"/>
    <w:rsid w:val="003E3579"/>
    <w:rsid w:val="003E3C4C"/>
    <w:rsid w:val="003E3FF3"/>
    <w:rsid w:val="003E41A0"/>
    <w:rsid w:val="003E424A"/>
    <w:rsid w:val="003E42A9"/>
    <w:rsid w:val="003E45FF"/>
    <w:rsid w:val="003E4627"/>
    <w:rsid w:val="003E4B39"/>
    <w:rsid w:val="003E4ECA"/>
    <w:rsid w:val="003E52FB"/>
    <w:rsid w:val="003E55B8"/>
    <w:rsid w:val="003E57CE"/>
    <w:rsid w:val="003E5837"/>
    <w:rsid w:val="003E58AF"/>
    <w:rsid w:val="003E5A55"/>
    <w:rsid w:val="003E6535"/>
    <w:rsid w:val="003E69ED"/>
    <w:rsid w:val="003E71F3"/>
    <w:rsid w:val="003E731D"/>
    <w:rsid w:val="003E7414"/>
    <w:rsid w:val="003E7849"/>
    <w:rsid w:val="003E78B7"/>
    <w:rsid w:val="003E7D94"/>
    <w:rsid w:val="003E7F2A"/>
    <w:rsid w:val="003E7F67"/>
    <w:rsid w:val="003E7F94"/>
    <w:rsid w:val="003F000F"/>
    <w:rsid w:val="003F02DD"/>
    <w:rsid w:val="003F098A"/>
    <w:rsid w:val="003F0BDC"/>
    <w:rsid w:val="003F0C68"/>
    <w:rsid w:val="003F1085"/>
    <w:rsid w:val="003F1551"/>
    <w:rsid w:val="003F15FA"/>
    <w:rsid w:val="003F1F38"/>
    <w:rsid w:val="003F1FE5"/>
    <w:rsid w:val="003F291E"/>
    <w:rsid w:val="003F2A39"/>
    <w:rsid w:val="003F2AF4"/>
    <w:rsid w:val="003F2C8B"/>
    <w:rsid w:val="003F30EA"/>
    <w:rsid w:val="003F3396"/>
    <w:rsid w:val="003F3C36"/>
    <w:rsid w:val="003F3F3B"/>
    <w:rsid w:val="003F40E9"/>
    <w:rsid w:val="003F46CD"/>
    <w:rsid w:val="003F4E63"/>
    <w:rsid w:val="003F51FE"/>
    <w:rsid w:val="003F5827"/>
    <w:rsid w:val="003F5B4E"/>
    <w:rsid w:val="003F5B93"/>
    <w:rsid w:val="003F5C56"/>
    <w:rsid w:val="003F5E9D"/>
    <w:rsid w:val="003F5FE3"/>
    <w:rsid w:val="003F6121"/>
    <w:rsid w:val="003F6143"/>
    <w:rsid w:val="003F6387"/>
    <w:rsid w:val="003F6463"/>
    <w:rsid w:val="003F70CE"/>
    <w:rsid w:val="003F733B"/>
    <w:rsid w:val="003F78BF"/>
    <w:rsid w:val="003F79C6"/>
    <w:rsid w:val="003F7BDD"/>
    <w:rsid w:val="004012BE"/>
    <w:rsid w:val="0040156E"/>
    <w:rsid w:val="004018FE"/>
    <w:rsid w:val="00401C37"/>
    <w:rsid w:val="00402143"/>
    <w:rsid w:val="00402923"/>
    <w:rsid w:val="00402EC1"/>
    <w:rsid w:val="00403029"/>
    <w:rsid w:val="0040313E"/>
    <w:rsid w:val="004035E9"/>
    <w:rsid w:val="004039B5"/>
    <w:rsid w:val="00403CF1"/>
    <w:rsid w:val="00403CFF"/>
    <w:rsid w:val="00403E4E"/>
    <w:rsid w:val="00404126"/>
    <w:rsid w:val="0040450C"/>
    <w:rsid w:val="0040467F"/>
    <w:rsid w:val="00404B27"/>
    <w:rsid w:val="00404D15"/>
    <w:rsid w:val="00405A07"/>
    <w:rsid w:val="00405F08"/>
    <w:rsid w:val="00406090"/>
    <w:rsid w:val="004060A9"/>
    <w:rsid w:val="00406260"/>
    <w:rsid w:val="004063BF"/>
    <w:rsid w:val="004069FF"/>
    <w:rsid w:val="00406F13"/>
    <w:rsid w:val="0040718F"/>
    <w:rsid w:val="004071F7"/>
    <w:rsid w:val="004072A3"/>
    <w:rsid w:val="004073B5"/>
    <w:rsid w:val="00407634"/>
    <w:rsid w:val="00407700"/>
    <w:rsid w:val="004101E9"/>
    <w:rsid w:val="00410454"/>
    <w:rsid w:val="004104CD"/>
    <w:rsid w:val="00410583"/>
    <w:rsid w:val="004107A0"/>
    <w:rsid w:val="0041086C"/>
    <w:rsid w:val="00410965"/>
    <w:rsid w:val="00410A30"/>
    <w:rsid w:val="00410C2E"/>
    <w:rsid w:val="00410E76"/>
    <w:rsid w:val="004115FD"/>
    <w:rsid w:val="00411F8C"/>
    <w:rsid w:val="00412179"/>
    <w:rsid w:val="004121C2"/>
    <w:rsid w:val="00412209"/>
    <w:rsid w:val="00412380"/>
    <w:rsid w:val="00413928"/>
    <w:rsid w:val="004139AF"/>
    <w:rsid w:val="00413D31"/>
    <w:rsid w:val="00413DD2"/>
    <w:rsid w:val="004140B4"/>
    <w:rsid w:val="0041461C"/>
    <w:rsid w:val="00414AD1"/>
    <w:rsid w:val="00414BB8"/>
    <w:rsid w:val="004151F2"/>
    <w:rsid w:val="0041521B"/>
    <w:rsid w:val="00415B64"/>
    <w:rsid w:val="00415D0F"/>
    <w:rsid w:val="0041602B"/>
    <w:rsid w:val="00416091"/>
    <w:rsid w:val="00416488"/>
    <w:rsid w:val="00416D31"/>
    <w:rsid w:val="00416D5F"/>
    <w:rsid w:val="0041761C"/>
    <w:rsid w:val="00417EF3"/>
    <w:rsid w:val="004203DD"/>
    <w:rsid w:val="004206C5"/>
    <w:rsid w:val="00420952"/>
    <w:rsid w:val="00420995"/>
    <w:rsid w:val="00420EA1"/>
    <w:rsid w:val="00420F9B"/>
    <w:rsid w:val="004215C6"/>
    <w:rsid w:val="0042160E"/>
    <w:rsid w:val="00421AEA"/>
    <w:rsid w:val="00422424"/>
    <w:rsid w:val="004224EB"/>
    <w:rsid w:val="0042260B"/>
    <w:rsid w:val="0042282A"/>
    <w:rsid w:val="00422ABE"/>
    <w:rsid w:val="00422AEB"/>
    <w:rsid w:val="00422DFA"/>
    <w:rsid w:val="0042324A"/>
    <w:rsid w:val="00423371"/>
    <w:rsid w:val="00423776"/>
    <w:rsid w:val="00423B7A"/>
    <w:rsid w:val="0042439D"/>
    <w:rsid w:val="004243BC"/>
    <w:rsid w:val="004246CB"/>
    <w:rsid w:val="0042472F"/>
    <w:rsid w:val="00424B8F"/>
    <w:rsid w:val="00424BA0"/>
    <w:rsid w:val="004251C7"/>
    <w:rsid w:val="00425B62"/>
    <w:rsid w:val="004260A3"/>
    <w:rsid w:val="0042615F"/>
    <w:rsid w:val="004268B6"/>
    <w:rsid w:val="00426B61"/>
    <w:rsid w:val="00426DFC"/>
    <w:rsid w:val="00426E91"/>
    <w:rsid w:val="00426FFE"/>
    <w:rsid w:val="0042738A"/>
    <w:rsid w:val="00427571"/>
    <w:rsid w:val="004278DA"/>
    <w:rsid w:val="00427B7D"/>
    <w:rsid w:val="004305C8"/>
    <w:rsid w:val="004308D1"/>
    <w:rsid w:val="00430CC2"/>
    <w:rsid w:val="00430CF7"/>
    <w:rsid w:val="00430ECF"/>
    <w:rsid w:val="0043123A"/>
    <w:rsid w:val="0043176B"/>
    <w:rsid w:val="00431A2C"/>
    <w:rsid w:val="00432960"/>
    <w:rsid w:val="00432C1B"/>
    <w:rsid w:val="00432DC3"/>
    <w:rsid w:val="004332C1"/>
    <w:rsid w:val="0043365D"/>
    <w:rsid w:val="00433BB8"/>
    <w:rsid w:val="00433D2B"/>
    <w:rsid w:val="004343C4"/>
    <w:rsid w:val="004343D8"/>
    <w:rsid w:val="00434C88"/>
    <w:rsid w:val="00434CFF"/>
    <w:rsid w:val="00434DC0"/>
    <w:rsid w:val="0043522F"/>
    <w:rsid w:val="00435B23"/>
    <w:rsid w:val="00435E4C"/>
    <w:rsid w:val="00436070"/>
    <w:rsid w:val="00436528"/>
    <w:rsid w:val="004366EB"/>
    <w:rsid w:val="004368BF"/>
    <w:rsid w:val="00436EAA"/>
    <w:rsid w:val="0043766D"/>
    <w:rsid w:val="0044025C"/>
    <w:rsid w:val="00440B81"/>
    <w:rsid w:val="00440F73"/>
    <w:rsid w:val="00441280"/>
    <w:rsid w:val="004416A9"/>
    <w:rsid w:val="004416E6"/>
    <w:rsid w:val="0044197A"/>
    <w:rsid w:val="00441C80"/>
    <w:rsid w:val="00441E58"/>
    <w:rsid w:val="0044216C"/>
    <w:rsid w:val="00442438"/>
    <w:rsid w:val="00442678"/>
    <w:rsid w:val="00442C4B"/>
    <w:rsid w:val="00442EF6"/>
    <w:rsid w:val="00443384"/>
    <w:rsid w:val="00443413"/>
    <w:rsid w:val="0044345A"/>
    <w:rsid w:val="00443A6B"/>
    <w:rsid w:val="00443FD2"/>
    <w:rsid w:val="00444225"/>
    <w:rsid w:val="00444291"/>
    <w:rsid w:val="004444DE"/>
    <w:rsid w:val="00444F42"/>
    <w:rsid w:val="004455A1"/>
    <w:rsid w:val="0044567D"/>
    <w:rsid w:val="004458AF"/>
    <w:rsid w:val="0044594F"/>
    <w:rsid w:val="0044597C"/>
    <w:rsid w:val="00446774"/>
    <w:rsid w:val="00446B1D"/>
    <w:rsid w:val="00446E6F"/>
    <w:rsid w:val="00446F6D"/>
    <w:rsid w:val="004473CC"/>
    <w:rsid w:val="004474EB"/>
    <w:rsid w:val="00447D3F"/>
    <w:rsid w:val="00447D51"/>
    <w:rsid w:val="00447EDE"/>
    <w:rsid w:val="0045043F"/>
    <w:rsid w:val="004506A4"/>
    <w:rsid w:val="00450B03"/>
    <w:rsid w:val="00450BA6"/>
    <w:rsid w:val="004513F1"/>
    <w:rsid w:val="00451436"/>
    <w:rsid w:val="00451485"/>
    <w:rsid w:val="0045152D"/>
    <w:rsid w:val="00451B63"/>
    <w:rsid w:val="00451C34"/>
    <w:rsid w:val="004525F0"/>
    <w:rsid w:val="004532F3"/>
    <w:rsid w:val="004538F9"/>
    <w:rsid w:val="004539F5"/>
    <w:rsid w:val="00453BD2"/>
    <w:rsid w:val="00453C34"/>
    <w:rsid w:val="00453F31"/>
    <w:rsid w:val="0045455C"/>
    <w:rsid w:val="004545FE"/>
    <w:rsid w:val="00454605"/>
    <w:rsid w:val="00454784"/>
    <w:rsid w:val="00454B96"/>
    <w:rsid w:val="00454FE3"/>
    <w:rsid w:val="004551D3"/>
    <w:rsid w:val="00455439"/>
    <w:rsid w:val="0045548F"/>
    <w:rsid w:val="004555E8"/>
    <w:rsid w:val="004558D5"/>
    <w:rsid w:val="00456AA0"/>
    <w:rsid w:val="004570FF"/>
    <w:rsid w:val="004572CF"/>
    <w:rsid w:val="0046038F"/>
    <w:rsid w:val="0046088B"/>
    <w:rsid w:val="00460A41"/>
    <w:rsid w:val="00460D65"/>
    <w:rsid w:val="00460E49"/>
    <w:rsid w:val="004616AB"/>
    <w:rsid w:val="00461BA6"/>
    <w:rsid w:val="00462164"/>
    <w:rsid w:val="00462410"/>
    <w:rsid w:val="00462435"/>
    <w:rsid w:val="0046258C"/>
    <w:rsid w:val="004626AF"/>
    <w:rsid w:val="004628FA"/>
    <w:rsid w:val="00462997"/>
    <w:rsid w:val="004631A1"/>
    <w:rsid w:val="00463288"/>
    <w:rsid w:val="004632B1"/>
    <w:rsid w:val="00463AD1"/>
    <w:rsid w:val="00463BD9"/>
    <w:rsid w:val="00464126"/>
    <w:rsid w:val="00464879"/>
    <w:rsid w:val="00464D6E"/>
    <w:rsid w:val="00464FC3"/>
    <w:rsid w:val="0046561C"/>
    <w:rsid w:val="0046570E"/>
    <w:rsid w:val="00465859"/>
    <w:rsid w:val="00465878"/>
    <w:rsid w:val="00465A6D"/>
    <w:rsid w:val="00465EF7"/>
    <w:rsid w:val="004663C3"/>
    <w:rsid w:val="00466537"/>
    <w:rsid w:val="00466787"/>
    <w:rsid w:val="004674A5"/>
    <w:rsid w:val="0046751F"/>
    <w:rsid w:val="00467DE5"/>
    <w:rsid w:val="00467FF1"/>
    <w:rsid w:val="004709F7"/>
    <w:rsid w:val="00470C25"/>
    <w:rsid w:val="00471553"/>
    <w:rsid w:val="00471783"/>
    <w:rsid w:val="00471B83"/>
    <w:rsid w:val="00471E89"/>
    <w:rsid w:val="00471F94"/>
    <w:rsid w:val="00472634"/>
    <w:rsid w:val="004726B4"/>
    <w:rsid w:val="00472772"/>
    <w:rsid w:val="004727F7"/>
    <w:rsid w:val="004729CD"/>
    <w:rsid w:val="00472D77"/>
    <w:rsid w:val="00472EDA"/>
    <w:rsid w:val="004730EE"/>
    <w:rsid w:val="004738CA"/>
    <w:rsid w:val="00473F18"/>
    <w:rsid w:val="00473F5F"/>
    <w:rsid w:val="00474308"/>
    <w:rsid w:val="0047470C"/>
    <w:rsid w:val="00474740"/>
    <w:rsid w:val="004748E6"/>
    <w:rsid w:val="00474C04"/>
    <w:rsid w:val="00474C73"/>
    <w:rsid w:val="00475535"/>
    <w:rsid w:val="00475797"/>
    <w:rsid w:val="0047583C"/>
    <w:rsid w:val="00475B63"/>
    <w:rsid w:val="00475BC9"/>
    <w:rsid w:val="00475FB8"/>
    <w:rsid w:val="0047621D"/>
    <w:rsid w:val="0047699D"/>
    <w:rsid w:val="00476A62"/>
    <w:rsid w:val="00476B12"/>
    <w:rsid w:val="00476BEA"/>
    <w:rsid w:val="00476EA7"/>
    <w:rsid w:val="00477549"/>
    <w:rsid w:val="00477C8D"/>
    <w:rsid w:val="00477F4E"/>
    <w:rsid w:val="0048017B"/>
    <w:rsid w:val="0048051F"/>
    <w:rsid w:val="004809F6"/>
    <w:rsid w:val="00480D41"/>
    <w:rsid w:val="00480D65"/>
    <w:rsid w:val="0048109F"/>
    <w:rsid w:val="004817D6"/>
    <w:rsid w:val="00482BED"/>
    <w:rsid w:val="00482DE1"/>
    <w:rsid w:val="00483382"/>
    <w:rsid w:val="004833A4"/>
    <w:rsid w:val="00483616"/>
    <w:rsid w:val="0048363B"/>
    <w:rsid w:val="00483CF4"/>
    <w:rsid w:val="0048404C"/>
    <w:rsid w:val="0048415D"/>
    <w:rsid w:val="0048425F"/>
    <w:rsid w:val="00484580"/>
    <w:rsid w:val="00484C53"/>
    <w:rsid w:val="00484D53"/>
    <w:rsid w:val="004854DD"/>
    <w:rsid w:val="004854E7"/>
    <w:rsid w:val="00485A90"/>
    <w:rsid w:val="00485EFE"/>
    <w:rsid w:val="004865B8"/>
    <w:rsid w:val="00486966"/>
    <w:rsid w:val="0048712F"/>
    <w:rsid w:val="00487447"/>
    <w:rsid w:val="00487476"/>
    <w:rsid w:val="004875B6"/>
    <w:rsid w:val="0048786F"/>
    <w:rsid w:val="00490158"/>
    <w:rsid w:val="004907B9"/>
    <w:rsid w:val="00490BCF"/>
    <w:rsid w:val="00490D10"/>
    <w:rsid w:val="00490FA9"/>
    <w:rsid w:val="00491108"/>
    <w:rsid w:val="00491239"/>
    <w:rsid w:val="00491281"/>
    <w:rsid w:val="00491288"/>
    <w:rsid w:val="0049137B"/>
    <w:rsid w:val="004916BD"/>
    <w:rsid w:val="004919C1"/>
    <w:rsid w:val="00491CE1"/>
    <w:rsid w:val="00491F91"/>
    <w:rsid w:val="00491F9E"/>
    <w:rsid w:val="00492529"/>
    <w:rsid w:val="0049263D"/>
    <w:rsid w:val="00492690"/>
    <w:rsid w:val="004926CB"/>
    <w:rsid w:val="00492C6D"/>
    <w:rsid w:val="00492F34"/>
    <w:rsid w:val="00492F6C"/>
    <w:rsid w:val="004931F9"/>
    <w:rsid w:val="00493BF0"/>
    <w:rsid w:val="00493C51"/>
    <w:rsid w:val="00494095"/>
    <w:rsid w:val="0049417A"/>
    <w:rsid w:val="004944C7"/>
    <w:rsid w:val="00494ACB"/>
    <w:rsid w:val="00494BF6"/>
    <w:rsid w:val="00494DDA"/>
    <w:rsid w:val="00495953"/>
    <w:rsid w:val="00495BB2"/>
    <w:rsid w:val="00495D52"/>
    <w:rsid w:val="00495E11"/>
    <w:rsid w:val="004960BE"/>
    <w:rsid w:val="004961F3"/>
    <w:rsid w:val="0049663D"/>
    <w:rsid w:val="00496847"/>
    <w:rsid w:val="00496A3B"/>
    <w:rsid w:val="004974AB"/>
    <w:rsid w:val="004978D6"/>
    <w:rsid w:val="00497912"/>
    <w:rsid w:val="00497AC4"/>
    <w:rsid w:val="00497DFE"/>
    <w:rsid w:val="00497E4B"/>
    <w:rsid w:val="00497FD8"/>
    <w:rsid w:val="004A04B7"/>
    <w:rsid w:val="004A072F"/>
    <w:rsid w:val="004A09D2"/>
    <w:rsid w:val="004A0AA8"/>
    <w:rsid w:val="004A14A4"/>
    <w:rsid w:val="004A1504"/>
    <w:rsid w:val="004A16FF"/>
    <w:rsid w:val="004A18CE"/>
    <w:rsid w:val="004A1967"/>
    <w:rsid w:val="004A1AA9"/>
    <w:rsid w:val="004A1EFD"/>
    <w:rsid w:val="004A20B4"/>
    <w:rsid w:val="004A2241"/>
    <w:rsid w:val="004A2545"/>
    <w:rsid w:val="004A2B64"/>
    <w:rsid w:val="004A32D0"/>
    <w:rsid w:val="004A3720"/>
    <w:rsid w:val="004A380A"/>
    <w:rsid w:val="004A388D"/>
    <w:rsid w:val="004A3BBD"/>
    <w:rsid w:val="004A4289"/>
    <w:rsid w:val="004A42EE"/>
    <w:rsid w:val="004A43D8"/>
    <w:rsid w:val="004A4434"/>
    <w:rsid w:val="004A4645"/>
    <w:rsid w:val="004A465A"/>
    <w:rsid w:val="004A4750"/>
    <w:rsid w:val="004A4AA6"/>
    <w:rsid w:val="004A509A"/>
    <w:rsid w:val="004A5336"/>
    <w:rsid w:val="004A5630"/>
    <w:rsid w:val="004A570B"/>
    <w:rsid w:val="004A585F"/>
    <w:rsid w:val="004A5AFB"/>
    <w:rsid w:val="004A5DCD"/>
    <w:rsid w:val="004A5DD4"/>
    <w:rsid w:val="004A5DE0"/>
    <w:rsid w:val="004A5FF2"/>
    <w:rsid w:val="004A6802"/>
    <w:rsid w:val="004A7DF3"/>
    <w:rsid w:val="004A7FD5"/>
    <w:rsid w:val="004B02C7"/>
    <w:rsid w:val="004B0393"/>
    <w:rsid w:val="004B0C14"/>
    <w:rsid w:val="004B16C7"/>
    <w:rsid w:val="004B1714"/>
    <w:rsid w:val="004B1A2A"/>
    <w:rsid w:val="004B1C4F"/>
    <w:rsid w:val="004B1D22"/>
    <w:rsid w:val="004B1DAE"/>
    <w:rsid w:val="004B21F9"/>
    <w:rsid w:val="004B2285"/>
    <w:rsid w:val="004B22F5"/>
    <w:rsid w:val="004B24A2"/>
    <w:rsid w:val="004B2C77"/>
    <w:rsid w:val="004B2F08"/>
    <w:rsid w:val="004B348E"/>
    <w:rsid w:val="004B3879"/>
    <w:rsid w:val="004B3A08"/>
    <w:rsid w:val="004B4234"/>
    <w:rsid w:val="004B4303"/>
    <w:rsid w:val="004B43F9"/>
    <w:rsid w:val="004B44C7"/>
    <w:rsid w:val="004B464D"/>
    <w:rsid w:val="004B485C"/>
    <w:rsid w:val="004B4949"/>
    <w:rsid w:val="004B4C1D"/>
    <w:rsid w:val="004B4EA5"/>
    <w:rsid w:val="004B4F15"/>
    <w:rsid w:val="004B4FE0"/>
    <w:rsid w:val="004B5300"/>
    <w:rsid w:val="004B555B"/>
    <w:rsid w:val="004B5AA6"/>
    <w:rsid w:val="004B5CA9"/>
    <w:rsid w:val="004B5D31"/>
    <w:rsid w:val="004B645F"/>
    <w:rsid w:val="004B6E6D"/>
    <w:rsid w:val="004B7093"/>
    <w:rsid w:val="004B7888"/>
    <w:rsid w:val="004C017D"/>
    <w:rsid w:val="004C0BE6"/>
    <w:rsid w:val="004C0CDA"/>
    <w:rsid w:val="004C2090"/>
    <w:rsid w:val="004C253E"/>
    <w:rsid w:val="004C2806"/>
    <w:rsid w:val="004C2C1A"/>
    <w:rsid w:val="004C2DC4"/>
    <w:rsid w:val="004C2DCD"/>
    <w:rsid w:val="004C34D4"/>
    <w:rsid w:val="004C3552"/>
    <w:rsid w:val="004C360B"/>
    <w:rsid w:val="004C384D"/>
    <w:rsid w:val="004C38F1"/>
    <w:rsid w:val="004C3A20"/>
    <w:rsid w:val="004C3B25"/>
    <w:rsid w:val="004C4A70"/>
    <w:rsid w:val="004C5095"/>
    <w:rsid w:val="004C5410"/>
    <w:rsid w:val="004C5C74"/>
    <w:rsid w:val="004C6199"/>
    <w:rsid w:val="004C63C5"/>
    <w:rsid w:val="004C67EE"/>
    <w:rsid w:val="004C6D1B"/>
    <w:rsid w:val="004C6DF0"/>
    <w:rsid w:val="004C71D8"/>
    <w:rsid w:val="004C7255"/>
    <w:rsid w:val="004C7288"/>
    <w:rsid w:val="004C7561"/>
    <w:rsid w:val="004C79D3"/>
    <w:rsid w:val="004D003E"/>
    <w:rsid w:val="004D00DD"/>
    <w:rsid w:val="004D015C"/>
    <w:rsid w:val="004D07C5"/>
    <w:rsid w:val="004D09A4"/>
    <w:rsid w:val="004D0AA3"/>
    <w:rsid w:val="004D0ABE"/>
    <w:rsid w:val="004D0B39"/>
    <w:rsid w:val="004D1398"/>
    <w:rsid w:val="004D13D9"/>
    <w:rsid w:val="004D1558"/>
    <w:rsid w:val="004D2202"/>
    <w:rsid w:val="004D2E68"/>
    <w:rsid w:val="004D3557"/>
    <w:rsid w:val="004D367D"/>
    <w:rsid w:val="004D3728"/>
    <w:rsid w:val="004D3E63"/>
    <w:rsid w:val="004D3FAD"/>
    <w:rsid w:val="004D4412"/>
    <w:rsid w:val="004D4524"/>
    <w:rsid w:val="004D483B"/>
    <w:rsid w:val="004D4A3C"/>
    <w:rsid w:val="004D4B5B"/>
    <w:rsid w:val="004D4C1A"/>
    <w:rsid w:val="004D4C86"/>
    <w:rsid w:val="004D54A2"/>
    <w:rsid w:val="004D58E0"/>
    <w:rsid w:val="004D60C0"/>
    <w:rsid w:val="004D63C5"/>
    <w:rsid w:val="004D641D"/>
    <w:rsid w:val="004D6959"/>
    <w:rsid w:val="004D6A99"/>
    <w:rsid w:val="004D6D1A"/>
    <w:rsid w:val="004D7191"/>
    <w:rsid w:val="004D7739"/>
    <w:rsid w:val="004D797A"/>
    <w:rsid w:val="004D7C27"/>
    <w:rsid w:val="004D7FF7"/>
    <w:rsid w:val="004E01CE"/>
    <w:rsid w:val="004E119F"/>
    <w:rsid w:val="004E13EC"/>
    <w:rsid w:val="004E1523"/>
    <w:rsid w:val="004E1650"/>
    <w:rsid w:val="004E17BC"/>
    <w:rsid w:val="004E1C12"/>
    <w:rsid w:val="004E1D8E"/>
    <w:rsid w:val="004E2163"/>
    <w:rsid w:val="004E2184"/>
    <w:rsid w:val="004E256F"/>
    <w:rsid w:val="004E2C55"/>
    <w:rsid w:val="004E2C8D"/>
    <w:rsid w:val="004E315A"/>
    <w:rsid w:val="004E329A"/>
    <w:rsid w:val="004E3505"/>
    <w:rsid w:val="004E364E"/>
    <w:rsid w:val="004E3EC1"/>
    <w:rsid w:val="004E4654"/>
    <w:rsid w:val="004E4751"/>
    <w:rsid w:val="004E47FF"/>
    <w:rsid w:val="004E488E"/>
    <w:rsid w:val="004E4B6D"/>
    <w:rsid w:val="004E513C"/>
    <w:rsid w:val="004E52C8"/>
    <w:rsid w:val="004E52DD"/>
    <w:rsid w:val="004E5582"/>
    <w:rsid w:val="004E57B5"/>
    <w:rsid w:val="004E5983"/>
    <w:rsid w:val="004E59DF"/>
    <w:rsid w:val="004E5A86"/>
    <w:rsid w:val="004E6527"/>
    <w:rsid w:val="004E6A06"/>
    <w:rsid w:val="004E7240"/>
    <w:rsid w:val="004E7470"/>
    <w:rsid w:val="004E74F3"/>
    <w:rsid w:val="004E7538"/>
    <w:rsid w:val="004E761F"/>
    <w:rsid w:val="004E7E36"/>
    <w:rsid w:val="004E7FEF"/>
    <w:rsid w:val="004F0244"/>
    <w:rsid w:val="004F033C"/>
    <w:rsid w:val="004F075E"/>
    <w:rsid w:val="004F0A9F"/>
    <w:rsid w:val="004F0BEF"/>
    <w:rsid w:val="004F0C30"/>
    <w:rsid w:val="004F0EB0"/>
    <w:rsid w:val="004F1530"/>
    <w:rsid w:val="004F15DB"/>
    <w:rsid w:val="004F1B7E"/>
    <w:rsid w:val="004F2B39"/>
    <w:rsid w:val="004F2B4D"/>
    <w:rsid w:val="004F2F4F"/>
    <w:rsid w:val="004F34BD"/>
    <w:rsid w:val="004F3944"/>
    <w:rsid w:val="004F3AC0"/>
    <w:rsid w:val="004F3B77"/>
    <w:rsid w:val="004F4447"/>
    <w:rsid w:val="004F4899"/>
    <w:rsid w:val="004F50EB"/>
    <w:rsid w:val="004F542E"/>
    <w:rsid w:val="004F582B"/>
    <w:rsid w:val="004F5860"/>
    <w:rsid w:val="004F58EC"/>
    <w:rsid w:val="004F5A28"/>
    <w:rsid w:val="004F5FF2"/>
    <w:rsid w:val="004F65A7"/>
    <w:rsid w:val="004F66DF"/>
    <w:rsid w:val="004F6938"/>
    <w:rsid w:val="004F6A57"/>
    <w:rsid w:val="004F6C34"/>
    <w:rsid w:val="004F73CB"/>
    <w:rsid w:val="004F7463"/>
    <w:rsid w:val="004F7491"/>
    <w:rsid w:val="004F75CE"/>
    <w:rsid w:val="004F7CC3"/>
    <w:rsid w:val="004F7DEA"/>
    <w:rsid w:val="0050095F"/>
    <w:rsid w:val="00500B61"/>
    <w:rsid w:val="00500E74"/>
    <w:rsid w:val="00500EAF"/>
    <w:rsid w:val="00501214"/>
    <w:rsid w:val="005013B9"/>
    <w:rsid w:val="005014D7"/>
    <w:rsid w:val="0050170A"/>
    <w:rsid w:val="00501860"/>
    <w:rsid w:val="0050187A"/>
    <w:rsid w:val="00501923"/>
    <w:rsid w:val="00501A97"/>
    <w:rsid w:val="00501B7F"/>
    <w:rsid w:val="00501D14"/>
    <w:rsid w:val="0050200C"/>
    <w:rsid w:val="00502051"/>
    <w:rsid w:val="005024D0"/>
    <w:rsid w:val="0050256A"/>
    <w:rsid w:val="00502793"/>
    <w:rsid w:val="00502AAF"/>
    <w:rsid w:val="00502AF6"/>
    <w:rsid w:val="00502B43"/>
    <w:rsid w:val="00503289"/>
    <w:rsid w:val="0050390D"/>
    <w:rsid w:val="0050415F"/>
    <w:rsid w:val="005042F8"/>
    <w:rsid w:val="00504B56"/>
    <w:rsid w:val="00504BFE"/>
    <w:rsid w:val="00504D14"/>
    <w:rsid w:val="00505078"/>
    <w:rsid w:val="005051CE"/>
    <w:rsid w:val="005054D8"/>
    <w:rsid w:val="0050584A"/>
    <w:rsid w:val="00505E16"/>
    <w:rsid w:val="00506194"/>
    <w:rsid w:val="0050627E"/>
    <w:rsid w:val="005062C6"/>
    <w:rsid w:val="00506629"/>
    <w:rsid w:val="0050679B"/>
    <w:rsid w:val="00506A9A"/>
    <w:rsid w:val="00506AE9"/>
    <w:rsid w:val="00506F8F"/>
    <w:rsid w:val="00507252"/>
    <w:rsid w:val="0050737C"/>
    <w:rsid w:val="005074B0"/>
    <w:rsid w:val="005077C9"/>
    <w:rsid w:val="00507BCA"/>
    <w:rsid w:val="00507E8F"/>
    <w:rsid w:val="00510395"/>
    <w:rsid w:val="0051078E"/>
    <w:rsid w:val="00510939"/>
    <w:rsid w:val="00510942"/>
    <w:rsid w:val="00510BED"/>
    <w:rsid w:val="00511471"/>
    <w:rsid w:val="00511A4D"/>
    <w:rsid w:val="00511A68"/>
    <w:rsid w:val="00511DC2"/>
    <w:rsid w:val="00511F7E"/>
    <w:rsid w:val="00512082"/>
    <w:rsid w:val="0051252C"/>
    <w:rsid w:val="005129E5"/>
    <w:rsid w:val="00512C17"/>
    <w:rsid w:val="00512F08"/>
    <w:rsid w:val="005130BB"/>
    <w:rsid w:val="00513145"/>
    <w:rsid w:val="005132C9"/>
    <w:rsid w:val="00513838"/>
    <w:rsid w:val="00513FC6"/>
    <w:rsid w:val="00514085"/>
    <w:rsid w:val="00514528"/>
    <w:rsid w:val="005147A2"/>
    <w:rsid w:val="005147E1"/>
    <w:rsid w:val="00514979"/>
    <w:rsid w:val="00514B1B"/>
    <w:rsid w:val="005152F0"/>
    <w:rsid w:val="00515371"/>
    <w:rsid w:val="00515475"/>
    <w:rsid w:val="005154B7"/>
    <w:rsid w:val="005158FD"/>
    <w:rsid w:val="00515C54"/>
    <w:rsid w:val="00515EF7"/>
    <w:rsid w:val="00515F24"/>
    <w:rsid w:val="00516CBC"/>
    <w:rsid w:val="00517268"/>
    <w:rsid w:val="005174BF"/>
    <w:rsid w:val="0051754E"/>
    <w:rsid w:val="00517670"/>
    <w:rsid w:val="00517675"/>
    <w:rsid w:val="005179BB"/>
    <w:rsid w:val="0052044B"/>
    <w:rsid w:val="005206F4"/>
    <w:rsid w:val="00520CC5"/>
    <w:rsid w:val="00520E8E"/>
    <w:rsid w:val="005214FD"/>
    <w:rsid w:val="00521525"/>
    <w:rsid w:val="0052293A"/>
    <w:rsid w:val="005230AD"/>
    <w:rsid w:val="005233AE"/>
    <w:rsid w:val="00523883"/>
    <w:rsid w:val="005240DB"/>
    <w:rsid w:val="00524270"/>
    <w:rsid w:val="005243E0"/>
    <w:rsid w:val="00524421"/>
    <w:rsid w:val="005247D0"/>
    <w:rsid w:val="005249AE"/>
    <w:rsid w:val="00524ACA"/>
    <w:rsid w:val="00524BAA"/>
    <w:rsid w:val="00524F0C"/>
    <w:rsid w:val="00524F69"/>
    <w:rsid w:val="005250CD"/>
    <w:rsid w:val="00525B00"/>
    <w:rsid w:val="00525D0C"/>
    <w:rsid w:val="0052603E"/>
    <w:rsid w:val="005261F2"/>
    <w:rsid w:val="005266C6"/>
    <w:rsid w:val="005267C1"/>
    <w:rsid w:val="00526A7D"/>
    <w:rsid w:val="00526EC1"/>
    <w:rsid w:val="005276BE"/>
    <w:rsid w:val="00527BE3"/>
    <w:rsid w:val="0053001E"/>
    <w:rsid w:val="0053007A"/>
    <w:rsid w:val="0053029A"/>
    <w:rsid w:val="00530506"/>
    <w:rsid w:val="005306BC"/>
    <w:rsid w:val="00530749"/>
    <w:rsid w:val="00530CE9"/>
    <w:rsid w:val="00531091"/>
    <w:rsid w:val="0053134C"/>
    <w:rsid w:val="00531598"/>
    <w:rsid w:val="005318F8"/>
    <w:rsid w:val="005319C7"/>
    <w:rsid w:val="00531AB7"/>
    <w:rsid w:val="00531BD1"/>
    <w:rsid w:val="00531DA2"/>
    <w:rsid w:val="0053237E"/>
    <w:rsid w:val="00532469"/>
    <w:rsid w:val="00532498"/>
    <w:rsid w:val="00532EB4"/>
    <w:rsid w:val="0053383B"/>
    <w:rsid w:val="00533AB5"/>
    <w:rsid w:val="00533E42"/>
    <w:rsid w:val="00534122"/>
    <w:rsid w:val="0053418B"/>
    <w:rsid w:val="00534351"/>
    <w:rsid w:val="0053468C"/>
    <w:rsid w:val="00534DCE"/>
    <w:rsid w:val="00535375"/>
    <w:rsid w:val="0053565C"/>
    <w:rsid w:val="00535714"/>
    <w:rsid w:val="00535A2C"/>
    <w:rsid w:val="0053622A"/>
    <w:rsid w:val="00536F4D"/>
    <w:rsid w:val="005370B8"/>
    <w:rsid w:val="005376FD"/>
    <w:rsid w:val="005379C0"/>
    <w:rsid w:val="00540051"/>
    <w:rsid w:val="0054044E"/>
    <w:rsid w:val="005404EF"/>
    <w:rsid w:val="00540569"/>
    <w:rsid w:val="005405D8"/>
    <w:rsid w:val="005408CC"/>
    <w:rsid w:val="005414B5"/>
    <w:rsid w:val="00541582"/>
    <w:rsid w:val="00541811"/>
    <w:rsid w:val="00541B8D"/>
    <w:rsid w:val="00541DF4"/>
    <w:rsid w:val="005425CF"/>
    <w:rsid w:val="005426CC"/>
    <w:rsid w:val="0054273B"/>
    <w:rsid w:val="005429BA"/>
    <w:rsid w:val="0054316E"/>
    <w:rsid w:val="005433F4"/>
    <w:rsid w:val="0054377D"/>
    <w:rsid w:val="0054387B"/>
    <w:rsid w:val="00543F5D"/>
    <w:rsid w:val="00543F76"/>
    <w:rsid w:val="005442B7"/>
    <w:rsid w:val="0054529D"/>
    <w:rsid w:val="005456E7"/>
    <w:rsid w:val="00545D47"/>
    <w:rsid w:val="00545F2D"/>
    <w:rsid w:val="00546F8D"/>
    <w:rsid w:val="005472CA"/>
    <w:rsid w:val="0054791C"/>
    <w:rsid w:val="00547CC3"/>
    <w:rsid w:val="005501E6"/>
    <w:rsid w:val="005502C1"/>
    <w:rsid w:val="00550679"/>
    <w:rsid w:val="00550BF9"/>
    <w:rsid w:val="00550F9C"/>
    <w:rsid w:val="005514D6"/>
    <w:rsid w:val="00551593"/>
    <w:rsid w:val="005517BC"/>
    <w:rsid w:val="005519B0"/>
    <w:rsid w:val="00551CFF"/>
    <w:rsid w:val="005525A3"/>
    <w:rsid w:val="00552BBB"/>
    <w:rsid w:val="00552BE8"/>
    <w:rsid w:val="00552CFC"/>
    <w:rsid w:val="00553710"/>
    <w:rsid w:val="00553AAC"/>
    <w:rsid w:val="0055435A"/>
    <w:rsid w:val="005543FB"/>
    <w:rsid w:val="00554AAF"/>
    <w:rsid w:val="00554C0B"/>
    <w:rsid w:val="0055513A"/>
    <w:rsid w:val="00555796"/>
    <w:rsid w:val="005558ED"/>
    <w:rsid w:val="00555ACC"/>
    <w:rsid w:val="0055645D"/>
    <w:rsid w:val="005565F1"/>
    <w:rsid w:val="00556792"/>
    <w:rsid w:val="00556EEA"/>
    <w:rsid w:val="00556FB8"/>
    <w:rsid w:val="005571CF"/>
    <w:rsid w:val="0056011C"/>
    <w:rsid w:val="005607FF"/>
    <w:rsid w:val="00560B70"/>
    <w:rsid w:val="00560FAA"/>
    <w:rsid w:val="00560FCF"/>
    <w:rsid w:val="00561528"/>
    <w:rsid w:val="005616D7"/>
    <w:rsid w:val="00561E24"/>
    <w:rsid w:val="00561EA3"/>
    <w:rsid w:val="00562315"/>
    <w:rsid w:val="00562718"/>
    <w:rsid w:val="005627E1"/>
    <w:rsid w:val="0056300C"/>
    <w:rsid w:val="005630FA"/>
    <w:rsid w:val="00563232"/>
    <w:rsid w:val="005633A9"/>
    <w:rsid w:val="00564485"/>
    <w:rsid w:val="005645A0"/>
    <w:rsid w:val="0056475A"/>
    <w:rsid w:val="005647AC"/>
    <w:rsid w:val="005649E1"/>
    <w:rsid w:val="00565113"/>
    <w:rsid w:val="00565267"/>
    <w:rsid w:val="00565597"/>
    <w:rsid w:val="0056591D"/>
    <w:rsid w:val="00565BE1"/>
    <w:rsid w:val="00566086"/>
    <w:rsid w:val="0056685D"/>
    <w:rsid w:val="005669E8"/>
    <w:rsid w:val="00566F57"/>
    <w:rsid w:val="0056770A"/>
    <w:rsid w:val="00567F12"/>
    <w:rsid w:val="00567F1E"/>
    <w:rsid w:val="00570069"/>
    <w:rsid w:val="00570250"/>
    <w:rsid w:val="005702E9"/>
    <w:rsid w:val="005705A3"/>
    <w:rsid w:val="0057072B"/>
    <w:rsid w:val="00571128"/>
    <w:rsid w:val="005712D4"/>
    <w:rsid w:val="00571D1A"/>
    <w:rsid w:val="00571E2E"/>
    <w:rsid w:val="00571F40"/>
    <w:rsid w:val="0057201B"/>
    <w:rsid w:val="005723EA"/>
    <w:rsid w:val="0057252E"/>
    <w:rsid w:val="0057282F"/>
    <w:rsid w:val="00572E43"/>
    <w:rsid w:val="005732C2"/>
    <w:rsid w:val="005733A9"/>
    <w:rsid w:val="00573733"/>
    <w:rsid w:val="005739E1"/>
    <w:rsid w:val="0057512B"/>
    <w:rsid w:val="00575138"/>
    <w:rsid w:val="0057595B"/>
    <w:rsid w:val="005762E4"/>
    <w:rsid w:val="00577256"/>
    <w:rsid w:val="00577925"/>
    <w:rsid w:val="00577AB7"/>
    <w:rsid w:val="00577C71"/>
    <w:rsid w:val="005802D1"/>
    <w:rsid w:val="005805D3"/>
    <w:rsid w:val="00580686"/>
    <w:rsid w:val="005806DB"/>
    <w:rsid w:val="0058090D"/>
    <w:rsid w:val="00580928"/>
    <w:rsid w:val="005809F6"/>
    <w:rsid w:val="005816CF"/>
    <w:rsid w:val="00581832"/>
    <w:rsid w:val="00581DDC"/>
    <w:rsid w:val="00581E28"/>
    <w:rsid w:val="00582043"/>
    <w:rsid w:val="00582F10"/>
    <w:rsid w:val="00582F8B"/>
    <w:rsid w:val="00583178"/>
    <w:rsid w:val="00583459"/>
    <w:rsid w:val="005834C8"/>
    <w:rsid w:val="005834CA"/>
    <w:rsid w:val="00583B81"/>
    <w:rsid w:val="00583BF8"/>
    <w:rsid w:val="00583E40"/>
    <w:rsid w:val="00583F06"/>
    <w:rsid w:val="00583F15"/>
    <w:rsid w:val="00584461"/>
    <w:rsid w:val="00584F55"/>
    <w:rsid w:val="005851A9"/>
    <w:rsid w:val="00585206"/>
    <w:rsid w:val="0058536B"/>
    <w:rsid w:val="00585F32"/>
    <w:rsid w:val="005860B8"/>
    <w:rsid w:val="00586608"/>
    <w:rsid w:val="0058699A"/>
    <w:rsid w:val="00586ACA"/>
    <w:rsid w:val="00586CE5"/>
    <w:rsid w:val="00586ED2"/>
    <w:rsid w:val="00587050"/>
    <w:rsid w:val="0058726F"/>
    <w:rsid w:val="0058752C"/>
    <w:rsid w:val="00587ABC"/>
    <w:rsid w:val="00587E76"/>
    <w:rsid w:val="0059016E"/>
    <w:rsid w:val="00590466"/>
    <w:rsid w:val="00590B01"/>
    <w:rsid w:val="0059128B"/>
    <w:rsid w:val="005913CE"/>
    <w:rsid w:val="005914CE"/>
    <w:rsid w:val="0059158A"/>
    <w:rsid w:val="005916B7"/>
    <w:rsid w:val="00591CC7"/>
    <w:rsid w:val="00591D9A"/>
    <w:rsid w:val="00592115"/>
    <w:rsid w:val="0059242C"/>
    <w:rsid w:val="0059259F"/>
    <w:rsid w:val="00592853"/>
    <w:rsid w:val="0059318F"/>
    <w:rsid w:val="0059323F"/>
    <w:rsid w:val="0059326C"/>
    <w:rsid w:val="00593C65"/>
    <w:rsid w:val="005940AE"/>
    <w:rsid w:val="005943D8"/>
    <w:rsid w:val="00594588"/>
    <w:rsid w:val="005946A2"/>
    <w:rsid w:val="00594955"/>
    <w:rsid w:val="00594E3C"/>
    <w:rsid w:val="00594EEC"/>
    <w:rsid w:val="00595217"/>
    <w:rsid w:val="00595E86"/>
    <w:rsid w:val="005961A9"/>
    <w:rsid w:val="00596352"/>
    <w:rsid w:val="005964F6"/>
    <w:rsid w:val="00596D28"/>
    <w:rsid w:val="005974AB"/>
    <w:rsid w:val="00597B9C"/>
    <w:rsid w:val="00597BDF"/>
    <w:rsid w:val="00597D92"/>
    <w:rsid w:val="00597FF0"/>
    <w:rsid w:val="005A07F6"/>
    <w:rsid w:val="005A0935"/>
    <w:rsid w:val="005A0E73"/>
    <w:rsid w:val="005A1092"/>
    <w:rsid w:val="005A1096"/>
    <w:rsid w:val="005A1126"/>
    <w:rsid w:val="005A118C"/>
    <w:rsid w:val="005A16D4"/>
    <w:rsid w:val="005A1AB5"/>
    <w:rsid w:val="005A2206"/>
    <w:rsid w:val="005A23B5"/>
    <w:rsid w:val="005A27EF"/>
    <w:rsid w:val="005A2E27"/>
    <w:rsid w:val="005A305E"/>
    <w:rsid w:val="005A3509"/>
    <w:rsid w:val="005A35A3"/>
    <w:rsid w:val="005A3C02"/>
    <w:rsid w:val="005A3C20"/>
    <w:rsid w:val="005A42B6"/>
    <w:rsid w:val="005A4410"/>
    <w:rsid w:val="005A44FE"/>
    <w:rsid w:val="005A45A9"/>
    <w:rsid w:val="005A4768"/>
    <w:rsid w:val="005A4971"/>
    <w:rsid w:val="005A4C62"/>
    <w:rsid w:val="005A4EC0"/>
    <w:rsid w:val="005A4F22"/>
    <w:rsid w:val="005A592E"/>
    <w:rsid w:val="005A609A"/>
    <w:rsid w:val="005A633B"/>
    <w:rsid w:val="005A65B0"/>
    <w:rsid w:val="005A6ED0"/>
    <w:rsid w:val="005A718C"/>
    <w:rsid w:val="005A7668"/>
    <w:rsid w:val="005A7859"/>
    <w:rsid w:val="005A789C"/>
    <w:rsid w:val="005A7B91"/>
    <w:rsid w:val="005A7DA6"/>
    <w:rsid w:val="005B005A"/>
    <w:rsid w:val="005B0091"/>
    <w:rsid w:val="005B01E1"/>
    <w:rsid w:val="005B030E"/>
    <w:rsid w:val="005B0469"/>
    <w:rsid w:val="005B0655"/>
    <w:rsid w:val="005B073D"/>
    <w:rsid w:val="005B07A5"/>
    <w:rsid w:val="005B0B6D"/>
    <w:rsid w:val="005B0EAD"/>
    <w:rsid w:val="005B0F87"/>
    <w:rsid w:val="005B1548"/>
    <w:rsid w:val="005B15F3"/>
    <w:rsid w:val="005B15F5"/>
    <w:rsid w:val="005B1C7C"/>
    <w:rsid w:val="005B1D19"/>
    <w:rsid w:val="005B2349"/>
    <w:rsid w:val="005B2837"/>
    <w:rsid w:val="005B284F"/>
    <w:rsid w:val="005B2A37"/>
    <w:rsid w:val="005B2E49"/>
    <w:rsid w:val="005B2EDF"/>
    <w:rsid w:val="005B310A"/>
    <w:rsid w:val="005B36DB"/>
    <w:rsid w:val="005B36F4"/>
    <w:rsid w:val="005B37B5"/>
    <w:rsid w:val="005B37F8"/>
    <w:rsid w:val="005B3819"/>
    <w:rsid w:val="005B3862"/>
    <w:rsid w:val="005B3A6D"/>
    <w:rsid w:val="005B3BC9"/>
    <w:rsid w:val="005B41D6"/>
    <w:rsid w:val="005B42EA"/>
    <w:rsid w:val="005B43D4"/>
    <w:rsid w:val="005B486E"/>
    <w:rsid w:val="005B487C"/>
    <w:rsid w:val="005B49CE"/>
    <w:rsid w:val="005B4BA1"/>
    <w:rsid w:val="005B51C7"/>
    <w:rsid w:val="005B52E8"/>
    <w:rsid w:val="005B5324"/>
    <w:rsid w:val="005B56CF"/>
    <w:rsid w:val="005B583E"/>
    <w:rsid w:val="005B59F9"/>
    <w:rsid w:val="005B5B31"/>
    <w:rsid w:val="005B62CB"/>
    <w:rsid w:val="005B6D2F"/>
    <w:rsid w:val="005B6EF2"/>
    <w:rsid w:val="005B70B2"/>
    <w:rsid w:val="005B71BE"/>
    <w:rsid w:val="005B76BE"/>
    <w:rsid w:val="005B7B41"/>
    <w:rsid w:val="005B7CCB"/>
    <w:rsid w:val="005B7ED9"/>
    <w:rsid w:val="005B7F77"/>
    <w:rsid w:val="005C00E6"/>
    <w:rsid w:val="005C0523"/>
    <w:rsid w:val="005C0632"/>
    <w:rsid w:val="005C0868"/>
    <w:rsid w:val="005C08B7"/>
    <w:rsid w:val="005C08C9"/>
    <w:rsid w:val="005C0ACF"/>
    <w:rsid w:val="005C1526"/>
    <w:rsid w:val="005C15E9"/>
    <w:rsid w:val="005C17FD"/>
    <w:rsid w:val="005C1A59"/>
    <w:rsid w:val="005C1CE4"/>
    <w:rsid w:val="005C26DD"/>
    <w:rsid w:val="005C277B"/>
    <w:rsid w:val="005C3070"/>
    <w:rsid w:val="005C32B2"/>
    <w:rsid w:val="005C33BD"/>
    <w:rsid w:val="005C3430"/>
    <w:rsid w:val="005C3A7F"/>
    <w:rsid w:val="005C3C19"/>
    <w:rsid w:val="005C3C67"/>
    <w:rsid w:val="005C3E4D"/>
    <w:rsid w:val="005C3FC4"/>
    <w:rsid w:val="005C4264"/>
    <w:rsid w:val="005C445C"/>
    <w:rsid w:val="005C45DF"/>
    <w:rsid w:val="005C47EE"/>
    <w:rsid w:val="005C4973"/>
    <w:rsid w:val="005C4A1D"/>
    <w:rsid w:val="005C527D"/>
    <w:rsid w:val="005C5672"/>
    <w:rsid w:val="005C57FD"/>
    <w:rsid w:val="005C5D56"/>
    <w:rsid w:val="005C5D6A"/>
    <w:rsid w:val="005C6823"/>
    <w:rsid w:val="005C6824"/>
    <w:rsid w:val="005C69D6"/>
    <w:rsid w:val="005C6B7D"/>
    <w:rsid w:val="005C6E96"/>
    <w:rsid w:val="005C7128"/>
    <w:rsid w:val="005C744D"/>
    <w:rsid w:val="005C7460"/>
    <w:rsid w:val="005C760D"/>
    <w:rsid w:val="005C7D7E"/>
    <w:rsid w:val="005C7DB6"/>
    <w:rsid w:val="005D05BA"/>
    <w:rsid w:val="005D0712"/>
    <w:rsid w:val="005D09C7"/>
    <w:rsid w:val="005D0A9C"/>
    <w:rsid w:val="005D0C13"/>
    <w:rsid w:val="005D0EDF"/>
    <w:rsid w:val="005D1A98"/>
    <w:rsid w:val="005D1AB2"/>
    <w:rsid w:val="005D1C6C"/>
    <w:rsid w:val="005D1D9A"/>
    <w:rsid w:val="005D2196"/>
    <w:rsid w:val="005D2602"/>
    <w:rsid w:val="005D285B"/>
    <w:rsid w:val="005D2D37"/>
    <w:rsid w:val="005D2F48"/>
    <w:rsid w:val="005D314D"/>
    <w:rsid w:val="005D3708"/>
    <w:rsid w:val="005D3F12"/>
    <w:rsid w:val="005D429E"/>
    <w:rsid w:val="005D4427"/>
    <w:rsid w:val="005D44FB"/>
    <w:rsid w:val="005D46C1"/>
    <w:rsid w:val="005D4851"/>
    <w:rsid w:val="005D4A38"/>
    <w:rsid w:val="005D4AD4"/>
    <w:rsid w:val="005D4B3D"/>
    <w:rsid w:val="005D4C96"/>
    <w:rsid w:val="005D53C8"/>
    <w:rsid w:val="005D6215"/>
    <w:rsid w:val="005D6397"/>
    <w:rsid w:val="005D6899"/>
    <w:rsid w:val="005D6A5B"/>
    <w:rsid w:val="005D6DFA"/>
    <w:rsid w:val="005D6E08"/>
    <w:rsid w:val="005D6E6C"/>
    <w:rsid w:val="005D704B"/>
    <w:rsid w:val="005D7053"/>
    <w:rsid w:val="005D71F3"/>
    <w:rsid w:val="005D75EC"/>
    <w:rsid w:val="005D76F6"/>
    <w:rsid w:val="005D7990"/>
    <w:rsid w:val="005D7F18"/>
    <w:rsid w:val="005E0011"/>
    <w:rsid w:val="005E024F"/>
    <w:rsid w:val="005E041E"/>
    <w:rsid w:val="005E07A0"/>
    <w:rsid w:val="005E091F"/>
    <w:rsid w:val="005E0B91"/>
    <w:rsid w:val="005E0FA2"/>
    <w:rsid w:val="005E12E2"/>
    <w:rsid w:val="005E1A0A"/>
    <w:rsid w:val="005E1B33"/>
    <w:rsid w:val="005E2397"/>
    <w:rsid w:val="005E26F7"/>
    <w:rsid w:val="005E2859"/>
    <w:rsid w:val="005E2A7E"/>
    <w:rsid w:val="005E2A91"/>
    <w:rsid w:val="005E2B89"/>
    <w:rsid w:val="005E2F0B"/>
    <w:rsid w:val="005E3268"/>
    <w:rsid w:val="005E360F"/>
    <w:rsid w:val="005E37CF"/>
    <w:rsid w:val="005E406F"/>
    <w:rsid w:val="005E43D8"/>
    <w:rsid w:val="005E4507"/>
    <w:rsid w:val="005E4609"/>
    <w:rsid w:val="005E48DC"/>
    <w:rsid w:val="005E4A3E"/>
    <w:rsid w:val="005E4C04"/>
    <w:rsid w:val="005E4FF0"/>
    <w:rsid w:val="005E5038"/>
    <w:rsid w:val="005E5300"/>
    <w:rsid w:val="005E5813"/>
    <w:rsid w:val="005E5834"/>
    <w:rsid w:val="005E5BBA"/>
    <w:rsid w:val="005E5FFA"/>
    <w:rsid w:val="005E615B"/>
    <w:rsid w:val="005E634F"/>
    <w:rsid w:val="005E6495"/>
    <w:rsid w:val="005E68BF"/>
    <w:rsid w:val="005E69C9"/>
    <w:rsid w:val="005E6AB8"/>
    <w:rsid w:val="005E6C19"/>
    <w:rsid w:val="005E72F3"/>
    <w:rsid w:val="005E7461"/>
    <w:rsid w:val="005E7CA3"/>
    <w:rsid w:val="005E7E95"/>
    <w:rsid w:val="005F05D7"/>
    <w:rsid w:val="005F0AE5"/>
    <w:rsid w:val="005F14CF"/>
    <w:rsid w:val="005F1590"/>
    <w:rsid w:val="005F17A5"/>
    <w:rsid w:val="005F17B7"/>
    <w:rsid w:val="005F1F14"/>
    <w:rsid w:val="005F24A4"/>
    <w:rsid w:val="005F25DF"/>
    <w:rsid w:val="005F2685"/>
    <w:rsid w:val="005F2B71"/>
    <w:rsid w:val="005F2CE2"/>
    <w:rsid w:val="005F2DAD"/>
    <w:rsid w:val="005F2DC1"/>
    <w:rsid w:val="005F3148"/>
    <w:rsid w:val="005F35C4"/>
    <w:rsid w:val="005F3BAC"/>
    <w:rsid w:val="005F3C67"/>
    <w:rsid w:val="005F42D8"/>
    <w:rsid w:val="005F4395"/>
    <w:rsid w:val="005F4900"/>
    <w:rsid w:val="005F4CCA"/>
    <w:rsid w:val="005F500D"/>
    <w:rsid w:val="005F53D7"/>
    <w:rsid w:val="005F5D71"/>
    <w:rsid w:val="005F5DEC"/>
    <w:rsid w:val="005F61D7"/>
    <w:rsid w:val="005F6209"/>
    <w:rsid w:val="005F6591"/>
    <w:rsid w:val="005F70DF"/>
    <w:rsid w:val="005F7173"/>
    <w:rsid w:val="005F7399"/>
    <w:rsid w:val="005F76F7"/>
    <w:rsid w:val="005F7C08"/>
    <w:rsid w:val="005F7F33"/>
    <w:rsid w:val="006000A4"/>
    <w:rsid w:val="00600290"/>
    <w:rsid w:val="0060073A"/>
    <w:rsid w:val="0060081E"/>
    <w:rsid w:val="00600844"/>
    <w:rsid w:val="00600A39"/>
    <w:rsid w:val="00600B9C"/>
    <w:rsid w:val="00600F48"/>
    <w:rsid w:val="00600F58"/>
    <w:rsid w:val="00601042"/>
    <w:rsid w:val="00601617"/>
    <w:rsid w:val="00601889"/>
    <w:rsid w:val="00601921"/>
    <w:rsid w:val="00601AB2"/>
    <w:rsid w:val="0060204B"/>
    <w:rsid w:val="00602241"/>
    <w:rsid w:val="00602536"/>
    <w:rsid w:val="0060274C"/>
    <w:rsid w:val="00602921"/>
    <w:rsid w:val="00602B49"/>
    <w:rsid w:val="00602DB8"/>
    <w:rsid w:val="006036ED"/>
    <w:rsid w:val="00603913"/>
    <w:rsid w:val="00603CEF"/>
    <w:rsid w:val="00603F96"/>
    <w:rsid w:val="0060458B"/>
    <w:rsid w:val="00604856"/>
    <w:rsid w:val="00604BEC"/>
    <w:rsid w:val="0060518B"/>
    <w:rsid w:val="006054F4"/>
    <w:rsid w:val="0060561C"/>
    <w:rsid w:val="006056CC"/>
    <w:rsid w:val="00605987"/>
    <w:rsid w:val="00605AD4"/>
    <w:rsid w:val="00605FAA"/>
    <w:rsid w:val="006060BD"/>
    <w:rsid w:val="006061F8"/>
    <w:rsid w:val="0060636C"/>
    <w:rsid w:val="00606732"/>
    <w:rsid w:val="00606975"/>
    <w:rsid w:val="00606CA0"/>
    <w:rsid w:val="00606CAF"/>
    <w:rsid w:val="00607193"/>
    <w:rsid w:val="006072E1"/>
    <w:rsid w:val="0060730C"/>
    <w:rsid w:val="00607970"/>
    <w:rsid w:val="006100F7"/>
    <w:rsid w:val="00610339"/>
    <w:rsid w:val="0061046B"/>
    <w:rsid w:val="006104DD"/>
    <w:rsid w:val="00610BA1"/>
    <w:rsid w:val="0061107E"/>
    <w:rsid w:val="00611372"/>
    <w:rsid w:val="00611402"/>
    <w:rsid w:val="0061156E"/>
    <w:rsid w:val="006115BD"/>
    <w:rsid w:val="00611756"/>
    <w:rsid w:val="006118C0"/>
    <w:rsid w:val="00611986"/>
    <w:rsid w:val="006119FE"/>
    <w:rsid w:val="00611CD0"/>
    <w:rsid w:val="00612089"/>
    <w:rsid w:val="006121D8"/>
    <w:rsid w:val="006122F8"/>
    <w:rsid w:val="0061234C"/>
    <w:rsid w:val="006125BA"/>
    <w:rsid w:val="00612730"/>
    <w:rsid w:val="00612ACB"/>
    <w:rsid w:val="00612AFD"/>
    <w:rsid w:val="00612CDB"/>
    <w:rsid w:val="00612CF4"/>
    <w:rsid w:val="0061300D"/>
    <w:rsid w:val="006136F9"/>
    <w:rsid w:val="00613704"/>
    <w:rsid w:val="006137AC"/>
    <w:rsid w:val="0061387C"/>
    <w:rsid w:val="006141D0"/>
    <w:rsid w:val="006141EA"/>
    <w:rsid w:val="006147E7"/>
    <w:rsid w:val="00614B76"/>
    <w:rsid w:val="00615000"/>
    <w:rsid w:val="00615319"/>
    <w:rsid w:val="00615915"/>
    <w:rsid w:val="00615A88"/>
    <w:rsid w:val="00615CFD"/>
    <w:rsid w:val="00615EFD"/>
    <w:rsid w:val="00616680"/>
    <w:rsid w:val="006167FD"/>
    <w:rsid w:val="00616F57"/>
    <w:rsid w:val="0061703B"/>
    <w:rsid w:val="00617271"/>
    <w:rsid w:val="006175D0"/>
    <w:rsid w:val="0061779D"/>
    <w:rsid w:val="00617939"/>
    <w:rsid w:val="006209D6"/>
    <w:rsid w:val="00620CD9"/>
    <w:rsid w:val="00620F51"/>
    <w:rsid w:val="0062127E"/>
    <w:rsid w:val="00621687"/>
    <w:rsid w:val="00621D0D"/>
    <w:rsid w:val="006221E6"/>
    <w:rsid w:val="00622646"/>
    <w:rsid w:val="006227D4"/>
    <w:rsid w:val="006228F6"/>
    <w:rsid w:val="00623050"/>
    <w:rsid w:val="00623B62"/>
    <w:rsid w:val="00623CB8"/>
    <w:rsid w:val="00623E65"/>
    <w:rsid w:val="00623FE8"/>
    <w:rsid w:val="006246D5"/>
    <w:rsid w:val="00624806"/>
    <w:rsid w:val="00624A03"/>
    <w:rsid w:val="00624AA8"/>
    <w:rsid w:val="00624B00"/>
    <w:rsid w:val="00624EC0"/>
    <w:rsid w:val="00624FC7"/>
    <w:rsid w:val="00625083"/>
    <w:rsid w:val="006259BC"/>
    <w:rsid w:val="00625A4F"/>
    <w:rsid w:val="00625AAA"/>
    <w:rsid w:val="00625B1A"/>
    <w:rsid w:val="00625C75"/>
    <w:rsid w:val="00625C7C"/>
    <w:rsid w:val="006269B5"/>
    <w:rsid w:val="00626A49"/>
    <w:rsid w:val="00626CDC"/>
    <w:rsid w:val="00626EA9"/>
    <w:rsid w:val="00627075"/>
    <w:rsid w:val="00627F2B"/>
    <w:rsid w:val="00630458"/>
    <w:rsid w:val="00630DD9"/>
    <w:rsid w:val="006310B9"/>
    <w:rsid w:val="0063173E"/>
    <w:rsid w:val="00631939"/>
    <w:rsid w:val="00631B9B"/>
    <w:rsid w:val="00631C06"/>
    <w:rsid w:val="00631E29"/>
    <w:rsid w:val="00632817"/>
    <w:rsid w:val="00632A77"/>
    <w:rsid w:val="00632B7F"/>
    <w:rsid w:val="00632C4E"/>
    <w:rsid w:val="006330E0"/>
    <w:rsid w:val="0063366B"/>
    <w:rsid w:val="00633700"/>
    <w:rsid w:val="006337BE"/>
    <w:rsid w:val="00633D07"/>
    <w:rsid w:val="00633D30"/>
    <w:rsid w:val="00633F9C"/>
    <w:rsid w:val="0063436D"/>
    <w:rsid w:val="006343D3"/>
    <w:rsid w:val="0063462F"/>
    <w:rsid w:val="0063494D"/>
    <w:rsid w:val="00634986"/>
    <w:rsid w:val="00634BA8"/>
    <w:rsid w:val="00634E16"/>
    <w:rsid w:val="0063571C"/>
    <w:rsid w:val="00635AB4"/>
    <w:rsid w:val="00635EAD"/>
    <w:rsid w:val="006361DE"/>
    <w:rsid w:val="0063638B"/>
    <w:rsid w:val="0063654A"/>
    <w:rsid w:val="0063655E"/>
    <w:rsid w:val="00636737"/>
    <w:rsid w:val="00636BDD"/>
    <w:rsid w:val="00636DEE"/>
    <w:rsid w:val="006371E7"/>
    <w:rsid w:val="0063726A"/>
    <w:rsid w:val="006375B1"/>
    <w:rsid w:val="00637671"/>
    <w:rsid w:val="00637927"/>
    <w:rsid w:val="00637C3B"/>
    <w:rsid w:val="00637D60"/>
    <w:rsid w:val="00640096"/>
    <w:rsid w:val="00640462"/>
    <w:rsid w:val="006404E7"/>
    <w:rsid w:val="006405CA"/>
    <w:rsid w:val="00640E47"/>
    <w:rsid w:val="00640E5A"/>
    <w:rsid w:val="00640ECD"/>
    <w:rsid w:val="00640FAC"/>
    <w:rsid w:val="00641447"/>
    <w:rsid w:val="00641E0F"/>
    <w:rsid w:val="00641E6D"/>
    <w:rsid w:val="0064215F"/>
    <w:rsid w:val="0064232C"/>
    <w:rsid w:val="0064241A"/>
    <w:rsid w:val="006429CD"/>
    <w:rsid w:val="00642A58"/>
    <w:rsid w:val="00642ADD"/>
    <w:rsid w:val="00642B89"/>
    <w:rsid w:val="00643275"/>
    <w:rsid w:val="00643710"/>
    <w:rsid w:val="006438C8"/>
    <w:rsid w:val="006439DA"/>
    <w:rsid w:val="00643CAB"/>
    <w:rsid w:val="00643D1B"/>
    <w:rsid w:val="0064458C"/>
    <w:rsid w:val="00644C40"/>
    <w:rsid w:val="00644D08"/>
    <w:rsid w:val="00645302"/>
    <w:rsid w:val="006454C5"/>
    <w:rsid w:val="006456C1"/>
    <w:rsid w:val="00645846"/>
    <w:rsid w:val="00645BFB"/>
    <w:rsid w:val="006462C0"/>
    <w:rsid w:val="006464F4"/>
    <w:rsid w:val="00646C63"/>
    <w:rsid w:val="0064701B"/>
    <w:rsid w:val="0064726C"/>
    <w:rsid w:val="00647299"/>
    <w:rsid w:val="006477CF"/>
    <w:rsid w:val="00647A6E"/>
    <w:rsid w:val="00647AF1"/>
    <w:rsid w:val="006501AD"/>
    <w:rsid w:val="00650201"/>
    <w:rsid w:val="0065062C"/>
    <w:rsid w:val="0065066F"/>
    <w:rsid w:val="006506A7"/>
    <w:rsid w:val="006507FC"/>
    <w:rsid w:val="006508A8"/>
    <w:rsid w:val="00650907"/>
    <w:rsid w:val="00651574"/>
    <w:rsid w:val="00651622"/>
    <w:rsid w:val="0065188C"/>
    <w:rsid w:val="00651C1D"/>
    <w:rsid w:val="00651C34"/>
    <w:rsid w:val="0065218E"/>
    <w:rsid w:val="0065235A"/>
    <w:rsid w:val="00652936"/>
    <w:rsid w:val="00652996"/>
    <w:rsid w:val="00652B08"/>
    <w:rsid w:val="00652C3C"/>
    <w:rsid w:val="00652CD5"/>
    <w:rsid w:val="00652D6F"/>
    <w:rsid w:val="006530A4"/>
    <w:rsid w:val="006536EB"/>
    <w:rsid w:val="00653C69"/>
    <w:rsid w:val="00653D4D"/>
    <w:rsid w:val="00653FB0"/>
    <w:rsid w:val="006541EA"/>
    <w:rsid w:val="006547A3"/>
    <w:rsid w:val="00654CBE"/>
    <w:rsid w:val="00654CEA"/>
    <w:rsid w:val="00654FE6"/>
    <w:rsid w:val="00655544"/>
    <w:rsid w:val="00655A9E"/>
    <w:rsid w:val="00655CEC"/>
    <w:rsid w:val="00655DBE"/>
    <w:rsid w:val="00656413"/>
    <w:rsid w:val="00656524"/>
    <w:rsid w:val="00656DBE"/>
    <w:rsid w:val="00657060"/>
    <w:rsid w:val="0065707E"/>
    <w:rsid w:val="00657396"/>
    <w:rsid w:val="006573C5"/>
    <w:rsid w:val="0065756F"/>
    <w:rsid w:val="00657640"/>
    <w:rsid w:val="00657C26"/>
    <w:rsid w:val="00657CAD"/>
    <w:rsid w:val="00661206"/>
    <w:rsid w:val="006616FA"/>
    <w:rsid w:val="006617CC"/>
    <w:rsid w:val="00661B59"/>
    <w:rsid w:val="00661E4F"/>
    <w:rsid w:val="00662688"/>
    <w:rsid w:val="006626F5"/>
    <w:rsid w:val="00662C7A"/>
    <w:rsid w:val="00662F1B"/>
    <w:rsid w:val="006630BD"/>
    <w:rsid w:val="00663680"/>
    <w:rsid w:val="00663F58"/>
    <w:rsid w:val="006640C6"/>
    <w:rsid w:val="006643CB"/>
    <w:rsid w:val="006646F8"/>
    <w:rsid w:val="006647BD"/>
    <w:rsid w:val="00664888"/>
    <w:rsid w:val="006648CD"/>
    <w:rsid w:val="00664BCA"/>
    <w:rsid w:val="00664C2F"/>
    <w:rsid w:val="00664EB9"/>
    <w:rsid w:val="00664F6E"/>
    <w:rsid w:val="0066512C"/>
    <w:rsid w:val="00665770"/>
    <w:rsid w:val="006658D5"/>
    <w:rsid w:val="006658EC"/>
    <w:rsid w:val="00665A35"/>
    <w:rsid w:val="006671DE"/>
    <w:rsid w:val="00667447"/>
    <w:rsid w:val="00667691"/>
    <w:rsid w:val="00667AF1"/>
    <w:rsid w:val="00667D9A"/>
    <w:rsid w:val="00667DE9"/>
    <w:rsid w:val="00667E3E"/>
    <w:rsid w:val="00667E58"/>
    <w:rsid w:val="00667FA3"/>
    <w:rsid w:val="0067094A"/>
    <w:rsid w:val="00670AC5"/>
    <w:rsid w:val="00670BAD"/>
    <w:rsid w:val="006710FB"/>
    <w:rsid w:val="00671103"/>
    <w:rsid w:val="0067131B"/>
    <w:rsid w:val="00671554"/>
    <w:rsid w:val="00671676"/>
    <w:rsid w:val="00671D20"/>
    <w:rsid w:val="00671E94"/>
    <w:rsid w:val="00671F2F"/>
    <w:rsid w:val="00671FA6"/>
    <w:rsid w:val="00672123"/>
    <w:rsid w:val="0067216C"/>
    <w:rsid w:val="006727C2"/>
    <w:rsid w:val="00672B33"/>
    <w:rsid w:val="00672CBD"/>
    <w:rsid w:val="00673141"/>
    <w:rsid w:val="00673142"/>
    <w:rsid w:val="0067326E"/>
    <w:rsid w:val="006734A2"/>
    <w:rsid w:val="00673780"/>
    <w:rsid w:val="0067396B"/>
    <w:rsid w:val="00673A29"/>
    <w:rsid w:val="00673C23"/>
    <w:rsid w:val="00674EC3"/>
    <w:rsid w:val="00674F25"/>
    <w:rsid w:val="00675209"/>
    <w:rsid w:val="00675260"/>
    <w:rsid w:val="00675352"/>
    <w:rsid w:val="00675569"/>
    <w:rsid w:val="006755EB"/>
    <w:rsid w:val="0067640A"/>
    <w:rsid w:val="006764CB"/>
    <w:rsid w:val="00676570"/>
    <w:rsid w:val="006765AA"/>
    <w:rsid w:val="00676AA4"/>
    <w:rsid w:val="006772E7"/>
    <w:rsid w:val="006773A7"/>
    <w:rsid w:val="006774FA"/>
    <w:rsid w:val="00677577"/>
    <w:rsid w:val="00677E47"/>
    <w:rsid w:val="00677EB1"/>
    <w:rsid w:val="00677EC2"/>
    <w:rsid w:val="0068015F"/>
    <w:rsid w:val="0068065C"/>
    <w:rsid w:val="00680886"/>
    <w:rsid w:val="00680D21"/>
    <w:rsid w:val="00680EA3"/>
    <w:rsid w:val="006819C5"/>
    <w:rsid w:val="00681B0C"/>
    <w:rsid w:val="00681D96"/>
    <w:rsid w:val="00681DE6"/>
    <w:rsid w:val="0068205D"/>
    <w:rsid w:val="00682405"/>
    <w:rsid w:val="00682812"/>
    <w:rsid w:val="00682A41"/>
    <w:rsid w:val="00682CF5"/>
    <w:rsid w:val="00682D4A"/>
    <w:rsid w:val="00683397"/>
    <w:rsid w:val="00683598"/>
    <w:rsid w:val="006835EC"/>
    <w:rsid w:val="00683719"/>
    <w:rsid w:val="00683A3E"/>
    <w:rsid w:val="00683FFC"/>
    <w:rsid w:val="006841BB"/>
    <w:rsid w:val="0068420F"/>
    <w:rsid w:val="00684384"/>
    <w:rsid w:val="00684605"/>
    <w:rsid w:val="0068462F"/>
    <w:rsid w:val="0068467A"/>
    <w:rsid w:val="0068480E"/>
    <w:rsid w:val="006849F8"/>
    <w:rsid w:val="00684E1C"/>
    <w:rsid w:val="00684E7F"/>
    <w:rsid w:val="006855CF"/>
    <w:rsid w:val="0068564F"/>
    <w:rsid w:val="006857E4"/>
    <w:rsid w:val="006858F0"/>
    <w:rsid w:val="0068598D"/>
    <w:rsid w:val="006861FA"/>
    <w:rsid w:val="006867C2"/>
    <w:rsid w:val="0068682B"/>
    <w:rsid w:val="00686938"/>
    <w:rsid w:val="00686E44"/>
    <w:rsid w:val="006873AE"/>
    <w:rsid w:val="00687AC5"/>
    <w:rsid w:val="00687ACC"/>
    <w:rsid w:val="00687B52"/>
    <w:rsid w:val="00687E1B"/>
    <w:rsid w:val="00687ED0"/>
    <w:rsid w:val="006900CD"/>
    <w:rsid w:val="006906CD"/>
    <w:rsid w:val="00690840"/>
    <w:rsid w:val="006909FC"/>
    <w:rsid w:val="00690AF7"/>
    <w:rsid w:val="00691009"/>
    <w:rsid w:val="0069122C"/>
    <w:rsid w:val="00691873"/>
    <w:rsid w:val="006918D3"/>
    <w:rsid w:val="006922E1"/>
    <w:rsid w:val="0069250C"/>
    <w:rsid w:val="00692B1D"/>
    <w:rsid w:val="00692BA4"/>
    <w:rsid w:val="00693497"/>
    <w:rsid w:val="006935D8"/>
    <w:rsid w:val="00693687"/>
    <w:rsid w:val="00693D91"/>
    <w:rsid w:val="006940AD"/>
    <w:rsid w:val="006941AF"/>
    <w:rsid w:val="00694293"/>
    <w:rsid w:val="00694362"/>
    <w:rsid w:val="0069436C"/>
    <w:rsid w:val="0069446F"/>
    <w:rsid w:val="0069447A"/>
    <w:rsid w:val="006944C8"/>
    <w:rsid w:val="00694A55"/>
    <w:rsid w:val="00694EE0"/>
    <w:rsid w:val="0069530B"/>
    <w:rsid w:val="00695672"/>
    <w:rsid w:val="006959DA"/>
    <w:rsid w:val="00695B71"/>
    <w:rsid w:val="00696350"/>
    <w:rsid w:val="00696747"/>
    <w:rsid w:val="00696AD9"/>
    <w:rsid w:val="00696B9E"/>
    <w:rsid w:val="0069706F"/>
    <w:rsid w:val="006971BD"/>
    <w:rsid w:val="006972B7"/>
    <w:rsid w:val="0069734B"/>
    <w:rsid w:val="00697CFD"/>
    <w:rsid w:val="00697DDA"/>
    <w:rsid w:val="006A019C"/>
    <w:rsid w:val="006A0361"/>
    <w:rsid w:val="006A05BF"/>
    <w:rsid w:val="006A05ED"/>
    <w:rsid w:val="006A0724"/>
    <w:rsid w:val="006A0A17"/>
    <w:rsid w:val="006A0A2E"/>
    <w:rsid w:val="006A0AF9"/>
    <w:rsid w:val="006A0B65"/>
    <w:rsid w:val="006A0DE9"/>
    <w:rsid w:val="006A0E9B"/>
    <w:rsid w:val="006A0F1E"/>
    <w:rsid w:val="006A1139"/>
    <w:rsid w:val="006A1E37"/>
    <w:rsid w:val="006A22E9"/>
    <w:rsid w:val="006A2A25"/>
    <w:rsid w:val="006A2CAF"/>
    <w:rsid w:val="006A3056"/>
    <w:rsid w:val="006A310F"/>
    <w:rsid w:val="006A373E"/>
    <w:rsid w:val="006A3B02"/>
    <w:rsid w:val="006A3F95"/>
    <w:rsid w:val="006A40A9"/>
    <w:rsid w:val="006A40E2"/>
    <w:rsid w:val="006A4255"/>
    <w:rsid w:val="006A4354"/>
    <w:rsid w:val="006A4358"/>
    <w:rsid w:val="006A45AF"/>
    <w:rsid w:val="006A4822"/>
    <w:rsid w:val="006A48AE"/>
    <w:rsid w:val="006A4951"/>
    <w:rsid w:val="006A4A71"/>
    <w:rsid w:val="006A4BE2"/>
    <w:rsid w:val="006A4CD2"/>
    <w:rsid w:val="006A4D91"/>
    <w:rsid w:val="006A4E03"/>
    <w:rsid w:val="006A4E95"/>
    <w:rsid w:val="006A4F0D"/>
    <w:rsid w:val="006A51DB"/>
    <w:rsid w:val="006A54DD"/>
    <w:rsid w:val="006A55ED"/>
    <w:rsid w:val="006A560C"/>
    <w:rsid w:val="006A5617"/>
    <w:rsid w:val="006A572B"/>
    <w:rsid w:val="006A59C0"/>
    <w:rsid w:val="006A5F61"/>
    <w:rsid w:val="006A618A"/>
    <w:rsid w:val="006A62F9"/>
    <w:rsid w:val="006A6619"/>
    <w:rsid w:val="006A68B2"/>
    <w:rsid w:val="006A6D59"/>
    <w:rsid w:val="006A6E15"/>
    <w:rsid w:val="006A7549"/>
    <w:rsid w:val="006A7998"/>
    <w:rsid w:val="006A7CC4"/>
    <w:rsid w:val="006A7D0C"/>
    <w:rsid w:val="006B075E"/>
    <w:rsid w:val="006B09F4"/>
    <w:rsid w:val="006B0D40"/>
    <w:rsid w:val="006B0D4D"/>
    <w:rsid w:val="006B0D8D"/>
    <w:rsid w:val="006B1058"/>
    <w:rsid w:val="006B12EB"/>
    <w:rsid w:val="006B1986"/>
    <w:rsid w:val="006B1F1D"/>
    <w:rsid w:val="006B285A"/>
    <w:rsid w:val="006B28C7"/>
    <w:rsid w:val="006B2CB8"/>
    <w:rsid w:val="006B2D4E"/>
    <w:rsid w:val="006B300D"/>
    <w:rsid w:val="006B3110"/>
    <w:rsid w:val="006B33B3"/>
    <w:rsid w:val="006B3CBF"/>
    <w:rsid w:val="006B4105"/>
    <w:rsid w:val="006B413F"/>
    <w:rsid w:val="006B42D4"/>
    <w:rsid w:val="006B43AC"/>
    <w:rsid w:val="006B4454"/>
    <w:rsid w:val="006B49A3"/>
    <w:rsid w:val="006B49A4"/>
    <w:rsid w:val="006B4B3A"/>
    <w:rsid w:val="006B4EFB"/>
    <w:rsid w:val="006B51E7"/>
    <w:rsid w:val="006B54C1"/>
    <w:rsid w:val="006B55C7"/>
    <w:rsid w:val="006B5B67"/>
    <w:rsid w:val="006B5DAA"/>
    <w:rsid w:val="006B6818"/>
    <w:rsid w:val="006B6A0F"/>
    <w:rsid w:val="006B6C8B"/>
    <w:rsid w:val="006B6DCE"/>
    <w:rsid w:val="006B72CA"/>
    <w:rsid w:val="006B7360"/>
    <w:rsid w:val="006B7606"/>
    <w:rsid w:val="006B786A"/>
    <w:rsid w:val="006B7878"/>
    <w:rsid w:val="006B7A7E"/>
    <w:rsid w:val="006B7BD1"/>
    <w:rsid w:val="006B7BEA"/>
    <w:rsid w:val="006C03D5"/>
    <w:rsid w:val="006C1009"/>
    <w:rsid w:val="006C10B4"/>
    <w:rsid w:val="006C1BE5"/>
    <w:rsid w:val="006C1C36"/>
    <w:rsid w:val="006C1CCF"/>
    <w:rsid w:val="006C1FED"/>
    <w:rsid w:val="006C1FF8"/>
    <w:rsid w:val="006C2197"/>
    <w:rsid w:val="006C23BE"/>
    <w:rsid w:val="006C27DF"/>
    <w:rsid w:val="006C2A37"/>
    <w:rsid w:val="006C2A44"/>
    <w:rsid w:val="006C2A6C"/>
    <w:rsid w:val="006C32E8"/>
    <w:rsid w:val="006C35A0"/>
    <w:rsid w:val="006C37C5"/>
    <w:rsid w:val="006C394A"/>
    <w:rsid w:val="006C3ABE"/>
    <w:rsid w:val="006C46B8"/>
    <w:rsid w:val="006C533B"/>
    <w:rsid w:val="006C5A41"/>
    <w:rsid w:val="006C5B00"/>
    <w:rsid w:val="006C5B89"/>
    <w:rsid w:val="006C5BE4"/>
    <w:rsid w:val="006C5BF4"/>
    <w:rsid w:val="006C5CCD"/>
    <w:rsid w:val="006C62DD"/>
    <w:rsid w:val="006C62EE"/>
    <w:rsid w:val="006C65B7"/>
    <w:rsid w:val="006C69AF"/>
    <w:rsid w:val="006C6F02"/>
    <w:rsid w:val="006C769F"/>
    <w:rsid w:val="006C77F1"/>
    <w:rsid w:val="006D019A"/>
    <w:rsid w:val="006D0893"/>
    <w:rsid w:val="006D12B2"/>
    <w:rsid w:val="006D16C5"/>
    <w:rsid w:val="006D1A66"/>
    <w:rsid w:val="006D1BFF"/>
    <w:rsid w:val="006D1E5D"/>
    <w:rsid w:val="006D1FA3"/>
    <w:rsid w:val="006D2599"/>
    <w:rsid w:val="006D25DD"/>
    <w:rsid w:val="006D2E5A"/>
    <w:rsid w:val="006D355C"/>
    <w:rsid w:val="006D35F9"/>
    <w:rsid w:val="006D3BAE"/>
    <w:rsid w:val="006D400A"/>
    <w:rsid w:val="006D410B"/>
    <w:rsid w:val="006D4253"/>
    <w:rsid w:val="006D4544"/>
    <w:rsid w:val="006D48A1"/>
    <w:rsid w:val="006D48BE"/>
    <w:rsid w:val="006D4AE2"/>
    <w:rsid w:val="006D50EF"/>
    <w:rsid w:val="006D523A"/>
    <w:rsid w:val="006D53F2"/>
    <w:rsid w:val="006D5558"/>
    <w:rsid w:val="006D5DA1"/>
    <w:rsid w:val="006D6442"/>
    <w:rsid w:val="006D647D"/>
    <w:rsid w:val="006D6619"/>
    <w:rsid w:val="006D661F"/>
    <w:rsid w:val="006D6785"/>
    <w:rsid w:val="006D6DEA"/>
    <w:rsid w:val="006D6E07"/>
    <w:rsid w:val="006D752B"/>
    <w:rsid w:val="006D7858"/>
    <w:rsid w:val="006D79C2"/>
    <w:rsid w:val="006D7CA2"/>
    <w:rsid w:val="006D7D48"/>
    <w:rsid w:val="006D7D5E"/>
    <w:rsid w:val="006D7DFB"/>
    <w:rsid w:val="006D7F40"/>
    <w:rsid w:val="006D7FE4"/>
    <w:rsid w:val="006E04B3"/>
    <w:rsid w:val="006E0630"/>
    <w:rsid w:val="006E06BE"/>
    <w:rsid w:val="006E1091"/>
    <w:rsid w:val="006E10BA"/>
    <w:rsid w:val="006E16B2"/>
    <w:rsid w:val="006E1A25"/>
    <w:rsid w:val="006E1B5C"/>
    <w:rsid w:val="006E20CE"/>
    <w:rsid w:val="006E2315"/>
    <w:rsid w:val="006E2404"/>
    <w:rsid w:val="006E246A"/>
    <w:rsid w:val="006E2514"/>
    <w:rsid w:val="006E25A0"/>
    <w:rsid w:val="006E265A"/>
    <w:rsid w:val="006E2C0D"/>
    <w:rsid w:val="006E2FBC"/>
    <w:rsid w:val="006E2FDD"/>
    <w:rsid w:val="006E351F"/>
    <w:rsid w:val="006E3583"/>
    <w:rsid w:val="006E3C1F"/>
    <w:rsid w:val="006E3D97"/>
    <w:rsid w:val="006E3DFE"/>
    <w:rsid w:val="006E3FC0"/>
    <w:rsid w:val="006E3FC7"/>
    <w:rsid w:val="006E47F3"/>
    <w:rsid w:val="006E48E9"/>
    <w:rsid w:val="006E490F"/>
    <w:rsid w:val="006E4AC4"/>
    <w:rsid w:val="006E4EA5"/>
    <w:rsid w:val="006E55B2"/>
    <w:rsid w:val="006E589E"/>
    <w:rsid w:val="006E5EC5"/>
    <w:rsid w:val="006E624E"/>
    <w:rsid w:val="006E667C"/>
    <w:rsid w:val="006E66B4"/>
    <w:rsid w:val="006E6763"/>
    <w:rsid w:val="006E7202"/>
    <w:rsid w:val="006E734C"/>
    <w:rsid w:val="006E78F4"/>
    <w:rsid w:val="006F041D"/>
    <w:rsid w:val="006F05F4"/>
    <w:rsid w:val="006F0785"/>
    <w:rsid w:val="006F0CCC"/>
    <w:rsid w:val="006F10D3"/>
    <w:rsid w:val="006F16A3"/>
    <w:rsid w:val="006F179D"/>
    <w:rsid w:val="006F1C82"/>
    <w:rsid w:val="006F1CE9"/>
    <w:rsid w:val="006F1E1A"/>
    <w:rsid w:val="006F1F45"/>
    <w:rsid w:val="006F21A9"/>
    <w:rsid w:val="006F2209"/>
    <w:rsid w:val="006F326A"/>
    <w:rsid w:val="006F354C"/>
    <w:rsid w:val="006F3630"/>
    <w:rsid w:val="006F37DC"/>
    <w:rsid w:val="006F3851"/>
    <w:rsid w:val="006F3D9B"/>
    <w:rsid w:val="006F4A71"/>
    <w:rsid w:val="006F4EA0"/>
    <w:rsid w:val="006F6557"/>
    <w:rsid w:val="006F69A4"/>
    <w:rsid w:val="006F6B9F"/>
    <w:rsid w:val="006F6D1D"/>
    <w:rsid w:val="006F7629"/>
    <w:rsid w:val="006F7D33"/>
    <w:rsid w:val="006F7EC5"/>
    <w:rsid w:val="0070010B"/>
    <w:rsid w:val="007007D5"/>
    <w:rsid w:val="0070094C"/>
    <w:rsid w:val="007009E1"/>
    <w:rsid w:val="00700BEE"/>
    <w:rsid w:val="00701387"/>
    <w:rsid w:val="0070146F"/>
    <w:rsid w:val="00701481"/>
    <w:rsid w:val="007019D5"/>
    <w:rsid w:val="00701E14"/>
    <w:rsid w:val="00701E54"/>
    <w:rsid w:val="00702354"/>
    <w:rsid w:val="0070290D"/>
    <w:rsid w:val="00702973"/>
    <w:rsid w:val="00702D0A"/>
    <w:rsid w:val="00702F63"/>
    <w:rsid w:val="00703677"/>
    <w:rsid w:val="0070386E"/>
    <w:rsid w:val="007038BA"/>
    <w:rsid w:val="007039F9"/>
    <w:rsid w:val="00703FAC"/>
    <w:rsid w:val="00704441"/>
    <w:rsid w:val="0070455E"/>
    <w:rsid w:val="007046C7"/>
    <w:rsid w:val="007046CA"/>
    <w:rsid w:val="00704EC7"/>
    <w:rsid w:val="007050C5"/>
    <w:rsid w:val="007054DD"/>
    <w:rsid w:val="00705A98"/>
    <w:rsid w:val="007061CF"/>
    <w:rsid w:val="00706541"/>
    <w:rsid w:val="0070693F"/>
    <w:rsid w:val="00706A3C"/>
    <w:rsid w:val="00706E43"/>
    <w:rsid w:val="00706F39"/>
    <w:rsid w:val="007070B0"/>
    <w:rsid w:val="00707368"/>
    <w:rsid w:val="00707519"/>
    <w:rsid w:val="00707941"/>
    <w:rsid w:val="00710149"/>
    <w:rsid w:val="007103BC"/>
    <w:rsid w:val="007109E8"/>
    <w:rsid w:val="00710BA2"/>
    <w:rsid w:val="00710BBE"/>
    <w:rsid w:val="00710BFF"/>
    <w:rsid w:val="0071184F"/>
    <w:rsid w:val="0071186D"/>
    <w:rsid w:val="007118B1"/>
    <w:rsid w:val="0071209B"/>
    <w:rsid w:val="00712306"/>
    <w:rsid w:val="00712913"/>
    <w:rsid w:val="007129A8"/>
    <w:rsid w:val="00712A30"/>
    <w:rsid w:val="00712AAD"/>
    <w:rsid w:val="00712EBA"/>
    <w:rsid w:val="00713016"/>
    <w:rsid w:val="0071319E"/>
    <w:rsid w:val="00713398"/>
    <w:rsid w:val="007133D3"/>
    <w:rsid w:val="007135F4"/>
    <w:rsid w:val="007139EF"/>
    <w:rsid w:val="00713B8F"/>
    <w:rsid w:val="00713C9E"/>
    <w:rsid w:val="00713FF6"/>
    <w:rsid w:val="00714121"/>
    <w:rsid w:val="00714229"/>
    <w:rsid w:val="00714253"/>
    <w:rsid w:val="00714517"/>
    <w:rsid w:val="0071455C"/>
    <w:rsid w:val="00714BC5"/>
    <w:rsid w:val="00714BD7"/>
    <w:rsid w:val="00714D9A"/>
    <w:rsid w:val="0071559B"/>
    <w:rsid w:val="0071583F"/>
    <w:rsid w:val="00715AC9"/>
    <w:rsid w:val="00715EF2"/>
    <w:rsid w:val="00716021"/>
    <w:rsid w:val="007161A5"/>
    <w:rsid w:val="0071637C"/>
    <w:rsid w:val="00716D79"/>
    <w:rsid w:val="00716DCF"/>
    <w:rsid w:val="0071760C"/>
    <w:rsid w:val="0071779E"/>
    <w:rsid w:val="00717CC6"/>
    <w:rsid w:val="007207EF"/>
    <w:rsid w:val="00720A89"/>
    <w:rsid w:val="00720BDB"/>
    <w:rsid w:val="00721329"/>
    <w:rsid w:val="007219F3"/>
    <w:rsid w:val="00721C03"/>
    <w:rsid w:val="00721D03"/>
    <w:rsid w:val="00722262"/>
    <w:rsid w:val="00722700"/>
    <w:rsid w:val="007227BB"/>
    <w:rsid w:val="00722A15"/>
    <w:rsid w:val="00722CD0"/>
    <w:rsid w:val="00722D28"/>
    <w:rsid w:val="00722E67"/>
    <w:rsid w:val="00723305"/>
    <w:rsid w:val="007235F9"/>
    <w:rsid w:val="00723D1A"/>
    <w:rsid w:val="00723DD2"/>
    <w:rsid w:val="00724376"/>
    <w:rsid w:val="00724732"/>
    <w:rsid w:val="00724799"/>
    <w:rsid w:val="0072486A"/>
    <w:rsid w:val="00724CAC"/>
    <w:rsid w:val="00724D99"/>
    <w:rsid w:val="00725496"/>
    <w:rsid w:val="0072553C"/>
    <w:rsid w:val="007257D7"/>
    <w:rsid w:val="00725BC9"/>
    <w:rsid w:val="00725D15"/>
    <w:rsid w:val="007265B8"/>
    <w:rsid w:val="007267BF"/>
    <w:rsid w:val="00726FED"/>
    <w:rsid w:val="007270B4"/>
    <w:rsid w:val="00727267"/>
    <w:rsid w:val="007272CD"/>
    <w:rsid w:val="0072762A"/>
    <w:rsid w:val="0072790B"/>
    <w:rsid w:val="00727B1A"/>
    <w:rsid w:val="00727D4A"/>
    <w:rsid w:val="00727DC8"/>
    <w:rsid w:val="0073000F"/>
    <w:rsid w:val="00730129"/>
    <w:rsid w:val="007301C3"/>
    <w:rsid w:val="007303ED"/>
    <w:rsid w:val="00730500"/>
    <w:rsid w:val="00730742"/>
    <w:rsid w:val="00730C9A"/>
    <w:rsid w:val="00731EE6"/>
    <w:rsid w:val="00731F4C"/>
    <w:rsid w:val="00731FD6"/>
    <w:rsid w:val="007327B1"/>
    <w:rsid w:val="00732976"/>
    <w:rsid w:val="007329F4"/>
    <w:rsid w:val="00733360"/>
    <w:rsid w:val="00733381"/>
    <w:rsid w:val="00733538"/>
    <w:rsid w:val="00733B2A"/>
    <w:rsid w:val="00733BCA"/>
    <w:rsid w:val="00733BD6"/>
    <w:rsid w:val="00733CD7"/>
    <w:rsid w:val="00733CE1"/>
    <w:rsid w:val="00733DB5"/>
    <w:rsid w:val="0073477B"/>
    <w:rsid w:val="00734BF4"/>
    <w:rsid w:val="00734D22"/>
    <w:rsid w:val="00734E80"/>
    <w:rsid w:val="00735231"/>
    <w:rsid w:val="0073551E"/>
    <w:rsid w:val="00735CD6"/>
    <w:rsid w:val="00735EA5"/>
    <w:rsid w:val="00736131"/>
    <w:rsid w:val="00736680"/>
    <w:rsid w:val="007367F7"/>
    <w:rsid w:val="007369C3"/>
    <w:rsid w:val="00736A34"/>
    <w:rsid w:val="00736E64"/>
    <w:rsid w:val="0073726C"/>
    <w:rsid w:val="00737BBD"/>
    <w:rsid w:val="007400EC"/>
    <w:rsid w:val="00740235"/>
    <w:rsid w:val="00740293"/>
    <w:rsid w:val="007406DE"/>
    <w:rsid w:val="00740ADC"/>
    <w:rsid w:val="00740D49"/>
    <w:rsid w:val="00740DAB"/>
    <w:rsid w:val="0074133A"/>
    <w:rsid w:val="007413A9"/>
    <w:rsid w:val="00741698"/>
    <w:rsid w:val="007416A1"/>
    <w:rsid w:val="00741734"/>
    <w:rsid w:val="00741B44"/>
    <w:rsid w:val="00741F9A"/>
    <w:rsid w:val="00742014"/>
    <w:rsid w:val="0074247F"/>
    <w:rsid w:val="00742853"/>
    <w:rsid w:val="00742F16"/>
    <w:rsid w:val="0074309A"/>
    <w:rsid w:val="007434BE"/>
    <w:rsid w:val="00744143"/>
    <w:rsid w:val="0074529E"/>
    <w:rsid w:val="00745328"/>
    <w:rsid w:val="007453E2"/>
    <w:rsid w:val="00745540"/>
    <w:rsid w:val="00745787"/>
    <w:rsid w:val="0074599B"/>
    <w:rsid w:val="00745A94"/>
    <w:rsid w:val="00745CE6"/>
    <w:rsid w:val="00746075"/>
    <w:rsid w:val="007460E1"/>
    <w:rsid w:val="0074627F"/>
    <w:rsid w:val="00746384"/>
    <w:rsid w:val="00746469"/>
    <w:rsid w:val="0074660F"/>
    <w:rsid w:val="007468E7"/>
    <w:rsid w:val="00747167"/>
    <w:rsid w:val="0074728E"/>
    <w:rsid w:val="007472A3"/>
    <w:rsid w:val="00747E46"/>
    <w:rsid w:val="00747FF7"/>
    <w:rsid w:val="007502F1"/>
    <w:rsid w:val="00750625"/>
    <w:rsid w:val="0075071C"/>
    <w:rsid w:val="00750783"/>
    <w:rsid w:val="0075089B"/>
    <w:rsid w:val="00751738"/>
    <w:rsid w:val="00751789"/>
    <w:rsid w:val="00751877"/>
    <w:rsid w:val="0075230F"/>
    <w:rsid w:val="007526CF"/>
    <w:rsid w:val="00752835"/>
    <w:rsid w:val="00752C49"/>
    <w:rsid w:val="00752C56"/>
    <w:rsid w:val="00752EDA"/>
    <w:rsid w:val="007530C1"/>
    <w:rsid w:val="00753204"/>
    <w:rsid w:val="00753795"/>
    <w:rsid w:val="00753818"/>
    <w:rsid w:val="00753E3F"/>
    <w:rsid w:val="007545AA"/>
    <w:rsid w:val="007547AE"/>
    <w:rsid w:val="00754DF2"/>
    <w:rsid w:val="00754E3B"/>
    <w:rsid w:val="00754EDE"/>
    <w:rsid w:val="007557E6"/>
    <w:rsid w:val="00755AE4"/>
    <w:rsid w:val="00755DE0"/>
    <w:rsid w:val="00756E84"/>
    <w:rsid w:val="00756ED3"/>
    <w:rsid w:val="007571E3"/>
    <w:rsid w:val="007573A3"/>
    <w:rsid w:val="007575EF"/>
    <w:rsid w:val="00757795"/>
    <w:rsid w:val="007579AA"/>
    <w:rsid w:val="007579CC"/>
    <w:rsid w:val="00757A6E"/>
    <w:rsid w:val="00757AEF"/>
    <w:rsid w:val="00757C8F"/>
    <w:rsid w:val="007609B7"/>
    <w:rsid w:val="00760B11"/>
    <w:rsid w:val="00760D81"/>
    <w:rsid w:val="00760DF5"/>
    <w:rsid w:val="00761176"/>
    <w:rsid w:val="00761434"/>
    <w:rsid w:val="00761A14"/>
    <w:rsid w:val="00762EEB"/>
    <w:rsid w:val="007630F8"/>
    <w:rsid w:val="0076329B"/>
    <w:rsid w:val="007638AF"/>
    <w:rsid w:val="00763D8B"/>
    <w:rsid w:val="00763F0D"/>
    <w:rsid w:val="007645AF"/>
    <w:rsid w:val="00764717"/>
    <w:rsid w:val="00764C1A"/>
    <w:rsid w:val="007655F5"/>
    <w:rsid w:val="00765836"/>
    <w:rsid w:val="00765E04"/>
    <w:rsid w:val="00766016"/>
    <w:rsid w:val="007662AC"/>
    <w:rsid w:val="007665AD"/>
    <w:rsid w:val="00766CB8"/>
    <w:rsid w:val="00766EEB"/>
    <w:rsid w:val="00766F9B"/>
    <w:rsid w:val="00767267"/>
    <w:rsid w:val="0076780F"/>
    <w:rsid w:val="0076798C"/>
    <w:rsid w:val="007701BA"/>
    <w:rsid w:val="007705B5"/>
    <w:rsid w:val="007705BE"/>
    <w:rsid w:val="00770620"/>
    <w:rsid w:val="0077064A"/>
    <w:rsid w:val="0077082D"/>
    <w:rsid w:val="007708AE"/>
    <w:rsid w:val="00770CC4"/>
    <w:rsid w:val="007710C4"/>
    <w:rsid w:val="00771251"/>
    <w:rsid w:val="0077268A"/>
    <w:rsid w:val="0077270D"/>
    <w:rsid w:val="007727D3"/>
    <w:rsid w:val="00772A01"/>
    <w:rsid w:val="00772C0B"/>
    <w:rsid w:val="007735BE"/>
    <w:rsid w:val="007736FE"/>
    <w:rsid w:val="00773C00"/>
    <w:rsid w:val="00773F43"/>
    <w:rsid w:val="007740D7"/>
    <w:rsid w:val="00774A42"/>
    <w:rsid w:val="00774E43"/>
    <w:rsid w:val="007753C3"/>
    <w:rsid w:val="00775536"/>
    <w:rsid w:val="00775555"/>
    <w:rsid w:val="00775F65"/>
    <w:rsid w:val="007760B9"/>
    <w:rsid w:val="0077628B"/>
    <w:rsid w:val="007764AB"/>
    <w:rsid w:val="00776629"/>
    <w:rsid w:val="007768CD"/>
    <w:rsid w:val="00776AE6"/>
    <w:rsid w:val="007771CE"/>
    <w:rsid w:val="007773C6"/>
    <w:rsid w:val="0078034A"/>
    <w:rsid w:val="007804FD"/>
    <w:rsid w:val="00780D66"/>
    <w:rsid w:val="00781F39"/>
    <w:rsid w:val="007821A5"/>
    <w:rsid w:val="007822E9"/>
    <w:rsid w:val="0078239B"/>
    <w:rsid w:val="00782638"/>
    <w:rsid w:val="007828DF"/>
    <w:rsid w:val="00782912"/>
    <w:rsid w:val="0078292A"/>
    <w:rsid w:val="00782D21"/>
    <w:rsid w:val="00783154"/>
    <w:rsid w:val="00783ACF"/>
    <w:rsid w:val="00783FA6"/>
    <w:rsid w:val="00784037"/>
    <w:rsid w:val="00784368"/>
    <w:rsid w:val="00784718"/>
    <w:rsid w:val="0078479C"/>
    <w:rsid w:val="00784B36"/>
    <w:rsid w:val="00785135"/>
    <w:rsid w:val="00785380"/>
    <w:rsid w:val="007854A3"/>
    <w:rsid w:val="007855A3"/>
    <w:rsid w:val="00785A28"/>
    <w:rsid w:val="00785D5A"/>
    <w:rsid w:val="00786069"/>
    <w:rsid w:val="007860A4"/>
    <w:rsid w:val="007862E4"/>
    <w:rsid w:val="0078638F"/>
    <w:rsid w:val="00786524"/>
    <w:rsid w:val="0078667B"/>
    <w:rsid w:val="00787445"/>
    <w:rsid w:val="00787506"/>
    <w:rsid w:val="00787618"/>
    <w:rsid w:val="007878FA"/>
    <w:rsid w:val="00787E13"/>
    <w:rsid w:val="007901A0"/>
    <w:rsid w:val="007902AD"/>
    <w:rsid w:val="0079031D"/>
    <w:rsid w:val="007909BC"/>
    <w:rsid w:val="00790B26"/>
    <w:rsid w:val="00791002"/>
    <w:rsid w:val="0079139F"/>
    <w:rsid w:val="0079142D"/>
    <w:rsid w:val="007917FF"/>
    <w:rsid w:val="00791CE3"/>
    <w:rsid w:val="00791D6C"/>
    <w:rsid w:val="0079227F"/>
    <w:rsid w:val="0079276F"/>
    <w:rsid w:val="00792BED"/>
    <w:rsid w:val="007932E6"/>
    <w:rsid w:val="007934EB"/>
    <w:rsid w:val="007936AF"/>
    <w:rsid w:val="007938BE"/>
    <w:rsid w:val="00793B29"/>
    <w:rsid w:val="00793DB0"/>
    <w:rsid w:val="00793F25"/>
    <w:rsid w:val="00793F27"/>
    <w:rsid w:val="00794094"/>
    <w:rsid w:val="00794227"/>
    <w:rsid w:val="007943D3"/>
    <w:rsid w:val="00794485"/>
    <w:rsid w:val="00794754"/>
    <w:rsid w:val="0079478C"/>
    <w:rsid w:val="00794A2B"/>
    <w:rsid w:val="00794A89"/>
    <w:rsid w:val="00794C16"/>
    <w:rsid w:val="00795053"/>
    <w:rsid w:val="007953F7"/>
    <w:rsid w:val="007956C5"/>
    <w:rsid w:val="00795757"/>
    <w:rsid w:val="00795F6F"/>
    <w:rsid w:val="00796900"/>
    <w:rsid w:val="007969C6"/>
    <w:rsid w:val="00796E3B"/>
    <w:rsid w:val="00796ED9"/>
    <w:rsid w:val="00796EEC"/>
    <w:rsid w:val="00797632"/>
    <w:rsid w:val="00797687"/>
    <w:rsid w:val="00797D57"/>
    <w:rsid w:val="00797FF3"/>
    <w:rsid w:val="007A0EE0"/>
    <w:rsid w:val="007A1155"/>
    <w:rsid w:val="007A11CB"/>
    <w:rsid w:val="007A125C"/>
    <w:rsid w:val="007A18A1"/>
    <w:rsid w:val="007A1B77"/>
    <w:rsid w:val="007A1BCE"/>
    <w:rsid w:val="007A2702"/>
    <w:rsid w:val="007A2D61"/>
    <w:rsid w:val="007A2FB0"/>
    <w:rsid w:val="007A3122"/>
    <w:rsid w:val="007A3165"/>
    <w:rsid w:val="007A3790"/>
    <w:rsid w:val="007A39A7"/>
    <w:rsid w:val="007A3C26"/>
    <w:rsid w:val="007A4248"/>
    <w:rsid w:val="007A4833"/>
    <w:rsid w:val="007A4A24"/>
    <w:rsid w:val="007A4C1E"/>
    <w:rsid w:val="007A4D28"/>
    <w:rsid w:val="007A4EE5"/>
    <w:rsid w:val="007A521B"/>
    <w:rsid w:val="007A555E"/>
    <w:rsid w:val="007A55F7"/>
    <w:rsid w:val="007A561F"/>
    <w:rsid w:val="007A599A"/>
    <w:rsid w:val="007A5D9B"/>
    <w:rsid w:val="007A5FC0"/>
    <w:rsid w:val="007A6526"/>
    <w:rsid w:val="007A67D6"/>
    <w:rsid w:val="007A68B4"/>
    <w:rsid w:val="007A6935"/>
    <w:rsid w:val="007A6AB4"/>
    <w:rsid w:val="007A6E64"/>
    <w:rsid w:val="007A6EAE"/>
    <w:rsid w:val="007A7430"/>
    <w:rsid w:val="007A7861"/>
    <w:rsid w:val="007A7943"/>
    <w:rsid w:val="007A7A03"/>
    <w:rsid w:val="007B0552"/>
    <w:rsid w:val="007B06BA"/>
    <w:rsid w:val="007B0759"/>
    <w:rsid w:val="007B0775"/>
    <w:rsid w:val="007B0E06"/>
    <w:rsid w:val="007B1124"/>
    <w:rsid w:val="007B1329"/>
    <w:rsid w:val="007B141F"/>
    <w:rsid w:val="007B1729"/>
    <w:rsid w:val="007B221E"/>
    <w:rsid w:val="007B22A5"/>
    <w:rsid w:val="007B231D"/>
    <w:rsid w:val="007B2790"/>
    <w:rsid w:val="007B296C"/>
    <w:rsid w:val="007B32FF"/>
    <w:rsid w:val="007B336D"/>
    <w:rsid w:val="007B3B00"/>
    <w:rsid w:val="007B3D07"/>
    <w:rsid w:val="007B3F52"/>
    <w:rsid w:val="007B40B2"/>
    <w:rsid w:val="007B4B7C"/>
    <w:rsid w:val="007B53EC"/>
    <w:rsid w:val="007B54D6"/>
    <w:rsid w:val="007B54F1"/>
    <w:rsid w:val="007B5A15"/>
    <w:rsid w:val="007B5A89"/>
    <w:rsid w:val="007B5B98"/>
    <w:rsid w:val="007B6388"/>
    <w:rsid w:val="007B6C07"/>
    <w:rsid w:val="007B70D4"/>
    <w:rsid w:val="007B7753"/>
    <w:rsid w:val="007B7857"/>
    <w:rsid w:val="007B7E15"/>
    <w:rsid w:val="007B7E6F"/>
    <w:rsid w:val="007C004E"/>
    <w:rsid w:val="007C0A4C"/>
    <w:rsid w:val="007C0B50"/>
    <w:rsid w:val="007C0FBE"/>
    <w:rsid w:val="007C105A"/>
    <w:rsid w:val="007C1381"/>
    <w:rsid w:val="007C13DD"/>
    <w:rsid w:val="007C1661"/>
    <w:rsid w:val="007C185D"/>
    <w:rsid w:val="007C18DA"/>
    <w:rsid w:val="007C196B"/>
    <w:rsid w:val="007C1A14"/>
    <w:rsid w:val="007C2141"/>
    <w:rsid w:val="007C2502"/>
    <w:rsid w:val="007C2795"/>
    <w:rsid w:val="007C2BAA"/>
    <w:rsid w:val="007C2D5D"/>
    <w:rsid w:val="007C3049"/>
    <w:rsid w:val="007C3502"/>
    <w:rsid w:val="007C3B6C"/>
    <w:rsid w:val="007C3C24"/>
    <w:rsid w:val="007C40DA"/>
    <w:rsid w:val="007C4586"/>
    <w:rsid w:val="007C4889"/>
    <w:rsid w:val="007C4CBF"/>
    <w:rsid w:val="007C4E71"/>
    <w:rsid w:val="007C551B"/>
    <w:rsid w:val="007C5959"/>
    <w:rsid w:val="007C5CD3"/>
    <w:rsid w:val="007C5E46"/>
    <w:rsid w:val="007C5F99"/>
    <w:rsid w:val="007C62DF"/>
    <w:rsid w:val="007C672F"/>
    <w:rsid w:val="007C6CCE"/>
    <w:rsid w:val="007C726E"/>
    <w:rsid w:val="007C7475"/>
    <w:rsid w:val="007C7689"/>
    <w:rsid w:val="007C7A70"/>
    <w:rsid w:val="007D034A"/>
    <w:rsid w:val="007D037F"/>
    <w:rsid w:val="007D0710"/>
    <w:rsid w:val="007D07F8"/>
    <w:rsid w:val="007D0990"/>
    <w:rsid w:val="007D0E48"/>
    <w:rsid w:val="007D0F83"/>
    <w:rsid w:val="007D10B9"/>
    <w:rsid w:val="007D1586"/>
    <w:rsid w:val="007D1872"/>
    <w:rsid w:val="007D1ECF"/>
    <w:rsid w:val="007D1FAD"/>
    <w:rsid w:val="007D2811"/>
    <w:rsid w:val="007D2C3D"/>
    <w:rsid w:val="007D2F80"/>
    <w:rsid w:val="007D31C4"/>
    <w:rsid w:val="007D386F"/>
    <w:rsid w:val="007D4075"/>
    <w:rsid w:val="007D41BC"/>
    <w:rsid w:val="007D428F"/>
    <w:rsid w:val="007D436B"/>
    <w:rsid w:val="007D4414"/>
    <w:rsid w:val="007D474B"/>
    <w:rsid w:val="007D48B5"/>
    <w:rsid w:val="007D4958"/>
    <w:rsid w:val="007D4E1F"/>
    <w:rsid w:val="007D5075"/>
    <w:rsid w:val="007D5161"/>
    <w:rsid w:val="007D550C"/>
    <w:rsid w:val="007D58EA"/>
    <w:rsid w:val="007D5A6D"/>
    <w:rsid w:val="007D5C15"/>
    <w:rsid w:val="007D5FD3"/>
    <w:rsid w:val="007D651B"/>
    <w:rsid w:val="007D66DC"/>
    <w:rsid w:val="007D670E"/>
    <w:rsid w:val="007D6CE3"/>
    <w:rsid w:val="007D6F67"/>
    <w:rsid w:val="007E0029"/>
    <w:rsid w:val="007E00E3"/>
    <w:rsid w:val="007E0513"/>
    <w:rsid w:val="007E07AE"/>
    <w:rsid w:val="007E0CE0"/>
    <w:rsid w:val="007E0DAE"/>
    <w:rsid w:val="007E11F8"/>
    <w:rsid w:val="007E1A87"/>
    <w:rsid w:val="007E1C68"/>
    <w:rsid w:val="007E2015"/>
    <w:rsid w:val="007E203A"/>
    <w:rsid w:val="007E2C46"/>
    <w:rsid w:val="007E2EC1"/>
    <w:rsid w:val="007E32C8"/>
    <w:rsid w:val="007E3371"/>
    <w:rsid w:val="007E350A"/>
    <w:rsid w:val="007E3ABB"/>
    <w:rsid w:val="007E3EFB"/>
    <w:rsid w:val="007E42DB"/>
    <w:rsid w:val="007E453B"/>
    <w:rsid w:val="007E4795"/>
    <w:rsid w:val="007E498C"/>
    <w:rsid w:val="007E49B6"/>
    <w:rsid w:val="007E4D17"/>
    <w:rsid w:val="007E4F51"/>
    <w:rsid w:val="007E4FA7"/>
    <w:rsid w:val="007E6366"/>
    <w:rsid w:val="007E646E"/>
    <w:rsid w:val="007E68F9"/>
    <w:rsid w:val="007E69D6"/>
    <w:rsid w:val="007E6C68"/>
    <w:rsid w:val="007E6ECE"/>
    <w:rsid w:val="007E7061"/>
    <w:rsid w:val="007E7211"/>
    <w:rsid w:val="007E7298"/>
    <w:rsid w:val="007E72C7"/>
    <w:rsid w:val="007E7516"/>
    <w:rsid w:val="007E7594"/>
    <w:rsid w:val="007E7790"/>
    <w:rsid w:val="007E78C5"/>
    <w:rsid w:val="007E7CC5"/>
    <w:rsid w:val="007E7D6A"/>
    <w:rsid w:val="007F001A"/>
    <w:rsid w:val="007F008B"/>
    <w:rsid w:val="007F03DD"/>
    <w:rsid w:val="007F048D"/>
    <w:rsid w:val="007F0686"/>
    <w:rsid w:val="007F0A01"/>
    <w:rsid w:val="007F0A39"/>
    <w:rsid w:val="007F0D66"/>
    <w:rsid w:val="007F13C6"/>
    <w:rsid w:val="007F1855"/>
    <w:rsid w:val="007F1BAF"/>
    <w:rsid w:val="007F1C0E"/>
    <w:rsid w:val="007F1C5E"/>
    <w:rsid w:val="007F1DED"/>
    <w:rsid w:val="007F22C5"/>
    <w:rsid w:val="007F3124"/>
    <w:rsid w:val="007F3710"/>
    <w:rsid w:val="007F385A"/>
    <w:rsid w:val="007F3974"/>
    <w:rsid w:val="007F3AA3"/>
    <w:rsid w:val="007F3F9B"/>
    <w:rsid w:val="007F40E2"/>
    <w:rsid w:val="007F4302"/>
    <w:rsid w:val="007F4319"/>
    <w:rsid w:val="007F45EA"/>
    <w:rsid w:val="007F46CD"/>
    <w:rsid w:val="007F47EA"/>
    <w:rsid w:val="007F4923"/>
    <w:rsid w:val="007F4C87"/>
    <w:rsid w:val="007F54E3"/>
    <w:rsid w:val="007F57C7"/>
    <w:rsid w:val="007F602A"/>
    <w:rsid w:val="007F621E"/>
    <w:rsid w:val="007F6253"/>
    <w:rsid w:val="007F64E4"/>
    <w:rsid w:val="007F665B"/>
    <w:rsid w:val="007F6A2E"/>
    <w:rsid w:val="007F6F0E"/>
    <w:rsid w:val="007F6F26"/>
    <w:rsid w:val="007F6F65"/>
    <w:rsid w:val="007F7041"/>
    <w:rsid w:val="007F708D"/>
    <w:rsid w:val="007F72F3"/>
    <w:rsid w:val="007F7761"/>
    <w:rsid w:val="007F7D95"/>
    <w:rsid w:val="0080005C"/>
    <w:rsid w:val="00800574"/>
    <w:rsid w:val="008006C1"/>
    <w:rsid w:val="008006ED"/>
    <w:rsid w:val="00800A91"/>
    <w:rsid w:val="00800B6A"/>
    <w:rsid w:val="00800BB3"/>
    <w:rsid w:val="00801368"/>
    <w:rsid w:val="00801B10"/>
    <w:rsid w:val="00801F14"/>
    <w:rsid w:val="0080204E"/>
    <w:rsid w:val="00802462"/>
    <w:rsid w:val="00802611"/>
    <w:rsid w:val="0080282C"/>
    <w:rsid w:val="008028CB"/>
    <w:rsid w:val="00802AB5"/>
    <w:rsid w:val="00802B70"/>
    <w:rsid w:val="00802C5F"/>
    <w:rsid w:val="00803398"/>
    <w:rsid w:val="0080343D"/>
    <w:rsid w:val="00803550"/>
    <w:rsid w:val="008035A0"/>
    <w:rsid w:val="00803CE1"/>
    <w:rsid w:val="00803ECC"/>
    <w:rsid w:val="00803F64"/>
    <w:rsid w:val="00804449"/>
    <w:rsid w:val="0080499C"/>
    <w:rsid w:val="00804C23"/>
    <w:rsid w:val="00804E96"/>
    <w:rsid w:val="00804EAC"/>
    <w:rsid w:val="00804FE6"/>
    <w:rsid w:val="0080526B"/>
    <w:rsid w:val="008054CF"/>
    <w:rsid w:val="008056B0"/>
    <w:rsid w:val="00805AFA"/>
    <w:rsid w:val="00806264"/>
    <w:rsid w:val="0080676E"/>
    <w:rsid w:val="00806C2F"/>
    <w:rsid w:val="00806D8E"/>
    <w:rsid w:val="00806E7C"/>
    <w:rsid w:val="00806E91"/>
    <w:rsid w:val="00807309"/>
    <w:rsid w:val="00807396"/>
    <w:rsid w:val="00807A4D"/>
    <w:rsid w:val="00807B37"/>
    <w:rsid w:val="00810453"/>
    <w:rsid w:val="008107B3"/>
    <w:rsid w:val="00810835"/>
    <w:rsid w:val="00810AA7"/>
    <w:rsid w:val="00810BFC"/>
    <w:rsid w:val="00810DCD"/>
    <w:rsid w:val="00810F7F"/>
    <w:rsid w:val="00811096"/>
    <w:rsid w:val="00811313"/>
    <w:rsid w:val="008113D0"/>
    <w:rsid w:val="00811A32"/>
    <w:rsid w:val="00811AB2"/>
    <w:rsid w:val="00811B54"/>
    <w:rsid w:val="00812417"/>
    <w:rsid w:val="008124FB"/>
    <w:rsid w:val="0081257A"/>
    <w:rsid w:val="00812714"/>
    <w:rsid w:val="008128E7"/>
    <w:rsid w:val="0081318D"/>
    <w:rsid w:val="008131B7"/>
    <w:rsid w:val="008132DE"/>
    <w:rsid w:val="00813476"/>
    <w:rsid w:val="008134DB"/>
    <w:rsid w:val="00813632"/>
    <w:rsid w:val="008139AA"/>
    <w:rsid w:val="00813AE8"/>
    <w:rsid w:val="008141D6"/>
    <w:rsid w:val="00814985"/>
    <w:rsid w:val="00814D24"/>
    <w:rsid w:val="00814EA9"/>
    <w:rsid w:val="0081526D"/>
    <w:rsid w:val="008152E1"/>
    <w:rsid w:val="00815444"/>
    <w:rsid w:val="008156BA"/>
    <w:rsid w:val="008158AA"/>
    <w:rsid w:val="00815961"/>
    <w:rsid w:val="008159B4"/>
    <w:rsid w:val="00815AA5"/>
    <w:rsid w:val="00815D0B"/>
    <w:rsid w:val="00815D3A"/>
    <w:rsid w:val="00815F44"/>
    <w:rsid w:val="0081627B"/>
    <w:rsid w:val="00816332"/>
    <w:rsid w:val="0081659D"/>
    <w:rsid w:val="00816A8A"/>
    <w:rsid w:val="00816AE6"/>
    <w:rsid w:val="00817292"/>
    <w:rsid w:val="00817722"/>
    <w:rsid w:val="00817797"/>
    <w:rsid w:val="00817D27"/>
    <w:rsid w:val="00817E69"/>
    <w:rsid w:val="0082025B"/>
    <w:rsid w:val="00820793"/>
    <w:rsid w:val="0082087E"/>
    <w:rsid w:val="00820E2E"/>
    <w:rsid w:val="00820E54"/>
    <w:rsid w:val="00820FCF"/>
    <w:rsid w:val="008218EB"/>
    <w:rsid w:val="00821AAB"/>
    <w:rsid w:val="00821C63"/>
    <w:rsid w:val="00822179"/>
    <w:rsid w:val="008225BE"/>
    <w:rsid w:val="00822B42"/>
    <w:rsid w:val="00822E9A"/>
    <w:rsid w:val="0082327C"/>
    <w:rsid w:val="00823410"/>
    <w:rsid w:val="008236BD"/>
    <w:rsid w:val="00823941"/>
    <w:rsid w:val="00823ABF"/>
    <w:rsid w:val="00823D04"/>
    <w:rsid w:val="00824345"/>
    <w:rsid w:val="00824346"/>
    <w:rsid w:val="008247E0"/>
    <w:rsid w:val="00824E17"/>
    <w:rsid w:val="00824F72"/>
    <w:rsid w:val="00825313"/>
    <w:rsid w:val="0082541A"/>
    <w:rsid w:val="00825562"/>
    <w:rsid w:val="008258A3"/>
    <w:rsid w:val="0082712F"/>
    <w:rsid w:val="008271FB"/>
    <w:rsid w:val="008273EA"/>
    <w:rsid w:val="00827A1E"/>
    <w:rsid w:val="00827B0B"/>
    <w:rsid w:val="00827B8E"/>
    <w:rsid w:val="00827B99"/>
    <w:rsid w:val="00827DE3"/>
    <w:rsid w:val="00830082"/>
    <w:rsid w:val="008302ED"/>
    <w:rsid w:val="00830638"/>
    <w:rsid w:val="0083098B"/>
    <w:rsid w:val="00830A98"/>
    <w:rsid w:val="00830B35"/>
    <w:rsid w:val="00830D51"/>
    <w:rsid w:val="00830F11"/>
    <w:rsid w:val="0083115C"/>
    <w:rsid w:val="00831226"/>
    <w:rsid w:val="0083167D"/>
    <w:rsid w:val="008316C7"/>
    <w:rsid w:val="0083217F"/>
    <w:rsid w:val="008321D2"/>
    <w:rsid w:val="0083255F"/>
    <w:rsid w:val="00832CE5"/>
    <w:rsid w:val="00832E09"/>
    <w:rsid w:val="00833C0F"/>
    <w:rsid w:val="00833D9D"/>
    <w:rsid w:val="00833DEE"/>
    <w:rsid w:val="0083456E"/>
    <w:rsid w:val="008348ED"/>
    <w:rsid w:val="00834DB4"/>
    <w:rsid w:val="00834E0E"/>
    <w:rsid w:val="0083547F"/>
    <w:rsid w:val="00835626"/>
    <w:rsid w:val="00835D8B"/>
    <w:rsid w:val="00835F50"/>
    <w:rsid w:val="00835F71"/>
    <w:rsid w:val="00836101"/>
    <w:rsid w:val="0083652F"/>
    <w:rsid w:val="0083666E"/>
    <w:rsid w:val="008368FF"/>
    <w:rsid w:val="00836D40"/>
    <w:rsid w:val="00836F35"/>
    <w:rsid w:val="00837129"/>
    <w:rsid w:val="0083784C"/>
    <w:rsid w:val="00837CCB"/>
    <w:rsid w:val="00837DD8"/>
    <w:rsid w:val="00837E82"/>
    <w:rsid w:val="00837ECA"/>
    <w:rsid w:val="00840300"/>
    <w:rsid w:val="0084062B"/>
    <w:rsid w:val="00840992"/>
    <w:rsid w:val="00840DF4"/>
    <w:rsid w:val="00841588"/>
    <w:rsid w:val="008416DB"/>
    <w:rsid w:val="00841A7F"/>
    <w:rsid w:val="00841B04"/>
    <w:rsid w:val="00841B8D"/>
    <w:rsid w:val="00842122"/>
    <w:rsid w:val="00842239"/>
    <w:rsid w:val="00842570"/>
    <w:rsid w:val="00842935"/>
    <w:rsid w:val="00843056"/>
    <w:rsid w:val="008431F5"/>
    <w:rsid w:val="00843412"/>
    <w:rsid w:val="00843747"/>
    <w:rsid w:val="00843914"/>
    <w:rsid w:val="00843933"/>
    <w:rsid w:val="0084422D"/>
    <w:rsid w:val="0084440A"/>
    <w:rsid w:val="00844828"/>
    <w:rsid w:val="00844CA3"/>
    <w:rsid w:val="00844D5A"/>
    <w:rsid w:val="00845397"/>
    <w:rsid w:val="008454DF"/>
    <w:rsid w:val="00845510"/>
    <w:rsid w:val="00845554"/>
    <w:rsid w:val="00845562"/>
    <w:rsid w:val="00845B40"/>
    <w:rsid w:val="00845CA3"/>
    <w:rsid w:val="00846174"/>
    <w:rsid w:val="00846364"/>
    <w:rsid w:val="008464E2"/>
    <w:rsid w:val="008469CD"/>
    <w:rsid w:val="008470FB"/>
    <w:rsid w:val="0084739B"/>
    <w:rsid w:val="0084748D"/>
    <w:rsid w:val="00847903"/>
    <w:rsid w:val="00847FBA"/>
    <w:rsid w:val="008504C4"/>
    <w:rsid w:val="00850637"/>
    <w:rsid w:val="008510B2"/>
    <w:rsid w:val="008512D4"/>
    <w:rsid w:val="00851756"/>
    <w:rsid w:val="008518DD"/>
    <w:rsid w:val="00851CD6"/>
    <w:rsid w:val="00852C6B"/>
    <w:rsid w:val="00853185"/>
    <w:rsid w:val="00853382"/>
    <w:rsid w:val="00853DA2"/>
    <w:rsid w:val="008540D6"/>
    <w:rsid w:val="00854CB8"/>
    <w:rsid w:val="008553B0"/>
    <w:rsid w:val="0085570B"/>
    <w:rsid w:val="00855845"/>
    <w:rsid w:val="00855FC0"/>
    <w:rsid w:val="00856010"/>
    <w:rsid w:val="0085646B"/>
    <w:rsid w:val="00856DD0"/>
    <w:rsid w:val="0085707C"/>
    <w:rsid w:val="00857698"/>
    <w:rsid w:val="0085786B"/>
    <w:rsid w:val="00857A06"/>
    <w:rsid w:val="00857C98"/>
    <w:rsid w:val="00857CB4"/>
    <w:rsid w:val="0086037D"/>
    <w:rsid w:val="0086054C"/>
    <w:rsid w:val="0086119D"/>
    <w:rsid w:val="008612FF"/>
    <w:rsid w:val="008617C3"/>
    <w:rsid w:val="008618A5"/>
    <w:rsid w:val="00861958"/>
    <w:rsid w:val="00861E67"/>
    <w:rsid w:val="00861FDE"/>
    <w:rsid w:val="00861FF1"/>
    <w:rsid w:val="00862429"/>
    <w:rsid w:val="008625B6"/>
    <w:rsid w:val="008627C0"/>
    <w:rsid w:val="008629B9"/>
    <w:rsid w:val="00862C29"/>
    <w:rsid w:val="00862E9C"/>
    <w:rsid w:val="00862F5C"/>
    <w:rsid w:val="0086312D"/>
    <w:rsid w:val="008631AB"/>
    <w:rsid w:val="0086329F"/>
    <w:rsid w:val="008632E6"/>
    <w:rsid w:val="00863387"/>
    <w:rsid w:val="00863483"/>
    <w:rsid w:val="00863487"/>
    <w:rsid w:val="00863A7E"/>
    <w:rsid w:val="00863BF5"/>
    <w:rsid w:val="008640DD"/>
    <w:rsid w:val="008640F7"/>
    <w:rsid w:val="00864199"/>
    <w:rsid w:val="0086430B"/>
    <w:rsid w:val="0086491F"/>
    <w:rsid w:val="00864B30"/>
    <w:rsid w:val="00864C87"/>
    <w:rsid w:val="00864E28"/>
    <w:rsid w:val="00865318"/>
    <w:rsid w:val="0086544B"/>
    <w:rsid w:val="008657E1"/>
    <w:rsid w:val="0086591F"/>
    <w:rsid w:val="0086598A"/>
    <w:rsid w:val="00865B96"/>
    <w:rsid w:val="00865DE9"/>
    <w:rsid w:val="0086604A"/>
    <w:rsid w:val="008666C0"/>
    <w:rsid w:val="00866DF3"/>
    <w:rsid w:val="0086703A"/>
    <w:rsid w:val="008670DB"/>
    <w:rsid w:val="00867634"/>
    <w:rsid w:val="0086785B"/>
    <w:rsid w:val="00867CC7"/>
    <w:rsid w:val="00867D4D"/>
    <w:rsid w:val="00867E5C"/>
    <w:rsid w:val="00867E79"/>
    <w:rsid w:val="0087067A"/>
    <w:rsid w:val="008706F5"/>
    <w:rsid w:val="00870778"/>
    <w:rsid w:val="0087088C"/>
    <w:rsid w:val="00870F40"/>
    <w:rsid w:val="0087108E"/>
    <w:rsid w:val="008710A8"/>
    <w:rsid w:val="00871A18"/>
    <w:rsid w:val="00871BC7"/>
    <w:rsid w:val="008720B8"/>
    <w:rsid w:val="008723E4"/>
    <w:rsid w:val="00872790"/>
    <w:rsid w:val="008728F0"/>
    <w:rsid w:val="008729AB"/>
    <w:rsid w:val="00872A2E"/>
    <w:rsid w:val="00873141"/>
    <w:rsid w:val="0087318E"/>
    <w:rsid w:val="0087321F"/>
    <w:rsid w:val="00873619"/>
    <w:rsid w:val="0087361C"/>
    <w:rsid w:val="00873C77"/>
    <w:rsid w:val="00873D8D"/>
    <w:rsid w:val="00874104"/>
    <w:rsid w:val="0087430B"/>
    <w:rsid w:val="00874A33"/>
    <w:rsid w:val="00875394"/>
    <w:rsid w:val="008753AE"/>
    <w:rsid w:val="0087582C"/>
    <w:rsid w:val="0087583E"/>
    <w:rsid w:val="00875884"/>
    <w:rsid w:val="0087679F"/>
    <w:rsid w:val="00876839"/>
    <w:rsid w:val="0087688A"/>
    <w:rsid w:val="00876FC2"/>
    <w:rsid w:val="008772C8"/>
    <w:rsid w:val="00877409"/>
    <w:rsid w:val="0087743E"/>
    <w:rsid w:val="00877B2A"/>
    <w:rsid w:val="00880151"/>
    <w:rsid w:val="0088025C"/>
    <w:rsid w:val="008805CF"/>
    <w:rsid w:val="00880A12"/>
    <w:rsid w:val="00880DBB"/>
    <w:rsid w:val="00880DC5"/>
    <w:rsid w:val="00880E3A"/>
    <w:rsid w:val="008813F7"/>
    <w:rsid w:val="008814F1"/>
    <w:rsid w:val="00881543"/>
    <w:rsid w:val="00881572"/>
    <w:rsid w:val="00881AAD"/>
    <w:rsid w:val="00881C63"/>
    <w:rsid w:val="00881DE2"/>
    <w:rsid w:val="00882113"/>
    <w:rsid w:val="0088270F"/>
    <w:rsid w:val="0088279C"/>
    <w:rsid w:val="00882AE0"/>
    <w:rsid w:val="00882D6E"/>
    <w:rsid w:val="00883129"/>
    <w:rsid w:val="00883386"/>
    <w:rsid w:val="00883686"/>
    <w:rsid w:val="00883B94"/>
    <w:rsid w:val="00883CD5"/>
    <w:rsid w:val="00883DDA"/>
    <w:rsid w:val="008840AA"/>
    <w:rsid w:val="00884463"/>
    <w:rsid w:val="008845A2"/>
    <w:rsid w:val="0088476D"/>
    <w:rsid w:val="00884ABC"/>
    <w:rsid w:val="0088515D"/>
    <w:rsid w:val="008852A2"/>
    <w:rsid w:val="00885368"/>
    <w:rsid w:val="008853C5"/>
    <w:rsid w:val="0088551D"/>
    <w:rsid w:val="00885546"/>
    <w:rsid w:val="00885693"/>
    <w:rsid w:val="00885842"/>
    <w:rsid w:val="00885941"/>
    <w:rsid w:val="00886534"/>
    <w:rsid w:val="00886944"/>
    <w:rsid w:val="008869A7"/>
    <w:rsid w:val="00887260"/>
    <w:rsid w:val="00887283"/>
    <w:rsid w:val="008872A3"/>
    <w:rsid w:val="00887463"/>
    <w:rsid w:val="008874D4"/>
    <w:rsid w:val="00887554"/>
    <w:rsid w:val="0088786D"/>
    <w:rsid w:val="00887974"/>
    <w:rsid w:val="00887ACC"/>
    <w:rsid w:val="00887D20"/>
    <w:rsid w:val="0089000B"/>
    <w:rsid w:val="008907CE"/>
    <w:rsid w:val="008908D4"/>
    <w:rsid w:val="00891006"/>
    <w:rsid w:val="00891286"/>
    <w:rsid w:val="0089186D"/>
    <w:rsid w:val="00891B9F"/>
    <w:rsid w:val="0089224A"/>
    <w:rsid w:val="00892467"/>
    <w:rsid w:val="00892650"/>
    <w:rsid w:val="008926D7"/>
    <w:rsid w:val="00892D17"/>
    <w:rsid w:val="00892F1E"/>
    <w:rsid w:val="00893464"/>
    <w:rsid w:val="00893861"/>
    <w:rsid w:val="008938E0"/>
    <w:rsid w:val="00893C2B"/>
    <w:rsid w:val="00893EB2"/>
    <w:rsid w:val="00893F4D"/>
    <w:rsid w:val="00894098"/>
    <w:rsid w:val="00894138"/>
    <w:rsid w:val="00894201"/>
    <w:rsid w:val="00894BB9"/>
    <w:rsid w:val="00894FBA"/>
    <w:rsid w:val="008950FA"/>
    <w:rsid w:val="008952C1"/>
    <w:rsid w:val="008952ED"/>
    <w:rsid w:val="00895386"/>
    <w:rsid w:val="00895496"/>
    <w:rsid w:val="00895905"/>
    <w:rsid w:val="00895A74"/>
    <w:rsid w:val="00895B45"/>
    <w:rsid w:val="00895E4F"/>
    <w:rsid w:val="00895F1B"/>
    <w:rsid w:val="00896338"/>
    <w:rsid w:val="008964B8"/>
    <w:rsid w:val="008964CD"/>
    <w:rsid w:val="008964D4"/>
    <w:rsid w:val="00896849"/>
    <w:rsid w:val="00896B98"/>
    <w:rsid w:val="00896FAC"/>
    <w:rsid w:val="0089715D"/>
    <w:rsid w:val="00897237"/>
    <w:rsid w:val="0089724C"/>
    <w:rsid w:val="00897697"/>
    <w:rsid w:val="008976FD"/>
    <w:rsid w:val="00897B9A"/>
    <w:rsid w:val="00897CA8"/>
    <w:rsid w:val="00897CEE"/>
    <w:rsid w:val="00897D31"/>
    <w:rsid w:val="008A00E4"/>
    <w:rsid w:val="008A00F2"/>
    <w:rsid w:val="008A03A2"/>
    <w:rsid w:val="008A0702"/>
    <w:rsid w:val="008A0A9E"/>
    <w:rsid w:val="008A0C27"/>
    <w:rsid w:val="008A0C91"/>
    <w:rsid w:val="008A0F7D"/>
    <w:rsid w:val="008A18FA"/>
    <w:rsid w:val="008A19D2"/>
    <w:rsid w:val="008A1FB0"/>
    <w:rsid w:val="008A2A75"/>
    <w:rsid w:val="008A3149"/>
    <w:rsid w:val="008A3190"/>
    <w:rsid w:val="008A346C"/>
    <w:rsid w:val="008A3658"/>
    <w:rsid w:val="008A3911"/>
    <w:rsid w:val="008A3AAA"/>
    <w:rsid w:val="008A43E5"/>
    <w:rsid w:val="008A44E4"/>
    <w:rsid w:val="008A473C"/>
    <w:rsid w:val="008A4927"/>
    <w:rsid w:val="008A4B89"/>
    <w:rsid w:val="008A517E"/>
    <w:rsid w:val="008A519B"/>
    <w:rsid w:val="008A539D"/>
    <w:rsid w:val="008A53B7"/>
    <w:rsid w:val="008A5B6C"/>
    <w:rsid w:val="008A5E37"/>
    <w:rsid w:val="008A62B8"/>
    <w:rsid w:val="008A62FA"/>
    <w:rsid w:val="008A6A4E"/>
    <w:rsid w:val="008A6B3E"/>
    <w:rsid w:val="008A6CDB"/>
    <w:rsid w:val="008A6F60"/>
    <w:rsid w:val="008A7571"/>
    <w:rsid w:val="008B07C3"/>
    <w:rsid w:val="008B0879"/>
    <w:rsid w:val="008B0D3E"/>
    <w:rsid w:val="008B0ED2"/>
    <w:rsid w:val="008B0EEB"/>
    <w:rsid w:val="008B139E"/>
    <w:rsid w:val="008B1626"/>
    <w:rsid w:val="008B16AE"/>
    <w:rsid w:val="008B1CC1"/>
    <w:rsid w:val="008B1DD1"/>
    <w:rsid w:val="008B26DF"/>
    <w:rsid w:val="008B2ADD"/>
    <w:rsid w:val="008B31B0"/>
    <w:rsid w:val="008B332E"/>
    <w:rsid w:val="008B380A"/>
    <w:rsid w:val="008B3AF7"/>
    <w:rsid w:val="008B3BAF"/>
    <w:rsid w:val="008B3BBA"/>
    <w:rsid w:val="008B4579"/>
    <w:rsid w:val="008B47DE"/>
    <w:rsid w:val="008B4A01"/>
    <w:rsid w:val="008B4FDE"/>
    <w:rsid w:val="008B4FE8"/>
    <w:rsid w:val="008B527A"/>
    <w:rsid w:val="008B53FC"/>
    <w:rsid w:val="008B5828"/>
    <w:rsid w:val="008B5B93"/>
    <w:rsid w:val="008B607E"/>
    <w:rsid w:val="008B6B2F"/>
    <w:rsid w:val="008B6C44"/>
    <w:rsid w:val="008B6C9B"/>
    <w:rsid w:val="008B7223"/>
    <w:rsid w:val="008B7456"/>
    <w:rsid w:val="008B753E"/>
    <w:rsid w:val="008B785D"/>
    <w:rsid w:val="008B7A17"/>
    <w:rsid w:val="008B7B51"/>
    <w:rsid w:val="008B7E5E"/>
    <w:rsid w:val="008B7FCB"/>
    <w:rsid w:val="008C0041"/>
    <w:rsid w:val="008C0746"/>
    <w:rsid w:val="008C08C1"/>
    <w:rsid w:val="008C0A2E"/>
    <w:rsid w:val="008C0A76"/>
    <w:rsid w:val="008C149C"/>
    <w:rsid w:val="008C19D7"/>
    <w:rsid w:val="008C1B04"/>
    <w:rsid w:val="008C2113"/>
    <w:rsid w:val="008C2248"/>
    <w:rsid w:val="008C2260"/>
    <w:rsid w:val="008C238D"/>
    <w:rsid w:val="008C2751"/>
    <w:rsid w:val="008C278B"/>
    <w:rsid w:val="008C2F74"/>
    <w:rsid w:val="008C30A6"/>
    <w:rsid w:val="008C3242"/>
    <w:rsid w:val="008C3C28"/>
    <w:rsid w:val="008C4154"/>
    <w:rsid w:val="008C49EB"/>
    <w:rsid w:val="008C4C52"/>
    <w:rsid w:val="008C4C8F"/>
    <w:rsid w:val="008C4C9F"/>
    <w:rsid w:val="008C4D2B"/>
    <w:rsid w:val="008C5000"/>
    <w:rsid w:val="008C501A"/>
    <w:rsid w:val="008C5107"/>
    <w:rsid w:val="008C5299"/>
    <w:rsid w:val="008C5486"/>
    <w:rsid w:val="008C5EC6"/>
    <w:rsid w:val="008C639A"/>
    <w:rsid w:val="008C6436"/>
    <w:rsid w:val="008C74E5"/>
    <w:rsid w:val="008C7A51"/>
    <w:rsid w:val="008D02A8"/>
    <w:rsid w:val="008D066A"/>
    <w:rsid w:val="008D072E"/>
    <w:rsid w:val="008D0D5A"/>
    <w:rsid w:val="008D0F57"/>
    <w:rsid w:val="008D12E1"/>
    <w:rsid w:val="008D1397"/>
    <w:rsid w:val="008D140C"/>
    <w:rsid w:val="008D189A"/>
    <w:rsid w:val="008D1999"/>
    <w:rsid w:val="008D1A8D"/>
    <w:rsid w:val="008D1B80"/>
    <w:rsid w:val="008D1EC4"/>
    <w:rsid w:val="008D24D9"/>
    <w:rsid w:val="008D2B88"/>
    <w:rsid w:val="008D2F7E"/>
    <w:rsid w:val="008D32FF"/>
    <w:rsid w:val="008D3790"/>
    <w:rsid w:val="008D3E2A"/>
    <w:rsid w:val="008D40F9"/>
    <w:rsid w:val="008D447A"/>
    <w:rsid w:val="008D48FF"/>
    <w:rsid w:val="008D49C2"/>
    <w:rsid w:val="008D4ECA"/>
    <w:rsid w:val="008D5070"/>
    <w:rsid w:val="008D53BF"/>
    <w:rsid w:val="008D58E8"/>
    <w:rsid w:val="008D59B1"/>
    <w:rsid w:val="008D5DB6"/>
    <w:rsid w:val="008D5F68"/>
    <w:rsid w:val="008D67FA"/>
    <w:rsid w:val="008D68C8"/>
    <w:rsid w:val="008D69BC"/>
    <w:rsid w:val="008D69D4"/>
    <w:rsid w:val="008D737E"/>
    <w:rsid w:val="008D7585"/>
    <w:rsid w:val="008D764B"/>
    <w:rsid w:val="008D76AD"/>
    <w:rsid w:val="008D7CED"/>
    <w:rsid w:val="008D7F75"/>
    <w:rsid w:val="008E07B0"/>
    <w:rsid w:val="008E0BDC"/>
    <w:rsid w:val="008E12A1"/>
    <w:rsid w:val="008E140B"/>
    <w:rsid w:val="008E1C2F"/>
    <w:rsid w:val="008E1EDB"/>
    <w:rsid w:val="008E2079"/>
    <w:rsid w:val="008E2138"/>
    <w:rsid w:val="008E226D"/>
    <w:rsid w:val="008E2367"/>
    <w:rsid w:val="008E24DF"/>
    <w:rsid w:val="008E2F0D"/>
    <w:rsid w:val="008E31BD"/>
    <w:rsid w:val="008E323A"/>
    <w:rsid w:val="008E3415"/>
    <w:rsid w:val="008E346B"/>
    <w:rsid w:val="008E347B"/>
    <w:rsid w:val="008E3650"/>
    <w:rsid w:val="008E36DC"/>
    <w:rsid w:val="008E44E6"/>
    <w:rsid w:val="008E50EA"/>
    <w:rsid w:val="008E54E5"/>
    <w:rsid w:val="008E558D"/>
    <w:rsid w:val="008E56AE"/>
    <w:rsid w:val="008E570B"/>
    <w:rsid w:val="008E5831"/>
    <w:rsid w:val="008E5BE5"/>
    <w:rsid w:val="008E5D5D"/>
    <w:rsid w:val="008E5FD8"/>
    <w:rsid w:val="008E6030"/>
    <w:rsid w:val="008E612E"/>
    <w:rsid w:val="008E6387"/>
    <w:rsid w:val="008E640A"/>
    <w:rsid w:val="008E6416"/>
    <w:rsid w:val="008E649D"/>
    <w:rsid w:val="008E64BB"/>
    <w:rsid w:val="008E6516"/>
    <w:rsid w:val="008E6BCA"/>
    <w:rsid w:val="008E7002"/>
    <w:rsid w:val="008E7439"/>
    <w:rsid w:val="008E7751"/>
    <w:rsid w:val="008E797D"/>
    <w:rsid w:val="008E79A5"/>
    <w:rsid w:val="008E7E74"/>
    <w:rsid w:val="008E7F54"/>
    <w:rsid w:val="008F01C2"/>
    <w:rsid w:val="008F0595"/>
    <w:rsid w:val="008F05EC"/>
    <w:rsid w:val="008F08A1"/>
    <w:rsid w:val="008F08EB"/>
    <w:rsid w:val="008F0B92"/>
    <w:rsid w:val="008F0F75"/>
    <w:rsid w:val="008F136B"/>
    <w:rsid w:val="008F16DC"/>
    <w:rsid w:val="008F1791"/>
    <w:rsid w:val="008F18FD"/>
    <w:rsid w:val="008F2212"/>
    <w:rsid w:val="008F279A"/>
    <w:rsid w:val="008F2BAC"/>
    <w:rsid w:val="008F2CBA"/>
    <w:rsid w:val="008F3203"/>
    <w:rsid w:val="008F3409"/>
    <w:rsid w:val="008F367B"/>
    <w:rsid w:val="008F3716"/>
    <w:rsid w:val="008F3831"/>
    <w:rsid w:val="008F3CE9"/>
    <w:rsid w:val="008F4437"/>
    <w:rsid w:val="008F4440"/>
    <w:rsid w:val="008F4656"/>
    <w:rsid w:val="008F480C"/>
    <w:rsid w:val="008F4A8E"/>
    <w:rsid w:val="008F5199"/>
    <w:rsid w:val="008F52F9"/>
    <w:rsid w:val="008F54FD"/>
    <w:rsid w:val="008F5FDA"/>
    <w:rsid w:val="008F61B3"/>
    <w:rsid w:val="008F65BF"/>
    <w:rsid w:val="008F69D8"/>
    <w:rsid w:val="008F6A98"/>
    <w:rsid w:val="008F6C59"/>
    <w:rsid w:val="008F6CD6"/>
    <w:rsid w:val="008F7054"/>
    <w:rsid w:val="008F7307"/>
    <w:rsid w:val="008F7454"/>
    <w:rsid w:val="008F7623"/>
    <w:rsid w:val="008F7AC2"/>
    <w:rsid w:val="008F7AC7"/>
    <w:rsid w:val="008F7D36"/>
    <w:rsid w:val="008F7DB8"/>
    <w:rsid w:val="0090008C"/>
    <w:rsid w:val="0090008D"/>
    <w:rsid w:val="0090054C"/>
    <w:rsid w:val="00900DAF"/>
    <w:rsid w:val="0090122A"/>
    <w:rsid w:val="00901A49"/>
    <w:rsid w:val="00901A86"/>
    <w:rsid w:val="00902948"/>
    <w:rsid w:val="00902A2D"/>
    <w:rsid w:val="009030D1"/>
    <w:rsid w:val="009030DB"/>
    <w:rsid w:val="009033F6"/>
    <w:rsid w:val="009035F6"/>
    <w:rsid w:val="00903677"/>
    <w:rsid w:val="00903690"/>
    <w:rsid w:val="00903A1A"/>
    <w:rsid w:val="0090435F"/>
    <w:rsid w:val="009043EB"/>
    <w:rsid w:val="00904443"/>
    <w:rsid w:val="0090492C"/>
    <w:rsid w:val="00904943"/>
    <w:rsid w:val="00904A6B"/>
    <w:rsid w:val="00904C78"/>
    <w:rsid w:val="00904E05"/>
    <w:rsid w:val="009050AE"/>
    <w:rsid w:val="0090576E"/>
    <w:rsid w:val="00905BB1"/>
    <w:rsid w:val="00905E93"/>
    <w:rsid w:val="009061C5"/>
    <w:rsid w:val="0090672F"/>
    <w:rsid w:val="00906AFD"/>
    <w:rsid w:val="00906BF8"/>
    <w:rsid w:val="00906EB5"/>
    <w:rsid w:val="00907073"/>
    <w:rsid w:val="0090717B"/>
    <w:rsid w:val="009071CA"/>
    <w:rsid w:val="00907277"/>
    <w:rsid w:val="00907F9D"/>
    <w:rsid w:val="009100E4"/>
    <w:rsid w:val="009102D8"/>
    <w:rsid w:val="009106AA"/>
    <w:rsid w:val="00910E0A"/>
    <w:rsid w:val="00910EB7"/>
    <w:rsid w:val="00910FB0"/>
    <w:rsid w:val="00910FB7"/>
    <w:rsid w:val="009113DA"/>
    <w:rsid w:val="00911684"/>
    <w:rsid w:val="00911839"/>
    <w:rsid w:val="009118F1"/>
    <w:rsid w:val="00911FFB"/>
    <w:rsid w:val="00912083"/>
    <w:rsid w:val="0091264A"/>
    <w:rsid w:val="009128B8"/>
    <w:rsid w:val="00912B94"/>
    <w:rsid w:val="00912D58"/>
    <w:rsid w:val="00912DE9"/>
    <w:rsid w:val="00912F5F"/>
    <w:rsid w:val="009132F6"/>
    <w:rsid w:val="00913328"/>
    <w:rsid w:val="00913420"/>
    <w:rsid w:val="009134D8"/>
    <w:rsid w:val="009139CE"/>
    <w:rsid w:val="00913B99"/>
    <w:rsid w:val="00913FF4"/>
    <w:rsid w:val="009141F0"/>
    <w:rsid w:val="00914230"/>
    <w:rsid w:val="009143B4"/>
    <w:rsid w:val="0091448B"/>
    <w:rsid w:val="00914FD2"/>
    <w:rsid w:val="009150C3"/>
    <w:rsid w:val="00915482"/>
    <w:rsid w:val="0091555B"/>
    <w:rsid w:val="00915B88"/>
    <w:rsid w:val="009164A2"/>
    <w:rsid w:val="0091654E"/>
    <w:rsid w:val="00916811"/>
    <w:rsid w:val="0091710B"/>
    <w:rsid w:val="00917185"/>
    <w:rsid w:val="0091744C"/>
    <w:rsid w:val="0091753A"/>
    <w:rsid w:val="0091757D"/>
    <w:rsid w:val="00917699"/>
    <w:rsid w:val="00917998"/>
    <w:rsid w:val="00917E7C"/>
    <w:rsid w:val="00920080"/>
    <w:rsid w:val="00920292"/>
    <w:rsid w:val="00920439"/>
    <w:rsid w:val="0092056B"/>
    <w:rsid w:val="00920571"/>
    <w:rsid w:val="0092074E"/>
    <w:rsid w:val="00920929"/>
    <w:rsid w:val="00920AF1"/>
    <w:rsid w:val="00920B81"/>
    <w:rsid w:val="00920DFE"/>
    <w:rsid w:val="0092103E"/>
    <w:rsid w:val="00921107"/>
    <w:rsid w:val="009215B7"/>
    <w:rsid w:val="0092161D"/>
    <w:rsid w:val="0092191B"/>
    <w:rsid w:val="00921CB6"/>
    <w:rsid w:val="00922151"/>
    <w:rsid w:val="009221AE"/>
    <w:rsid w:val="00922249"/>
    <w:rsid w:val="009222C5"/>
    <w:rsid w:val="0092266F"/>
    <w:rsid w:val="00922704"/>
    <w:rsid w:val="00922715"/>
    <w:rsid w:val="00922A46"/>
    <w:rsid w:val="00922A4F"/>
    <w:rsid w:val="00923009"/>
    <w:rsid w:val="00923A4D"/>
    <w:rsid w:val="00923C83"/>
    <w:rsid w:val="00923DCF"/>
    <w:rsid w:val="00924AE5"/>
    <w:rsid w:val="009254BB"/>
    <w:rsid w:val="00925795"/>
    <w:rsid w:val="009263BB"/>
    <w:rsid w:val="00926847"/>
    <w:rsid w:val="0092702F"/>
    <w:rsid w:val="009270C5"/>
    <w:rsid w:val="00927111"/>
    <w:rsid w:val="00927CD2"/>
    <w:rsid w:val="00927F3C"/>
    <w:rsid w:val="00930054"/>
    <w:rsid w:val="00930394"/>
    <w:rsid w:val="00930829"/>
    <w:rsid w:val="009309EF"/>
    <w:rsid w:val="00930F62"/>
    <w:rsid w:val="00931026"/>
    <w:rsid w:val="009313F7"/>
    <w:rsid w:val="009319BC"/>
    <w:rsid w:val="00931AF5"/>
    <w:rsid w:val="00931AF8"/>
    <w:rsid w:val="0093211A"/>
    <w:rsid w:val="00932682"/>
    <w:rsid w:val="00932A98"/>
    <w:rsid w:val="00932AF8"/>
    <w:rsid w:val="00932E6F"/>
    <w:rsid w:val="0093317A"/>
    <w:rsid w:val="009334E6"/>
    <w:rsid w:val="0093352F"/>
    <w:rsid w:val="009337F3"/>
    <w:rsid w:val="00933E2E"/>
    <w:rsid w:val="009341D5"/>
    <w:rsid w:val="00934305"/>
    <w:rsid w:val="00934427"/>
    <w:rsid w:val="00934618"/>
    <w:rsid w:val="00934715"/>
    <w:rsid w:val="00934C8D"/>
    <w:rsid w:val="00935C6E"/>
    <w:rsid w:val="00935FB6"/>
    <w:rsid w:val="00936BA8"/>
    <w:rsid w:val="00936BFC"/>
    <w:rsid w:val="009374BE"/>
    <w:rsid w:val="00937BEA"/>
    <w:rsid w:val="00937F06"/>
    <w:rsid w:val="009400AD"/>
    <w:rsid w:val="0094035A"/>
    <w:rsid w:val="00940B26"/>
    <w:rsid w:val="009410DA"/>
    <w:rsid w:val="00941B2C"/>
    <w:rsid w:val="00941E4C"/>
    <w:rsid w:val="00942045"/>
    <w:rsid w:val="009424A3"/>
    <w:rsid w:val="009424CB"/>
    <w:rsid w:val="009425C3"/>
    <w:rsid w:val="009425ED"/>
    <w:rsid w:val="009426F3"/>
    <w:rsid w:val="009428AF"/>
    <w:rsid w:val="00942C79"/>
    <w:rsid w:val="00942DFC"/>
    <w:rsid w:val="00942F3F"/>
    <w:rsid w:val="009430E8"/>
    <w:rsid w:val="00943100"/>
    <w:rsid w:val="009434A9"/>
    <w:rsid w:val="009436F1"/>
    <w:rsid w:val="00943A1E"/>
    <w:rsid w:val="00944036"/>
    <w:rsid w:val="00944B85"/>
    <w:rsid w:val="00944F16"/>
    <w:rsid w:val="00944F1D"/>
    <w:rsid w:val="00944FFA"/>
    <w:rsid w:val="00945156"/>
    <w:rsid w:val="00945251"/>
    <w:rsid w:val="009454A5"/>
    <w:rsid w:val="009459AC"/>
    <w:rsid w:val="00945B33"/>
    <w:rsid w:val="00945E44"/>
    <w:rsid w:val="00945EDB"/>
    <w:rsid w:val="00945EDD"/>
    <w:rsid w:val="00946040"/>
    <w:rsid w:val="00946819"/>
    <w:rsid w:val="0094782E"/>
    <w:rsid w:val="00947B13"/>
    <w:rsid w:val="00947BAB"/>
    <w:rsid w:val="00947D17"/>
    <w:rsid w:val="00947DEE"/>
    <w:rsid w:val="0095018A"/>
    <w:rsid w:val="00950854"/>
    <w:rsid w:val="009510A8"/>
    <w:rsid w:val="0095148D"/>
    <w:rsid w:val="00951614"/>
    <w:rsid w:val="0095184E"/>
    <w:rsid w:val="0095187E"/>
    <w:rsid w:val="00951DB3"/>
    <w:rsid w:val="00952422"/>
    <w:rsid w:val="00952DBC"/>
    <w:rsid w:val="00953910"/>
    <w:rsid w:val="00953B4C"/>
    <w:rsid w:val="00953C96"/>
    <w:rsid w:val="00953E3A"/>
    <w:rsid w:val="00953E5A"/>
    <w:rsid w:val="0095449D"/>
    <w:rsid w:val="009544C8"/>
    <w:rsid w:val="009544EF"/>
    <w:rsid w:val="00954956"/>
    <w:rsid w:val="009563EF"/>
    <w:rsid w:val="0095650B"/>
    <w:rsid w:val="009568C4"/>
    <w:rsid w:val="009571AB"/>
    <w:rsid w:val="009571FB"/>
    <w:rsid w:val="009574F7"/>
    <w:rsid w:val="009579DC"/>
    <w:rsid w:val="00957D80"/>
    <w:rsid w:val="00957FBB"/>
    <w:rsid w:val="00960026"/>
    <w:rsid w:val="009605BB"/>
    <w:rsid w:val="00960603"/>
    <w:rsid w:val="00960713"/>
    <w:rsid w:val="00960742"/>
    <w:rsid w:val="00960AAE"/>
    <w:rsid w:val="00960C2B"/>
    <w:rsid w:val="00960CE6"/>
    <w:rsid w:val="00961710"/>
    <w:rsid w:val="00961781"/>
    <w:rsid w:val="00961D9A"/>
    <w:rsid w:val="00962160"/>
    <w:rsid w:val="009624AD"/>
    <w:rsid w:val="00963367"/>
    <w:rsid w:val="009633C3"/>
    <w:rsid w:val="00964604"/>
    <w:rsid w:val="0096462C"/>
    <w:rsid w:val="00964CCA"/>
    <w:rsid w:val="00964D37"/>
    <w:rsid w:val="009655AA"/>
    <w:rsid w:val="009656F2"/>
    <w:rsid w:val="0096599A"/>
    <w:rsid w:val="00965DA5"/>
    <w:rsid w:val="00965EEB"/>
    <w:rsid w:val="00965F61"/>
    <w:rsid w:val="00966228"/>
    <w:rsid w:val="009665B4"/>
    <w:rsid w:val="0096673E"/>
    <w:rsid w:val="009669F8"/>
    <w:rsid w:val="00966B66"/>
    <w:rsid w:val="009674A2"/>
    <w:rsid w:val="009703E5"/>
    <w:rsid w:val="00970454"/>
    <w:rsid w:val="009705AF"/>
    <w:rsid w:val="00970863"/>
    <w:rsid w:val="009709F6"/>
    <w:rsid w:val="00970D4D"/>
    <w:rsid w:val="00970F60"/>
    <w:rsid w:val="0097110F"/>
    <w:rsid w:val="0097120C"/>
    <w:rsid w:val="009712D8"/>
    <w:rsid w:val="0097137E"/>
    <w:rsid w:val="00971446"/>
    <w:rsid w:val="00971E5B"/>
    <w:rsid w:val="00972565"/>
    <w:rsid w:val="009732D8"/>
    <w:rsid w:val="0097334B"/>
    <w:rsid w:val="00973861"/>
    <w:rsid w:val="00973E97"/>
    <w:rsid w:val="00973FDC"/>
    <w:rsid w:val="0097427A"/>
    <w:rsid w:val="00974366"/>
    <w:rsid w:val="009749F9"/>
    <w:rsid w:val="00974A8F"/>
    <w:rsid w:val="00974D39"/>
    <w:rsid w:val="009754FF"/>
    <w:rsid w:val="00975648"/>
    <w:rsid w:val="00975AB7"/>
    <w:rsid w:val="00975EA3"/>
    <w:rsid w:val="00977266"/>
    <w:rsid w:val="00977913"/>
    <w:rsid w:val="00977C63"/>
    <w:rsid w:val="00977C9C"/>
    <w:rsid w:val="00980272"/>
    <w:rsid w:val="0098051A"/>
    <w:rsid w:val="00980C5F"/>
    <w:rsid w:val="00980DFC"/>
    <w:rsid w:val="00981411"/>
    <w:rsid w:val="00981417"/>
    <w:rsid w:val="00981694"/>
    <w:rsid w:val="009818DA"/>
    <w:rsid w:val="009819E7"/>
    <w:rsid w:val="00981AEA"/>
    <w:rsid w:val="00981EF7"/>
    <w:rsid w:val="00982242"/>
    <w:rsid w:val="00982295"/>
    <w:rsid w:val="0098255D"/>
    <w:rsid w:val="00982666"/>
    <w:rsid w:val="00982DA2"/>
    <w:rsid w:val="00982E0D"/>
    <w:rsid w:val="009843DC"/>
    <w:rsid w:val="00984427"/>
    <w:rsid w:val="009848CF"/>
    <w:rsid w:val="00985211"/>
    <w:rsid w:val="009854E3"/>
    <w:rsid w:val="00985FEC"/>
    <w:rsid w:val="00986211"/>
    <w:rsid w:val="009862F8"/>
    <w:rsid w:val="00986BB2"/>
    <w:rsid w:val="00986D76"/>
    <w:rsid w:val="00986DE6"/>
    <w:rsid w:val="00986FBC"/>
    <w:rsid w:val="00987C84"/>
    <w:rsid w:val="009901E3"/>
    <w:rsid w:val="009903F1"/>
    <w:rsid w:val="009905FE"/>
    <w:rsid w:val="009907FC"/>
    <w:rsid w:val="00990868"/>
    <w:rsid w:val="00990B87"/>
    <w:rsid w:val="00990FDE"/>
    <w:rsid w:val="00991249"/>
    <w:rsid w:val="0099144C"/>
    <w:rsid w:val="009919D4"/>
    <w:rsid w:val="00991F00"/>
    <w:rsid w:val="00991F89"/>
    <w:rsid w:val="00992169"/>
    <w:rsid w:val="0099221B"/>
    <w:rsid w:val="00992685"/>
    <w:rsid w:val="00992872"/>
    <w:rsid w:val="00992E75"/>
    <w:rsid w:val="0099361D"/>
    <w:rsid w:val="00993882"/>
    <w:rsid w:val="0099399D"/>
    <w:rsid w:val="00993CC7"/>
    <w:rsid w:val="00993FFC"/>
    <w:rsid w:val="009946C1"/>
    <w:rsid w:val="00994DB5"/>
    <w:rsid w:val="00994EA5"/>
    <w:rsid w:val="009950E7"/>
    <w:rsid w:val="00995143"/>
    <w:rsid w:val="00995397"/>
    <w:rsid w:val="00995A66"/>
    <w:rsid w:val="00995C6E"/>
    <w:rsid w:val="009964AF"/>
    <w:rsid w:val="00996B1A"/>
    <w:rsid w:val="00996BC2"/>
    <w:rsid w:val="00996EF9"/>
    <w:rsid w:val="009974C4"/>
    <w:rsid w:val="00997516"/>
    <w:rsid w:val="009977BC"/>
    <w:rsid w:val="00997D5F"/>
    <w:rsid w:val="00997E03"/>
    <w:rsid w:val="009A0437"/>
    <w:rsid w:val="009A05D4"/>
    <w:rsid w:val="009A078E"/>
    <w:rsid w:val="009A0BB6"/>
    <w:rsid w:val="009A126C"/>
    <w:rsid w:val="009A162A"/>
    <w:rsid w:val="009A19E9"/>
    <w:rsid w:val="009A1A0F"/>
    <w:rsid w:val="009A1AA1"/>
    <w:rsid w:val="009A1D5F"/>
    <w:rsid w:val="009A1D67"/>
    <w:rsid w:val="009A1F59"/>
    <w:rsid w:val="009A1FAB"/>
    <w:rsid w:val="009A20D9"/>
    <w:rsid w:val="009A2458"/>
    <w:rsid w:val="009A2A5C"/>
    <w:rsid w:val="009A2AFE"/>
    <w:rsid w:val="009A2BEA"/>
    <w:rsid w:val="009A2F12"/>
    <w:rsid w:val="009A32C0"/>
    <w:rsid w:val="009A35BD"/>
    <w:rsid w:val="009A36C0"/>
    <w:rsid w:val="009A3864"/>
    <w:rsid w:val="009A3CD5"/>
    <w:rsid w:val="009A4061"/>
    <w:rsid w:val="009A4EE2"/>
    <w:rsid w:val="009A4FC5"/>
    <w:rsid w:val="009A52A2"/>
    <w:rsid w:val="009A55F3"/>
    <w:rsid w:val="009A57E2"/>
    <w:rsid w:val="009A58BE"/>
    <w:rsid w:val="009A5A17"/>
    <w:rsid w:val="009A5E49"/>
    <w:rsid w:val="009A6104"/>
    <w:rsid w:val="009A661B"/>
    <w:rsid w:val="009A6909"/>
    <w:rsid w:val="009A696B"/>
    <w:rsid w:val="009A6C27"/>
    <w:rsid w:val="009A6E1D"/>
    <w:rsid w:val="009A6F51"/>
    <w:rsid w:val="009A71F5"/>
    <w:rsid w:val="009B00BA"/>
    <w:rsid w:val="009B02D6"/>
    <w:rsid w:val="009B041A"/>
    <w:rsid w:val="009B0BEB"/>
    <w:rsid w:val="009B1014"/>
    <w:rsid w:val="009B105A"/>
    <w:rsid w:val="009B1593"/>
    <w:rsid w:val="009B1AB9"/>
    <w:rsid w:val="009B1F20"/>
    <w:rsid w:val="009B1FDE"/>
    <w:rsid w:val="009B224B"/>
    <w:rsid w:val="009B257A"/>
    <w:rsid w:val="009B2929"/>
    <w:rsid w:val="009B2B3B"/>
    <w:rsid w:val="009B2B48"/>
    <w:rsid w:val="009B3145"/>
    <w:rsid w:val="009B33B3"/>
    <w:rsid w:val="009B35AB"/>
    <w:rsid w:val="009B401B"/>
    <w:rsid w:val="009B43B6"/>
    <w:rsid w:val="009B4608"/>
    <w:rsid w:val="009B47BD"/>
    <w:rsid w:val="009B4975"/>
    <w:rsid w:val="009B4CE9"/>
    <w:rsid w:val="009B4D02"/>
    <w:rsid w:val="009B5229"/>
    <w:rsid w:val="009B565D"/>
    <w:rsid w:val="009B5813"/>
    <w:rsid w:val="009B594C"/>
    <w:rsid w:val="009B5A69"/>
    <w:rsid w:val="009B5DA6"/>
    <w:rsid w:val="009B5E09"/>
    <w:rsid w:val="009B5F35"/>
    <w:rsid w:val="009B5F77"/>
    <w:rsid w:val="009B6061"/>
    <w:rsid w:val="009B651D"/>
    <w:rsid w:val="009B65FB"/>
    <w:rsid w:val="009B6737"/>
    <w:rsid w:val="009B6ACB"/>
    <w:rsid w:val="009B6CB0"/>
    <w:rsid w:val="009B6D3C"/>
    <w:rsid w:val="009B6E30"/>
    <w:rsid w:val="009B7F2D"/>
    <w:rsid w:val="009C024B"/>
    <w:rsid w:val="009C0EB4"/>
    <w:rsid w:val="009C18DC"/>
    <w:rsid w:val="009C19A3"/>
    <w:rsid w:val="009C1AB0"/>
    <w:rsid w:val="009C1AED"/>
    <w:rsid w:val="009C1B72"/>
    <w:rsid w:val="009C1E65"/>
    <w:rsid w:val="009C1F75"/>
    <w:rsid w:val="009C21BF"/>
    <w:rsid w:val="009C2A5E"/>
    <w:rsid w:val="009C2AB3"/>
    <w:rsid w:val="009C3216"/>
    <w:rsid w:val="009C372D"/>
    <w:rsid w:val="009C3E45"/>
    <w:rsid w:val="009C4533"/>
    <w:rsid w:val="009C49BE"/>
    <w:rsid w:val="009C49CD"/>
    <w:rsid w:val="009C568E"/>
    <w:rsid w:val="009C58D2"/>
    <w:rsid w:val="009C5CB6"/>
    <w:rsid w:val="009C5E14"/>
    <w:rsid w:val="009C5FC5"/>
    <w:rsid w:val="009C64A0"/>
    <w:rsid w:val="009C68C6"/>
    <w:rsid w:val="009C775A"/>
    <w:rsid w:val="009C7826"/>
    <w:rsid w:val="009C7ADD"/>
    <w:rsid w:val="009C7CD3"/>
    <w:rsid w:val="009D01C1"/>
    <w:rsid w:val="009D09D9"/>
    <w:rsid w:val="009D1176"/>
    <w:rsid w:val="009D1211"/>
    <w:rsid w:val="009D14D5"/>
    <w:rsid w:val="009D1542"/>
    <w:rsid w:val="009D15C5"/>
    <w:rsid w:val="009D1636"/>
    <w:rsid w:val="009D17A4"/>
    <w:rsid w:val="009D1E44"/>
    <w:rsid w:val="009D23A6"/>
    <w:rsid w:val="009D2440"/>
    <w:rsid w:val="009D2C4C"/>
    <w:rsid w:val="009D2F22"/>
    <w:rsid w:val="009D3123"/>
    <w:rsid w:val="009D316F"/>
    <w:rsid w:val="009D3324"/>
    <w:rsid w:val="009D35C5"/>
    <w:rsid w:val="009D3A10"/>
    <w:rsid w:val="009D3C00"/>
    <w:rsid w:val="009D4213"/>
    <w:rsid w:val="009D4991"/>
    <w:rsid w:val="009D4A49"/>
    <w:rsid w:val="009D4B13"/>
    <w:rsid w:val="009D4D85"/>
    <w:rsid w:val="009D50CD"/>
    <w:rsid w:val="009D5518"/>
    <w:rsid w:val="009D6C1F"/>
    <w:rsid w:val="009D6E8E"/>
    <w:rsid w:val="009D7236"/>
    <w:rsid w:val="009D75DA"/>
    <w:rsid w:val="009D7759"/>
    <w:rsid w:val="009D7E7D"/>
    <w:rsid w:val="009E0492"/>
    <w:rsid w:val="009E0771"/>
    <w:rsid w:val="009E078C"/>
    <w:rsid w:val="009E0D33"/>
    <w:rsid w:val="009E138A"/>
    <w:rsid w:val="009E14AF"/>
    <w:rsid w:val="009E14E4"/>
    <w:rsid w:val="009E1567"/>
    <w:rsid w:val="009E1862"/>
    <w:rsid w:val="009E18EF"/>
    <w:rsid w:val="009E2057"/>
    <w:rsid w:val="009E2488"/>
    <w:rsid w:val="009E2753"/>
    <w:rsid w:val="009E2C56"/>
    <w:rsid w:val="009E2D3D"/>
    <w:rsid w:val="009E304E"/>
    <w:rsid w:val="009E3330"/>
    <w:rsid w:val="009E3383"/>
    <w:rsid w:val="009E350A"/>
    <w:rsid w:val="009E35F6"/>
    <w:rsid w:val="009E3B82"/>
    <w:rsid w:val="009E3CFA"/>
    <w:rsid w:val="009E3E13"/>
    <w:rsid w:val="009E47AF"/>
    <w:rsid w:val="009E480A"/>
    <w:rsid w:val="009E4909"/>
    <w:rsid w:val="009E499B"/>
    <w:rsid w:val="009E4B78"/>
    <w:rsid w:val="009E4CD7"/>
    <w:rsid w:val="009E4FA3"/>
    <w:rsid w:val="009E52C8"/>
    <w:rsid w:val="009E5484"/>
    <w:rsid w:val="009E57AD"/>
    <w:rsid w:val="009E5A05"/>
    <w:rsid w:val="009E60EB"/>
    <w:rsid w:val="009E6176"/>
    <w:rsid w:val="009E628F"/>
    <w:rsid w:val="009E67D4"/>
    <w:rsid w:val="009E68CD"/>
    <w:rsid w:val="009E698F"/>
    <w:rsid w:val="009E6991"/>
    <w:rsid w:val="009E6B9A"/>
    <w:rsid w:val="009E6CF3"/>
    <w:rsid w:val="009E6D2A"/>
    <w:rsid w:val="009E6F68"/>
    <w:rsid w:val="009E7D8D"/>
    <w:rsid w:val="009F0578"/>
    <w:rsid w:val="009F05B3"/>
    <w:rsid w:val="009F0621"/>
    <w:rsid w:val="009F0B3B"/>
    <w:rsid w:val="009F0D79"/>
    <w:rsid w:val="009F0D89"/>
    <w:rsid w:val="009F0F59"/>
    <w:rsid w:val="009F1565"/>
    <w:rsid w:val="009F1909"/>
    <w:rsid w:val="009F2121"/>
    <w:rsid w:val="009F23CF"/>
    <w:rsid w:val="009F24BB"/>
    <w:rsid w:val="009F26B9"/>
    <w:rsid w:val="009F2750"/>
    <w:rsid w:val="009F2DFF"/>
    <w:rsid w:val="009F3024"/>
    <w:rsid w:val="009F3108"/>
    <w:rsid w:val="009F360B"/>
    <w:rsid w:val="009F3786"/>
    <w:rsid w:val="009F3D76"/>
    <w:rsid w:val="009F3E04"/>
    <w:rsid w:val="009F3E2B"/>
    <w:rsid w:val="009F41EA"/>
    <w:rsid w:val="009F45DA"/>
    <w:rsid w:val="009F4696"/>
    <w:rsid w:val="009F5270"/>
    <w:rsid w:val="009F529B"/>
    <w:rsid w:val="009F5777"/>
    <w:rsid w:val="009F58A4"/>
    <w:rsid w:val="009F6073"/>
    <w:rsid w:val="009F658B"/>
    <w:rsid w:val="009F6706"/>
    <w:rsid w:val="009F67CE"/>
    <w:rsid w:val="009F680F"/>
    <w:rsid w:val="009F6939"/>
    <w:rsid w:val="009F6D18"/>
    <w:rsid w:val="009F6DAE"/>
    <w:rsid w:val="00A0016E"/>
    <w:rsid w:val="00A0168B"/>
    <w:rsid w:val="00A0195E"/>
    <w:rsid w:val="00A01ACA"/>
    <w:rsid w:val="00A01B24"/>
    <w:rsid w:val="00A01C2F"/>
    <w:rsid w:val="00A020B0"/>
    <w:rsid w:val="00A021D5"/>
    <w:rsid w:val="00A023FF"/>
    <w:rsid w:val="00A02BC6"/>
    <w:rsid w:val="00A03027"/>
    <w:rsid w:val="00A03339"/>
    <w:rsid w:val="00A03473"/>
    <w:rsid w:val="00A03531"/>
    <w:rsid w:val="00A036F3"/>
    <w:rsid w:val="00A03F33"/>
    <w:rsid w:val="00A03FBC"/>
    <w:rsid w:val="00A04004"/>
    <w:rsid w:val="00A044A7"/>
    <w:rsid w:val="00A051F8"/>
    <w:rsid w:val="00A05449"/>
    <w:rsid w:val="00A05522"/>
    <w:rsid w:val="00A059AB"/>
    <w:rsid w:val="00A05E35"/>
    <w:rsid w:val="00A063BB"/>
    <w:rsid w:val="00A063F0"/>
    <w:rsid w:val="00A065C4"/>
    <w:rsid w:val="00A0662B"/>
    <w:rsid w:val="00A06823"/>
    <w:rsid w:val="00A06A55"/>
    <w:rsid w:val="00A06C2A"/>
    <w:rsid w:val="00A06D3D"/>
    <w:rsid w:val="00A06FE0"/>
    <w:rsid w:val="00A075D6"/>
    <w:rsid w:val="00A07DCD"/>
    <w:rsid w:val="00A100D3"/>
    <w:rsid w:val="00A102D4"/>
    <w:rsid w:val="00A10432"/>
    <w:rsid w:val="00A10731"/>
    <w:rsid w:val="00A10DE7"/>
    <w:rsid w:val="00A10E1B"/>
    <w:rsid w:val="00A10EC4"/>
    <w:rsid w:val="00A110B9"/>
    <w:rsid w:val="00A11144"/>
    <w:rsid w:val="00A11943"/>
    <w:rsid w:val="00A119CD"/>
    <w:rsid w:val="00A12526"/>
    <w:rsid w:val="00A12747"/>
    <w:rsid w:val="00A12B26"/>
    <w:rsid w:val="00A12D44"/>
    <w:rsid w:val="00A12F70"/>
    <w:rsid w:val="00A13919"/>
    <w:rsid w:val="00A13D2A"/>
    <w:rsid w:val="00A1402F"/>
    <w:rsid w:val="00A14074"/>
    <w:rsid w:val="00A14082"/>
    <w:rsid w:val="00A148EA"/>
    <w:rsid w:val="00A14E49"/>
    <w:rsid w:val="00A14FC3"/>
    <w:rsid w:val="00A15026"/>
    <w:rsid w:val="00A1514D"/>
    <w:rsid w:val="00A15367"/>
    <w:rsid w:val="00A15405"/>
    <w:rsid w:val="00A15409"/>
    <w:rsid w:val="00A15594"/>
    <w:rsid w:val="00A15F14"/>
    <w:rsid w:val="00A1613F"/>
    <w:rsid w:val="00A1638B"/>
    <w:rsid w:val="00A1653E"/>
    <w:rsid w:val="00A1698F"/>
    <w:rsid w:val="00A16E9B"/>
    <w:rsid w:val="00A16F10"/>
    <w:rsid w:val="00A1758D"/>
    <w:rsid w:val="00A17681"/>
    <w:rsid w:val="00A178E2"/>
    <w:rsid w:val="00A1793F"/>
    <w:rsid w:val="00A17D5B"/>
    <w:rsid w:val="00A20B7E"/>
    <w:rsid w:val="00A20FDB"/>
    <w:rsid w:val="00A21094"/>
    <w:rsid w:val="00A2111A"/>
    <w:rsid w:val="00A21200"/>
    <w:rsid w:val="00A2177B"/>
    <w:rsid w:val="00A22A45"/>
    <w:rsid w:val="00A22DEB"/>
    <w:rsid w:val="00A22EE8"/>
    <w:rsid w:val="00A2381A"/>
    <w:rsid w:val="00A23987"/>
    <w:rsid w:val="00A23CB7"/>
    <w:rsid w:val="00A23DCF"/>
    <w:rsid w:val="00A24090"/>
    <w:rsid w:val="00A240B2"/>
    <w:rsid w:val="00A24107"/>
    <w:rsid w:val="00A241CE"/>
    <w:rsid w:val="00A245D2"/>
    <w:rsid w:val="00A24600"/>
    <w:rsid w:val="00A25273"/>
    <w:rsid w:val="00A252B8"/>
    <w:rsid w:val="00A254A6"/>
    <w:rsid w:val="00A25E4A"/>
    <w:rsid w:val="00A26239"/>
    <w:rsid w:val="00A2644E"/>
    <w:rsid w:val="00A26B2A"/>
    <w:rsid w:val="00A26B8E"/>
    <w:rsid w:val="00A26F30"/>
    <w:rsid w:val="00A26FBC"/>
    <w:rsid w:val="00A2703E"/>
    <w:rsid w:val="00A273F1"/>
    <w:rsid w:val="00A2757A"/>
    <w:rsid w:val="00A276FF"/>
    <w:rsid w:val="00A27735"/>
    <w:rsid w:val="00A27843"/>
    <w:rsid w:val="00A27BBE"/>
    <w:rsid w:val="00A27C4C"/>
    <w:rsid w:val="00A27CCF"/>
    <w:rsid w:val="00A30238"/>
    <w:rsid w:val="00A309C5"/>
    <w:rsid w:val="00A30A8B"/>
    <w:rsid w:val="00A30B87"/>
    <w:rsid w:val="00A30D3B"/>
    <w:rsid w:val="00A30D7C"/>
    <w:rsid w:val="00A30FF5"/>
    <w:rsid w:val="00A3165A"/>
    <w:rsid w:val="00A3182D"/>
    <w:rsid w:val="00A31966"/>
    <w:rsid w:val="00A31D46"/>
    <w:rsid w:val="00A32402"/>
    <w:rsid w:val="00A324BC"/>
    <w:rsid w:val="00A32688"/>
    <w:rsid w:val="00A332FE"/>
    <w:rsid w:val="00A33D23"/>
    <w:rsid w:val="00A33FB5"/>
    <w:rsid w:val="00A341AA"/>
    <w:rsid w:val="00A3436A"/>
    <w:rsid w:val="00A3469E"/>
    <w:rsid w:val="00A3471A"/>
    <w:rsid w:val="00A34A72"/>
    <w:rsid w:val="00A34AA0"/>
    <w:rsid w:val="00A34B1F"/>
    <w:rsid w:val="00A34C7E"/>
    <w:rsid w:val="00A35160"/>
    <w:rsid w:val="00A35C8C"/>
    <w:rsid w:val="00A35EE7"/>
    <w:rsid w:val="00A3617A"/>
    <w:rsid w:val="00A365C3"/>
    <w:rsid w:val="00A36652"/>
    <w:rsid w:val="00A370FE"/>
    <w:rsid w:val="00A3767E"/>
    <w:rsid w:val="00A37BEA"/>
    <w:rsid w:val="00A40965"/>
    <w:rsid w:val="00A40C4B"/>
    <w:rsid w:val="00A41176"/>
    <w:rsid w:val="00A416B0"/>
    <w:rsid w:val="00A41C9A"/>
    <w:rsid w:val="00A41EA3"/>
    <w:rsid w:val="00A42039"/>
    <w:rsid w:val="00A4295C"/>
    <w:rsid w:val="00A433B8"/>
    <w:rsid w:val="00A436BD"/>
    <w:rsid w:val="00A43CB5"/>
    <w:rsid w:val="00A440C7"/>
    <w:rsid w:val="00A442E9"/>
    <w:rsid w:val="00A444E0"/>
    <w:rsid w:val="00A4469C"/>
    <w:rsid w:val="00A44B60"/>
    <w:rsid w:val="00A44C9F"/>
    <w:rsid w:val="00A44CAA"/>
    <w:rsid w:val="00A44DD7"/>
    <w:rsid w:val="00A44FAA"/>
    <w:rsid w:val="00A45219"/>
    <w:rsid w:val="00A45270"/>
    <w:rsid w:val="00A455BD"/>
    <w:rsid w:val="00A457CE"/>
    <w:rsid w:val="00A45A50"/>
    <w:rsid w:val="00A45BC3"/>
    <w:rsid w:val="00A4615A"/>
    <w:rsid w:val="00A4630A"/>
    <w:rsid w:val="00A46322"/>
    <w:rsid w:val="00A46538"/>
    <w:rsid w:val="00A465B4"/>
    <w:rsid w:val="00A46F44"/>
    <w:rsid w:val="00A46F94"/>
    <w:rsid w:val="00A47115"/>
    <w:rsid w:val="00A47339"/>
    <w:rsid w:val="00A473F9"/>
    <w:rsid w:val="00A47415"/>
    <w:rsid w:val="00A4767C"/>
    <w:rsid w:val="00A479BD"/>
    <w:rsid w:val="00A47AF5"/>
    <w:rsid w:val="00A47C95"/>
    <w:rsid w:val="00A47E0A"/>
    <w:rsid w:val="00A47E18"/>
    <w:rsid w:val="00A50554"/>
    <w:rsid w:val="00A50CAD"/>
    <w:rsid w:val="00A50CED"/>
    <w:rsid w:val="00A50E17"/>
    <w:rsid w:val="00A5101C"/>
    <w:rsid w:val="00A51277"/>
    <w:rsid w:val="00A51672"/>
    <w:rsid w:val="00A516FC"/>
    <w:rsid w:val="00A51A4E"/>
    <w:rsid w:val="00A5214E"/>
    <w:rsid w:val="00A522F8"/>
    <w:rsid w:val="00A527B2"/>
    <w:rsid w:val="00A52850"/>
    <w:rsid w:val="00A529CA"/>
    <w:rsid w:val="00A529FC"/>
    <w:rsid w:val="00A52A01"/>
    <w:rsid w:val="00A53193"/>
    <w:rsid w:val="00A531A9"/>
    <w:rsid w:val="00A536A3"/>
    <w:rsid w:val="00A53A2D"/>
    <w:rsid w:val="00A53BD9"/>
    <w:rsid w:val="00A53C9E"/>
    <w:rsid w:val="00A54258"/>
    <w:rsid w:val="00A542F3"/>
    <w:rsid w:val="00A5445C"/>
    <w:rsid w:val="00A545F9"/>
    <w:rsid w:val="00A54734"/>
    <w:rsid w:val="00A54AE6"/>
    <w:rsid w:val="00A54B22"/>
    <w:rsid w:val="00A54E3C"/>
    <w:rsid w:val="00A54F2D"/>
    <w:rsid w:val="00A54FAE"/>
    <w:rsid w:val="00A55414"/>
    <w:rsid w:val="00A55582"/>
    <w:rsid w:val="00A55A60"/>
    <w:rsid w:val="00A55CFA"/>
    <w:rsid w:val="00A55D5E"/>
    <w:rsid w:val="00A55EEE"/>
    <w:rsid w:val="00A562D9"/>
    <w:rsid w:val="00A56788"/>
    <w:rsid w:val="00A56C9A"/>
    <w:rsid w:val="00A56D18"/>
    <w:rsid w:val="00A56DA6"/>
    <w:rsid w:val="00A571C7"/>
    <w:rsid w:val="00A57399"/>
    <w:rsid w:val="00A57A6B"/>
    <w:rsid w:val="00A57E53"/>
    <w:rsid w:val="00A6052B"/>
    <w:rsid w:val="00A60622"/>
    <w:rsid w:val="00A60722"/>
    <w:rsid w:val="00A60840"/>
    <w:rsid w:val="00A608A4"/>
    <w:rsid w:val="00A60985"/>
    <w:rsid w:val="00A60BFE"/>
    <w:rsid w:val="00A60E75"/>
    <w:rsid w:val="00A60ECC"/>
    <w:rsid w:val="00A61186"/>
    <w:rsid w:val="00A614AD"/>
    <w:rsid w:val="00A616FF"/>
    <w:rsid w:val="00A619E2"/>
    <w:rsid w:val="00A61A8E"/>
    <w:rsid w:val="00A61C28"/>
    <w:rsid w:val="00A61EBC"/>
    <w:rsid w:val="00A61FF4"/>
    <w:rsid w:val="00A620F5"/>
    <w:rsid w:val="00A62200"/>
    <w:rsid w:val="00A62246"/>
    <w:rsid w:val="00A62653"/>
    <w:rsid w:val="00A62CFA"/>
    <w:rsid w:val="00A63194"/>
    <w:rsid w:val="00A63234"/>
    <w:rsid w:val="00A63249"/>
    <w:rsid w:val="00A63497"/>
    <w:rsid w:val="00A63B59"/>
    <w:rsid w:val="00A63ED1"/>
    <w:rsid w:val="00A64142"/>
    <w:rsid w:val="00A6440D"/>
    <w:rsid w:val="00A644A1"/>
    <w:rsid w:val="00A64748"/>
    <w:rsid w:val="00A64CFA"/>
    <w:rsid w:val="00A65573"/>
    <w:rsid w:val="00A656C9"/>
    <w:rsid w:val="00A65C32"/>
    <w:rsid w:val="00A65CD5"/>
    <w:rsid w:val="00A65CEF"/>
    <w:rsid w:val="00A65E97"/>
    <w:rsid w:val="00A66023"/>
    <w:rsid w:val="00A66248"/>
    <w:rsid w:val="00A66323"/>
    <w:rsid w:val="00A66603"/>
    <w:rsid w:val="00A66675"/>
    <w:rsid w:val="00A6685B"/>
    <w:rsid w:val="00A66918"/>
    <w:rsid w:val="00A6699C"/>
    <w:rsid w:val="00A66F50"/>
    <w:rsid w:val="00A6733C"/>
    <w:rsid w:val="00A67356"/>
    <w:rsid w:val="00A6750C"/>
    <w:rsid w:val="00A676DE"/>
    <w:rsid w:val="00A67923"/>
    <w:rsid w:val="00A679DB"/>
    <w:rsid w:val="00A67CEB"/>
    <w:rsid w:val="00A67CF7"/>
    <w:rsid w:val="00A67EE4"/>
    <w:rsid w:val="00A700F9"/>
    <w:rsid w:val="00A705E8"/>
    <w:rsid w:val="00A70601"/>
    <w:rsid w:val="00A708A0"/>
    <w:rsid w:val="00A70A2A"/>
    <w:rsid w:val="00A70D2E"/>
    <w:rsid w:val="00A71065"/>
    <w:rsid w:val="00A71411"/>
    <w:rsid w:val="00A7141F"/>
    <w:rsid w:val="00A71A81"/>
    <w:rsid w:val="00A71B7E"/>
    <w:rsid w:val="00A71E5E"/>
    <w:rsid w:val="00A71EFF"/>
    <w:rsid w:val="00A720FD"/>
    <w:rsid w:val="00A7253E"/>
    <w:rsid w:val="00A7297A"/>
    <w:rsid w:val="00A72C5F"/>
    <w:rsid w:val="00A72C67"/>
    <w:rsid w:val="00A73059"/>
    <w:rsid w:val="00A730FB"/>
    <w:rsid w:val="00A73706"/>
    <w:rsid w:val="00A73E28"/>
    <w:rsid w:val="00A74011"/>
    <w:rsid w:val="00A74582"/>
    <w:rsid w:val="00A74605"/>
    <w:rsid w:val="00A746CE"/>
    <w:rsid w:val="00A750A2"/>
    <w:rsid w:val="00A75325"/>
    <w:rsid w:val="00A759A8"/>
    <w:rsid w:val="00A75A72"/>
    <w:rsid w:val="00A75EF4"/>
    <w:rsid w:val="00A75FE3"/>
    <w:rsid w:val="00A76867"/>
    <w:rsid w:val="00A76B84"/>
    <w:rsid w:val="00A76CCC"/>
    <w:rsid w:val="00A7735F"/>
    <w:rsid w:val="00A773EF"/>
    <w:rsid w:val="00A77EB8"/>
    <w:rsid w:val="00A77F11"/>
    <w:rsid w:val="00A80E54"/>
    <w:rsid w:val="00A80E59"/>
    <w:rsid w:val="00A811A4"/>
    <w:rsid w:val="00A81293"/>
    <w:rsid w:val="00A8141B"/>
    <w:rsid w:val="00A81C26"/>
    <w:rsid w:val="00A8211E"/>
    <w:rsid w:val="00A8220C"/>
    <w:rsid w:val="00A823CD"/>
    <w:rsid w:val="00A826D4"/>
    <w:rsid w:val="00A827FD"/>
    <w:rsid w:val="00A82880"/>
    <w:rsid w:val="00A828CD"/>
    <w:rsid w:val="00A82FA6"/>
    <w:rsid w:val="00A831EB"/>
    <w:rsid w:val="00A8322E"/>
    <w:rsid w:val="00A83470"/>
    <w:rsid w:val="00A835CF"/>
    <w:rsid w:val="00A83A75"/>
    <w:rsid w:val="00A83FEF"/>
    <w:rsid w:val="00A840B0"/>
    <w:rsid w:val="00A8473D"/>
    <w:rsid w:val="00A84922"/>
    <w:rsid w:val="00A84B24"/>
    <w:rsid w:val="00A84E39"/>
    <w:rsid w:val="00A8500B"/>
    <w:rsid w:val="00A85027"/>
    <w:rsid w:val="00A85054"/>
    <w:rsid w:val="00A8517A"/>
    <w:rsid w:val="00A8518F"/>
    <w:rsid w:val="00A853A9"/>
    <w:rsid w:val="00A85801"/>
    <w:rsid w:val="00A85C8B"/>
    <w:rsid w:val="00A85C9B"/>
    <w:rsid w:val="00A85CBB"/>
    <w:rsid w:val="00A85DAD"/>
    <w:rsid w:val="00A85E3A"/>
    <w:rsid w:val="00A86142"/>
    <w:rsid w:val="00A86625"/>
    <w:rsid w:val="00A8664B"/>
    <w:rsid w:val="00A8670A"/>
    <w:rsid w:val="00A868BA"/>
    <w:rsid w:val="00A869AA"/>
    <w:rsid w:val="00A86E7A"/>
    <w:rsid w:val="00A86E86"/>
    <w:rsid w:val="00A86EAD"/>
    <w:rsid w:val="00A870B1"/>
    <w:rsid w:val="00A8765D"/>
    <w:rsid w:val="00A87A70"/>
    <w:rsid w:val="00A90C36"/>
    <w:rsid w:val="00A90E4B"/>
    <w:rsid w:val="00A90EA5"/>
    <w:rsid w:val="00A90F39"/>
    <w:rsid w:val="00A91106"/>
    <w:rsid w:val="00A91511"/>
    <w:rsid w:val="00A9182D"/>
    <w:rsid w:val="00A91872"/>
    <w:rsid w:val="00A91F02"/>
    <w:rsid w:val="00A92149"/>
    <w:rsid w:val="00A92A9F"/>
    <w:rsid w:val="00A92AE1"/>
    <w:rsid w:val="00A92C61"/>
    <w:rsid w:val="00A92F5E"/>
    <w:rsid w:val="00A932E6"/>
    <w:rsid w:val="00A934A0"/>
    <w:rsid w:val="00A936D9"/>
    <w:rsid w:val="00A936F0"/>
    <w:rsid w:val="00A938B6"/>
    <w:rsid w:val="00A9416F"/>
    <w:rsid w:val="00A9481A"/>
    <w:rsid w:val="00A94A8C"/>
    <w:rsid w:val="00A94AB3"/>
    <w:rsid w:val="00A94D9E"/>
    <w:rsid w:val="00A953C3"/>
    <w:rsid w:val="00A9549C"/>
    <w:rsid w:val="00A95A0E"/>
    <w:rsid w:val="00A95AF6"/>
    <w:rsid w:val="00A95F85"/>
    <w:rsid w:val="00A9624C"/>
    <w:rsid w:val="00A9626E"/>
    <w:rsid w:val="00A96842"/>
    <w:rsid w:val="00A971B8"/>
    <w:rsid w:val="00A97430"/>
    <w:rsid w:val="00A97BE7"/>
    <w:rsid w:val="00A97F2B"/>
    <w:rsid w:val="00AA0397"/>
    <w:rsid w:val="00AA03B4"/>
    <w:rsid w:val="00AA0786"/>
    <w:rsid w:val="00AA0D08"/>
    <w:rsid w:val="00AA0D79"/>
    <w:rsid w:val="00AA0F38"/>
    <w:rsid w:val="00AA1574"/>
    <w:rsid w:val="00AA1891"/>
    <w:rsid w:val="00AA1E25"/>
    <w:rsid w:val="00AA2118"/>
    <w:rsid w:val="00AA276D"/>
    <w:rsid w:val="00AA2894"/>
    <w:rsid w:val="00AA29E3"/>
    <w:rsid w:val="00AA29FE"/>
    <w:rsid w:val="00AA2C5E"/>
    <w:rsid w:val="00AA3361"/>
    <w:rsid w:val="00AA34B3"/>
    <w:rsid w:val="00AA351B"/>
    <w:rsid w:val="00AA36BD"/>
    <w:rsid w:val="00AA3CF5"/>
    <w:rsid w:val="00AA4107"/>
    <w:rsid w:val="00AA42C1"/>
    <w:rsid w:val="00AA43A0"/>
    <w:rsid w:val="00AA449A"/>
    <w:rsid w:val="00AA45CF"/>
    <w:rsid w:val="00AA461A"/>
    <w:rsid w:val="00AA493C"/>
    <w:rsid w:val="00AA4AC4"/>
    <w:rsid w:val="00AA4C15"/>
    <w:rsid w:val="00AA4C58"/>
    <w:rsid w:val="00AA501D"/>
    <w:rsid w:val="00AA5714"/>
    <w:rsid w:val="00AA587C"/>
    <w:rsid w:val="00AA5922"/>
    <w:rsid w:val="00AA5977"/>
    <w:rsid w:val="00AA5AD1"/>
    <w:rsid w:val="00AA5C17"/>
    <w:rsid w:val="00AA5C3E"/>
    <w:rsid w:val="00AA6138"/>
    <w:rsid w:val="00AA6239"/>
    <w:rsid w:val="00AA659C"/>
    <w:rsid w:val="00AA65ED"/>
    <w:rsid w:val="00AA6690"/>
    <w:rsid w:val="00AA6863"/>
    <w:rsid w:val="00AA745F"/>
    <w:rsid w:val="00AA75E0"/>
    <w:rsid w:val="00AB0933"/>
    <w:rsid w:val="00AB0E2D"/>
    <w:rsid w:val="00AB0FCE"/>
    <w:rsid w:val="00AB1111"/>
    <w:rsid w:val="00AB115D"/>
    <w:rsid w:val="00AB127B"/>
    <w:rsid w:val="00AB167E"/>
    <w:rsid w:val="00AB174A"/>
    <w:rsid w:val="00AB1AE4"/>
    <w:rsid w:val="00AB1E4D"/>
    <w:rsid w:val="00AB2331"/>
    <w:rsid w:val="00AB2574"/>
    <w:rsid w:val="00AB37EB"/>
    <w:rsid w:val="00AB37F8"/>
    <w:rsid w:val="00AB3C5F"/>
    <w:rsid w:val="00AB3C85"/>
    <w:rsid w:val="00AB3D1D"/>
    <w:rsid w:val="00AB3E04"/>
    <w:rsid w:val="00AB3FA2"/>
    <w:rsid w:val="00AB4453"/>
    <w:rsid w:val="00AB4825"/>
    <w:rsid w:val="00AB4E98"/>
    <w:rsid w:val="00AB4FD4"/>
    <w:rsid w:val="00AB53F2"/>
    <w:rsid w:val="00AB54B3"/>
    <w:rsid w:val="00AB5655"/>
    <w:rsid w:val="00AB5671"/>
    <w:rsid w:val="00AB5A37"/>
    <w:rsid w:val="00AB5AE9"/>
    <w:rsid w:val="00AB5C27"/>
    <w:rsid w:val="00AB5FBA"/>
    <w:rsid w:val="00AB66E4"/>
    <w:rsid w:val="00AB6782"/>
    <w:rsid w:val="00AB6A77"/>
    <w:rsid w:val="00AB6CDF"/>
    <w:rsid w:val="00AB7275"/>
    <w:rsid w:val="00AB733C"/>
    <w:rsid w:val="00AB795E"/>
    <w:rsid w:val="00AC0283"/>
    <w:rsid w:val="00AC0605"/>
    <w:rsid w:val="00AC0834"/>
    <w:rsid w:val="00AC08B3"/>
    <w:rsid w:val="00AC0BCA"/>
    <w:rsid w:val="00AC0CF1"/>
    <w:rsid w:val="00AC0D59"/>
    <w:rsid w:val="00AC1C78"/>
    <w:rsid w:val="00AC1E3F"/>
    <w:rsid w:val="00AC26BE"/>
    <w:rsid w:val="00AC2A65"/>
    <w:rsid w:val="00AC2D33"/>
    <w:rsid w:val="00AC2D3B"/>
    <w:rsid w:val="00AC30B5"/>
    <w:rsid w:val="00AC32EA"/>
    <w:rsid w:val="00AC3C58"/>
    <w:rsid w:val="00AC401C"/>
    <w:rsid w:val="00AC4226"/>
    <w:rsid w:val="00AC43CA"/>
    <w:rsid w:val="00AC4643"/>
    <w:rsid w:val="00AC4648"/>
    <w:rsid w:val="00AC48EF"/>
    <w:rsid w:val="00AC4D9D"/>
    <w:rsid w:val="00AC4E4F"/>
    <w:rsid w:val="00AC57CD"/>
    <w:rsid w:val="00AC5DE4"/>
    <w:rsid w:val="00AC5FE8"/>
    <w:rsid w:val="00AC6765"/>
    <w:rsid w:val="00AC6EAF"/>
    <w:rsid w:val="00AC6FA7"/>
    <w:rsid w:val="00AC73C2"/>
    <w:rsid w:val="00AC79CA"/>
    <w:rsid w:val="00AD03A4"/>
    <w:rsid w:val="00AD03E0"/>
    <w:rsid w:val="00AD0884"/>
    <w:rsid w:val="00AD08F6"/>
    <w:rsid w:val="00AD0A22"/>
    <w:rsid w:val="00AD0D2E"/>
    <w:rsid w:val="00AD10A3"/>
    <w:rsid w:val="00AD12AF"/>
    <w:rsid w:val="00AD1391"/>
    <w:rsid w:val="00AD13E7"/>
    <w:rsid w:val="00AD13FA"/>
    <w:rsid w:val="00AD1681"/>
    <w:rsid w:val="00AD1936"/>
    <w:rsid w:val="00AD2164"/>
    <w:rsid w:val="00AD2499"/>
    <w:rsid w:val="00AD267F"/>
    <w:rsid w:val="00AD2688"/>
    <w:rsid w:val="00AD28AD"/>
    <w:rsid w:val="00AD32DC"/>
    <w:rsid w:val="00AD3BBD"/>
    <w:rsid w:val="00AD4119"/>
    <w:rsid w:val="00AD421D"/>
    <w:rsid w:val="00AD45BD"/>
    <w:rsid w:val="00AD4634"/>
    <w:rsid w:val="00AD4867"/>
    <w:rsid w:val="00AD5116"/>
    <w:rsid w:val="00AD5377"/>
    <w:rsid w:val="00AD5751"/>
    <w:rsid w:val="00AD5837"/>
    <w:rsid w:val="00AD6094"/>
    <w:rsid w:val="00AD620A"/>
    <w:rsid w:val="00AD63BC"/>
    <w:rsid w:val="00AD6BB7"/>
    <w:rsid w:val="00AD7386"/>
    <w:rsid w:val="00AD780C"/>
    <w:rsid w:val="00AD79F7"/>
    <w:rsid w:val="00AE0125"/>
    <w:rsid w:val="00AE034C"/>
    <w:rsid w:val="00AE1208"/>
    <w:rsid w:val="00AE1657"/>
    <w:rsid w:val="00AE1F1F"/>
    <w:rsid w:val="00AE27AC"/>
    <w:rsid w:val="00AE2A43"/>
    <w:rsid w:val="00AE2E5B"/>
    <w:rsid w:val="00AE3845"/>
    <w:rsid w:val="00AE3D43"/>
    <w:rsid w:val="00AE3E41"/>
    <w:rsid w:val="00AE4439"/>
    <w:rsid w:val="00AE4A55"/>
    <w:rsid w:val="00AE4AE7"/>
    <w:rsid w:val="00AE4FCF"/>
    <w:rsid w:val="00AE5085"/>
    <w:rsid w:val="00AE525B"/>
    <w:rsid w:val="00AE5301"/>
    <w:rsid w:val="00AE56A8"/>
    <w:rsid w:val="00AE573B"/>
    <w:rsid w:val="00AE5969"/>
    <w:rsid w:val="00AE5CE4"/>
    <w:rsid w:val="00AE615A"/>
    <w:rsid w:val="00AE670A"/>
    <w:rsid w:val="00AE678E"/>
    <w:rsid w:val="00AE6C31"/>
    <w:rsid w:val="00AE6E27"/>
    <w:rsid w:val="00AE6F04"/>
    <w:rsid w:val="00AE6F2E"/>
    <w:rsid w:val="00AE714B"/>
    <w:rsid w:val="00AE7609"/>
    <w:rsid w:val="00AE76F0"/>
    <w:rsid w:val="00AE7A67"/>
    <w:rsid w:val="00AF0203"/>
    <w:rsid w:val="00AF020B"/>
    <w:rsid w:val="00AF0234"/>
    <w:rsid w:val="00AF038E"/>
    <w:rsid w:val="00AF0BDD"/>
    <w:rsid w:val="00AF0E34"/>
    <w:rsid w:val="00AF0ED0"/>
    <w:rsid w:val="00AF10CC"/>
    <w:rsid w:val="00AF1328"/>
    <w:rsid w:val="00AF175F"/>
    <w:rsid w:val="00AF1B77"/>
    <w:rsid w:val="00AF1D10"/>
    <w:rsid w:val="00AF1F29"/>
    <w:rsid w:val="00AF20E7"/>
    <w:rsid w:val="00AF24C7"/>
    <w:rsid w:val="00AF2569"/>
    <w:rsid w:val="00AF2976"/>
    <w:rsid w:val="00AF2A31"/>
    <w:rsid w:val="00AF30D2"/>
    <w:rsid w:val="00AF31AD"/>
    <w:rsid w:val="00AF3563"/>
    <w:rsid w:val="00AF39A3"/>
    <w:rsid w:val="00AF3EA9"/>
    <w:rsid w:val="00AF3EBB"/>
    <w:rsid w:val="00AF4318"/>
    <w:rsid w:val="00AF4558"/>
    <w:rsid w:val="00AF4569"/>
    <w:rsid w:val="00AF45C7"/>
    <w:rsid w:val="00AF4746"/>
    <w:rsid w:val="00AF484E"/>
    <w:rsid w:val="00AF49E9"/>
    <w:rsid w:val="00AF4AD5"/>
    <w:rsid w:val="00AF4D08"/>
    <w:rsid w:val="00AF4D69"/>
    <w:rsid w:val="00AF4F41"/>
    <w:rsid w:val="00AF55AE"/>
    <w:rsid w:val="00AF581D"/>
    <w:rsid w:val="00AF59A6"/>
    <w:rsid w:val="00AF5B12"/>
    <w:rsid w:val="00AF63F1"/>
    <w:rsid w:val="00AF650A"/>
    <w:rsid w:val="00AF6647"/>
    <w:rsid w:val="00AF6653"/>
    <w:rsid w:val="00AF683D"/>
    <w:rsid w:val="00AF70AF"/>
    <w:rsid w:val="00AF7161"/>
    <w:rsid w:val="00AF71B9"/>
    <w:rsid w:val="00AF741C"/>
    <w:rsid w:val="00AF77AE"/>
    <w:rsid w:val="00AF7BA0"/>
    <w:rsid w:val="00AF7DC4"/>
    <w:rsid w:val="00AF7DD9"/>
    <w:rsid w:val="00B0011E"/>
    <w:rsid w:val="00B00456"/>
    <w:rsid w:val="00B00752"/>
    <w:rsid w:val="00B00B16"/>
    <w:rsid w:val="00B00CC8"/>
    <w:rsid w:val="00B0120C"/>
    <w:rsid w:val="00B01CAD"/>
    <w:rsid w:val="00B01D93"/>
    <w:rsid w:val="00B01F13"/>
    <w:rsid w:val="00B022DE"/>
    <w:rsid w:val="00B023D4"/>
    <w:rsid w:val="00B02811"/>
    <w:rsid w:val="00B037E6"/>
    <w:rsid w:val="00B03972"/>
    <w:rsid w:val="00B04049"/>
    <w:rsid w:val="00B04211"/>
    <w:rsid w:val="00B04C52"/>
    <w:rsid w:val="00B04F9E"/>
    <w:rsid w:val="00B052F7"/>
    <w:rsid w:val="00B054A0"/>
    <w:rsid w:val="00B05A31"/>
    <w:rsid w:val="00B05A63"/>
    <w:rsid w:val="00B05DFB"/>
    <w:rsid w:val="00B05F98"/>
    <w:rsid w:val="00B06014"/>
    <w:rsid w:val="00B06B12"/>
    <w:rsid w:val="00B06CA3"/>
    <w:rsid w:val="00B06F93"/>
    <w:rsid w:val="00B071F7"/>
    <w:rsid w:val="00B07449"/>
    <w:rsid w:val="00B108E4"/>
    <w:rsid w:val="00B109CA"/>
    <w:rsid w:val="00B113F6"/>
    <w:rsid w:val="00B114FE"/>
    <w:rsid w:val="00B116C6"/>
    <w:rsid w:val="00B11753"/>
    <w:rsid w:val="00B117BD"/>
    <w:rsid w:val="00B11E4B"/>
    <w:rsid w:val="00B12109"/>
    <w:rsid w:val="00B1239B"/>
    <w:rsid w:val="00B12572"/>
    <w:rsid w:val="00B125F4"/>
    <w:rsid w:val="00B1285E"/>
    <w:rsid w:val="00B12BFB"/>
    <w:rsid w:val="00B133D4"/>
    <w:rsid w:val="00B13608"/>
    <w:rsid w:val="00B13AA9"/>
    <w:rsid w:val="00B13BC8"/>
    <w:rsid w:val="00B13C98"/>
    <w:rsid w:val="00B13F0C"/>
    <w:rsid w:val="00B1415F"/>
    <w:rsid w:val="00B14328"/>
    <w:rsid w:val="00B143B3"/>
    <w:rsid w:val="00B1450E"/>
    <w:rsid w:val="00B14551"/>
    <w:rsid w:val="00B14748"/>
    <w:rsid w:val="00B14A4E"/>
    <w:rsid w:val="00B14C9F"/>
    <w:rsid w:val="00B14E7B"/>
    <w:rsid w:val="00B15377"/>
    <w:rsid w:val="00B15444"/>
    <w:rsid w:val="00B1572D"/>
    <w:rsid w:val="00B15776"/>
    <w:rsid w:val="00B15881"/>
    <w:rsid w:val="00B15B5B"/>
    <w:rsid w:val="00B15B94"/>
    <w:rsid w:val="00B15BD2"/>
    <w:rsid w:val="00B15C2F"/>
    <w:rsid w:val="00B15EE6"/>
    <w:rsid w:val="00B15F49"/>
    <w:rsid w:val="00B16073"/>
    <w:rsid w:val="00B16846"/>
    <w:rsid w:val="00B169ED"/>
    <w:rsid w:val="00B176F6"/>
    <w:rsid w:val="00B17775"/>
    <w:rsid w:val="00B17A54"/>
    <w:rsid w:val="00B17ACD"/>
    <w:rsid w:val="00B20135"/>
    <w:rsid w:val="00B207A2"/>
    <w:rsid w:val="00B211C4"/>
    <w:rsid w:val="00B215A1"/>
    <w:rsid w:val="00B21A5B"/>
    <w:rsid w:val="00B21A93"/>
    <w:rsid w:val="00B2223E"/>
    <w:rsid w:val="00B223F2"/>
    <w:rsid w:val="00B227D5"/>
    <w:rsid w:val="00B2321D"/>
    <w:rsid w:val="00B2340A"/>
    <w:rsid w:val="00B23590"/>
    <w:rsid w:val="00B238AF"/>
    <w:rsid w:val="00B23916"/>
    <w:rsid w:val="00B23BE4"/>
    <w:rsid w:val="00B2434B"/>
    <w:rsid w:val="00B24A25"/>
    <w:rsid w:val="00B24F12"/>
    <w:rsid w:val="00B252D3"/>
    <w:rsid w:val="00B2563C"/>
    <w:rsid w:val="00B2578E"/>
    <w:rsid w:val="00B25799"/>
    <w:rsid w:val="00B25BAC"/>
    <w:rsid w:val="00B25FC4"/>
    <w:rsid w:val="00B261A8"/>
    <w:rsid w:val="00B262C5"/>
    <w:rsid w:val="00B26426"/>
    <w:rsid w:val="00B2651B"/>
    <w:rsid w:val="00B266F0"/>
    <w:rsid w:val="00B26FA2"/>
    <w:rsid w:val="00B27233"/>
    <w:rsid w:val="00B276F1"/>
    <w:rsid w:val="00B279B7"/>
    <w:rsid w:val="00B27A98"/>
    <w:rsid w:val="00B27A9A"/>
    <w:rsid w:val="00B27E0B"/>
    <w:rsid w:val="00B27E95"/>
    <w:rsid w:val="00B27EE5"/>
    <w:rsid w:val="00B30080"/>
    <w:rsid w:val="00B30683"/>
    <w:rsid w:val="00B30F9D"/>
    <w:rsid w:val="00B30FFA"/>
    <w:rsid w:val="00B3128C"/>
    <w:rsid w:val="00B31567"/>
    <w:rsid w:val="00B315FF"/>
    <w:rsid w:val="00B32500"/>
    <w:rsid w:val="00B32A6D"/>
    <w:rsid w:val="00B32C8A"/>
    <w:rsid w:val="00B33BFB"/>
    <w:rsid w:val="00B340DD"/>
    <w:rsid w:val="00B344F4"/>
    <w:rsid w:val="00B346E7"/>
    <w:rsid w:val="00B34D56"/>
    <w:rsid w:val="00B3557C"/>
    <w:rsid w:val="00B3579F"/>
    <w:rsid w:val="00B3583C"/>
    <w:rsid w:val="00B35C23"/>
    <w:rsid w:val="00B35DFC"/>
    <w:rsid w:val="00B35E2A"/>
    <w:rsid w:val="00B36011"/>
    <w:rsid w:val="00B3605B"/>
    <w:rsid w:val="00B360E6"/>
    <w:rsid w:val="00B3632A"/>
    <w:rsid w:val="00B36543"/>
    <w:rsid w:val="00B36CE0"/>
    <w:rsid w:val="00B36E64"/>
    <w:rsid w:val="00B36F8C"/>
    <w:rsid w:val="00B372D8"/>
    <w:rsid w:val="00B3756F"/>
    <w:rsid w:val="00B375DB"/>
    <w:rsid w:val="00B377E7"/>
    <w:rsid w:val="00B379E9"/>
    <w:rsid w:val="00B37D10"/>
    <w:rsid w:val="00B37D3D"/>
    <w:rsid w:val="00B40026"/>
    <w:rsid w:val="00B40078"/>
    <w:rsid w:val="00B401D9"/>
    <w:rsid w:val="00B4074F"/>
    <w:rsid w:val="00B40A73"/>
    <w:rsid w:val="00B40FD1"/>
    <w:rsid w:val="00B41748"/>
    <w:rsid w:val="00B41838"/>
    <w:rsid w:val="00B41A34"/>
    <w:rsid w:val="00B41A7B"/>
    <w:rsid w:val="00B41B6B"/>
    <w:rsid w:val="00B41DE9"/>
    <w:rsid w:val="00B42019"/>
    <w:rsid w:val="00B420A9"/>
    <w:rsid w:val="00B4244F"/>
    <w:rsid w:val="00B42E38"/>
    <w:rsid w:val="00B43328"/>
    <w:rsid w:val="00B439F4"/>
    <w:rsid w:val="00B44137"/>
    <w:rsid w:val="00B44672"/>
    <w:rsid w:val="00B44AB7"/>
    <w:rsid w:val="00B44C6B"/>
    <w:rsid w:val="00B44DE0"/>
    <w:rsid w:val="00B4523F"/>
    <w:rsid w:val="00B45335"/>
    <w:rsid w:val="00B45493"/>
    <w:rsid w:val="00B457DC"/>
    <w:rsid w:val="00B46DDA"/>
    <w:rsid w:val="00B47443"/>
    <w:rsid w:val="00B47858"/>
    <w:rsid w:val="00B50268"/>
    <w:rsid w:val="00B50645"/>
    <w:rsid w:val="00B5075E"/>
    <w:rsid w:val="00B50817"/>
    <w:rsid w:val="00B50F9A"/>
    <w:rsid w:val="00B518CD"/>
    <w:rsid w:val="00B51E14"/>
    <w:rsid w:val="00B51F6C"/>
    <w:rsid w:val="00B51F9A"/>
    <w:rsid w:val="00B52096"/>
    <w:rsid w:val="00B524A3"/>
    <w:rsid w:val="00B52612"/>
    <w:rsid w:val="00B52726"/>
    <w:rsid w:val="00B52835"/>
    <w:rsid w:val="00B52E68"/>
    <w:rsid w:val="00B53136"/>
    <w:rsid w:val="00B533D2"/>
    <w:rsid w:val="00B53C44"/>
    <w:rsid w:val="00B54285"/>
    <w:rsid w:val="00B545F6"/>
    <w:rsid w:val="00B54A8E"/>
    <w:rsid w:val="00B54BBD"/>
    <w:rsid w:val="00B5510E"/>
    <w:rsid w:val="00B5557E"/>
    <w:rsid w:val="00B55B4E"/>
    <w:rsid w:val="00B55BB0"/>
    <w:rsid w:val="00B55DDB"/>
    <w:rsid w:val="00B56591"/>
    <w:rsid w:val="00B5721F"/>
    <w:rsid w:val="00B57514"/>
    <w:rsid w:val="00B57727"/>
    <w:rsid w:val="00B5787E"/>
    <w:rsid w:val="00B57AB5"/>
    <w:rsid w:val="00B57CC6"/>
    <w:rsid w:val="00B601E2"/>
    <w:rsid w:val="00B6020A"/>
    <w:rsid w:val="00B6034C"/>
    <w:rsid w:val="00B606B8"/>
    <w:rsid w:val="00B6074E"/>
    <w:rsid w:val="00B60BD8"/>
    <w:rsid w:val="00B60E68"/>
    <w:rsid w:val="00B60F4C"/>
    <w:rsid w:val="00B60F6C"/>
    <w:rsid w:val="00B6119B"/>
    <w:rsid w:val="00B615C7"/>
    <w:rsid w:val="00B61B0D"/>
    <w:rsid w:val="00B62142"/>
    <w:rsid w:val="00B622A1"/>
    <w:rsid w:val="00B629BE"/>
    <w:rsid w:val="00B62AF6"/>
    <w:rsid w:val="00B630A9"/>
    <w:rsid w:val="00B6391A"/>
    <w:rsid w:val="00B6422D"/>
    <w:rsid w:val="00B647EE"/>
    <w:rsid w:val="00B650EE"/>
    <w:rsid w:val="00B6530B"/>
    <w:rsid w:val="00B6581E"/>
    <w:rsid w:val="00B65B44"/>
    <w:rsid w:val="00B65C48"/>
    <w:rsid w:val="00B65EB0"/>
    <w:rsid w:val="00B66099"/>
    <w:rsid w:val="00B6612E"/>
    <w:rsid w:val="00B6618E"/>
    <w:rsid w:val="00B6636A"/>
    <w:rsid w:val="00B664E9"/>
    <w:rsid w:val="00B66C3D"/>
    <w:rsid w:val="00B66CE1"/>
    <w:rsid w:val="00B67440"/>
    <w:rsid w:val="00B675CF"/>
    <w:rsid w:val="00B67A4B"/>
    <w:rsid w:val="00B67B78"/>
    <w:rsid w:val="00B67FC2"/>
    <w:rsid w:val="00B701B5"/>
    <w:rsid w:val="00B707E8"/>
    <w:rsid w:val="00B70A64"/>
    <w:rsid w:val="00B70CDE"/>
    <w:rsid w:val="00B715C2"/>
    <w:rsid w:val="00B71774"/>
    <w:rsid w:val="00B71961"/>
    <w:rsid w:val="00B71F0D"/>
    <w:rsid w:val="00B71FF4"/>
    <w:rsid w:val="00B7211C"/>
    <w:rsid w:val="00B72CAA"/>
    <w:rsid w:val="00B72D8E"/>
    <w:rsid w:val="00B72E92"/>
    <w:rsid w:val="00B73437"/>
    <w:rsid w:val="00B734D3"/>
    <w:rsid w:val="00B73878"/>
    <w:rsid w:val="00B739D2"/>
    <w:rsid w:val="00B73DD3"/>
    <w:rsid w:val="00B7400E"/>
    <w:rsid w:val="00B74285"/>
    <w:rsid w:val="00B7454C"/>
    <w:rsid w:val="00B75E85"/>
    <w:rsid w:val="00B7607C"/>
    <w:rsid w:val="00B76805"/>
    <w:rsid w:val="00B76B90"/>
    <w:rsid w:val="00B7739D"/>
    <w:rsid w:val="00B7779B"/>
    <w:rsid w:val="00B77840"/>
    <w:rsid w:val="00B77853"/>
    <w:rsid w:val="00B77C99"/>
    <w:rsid w:val="00B77F89"/>
    <w:rsid w:val="00B8039A"/>
    <w:rsid w:val="00B8064F"/>
    <w:rsid w:val="00B806CC"/>
    <w:rsid w:val="00B808D7"/>
    <w:rsid w:val="00B80BE6"/>
    <w:rsid w:val="00B80D72"/>
    <w:rsid w:val="00B80F8C"/>
    <w:rsid w:val="00B811A4"/>
    <w:rsid w:val="00B81A20"/>
    <w:rsid w:val="00B82300"/>
    <w:rsid w:val="00B823E0"/>
    <w:rsid w:val="00B82922"/>
    <w:rsid w:val="00B82AAE"/>
    <w:rsid w:val="00B83338"/>
    <w:rsid w:val="00B83D5F"/>
    <w:rsid w:val="00B83E4D"/>
    <w:rsid w:val="00B83ECF"/>
    <w:rsid w:val="00B843D5"/>
    <w:rsid w:val="00B84594"/>
    <w:rsid w:val="00B846C5"/>
    <w:rsid w:val="00B849DB"/>
    <w:rsid w:val="00B84A18"/>
    <w:rsid w:val="00B84A83"/>
    <w:rsid w:val="00B84B29"/>
    <w:rsid w:val="00B8528D"/>
    <w:rsid w:val="00B852CA"/>
    <w:rsid w:val="00B854A8"/>
    <w:rsid w:val="00B8586E"/>
    <w:rsid w:val="00B859A5"/>
    <w:rsid w:val="00B85A0F"/>
    <w:rsid w:val="00B85A44"/>
    <w:rsid w:val="00B85AC5"/>
    <w:rsid w:val="00B865CA"/>
    <w:rsid w:val="00B86911"/>
    <w:rsid w:val="00B86D53"/>
    <w:rsid w:val="00B86FF7"/>
    <w:rsid w:val="00B87602"/>
    <w:rsid w:val="00B87729"/>
    <w:rsid w:val="00B878BD"/>
    <w:rsid w:val="00B8797B"/>
    <w:rsid w:val="00B879D7"/>
    <w:rsid w:val="00B87C1A"/>
    <w:rsid w:val="00B90135"/>
    <w:rsid w:val="00B907F8"/>
    <w:rsid w:val="00B90988"/>
    <w:rsid w:val="00B90E53"/>
    <w:rsid w:val="00B9102A"/>
    <w:rsid w:val="00B9124B"/>
    <w:rsid w:val="00B912AC"/>
    <w:rsid w:val="00B914AC"/>
    <w:rsid w:val="00B914C2"/>
    <w:rsid w:val="00B9164E"/>
    <w:rsid w:val="00B916B4"/>
    <w:rsid w:val="00B91930"/>
    <w:rsid w:val="00B91E73"/>
    <w:rsid w:val="00B92227"/>
    <w:rsid w:val="00B925AF"/>
    <w:rsid w:val="00B92DF4"/>
    <w:rsid w:val="00B92FA0"/>
    <w:rsid w:val="00B93099"/>
    <w:rsid w:val="00B9311F"/>
    <w:rsid w:val="00B9367F"/>
    <w:rsid w:val="00B93A2E"/>
    <w:rsid w:val="00B93C01"/>
    <w:rsid w:val="00B93FE6"/>
    <w:rsid w:val="00B943F3"/>
    <w:rsid w:val="00B9483A"/>
    <w:rsid w:val="00B950D5"/>
    <w:rsid w:val="00B953F1"/>
    <w:rsid w:val="00B957B9"/>
    <w:rsid w:val="00B95B45"/>
    <w:rsid w:val="00B95DA2"/>
    <w:rsid w:val="00B9681D"/>
    <w:rsid w:val="00B97445"/>
    <w:rsid w:val="00B97EA2"/>
    <w:rsid w:val="00B97F31"/>
    <w:rsid w:val="00BA0088"/>
    <w:rsid w:val="00BA0254"/>
    <w:rsid w:val="00BA02E1"/>
    <w:rsid w:val="00BA02EC"/>
    <w:rsid w:val="00BA048C"/>
    <w:rsid w:val="00BA082B"/>
    <w:rsid w:val="00BA0850"/>
    <w:rsid w:val="00BA0A9B"/>
    <w:rsid w:val="00BA0E91"/>
    <w:rsid w:val="00BA0EAA"/>
    <w:rsid w:val="00BA0F70"/>
    <w:rsid w:val="00BA114E"/>
    <w:rsid w:val="00BA131B"/>
    <w:rsid w:val="00BA1AD3"/>
    <w:rsid w:val="00BA233C"/>
    <w:rsid w:val="00BA24A4"/>
    <w:rsid w:val="00BA2AAC"/>
    <w:rsid w:val="00BA2DA0"/>
    <w:rsid w:val="00BA2F4E"/>
    <w:rsid w:val="00BA2F5C"/>
    <w:rsid w:val="00BA324E"/>
    <w:rsid w:val="00BA364A"/>
    <w:rsid w:val="00BA3918"/>
    <w:rsid w:val="00BA3ECD"/>
    <w:rsid w:val="00BA4369"/>
    <w:rsid w:val="00BA437B"/>
    <w:rsid w:val="00BA44E3"/>
    <w:rsid w:val="00BA45A5"/>
    <w:rsid w:val="00BA49A7"/>
    <w:rsid w:val="00BA4A7C"/>
    <w:rsid w:val="00BA4B13"/>
    <w:rsid w:val="00BA4D55"/>
    <w:rsid w:val="00BA4E7B"/>
    <w:rsid w:val="00BA5092"/>
    <w:rsid w:val="00BA55D8"/>
    <w:rsid w:val="00BA5CC0"/>
    <w:rsid w:val="00BA633B"/>
    <w:rsid w:val="00BA6BDA"/>
    <w:rsid w:val="00BA7183"/>
    <w:rsid w:val="00BA75CC"/>
    <w:rsid w:val="00BA7B67"/>
    <w:rsid w:val="00BA7C4D"/>
    <w:rsid w:val="00BA7D74"/>
    <w:rsid w:val="00BB03F2"/>
    <w:rsid w:val="00BB04F0"/>
    <w:rsid w:val="00BB06C6"/>
    <w:rsid w:val="00BB0822"/>
    <w:rsid w:val="00BB0D15"/>
    <w:rsid w:val="00BB0EA3"/>
    <w:rsid w:val="00BB0EBA"/>
    <w:rsid w:val="00BB1138"/>
    <w:rsid w:val="00BB11C6"/>
    <w:rsid w:val="00BB131B"/>
    <w:rsid w:val="00BB152D"/>
    <w:rsid w:val="00BB166D"/>
    <w:rsid w:val="00BB1BE8"/>
    <w:rsid w:val="00BB1F00"/>
    <w:rsid w:val="00BB2099"/>
    <w:rsid w:val="00BB2A31"/>
    <w:rsid w:val="00BB2A47"/>
    <w:rsid w:val="00BB2D3F"/>
    <w:rsid w:val="00BB3213"/>
    <w:rsid w:val="00BB3292"/>
    <w:rsid w:val="00BB3617"/>
    <w:rsid w:val="00BB456F"/>
    <w:rsid w:val="00BB4A6E"/>
    <w:rsid w:val="00BB4F53"/>
    <w:rsid w:val="00BB5029"/>
    <w:rsid w:val="00BB545A"/>
    <w:rsid w:val="00BB54C8"/>
    <w:rsid w:val="00BB55C9"/>
    <w:rsid w:val="00BB5B4C"/>
    <w:rsid w:val="00BB6222"/>
    <w:rsid w:val="00BB62B1"/>
    <w:rsid w:val="00BB65B8"/>
    <w:rsid w:val="00BB660C"/>
    <w:rsid w:val="00BB67E8"/>
    <w:rsid w:val="00BB68E1"/>
    <w:rsid w:val="00BB7012"/>
    <w:rsid w:val="00BB704C"/>
    <w:rsid w:val="00BB7C9C"/>
    <w:rsid w:val="00BC0064"/>
    <w:rsid w:val="00BC0704"/>
    <w:rsid w:val="00BC08B6"/>
    <w:rsid w:val="00BC099F"/>
    <w:rsid w:val="00BC0BD9"/>
    <w:rsid w:val="00BC10CE"/>
    <w:rsid w:val="00BC1203"/>
    <w:rsid w:val="00BC1441"/>
    <w:rsid w:val="00BC16FB"/>
    <w:rsid w:val="00BC1798"/>
    <w:rsid w:val="00BC1AC2"/>
    <w:rsid w:val="00BC1DA0"/>
    <w:rsid w:val="00BC20A5"/>
    <w:rsid w:val="00BC257E"/>
    <w:rsid w:val="00BC25F4"/>
    <w:rsid w:val="00BC26BF"/>
    <w:rsid w:val="00BC26F6"/>
    <w:rsid w:val="00BC2A78"/>
    <w:rsid w:val="00BC2DEA"/>
    <w:rsid w:val="00BC2F7A"/>
    <w:rsid w:val="00BC3066"/>
    <w:rsid w:val="00BC317F"/>
    <w:rsid w:val="00BC34A3"/>
    <w:rsid w:val="00BC3729"/>
    <w:rsid w:val="00BC38CF"/>
    <w:rsid w:val="00BC38F2"/>
    <w:rsid w:val="00BC3993"/>
    <w:rsid w:val="00BC3B62"/>
    <w:rsid w:val="00BC4060"/>
    <w:rsid w:val="00BC4095"/>
    <w:rsid w:val="00BC412F"/>
    <w:rsid w:val="00BC42DE"/>
    <w:rsid w:val="00BC4463"/>
    <w:rsid w:val="00BC4575"/>
    <w:rsid w:val="00BC4751"/>
    <w:rsid w:val="00BC47E0"/>
    <w:rsid w:val="00BC4A04"/>
    <w:rsid w:val="00BC4D55"/>
    <w:rsid w:val="00BC5783"/>
    <w:rsid w:val="00BC5BE4"/>
    <w:rsid w:val="00BC6045"/>
    <w:rsid w:val="00BC634E"/>
    <w:rsid w:val="00BC63D3"/>
    <w:rsid w:val="00BC68D3"/>
    <w:rsid w:val="00BC6966"/>
    <w:rsid w:val="00BC6DD0"/>
    <w:rsid w:val="00BC72B3"/>
    <w:rsid w:val="00BC75F0"/>
    <w:rsid w:val="00BC7932"/>
    <w:rsid w:val="00BC7993"/>
    <w:rsid w:val="00BC7A83"/>
    <w:rsid w:val="00BC7C0B"/>
    <w:rsid w:val="00BC7EB8"/>
    <w:rsid w:val="00BD048B"/>
    <w:rsid w:val="00BD04F0"/>
    <w:rsid w:val="00BD05BB"/>
    <w:rsid w:val="00BD06BB"/>
    <w:rsid w:val="00BD0862"/>
    <w:rsid w:val="00BD0D76"/>
    <w:rsid w:val="00BD102A"/>
    <w:rsid w:val="00BD1B6C"/>
    <w:rsid w:val="00BD1D96"/>
    <w:rsid w:val="00BD1E8E"/>
    <w:rsid w:val="00BD23E6"/>
    <w:rsid w:val="00BD2A00"/>
    <w:rsid w:val="00BD302D"/>
    <w:rsid w:val="00BD3057"/>
    <w:rsid w:val="00BD33CE"/>
    <w:rsid w:val="00BD34FD"/>
    <w:rsid w:val="00BD3A0F"/>
    <w:rsid w:val="00BD401F"/>
    <w:rsid w:val="00BD40B3"/>
    <w:rsid w:val="00BD473C"/>
    <w:rsid w:val="00BD4B18"/>
    <w:rsid w:val="00BD4CF9"/>
    <w:rsid w:val="00BD4D03"/>
    <w:rsid w:val="00BD4E2C"/>
    <w:rsid w:val="00BD4F1A"/>
    <w:rsid w:val="00BD5021"/>
    <w:rsid w:val="00BD57D2"/>
    <w:rsid w:val="00BD58C5"/>
    <w:rsid w:val="00BD5A15"/>
    <w:rsid w:val="00BD5DFC"/>
    <w:rsid w:val="00BD68A1"/>
    <w:rsid w:val="00BD6D7D"/>
    <w:rsid w:val="00BD72F2"/>
    <w:rsid w:val="00BD773D"/>
    <w:rsid w:val="00BD7A46"/>
    <w:rsid w:val="00BD7C88"/>
    <w:rsid w:val="00BD7ED7"/>
    <w:rsid w:val="00BE02D1"/>
    <w:rsid w:val="00BE0372"/>
    <w:rsid w:val="00BE06ED"/>
    <w:rsid w:val="00BE0E85"/>
    <w:rsid w:val="00BE11D6"/>
    <w:rsid w:val="00BE12BF"/>
    <w:rsid w:val="00BE1967"/>
    <w:rsid w:val="00BE19DE"/>
    <w:rsid w:val="00BE218D"/>
    <w:rsid w:val="00BE2689"/>
    <w:rsid w:val="00BE28C0"/>
    <w:rsid w:val="00BE2963"/>
    <w:rsid w:val="00BE2B68"/>
    <w:rsid w:val="00BE2BB1"/>
    <w:rsid w:val="00BE2E99"/>
    <w:rsid w:val="00BE2F31"/>
    <w:rsid w:val="00BE307C"/>
    <w:rsid w:val="00BE3272"/>
    <w:rsid w:val="00BE390C"/>
    <w:rsid w:val="00BE3CDC"/>
    <w:rsid w:val="00BE3CFB"/>
    <w:rsid w:val="00BE3DBD"/>
    <w:rsid w:val="00BE4156"/>
    <w:rsid w:val="00BE435C"/>
    <w:rsid w:val="00BE44B6"/>
    <w:rsid w:val="00BE464E"/>
    <w:rsid w:val="00BE46C9"/>
    <w:rsid w:val="00BE47F5"/>
    <w:rsid w:val="00BE4A75"/>
    <w:rsid w:val="00BE4BFE"/>
    <w:rsid w:val="00BE4E74"/>
    <w:rsid w:val="00BE5258"/>
    <w:rsid w:val="00BE5612"/>
    <w:rsid w:val="00BE57CA"/>
    <w:rsid w:val="00BE5F1B"/>
    <w:rsid w:val="00BE60D6"/>
    <w:rsid w:val="00BE6749"/>
    <w:rsid w:val="00BE68E7"/>
    <w:rsid w:val="00BE693E"/>
    <w:rsid w:val="00BE6A03"/>
    <w:rsid w:val="00BE7079"/>
    <w:rsid w:val="00BE7221"/>
    <w:rsid w:val="00BE74E3"/>
    <w:rsid w:val="00BE753B"/>
    <w:rsid w:val="00BE7627"/>
    <w:rsid w:val="00BE76D7"/>
    <w:rsid w:val="00BE773F"/>
    <w:rsid w:val="00BE77CE"/>
    <w:rsid w:val="00BE7A92"/>
    <w:rsid w:val="00BE7B12"/>
    <w:rsid w:val="00BF0268"/>
    <w:rsid w:val="00BF0522"/>
    <w:rsid w:val="00BF05FA"/>
    <w:rsid w:val="00BF076C"/>
    <w:rsid w:val="00BF0A55"/>
    <w:rsid w:val="00BF0AC2"/>
    <w:rsid w:val="00BF1C94"/>
    <w:rsid w:val="00BF1DB9"/>
    <w:rsid w:val="00BF22B9"/>
    <w:rsid w:val="00BF25B6"/>
    <w:rsid w:val="00BF271C"/>
    <w:rsid w:val="00BF2C9F"/>
    <w:rsid w:val="00BF2E28"/>
    <w:rsid w:val="00BF2FEA"/>
    <w:rsid w:val="00BF314F"/>
    <w:rsid w:val="00BF317B"/>
    <w:rsid w:val="00BF31F8"/>
    <w:rsid w:val="00BF33DB"/>
    <w:rsid w:val="00BF3A08"/>
    <w:rsid w:val="00BF3DA0"/>
    <w:rsid w:val="00BF3FAC"/>
    <w:rsid w:val="00BF401A"/>
    <w:rsid w:val="00BF4778"/>
    <w:rsid w:val="00BF47A9"/>
    <w:rsid w:val="00BF4AA7"/>
    <w:rsid w:val="00BF4AE8"/>
    <w:rsid w:val="00BF4DA7"/>
    <w:rsid w:val="00BF4EAE"/>
    <w:rsid w:val="00BF4F6C"/>
    <w:rsid w:val="00BF512D"/>
    <w:rsid w:val="00BF561E"/>
    <w:rsid w:val="00BF58FD"/>
    <w:rsid w:val="00BF5AFF"/>
    <w:rsid w:val="00BF5B47"/>
    <w:rsid w:val="00BF5F9A"/>
    <w:rsid w:val="00BF624C"/>
    <w:rsid w:val="00BF6599"/>
    <w:rsid w:val="00BF677B"/>
    <w:rsid w:val="00BF6BB8"/>
    <w:rsid w:val="00BF6D18"/>
    <w:rsid w:val="00BF72AE"/>
    <w:rsid w:val="00BF73BA"/>
    <w:rsid w:val="00BF77BC"/>
    <w:rsid w:val="00BF7BA8"/>
    <w:rsid w:val="00BF7E69"/>
    <w:rsid w:val="00C000BA"/>
    <w:rsid w:val="00C004B5"/>
    <w:rsid w:val="00C0078B"/>
    <w:rsid w:val="00C00982"/>
    <w:rsid w:val="00C009C4"/>
    <w:rsid w:val="00C00C70"/>
    <w:rsid w:val="00C00D66"/>
    <w:rsid w:val="00C01F61"/>
    <w:rsid w:val="00C0268A"/>
    <w:rsid w:val="00C02B27"/>
    <w:rsid w:val="00C02B5A"/>
    <w:rsid w:val="00C02BE7"/>
    <w:rsid w:val="00C02C3D"/>
    <w:rsid w:val="00C02CD5"/>
    <w:rsid w:val="00C03852"/>
    <w:rsid w:val="00C0390D"/>
    <w:rsid w:val="00C04290"/>
    <w:rsid w:val="00C0502C"/>
    <w:rsid w:val="00C05253"/>
    <w:rsid w:val="00C0530B"/>
    <w:rsid w:val="00C053DA"/>
    <w:rsid w:val="00C05471"/>
    <w:rsid w:val="00C05835"/>
    <w:rsid w:val="00C05A4F"/>
    <w:rsid w:val="00C05C59"/>
    <w:rsid w:val="00C05CE2"/>
    <w:rsid w:val="00C06046"/>
    <w:rsid w:val="00C060ED"/>
    <w:rsid w:val="00C0634C"/>
    <w:rsid w:val="00C06509"/>
    <w:rsid w:val="00C06563"/>
    <w:rsid w:val="00C0684D"/>
    <w:rsid w:val="00C06A29"/>
    <w:rsid w:val="00C06A39"/>
    <w:rsid w:val="00C06F19"/>
    <w:rsid w:val="00C07046"/>
    <w:rsid w:val="00C073C8"/>
    <w:rsid w:val="00C073E3"/>
    <w:rsid w:val="00C07DD5"/>
    <w:rsid w:val="00C07DED"/>
    <w:rsid w:val="00C10274"/>
    <w:rsid w:val="00C10389"/>
    <w:rsid w:val="00C103DA"/>
    <w:rsid w:val="00C10B6F"/>
    <w:rsid w:val="00C10E8D"/>
    <w:rsid w:val="00C1100E"/>
    <w:rsid w:val="00C11497"/>
    <w:rsid w:val="00C11888"/>
    <w:rsid w:val="00C11AC5"/>
    <w:rsid w:val="00C11BB0"/>
    <w:rsid w:val="00C1210A"/>
    <w:rsid w:val="00C1264D"/>
    <w:rsid w:val="00C12AFA"/>
    <w:rsid w:val="00C12C4C"/>
    <w:rsid w:val="00C12CA3"/>
    <w:rsid w:val="00C1323E"/>
    <w:rsid w:val="00C133C5"/>
    <w:rsid w:val="00C1361C"/>
    <w:rsid w:val="00C136BF"/>
    <w:rsid w:val="00C13BE2"/>
    <w:rsid w:val="00C13E1F"/>
    <w:rsid w:val="00C13F49"/>
    <w:rsid w:val="00C13F4A"/>
    <w:rsid w:val="00C141FF"/>
    <w:rsid w:val="00C147DD"/>
    <w:rsid w:val="00C14AF9"/>
    <w:rsid w:val="00C14C84"/>
    <w:rsid w:val="00C14FEE"/>
    <w:rsid w:val="00C152FE"/>
    <w:rsid w:val="00C15625"/>
    <w:rsid w:val="00C15627"/>
    <w:rsid w:val="00C157C8"/>
    <w:rsid w:val="00C157CB"/>
    <w:rsid w:val="00C15BBA"/>
    <w:rsid w:val="00C1655F"/>
    <w:rsid w:val="00C16691"/>
    <w:rsid w:val="00C16E21"/>
    <w:rsid w:val="00C16F50"/>
    <w:rsid w:val="00C171E5"/>
    <w:rsid w:val="00C17483"/>
    <w:rsid w:val="00C17705"/>
    <w:rsid w:val="00C17D40"/>
    <w:rsid w:val="00C17F53"/>
    <w:rsid w:val="00C17F6C"/>
    <w:rsid w:val="00C2082C"/>
    <w:rsid w:val="00C208CC"/>
    <w:rsid w:val="00C20E47"/>
    <w:rsid w:val="00C20E6B"/>
    <w:rsid w:val="00C20FAF"/>
    <w:rsid w:val="00C213F2"/>
    <w:rsid w:val="00C21519"/>
    <w:rsid w:val="00C215CA"/>
    <w:rsid w:val="00C21996"/>
    <w:rsid w:val="00C21B2E"/>
    <w:rsid w:val="00C21D46"/>
    <w:rsid w:val="00C221A8"/>
    <w:rsid w:val="00C2232A"/>
    <w:rsid w:val="00C2238C"/>
    <w:rsid w:val="00C22508"/>
    <w:rsid w:val="00C22650"/>
    <w:rsid w:val="00C2293A"/>
    <w:rsid w:val="00C22D00"/>
    <w:rsid w:val="00C234C1"/>
    <w:rsid w:val="00C235F7"/>
    <w:rsid w:val="00C2376A"/>
    <w:rsid w:val="00C23781"/>
    <w:rsid w:val="00C23839"/>
    <w:rsid w:val="00C23DD0"/>
    <w:rsid w:val="00C2415C"/>
    <w:rsid w:val="00C24906"/>
    <w:rsid w:val="00C24994"/>
    <w:rsid w:val="00C249BE"/>
    <w:rsid w:val="00C24BD6"/>
    <w:rsid w:val="00C24F22"/>
    <w:rsid w:val="00C24FD2"/>
    <w:rsid w:val="00C254BD"/>
    <w:rsid w:val="00C25540"/>
    <w:rsid w:val="00C25AAB"/>
    <w:rsid w:val="00C26542"/>
    <w:rsid w:val="00C2661A"/>
    <w:rsid w:val="00C26A24"/>
    <w:rsid w:val="00C26DE7"/>
    <w:rsid w:val="00C26E9F"/>
    <w:rsid w:val="00C27074"/>
    <w:rsid w:val="00C279C6"/>
    <w:rsid w:val="00C27A65"/>
    <w:rsid w:val="00C30561"/>
    <w:rsid w:val="00C30769"/>
    <w:rsid w:val="00C311CF"/>
    <w:rsid w:val="00C3163B"/>
    <w:rsid w:val="00C31E6D"/>
    <w:rsid w:val="00C31EFA"/>
    <w:rsid w:val="00C3240B"/>
    <w:rsid w:val="00C32832"/>
    <w:rsid w:val="00C32BD4"/>
    <w:rsid w:val="00C32CCC"/>
    <w:rsid w:val="00C32DD4"/>
    <w:rsid w:val="00C331B3"/>
    <w:rsid w:val="00C3345C"/>
    <w:rsid w:val="00C33B3B"/>
    <w:rsid w:val="00C33C7D"/>
    <w:rsid w:val="00C33C80"/>
    <w:rsid w:val="00C34278"/>
    <w:rsid w:val="00C34658"/>
    <w:rsid w:val="00C34882"/>
    <w:rsid w:val="00C3493E"/>
    <w:rsid w:val="00C3493F"/>
    <w:rsid w:val="00C34B24"/>
    <w:rsid w:val="00C34CE4"/>
    <w:rsid w:val="00C34FE4"/>
    <w:rsid w:val="00C353D9"/>
    <w:rsid w:val="00C3578F"/>
    <w:rsid w:val="00C36338"/>
    <w:rsid w:val="00C36470"/>
    <w:rsid w:val="00C36492"/>
    <w:rsid w:val="00C3649F"/>
    <w:rsid w:val="00C3653A"/>
    <w:rsid w:val="00C36DEE"/>
    <w:rsid w:val="00C36E77"/>
    <w:rsid w:val="00C379C8"/>
    <w:rsid w:val="00C37EE4"/>
    <w:rsid w:val="00C401E1"/>
    <w:rsid w:val="00C40DC0"/>
    <w:rsid w:val="00C4113A"/>
    <w:rsid w:val="00C412C0"/>
    <w:rsid w:val="00C41387"/>
    <w:rsid w:val="00C4170C"/>
    <w:rsid w:val="00C41881"/>
    <w:rsid w:val="00C41891"/>
    <w:rsid w:val="00C41892"/>
    <w:rsid w:val="00C41B18"/>
    <w:rsid w:val="00C41C76"/>
    <w:rsid w:val="00C41E00"/>
    <w:rsid w:val="00C4225E"/>
    <w:rsid w:val="00C42269"/>
    <w:rsid w:val="00C425F3"/>
    <w:rsid w:val="00C42695"/>
    <w:rsid w:val="00C4282D"/>
    <w:rsid w:val="00C43230"/>
    <w:rsid w:val="00C43466"/>
    <w:rsid w:val="00C444BF"/>
    <w:rsid w:val="00C44901"/>
    <w:rsid w:val="00C4538B"/>
    <w:rsid w:val="00C45472"/>
    <w:rsid w:val="00C4596A"/>
    <w:rsid w:val="00C45B4E"/>
    <w:rsid w:val="00C45B67"/>
    <w:rsid w:val="00C466F9"/>
    <w:rsid w:val="00C46A0F"/>
    <w:rsid w:val="00C46E73"/>
    <w:rsid w:val="00C4700A"/>
    <w:rsid w:val="00C47073"/>
    <w:rsid w:val="00C473C4"/>
    <w:rsid w:val="00C4775A"/>
    <w:rsid w:val="00C47928"/>
    <w:rsid w:val="00C47B2E"/>
    <w:rsid w:val="00C47F7F"/>
    <w:rsid w:val="00C50234"/>
    <w:rsid w:val="00C50371"/>
    <w:rsid w:val="00C504CE"/>
    <w:rsid w:val="00C50B20"/>
    <w:rsid w:val="00C50C72"/>
    <w:rsid w:val="00C50D93"/>
    <w:rsid w:val="00C51103"/>
    <w:rsid w:val="00C51237"/>
    <w:rsid w:val="00C5158C"/>
    <w:rsid w:val="00C51A77"/>
    <w:rsid w:val="00C521F3"/>
    <w:rsid w:val="00C524A2"/>
    <w:rsid w:val="00C52615"/>
    <w:rsid w:val="00C528F1"/>
    <w:rsid w:val="00C5294F"/>
    <w:rsid w:val="00C529F5"/>
    <w:rsid w:val="00C52A36"/>
    <w:rsid w:val="00C52AF1"/>
    <w:rsid w:val="00C52BA1"/>
    <w:rsid w:val="00C52BFB"/>
    <w:rsid w:val="00C52CF5"/>
    <w:rsid w:val="00C52F5A"/>
    <w:rsid w:val="00C53563"/>
    <w:rsid w:val="00C53715"/>
    <w:rsid w:val="00C53834"/>
    <w:rsid w:val="00C53D69"/>
    <w:rsid w:val="00C53FEF"/>
    <w:rsid w:val="00C54864"/>
    <w:rsid w:val="00C5487D"/>
    <w:rsid w:val="00C549A1"/>
    <w:rsid w:val="00C54CC6"/>
    <w:rsid w:val="00C54E51"/>
    <w:rsid w:val="00C54EF1"/>
    <w:rsid w:val="00C54F94"/>
    <w:rsid w:val="00C55713"/>
    <w:rsid w:val="00C559DA"/>
    <w:rsid w:val="00C55BB7"/>
    <w:rsid w:val="00C55D32"/>
    <w:rsid w:val="00C56C6F"/>
    <w:rsid w:val="00C56FBB"/>
    <w:rsid w:val="00C576EA"/>
    <w:rsid w:val="00C576F9"/>
    <w:rsid w:val="00C57F9F"/>
    <w:rsid w:val="00C60037"/>
    <w:rsid w:val="00C60140"/>
    <w:rsid w:val="00C60344"/>
    <w:rsid w:val="00C606D7"/>
    <w:rsid w:val="00C608B2"/>
    <w:rsid w:val="00C60921"/>
    <w:rsid w:val="00C60A12"/>
    <w:rsid w:val="00C60B7A"/>
    <w:rsid w:val="00C60B91"/>
    <w:rsid w:val="00C60BF1"/>
    <w:rsid w:val="00C61146"/>
    <w:rsid w:val="00C612F4"/>
    <w:rsid w:val="00C61385"/>
    <w:rsid w:val="00C6143A"/>
    <w:rsid w:val="00C61C75"/>
    <w:rsid w:val="00C61DD5"/>
    <w:rsid w:val="00C61DDE"/>
    <w:rsid w:val="00C6206A"/>
    <w:rsid w:val="00C62A1F"/>
    <w:rsid w:val="00C63360"/>
    <w:rsid w:val="00C638ED"/>
    <w:rsid w:val="00C63A47"/>
    <w:rsid w:val="00C63A55"/>
    <w:rsid w:val="00C63FC3"/>
    <w:rsid w:val="00C643B1"/>
    <w:rsid w:val="00C6440D"/>
    <w:rsid w:val="00C6444C"/>
    <w:rsid w:val="00C6454A"/>
    <w:rsid w:val="00C6460D"/>
    <w:rsid w:val="00C647C6"/>
    <w:rsid w:val="00C649F6"/>
    <w:rsid w:val="00C64FE9"/>
    <w:rsid w:val="00C65015"/>
    <w:rsid w:val="00C65886"/>
    <w:rsid w:val="00C66871"/>
    <w:rsid w:val="00C6695A"/>
    <w:rsid w:val="00C66A94"/>
    <w:rsid w:val="00C66EA0"/>
    <w:rsid w:val="00C66EFC"/>
    <w:rsid w:val="00C6701B"/>
    <w:rsid w:val="00C673A5"/>
    <w:rsid w:val="00C675E0"/>
    <w:rsid w:val="00C6780A"/>
    <w:rsid w:val="00C7014C"/>
    <w:rsid w:val="00C70359"/>
    <w:rsid w:val="00C70645"/>
    <w:rsid w:val="00C7101A"/>
    <w:rsid w:val="00C71310"/>
    <w:rsid w:val="00C7171D"/>
    <w:rsid w:val="00C71C15"/>
    <w:rsid w:val="00C71D38"/>
    <w:rsid w:val="00C71FDC"/>
    <w:rsid w:val="00C72436"/>
    <w:rsid w:val="00C725AB"/>
    <w:rsid w:val="00C72676"/>
    <w:rsid w:val="00C731F9"/>
    <w:rsid w:val="00C73438"/>
    <w:rsid w:val="00C73496"/>
    <w:rsid w:val="00C7372E"/>
    <w:rsid w:val="00C73A3F"/>
    <w:rsid w:val="00C73AEC"/>
    <w:rsid w:val="00C73D1A"/>
    <w:rsid w:val="00C73D46"/>
    <w:rsid w:val="00C73ECD"/>
    <w:rsid w:val="00C74361"/>
    <w:rsid w:val="00C74379"/>
    <w:rsid w:val="00C74601"/>
    <w:rsid w:val="00C74867"/>
    <w:rsid w:val="00C74F18"/>
    <w:rsid w:val="00C7583D"/>
    <w:rsid w:val="00C7589F"/>
    <w:rsid w:val="00C759AE"/>
    <w:rsid w:val="00C75D7C"/>
    <w:rsid w:val="00C75D92"/>
    <w:rsid w:val="00C75F19"/>
    <w:rsid w:val="00C76424"/>
    <w:rsid w:val="00C7679F"/>
    <w:rsid w:val="00C76D1A"/>
    <w:rsid w:val="00C774F9"/>
    <w:rsid w:val="00C77604"/>
    <w:rsid w:val="00C778A1"/>
    <w:rsid w:val="00C779C0"/>
    <w:rsid w:val="00C77A26"/>
    <w:rsid w:val="00C8045B"/>
    <w:rsid w:val="00C8061F"/>
    <w:rsid w:val="00C8084F"/>
    <w:rsid w:val="00C80C8E"/>
    <w:rsid w:val="00C8151B"/>
    <w:rsid w:val="00C819EA"/>
    <w:rsid w:val="00C81B61"/>
    <w:rsid w:val="00C81B89"/>
    <w:rsid w:val="00C8349A"/>
    <w:rsid w:val="00C837EE"/>
    <w:rsid w:val="00C83E25"/>
    <w:rsid w:val="00C8479F"/>
    <w:rsid w:val="00C8484C"/>
    <w:rsid w:val="00C84A89"/>
    <w:rsid w:val="00C84BFE"/>
    <w:rsid w:val="00C850B6"/>
    <w:rsid w:val="00C8514A"/>
    <w:rsid w:val="00C85373"/>
    <w:rsid w:val="00C8550C"/>
    <w:rsid w:val="00C85D11"/>
    <w:rsid w:val="00C860DA"/>
    <w:rsid w:val="00C865F9"/>
    <w:rsid w:val="00C86DB2"/>
    <w:rsid w:val="00C870ED"/>
    <w:rsid w:val="00C87310"/>
    <w:rsid w:val="00C87956"/>
    <w:rsid w:val="00C87B4A"/>
    <w:rsid w:val="00C87CC4"/>
    <w:rsid w:val="00C90459"/>
    <w:rsid w:val="00C90B6E"/>
    <w:rsid w:val="00C90FCC"/>
    <w:rsid w:val="00C91204"/>
    <w:rsid w:val="00C91312"/>
    <w:rsid w:val="00C91424"/>
    <w:rsid w:val="00C9145D"/>
    <w:rsid w:val="00C914D2"/>
    <w:rsid w:val="00C9236E"/>
    <w:rsid w:val="00C924B2"/>
    <w:rsid w:val="00C927EA"/>
    <w:rsid w:val="00C9282B"/>
    <w:rsid w:val="00C92AF5"/>
    <w:rsid w:val="00C92EF8"/>
    <w:rsid w:val="00C930FB"/>
    <w:rsid w:val="00C9338B"/>
    <w:rsid w:val="00C93A55"/>
    <w:rsid w:val="00C93BC0"/>
    <w:rsid w:val="00C943C6"/>
    <w:rsid w:val="00C945E7"/>
    <w:rsid w:val="00C96388"/>
    <w:rsid w:val="00C968E2"/>
    <w:rsid w:val="00C9691F"/>
    <w:rsid w:val="00C969D3"/>
    <w:rsid w:val="00C96CD5"/>
    <w:rsid w:val="00C96EEE"/>
    <w:rsid w:val="00C97090"/>
    <w:rsid w:val="00C9709E"/>
    <w:rsid w:val="00C97A2C"/>
    <w:rsid w:val="00CA0032"/>
    <w:rsid w:val="00CA0903"/>
    <w:rsid w:val="00CA0D66"/>
    <w:rsid w:val="00CA1072"/>
    <w:rsid w:val="00CA14C7"/>
    <w:rsid w:val="00CA14D5"/>
    <w:rsid w:val="00CA1556"/>
    <w:rsid w:val="00CA164D"/>
    <w:rsid w:val="00CA17C7"/>
    <w:rsid w:val="00CA1C13"/>
    <w:rsid w:val="00CA29AB"/>
    <w:rsid w:val="00CA2AE1"/>
    <w:rsid w:val="00CA2F12"/>
    <w:rsid w:val="00CA360A"/>
    <w:rsid w:val="00CA38B3"/>
    <w:rsid w:val="00CA3B9A"/>
    <w:rsid w:val="00CA4310"/>
    <w:rsid w:val="00CA443F"/>
    <w:rsid w:val="00CA4AAB"/>
    <w:rsid w:val="00CA4B4C"/>
    <w:rsid w:val="00CA5178"/>
    <w:rsid w:val="00CA531D"/>
    <w:rsid w:val="00CA53A2"/>
    <w:rsid w:val="00CA548A"/>
    <w:rsid w:val="00CA54A0"/>
    <w:rsid w:val="00CA5995"/>
    <w:rsid w:val="00CA59E7"/>
    <w:rsid w:val="00CA5B40"/>
    <w:rsid w:val="00CA605C"/>
    <w:rsid w:val="00CA651E"/>
    <w:rsid w:val="00CA6ABF"/>
    <w:rsid w:val="00CA6C35"/>
    <w:rsid w:val="00CA6CBB"/>
    <w:rsid w:val="00CA6E71"/>
    <w:rsid w:val="00CA73AE"/>
    <w:rsid w:val="00CA7868"/>
    <w:rsid w:val="00CA7A1E"/>
    <w:rsid w:val="00CB00CC"/>
    <w:rsid w:val="00CB02E6"/>
    <w:rsid w:val="00CB0754"/>
    <w:rsid w:val="00CB07AB"/>
    <w:rsid w:val="00CB0CBC"/>
    <w:rsid w:val="00CB0D96"/>
    <w:rsid w:val="00CB0E2B"/>
    <w:rsid w:val="00CB0EC3"/>
    <w:rsid w:val="00CB0F24"/>
    <w:rsid w:val="00CB119A"/>
    <w:rsid w:val="00CB1273"/>
    <w:rsid w:val="00CB1741"/>
    <w:rsid w:val="00CB184C"/>
    <w:rsid w:val="00CB1910"/>
    <w:rsid w:val="00CB1D28"/>
    <w:rsid w:val="00CB1EC7"/>
    <w:rsid w:val="00CB236E"/>
    <w:rsid w:val="00CB356E"/>
    <w:rsid w:val="00CB3889"/>
    <w:rsid w:val="00CB3C27"/>
    <w:rsid w:val="00CB46A0"/>
    <w:rsid w:val="00CB5382"/>
    <w:rsid w:val="00CB6163"/>
    <w:rsid w:val="00CB68FB"/>
    <w:rsid w:val="00CB6CD3"/>
    <w:rsid w:val="00CB6D00"/>
    <w:rsid w:val="00CB7A17"/>
    <w:rsid w:val="00CB7BF9"/>
    <w:rsid w:val="00CC0152"/>
    <w:rsid w:val="00CC04BA"/>
    <w:rsid w:val="00CC076B"/>
    <w:rsid w:val="00CC0B34"/>
    <w:rsid w:val="00CC0BB6"/>
    <w:rsid w:val="00CC0C54"/>
    <w:rsid w:val="00CC0CE3"/>
    <w:rsid w:val="00CC0DCA"/>
    <w:rsid w:val="00CC0EAF"/>
    <w:rsid w:val="00CC194B"/>
    <w:rsid w:val="00CC1AD8"/>
    <w:rsid w:val="00CC1BEA"/>
    <w:rsid w:val="00CC1CEA"/>
    <w:rsid w:val="00CC1D2E"/>
    <w:rsid w:val="00CC1F48"/>
    <w:rsid w:val="00CC1FDD"/>
    <w:rsid w:val="00CC212D"/>
    <w:rsid w:val="00CC21B7"/>
    <w:rsid w:val="00CC2295"/>
    <w:rsid w:val="00CC2461"/>
    <w:rsid w:val="00CC2AF7"/>
    <w:rsid w:val="00CC2B10"/>
    <w:rsid w:val="00CC2B68"/>
    <w:rsid w:val="00CC2C24"/>
    <w:rsid w:val="00CC2D4E"/>
    <w:rsid w:val="00CC3034"/>
    <w:rsid w:val="00CC30D8"/>
    <w:rsid w:val="00CC3438"/>
    <w:rsid w:val="00CC3461"/>
    <w:rsid w:val="00CC3822"/>
    <w:rsid w:val="00CC38ED"/>
    <w:rsid w:val="00CC3A26"/>
    <w:rsid w:val="00CC3EF2"/>
    <w:rsid w:val="00CC41D7"/>
    <w:rsid w:val="00CC46D0"/>
    <w:rsid w:val="00CC4933"/>
    <w:rsid w:val="00CC5311"/>
    <w:rsid w:val="00CC5A09"/>
    <w:rsid w:val="00CC5A24"/>
    <w:rsid w:val="00CC5BC3"/>
    <w:rsid w:val="00CC6140"/>
    <w:rsid w:val="00CC6915"/>
    <w:rsid w:val="00CC6984"/>
    <w:rsid w:val="00CC6A73"/>
    <w:rsid w:val="00CC7370"/>
    <w:rsid w:val="00CC7486"/>
    <w:rsid w:val="00CC74FD"/>
    <w:rsid w:val="00CC7574"/>
    <w:rsid w:val="00CC77AC"/>
    <w:rsid w:val="00CC7940"/>
    <w:rsid w:val="00CC7F94"/>
    <w:rsid w:val="00CD0373"/>
    <w:rsid w:val="00CD0637"/>
    <w:rsid w:val="00CD0FAA"/>
    <w:rsid w:val="00CD11BB"/>
    <w:rsid w:val="00CD1518"/>
    <w:rsid w:val="00CD1AA8"/>
    <w:rsid w:val="00CD1DA7"/>
    <w:rsid w:val="00CD213E"/>
    <w:rsid w:val="00CD225E"/>
    <w:rsid w:val="00CD24BF"/>
    <w:rsid w:val="00CD2527"/>
    <w:rsid w:val="00CD2549"/>
    <w:rsid w:val="00CD2555"/>
    <w:rsid w:val="00CD271E"/>
    <w:rsid w:val="00CD2CAD"/>
    <w:rsid w:val="00CD2EBC"/>
    <w:rsid w:val="00CD4402"/>
    <w:rsid w:val="00CD46D8"/>
    <w:rsid w:val="00CD493F"/>
    <w:rsid w:val="00CD4A78"/>
    <w:rsid w:val="00CD4E35"/>
    <w:rsid w:val="00CD50B2"/>
    <w:rsid w:val="00CD517F"/>
    <w:rsid w:val="00CD52EC"/>
    <w:rsid w:val="00CD5834"/>
    <w:rsid w:val="00CD5843"/>
    <w:rsid w:val="00CD5BF3"/>
    <w:rsid w:val="00CD5CC8"/>
    <w:rsid w:val="00CD5CF8"/>
    <w:rsid w:val="00CD5FB5"/>
    <w:rsid w:val="00CD6459"/>
    <w:rsid w:val="00CD66BC"/>
    <w:rsid w:val="00CD691C"/>
    <w:rsid w:val="00CD6B57"/>
    <w:rsid w:val="00CD6CBB"/>
    <w:rsid w:val="00CD771B"/>
    <w:rsid w:val="00CD7A9D"/>
    <w:rsid w:val="00CD7EB1"/>
    <w:rsid w:val="00CE02B4"/>
    <w:rsid w:val="00CE0580"/>
    <w:rsid w:val="00CE107C"/>
    <w:rsid w:val="00CE12F6"/>
    <w:rsid w:val="00CE1392"/>
    <w:rsid w:val="00CE1448"/>
    <w:rsid w:val="00CE15BA"/>
    <w:rsid w:val="00CE18EA"/>
    <w:rsid w:val="00CE1971"/>
    <w:rsid w:val="00CE1C44"/>
    <w:rsid w:val="00CE2B7A"/>
    <w:rsid w:val="00CE3277"/>
    <w:rsid w:val="00CE33CC"/>
    <w:rsid w:val="00CE33FD"/>
    <w:rsid w:val="00CE3FB0"/>
    <w:rsid w:val="00CE41A7"/>
    <w:rsid w:val="00CE4267"/>
    <w:rsid w:val="00CE44E9"/>
    <w:rsid w:val="00CE4545"/>
    <w:rsid w:val="00CE464E"/>
    <w:rsid w:val="00CE4CD1"/>
    <w:rsid w:val="00CE4EAF"/>
    <w:rsid w:val="00CE51BD"/>
    <w:rsid w:val="00CE54BE"/>
    <w:rsid w:val="00CE5A80"/>
    <w:rsid w:val="00CE5EAC"/>
    <w:rsid w:val="00CE645D"/>
    <w:rsid w:val="00CE69B9"/>
    <w:rsid w:val="00CE6B2F"/>
    <w:rsid w:val="00CE794C"/>
    <w:rsid w:val="00CF02B3"/>
    <w:rsid w:val="00CF04E2"/>
    <w:rsid w:val="00CF063E"/>
    <w:rsid w:val="00CF0B1C"/>
    <w:rsid w:val="00CF157D"/>
    <w:rsid w:val="00CF182D"/>
    <w:rsid w:val="00CF196D"/>
    <w:rsid w:val="00CF1973"/>
    <w:rsid w:val="00CF1CAC"/>
    <w:rsid w:val="00CF1E23"/>
    <w:rsid w:val="00CF1E69"/>
    <w:rsid w:val="00CF263D"/>
    <w:rsid w:val="00CF271B"/>
    <w:rsid w:val="00CF2788"/>
    <w:rsid w:val="00CF359E"/>
    <w:rsid w:val="00CF3837"/>
    <w:rsid w:val="00CF3C7C"/>
    <w:rsid w:val="00CF406F"/>
    <w:rsid w:val="00CF41AC"/>
    <w:rsid w:val="00CF433A"/>
    <w:rsid w:val="00CF472D"/>
    <w:rsid w:val="00CF4926"/>
    <w:rsid w:val="00CF55EE"/>
    <w:rsid w:val="00CF57E0"/>
    <w:rsid w:val="00CF5A4D"/>
    <w:rsid w:val="00CF5B8F"/>
    <w:rsid w:val="00CF60BB"/>
    <w:rsid w:val="00CF60EF"/>
    <w:rsid w:val="00CF66E1"/>
    <w:rsid w:val="00CF698F"/>
    <w:rsid w:val="00CF6B63"/>
    <w:rsid w:val="00CF6D72"/>
    <w:rsid w:val="00CF6E8B"/>
    <w:rsid w:val="00CF72AD"/>
    <w:rsid w:val="00CF7352"/>
    <w:rsid w:val="00CF7882"/>
    <w:rsid w:val="00CF7E5C"/>
    <w:rsid w:val="00CF7F5D"/>
    <w:rsid w:val="00CF7F93"/>
    <w:rsid w:val="00D00004"/>
    <w:rsid w:val="00D00176"/>
    <w:rsid w:val="00D001D3"/>
    <w:rsid w:val="00D01447"/>
    <w:rsid w:val="00D01642"/>
    <w:rsid w:val="00D019B2"/>
    <w:rsid w:val="00D01B30"/>
    <w:rsid w:val="00D01B3F"/>
    <w:rsid w:val="00D01E36"/>
    <w:rsid w:val="00D01EE1"/>
    <w:rsid w:val="00D02390"/>
    <w:rsid w:val="00D02A56"/>
    <w:rsid w:val="00D02F7C"/>
    <w:rsid w:val="00D03322"/>
    <w:rsid w:val="00D037DC"/>
    <w:rsid w:val="00D03CF5"/>
    <w:rsid w:val="00D03E3B"/>
    <w:rsid w:val="00D03FB2"/>
    <w:rsid w:val="00D041BF"/>
    <w:rsid w:val="00D041D8"/>
    <w:rsid w:val="00D04840"/>
    <w:rsid w:val="00D04B51"/>
    <w:rsid w:val="00D04BF2"/>
    <w:rsid w:val="00D0557B"/>
    <w:rsid w:val="00D05915"/>
    <w:rsid w:val="00D0595D"/>
    <w:rsid w:val="00D05C76"/>
    <w:rsid w:val="00D064F4"/>
    <w:rsid w:val="00D0671F"/>
    <w:rsid w:val="00D06C14"/>
    <w:rsid w:val="00D07488"/>
    <w:rsid w:val="00D07BFD"/>
    <w:rsid w:val="00D07E82"/>
    <w:rsid w:val="00D07E85"/>
    <w:rsid w:val="00D1029A"/>
    <w:rsid w:val="00D103DB"/>
    <w:rsid w:val="00D105AF"/>
    <w:rsid w:val="00D10674"/>
    <w:rsid w:val="00D10EBC"/>
    <w:rsid w:val="00D110AD"/>
    <w:rsid w:val="00D110F2"/>
    <w:rsid w:val="00D111F1"/>
    <w:rsid w:val="00D11510"/>
    <w:rsid w:val="00D11901"/>
    <w:rsid w:val="00D12317"/>
    <w:rsid w:val="00D124AB"/>
    <w:rsid w:val="00D125C3"/>
    <w:rsid w:val="00D12725"/>
    <w:rsid w:val="00D12847"/>
    <w:rsid w:val="00D12E79"/>
    <w:rsid w:val="00D132A9"/>
    <w:rsid w:val="00D1396C"/>
    <w:rsid w:val="00D1457D"/>
    <w:rsid w:val="00D146C0"/>
    <w:rsid w:val="00D14938"/>
    <w:rsid w:val="00D14956"/>
    <w:rsid w:val="00D14B6A"/>
    <w:rsid w:val="00D14CFC"/>
    <w:rsid w:val="00D14D15"/>
    <w:rsid w:val="00D14FE8"/>
    <w:rsid w:val="00D152B7"/>
    <w:rsid w:val="00D15372"/>
    <w:rsid w:val="00D15551"/>
    <w:rsid w:val="00D15909"/>
    <w:rsid w:val="00D159AA"/>
    <w:rsid w:val="00D160ED"/>
    <w:rsid w:val="00D16111"/>
    <w:rsid w:val="00D16782"/>
    <w:rsid w:val="00D16A06"/>
    <w:rsid w:val="00D175DC"/>
    <w:rsid w:val="00D1762A"/>
    <w:rsid w:val="00D17754"/>
    <w:rsid w:val="00D177E5"/>
    <w:rsid w:val="00D17DEF"/>
    <w:rsid w:val="00D17FFC"/>
    <w:rsid w:val="00D20077"/>
    <w:rsid w:val="00D203E8"/>
    <w:rsid w:val="00D204CD"/>
    <w:rsid w:val="00D20600"/>
    <w:rsid w:val="00D20A6C"/>
    <w:rsid w:val="00D20C21"/>
    <w:rsid w:val="00D2187F"/>
    <w:rsid w:val="00D2211A"/>
    <w:rsid w:val="00D22208"/>
    <w:rsid w:val="00D22435"/>
    <w:rsid w:val="00D22A79"/>
    <w:rsid w:val="00D22EDE"/>
    <w:rsid w:val="00D23930"/>
    <w:rsid w:val="00D23C56"/>
    <w:rsid w:val="00D23DD1"/>
    <w:rsid w:val="00D23E80"/>
    <w:rsid w:val="00D23EAD"/>
    <w:rsid w:val="00D23FCE"/>
    <w:rsid w:val="00D24140"/>
    <w:rsid w:val="00D2415E"/>
    <w:rsid w:val="00D2418F"/>
    <w:rsid w:val="00D246E2"/>
    <w:rsid w:val="00D253AF"/>
    <w:rsid w:val="00D261FA"/>
    <w:rsid w:val="00D26AEF"/>
    <w:rsid w:val="00D26B88"/>
    <w:rsid w:val="00D26D1E"/>
    <w:rsid w:val="00D26FFA"/>
    <w:rsid w:val="00D270D8"/>
    <w:rsid w:val="00D2714C"/>
    <w:rsid w:val="00D272AF"/>
    <w:rsid w:val="00D276AA"/>
    <w:rsid w:val="00D27A6C"/>
    <w:rsid w:val="00D30271"/>
    <w:rsid w:val="00D305FB"/>
    <w:rsid w:val="00D30905"/>
    <w:rsid w:val="00D30C16"/>
    <w:rsid w:val="00D30DE3"/>
    <w:rsid w:val="00D30FCE"/>
    <w:rsid w:val="00D311A2"/>
    <w:rsid w:val="00D3253D"/>
    <w:rsid w:val="00D32E92"/>
    <w:rsid w:val="00D32EE4"/>
    <w:rsid w:val="00D334F7"/>
    <w:rsid w:val="00D336E6"/>
    <w:rsid w:val="00D337C4"/>
    <w:rsid w:val="00D3391A"/>
    <w:rsid w:val="00D33AC5"/>
    <w:rsid w:val="00D342FF"/>
    <w:rsid w:val="00D346C0"/>
    <w:rsid w:val="00D34999"/>
    <w:rsid w:val="00D34B8B"/>
    <w:rsid w:val="00D34E0B"/>
    <w:rsid w:val="00D34EF8"/>
    <w:rsid w:val="00D34F8F"/>
    <w:rsid w:val="00D34FDE"/>
    <w:rsid w:val="00D354B9"/>
    <w:rsid w:val="00D354EB"/>
    <w:rsid w:val="00D35813"/>
    <w:rsid w:val="00D35A33"/>
    <w:rsid w:val="00D35F21"/>
    <w:rsid w:val="00D35F72"/>
    <w:rsid w:val="00D36048"/>
    <w:rsid w:val="00D36059"/>
    <w:rsid w:val="00D36434"/>
    <w:rsid w:val="00D370AE"/>
    <w:rsid w:val="00D37134"/>
    <w:rsid w:val="00D371B7"/>
    <w:rsid w:val="00D373A3"/>
    <w:rsid w:val="00D37F94"/>
    <w:rsid w:val="00D40098"/>
    <w:rsid w:val="00D404AE"/>
    <w:rsid w:val="00D405DB"/>
    <w:rsid w:val="00D4089B"/>
    <w:rsid w:val="00D40AFC"/>
    <w:rsid w:val="00D40EEF"/>
    <w:rsid w:val="00D4122D"/>
    <w:rsid w:val="00D41C6E"/>
    <w:rsid w:val="00D41D6F"/>
    <w:rsid w:val="00D421A7"/>
    <w:rsid w:val="00D42464"/>
    <w:rsid w:val="00D425EF"/>
    <w:rsid w:val="00D42890"/>
    <w:rsid w:val="00D42A1F"/>
    <w:rsid w:val="00D42F74"/>
    <w:rsid w:val="00D430AC"/>
    <w:rsid w:val="00D43135"/>
    <w:rsid w:val="00D43501"/>
    <w:rsid w:val="00D43E8B"/>
    <w:rsid w:val="00D43EA6"/>
    <w:rsid w:val="00D43FDB"/>
    <w:rsid w:val="00D440CD"/>
    <w:rsid w:val="00D4428B"/>
    <w:rsid w:val="00D449DE"/>
    <w:rsid w:val="00D44DD5"/>
    <w:rsid w:val="00D44DD8"/>
    <w:rsid w:val="00D44E20"/>
    <w:rsid w:val="00D45248"/>
    <w:rsid w:val="00D452E9"/>
    <w:rsid w:val="00D45328"/>
    <w:rsid w:val="00D456A7"/>
    <w:rsid w:val="00D4576D"/>
    <w:rsid w:val="00D45AB6"/>
    <w:rsid w:val="00D45E22"/>
    <w:rsid w:val="00D46299"/>
    <w:rsid w:val="00D46339"/>
    <w:rsid w:val="00D4699B"/>
    <w:rsid w:val="00D46F5D"/>
    <w:rsid w:val="00D4746B"/>
    <w:rsid w:val="00D47F20"/>
    <w:rsid w:val="00D500BE"/>
    <w:rsid w:val="00D50A84"/>
    <w:rsid w:val="00D50CCE"/>
    <w:rsid w:val="00D5113E"/>
    <w:rsid w:val="00D51944"/>
    <w:rsid w:val="00D51AB3"/>
    <w:rsid w:val="00D521F1"/>
    <w:rsid w:val="00D5248D"/>
    <w:rsid w:val="00D52796"/>
    <w:rsid w:val="00D52B82"/>
    <w:rsid w:val="00D52D23"/>
    <w:rsid w:val="00D52D5E"/>
    <w:rsid w:val="00D533F4"/>
    <w:rsid w:val="00D53590"/>
    <w:rsid w:val="00D53B90"/>
    <w:rsid w:val="00D54006"/>
    <w:rsid w:val="00D541E0"/>
    <w:rsid w:val="00D5456F"/>
    <w:rsid w:val="00D54800"/>
    <w:rsid w:val="00D54A02"/>
    <w:rsid w:val="00D54BF3"/>
    <w:rsid w:val="00D557CD"/>
    <w:rsid w:val="00D5581D"/>
    <w:rsid w:val="00D55BB1"/>
    <w:rsid w:val="00D55E2D"/>
    <w:rsid w:val="00D55FD1"/>
    <w:rsid w:val="00D565D1"/>
    <w:rsid w:val="00D5676D"/>
    <w:rsid w:val="00D5695A"/>
    <w:rsid w:val="00D56BB9"/>
    <w:rsid w:val="00D56C87"/>
    <w:rsid w:val="00D56D80"/>
    <w:rsid w:val="00D56D9D"/>
    <w:rsid w:val="00D56F2F"/>
    <w:rsid w:val="00D57071"/>
    <w:rsid w:val="00D57B34"/>
    <w:rsid w:val="00D600CF"/>
    <w:rsid w:val="00D60C30"/>
    <w:rsid w:val="00D61AAA"/>
    <w:rsid w:val="00D61D7F"/>
    <w:rsid w:val="00D61E42"/>
    <w:rsid w:val="00D61EAF"/>
    <w:rsid w:val="00D62040"/>
    <w:rsid w:val="00D62191"/>
    <w:rsid w:val="00D62632"/>
    <w:rsid w:val="00D62BC6"/>
    <w:rsid w:val="00D62D49"/>
    <w:rsid w:val="00D631CD"/>
    <w:rsid w:val="00D63305"/>
    <w:rsid w:val="00D63951"/>
    <w:rsid w:val="00D63E26"/>
    <w:rsid w:val="00D63F1B"/>
    <w:rsid w:val="00D640B2"/>
    <w:rsid w:val="00D640EE"/>
    <w:rsid w:val="00D64639"/>
    <w:rsid w:val="00D64E9E"/>
    <w:rsid w:val="00D65079"/>
    <w:rsid w:val="00D651FE"/>
    <w:rsid w:val="00D652FB"/>
    <w:rsid w:val="00D65430"/>
    <w:rsid w:val="00D6547E"/>
    <w:rsid w:val="00D6555A"/>
    <w:rsid w:val="00D65A51"/>
    <w:rsid w:val="00D65AF4"/>
    <w:rsid w:val="00D65E1E"/>
    <w:rsid w:val="00D660EC"/>
    <w:rsid w:val="00D6612E"/>
    <w:rsid w:val="00D66438"/>
    <w:rsid w:val="00D666E1"/>
    <w:rsid w:val="00D6692A"/>
    <w:rsid w:val="00D66F07"/>
    <w:rsid w:val="00D670B1"/>
    <w:rsid w:val="00D67167"/>
    <w:rsid w:val="00D6718A"/>
    <w:rsid w:val="00D67413"/>
    <w:rsid w:val="00D6761B"/>
    <w:rsid w:val="00D70017"/>
    <w:rsid w:val="00D70371"/>
    <w:rsid w:val="00D707BA"/>
    <w:rsid w:val="00D70862"/>
    <w:rsid w:val="00D70913"/>
    <w:rsid w:val="00D70EE8"/>
    <w:rsid w:val="00D71341"/>
    <w:rsid w:val="00D71509"/>
    <w:rsid w:val="00D7159D"/>
    <w:rsid w:val="00D71885"/>
    <w:rsid w:val="00D71D42"/>
    <w:rsid w:val="00D71E80"/>
    <w:rsid w:val="00D722F8"/>
    <w:rsid w:val="00D7231A"/>
    <w:rsid w:val="00D7291F"/>
    <w:rsid w:val="00D72D9B"/>
    <w:rsid w:val="00D731A4"/>
    <w:rsid w:val="00D7331E"/>
    <w:rsid w:val="00D73334"/>
    <w:rsid w:val="00D733E3"/>
    <w:rsid w:val="00D73470"/>
    <w:rsid w:val="00D73958"/>
    <w:rsid w:val="00D73FB3"/>
    <w:rsid w:val="00D74070"/>
    <w:rsid w:val="00D742C7"/>
    <w:rsid w:val="00D74999"/>
    <w:rsid w:val="00D74AE9"/>
    <w:rsid w:val="00D74B0A"/>
    <w:rsid w:val="00D75228"/>
    <w:rsid w:val="00D755C4"/>
    <w:rsid w:val="00D75B93"/>
    <w:rsid w:val="00D75DEE"/>
    <w:rsid w:val="00D75E04"/>
    <w:rsid w:val="00D75EF5"/>
    <w:rsid w:val="00D76034"/>
    <w:rsid w:val="00D760E6"/>
    <w:rsid w:val="00D7662E"/>
    <w:rsid w:val="00D766AA"/>
    <w:rsid w:val="00D766AC"/>
    <w:rsid w:val="00D76A48"/>
    <w:rsid w:val="00D772F2"/>
    <w:rsid w:val="00D77348"/>
    <w:rsid w:val="00D77422"/>
    <w:rsid w:val="00D774D8"/>
    <w:rsid w:val="00D77649"/>
    <w:rsid w:val="00D7779C"/>
    <w:rsid w:val="00D77AB0"/>
    <w:rsid w:val="00D80261"/>
    <w:rsid w:val="00D803EC"/>
    <w:rsid w:val="00D80421"/>
    <w:rsid w:val="00D8079B"/>
    <w:rsid w:val="00D80869"/>
    <w:rsid w:val="00D808A7"/>
    <w:rsid w:val="00D808D6"/>
    <w:rsid w:val="00D80C0F"/>
    <w:rsid w:val="00D80C55"/>
    <w:rsid w:val="00D80D88"/>
    <w:rsid w:val="00D80DFD"/>
    <w:rsid w:val="00D80F3D"/>
    <w:rsid w:val="00D811B7"/>
    <w:rsid w:val="00D811DC"/>
    <w:rsid w:val="00D81287"/>
    <w:rsid w:val="00D817E7"/>
    <w:rsid w:val="00D81868"/>
    <w:rsid w:val="00D81889"/>
    <w:rsid w:val="00D81BA4"/>
    <w:rsid w:val="00D8214F"/>
    <w:rsid w:val="00D82186"/>
    <w:rsid w:val="00D82293"/>
    <w:rsid w:val="00D82461"/>
    <w:rsid w:val="00D824D5"/>
    <w:rsid w:val="00D8269D"/>
    <w:rsid w:val="00D82778"/>
    <w:rsid w:val="00D828A5"/>
    <w:rsid w:val="00D82D6B"/>
    <w:rsid w:val="00D82F8A"/>
    <w:rsid w:val="00D83003"/>
    <w:rsid w:val="00D83246"/>
    <w:rsid w:val="00D83345"/>
    <w:rsid w:val="00D8388A"/>
    <w:rsid w:val="00D838C3"/>
    <w:rsid w:val="00D83C58"/>
    <w:rsid w:val="00D83C74"/>
    <w:rsid w:val="00D83F4C"/>
    <w:rsid w:val="00D83FE1"/>
    <w:rsid w:val="00D84333"/>
    <w:rsid w:val="00D8495F"/>
    <w:rsid w:val="00D84EF7"/>
    <w:rsid w:val="00D85096"/>
    <w:rsid w:val="00D85142"/>
    <w:rsid w:val="00D851DC"/>
    <w:rsid w:val="00D853E4"/>
    <w:rsid w:val="00D8590D"/>
    <w:rsid w:val="00D85AD8"/>
    <w:rsid w:val="00D860D6"/>
    <w:rsid w:val="00D861B1"/>
    <w:rsid w:val="00D861E1"/>
    <w:rsid w:val="00D8688C"/>
    <w:rsid w:val="00D86B47"/>
    <w:rsid w:val="00D8766D"/>
    <w:rsid w:val="00D87A35"/>
    <w:rsid w:val="00D87B0D"/>
    <w:rsid w:val="00D90E96"/>
    <w:rsid w:val="00D916C4"/>
    <w:rsid w:val="00D91ADF"/>
    <w:rsid w:val="00D91D31"/>
    <w:rsid w:val="00D91F53"/>
    <w:rsid w:val="00D9219F"/>
    <w:rsid w:val="00D92E75"/>
    <w:rsid w:val="00D93144"/>
    <w:rsid w:val="00D931DE"/>
    <w:rsid w:val="00D932DC"/>
    <w:rsid w:val="00D93CB1"/>
    <w:rsid w:val="00D93D08"/>
    <w:rsid w:val="00D9427A"/>
    <w:rsid w:val="00D94599"/>
    <w:rsid w:val="00D94964"/>
    <w:rsid w:val="00D94E8A"/>
    <w:rsid w:val="00D95849"/>
    <w:rsid w:val="00D95B8B"/>
    <w:rsid w:val="00D95D83"/>
    <w:rsid w:val="00D95E24"/>
    <w:rsid w:val="00D96066"/>
    <w:rsid w:val="00D96276"/>
    <w:rsid w:val="00D965A9"/>
    <w:rsid w:val="00D965AC"/>
    <w:rsid w:val="00D965C6"/>
    <w:rsid w:val="00D96CD3"/>
    <w:rsid w:val="00D97400"/>
    <w:rsid w:val="00D975C3"/>
    <w:rsid w:val="00D976BD"/>
    <w:rsid w:val="00D978DD"/>
    <w:rsid w:val="00DA0228"/>
    <w:rsid w:val="00DA04C4"/>
    <w:rsid w:val="00DA0534"/>
    <w:rsid w:val="00DA06F1"/>
    <w:rsid w:val="00DA0765"/>
    <w:rsid w:val="00DA0822"/>
    <w:rsid w:val="00DA0B90"/>
    <w:rsid w:val="00DA0E44"/>
    <w:rsid w:val="00DA1487"/>
    <w:rsid w:val="00DA201C"/>
    <w:rsid w:val="00DA21C8"/>
    <w:rsid w:val="00DA2350"/>
    <w:rsid w:val="00DA2507"/>
    <w:rsid w:val="00DA27AA"/>
    <w:rsid w:val="00DA2956"/>
    <w:rsid w:val="00DA327D"/>
    <w:rsid w:val="00DA341C"/>
    <w:rsid w:val="00DA39FF"/>
    <w:rsid w:val="00DA3A14"/>
    <w:rsid w:val="00DA3A52"/>
    <w:rsid w:val="00DA3AFE"/>
    <w:rsid w:val="00DA427F"/>
    <w:rsid w:val="00DA47E2"/>
    <w:rsid w:val="00DA4C7C"/>
    <w:rsid w:val="00DA4D08"/>
    <w:rsid w:val="00DA516A"/>
    <w:rsid w:val="00DA55C0"/>
    <w:rsid w:val="00DA5E4D"/>
    <w:rsid w:val="00DA5FDF"/>
    <w:rsid w:val="00DA64C8"/>
    <w:rsid w:val="00DA65E8"/>
    <w:rsid w:val="00DA6854"/>
    <w:rsid w:val="00DA7225"/>
    <w:rsid w:val="00DA7237"/>
    <w:rsid w:val="00DA7245"/>
    <w:rsid w:val="00DA7355"/>
    <w:rsid w:val="00DA7E82"/>
    <w:rsid w:val="00DB0202"/>
    <w:rsid w:val="00DB0311"/>
    <w:rsid w:val="00DB03A3"/>
    <w:rsid w:val="00DB04FA"/>
    <w:rsid w:val="00DB0F0D"/>
    <w:rsid w:val="00DB0F6E"/>
    <w:rsid w:val="00DB1313"/>
    <w:rsid w:val="00DB19FF"/>
    <w:rsid w:val="00DB1C66"/>
    <w:rsid w:val="00DB1E37"/>
    <w:rsid w:val="00DB1E85"/>
    <w:rsid w:val="00DB1F03"/>
    <w:rsid w:val="00DB1F33"/>
    <w:rsid w:val="00DB2182"/>
    <w:rsid w:val="00DB241F"/>
    <w:rsid w:val="00DB249E"/>
    <w:rsid w:val="00DB259C"/>
    <w:rsid w:val="00DB2C37"/>
    <w:rsid w:val="00DB2C79"/>
    <w:rsid w:val="00DB2FE8"/>
    <w:rsid w:val="00DB3C2F"/>
    <w:rsid w:val="00DB4137"/>
    <w:rsid w:val="00DB438A"/>
    <w:rsid w:val="00DB44E2"/>
    <w:rsid w:val="00DB48CD"/>
    <w:rsid w:val="00DB4904"/>
    <w:rsid w:val="00DB4A64"/>
    <w:rsid w:val="00DB4A7A"/>
    <w:rsid w:val="00DB4CC7"/>
    <w:rsid w:val="00DB4D41"/>
    <w:rsid w:val="00DB4E84"/>
    <w:rsid w:val="00DB5027"/>
    <w:rsid w:val="00DB5048"/>
    <w:rsid w:val="00DB50AE"/>
    <w:rsid w:val="00DB5157"/>
    <w:rsid w:val="00DB5278"/>
    <w:rsid w:val="00DB52D1"/>
    <w:rsid w:val="00DB57AE"/>
    <w:rsid w:val="00DB58C0"/>
    <w:rsid w:val="00DB5A4B"/>
    <w:rsid w:val="00DB5B74"/>
    <w:rsid w:val="00DB6273"/>
    <w:rsid w:val="00DB65A6"/>
    <w:rsid w:val="00DB66E9"/>
    <w:rsid w:val="00DB6704"/>
    <w:rsid w:val="00DB6718"/>
    <w:rsid w:val="00DB6A28"/>
    <w:rsid w:val="00DB6D0C"/>
    <w:rsid w:val="00DB6D47"/>
    <w:rsid w:val="00DB7247"/>
    <w:rsid w:val="00DB76D0"/>
    <w:rsid w:val="00DB792D"/>
    <w:rsid w:val="00DB7CE1"/>
    <w:rsid w:val="00DC0274"/>
    <w:rsid w:val="00DC07ED"/>
    <w:rsid w:val="00DC0873"/>
    <w:rsid w:val="00DC09F9"/>
    <w:rsid w:val="00DC0AE8"/>
    <w:rsid w:val="00DC0E93"/>
    <w:rsid w:val="00DC1149"/>
    <w:rsid w:val="00DC14D8"/>
    <w:rsid w:val="00DC19C9"/>
    <w:rsid w:val="00DC21C4"/>
    <w:rsid w:val="00DC300C"/>
    <w:rsid w:val="00DC3254"/>
    <w:rsid w:val="00DC38F9"/>
    <w:rsid w:val="00DC415A"/>
    <w:rsid w:val="00DC4230"/>
    <w:rsid w:val="00DC44EA"/>
    <w:rsid w:val="00DC464C"/>
    <w:rsid w:val="00DC4747"/>
    <w:rsid w:val="00DC5130"/>
    <w:rsid w:val="00DC54C7"/>
    <w:rsid w:val="00DC5BAE"/>
    <w:rsid w:val="00DC5FDF"/>
    <w:rsid w:val="00DC60D1"/>
    <w:rsid w:val="00DC645D"/>
    <w:rsid w:val="00DC6490"/>
    <w:rsid w:val="00DC6723"/>
    <w:rsid w:val="00DC68EA"/>
    <w:rsid w:val="00DC693E"/>
    <w:rsid w:val="00DC6E7D"/>
    <w:rsid w:val="00DC7092"/>
    <w:rsid w:val="00DC7110"/>
    <w:rsid w:val="00DC7183"/>
    <w:rsid w:val="00DC7326"/>
    <w:rsid w:val="00DC732B"/>
    <w:rsid w:val="00DC7709"/>
    <w:rsid w:val="00DC7CAA"/>
    <w:rsid w:val="00DC7E64"/>
    <w:rsid w:val="00DD0746"/>
    <w:rsid w:val="00DD07A0"/>
    <w:rsid w:val="00DD0A54"/>
    <w:rsid w:val="00DD0FA0"/>
    <w:rsid w:val="00DD10FE"/>
    <w:rsid w:val="00DD133C"/>
    <w:rsid w:val="00DD13A2"/>
    <w:rsid w:val="00DD159E"/>
    <w:rsid w:val="00DD18E6"/>
    <w:rsid w:val="00DD1978"/>
    <w:rsid w:val="00DD20A2"/>
    <w:rsid w:val="00DD239A"/>
    <w:rsid w:val="00DD2896"/>
    <w:rsid w:val="00DD299E"/>
    <w:rsid w:val="00DD2A7D"/>
    <w:rsid w:val="00DD2F5D"/>
    <w:rsid w:val="00DD301F"/>
    <w:rsid w:val="00DD308B"/>
    <w:rsid w:val="00DD3451"/>
    <w:rsid w:val="00DD3601"/>
    <w:rsid w:val="00DD36BD"/>
    <w:rsid w:val="00DD3A93"/>
    <w:rsid w:val="00DD3B0F"/>
    <w:rsid w:val="00DD3B9F"/>
    <w:rsid w:val="00DD3C44"/>
    <w:rsid w:val="00DD4114"/>
    <w:rsid w:val="00DD4397"/>
    <w:rsid w:val="00DD4561"/>
    <w:rsid w:val="00DD46E8"/>
    <w:rsid w:val="00DD4B26"/>
    <w:rsid w:val="00DD4DAC"/>
    <w:rsid w:val="00DD4F9E"/>
    <w:rsid w:val="00DD4FF5"/>
    <w:rsid w:val="00DD5178"/>
    <w:rsid w:val="00DD5200"/>
    <w:rsid w:val="00DD643C"/>
    <w:rsid w:val="00DD6606"/>
    <w:rsid w:val="00DD6A06"/>
    <w:rsid w:val="00DD6C74"/>
    <w:rsid w:val="00DD6FB1"/>
    <w:rsid w:val="00DD75A1"/>
    <w:rsid w:val="00DD76D3"/>
    <w:rsid w:val="00DD76D5"/>
    <w:rsid w:val="00DD794F"/>
    <w:rsid w:val="00DD7D2D"/>
    <w:rsid w:val="00DD7D6F"/>
    <w:rsid w:val="00DD7E6D"/>
    <w:rsid w:val="00DD7F77"/>
    <w:rsid w:val="00DD7FE0"/>
    <w:rsid w:val="00DE00C2"/>
    <w:rsid w:val="00DE0395"/>
    <w:rsid w:val="00DE0466"/>
    <w:rsid w:val="00DE05E3"/>
    <w:rsid w:val="00DE0B06"/>
    <w:rsid w:val="00DE12CD"/>
    <w:rsid w:val="00DE148A"/>
    <w:rsid w:val="00DE19CD"/>
    <w:rsid w:val="00DE1AAB"/>
    <w:rsid w:val="00DE1BD9"/>
    <w:rsid w:val="00DE1D7A"/>
    <w:rsid w:val="00DE2070"/>
    <w:rsid w:val="00DE20CB"/>
    <w:rsid w:val="00DE22ED"/>
    <w:rsid w:val="00DE2B5D"/>
    <w:rsid w:val="00DE2EF4"/>
    <w:rsid w:val="00DE2FE0"/>
    <w:rsid w:val="00DE32B8"/>
    <w:rsid w:val="00DE3463"/>
    <w:rsid w:val="00DE3643"/>
    <w:rsid w:val="00DE396B"/>
    <w:rsid w:val="00DE39AE"/>
    <w:rsid w:val="00DE3B1F"/>
    <w:rsid w:val="00DE3F1A"/>
    <w:rsid w:val="00DE3FA6"/>
    <w:rsid w:val="00DE40A9"/>
    <w:rsid w:val="00DE433B"/>
    <w:rsid w:val="00DE4512"/>
    <w:rsid w:val="00DE4D9B"/>
    <w:rsid w:val="00DE4EFA"/>
    <w:rsid w:val="00DE587D"/>
    <w:rsid w:val="00DE5ACF"/>
    <w:rsid w:val="00DE5B66"/>
    <w:rsid w:val="00DE5E6D"/>
    <w:rsid w:val="00DE64B6"/>
    <w:rsid w:val="00DE6820"/>
    <w:rsid w:val="00DE7A81"/>
    <w:rsid w:val="00DE7AC6"/>
    <w:rsid w:val="00DE7B21"/>
    <w:rsid w:val="00DF05A4"/>
    <w:rsid w:val="00DF0697"/>
    <w:rsid w:val="00DF0833"/>
    <w:rsid w:val="00DF0AA7"/>
    <w:rsid w:val="00DF0B5F"/>
    <w:rsid w:val="00DF0B6A"/>
    <w:rsid w:val="00DF0C16"/>
    <w:rsid w:val="00DF194B"/>
    <w:rsid w:val="00DF1CE4"/>
    <w:rsid w:val="00DF1EEB"/>
    <w:rsid w:val="00DF1EF7"/>
    <w:rsid w:val="00DF1FC4"/>
    <w:rsid w:val="00DF2170"/>
    <w:rsid w:val="00DF23CB"/>
    <w:rsid w:val="00DF264C"/>
    <w:rsid w:val="00DF2727"/>
    <w:rsid w:val="00DF286B"/>
    <w:rsid w:val="00DF2A3A"/>
    <w:rsid w:val="00DF3041"/>
    <w:rsid w:val="00DF31E9"/>
    <w:rsid w:val="00DF3377"/>
    <w:rsid w:val="00DF342B"/>
    <w:rsid w:val="00DF3515"/>
    <w:rsid w:val="00DF35B0"/>
    <w:rsid w:val="00DF3841"/>
    <w:rsid w:val="00DF39E6"/>
    <w:rsid w:val="00DF407E"/>
    <w:rsid w:val="00DF4195"/>
    <w:rsid w:val="00DF4823"/>
    <w:rsid w:val="00DF4BC4"/>
    <w:rsid w:val="00DF50D5"/>
    <w:rsid w:val="00DF5399"/>
    <w:rsid w:val="00DF53CF"/>
    <w:rsid w:val="00DF5DA5"/>
    <w:rsid w:val="00DF60B7"/>
    <w:rsid w:val="00DF6221"/>
    <w:rsid w:val="00DF6340"/>
    <w:rsid w:val="00DF657D"/>
    <w:rsid w:val="00DF71B1"/>
    <w:rsid w:val="00DF730B"/>
    <w:rsid w:val="00DF75AA"/>
    <w:rsid w:val="00DF75D2"/>
    <w:rsid w:val="00DF7839"/>
    <w:rsid w:val="00DF7E52"/>
    <w:rsid w:val="00E00179"/>
    <w:rsid w:val="00E00929"/>
    <w:rsid w:val="00E00995"/>
    <w:rsid w:val="00E00D9E"/>
    <w:rsid w:val="00E00E6C"/>
    <w:rsid w:val="00E00F2E"/>
    <w:rsid w:val="00E019AB"/>
    <w:rsid w:val="00E019C2"/>
    <w:rsid w:val="00E01B2C"/>
    <w:rsid w:val="00E021CC"/>
    <w:rsid w:val="00E023C1"/>
    <w:rsid w:val="00E025A7"/>
    <w:rsid w:val="00E025AB"/>
    <w:rsid w:val="00E02843"/>
    <w:rsid w:val="00E028DA"/>
    <w:rsid w:val="00E02E63"/>
    <w:rsid w:val="00E02EF6"/>
    <w:rsid w:val="00E03025"/>
    <w:rsid w:val="00E03031"/>
    <w:rsid w:val="00E03112"/>
    <w:rsid w:val="00E03F0B"/>
    <w:rsid w:val="00E044C1"/>
    <w:rsid w:val="00E0512D"/>
    <w:rsid w:val="00E0528C"/>
    <w:rsid w:val="00E0552C"/>
    <w:rsid w:val="00E05587"/>
    <w:rsid w:val="00E05D57"/>
    <w:rsid w:val="00E05E7D"/>
    <w:rsid w:val="00E06113"/>
    <w:rsid w:val="00E06305"/>
    <w:rsid w:val="00E06955"/>
    <w:rsid w:val="00E06B13"/>
    <w:rsid w:val="00E06EFB"/>
    <w:rsid w:val="00E07332"/>
    <w:rsid w:val="00E073BC"/>
    <w:rsid w:val="00E0751D"/>
    <w:rsid w:val="00E07929"/>
    <w:rsid w:val="00E07B43"/>
    <w:rsid w:val="00E07F37"/>
    <w:rsid w:val="00E10024"/>
    <w:rsid w:val="00E1028F"/>
    <w:rsid w:val="00E102C0"/>
    <w:rsid w:val="00E10320"/>
    <w:rsid w:val="00E1050E"/>
    <w:rsid w:val="00E1059A"/>
    <w:rsid w:val="00E10614"/>
    <w:rsid w:val="00E10B6C"/>
    <w:rsid w:val="00E10E40"/>
    <w:rsid w:val="00E10FB1"/>
    <w:rsid w:val="00E1113E"/>
    <w:rsid w:val="00E114B6"/>
    <w:rsid w:val="00E11E9A"/>
    <w:rsid w:val="00E12362"/>
    <w:rsid w:val="00E12771"/>
    <w:rsid w:val="00E12B01"/>
    <w:rsid w:val="00E1316B"/>
    <w:rsid w:val="00E13195"/>
    <w:rsid w:val="00E13257"/>
    <w:rsid w:val="00E13388"/>
    <w:rsid w:val="00E13486"/>
    <w:rsid w:val="00E1366F"/>
    <w:rsid w:val="00E13F67"/>
    <w:rsid w:val="00E13FEF"/>
    <w:rsid w:val="00E14508"/>
    <w:rsid w:val="00E14616"/>
    <w:rsid w:val="00E14830"/>
    <w:rsid w:val="00E14A51"/>
    <w:rsid w:val="00E14E7B"/>
    <w:rsid w:val="00E15139"/>
    <w:rsid w:val="00E15B83"/>
    <w:rsid w:val="00E15FBD"/>
    <w:rsid w:val="00E161E2"/>
    <w:rsid w:val="00E16211"/>
    <w:rsid w:val="00E164BC"/>
    <w:rsid w:val="00E165ED"/>
    <w:rsid w:val="00E1663C"/>
    <w:rsid w:val="00E16C44"/>
    <w:rsid w:val="00E16EB3"/>
    <w:rsid w:val="00E16F4C"/>
    <w:rsid w:val="00E17667"/>
    <w:rsid w:val="00E177CA"/>
    <w:rsid w:val="00E17E69"/>
    <w:rsid w:val="00E17FD5"/>
    <w:rsid w:val="00E200BC"/>
    <w:rsid w:val="00E2059B"/>
    <w:rsid w:val="00E2079F"/>
    <w:rsid w:val="00E20839"/>
    <w:rsid w:val="00E20BB4"/>
    <w:rsid w:val="00E20BE6"/>
    <w:rsid w:val="00E20F71"/>
    <w:rsid w:val="00E21147"/>
    <w:rsid w:val="00E211D6"/>
    <w:rsid w:val="00E21439"/>
    <w:rsid w:val="00E21655"/>
    <w:rsid w:val="00E21D4C"/>
    <w:rsid w:val="00E21F30"/>
    <w:rsid w:val="00E22305"/>
    <w:rsid w:val="00E224A0"/>
    <w:rsid w:val="00E22534"/>
    <w:rsid w:val="00E22A8B"/>
    <w:rsid w:val="00E231A8"/>
    <w:rsid w:val="00E235F4"/>
    <w:rsid w:val="00E23739"/>
    <w:rsid w:val="00E237C0"/>
    <w:rsid w:val="00E2387D"/>
    <w:rsid w:val="00E23A44"/>
    <w:rsid w:val="00E23AE0"/>
    <w:rsid w:val="00E23B63"/>
    <w:rsid w:val="00E2435D"/>
    <w:rsid w:val="00E2456B"/>
    <w:rsid w:val="00E24867"/>
    <w:rsid w:val="00E248AD"/>
    <w:rsid w:val="00E24C01"/>
    <w:rsid w:val="00E24EE4"/>
    <w:rsid w:val="00E25332"/>
    <w:rsid w:val="00E253BA"/>
    <w:rsid w:val="00E25A14"/>
    <w:rsid w:val="00E26446"/>
    <w:rsid w:val="00E26658"/>
    <w:rsid w:val="00E26956"/>
    <w:rsid w:val="00E26DB7"/>
    <w:rsid w:val="00E26E81"/>
    <w:rsid w:val="00E271D3"/>
    <w:rsid w:val="00E27428"/>
    <w:rsid w:val="00E279F2"/>
    <w:rsid w:val="00E27F72"/>
    <w:rsid w:val="00E30015"/>
    <w:rsid w:val="00E30028"/>
    <w:rsid w:val="00E30305"/>
    <w:rsid w:val="00E304F8"/>
    <w:rsid w:val="00E3067F"/>
    <w:rsid w:val="00E30A7C"/>
    <w:rsid w:val="00E30A8C"/>
    <w:rsid w:val="00E30D2C"/>
    <w:rsid w:val="00E30E5F"/>
    <w:rsid w:val="00E30F3F"/>
    <w:rsid w:val="00E31805"/>
    <w:rsid w:val="00E31F2C"/>
    <w:rsid w:val="00E323BF"/>
    <w:rsid w:val="00E32440"/>
    <w:rsid w:val="00E32752"/>
    <w:rsid w:val="00E32962"/>
    <w:rsid w:val="00E32A91"/>
    <w:rsid w:val="00E32F29"/>
    <w:rsid w:val="00E3388D"/>
    <w:rsid w:val="00E33958"/>
    <w:rsid w:val="00E33F3E"/>
    <w:rsid w:val="00E34AEB"/>
    <w:rsid w:val="00E353CC"/>
    <w:rsid w:val="00E35821"/>
    <w:rsid w:val="00E3587F"/>
    <w:rsid w:val="00E35E95"/>
    <w:rsid w:val="00E36133"/>
    <w:rsid w:val="00E36419"/>
    <w:rsid w:val="00E368F0"/>
    <w:rsid w:val="00E376DE"/>
    <w:rsid w:val="00E37F7D"/>
    <w:rsid w:val="00E37FD9"/>
    <w:rsid w:val="00E4000A"/>
    <w:rsid w:val="00E400AC"/>
    <w:rsid w:val="00E4043C"/>
    <w:rsid w:val="00E40B34"/>
    <w:rsid w:val="00E40BA0"/>
    <w:rsid w:val="00E40EAB"/>
    <w:rsid w:val="00E4102D"/>
    <w:rsid w:val="00E4109C"/>
    <w:rsid w:val="00E410CA"/>
    <w:rsid w:val="00E4197D"/>
    <w:rsid w:val="00E41A3E"/>
    <w:rsid w:val="00E42112"/>
    <w:rsid w:val="00E422BC"/>
    <w:rsid w:val="00E42477"/>
    <w:rsid w:val="00E427F2"/>
    <w:rsid w:val="00E42AD7"/>
    <w:rsid w:val="00E42EE1"/>
    <w:rsid w:val="00E430D1"/>
    <w:rsid w:val="00E431DE"/>
    <w:rsid w:val="00E433C6"/>
    <w:rsid w:val="00E435E5"/>
    <w:rsid w:val="00E435F5"/>
    <w:rsid w:val="00E43935"/>
    <w:rsid w:val="00E441EB"/>
    <w:rsid w:val="00E45887"/>
    <w:rsid w:val="00E4597C"/>
    <w:rsid w:val="00E45EB1"/>
    <w:rsid w:val="00E463D9"/>
    <w:rsid w:val="00E46E64"/>
    <w:rsid w:val="00E46FDD"/>
    <w:rsid w:val="00E470B0"/>
    <w:rsid w:val="00E470CD"/>
    <w:rsid w:val="00E47AB5"/>
    <w:rsid w:val="00E47B51"/>
    <w:rsid w:val="00E47EBC"/>
    <w:rsid w:val="00E47F5B"/>
    <w:rsid w:val="00E50508"/>
    <w:rsid w:val="00E50AC2"/>
    <w:rsid w:val="00E50AEA"/>
    <w:rsid w:val="00E50EFF"/>
    <w:rsid w:val="00E5132D"/>
    <w:rsid w:val="00E51657"/>
    <w:rsid w:val="00E51702"/>
    <w:rsid w:val="00E524F3"/>
    <w:rsid w:val="00E526AB"/>
    <w:rsid w:val="00E528FC"/>
    <w:rsid w:val="00E52DD3"/>
    <w:rsid w:val="00E5339F"/>
    <w:rsid w:val="00E53531"/>
    <w:rsid w:val="00E535E0"/>
    <w:rsid w:val="00E5374A"/>
    <w:rsid w:val="00E537CF"/>
    <w:rsid w:val="00E53BD8"/>
    <w:rsid w:val="00E53D86"/>
    <w:rsid w:val="00E53E6C"/>
    <w:rsid w:val="00E53FD3"/>
    <w:rsid w:val="00E54125"/>
    <w:rsid w:val="00E5427C"/>
    <w:rsid w:val="00E543A1"/>
    <w:rsid w:val="00E5485C"/>
    <w:rsid w:val="00E54AB4"/>
    <w:rsid w:val="00E55BAD"/>
    <w:rsid w:val="00E560FB"/>
    <w:rsid w:val="00E56100"/>
    <w:rsid w:val="00E56398"/>
    <w:rsid w:val="00E56C90"/>
    <w:rsid w:val="00E56D60"/>
    <w:rsid w:val="00E56EC6"/>
    <w:rsid w:val="00E575FC"/>
    <w:rsid w:val="00E5775F"/>
    <w:rsid w:val="00E57789"/>
    <w:rsid w:val="00E57E2D"/>
    <w:rsid w:val="00E60292"/>
    <w:rsid w:val="00E60518"/>
    <w:rsid w:val="00E607BC"/>
    <w:rsid w:val="00E609EF"/>
    <w:rsid w:val="00E60CE9"/>
    <w:rsid w:val="00E60D28"/>
    <w:rsid w:val="00E610E3"/>
    <w:rsid w:val="00E61104"/>
    <w:rsid w:val="00E61121"/>
    <w:rsid w:val="00E612C8"/>
    <w:rsid w:val="00E6182A"/>
    <w:rsid w:val="00E618C7"/>
    <w:rsid w:val="00E61B11"/>
    <w:rsid w:val="00E61CC8"/>
    <w:rsid w:val="00E61EC7"/>
    <w:rsid w:val="00E61F68"/>
    <w:rsid w:val="00E621C2"/>
    <w:rsid w:val="00E6238B"/>
    <w:rsid w:val="00E62815"/>
    <w:rsid w:val="00E62887"/>
    <w:rsid w:val="00E62B84"/>
    <w:rsid w:val="00E62BD7"/>
    <w:rsid w:val="00E62CC7"/>
    <w:rsid w:val="00E63017"/>
    <w:rsid w:val="00E632F5"/>
    <w:rsid w:val="00E634F4"/>
    <w:rsid w:val="00E6376C"/>
    <w:rsid w:val="00E64093"/>
    <w:rsid w:val="00E64F67"/>
    <w:rsid w:val="00E6507E"/>
    <w:rsid w:val="00E6524B"/>
    <w:rsid w:val="00E65393"/>
    <w:rsid w:val="00E65493"/>
    <w:rsid w:val="00E65975"/>
    <w:rsid w:val="00E65E8B"/>
    <w:rsid w:val="00E662A4"/>
    <w:rsid w:val="00E664FB"/>
    <w:rsid w:val="00E66C6B"/>
    <w:rsid w:val="00E67247"/>
    <w:rsid w:val="00E67667"/>
    <w:rsid w:val="00E677E9"/>
    <w:rsid w:val="00E678F3"/>
    <w:rsid w:val="00E67CB9"/>
    <w:rsid w:val="00E707AD"/>
    <w:rsid w:val="00E70BF2"/>
    <w:rsid w:val="00E70E9A"/>
    <w:rsid w:val="00E70EC1"/>
    <w:rsid w:val="00E710B3"/>
    <w:rsid w:val="00E71295"/>
    <w:rsid w:val="00E71B97"/>
    <w:rsid w:val="00E72490"/>
    <w:rsid w:val="00E726F2"/>
    <w:rsid w:val="00E7335E"/>
    <w:rsid w:val="00E7341D"/>
    <w:rsid w:val="00E738A5"/>
    <w:rsid w:val="00E739E4"/>
    <w:rsid w:val="00E73A33"/>
    <w:rsid w:val="00E742DE"/>
    <w:rsid w:val="00E74326"/>
    <w:rsid w:val="00E7450F"/>
    <w:rsid w:val="00E74799"/>
    <w:rsid w:val="00E748AF"/>
    <w:rsid w:val="00E749DB"/>
    <w:rsid w:val="00E74DAF"/>
    <w:rsid w:val="00E74F0F"/>
    <w:rsid w:val="00E753B5"/>
    <w:rsid w:val="00E759B6"/>
    <w:rsid w:val="00E75B6A"/>
    <w:rsid w:val="00E75BB0"/>
    <w:rsid w:val="00E75CA3"/>
    <w:rsid w:val="00E75F93"/>
    <w:rsid w:val="00E760BB"/>
    <w:rsid w:val="00E76714"/>
    <w:rsid w:val="00E767AD"/>
    <w:rsid w:val="00E76B10"/>
    <w:rsid w:val="00E76B58"/>
    <w:rsid w:val="00E7729A"/>
    <w:rsid w:val="00E773FB"/>
    <w:rsid w:val="00E77D75"/>
    <w:rsid w:val="00E80089"/>
    <w:rsid w:val="00E804EC"/>
    <w:rsid w:val="00E804FB"/>
    <w:rsid w:val="00E809DF"/>
    <w:rsid w:val="00E81150"/>
    <w:rsid w:val="00E818CE"/>
    <w:rsid w:val="00E81CA4"/>
    <w:rsid w:val="00E81FDA"/>
    <w:rsid w:val="00E8279E"/>
    <w:rsid w:val="00E828A0"/>
    <w:rsid w:val="00E82B8D"/>
    <w:rsid w:val="00E83860"/>
    <w:rsid w:val="00E83924"/>
    <w:rsid w:val="00E8397B"/>
    <w:rsid w:val="00E83A9B"/>
    <w:rsid w:val="00E83AA6"/>
    <w:rsid w:val="00E83ADE"/>
    <w:rsid w:val="00E83C8C"/>
    <w:rsid w:val="00E83CE4"/>
    <w:rsid w:val="00E846BC"/>
    <w:rsid w:val="00E8471A"/>
    <w:rsid w:val="00E8474A"/>
    <w:rsid w:val="00E84868"/>
    <w:rsid w:val="00E8553B"/>
    <w:rsid w:val="00E858DD"/>
    <w:rsid w:val="00E85B94"/>
    <w:rsid w:val="00E86350"/>
    <w:rsid w:val="00E865E7"/>
    <w:rsid w:val="00E869C5"/>
    <w:rsid w:val="00E86A53"/>
    <w:rsid w:val="00E86B88"/>
    <w:rsid w:val="00E86D26"/>
    <w:rsid w:val="00E86D72"/>
    <w:rsid w:val="00E87243"/>
    <w:rsid w:val="00E87326"/>
    <w:rsid w:val="00E87632"/>
    <w:rsid w:val="00E8783E"/>
    <w:rsid w:val="00E8792F"/>
    <w:rsid w:val="00E87B4B"/>
    <w:rsid w:val="00E87D49"/>
    <w:rsid w:val="00E87D8D"/>
    <w:rsid w:val="00E87F5A"/>
    <w:rsid w:val="00E90361"/>
    <w:rsid w:val="00E9124C"/>
    <w:rsid w:val="00E912AC"/>
    <w:rsid w:val="00E91778"/>
    <w:rsid w:val="00E91C97"/>
    <w:rsid w:val="00E92532"/>
    <w:rsid w:val="00E92737"/>
    <w:rsid w:val="00E92CD6"/>
    <w:rsid w:val="00E92CFB"/>
    <w:rsid w:val="00E93213"/>
    <w:rsid w:val="00E933AF"/>
    <w:rsid w:val="00E9400C"/>
    <w:rsid w:val="00E941A8"/>
    <w:rsid w:val="00E94A4F"/>
    <w:rsid w:val="00E95881"/>
    <w:rsid w:val="00E95958"/>
    <w:rsid w:val="00E959A4"/>
    <w:rsid w:val="00E95A31"/>
    <w:rsid w:val="00E95CE1"/>
    <w:rsid w:val="00E96136"/>
    <w:rsid w:val="00E964CD"/>
    <w:rsid w:val="00E96617"/>
    <w:rsid w:val="00E9674E"/>
    <w:rsid w:val="00E96EF2"/>
    <w:rsid w:val="00E9760D"/>
    <w:rsid w:val="00E97755"/>
    <w:rsid w:val="00E97DB8"/>
    <w:rsid w:val="00E97FA9"/>
    <w:rsid w:val="00EA03FF"/>
    <w:rsid w:val="00EA04AB"/>
    <w:rsid w:val="00EA04F8"/>
    <w:rsid w:val="00EA059F"/>
    <w:rsid w:val="00EA148C"/>
    <w:rsid w:val="00EA1625"/>
    <w:rsid w:val="00EA17DB"/>
    <w:rsid w:val="00EA188F"/>
    <w:rsid w:val="00EA1B31"/>
    <w:rsid w:val="00EA1BE0"/>
    <w:rsid w:val="00EA1FA0"/>
    <w:rsid w:val="00EA224B"/>
    <w:rsid w:val="00EA2253"/>
    <w:rsid w:val="00EA2299"/>
    <w:rsid w:val="00EA2317"/>
    <w:rsid w:val="00EA2392"/>
    <w:rsid w:val="00EA2A91"/>
    <w:rsid w:val="00EA2A9E"/>
    <w:rsid w:val="00EA2B2D"/>
    <w:rsid w:val="00EA2D6E"/>
    <w:rsid w:val="00EA39E3"/>
    <w:rsid w:val="00EA3F99"/>
    <w:rsid w:val="00EA3FE7"/>
    <w:rsid w:val="00EA4CEC"/>
    <w:rsid w:val="00EA523A"/>
    <w:rsid w:val="00EA545C"/>
    <w:rsid w:val="00EA55A0"/>
    <w:rsid w:val="00EA57F6"/>
    <w:rsid w:val="00EA5BD0"/>
    <w:rsid w:val="00EA6252"/>
    <w:rsid w:val="00EA6628"/>
    <w:rsid w:val="00EA6DC0"/>
    <w:rsid w:val="00EA71F3"/>
    <w:rsid w:val="00EA774D"/>
    <w:rsid w:val="00EA7835"/>
    <w:rsid w:val="00EA7A4B"/>
    <w:rsid w:val="00EA7E80"/>
    <w:rsid w:val="00EA7F2F"/>
    <w:rsid w:val="00EB0108"/>
    <w:rsid w:val="00EB042D"/>
    <w:rsid w:val="00EB0A98"/>
    <w:rsid w:val="00EB0F50"/>
    <w:rsid w:val="00EB1107"/>
    <w:rsid w:val="00EB11E8"/>
    <w:rsid w:val="00EB12E2"/>
    <w:rsid w:val="00EB1733"/>
    <w:rsid w:val="00EB1981"/>
    <w:rsid w:val="00EB1E13"/>
    <w:rsid w:val="00EB204F"/>
    <w:rsid w:val="00EB2337"/>
    <w:rsid w:val="00EB23C0"/>
    <w:rsid w:val="00EB2552"/>
    <w:rsid w:val="00EB28C4"/>
    <w:rsid w:val="00EB29FC"/>
    <w:rsid w:val="00EB2D44"/>
    <w:rsid w:val="00EB2FE8"/>
    <w:rsid w:val="00EB3108"/>
    <w:rsid w:val="00EB3165"/>
    <w:rsid w:val="00EB3229"/>
    <w:rsid w:val="00EB3649"/>
    <w:rsid w:val="00EB36D7"/>
    <w:rsid w:val="00EB38D6"/>
    <w:rsid w:val="00EB3B19"/>
    <w:rsid w:val="00EB3CD1"/>
    <w:rsid w:val="00EB43F8"/>
    <w:rsid w:val="00EB44F2"/>
    <w:rsid w:val="00EB47FB"/>
    <w:rsid w:val="00EB4D4B"/>
    <w:rsid w:val="00EB5218"/>
    <w:rsid w:val="00EB53D0"/>
    <w:rsid w:val="00EB57D4"/>
    <w:rsid w:val="00EB5B80"/>
    <w:rsid w:val="00EB5BCD"/>
    <w:rsid w:val="00EB5C58"/>
    <w:rsid w:val="00EB63C9"/>
    <w:rsid w:val="00EB6519"/>
    <w:rsid w:val="00EB671A"/>
    <w:rsid w:val="00EB67CA"/>
    <w:rsid w:val="00EB6874"/>
    <w:rsid w:val="00EB6CD4"/>
    <w:rsid w:val="00EB7108"/>
    <w:rsid w:val="00EB7634"/>
    <w:rsid w:val="00EB7769"/>
    <w:rsid w:val="00EB7E28"/>
    <w:rsid w:val="00EB7EF9"/>
    <w:rsid w:val="00EC014F"/>
    <w:rsid w:val="00EC06D6"/>
    <w:rsid w:val="00EC0703"/>
    <w:rsid w:val="00EC07BA"/>
    <w:rsid w:val="00EC0E1A"/>
    <w:rsid w:val="00EC0F9A"/>
    <w:rsid w:val="00EC12E6"/>
    <w:rsid w:val="00EC14AC"/>
    <w:rsid w:val="00EC19EC"/>
    <w:rsid w:val="00EC1AD0"/>
    <w:rsid w:val="00EC1BDE"/>
    <w:rsid w:val="00EC1F68"/>
    <w:rsid w:val="00EC2D96"/>
    <w:rsid w:val="00EC3058"/>
    <w:rsid w:val="00EC3132"/>
    <w:rsid w:val="00EC3165"/>
    <w:rsid w:val="00EC3894"/>
    <w:rsid w:val="00EC3DBD"/>
    <w:rsid w:val="00EC453D"/>
    <w:rsid w:val="00EC4553"/>
    <w:rsid w:val="00EC48D0"/>
    <w:rsid w:val="00EC4B87"/>
    <w:rsid w:val="00EC4BC1"/>
    <w:rsid w:val="00EC4F9F"/>
    <w:rsid w:val="00EC5007"/>
    <w:rsid w:val="00EC5079"/>
    <w:rsid w:val="00EC5086"/>
    <w:rsid w:val="00EC50F1"/>
    <w:rsid w:val="00EC5410"/>
    <w:rsid w:val="00EC5705"/>
    <w:rsid w:val="00EC635D"/>
    <w:rsid w:val="00EC66EE"/>
    <w:rsid w:val="00EC6EF4"/>
    <w:rsid w:val="00EC6FB0"/>
    <w:rsid w:val="00EC7238"/>
    <w:rsid w:val="00EC7728"/>
    <w:rsid w:val="00EC78BF"/>
    <w:rsid w:val="00EC796C"/>
    <w:rsid w:val="00EC7980"/>
    <w:rsid w:val="00ED0606"/>
    <w:rsid w:val="00ED0943"/>
    <w:rsid w:val="00ED0D44"/>
    <w:rsid w:val="00ED1224"/>
    <w:rsid w:val="00ED1637"/>
    <w:rsid w:val="00ED186F"/>
    <w:rsid w:val="00ED3371"/>
    <w:rsid w:val="00ED3741"/>
    <w:rsid w:val="00ED38B3"/>
    <w:rsid w:val="00ED3B02"/>
    <w:rsid w:val="00ED4C35"/>
    <w:rsid w:val="00ED51B9"/>
    <w:rsid w:val="00ED5425"/>
    <w:rsid w:val="00ED57EE"/>
    <w:rsid w:val="00ED5ADC"/>
    <w:rsid w:val="00ED5C09"/>
    <w:rsid w:val="00ED61C2"/>
    <w:rsid w:val="00ED6384"/>
    <w:rsid w:val="00ED6471"/>
    <w:rsid w:val="00ED6917"/>
    <w:rsid w:val="00ED6A65"/>
    <w:rsid w:val="00ED6AD7"/>
    <w:rsid w:val="00ED6D19"/>
    <w:rsid w:val="00ED6F71"/>
    <w:rsid w:val="00ED73EE"/>
    <w:rsid w:val="00ED763C"/>
    <w:rsid w:val="00ED76A2"/>
    <w:rsid w:val="00ED78F3"/>
    <w:rsid w:val="00EE0373"/>
    <w:rsid w:val="00EE037F"/>
    <w:rsid w:val="00EE05CE"/>
    <w:rsid w:val="00EE0D67"/>
    <w:rsid w:val="00EE1144"/>
    <w:rsid w:val="00EE1299"/>
    <w:rsid w:val="00EE14AA"/>
    <w:rsid w:val="00EE1604"/>
    <w:rsid w:val="00EE1700"/>
    <w:rsid w:val="00EE1723"/>
    <w:rsid w:val="00EE1901"/>
    <w:rsid w:val="00EE1ADB"/>
    <w:rsid w:val="00EE1F60"/>
    <w:rsid w:val="00EE1F91"/>
    <w:rsid w:val="00EE23F4"/>
    <w:rsid w:val="00EE240C"/>
    <w:rsid w:val="00EE2536"/>
    <w:rsid w:val="00EE25B6"/>
    <w:rsid w:val="00EE2C08"/>
    <w:rsid w:val="00EE2C42"/>
    <w:rsid w:val="00EE369A"/>
    <w:rsid w:val="00EE3761"/>
    <w:rsid w:val="00EE3C20"/>
    <w:rsid w:val="00EE3C3E"/>
    <w:rsid w:val="00EE413D"/>
    <w:rsid w:val="00EE42FD"/>
    <w:rsid w:val="00EE4413"/>
    <w:rsid w:val="00EE441D"/>
    <w:rsid w:val="00EE4961"/>
    <w:rsid w:val="00EE4E51"/>
    <w:rsid w:val="00EE558D"/>
    <w:rsid w:val="00EE55E5"/>
    <w:rsid w:val="00EE57A7"/>
    <w:rsid w:val="00EE5C48"/>
    <w:rsid w:val="00EE5C6D"/>
    <w:rsid w:val="00EE5E19"/>
    <w:rsid w:val="00EE5EA4"/>
    <w:rsid w:val="00EE5F0C"/>
    <w:rsid w:val="00EE5F13"/>
    <w:rsid w:val="00EE6158"/>
    <w:rsid w:val="00EE6476"/>
    <w:rsid w:val="00EE665C"/>
    <w:rsid w:val="00EE6975"/>
    <w:rsid w:val="00EE6A61"/>
    <w:rsid w:val="00EE7CE0"/>
    <w:rsid w:val="00EF01DD"/>
    <w:rsid w:val="00EF09B3"/>
    <w:rsid w:val="00EF0BFD"/>
    <w:rsid w:val="00EF0E73"/>
    <w:rsid w:val="00EF11D5"/>
    <w:rsid w:val="00EF1203"/>
    <w:rsid w:val="00EF1602"/>
    <w:rsid w:val="00EF1862"/>
    <w:rsid w:val="00EF1A6E"/>
    <w:rsid w:val="00EF1E6F"/>
    <w:rsid w:val="00EF1FED"/>
    <w:rsid w:val="00EF29F9"/>
    <w:rsid w:val="00EF2B05"/>
    <w:rsid w:val="00EF2CCA"/>
    <w:rsid w:val="00EF379F"/>
    <w:rsid w:val="00EF3B99"/>
    <w:rsid w:val="00EF407D"/>
    <w:rsid w:val="00EF4CCE"/>
    <w:rsid w:val="00EF4F20"/>
    <w:rsid w:val="00EF523F"/>
    <w:rsid w:val="00EF55F7"/>
    <w:rsid w:val="00EF5787"/>
    <w:rsid w:val="00EF6163"/>
    <w:rsid w:val="00EF6374"/>
    <w:rsid w:val="00EF63DA"/>
    <w:rsid w:val="00EF6532"/>
    <w:rsid w:val="00EF658A"/>
    <w:rsid w:val="00EF659D"/>
    <w:rsid w:val="00EF65FC"/>
    <w:rsid w:val="00EF6AE2"/>
    <w:rsid w:val="00EF73E5"/>
    <w:rsid w:val="00EF7605"/>
    <w:rsid w:val="00EF7D33"/>
    <w:rsid w:val="00EF7E48"/>
    <w:rsid w:val="00EF7FC3"/>
    <w:rsid w:val="00F00075"/>
    <w:rsid w:val="00F003FD"/>
    <w:rsid w:val="00F00474"/>
    <w:rsid w:val="00F0072B"/>
    <w:rsid w:val="00F010CC"/>
    <w:rsid w:val="00F01144"/>
    <w:rsid w:val="00F0148C"/>
    <w:rsid w:val="00F01A35"/>
    <w:rsid w:val="00F01D49"/>
    <w:rsid w:val="00F03307"/>
    <w:rsid w:val="00F0394C"/>
    <w:rsid w:val="00F03ED1"/>
    <w:rsid w:val="00F0433A"/>
    <w:rsid w:val="00F04537"/>
    <w:rsid w:val="00F046B8"/>
    <w:rsid w:val="00F04904"/>
    <w:rsid w:val="00F04BDF"/>
    <w:rsid w:val="00F0512D"/>
    <w:rsid w:val="00F05544"/>
    <w:rsid w:val="00F05779"/>
    <w:rsid w:val="00F058DF"/>
    <w:rsid w:val="00F05DAC"/>
    <w:rsid w:val="00F05E2D"/>
    <w:rsid w:val="00F05FB2"/>
    <w:rsid w:val="00F06558"/>
    <w:rsid w:val="00F065DA"/>
    <w:rsid w:val="00F065EA"/>
    <w:rsid w:val="00F0664B"/>
    <w:rsid w:val="00F067F8"/>
    <w:rsid w:val="00F06938"/>
    <w:rsid w:val="00F06C67"/>
    <w:rsid w:val="00F07351"/>
    <w:rsid w:val="00F07C0E"/>
    <w:rsid w:val="00F101DE"/>
    <w:rsid w:val="00F10480"/>
    <w:rsid w:val="00F10863"/>
    <w:rsid w:val="00F10E16"/>
    <w:rsid w:val="00F11295"/>
    <w:rsid w:val="00F112BB"/>
    <w:rsid w:val="00F11647"/>
    <w:rsid w:val="00F119FC"/>
    <w:rsid w:val="00F11A1A"/>
    <w:rsid w:val="00F11C85"/>
    <w:rsid w:val="00F12473"/>
    <w:rsid w:val="00F12627"/>
    <w:rsid w:val="00F132C5"/>
    <w:rsid w:val="00F135CF"/>
    <w:rsid w:val="00F13612"/>
    <w:rsid w:val="00F1368D"/>
    <w:rsid w:val="00F1384C"/>
    <w:rsid w:val="00F138BA"/>
    <w:rsid w:val="00F138E8"/>
    <w:rsid w:val="00F13D00"/>
    <w:rsid w:val="00F13D19"/>
    <w:rsid w:val="00F13FFF"/>
    <w:rsid w:val="00F14DEA"/>
    <w:rsid w:val="00F14F04"/>
    <w:rsid w:val="00F14F5C"/>
    <w:rsid w:val="00F1507F"/>
    <w:rsid w:val="00F15511"/>
    <w:rsid w:val="00F157C0"/>
    <w:rsid w:val="00F15C21"/>
    <w:rsid w:val="00F15C73"/>
    <w:rsid w:val="00F15C77"/>
    <w:rsid w:val="00F15FB1"/>
    <w:rsid w:val="00F16B0A"/>
    <w:rsid w:val="00F16B0B"/>
    <w:rsid w:val="00F16D42"/>
    <w:rsid w:val="00F16E35"/>
    <w:rsid w:val="00F16FA4"/>
    <w:rsid w:val="00F170BD"/>
    <w:rsid w:val="00F17287"/>
    <w:rsid w:val="00F172BF"/>
    <w:rsid w:val="00F174E6"/>
    <w:rsid w:val="00F17BCD"/>
    <w:rsid w:val="00F17C0E"/>
    <w:rsid w:val="00F17E20"/>
    <w:rsid w:val="00F17E56"/>
    <w:rsid w:val="00F17ECB"/>
    <w:rsid w:val="00F20234"/>
    <w:rsid w:val="00F20249"/>
    <w:rsid w:val="00F203B9"/>
    <w:rsid w:val="00F204D8"/>
    <w:rsid w:val="00F20A57"/>
    <w:rsid w:val="00F20B5E"/>
    <w:rsid w:val="00F21517"/>
    <w:rsid w:val="00F218EB"/>
    <w:rsid w:val="00F21A68"/>
    <w:rsid w:val="00F2254C"/>
    <w:rsid w:val="00F22AF5"/>
    <w:rsid w:val="00F22BCD"/>
    <w:rsid w:val="00F22D67"/>
    <w:rsid w:val="00F231BF"/>
    <w:rsid w:val="00F238F5"/>
    <w:rsid w:val="00F2399B"/>
    <w:rsid w:val="00F2477B"/>
    <w:rsid w:val="00F24D7A"/>
    <w:rsid w:val="00F24E58"/>
    <w:rsid w:val="00F24E9B"/>
    <w:rsid w:val="00F2512D"/>
    <w:rsid w:val="00F26399"/>
    <w:rsid w:val="00F26766"/>
    <w:rsid w:val="00F2676A"/>
    <w:rsid w:val="00F26A14"/>
    <w:rsid w:val="00F26CE3"/>
    <w:rsid w:val="00F26E18"/>
    <w:rsid w:val="00F272AB"/>
    <w:rsid w:val="00F27429"/>
    <w:rsid w:val="00F27776"/>
    <w:rsid w:val="00F27B49"/>
    <w:rsid w:val="00F27B95"/>
    <w:rsid w:val="00F27BCD"/>
    <w:rsid w:val="00F27E08"/>
    <w:rsid w:val="00F300F0"/>
    <w:rsid w:val="00F30331"/>
    <w:rsid w:val="00F30B56"/>
    <w:rsid w:val="00F30FA6"/>
    <w:rsid w:val="00F31227"/>
    <w:rsid w:val="00F31258"/>
    <w:rsid w:val="00F31331"/>
    <w:rsid w:val="00F3176A"/>
    <w:rsid w:val="00F319A9"/>
    <w:rsid w:val="00F31AC1"/>
    <w:rsid w:val="00F31AE7"/>
    <w:rsid w:val="00F32080"/>
    <w:rsid w:val="00F32234"/>
    <w:rsid w:val="00F32516"/>
    <w:rsid w:val="00F3263A"/>
    <w:rsid w:val="00F32A7B"/>
    <w:rsid w:val="00F32AB3"/>
    <w:rsid w:val="00F32F12"/>
    <w:rsid w:val="00F33070"/>
    <w:rsid w:val="00F33C58"/>
    <w:rsid w:val="00F34080"/>
    <w:rsid w:val="00F342E4"/>
    <w:rsid w:val="00F347BC"/>
    <w:rsid w:val="00F35DEB"/>
    <w:rsid w:val="00F36165"/>
    <w:rsid w:val="00F365CC"/>
    <w:rsid w:val="00F3665A"/>
    <w:rsid w:val="00F366C6"/>
    <w:rsid w:val="00F36723"/>
    <w:rsid w:val="00F36A5E"/>
    <w:rsid w:val="00F36CBB"/>
    <w:rsid w:val="00F36DFF"/>
    <w:rsid w:val="00F37267"/>
    <w:rsid w:val="00F37289"/>
    <w:rsid w:val="00F37300"/>
    <w:rsid w:val="00F375A5"/>
    <w:rsid w:val="00F375EF"/>
    <w:rsid w:val="00F37A66"/>
    <w:rsid w:val="00F37AE5"/>
    <w:rsid w:val="00F37BC8"/>
    <w:rsid w:val="00F40D40"/>
    <w:rsid w:val="00F40E61"/>
    <w:rsid w:val="00F411F4"/>
    <w:rsid w:val="00F4143F"/>
    <w:rsid w:val="00F41A2A"/>
    <w:rsid w:val="00F41B2E"/>
    <w:rsid w:val="00F42172"/>
    <w:rsid w:val="00F42A06"/>
    <w:rsid w:val="00F42B5B"/>
    <w:rsid w:val="00F42B93"/>
    <w:rsid w:val="00F43F8F"/>
    <w:rsid w:val="00F44389"/>
    <w:rsid w:val="00F44533"/>
    <w:rsid w:val="00F44673"/>
    <w:rsid w:val="00F44B95"/>
    <w:rsid w:val="00F44FB1"/>
    <w:rsid w:val="00F4533C"/>
    <w:rsid w:val="00F45501"/>
    <w:rsid w:val="00F45552"/>
    <w:rsid w:val="00F4584B"/>
    <w:rsid w:val="00F45858"/>
    <w:rsid w:val="00F45872"/>
    <w:rsid w:val="00F458A1"/>
    <w:rsid w:val="00F45F82"/>
    <w:rsid w:val="00F462E1"/>
    <w:rsid w:val="00F46333"/>
    <w:rsid w:val="00F4666E"/>
    <w:rsid w:val="00F468BE"/>
    <w:rsid w:val="00F468CB"/>
    <w:rsid w:val="00F46C6A"/>
    <w:rsid w:val="00F46D41"/>
    <w:rsid w:val="00F46E7E"/>
    <w:rsid w:val="00F46FE6"/>
    <w:rsid w:val="00F47050"/>
    <w:rsid w:val="00F47446"/>
    <w:rsid w:val="00F474CF"/>
    <w:rsid w:val="00F4790C"/>
    <w:rsid w:val="00F47E93"/>
    <w:rsid w:val="00F47EA0"/>
    <w:rsid w:val="00F50273"/>
    <w:rsid w:val="00F50697"/>
    <w:rsid w:val="00F508CD"/>
    <w:rsid w:val="00F50B94"/>
    <w:rsid w:val="00F50D63"/>
    <w:rsid w:val="00F51285"/>
    <w:rsid w:val="00F51697"/>
    <w:rsid w:val="00F5186E"/>
    <w:rsid w:val="00F518F1"/>
    <w:rsid w:val="00F51B3B"/>
    <w:rsid w:val="00F52404"/>
    <w:rsid w:val="00F525EB"/>
    <w:rsid w:val="00F52A21"/>
    <w:rsid w:val="00F530F8"/>
    <w:rsid w:val="00F538E7"/>
    <w:rsid w:val="00F53C71"/>
    <w:rsid w:val="00F5444C"/>
    <w:rsid w:val="00F548DE"/>
    <w:rsid w:val="00F5524D"/>
    <w:rsid w:val="00F5589E"/>
    <w:rsid w:val="00F55F69"/>
    <w:rsid w:val="00F572BE"/>
    <w:rsid w:val="00F5779D"/>
    <w:rsid w:val="00F57B21"/>
    <w:rsid w:val="00F57D84"/>
    <w:rsid w:val="00F60211"/>
    <w:rsid w:val="00F60521"/>
    <w:rsid w:val="00F60665"/>
    <w:rsid w:val="00F606DA"/>
    <w:rsid w:val="00F60719"/>
    <w:rsid w:val="00F60761"/>
    <w:rsid w:val="00F60C24"/>
    <w:rsid w:val="00F60C64"/>
    <w:rsid w:val="00F60F4A"/>
    <w:rsid w:val="00F616D8"/>
    <w:rsid w:val="00F617E9"/>
    <w:rsid w:val="00F618B3"/>
    <w:rsid w:val="00F6190E"/>
    <w:rsid w:val="00F61B26"/>
    <w:rsid w:val="00F62043"/>
    <w:rsid w:val="00F62101"/>
    <w:rsid w:val="00F62119"/>
    <w:rsid w:val="00F6218B"/>
    <w:rsid w:val="00F6280C"/>
    <w:rsid w:val="00F62860"/>
    <w:rsid w:val="00F62B84"/>
    <w:rsid w:val="00F62CE8"/>
    <w:rsid w:val="00F63024"/>
    <w:rsid w:val="00F630B5"/>
    <w:rsid w:val="00F631FF"/>
    <w:rsid w:val="00F63283"/>
    <w:rsid w:val="00F634BA"/>
    <w:rsid w:val="00F635EB"/>
    <w:rsid w:val="00F63C52"/>
    <w:rsid w:val="00F6421D"/>
    <w:rsid w:val="00F64640"/>
    <w:rsid w:val="00F64F23"/>
    <w:rsid w:val="00F65C8D"/>
    <w:rsid w:val="00F65D5D"/>
    <w:rsid w:val="00F662DE"/>
    <w:rsid w:val="00F66310"/>
    <w:rsid w:val="00F66774"/>
    <w:rsid w:val="00F6741A"/>
    <w:rsid w:val="00F67552"/>
    <w:rsid w:val="00F67566"/>
    <w:rsid w:val="00F67869"/>
    <w:rsid w:val="00F67957"/>
    <w:rsid w:val="00F67D8C"/>
    <w:rsid w:val="00F67FE8"/>
    <w:rsid w:val="00F70FD5"/>
    <w:rsid w:val="00F71260"/>
    <w:rsid w:val="00F71266"/>
    <w:rsid w:val="00F718A5"/>
    <w:rsid w:val="00F71AA2"/>
    <w:rsid w:val="00F71EC0"/>
    <w:rsid w:val="00F72347"/>
    <w:rsid w:val="00F726D2"/>
    <w:rsid w:val="00F727D4"/>
    <w:rsid w:val="00F72924"/>
    <w:rsid w:val="00F73161"/>
    <w:rsid w:val="00F733B2"/>
    <w:rsid w:val="00F734B9"/>
    <w:rsid w:val="00F73A63"/>
    <w:rsid w:val="00F73EDF"/>
    <w:rsid w:val="00F74274"/>
    <w:rsid w:val="00F747B3"/>
    <w:rsid w:val="00F74F65"/>
    <w:rsid w:val="00F754E5"/>
    <w:rsid w:val="00F75646"/>
    <w:rsid w:val="00F756DF"/>
    <w:rsid w:val="00F75CEB"/>
    <w:rsid w:val="00F76013"/>
    <w:rsid w:val="00F76BCA"/>
    <w:rsid w:val="00F76CA1"/>
    <w:rsid w:val="00F77304"/>
    <w:rsid w:val="00F774FB"/>
    <w:rsid w:val="00F77652"/>
    <w:rsid w:val="00F777DD"/>
    <w:rsid w:val="00F77842"/>
    <w:rsid w:val="00F800D6"/>
    <w:rsid w:val="00F8010D"/>
    <w:rsid w:val="00F8028D"/>
    <w:rsid w:val="00F80374"/>
    <w:rsid w:val="00F80502"/>
    <w:rsid w:val="00F80540"/>
    <w:rsid w:val="00F807D9"/>
    <w:rsid w:val="00F80B78"/>
    <w:rsid w:val="00F80C11"/>
    <w:rsid w:val="00F80F18"/>
    <w:rsid w:val="00F80F4B"/>
    <w:rsid w:val="00F80F5F"/>
    <w:rsid w:val="00F81065"/>
    <w:rsid w:val="00F8107D"/>
    <w:rsid w:val="00F8158A"/>
    <w:rsid w:val="00F82BAF"/>
    <w:rsid w:val="00F82C9E"/>
    <w:rsid w:val="00F82E41"/>
    <w:rsid w:val="00F82FAD"/>
    <w:rsid w:val="00F8324E"/>
    <w:rsid w:val="00F834B0"/>
    <w:rsid w:val="00F834B9"/>
    <w:rsid w:val="00F835A8"/>
    <w:rsid w:val="00F837DD"/>
    <w:rsid w:val="00F8385A"/>
    <w:rsid w:val="00F8402E"/>
    <w:rsid w:val="00F84144"/>
    <w:rsid w:val="00F841F7"/>
    <w:rsid w:val="00F84223"/>
    <w:rsid w:val="00F84362"/>
    <w:rsid w:val="00F845B9"/>
    <w:rsid w:val="00F84658"/>
    <w:rsid w:val="00F84855"/>
    <w:rsid w:val="00F84B8E"/>
    <w:rsid w:val="00F85610"/>
    <w:rsid w:val="00F8592F"/>
    <w:rsid w:val="00F85E9E"/>
    <w:rsid w:val="00F86133"/>
    <w:rsid w:val="00F86376"/>
    <w:rsid w:val="00F86388"/>
    <w:rsid w:val="00F8656B"/>
    <w:rsid w:val="00F86652"/>
    <w:rsid w:val="00F869FC"/>
    <w:rsid w:val="00F86A85"/>
    <w:rsid w:val="00F86CB2"/>
    <w:rsid w:val="00F875CB"/>
    <w:rsid w:val="00F87E59"/>
    <w:rsid w:val="00F87E75"/>
    <w:rsid w:val="00F9017C"/>
    <w:rsid w:val="00F90437"/>
    <w:rsid w:val="00F90471"/>
    <w:rsid w:val="00F904DF"/>
    <w:rsid w:val="00F907A0"/>
    <w:rsid w:val="00F90E82"/>
    <w:rsid w:val="00F91285"/>
    <w:rsid w:val="00F9151E"/>
    <w:rsid w:val="00F91561"/>
    <w:rsid w:val="00F91947"/>
    <w:rsid w:val="00F91DBC"/>
    <w:rsid w:val="00F92145"/>
    <w:rsid w:val="00F92308"/>
    <w:rsid w:val="00F923FF"/>
    <w:rsid w:val="00F92675"/>
    <w:rsid w:val="00F92755"/>
    <w:rsid w:val="00F92959"/>
    <w:rsid w:val="00F929DC"/>
    <w:rsid w:val="00F92A9F"/>
    <w:rsid w:val="00F92CBC"/>
    <w:rsid w:val="00F92FE4"/>
    <w:rsid w:val="00F93171"/>
    <w:rsid w:val="00F931E3"/>
    <w:rsid w:val="00F93683"/>
    <w:rsid w:val="00F9388E"/>
    <w:rsid w:val="00F952D1"/>
    <w:rsid w:val="00F95397"/>
    <w:rsid w:val="00F95628"/>
    <w:rsid w:val="00F9567D"/>
    <w:rsid w:val="00F95A8C"/>
    <w:rsid w:val="00F9621A"/>
    <w:rsid w:val="00F96D24"/>
    <w:rsid w:val="00F96DA5"/>
    <w:rsid w:val="00F96F8D"/>
    <w:rsid w:val="00F9723E"/>
    <w:rsid w:val="00F97348"/>
    <w:rsid w:val="00F974FC"/>
    <w:rsid w:val="00F976F1"/>
    <w:rsid w:val="00F97740"/>
    <w:rsid w:val="00F9787D"/>
    <w:rsid w:val="00F978AC"/>
    <w:rsid w:val="00F978CE"/>
    <w:rsid w:val="00FA045E"/>
    <w:rsid w:val="00FA08A0"/>
    <w:rsid w:val="00FA0D1A"/>
    <w:rsid w:val="00FA1797"/>
    <w:rsid w:val="00FA1F35"/>
    <w:rsid w:val="00FA23E5"/>
    <w:rsid w:val="00FA2902"/>
    <w:rsid w:val="00FA2C08"/>
    <w:rsid w:val="00FA2D08"/>
    <w:rsid w:val="00FA350C"/>
    <w:rsid w:val="00FA48BE"/>
    <w:rsid w:val="00FA491C"/>
    <w:rsid w:val="00FA4924"/>
    <w:rsid w:val="00FA4EC2"/>
    <w:rsid w:val="00FA500D"/>
    <w:rsid w:val="00FA5171"/>
    <w:rsid w:val="00FA5189"/>
    <w:rsid w:val="00FA54F2"/>
    <w:rsid w:val="00FA582E"/>
    <w:rsid w:val="00FA5BCE"/>
    <w:rsid w:val="00FA5E9B"/>
    <w:rsid w:val="00FA5EBF"/>
    <w:rsid w:val="00FA63F3"/>
    <w:rsid w:val="00FA660E"/>
    <w:rsid w:val="00FA6868"/>
    <w:rsid w:val="00FA6ADA"/>
    <w:rsid w:val="00FA6C1A"/>
    <w:rsid w:val="00FA6EFA"/>
    <w:rsid w:val="00FA7072"/>
    <w:rsid w:val="00FA7302"/>
    <w:rsid w:val="00FA7394"/>
    <w:rsid w:val="00FA7FE0"/>
    <w:rsid w:val="00FB0418"/>
    <w:rsid w:val="00FB078B"/>
    <w:rsid w:val="00FB07CB"/>
    <w:rsid w:val="00FB0C04"/>
    <w:rsid w:val="00FB1141"/>
    <w:rsid w:val="00FB13AC"/>
    <w:rsid w:val="00FB13C1"/>
    <w:rsid w:val="00FB1521"/>
    <w:rsid w:val="00FB1587"/>
    <w:rsid w:val="00FB1B5F"/>
    <w:rsid w:val="00FB1C74"/>
    <w:rsid w:val="00FB2939"/>
    <w:rsid w:val="00FB2B0E"/>
    <w:rsid w:val="00FB33D1"/>
    <w:rsid w:val="00FB359A"/>
    <w:rsid w:val="00FB359B"/>
    <w:rsid w:val="00FB3CF5"/>
    <w:rsid w:val="00FB4038"/>
    <w:rsid w:val="00FB425E"/>
    <w:rsid w:val="00FB4887"/>
    <w:rsid w:val="00FB494B"/>
    <w:rsid w:val="00FB4B89"/>
    <w:rsid w:val="00FB4E12"/>
    <w:rsid w:val="00FB54F3"/>
    <w:rsid w:val="00FB562F"/>
    <w:rsid w:val="00FB57BC"/>
    <w:rsid w:val="00FB5FD5"/>
    <w:rsid w:val="00FB616F"/>
    <w:rsid w:val="00FB6174"/>
    <w:rsid w:val="00FB6360"/>
    <w:rsid w:val="00FB6501"/>
    <w:rsid w:val="00FB65F2"/>
    <w:rsid w:val="00FB66AE"/>
    <w:rsid w:val="00FB66CB"/>
    <w:rsid w:val="00FB6759"/>
    <w:rsid w:val="00FB68FD"/>
    <w:rsid w:val="00FB6F5E"/>
    <w:rsid w:val="00FB6FB1"/>
    <w:rsid w:val="00FB77E4"/>
    <w:rsid w:val="00FB7A0F"/>
    <w:rsid w:val="00FC033F"/>
    <w:rsid w:val="00FC051C"/>
    <w:rsid w:val="00FC0CA3"/>
    <w:rsid w:val="00FC0EAE"/>
    <w:rsid w:val="00FC0EFF"/>
    <w:rsid w:val="00FC0F7C"/>
    <w:rsid w:val="00FC16FB"/>
    <w:rsid w:val="00FC1A5A"/>
    <w:rsid w:val="00FC1CF4"/>
    <w:rsid w:val="00FC1E8A"/>
    <w:rsid w:val="00FC2284"/>
    <w:rsid w:val="00FC22CA"/>
    <w:rsid w:val="00FC28C3"/>
    <w:rsid w:val="00FC2A90"/>
    <w:rsid w:val="00FC2B39"/>
    <w:rsid w:val="00FC2C7D"/>
    <w:rsid w:val="00FC30C9"/>
    <w:rsid w:val="00FC31B2"/>
    <w:rsid w:val="00FC41BA"/>
    <w:rsid w:val="00FC427B"/>
    <w:rsid w:val="00FC4301"/>
    <w:rsid w:val="00FC4A14"/>
    <w:rsid w:val="00FC4B1E"/>
    <w:rsid w:val="00FC4C53"/>
    <w:rsid w:val="00FC4CE5"/>
    <w:rsid w:val="00FC5129"/>
    <w:rsid w:val="00FC55FD"/>
    <w:rsid w:val="00FC56DA"/>
    <w:rsid w:val="00FC5CCD"/>
    <w:rsid w:val="00FC5FDF"/>
    <w:rsid w:val="00FC62DA"/>
    <w:rsid w:val="00FC69A5"/>
    <w:rsid w:val="00FC69C1"/>
    <w:rsid w:val="00FC6D9B"/>
    <w:rsid w:val="00FC6E43"/>
    <w:rsid w:val="00FC6EF5"/>
    <w:rsid w:val="00FC700E"/>
    <w:rsid w:val="00FC7156"/>
    <w:rsid w:val="00FC73C1"/>
    <w:rsid w:val="00FC7565"/>
    <w:rsid w:val="00FC7AFB"/>
    <w:rsid w:val="00FC7B11"/>
    <w:rsid w:val="00FC7D45"/>
    <w:rsid w:val="00FC7EF1"/>
    <w:rsid w:val="00FD09BF"/>
    <w:rsid w:val="00FD10F9"/>
    <w:rsid w:val="00FD12DC"/>
    <w:rsid w:val="00FD130D"/>
    <w:rsid w:val="00FD14F6"/>
    <w:rsid w:val="00FD165B"/>
    <w:rsid w:val="00FD1701"/>
    <w:rsid w:val="00FD1703"/>
    <w:rsid w:val="00FD1803"/>
    <w:rsid w:val="00FD194C"/>
    <w:rsid w:val="00FD22CA"/>
    <w:rsid w:val="00FD28AC"/>
    <w:rsid w:val="00FD298D"/>
    <w:rsid w:val="00FD2AF1"/>
    <w:rsid w:val="00FD2E49"/>
    <w:rsid w:val="00FD316D"/>
    <w:rsid w:val="00FD3691"/>
    <w:rsid w:val="00FD393C"/>
    <w:rsid w:val="00FD3ACE"/>
    <w:rsid w:val="00FD3C8E"/>
    <w:rsid w:val="00FD44DF"/>
    <w:rsid w:val="00FD4571"/>
    <w:rsid w:val="00FD4606"/>
    <w:rsid w:val="00FD468C"/>
    <w:rsid w:val="00FD4EA0"/>
    <w:rsid w:val="00FD51CE"/>
    <w:rsid w:val="00FD5567"/>
    <w:rsid w:val="00FD56B4"/>
    <w:rsid w:val="00FD5D72"/>
    <w:rsid w:val="00FD5E0A"/>
    <w:rsid w:val="00FD5F5C"/>
    <w:rsid w:val="00FD66E7"/>
    <w:rsid w:val="00FD67DE"/>
    <w:rsid w:val="00FD6DA3"/>
    <w:rsid w:val="00FD6DB0"/>
    <w:rsid w:val="00FD7191"/>
    <w:rsid w:val="00FD742E"/>
    <w:rsid w:val="00FD74A8"/>
    <w:rsid w:val="00FD794A"/>
    <w:rsid w:val="00FD7BE3"/>
    <w:rsid w:val="00FE0014"/>
    <w:rsid w:val="00FE040B"/>
    <w:rsid w:val="00FE04EC"/>
    <w:rsid w:val="00FE0565"/>
    <w:rsid w:val="00FE0C43"/>
    <w:rsid w:val="00FE0CA8"/>
    <w:rsid w:val="00FE12A1"/>
    <w:rsid w:val="00FE148A"/>
    <w:rsid w:val="00FE1870"/>
    <w:rsid w:val="00FE200A"/>
    <w:rsid w:val="00FE204E"/>
    <w:rsid w:val="00FE228F"/>
    <w:rsid w:val="00FE2456"/>
    <w:rsid w:val="00FE26B4"/>
    <w:rsid w:val="00FE2F64"/>
    <w:rsid w:val="00FE33A9"/>
    <w:rsid w:val="00FE3480"/>
    <w:rsid w:val="00FE3BF6"/>
    <w:rsid w:val="00FE3E73"/>
    <w:rsid w:val="00FE3EF9"/>
    <w:rsid w:val="00FE3F72"/>
    <w:rsid w:val="00FE40E4"/>
    <w:rsid w:val="00FE418A"/>
    <w:rsid w:val="00FE45E0"/>
    <w:rsid w:val="00FE4602"/>
    <w:rsid w:val="00FE4641"/>
    <w:rsid w:val="00FE4A1C"/>
    <w:rsid w:val="00FE4A9D"/>
    <w:rsid w:val="00FE51DD"/>
    <w:rsid w:val="00FE5875"/>
    <w:rsid w:val="00FE5AC8"/>
    <w:rsid w:val="00FE5E72"/>
    <w:rsid w:val="00FE6519"/>
    <w:rsid w:val="00FE6FD5"/>
    <w:rsid w:val="00FE70EE"/>
    <w:rsid w:val="00FE71A6"/>
    <w:rsid w:val="00FE7493"/>
    <w:rsid w:val="00FE7B1C"/>
    <w:rsid w:val="00FE7EE6"/>
    <w:rsid w:val="00FF00AA"/>
    <w:rsid w:val="00FF0432"/>
    <w:rsid w:val="00FF0C0A"/>
    <w:rsid w:val="00FF1042"/>
    <w:rsid w:val="00FF1252"/>
    <w:rsid w:val="00FF12CB"/>
    <w:rsid w:val="00FF1318"/>
    <w:rsid w:val="00FF1676"/>
    <w:rsid w:val="00FF1D0F"/>
    <w:rsid w:val="00FF287C"/>
    <w:rsid w:val="00FF2A7A"/>
    <w:rsid w:val="00FF2B97"/>
    <w:rsid w:val="00FF2BBA"/>
    <w:rsid w:val="00FF31CC"/>
    <w:rsid w:val="00FF341D"/>
    <w:rsid w:val="00FF37AF"/>
    <w:rsid w:val="00FF39D2"/>
    <w:rsid w:val="00FF3E6D"/>
    <w:rsid w:val="00FF418A"/>
    <w:rsid w:val="00FF4623"/>
    <w:rsid w:val="00FF49E7"/>
    <w:rsid w:val="00FF4DB0"/>
    <w:rsid w:val="00FF506B"/>
    <w:rsid w:val="00FF551D"/>
    <w:rsid w:val="00FF56E0"/>
    <w:rsid w:val="00FF5B59"/>
    <w:rsid w:val="00FF620A"/>
    <w:rsid w:val="00FF62FB"/>
    <w:rsid w:val="00FF66FD"/>
    <w:rsid w:val="00FF68E3"/>
    <w:rsid w:val="00FF6953"/>
    <w:rsid w:val="00FF6A7C"/>
    <w:rsid w:val="00FF6B7D"/>
    <w:rsid w:val="00FF700A"/>
    <w:rsid w:val="00FF75F0"/>
    <w:rsid w:val="00FF7B4D"/>
    <w:rsid w:val="00FF7D28"/>
    <w:rsid w:val="00FF7D83"/>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fc"/>
    </o:shapedefaults>
    <o:shapelayout v:ext="edit">
      <o:idmap v:ext="edit" data="1"/>
    </o:shapelayout>
  </w:shapeDefaults>
  <w:decimalSymbol w:val="."/>
  <w:listSeparator w:val=","/>
  <w14:docId w14:val="0DEBAAD5"/>
  <w15:docId w15:val="{6DA25114-EB6C-429D-AD5E-FEF05079F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US" w:eastAsia="en-US" w:bidi="hi-IN"/>
      </w:rPr>
    </w:rPrDefault>
    <w:pPrDefault>
      <w:pPr>
        <w:ind w:left="454" w:hanging="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S13T"/>
    <w:qFormat/>
    <w:rsid w:val="00A62246"/>
    <w:pPr>
      <w:ind w:left="0" w:firstLine="0"/>
      <w:mirrorIndents/>
    </w:pPr>
  </w:style>
  <w:style w:type="paragraph" w:styleId="Heading1">
    <w:name w:val="heading 1"/>
    <w:basedOn w:val="Normal"/>
    <w:next w:val="Normal"/>
    <w:link w:val="Heading1Char"/>
    <w:uiPriority w:val="9"/>
    <w:qFormat/>
    <w:rsid w:val="00F734B9"/>
    <w:pPr>
      <w:keepNext/>
      <w:keepLines/>
      <w:spacing w:before="48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aliases w:val="KHL2"/>
    <w:basedOn w:val="Normal"/>
    <w:next w:val="Normal"/>
    <w:link w:val="Heading2Char"/>
    <w:uiPriority w:val="9"/>
    <w:unhideWhenUsed/>
    <w:qFormat/>
    <w:rsid w:val="00140556"/>
    <w:pPr>
      <w:keepNext/>
      <w:keepLines/>
      <w:spacing w:before="20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next w:val="Normal"/>
    <w:link w:val="Heading3Char"/>
    <w:uiPriority w:val="9"/>
    <w:unhideWhenUsed/>
    <w:qFormat/>
    <w:rsid w:val="00B15F4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867C2"/>
    <w:pPr>
      <w:keepNext/>
      <w:keepLines/>
      <w:spacing w:before="200"/>
      <w:outlineLvl w:val="3"/>
    </w:pPr>
    <w:rPr>
      <w:rFonts w:ascii="Sanskrit 2003" w:eastAsiaTheme="majorEastAsia" w:hAnsi="Sanskrit 2003" w:cs="Sanskrit 2003"/>
      <w:b/>
      <w:bCs/>
      <w:i/>
      <w:iCs/>
      <w:color w:val="4F81BD" w:themeColor="accent1"/>
      <w:szCs w:val="22"/>
    </w:rPr>
  </w:style>
  <w:style w:type="paragraph" w:styleId="Heading5">
    <w:name w:val="heading 5"/>
    <w:basedOn w:val="Normal"/>
    <w:next w:val="Normal"/>
    <w:link w:val="Heading5Char"/>
    <w:uiPriority w:val="9"/>
    <w:unhideWhenUsed/>
    <w:qFormat/>
    <w:rsid w:val="00B15F4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C221A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C073C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606B8"/>
    <w:pPr>
      <w:keepNext/>
      <w:keepLines/>
      <w:spacing w:before="200"/>
      <w:outlineLvl w:val="7"/>
    </w:pPr>
    <w:rPr>
      <w:rFonts w:asciiTheme="majorHAnsi" w:eastAsiaTheme="majorEastAsia" w:hAnsiTheme="majorHAnsi" w:cstheme="majorBidi"/>
      <w:color w:val="404040" w:themeColor="text1" w:themeTint="BF"/>
      <w:sz w:val="2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13T">
    <w:name w:val="S13T"/>
    <w:basedOn w:val="STBRJ14"/>
    <w:link w:val="S13TChar"/>
    <w:autoRedefine/>
    <w:qFormat/>
    <w:rsid w:val="009C49CD"/>
    <w:pPr>
      <w:pBdr>
        <w:top w:val="single" w:sz="2" w:space="1" w:color="215868" w:themeColor="accent5" w:themeShade="80"/>
        <w:bottom w:val="single" w:sz="2" w:space="1" w:color="215868" w:themeColor="accent5" w:themeShade="80"/>
      </w:pBdr>
      <w:shd w:val="clear" w:color="auto" w:fill="auto"/>
      <w:tabs>
        <w:tab w:val="left" w:pos="3668"/>
      </w:tabs>
      <w:spacing w:line="240" w:lineRule="auto"/>
      <w:contextualSpacing/>
      <w:textboxTightWrap w:val="allLines"/>
    </w:pPr>
    <w:rPr>
      <w:color w:val="002060"/>
      <w:szCs w:val="26"/>
    </w:rPr>
  </w:style>
  <w:style w:type="paragraph" w:customStyle="1" w:styleId="STBRJ14">
    <w:name w:val="STBRJ14"/>
    <w:link w:val="STBRJ14Char"/>
    <w:autoRedefine/>
    <w:qFormat/>
    <w:rsid w:val="00113FE4"/>
    <w:pPr>
      <w:widowControl w:val="0"/>
      <w:pBdr>
        <w:top w:val="single" w:sz="4" w:space="0" w:color="auto"/>
        <w:left w:val="single" w:sz="4" w:space="0" w:color="auto"/>
        <w:bottom w:val="single" w:sz="4" w:space="0" w:color="auto"/>
        <w:right w:val="single" w:sz="4" w:space="0" w:color="auto"/>
        <w:between w:val="single" w:sz="4" w:space="0" w:color="auto"/>
        <w:bar w:val="single" w:sz="4" w:color="auto"/>
      </w:pBdr>
      <w:shd w:val="clear" w:color="auto" w:fill="EEECE1" w:themeFill="background2"/>
      <w:spacing w:line="0" w:lineRule="atLeast"/>
      <w:ind w:left="113" w:right="113" w:firstLine="0"/>
      <w:mirrorIndents/>
      <w:jc w:val="both"/>
    </w:pPr>
    <w:rPr>
      <w:rFonts w:ascii="Sanskrit 2003" w:eastAsiaTheme="minorEastAsia" w:hAnsi="Sanskrit 2003" w:cs="Sanskrit 2003"/>
      <w:color w:val="000000"/>
      <w:kern w:val="28"/>
      <w:sz w:val="28"/>
      <w:szCs w:val="28"/>
      <w:lang w:bidi="sa-IN"/>
    </w:rPr>
  </w:style>
  <w:style w:type="character" w:customStyle="1" w:styleId="STBRJ14Char">
    <w:name w:val="STBRJ14 Char"/>
    <w:basedOn w:val="SSBRC16Char"/>
    <w:link w:val="STBRJ14"/>
    <w:rsid w:val="00113FE4"/>
    <w:rPr>
      <w:rFonts w:ascii="Sanskrit 2003" w:eastAsiaTheme="minorEastAsia" w:hAnsi="Sanskrit 2003" w:cs="Sanskrit 2003"/>
      <w:b w:val="0"/>
      <w:bCs w:val="0"/>
      <w:color w:val="000000"/>
      <w:kern w:val="28"/>
      <w:sz w:val="28"/>
      <w:szCs w:val="28"/>
      <w:shd w:val="clear" w:color="auto" w:fill="EEECE1" w:themeFill="background2"/>
      <w:lang w:val="en-IN" w:bidi="sa-IN"/>
    </w:rPr>
  </w:style>
  <w:style w:type="character" w:customStyle="1" w:styleId="SSBRC16Char">
    <w:name w:val="SSBRC16 Char"/>
    <w:basedOn w:val="KANBOLDTEXTChar"/>
    <w:link w:val="SSBRC16"/>
    <w:rsid w:val="00562718"/>
    <w:rPr>
      <w:rFonts w:ascii="Sanskrit 2003" w:eastAsiaTheme="minorEastAsia" w:hAnsi="Sanskrit 2003" w:cs="Sanskrit 2003"/>
      <w:b w:val="0"/>
      <w:bCs/>
      <w:color w:val="4F6228" w:themeColor="accent3" w:themeShade="80"/>
      <w:kern w:val="28"/>
      <w:sz w:val="36"/>
      <w:szCs w:val="32"/>
      <w:shd w:val="clear" w:color="auto" w:fill="FDE9D9" w:themeFill="accent6" w:themeFillTint="33"/>
      <w:lang w:val="en-IN" w:bidi="sa-IN"/>
    </w:rPr>
  </w:style>
  <w:style w:type="character" w:customStyle="1" w:styleId="KANBOLDTEXTChar">
    <w:name w:val="KANBOLDTEXT Char"/>
    <w:basedOn w:val="KanTxtChar"/>
    <w:link w:val="KANBOLDTEXT"/>
    <w:rsid w:val="005C1A59"/>
    <w:rPr>
      <w:rFonts w:ascii="Mangal" w:eastAsiaTheme="minorEastAsia" w:hAnsi="Mangal" w:cs="Mangal"/>
      <w:b/>
      <w:bCs/>
      <w:color w:val="7030A0"/>
      <w:sz w:val="28"/>
      <w:szCs w:val="28"/>
      <w:shd w:val="clear" w:color="auto" w:fill="FDE9D9" w:themeFill="accent6" w:themeFillTint="33"/>
      <w:lang w:bidi="sa-IN"/>
    </w:rPr>
  </w:style>
  <w:style w:type="character" w:customStyle="1" w:styleId="KanTxtChar">
    <w:name w:val="KanTxt Char"/>
    <w:basedOn w:val="NoSpacingChar"/>
    <w:link w:val="KanTxt"/>
    <w:rsid w:val="00B84594"/>
    <w:rPr>
      <w:rFonts w:ascii="Tunga" w:hAnsi="Tunga" w:cs="Tunga"/>
      <w:b/>
      <w:bCs w:val="0"/>
      <w:color w:val="7030A0"/>
      <w:sz w:val="24"/>
      <w:szCs w:val="24"/>
      <w:lang w:bidi="kn-IN"/>
    </w:rPr>
  </w:style>
  <w:style w:type="character" w:customStyle="1" w:styleId="NoSpacingChar">
    <w:name w:val="No Spacing Char"/>
    <w:aliases w:val="S14L Char,KNLHTEXT Char"/>
    <w:basedOn w:val="DefaultParagraphFont"/>
    <w:link w:val="NoSpacing"/>
    <w:uiPriority w:val="1"/>
    <w:rsid w:val="00080607"/>
    <w:rPr>
      <w:rFonts w:ascii="Sanskrit 2003" w:hAnsi="Sanskrit 2003" w:cs="Sanskrit 2003"/>
      <w:b/>
      <w:bCs/>
      <w:color w:val="FF0000"/>
      <w:sz w:val="28"/>
      <w:szCs w:val="28"/>
    </w:rPr>
  </w:style>
  <w:style w:type="paragraph" w:styleId="NoSpacing">
    <w:name w:val="No Spacing"/>
    <w:aliases w:val="S14L,KNLHTEXT"/>
    <w:next w:val="S14T"/>
    <w:link w:val="NoSpacingChar"/>
    <w:autoRedefine/>
    <w:uiPriority w:val="1"/>
    <w:qFormat/>
    <w:rsid w:val="00080607"/>
    <w:pPr>
      <w:keepNext/>
      <w:ind w:left="288" w:right="288" w:firstLine="0"/>
      <w:mirrorIndents/>
    </w:pPr>
    <w:rPr>
      <w:rFonts w:ascii="Sanskrit 2003" w:hAnsi="Sanskrit 2003" w:cs="Sanskrit 2003"/>
      <w:b/>
      <w:bCs/>
      <w:color w:val="FF0000"/>
      <w:sz w:val="28"/>
      <w:szCs w:val="28"/>
    </w:rPr>
  </w:style>
  <w:style w:type="paragraph" w:customStyle="1" w:styleId="KanTxt">
    <w:name w:val="KanTxt"/>
    <w:link w:val="KanTxtChar"/>
    <w:rsid w:val="00B84594"/>
    <w:rPr>
      <w:rFonts w:ascii="Tunga" w:hAnsi="Tunga" w:cs="Tunga"/>
      <w:bCs/>
      <w:color w:val="7030A0"/>
      <w:sz w:val="24"/>
      <w:szCs w:val="24"/>
      <w:lang w:bidi="kn-IN"/>
    </w:rPr>
  </w:style>
  <w:style w:type="paragraph" w:customStyle="1" w:styleId="KANBOLDTEXT">
    <w:name w:val="KANBOLDTEXT"/>
    <w:basedOn w:val="BlockText"/>
    <w:link w:val="KANBOLDTEXTChar"/>
    <w:autoRedefine/>
    <w:rsid w:val="005C1A59"/>
    <w:pPr>
      <w:keepNext/>
      <w:widowControl w:val="0"/>
      <w:pBdr>
        <w:top w:val="single" w:sz="2" w:space="0" w:color="FF0000" w:shadow="1"/>
        <w:left w:val="single" w:sz="2" w:space="0" w:color="FF0000" w:shadow="1"/>
        <w:bottom w:val="single" w:sz="2" w:space="0" w:color="FF0000" w:shadow="1"/>
        <w:right w:val="single" w:sz="2" w:space="0" w:color="FF0000" w:shadow="1"/>
      </w:pBdr>
      <w:shd w:val="clear" w:color="auto" w:fill="FDE9D9" w:themeFill="accent6" w:themeFillTint="33"/>
      <w:ind w:left="454" w:right="454" w:firstLine="170"/>
      <w:jc w:val="center"/>
    </w:pPr>
    <w:rPr>
      <w:rFonts w:ascii="Mangal" w:hAnsi="Mangal" w:cs="Mangal"/>
      <w:bCs/>
      <w:i w:val="0"/>
      <w:iCs w:val="0"/>
      <w:color w:val="7030A0"/>
      <w:sz w:val="28"/>
      <w:szCs w:val="28"/>
    </w:rPr>
  </w:style>
  <w:style w:type="paragraph" w:styleId="BlockText">
    <w:name w:val="Block Text"/>
    <w:basedOn w:val="Normal"/>
    <w:uiPriority w:val="99"/>
    <w:semiHidden/>
    <w:unhideWhenUsed/>
    <w:rsid w:val="00AE5085"/>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i/>
      <w:iCs/>
      <w:color w:val="4F81BD" w:themeColor="accent1"/>
    </w:rPr>
  </w:style>
  <w:style w:type="paragraph" w:customStyle="1" w:styleId="SSBRC16">
    <w:name w:val="SSBRC16"/>
    <w:next w:val="STBRJ14"/>
    <w:link w:val="SSBRC16Char"/>
    <w:autoRedefine/>
    <w:qFormat/>
    <w:rsid w:val="00562718"/>
    <w:pPr>
      <w:pBdr>
        <w:top w:val="single" w:sz="2" w:space="0" w:color="C00000"/>
        <w:left w:val="single" w:sz="2" w:space="0" w:color="C00000"/>
        <w:bottom w:val="single" w:sz="2" w:space="0" w:color="C00000"/>
        <w:right w:val="single" w:sz="2" w:space="0" w:color="C00000"/>
      </w:pBdr>
      <w:ind w:left="57" w:right="57" w:firstLine="0"/>
      <w:mirrorIndents/>
    </w:pPr>
    <w:rPr>
      <w:rFonts w:ascii="Sanskrit 2003" w:eastAsiaTheme="minorEastAsia" w:hAnsi="Sanskrit 2003" w:cs="Sanskrit 2003"/>
      <w:bCs/>
      <w:color w:val="4F6228" w:themeColor="accent3" w:themeShade="80"/>
      <w:kern w:val="28"/>
      <w:sz w:val="36"/>
      <w:szCs w:val="32"/>
      <w:lang w:val="en-IN" w:bidi="sa-IN"/>
    </w:rPr>
  </w:style>
  <w:style w:type="character" w:customStyle="1" w:styleId="S13TChar">
    <w:name w:val="S13T Char"/>
    <w:basedOn w:val="STBRJ14Char"/>
    <w:link w:val="S13T"/>
    <w:rsid w:val="009C49CD"/>
    <w:rPr>
      <w:rFonts w:ascii="Sanskrit 2003" w:eastAsiaTheme="minorEastAsia" w:hAnsi="Sanskrit 2003" w:cs="Sanskrit 2003"/>
      <w:b w:val="0"/>
      <w:bCs w:val="0"/>
      <w:color w:val="002060"/>
      <w:kern w:val="28"/>
      <w:sz w:val="28"/>
      <w:szCs w:val="26"/>
      <w:shd w:val="clear" w:color="auto" w:fill="EEECE1" w:themeFill="background2"/>
      <w:lang w:val="en-IN" w:bidi="sa-IN"/>
    </w:rPr>
  </w:style>
  <w:style w:type="character" w:customStyle="1" w:styleId="Heading1Char">
    <w:name w:val="Heading 1 Char"/>
    <w:basedOn w:val="DefaultParagraphFont"/>
    <w:link w:val="Heading1"/>
    <w:uiPriority w:val="9"/>
    <w:rsid w:val="00F734B9"/>
    <w:rPr>
      <w:rFonts w:asciiTheme="majorHAnsi" w:eastAsiaTheme="majorEastAsia" w:hAnsiTheme="majorHAnsi" w:cstheme="majorBidi"/>
      <w:b/>
      <w:bCs/>
      <w:color w:val="365F91" w:themeColor="accent1" w:themeShade="BF"/>
      <w:sz w:val="28"/>
      <w:szCs w:val="25"/>
    </w:rPr>
  </w:style>
  <w:style w:type="character" w:customStyle="1" w:styleId="Heading2Char">
    <w:name w:val="Heading 2 Char"/>
    <w:aliases w:val="KHL2 Char"/>
    <w:basedOn w:val="DefaultParagraphFont"/>
    <w:link w:val="Heading2"/>
    <w:uiPriority w:val="9"/>
    <w:rsid w:val="00140556"/>
    <w:rPr>
      <w:rFonts w:asciiTheme="majorHAnsi" w:eastAsiaTheme="majorEastAsia" w:hAnsiTheme="majorHAnsi" w:cstheme="majorBidi"/>
      <w:b/>
      <w:bCs/>
      <w:color w:val="4F81BD" w:themeColor="accent1"/>
      <w:sz w:val="26"/>
      <w:szCs w:val="23"/>
    </w:rPr>
  </w:style>
  <w:style w:type="character" w:customStyle="1" w:styleId="Heading3Char">
    <w:name w:val="Heading 3 Char"/>
    <w:basedOn w:val="DefaultParagraphFont"/>
    <w:link w:val="Heading3"/>
    <w:uiPriority w:val="9"/>
    <w:rsid w:val="00B15F4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867C2"/>
    <w:rPr>
      <w:rFonts w:ascii="Sanskrit 2003" w:eastAsiaTheme="majorEastAsia" w:hAnsi="Sanskrit 2003" w:cs="Sanskrit 2003"/>
      <w:b/>
      <w:bCs/>
      <w:i/>
      <w:iCs/>
      <w:color w:val="4F81BD" w:themeColor="accent1"/>
      <w:szCs w:val="22"/>
    </w:rPr>
  </w:style>
  <w:style w:type="character" w:customStyle="1" w:styleId="Heading5Char">
    <w:name w:val="Heading 5 Char"/>
    <w:basedOn w:val="DefaultParagraphFont"/>
    <w:link w:val="Heading5"/>
    <w:uiPriority w:val="9"/>
    <w:rsid w:val="00B15F4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C221A8"/>
    <w:rPr>
      <w:rFonts w:asciiTheme="majorHAnsi" w:eastAsiaTheme="majorEastAsia" w:hAnsiTheme="majorHAnsi" w:cstheme="majorBidi"/>
      <w:i/>
      <w:iCs/>
      <w:color w:val="243F60" w:themeColor="accent1" w:themeShade="7F"/>
      <w:lang w:val="en-IN" w:bidi="sa-IN"/>
    </w:rPr>
  </w:style>
  <w:style w:type="paragraph" w:styleId="Header">
    <w:name w:val="header"/>
    <w:basedOn w:val="Normal"/>
    <w:link w:val="HeaderChar"/>
    <w:uiPriority w:val="99"/>
    <w:unhideWhenUsed/>
    <w:rsid w:val="006119FE"/>
    <w:pPr>
      <w:tabs>
        <w:tab w:val="center" w:pos="4680"/>
        <w:tab w:val="right" w:pos="9360"/>
      </w:tabs>
    </w:pPr>
  </w:style>
  <w:style w:type="character" w:customStyle="1" w:styleId="HeaderChar">
    <w:name w:val="Header Char"/>
    <w:basedOn w:val="DefaultParagraphFont"/>
    <w:link w:val="Header"/>
    <w:uiPriority w:val="99"/>
    <w:rsid w:val="006119FE"/>
  </w:style>
  <w:style w:type="paragraph" w:styleId="Footer">
    <w:name w:val="footer"/>
    <w:basedOn w:val="Normal"/>
    <w:link w:val="FooterChar"/>
    <w:uiPriority w:val="99"/>
    <w:unhideWhenUsed/>
    <w:rsid w:val="006119FE"/>
    <w:pPr>
      <w:tabs>
        <w:tab w:val="center" w:pos="4680"/>
        <w:tab w:val="right" w:pos="9360"/>
      </w:tabs>
    </w:pPr>
  </w:style>
  <w:style w:type="character" w:customStyle="1" w:styleId="FooterChar">
    <w:name w:val="Footer Char"/>
    <w:basedOn w:val="DefaultParagraphFont"/>
    <w:link w:val="Footer"/>
    <w:uiPriority w:val="99"/>
    <w:rsid w:val="006119FE"/>
  </w:style>
  <w:style w:type="paragraph" w:styleId="FootnoteText">
    <w:name w:val="footnote text"/>
    <w:basedOn w:val="Normal"/>
    <w:link w:val="FootnoteTextChar"/>
    <w:uiPriority w:val="99"/>
    <w:semiHidden/>
    <w:unhideWhenUsed/>
    <w:rsid w:val="006A4BE2"/>
    <w:rPr>
      <w:sz w:val="20"/>
      <w:szCs w:val="18"/>
    </w:rPr>
  </w:style>
  <w:style w:type="character" w:customStyle="1" w:styleId="FootnoteTextChar">
    <w:name w:val="Footnote Text Char"/>
    <w:basedOn w:val="DefaultParagraphFont"/>
    <w:link w:val="FootnoteText"/>
    <w:uiPriority w:val="99"/>
    <w:semiHidden/>
    <w:rsid w:val="006A4BE2"/>
    <w:rPr>
      <w:sz w:val="20"/>
      <w:szCs w:val="18"/>
    </w:rPr>
  </w:style>
  <w:style w:type="character" w:styleId="FootnoteReference">
    <w:name w:val="footnote reference"/>
    <w:basedOn w:val="DefaultParagraphFont"/>
    <w:uiPriority w:val="99"/>
    <w:semiHidden/>
    <w:unhideWhenUsed/>
    <w:rsid w:val="006A4BE2"/>
    <w:rPr>
      <w:vertAlign w:val="superscript"/>
    </w:rPr>
  </w:style>
  <w:style w:type="paragraph" w:styleId="BalloonText">
    <w:name w:val="Balloon Text"/>
    <w:basedOn w:val="Normal"/>
    <w:link w:val="BalloonTextChar"/>
    <w:uiPriority w:val="99"/>
    <w:semiHidden/>
    <w:unhideWhenUsed/>
    <w:rsid w:val="006E3DFE"/>
    <w:rPr>
      <w:rFonts w:ascii="Tahoma" w:hAnsi="Tahoma" w:cs="Mangal"/>
      <w:sz w:val="16"/>
      <w:szCs w:val="14"/>
    </w:rPr>
  </w:style>
  <w:style w:type="character" w:customStyle="1" w:styleId="BalloonTextChar">
    <w:name w:val="Balloon Text Char"/>
    <w:basedOn w:val="DefaultParagraphFont"/>
    <w:link w:val="BalloonText"/>
    <w:uiPriority w:val="99"/>
    <w:semiHidden/>
    <w:rsid w:val="006E3DFE"/>
    <w:rPr>
      <w:rFonts w:ascii="Tahoma" w:hAnsi="Tahoma" w:cs="Mangal"/>
      <w:sz w:val="16"/>
      <w:szCs w:val="14"/>
    </w:rPr>
  </w:style>
  <w:style w:type="paragraph" w:styleId="TableofFigures">
    <w:name w:val="table of figures"/>
    <w:basedOn w:val="Normal"/>
    <w:next w:val="Normal"/>
    <w:uiPriority w:val="99"/>
    <w:semiHidden/>
    <w:unhideWhenUsed/>
    <w:rsid w:val="009E350A"/>
  </w:style>
  <w:style w:type="paragraph" w:styleId="ListParagraph">
    <w:name w:val="List Paragraph"/>
    <w:basedOn w:val="Normal"/>
    <w:uiPriority w:val="34"/>
    <w:qFormat/>
    <w:rsid w:val="00F45F82"/>
    <w:pPr>
      <w:ind w:left="720"/>
      <w:contextualSpacing/>
    </w:pPr>
  </w:style>
  <w:style w:type="paragraph" w:customStyle="1" w:styleId="KanCH">
    <w:name w:val="KanCH"/>
    <w:basedOn w:val="NoSpacing"/>
    <w:link w:val="KanCHChar"/>
    <w:autoRedefine/>
    <w:rsid w:val="0041086C"/>
    <w:pPr>
      <w:jc w:val="center"/>
    </w:pPr>
    <w:rPr>
      <w:rFonts w:ascii="Tunga" w:hAnsi="Tunga"/>
      <w:color w:val="984806" w:themeColor="accent6" w:themeShade="80"/>
      <w:sz w:val="32"/>
      <w:szCs w:val="32"/>
    </w:rPr>
  </w:style>
  <w:style w:type="character" w:customStyle="1" w:styleId="KanCHChar">
    <w:name w:val="KanCH Char"/>
    <w:basedOn w:val="NoSpacingChar"/>
    <w:link w:val="KanCH"/>
    <w:rsid w:val="004305C8"/>
    <w:rPr>
      <w:rFonts w:ascii="Tunga" w:hAnsi="Tunga" w:cs="Tunga"/>
      <w:b/>
      <w:bCs/>
      <w:color w:val="984806" w:themeColor="accent6" w:themeShade="80"/>
      <w:sz w:val="32"/>
      <w:szCs w:val="32"/>
      <w:lang w:bidi="kn-IN"/>
    </w:rPr>
  </w:style>
  <w:style w:type="paragraph" w:customStyle="1" w:styleId="Kan02SKOKA">
    <w:name w:val="Kan02SKOKA"/>
    <w:basedOn w:val="NoSpacing"/>
    <w:link w:val="Kan02SKOKAChar"/>
    <w:autoRedefine/>
    <w:rsid w:val="0057252E"/>
    <w:pPr>
      <w:ind w:left="432"/>
    </w:pPr>
    <w:rPr>
      <w:rFonts w:ascii="Tunga" w:hAnsi="Tunga"/>
      <w:bCs w:val="0"/>
      <w:color w:val="002060"/>
    </w:rPr>
  </w:style>
  <w:style w:type="character" w:customStyle="1" w:styleId="Kan02SKOKAChar">
    <w:name w:val="Kan02SKOKA Char"/>
    <w:basedOn w:val="NoSpacingChar"/>
    <w:link w:val="Kan02SKOKA"/>
    <w:rsid w:val="0057252E"/>
    <w:rPr>
      <w:rFonts w:ascii="Tunga" w:hAnsi="Tunga" w:cs="Tunga"/>
      <w:b/>
      <w:bCs w:val="0"/>
      <w:color w:val="002060"/>
      <w:sz w:val="28"/>
      <w:szCs w:val="28"/>
      <w:lang w:bidi="kn-IN"/>
    </w:rPr>
  </w:style>
  <w:style w:type="paragraph" w:customStyle="1" w:styleId="KanSLQuote">
    <w:name w:val="KanSLQuote"/>
    <w:basedOn w:val="NoSpacing"/>
    <w:autoRedefine/>
    <w:rsid w:val="00A27843"/>
    <w:pPr>
      <w:spacing w:after="120"/>
      <w:ind w:left="284"/>
    </w:pPr>
    <w:rPr>
      <w:rFonts w:ascii="Tunga" w:hAnsi="Tunga"/>
      <w:b w:val="0"/>
      <w:color w:val="1F497D" w:themeColor="text2"/>
    </w:rPr>
  </w:style>
  <w:style w:type="paragraph" w:customStyle="1" w:styleId="SANSREF">
    <w:name w:val="SANSREF"/>
    <w:basedOn w:val="Kan02SKOKA"/>
    <w:link w:val="SANSREFChar"/>
    <w:autoRedefine/>
    <w:qFormat/>
    <w:rsid w:val="000D3080"/>
    <w:pPr>
      <w:keepNext w:val="0"/>
      <w:ind w:left="113" w:right="113"/>
      <w:jc w:val="right"/>
    </w:pPr>
    <w:rPr>
      <w:b w:val="0"/>
      <w:bCs/>
    </w:rPr>
  </w:style>
  <w:style w:type="character" w:customStyle="1" w:styleId="SANSREFChar">
    <w:name w:val="SANSREF Char"/>
    <w:basedOn w:val="Kan02SKOKAChar"/>
    <w:link w:val="SANSREF"/>
    <w:rsid w:val="000D3080"/>
    <w:rPr>
      <w:rFonts w:ascii="Tunga" w:hAnsi="Tunga" w:cs="Sanskrit 2003"/>
      <w:b w:val="0"/>
      <w:bCs/>
      <w:color w:val="002060"/>
      <w:sz w:val="28"/>
      <w:szCs w:val="28"/>
      <w:lang w:bidi="kn-IN"/>
    </w:rPr>
  </w:style>
  <w:style w:type="paragraph" w:customStyle="1" w:styleId="KanQt">
    <w:name w:val="KanQt"/>
    <w:basedOn w:val="KanTxt"/>
    <w:link w:val="KanQtChar"/>
    <w:autoRedefine/>
    <w:rsid w:val="00BC6DD0"/>
    <w:pPr>
      <w:spacing w:after="120"/>
      <w:ind w:left="567"/>
    </w:pPr>
    <w:rPr>
      <w:color w:val="002060"/>
      <w:sz w:val="28"/>
      <w:szCs w:val="28"/>
    </w:rPr>
  </w:style>
  <w:style w:type="character" w:customStyle="1" w:styleId="KanQtChar">
    <w:name w:val="KanQt Char"/>
    <w:basedOn w:val="KanTxtChar"/>
    <w:link w:val="KanQt"/>
    <w:rsid w:val="00BC6DD0"/>
    <w:rPr>
      <w:rFonts w:ascii="Tunga" w:hAnsi="Tunga" w:cs="Tunga"/>
      <w:b/>
      <w:bCs w:val="0"/>
      <w:color w:val="002060"/>
      <w:sz w:val="28"/>
      <w:szCs w:val="28"/>
      <w:lang w:bidi="kn-IN"/>
    </w:rPr>
  </w:style>
  <w:style w:type="paragraph" w:customStyle="1" w:styleId="KANQT0">
    <w:name w:val="KANQT"/>
    <w:link w:val="KANQTChar0"/>
    <w:autoRedefine/>
    <w:rsid w:val="00BC6DD0"/>
    <w:rPr>
      <w:rFonts w:ascii="Tunga" w:hAnsi="Tunga" w:cs="Tunga"/>
      <w:bCs/>
      <w:color w:val="002060"/>
      <w:sz w:val="28"/>
      <w:szCs w:val="28"/>
      <w:lang w:bidi="kn-IN"/>
    </w:rPr>
  </w:style>
  <w:style w:type="character" w:customStyle="1" w:styleId="KANQTChar0">
    <w:name w:val="KANQT Char"/>
    <w:basedOn w:val="KanQtChar"/>
    <w:link w:val="KANQT0"/>
    <w:rsid w:val="00BC6DD0"/>
    <w:rPr>
      <w:rFonts w:ascii="Tunga" w:hAnsi="Tunga" w:cs="Tunga"/>
      <w:b/>
      <w:bCs w:val="0"/>
      <w:color w:val="002060"/>
      <w:sz w:val="28"/>
      <w:szCs w:val="28"/>
      <w:lang w:bidi="kn-IN"/>
    </w:rPr>
  </w:style>
  <w:style w:type="paragraph" w:customStyle="1" w:styleId="KanQTN">
    <w:name w:val="KanQTN"/>
    <w:link w:val="KanQTNChar"/>
    <w:autoRedefine/>
    <w:rsid w:val="007129A8"/>
    <w:pPr>
      <w:ind w:left="340"/>
    </w:pPr>
    <w:rPr>
      <w:rFonts w:ascii="Tunga" w:hAnsi="Tunga" w:cs="Tunga"/>
      <w:b/>
      <w:bCs/>
      <w:color w:val="002060"/>
      <w:sz w:val="28"/>
      <w:szCs w:val="28"/>
      <w:lang w:bidi="kn-IN"/>
    </w:rPr>
  </w:style>
  <w:style w:type="character" w:customStyle="1" w:styleId="KanQTNChar">
    <w:name w:val="KanQTN Char"/>
    <w:basedOn w:val="KANQTChar0"/>
    <w:link w:val="KanQTN"/>
    <w:rsid w:val="007129A8"/>
    <w:rPr>
      <w:rFonts w:ascii="Tunga" w:hAnsi="Tunga" w:cs="Tunga"/>
      <w:b w:val="0"/>
      <w:bCs w:val="0"/>
      <w:color w:val="002060"/>
      <w:sz w:val="28"/>
      <w:szCs w:val="28"/>
      <w:lang w:bidi="kn-IN"/>
    </w:rPr>
  </w:style>
  <w:style w:type="paragraph" w:customStyle="1" w:styleId="KANQTN0">
    <w:name w:val="KANQTN"/>
    <w:basedOn w:val="BodyText3"/>
    <w:link w:val="KANQTNChar0"/>
    <w:autoRedefine/>
    <w:rsid w:val="003433F4"/>
    <w:pPr>
      <w:keepLines/>
      <w:pBdr>
        <w:top w:val="single" w:sz="2" w:space="0" w:color="4F6228" w:themeColor="accent3" w:themeShade="80"/>
        <w:left w:val="single" w:sz="2" w:space="0" w:color="4F6228" w:themeColor="accent3" w:themeShade="80"/>
        <w:bottom w:val="single" w:sz="2" w:space="0" w:color="4F6228" w:themeColor="accent3" w:themeShade="80"/>
        <w:right w:val="single" w:sz="2" w:space="0" w:color="4F6228" w:themeColor="accent3" w:themeShade="80"/>
      </w:pBdr>
      <w:spacing w:after="0"/>
      <w:ind w:left="624" w:right="454" w:hanging="170"/>
    </w:pPr>
    <w:rPr>
      <w:rFonts w:ascii="Times New Roman" w:hAnsi="Times New Roman" w:cs="Times New Roman"/>
      <w:b/>
      <w:bCs/>
      <w:color w:val="4F6228" w:themeColor="accent3" w:themeShade="80"/>
      <w:sz w:val="28"/>
      <w:szCs w:val="28"/>
      <w:lang w:bidi="kn-IN"/>
    </w:rPr>
  </w:style>
  <w:style w:type="paragraph" w:styleId="BodyText3">
    <w:name w:val="Body Text 3"/>
    <w:basedOn w:val="Normal"/>
    <w:link w:val="BodyText3Char"/>
    <w:uiPriority w:val="99"/>
    <w:semiHidden/>
    <w:unhideWhenUsed/>
    <w:rsid w:val="006547A3"/>
    <w:pPr>
      <w:spacing w:after="120"/>
    </w:pPr>
    <w:rPr>
      <w:sz w:val="16"/>
      <w:szCs w:val="14"/>
    </w:rPr>
  </w:style>
  <w:style w:type="character" w:customStyle="1" w:styleId="BodyText3Char">
    <w:name w:val="Body Text 3 Char"/>
    <w:basedOn w:val="DefaultParagraphFont"/>
    <w:link w:val="BodyText3"/>
    <w:uiPriority w:val="99"/>
    <w:semiHidden/>
    <w:rsid w:val="006547A3"/>
    <w:rPr>
      <w:rFonts w:ascii="Tunga" w:hAnsi="Tunga"/>
      <w:sz w:val="16"/>
      <w:szCs w:val="14"/>
    </w:rPr>
  </w:style>
  <w:style w:type="character" w:customStyle="1" w:styleId="KANQTNChar0">
    <w:name w:val="KANQTN Char"/>
    <w:basedOn w:val="DefaultParagraphFont"/>
    <w:link w:val="KANQTN0"/>
    <w:rsid w:val="003433F4"/>
    <w:rPr>
      <w:rFonts w:ascii="Times New Roman" w:hAnsi="Times New Roman" w:cs="Times New Roman"/>
      <w:b/>
      <w:bCs/>
      <w:color w:val="4F6228" w:themeColor="accent3" w:themeShade="80"/>
      <w:sz w:val="28"/>
      <w:szCs w:val="28"/>
      <w:lang w:bidi="kn-IN"/>
    </w:rPr>
  </w:style>
  <w:style w:type="paragraph" w:customStyle="1" w:styleId="S16T">
    <w:name w:val="S16T"/>
    <w:basedOn w:val="KanTxt"/>
    <w:link w:val="S16TChar"/>
    <w:autoRedefine/>
    <w:qFormat/>
    <w:rsid w:val="006F3D9B"/>
    <w:pPr>
      <w:pBdr>
        <w:top w:val="single" w:sz="2" w:space="0" w:color="4BACC6" w:themeColor="accent5"/>
        <w:left w:val="single" w:sz="2" w:space="0" w:color="4BACC6" w:themeColor="accent5"/>
        <w:bottom w:val="single" w:sz="2" w:space="0" w:color="4BACC6" w:themeColor="accent5"/>
        <w:right w:val="single" w:sz="2" w:space="0" w:color="4BACC6" w:themeColor="accent5"/>
      </w:pBdr>
      <w:tabs>
        <w:tab w:val="left" w:pos="1377"/>
      </w:tabs>
      <w:spacing w:line="0" w:lineRule="atLeast"/>
      <w:ind w:left="113" w:right="113" w:firstLine="0"/>
      <w:mirrorIndents/>
      <w:jc w:val="both"/>
    </w:pPr>
    <w:rPr>
      <w:rFonts w:ascii="Sanskrit 2003" w:hAnsi="Sanskrit 2003" w:cs="Sanskrit 2003"/>
      <w:b/>
      <w:sz w:val="32"/>
      <w:szCs w:val="32"/>
      <w:lang w:bidi="sa-IN"/>
    </w:rPr>
  </w:style>
  <w:style w:type="character" w:customStyle="1" w:styleId="S16TChar">
    <w:name w:val="S16T Char"/>
    <w:basedOn w:val="KanTxtChar"/>
    <w:link w:val="S16T"/>
    <w:rsid w:val="006F3D9B"/>
    <w:rPr>
      <w:rFonts w:ascii="Sanskrit 2003" w:hAnsi="Sanskrit 2003" w:cs="Sanskrit 2003"/>
      <w:b/>
      <w:bCs/>
      <w:color w:val="7030A0"/>
      <w:sz w:val="32"/>
      <w:szCs w:val="32"/>
      <w:lang w:bidi="sa-IN"/>
    </w:rPr>
  </w:style>
  <w:style w:type="paragraph" w:customStyle="1" w:styleId="KanHead">
    <w:name w:val="KanHead"/>
    <w:basedOn w:val="NoSpacing"/>
    <w:autoRedefine/>
    <w:rsid w:val="008A0F7D"/>
    <w:pPr>
      <w:jc w:val="center"/>
    </w:pPr>
    <w:rPr>
      <w:rFonts w:ascii="Tunga" w:hAnsi="Tunga"/>
      <w:bCs w:val="0"/>
      <w:color w:val="C00000"/>
      <w:sz w:val="36"/>
      <w:szCs w:val="32"/>
    </w:rPr>
  </w:style>
  <w:style w:type="paragraph" w:customStyle="1" w:styleId="KanCoLine">
    <w:name w:val="KanCoLine"/>
    <w:basedOn w:val="NoSpacing"/>
    <w:rsid w:val="00140556"/>
    <w:pPr>
      <w:ind w:left="-720"/>
    </w:pPr>
    <w:rPr>
      <w:rFonts w:ascii="Tunga" w:hAnsi="Tunga"/>
    </w:rPr>
  </w:style>
  <w:style w:type="paragraph" w:customStyle="1" w:styleId="KanGenTxt">
    <w:name w:val="KanGenTxt"/>
    <w:basedOn w:val="NoSpacing"/>
    <w:link w:val="KanGenTxtChar"/>
    <w:autoRedefine/>
    <w:qFormat/>
    <w:rsid w:val="00D978DD"/>
    <w:pPr>
      <w:keepNext w:val="0"/>
      <w:widowControl w:val="0"/>
      <w:ind w:left="624" w:right="454" w:hanging="170"/>
      <w:jc w:val="center"/>
    </w:pPr>
    <w:rPr>
      <w:rFonts w:ascii="Tunga" w:hAnsi="Tunga"/>
    </w:rPr>
  </w:style>
  <w:style w:type="character" w:customStyle="1" w:styleId="KanGenTxtChar">
    <w:name w:val="KanGenTxt Char"/>
    <w:basedOn w:val="NoSpacingChar"/>
    <w:link w:val="KanGenTxt"/>
    <w:rsid w:val="00D978DD"/>
    <w:rPr>
      <w:rFonts w:ascii="Tunga" w:hAnsi="Tunga" w:cs="Tunga"/>
      <w:b/>
      <w:bCs/>
      <w:color w:val="FF0000"/>
      <w:sz w:val="28"/>
      <w:szCs w:val="28"/>
      <w:lang w:bidi="kn-IN"/>
    </w:rPr>
  </w:style>
  <w:style w:type="character" w:styleId="SubtleEmphasis">
    <w:name w:val="Subtle Emphasis"/>
    <w:basedOn w:val="DefaultParagraphFont"/>
    <w:uiPriority w:val="19"/>
    <w:qFormat/>
    <w:rsid w:val="00140556"/>
    <w:rPr>
      <w:i/>
      <w:iCs/>
      <w:color w:val="808080" w:themeColor="text1" w:themeTint="7F"/>
    </w:rPr>
  </w:style>
  <w:style w:type="paragraph" w:styleId="Subtitle">
    <w:name w:val="Subtitle"/>
    <w:aliases w:val="KanLHText"/>
    <w:basedOn w:val="BodyText2"/>
    <w:next w:val="BlockText"/>
    <w:link w:val="SubtitleChar"/>
    <w:autoRedefine/>
    <w:uiPriority w:val="11"/>
    <w:rsid w:val="003A78B4"/>
    <w:pPr>
      <w:numPr>
        <w:ilvl w:val="1"/>
      </w:numPr>
      <w:spacing w:after="0"/>
      <w:ind w:left="454" w:hanging="284"/>
      <w:contextualSpacing/>
    </w:pPr>
    <w:rPr>
      <w:rFonts w:ascii="Times New Roman" w:eastAsiaTheme="majorEastAsia" w:hAnsi="Times New Roman" w:cs="Times New Roman"/>
      <w:b/>
      <w:bCs/>
      <w:color w:val="FF0000"/>
      <w:kern w:val="16"/>
      <w:sz w:val="28"/>
      <w:szCs w:val="28"/>
    </w:rPr>
  </w:style>
  <w:style w:type="paragraph" w:styleId="BodyText2">
    <w:name w:val="Body Text 2"/>
    <w:basedOn w:val="Normal"/>
    <w:link w:val="BodyText2Char"/>
    <w:uiPriority w:val="99"/>
    <w:semiHidden/>
    <w:unhideWhenUsed/>
    <w:rsid w:val="00140556"/>
    <w:pPr>
      <w:spacing w:after="120"/>
    </w:pPr>
  </w:style>
  <w:style w:type="character" w:customStyle="1" w:styleId="BodyText2Char">
    <w:name w:val="Body Text 2 Char"/>
    <w:basedOn w:val="DefaultParagraphFont"/>
    <w:link w:val="BodyText2"/>
    <w:uiPriority w:val="99"/>
    <w:semiHidden/>
    <w:rsid w:val="00140556"/>
    <w:rPr>
      <w:rFonts w:ascii="Tunga" w:hAnsi="Tunga"/>
      <w:sz w:val="24"/>
    </w:rPr>
  </w:style>
  <w:style w:type="character" w:customStyle="1" w:styleId="SubtitleChar">
    <w:name w:val="Subtitle Char"/>
    <w:aliases w:val="KanLHText Char"/>
    <w:basedOn w:val="DefaultParagraphFont"/>
    <w:link w:val="Subtitle"/>
    <w:uiPriority w:val="11"/>
    <w:rsid w:val="003A78B4"/>
    <w:rPr>
      <w:rFonts w:ascii="Times New Roman" w:eastAsiaTheme="majorEastAsia" w:hAnsi="Times New Roman" w:cs="Times New Roman"/>
      <w:b/>
      <w:bCs/>
      <w:color w:val="FF0000"/>
      <w:kern w:val="16"/>
      <w:sz w:val="28"/>
      <w:szCs w:val="28"/>
    </w:rPr>
  </w:style>
  <w:style w:type="paragraph" w:customStyle="1" w:styleId="KanCen02SK">
    <w:name w:val="KanCen02SK"/>
    <w:basedOn w:val="BodyText2"/>
    <w:link w:val="KanCen02SKChar"/>
    <w:autoRedefine/>
    <w:rsid w:val="000368BA"/>
    <w:pPr>
      <w:ind w:left="720"/>
    </w:pPr>
    <w:rPr>
      <w:rFonts w:ascii="Times New Roman" w:hAnsi="Times New Roman" w:cs="Tunga"/>
      <w:bCs/>
      <w:sz w:val="28"/>
      <w:szCs w:val="28"/>
      <w:lang w:bidi="kn-IN"/>
    </w:rPr>
  </w:style>
  <w:style w:type="character" w:customStyle="1" w:styleId="KanCen02SKChar">
    <w:name w:val="KanCen02SK Char"/>
    <w:basedOn w:val="Kan02SKOKAChar"/>
    <w:link w:val="KanCen02SK"/>
    <w:rsid w:val="000368BA"/>
    <w:rPr>
      <w:rFonts w:ascii="Times New Roman" w:hAnsi="Times New Roman" w:cs="Tunga"/>
      <w:b/>
      <w:bCs/>
      <w:color w:val="002060"/>
      <w:sz w:val="28"/>
      <w:szCs w:val="28"/>
      <w:lang w:bidi="kn-IN"/>
    </w:rPr>
  </w:style>
  <w:style w:type="paragraph" w:customStyle="1" w:styleId="Kan02Sloka">
    <w:name w:val="Kan02Sloka"/>
    <w:basedOn w:val="NoSpacing"/>
    <w:link w:val="Kan02SlokaChar"/>
    <w:autoRedefine/>
    <w:rsid w:val="00AC0605"/>
    <w:pPr>
      <w:ind w:left="562"/>
    </w:pPr>
    <w:rPr>
      <w:rFonts w:ascii="Tunga" w:hAnsi="Tunga"/>
      <w:bCs w:val="0"/>
    </w:rPr>
  </w:style>
  <w:style w:type="character" w:customStyle="1" w:styleId="Kan02SlokaChar">
    <w:name w:val="Kan02Sloka Char"/>
    <w:basedOn w:val="NoSpacingChar"/>
    <w:link w:val="Kan02Sloka"/>
    <w:rsid w:val="00AC0605"/>
    <w:rPr>
      <w:rFonts w:ascii="Tunga" w:hAnsi="Tunga" w:cs="Tunga"/>
      <w:b/>
      <w:bCs w:val="0"/>
      <w:color w:val="FF0000"/>
      <w:sz w:val="28"/>
      <w:szCs w:val="28"/>
      <w:lang w:bidi="kn-IN"/>
    </w:rPr>
  </w:style>
  <w:style w:type="paragraph" w:customStyle="1" w:styleId="KAN12SL">
    <w:name w:val="KAN12SL"/>
    <w:basedOn w:val="KanCH"/>
    <w:link w:val="KAN12SLChar"/>
    <w:autoRedefine/>
    <w:rsid w:val="00BB2A31"/>
    <w:pPr>
      <w:spacing w:after="100" w:afterAutospacing="1"/>
      <w:jc w:val="left"/>
    </w:pPr>
    <w:rPr>
      <w:color w:val="1F497D" w:themeColor="text2"/>
      <w:sz w:val="24"/>
      <w:szCs w:val="24"/>
    </w:rPr>
  </w:style>
  <w:style w:type="character" w:customStyle="1" w:styleId="KAN12SLChar">
    <w:name w:val="KAN12SL Char"/>
    <w:basedOn w:val="DefaultParagraphFont"/>
    <w:link w:val="KAN12SL"/>
    <w:rsid w:val="00BB2A31"/>
    <w:rPr>
      <w:rFonts w:ascii="Tunga" w:hAnsi="Tunga" w:cs="Tunga"/>
      <w:b/>
      <w:bCs/>
      <w:color w:val="1F497D" w:themeColor="text2"/>
      <w:sz w:val="24"/>
      <w:szCs w:val="24"/>
      <w:lang w:bidi="kn-IN"/>
    </w:rPr>
  </w:style>
  <w:style w:type="paragraph" w:customStyle="1" w:styleId="Kan04Cen">
    <w:name w:val="Kan04Cen"/>
    <w:basedOn w:val="Normal"/>
    <w:next w:val="Normal"/>
    <w:link w:val="Kan04CenChar"/>
    <w:autoRedefine/>
    <w:qFormat/>
    <w:rsid w:val="00463AD1"/>
    <w:pPr>
      <w:keepLines/>
      <w:pBdr>
        <w:top w:val="single" w:sz="2" w:space="0" w:color="C0504D" w:themeColor="accent2"/>
        <w:left w:val="single" w:sz="2" w:space="0" w:color="C0504D" w:themeColor="accent2"/>
        <w:bottom w:val="single" w:sz="2" w:space="0" w:color="C0504D" w:themeColor="accent2"/>
        <w:right w:val="single" w:sz="2" w:space="0" w:color="C0504D" w:themeColor="accent2"/>
      </w:pBdr>
      <w:shd w:val="clear" w:color="auto" w:fill="FDE9D9" w:themeFill="accent6" w:themeFillTint="33"/>
      <w:ind w:left="624" w:right="454" w:hanging="170"/>
    </w:pPr>
    <w:rPr>
      <w:rFonts w:ascii="Arial" w:hAnsi="Arial" w:cs="Tunga"/>
      <w:b/>
      <w:bCs/>
      <w:color w:val="002060"/>
      <w:szCs w:val="24"/>
      <w:lang w:bidi="kn-IN"/>
    </w:rPr>
  </w:style>
  <w:style w:type="character" w:customStyle="1" w:styleId="Kan04CenChar">
    <w:name w:val="Kan04Cen Char"/>
    <w:basedOn w:val="DefaultParagraphFont"/>
    <w:link w:val="Kan04Cen"/>
    <w:rsid w:val="00463AD1"/>
    <w:rPr>
      <w:rFonts w:ascii="Arial" w:hAnsi="Arial" w:cs="Tunga"/>
      <w:b/>
      <w:bCs/>
      <w:color w:val="002060"/>
      <w:szCs w:val="24"/>
      <w:shd w:val="clear" w:color="auto" w:fill="FDE9D9" w:themeFill="accent6" w:themeFillTint="33"/>
      <w:lang w:bidi="kn-IN"/>
    </w:rPr>
  </w:style>
  <w:style w:type="paragraph" w:customStyle="1" w:styleId="SANSHKS">
    <w:name w:val="SANSHKS"/>
    <w:basedOn w:val="S16T"/>
    <w:link w:val="SANSHKSChar"/>
    <w:autoRedefine/>
    <w:qFormat/>
    <w:rsid w:val="00D811DC"/>
    <w:pPr>
      <w:keepLines/>
      <w:widowControl w:val="0"/>
      <w:jc w:val="center"/>
    </w:pPr>
  </w:style>
  <w:style w:type="character" w:customStyle="1" w:styleId="SANSHKSChar">
    <w:name w:val="SANSHKS Char"/>
    <w:basedOn w:val="S16TChar"/>
    <w:link w:val="SANSHKS"/>
    <w:rsid w:val="00D811DC"/>
    <w:rPr>
      <w:rFonts w:ascii="Sanskrit 2003" w:hAnsi="Sanskrit 2003" w:cs="Sanskrit 2003"/>
      <w:b/>
      <w:bCs/>
      <w:color w:val="7030A0"/>
      <w:sz w:val="28"/>
      <w:szCs w:val="28"/>
      <w:lang w:bidi="sa-IN"/>
    </w:rPr>
  </w:style>
  <w:style w:type="paragraph" w:customStyle="1" w:styleId="SF2">
    <w:name w:val="SF2"/>
    <w:basedOn w:val="Footer"/>
    <w:next w:val="Normal"/>
    <w:link w:val="SF2Char"/>
    <w:autoRedefine/>
    <w:qFormat/>
    <w:rsid w:val="001754DB"/>
    <w:pPr>
      <w:pBdr>
        <w:top w:val="single" w:sz="4" w:space="0" w:color="auto"/>
        <w:left w:val="single" w:sz="4" w:space="0" w:color="auto"/>
        <w:bottom w:val="single" w:sz="4" w:space="0" w:color="auto"/>
        <w:right w:val="single" w:sz="4" w:space="0" w:color="auto"/>
        <w:between w:val="single" w:sz="4" w:space="0" w:color="auto"/>
        <w:bar w:val="single" w:sz="4" w:color="auto"/>
      </w:pBdr>
      <w:shd w:val="clear" w:color="auto" w:fill="C2D69B" w:themeFill="accent3" w:themeFillTint="99"/>
      <w:ind w:left="288" w:right="288"/>
      <w:jc w:val="center"/>
    </w:pPr>
    <w:rPr>
      <w:rFonts w:ascii="Sanskrit 2003" w:eastAsia="Tunga" w:hAnsi="Sanskrit 2003" w:cs="Sanskrit 2003"/>
      <w:b/>
      <w:bCs/>
      <w:color w:val="FF0000"/>
      <w:sz w:val="28"/>
      <w:szCs w:val="28"/>
      <w:lang w:bidi="sa-IN"/>
    </w:rPr>
  </w:style>
  <w:style w:type="character" w:customStyle="1" w:styleId="SF2Char">
    <w:name w:val="SF2 Char"/>
    <w:basedOn w:val="SF1Char"/>
    <w:link w:val="SF2"/>
    <w:rsid w:val="001754DB"/>
    <w:rPr>
      <w:rFonts w:ascii="Sanskrit 2003" w:eastAsia="Tunga" w:hAnsi="Sanskrit 2003" w:cs="Sanskrit 2003"/>
      <w:b/>
      <w:bCs/>
      <w:color w:val="FF0000"/>
      <w:sz w:val="28"/>
      <w:szCs w:val="28"/>
      <w:shd w:val="clear" w:color="auto" w:fill="C2D69B" w:themeFill="accent3" w:themeFillTint="99"/>
      <w:lang w:bidi="sa-IN"/>
    </w:rPr>
  </w:style>
  <w:style w:type="character" w:customStyle="1" w:styleId="SF1Char">
    <w:name w:val="SF1 Char"/>
    <w:basedOn w:val="FooterChar"/>
    <w:link w:val="SF1"/>
    <w:rsid w:val="00106830"/>
    <w:rPr>
      <w:rFonts w:ascii="Sanskrit 2003" w:eastAsia="Tunga" w:hAnsi="Sanskrit 2003" w:cs="Sanskrit 2003"/>
      <w:b/>
      <w:bCs/>
      <w:color w:val="943634" w:themeColor="accent2" w:themeShade="BF"/>
      <w:sz w:val="32"/>
      <w:szCs w:val="36"/>
      <w:shd w:val="clear" w:color="auto" w:fill="F2F2F2" w:themeFill="background1" w:themeFillShade="F2"/>
      <w:lang w:bidi="kn-IN"/>
    </w:rPr>
  </w:style>
  <w:style w:type="paragraph" w:customStyle="1" w:styleId="SF1">
    <w:name w:val="SF1"/>
    <w:basedOn w:val="Footer"/>
    <w:link w:val="SF1Char"/>
    <w:autoRedefine/>
    <w:qFormat/>
    <w:rsid w:val="00106830"/>
    <w:pPr>
      <w:widowControl w:val="0"/>
      <w:pBdr>
        <w:top w:val="threeDEmboss" w:sz="12" w:space="1" w:color="auto"/>
        <w:left w:val="threeDEmboss" w:sz="12" w:space="4" w:color="auto"/>
        <w:bottom w:val="threeDEngrave" w:sz="12" w:space="1" w:color="auto"/>
        <w:right w:val="threeDEngrave" w:sz="12" w:space="4" w:color="auto"/>
      </w:pBdr>
      <w:shd w:val="clear" w:color="auto" w:fill="F2F2F2" w:themeFill="background1" w:themeFillShade="F2"/>
      <w:ind w:left="113" w:right="113"/>
      <w:jc w:val="center"/>
    </w:pPr>
    <w:rPr>
      <w:rFonts w:ascii="Sanskrit 2003" w:eastAsia="Tunga" w:hAnsi="Sanskrit 2003" w:cs="Sanskrit 2003"/>
      <w:b/>
      <w:bCs/>
      <w:color w:val="943634" w:themeColor="accent2" w:themeShade="BF"/>
      <w:sz w:val="32"/>
      <w:szCs w:val="36"/>
      <w:lang w:bidi="kn-IN"/>
    </w:rPr>
  </w:style>
  <w:style w:type="paragraph" w:customStyle="1" w:styleId="SH2">
    <w:name w:val="SH2"/>
    <w:basedOn w:val="Normal"/>
    <w:link w:val="SH2Char"/>
    <w:autoRedefine/>
    <w:qFormat/>
    <w:rsid w:val="00AC4226"/>
    <w:pPr>
      <w:keepNext/>
      <w:pBdr>
        <w:top w:val="single" w:sz="8" w:space="0" w:color="FF0000"/>
        <w:left w:val="single" w:sz="8" w:space="0" w:color="FF0000"/>
        <w:bottom w:val="single" w:sz="8" w:space="0" w:color="FF0000"/>
        <w:right w:val="single" w:sz="8" w:space="0" w:color="FF0000"/>
      </w:pBdr>
      <w:shd w:val="clear" w:color="auto" w:fill="DAEEF3" w:themeFill="accent5" w:themeFillTint="33"/>
      <w:ind w:left="288" w:right="288"/>
      <w:jc w:val="center"/>
      <w:outlineLvl w:val="2"/>
    </w:pPr>
    <w:rPr>
      <w:rFonts w:ascii="Sanskrit 2003" w:hAnsi="Sanskrit 2003" w:cs="Sanskrit 2003"/>
      <w:b/>
      <w:bCs/>
      <w:color w:val="FF0000"/>
      <w:sz w:val="32"/>
      <w:szCs w:val="32"/>
      <w:lang w:bidi="sa-IN"/>
    </w:rPr>
  </w:style>
  <w:style w:type="character" w:customStyle="1" w:styleId="SH2Char">
    <w:name w:val="SH2 Char"/>
    <w:basedOn w:val="DefaultParagraphFont"/>
    <w:link w:val="SH2"/>
    <w:rsid w:val="00AC4226"/>
    <w:rPr>
      <w:rFonts w:ascii="Sanskrit 2003" w:hAnsi="Sanskrit 2003" w:cs="Sanskrit 2003"/>
      <w:b/>
      <w:bCs/>
      <w:color w:val="FF0000"/>
      <w:sz w:val="32"/>
      <w:szCs w:val="32"/>
      <w:shd w:val="clear" w:color="auto" w:fill="DAEEF3" w:themeFill="accent5" w:themeFillTint="33"/>
      <w:lang w:bidi="sa-IN"/>
    </w:rPr>
  </w:style>
  <w:style w:type="paragraph" w:customStyle="1" w:styleId="SH1">
    <w:name w:val="SH1"/>
    <w:basedOn w:val="Heading1"/>
    <w:next w:val="S16T"/>
    <w:autoRedefine/>
    <w:qFormat/>
    <w:rsid w:val="0043522F"/>
    <w:pPr>
      <w:keepLines w:val="0"/>
      <w:pageBreakBefore/>
      <w:pBdr>
        <w:top w:val="single" w:sz="4" w:space="1" w:color="auto"/>
        <w:left w:val="single" w:sz="4" w:space="4" w:color="auto"/>
        <w:bottom w:val="single" w:sz="4" w:space="1" w:color="auto"/>
        <w:right w:val="single" w:sz="4" w:space="4" w:color="auto"/>
      </w:pBdr>
      <w:shd w:val="clear" w:color="auto" w:fill="DAEEF3" w:themeFill="accent5" w:themeFillTint="33"/>
      <w:spacing w:before="0"/>
      <w:ind w:left="288" w:right="288"/>
      <w:jc w:val="center"/>
    </w:pPr>
    <w:rPr>
      <w:rFonts w:ascii="Sanskrit 2003" w:hAnsi="Sanskrit 2003" w:cs="Sanskrit 2003"/>
      <w:color w:val="C00000"/>
      <w:sz w:val="36"/>
      <w:szCs w:val="36"/>
    </w:rPr>
  </w:style>
  <w:style w:type="paragraph" w:customStyle="1" w:styleId="Kan02SL">
    <w:name w:val="Kan02SL"/>
    <w:next w:val="Normal"/>
    <w:link w:val="Kan02SLChar"/>
    <w:autoRedefine/>
    <w:rsid w:val="00C559DA"/>
    <w:pPr>
      <w:shd w:val="clear" w:color="auto" w:fill="EEECE1" w:themeFill="background2"/>
      <w:ind w:right="454" w:firstLine="170"/>
      <w:mirrorIndents/>
      <w:outlineLvl w:val="3"/>
    </w:pPr>
    <w:rPr>
      <w:rFonts w:cs="Tunga"/>
      <w:bCs/>
      <w:color w:val="632423" w:themeColor="accent2" w:themeShade="80"/>
      <w:sz w:val="28"/>
      <w:szCs w:val="28"/>
      <w:lang w:bidi="kn-IN"/>
    </w:rPr>
  </w:style>
  <w:style w:type="character" w:customStyle="1" w:styleId="Kan02SLChar">
    <w:name w:val="Kan02SL Char"/>
    <w:basedOn w:val="NoSpacingChar"/>
    <w:link w:val="Kan02SL"/>
    <w:rsid w:val="00C559DA"/>
    <w:rPr>
      <w:rFonts w:ascii="Sanskrit 2003" w:hAnsi="Sanskrit 2003" w:cs="Tunga"/>
      <w:b/>
      <w:bCs/>
      <w:color w:val="632423" w:themeColor="accent2" w:themeShade="80"/>
      <w:sz w:val="28"/>
      <w:szCs w:val="28"/>
      <w:shd w:val="clear" w:color="auto" w:fill="EEECE1" w:themeFill="background2"/>
      <w:lang w:bidi="kn-IN"/>
    </w:rPr>
  </w:style>
  <w:style w:type="paragraph" w:styleId="BodyText">
    <w:name w:val="Body Text"/>
    <w:basedOn w:val="Normal"/>
    <w:link w:val="BodyTextChar"/>
    <w:uiPriority w:val="99"/>
    <w:unhideWhenUsed/>
    <w:rsid w:val="00B15F49"/>
    <w:pPr>
      <w:spacing w:after="120"/>
    </w:pPr>
  </w:style>
  <w:style w:type="character" w:customStyle="1" w:styleId="BodyTextChar">
    <w:name w:val="Body Text Char"/>
    <w:basedOn w:val="DefaultParagraphFont"/>
    <w:link w:val="BodyText"/>
    <w:uiPriority w:val="99"/>
    <w:rsid w:val="00B15F49"/>
  </w:style>
  <w:style w:type="paragraph" w:customStyle="1" w:styleId="SH3">
    <w:name w:val="SH3"/>
    <w:next w:val="Normal"/>
    <w:link w:val="SH3Char"/>
    <w:autoRedefine/>
    <w:qFormat/>
    <w:rsid w:val="007C105A"/>
    <w:pPr>
      <w:widowControl w:val="0"/>
      <w:pBdr>
        <w:top w:val="single" w:sz="4" w:space="0" w:color="auto"/>
        <w:left w:val="single" w:sz="4" w:space="0" w:color="auto"/>
        <w:bottom w:val="single" w:sz="4" w:space="0" w:color="auto"/>
        <w:right w:val="single" w:sz="4" w:space="0" w:color="auto"/>
        <w:between w:val="single" w:sz="4" w:space="0" w:color="auto"/>
        <w:bar w:val="single" w:sz="4" w:color="auto"/>
      </w:pBdr>
      <w:shd w:val="clear" w:color="auto" w:fill="F2F2F2" w:themeFill="background1" w:themeFillShade="F2"/>
      <w:ind w:left="288" w:right="288" w:firstLine="0"/>
      <w:mirrorIndents/>
      <w:jc w:val="both"/>
      <w:outlineLvl w:val="3"/>
    </w:pPr>
    <w:rPr>
      <w:rFonts w:ascii="Sanskrit 2003" w:eastAsiaTheme="majorEastAsia" w:hAnsi="Sanskrit 2003" w:cs="Sanskrit 2003"/>
      <w:b/>
      <w:bCs/>
      <w:color w:val="7030A0"/>
      <w:sz w:val="24"/>
      <w:szCs w:val="24"/>
      <w:lang w:val="en-IN" w:bidi="sa-IN"/>
    </w:rPr>
  </w:style>
  <w:style w:type="character" w:customStyle="1" w:styleId="SH3Char">
    <w:name w:val="SH3 Char"/>
    <w:basedOn w:val="NoSpacingChar"/>
    <w:link w:val="SH3"/>
    <w:rsid w:val="007C105A"/>
    <w:rPr>
      <w:rFonts w:ascii="Sanskrit 2003" w:eastAsiaTheme="majorEastAsia" w:hAnsi="Sanskrit 2003" w:cs="Sanskrit 2003"/>
      <w:b/>
      <w:bCs/>
      <w:color w:val="7030A0"/>
      <w:sz w:val="24"/>
      <w:szCs w:val="24"/>
      <w:shd w:val="clear" w:color="auto" w:fill="F2F2F2" w:themeFill="background1" w:themeFillShade="F2"/>
      <w:lang w:val="en-IN" w:bidi="sa-IN"/>
    </w:rPr>
  </w:style>
  <w:style w:type="character" w:styleId="Emphasis">
    <w:name w:val="Emphasis"/>
    <w:basedOn w:val="DefaultParagraphFont"/>
    <w:uiPriority w:val="20"/>
    <w:qFormat/>
    <w:rsid w:val="00B15F49"/>
    <w:rPr>
      <w:i/>
      <w:iCs/>
    </w:rPr>
  </w:style>
  <w:style w:type="paragraph" w:styleId="Caption">
    <w:name w:val="caption"/>
    <w:basedOn w:val="Normal"/>
    <w:next w:val="Normal"/>
    <w:uiPriority w:val="35"/>
    <w:semiHidden/>
    <w:unhideWhenUsed/>
    <w:qFormat/>
    <w:rsid w:val="00B15F49"/>
    <w:pPr>
      <w:spacing w:after="200"/>
    </w:pPr>
    <w:rPr>
      <w:b/>
      <w:bCs/>
      <w:color w:val="4F81BD" w:themeColor="accent1"/>
      <w:sz w:val="18"/>
      <w:szCs w:val="16"/>
    </w:rPr>
  </w:style>
  <w:style w:type="paragraph" w:customStyle="1" w:styleId="SANSFT03">
    <w:name w:val="SANSFT03"/>
    <w:basedOn w:val="Normal"/>
    <w:next w:val="S16Q"/>
    <w:link w:val="SANSFT03Char"/>
    <w:autoRedefine/>
    <w:qFormat/>
    <w:rsid w:val="002D7680"/>
    <w:pPr>
      <w:pBdr>
        <w:top w:val="single" w:sz="4" w:space="0" w:color="7030A0"/>
        <w:left w:val="single" w:sz="4" w:space="0" w:color="7030A0"/>
        <w:bottom w:val="single" w:sz="4" w:space="0" w:color="7030A0"/>
        <w:right w:val="single" w:sz="4" w:space="0" w:color="7030A0"/>
      </w:pBdr>
      <w:shd w:val="clear" w:color="auto" w:fill="FBD4B4" w:themeFill="accent6" w:themeFillTint="66"/>
      <w:autoSpaceDE w:val="0"/>
      <w:autoSpaceDN w:val="0"/>
      <w:adjustRightInd w:val="0"/>
      <w:jc w:val="center"/>
    </w:pPr>
    <w:rPr>
      <w:rFonts w:ascii="Sanskrit 2003" w:hAnsi="Sanskrit 2003" w:cs="Sanskrit 2003"/>
      <w:b/>
      <w:bCs/>
      <w:color w:val="FF0000"/>
      <w:sz w:val="28"/>
      <w:szCs w:val="28"/>
    </w:rPr>
  </w:style>
  <w:style w:type="paragraph" w:customStyle="1" w:styleId="S16Q">
    <w:name w:val="S16Q"/>
    <w:basedOn w:val="STBRJ14"/>
    <w:next w:val="Normal"/>
    <w:link w:val="S16QChar"/>
    <w:autoRedefine/>
    <w:qFormat/>
    <w:rsid w:val="006F3D9B"/>
    <w:pPr>
      <w:shd w:val="clear" w:color="auto" w:fill="F2F2F2" w:themeFill="background1" w:themeFillShade="F2"/>
    </w:pPr>
    <w:rPr>
      <w:b/>
      <w:bCs/>
      <w:color w:val="632423" w:themeColor="accent2" w:themeShade="80"/>
      <w:sz w:val="32"/>
      <w:szCs w:val="32"/>
    </w:rPr>
  </w:style>
  <w:style w:type="character" w:customStyle="1" w:styleId="S16QChar">
    <w:name w:val="S16Q Char"/>
    <w:basedOn w:val="STBRJ14Char"/>
    <w:link w:val="S16Q"/>
    <w:rsid w:val="006F3D9B"/>
    <w:rPr>
      <w:rFonts w:ascii="Sanskrit 2003" w:eastAsiaTheme="minorEastAsia" w:hAnsi="Sanskrit 2003" w:cs="Sanskrit 2003"/>
      <w:b/>
      <w:bCs/>
      <w:color w:val="632423" w:themeColor="accent2" w:themeShade="80"/>
      <w:kern w:val="28"/>
      <w:sz w:val="32"/>
      <w:szCs w:val="32"/>
      <w:shd w:val="clear" w:color="auto" w:fill="F2F2F2" w:themeFill="background1" w:themeFillShade="F2"/>
      <w:lang w:val="en-IN" w:bidi="sa-IN"/>
    </w:rPr>
  </w:style>
  <w:style w:type="character" w:customStyle="1" w:styleId="SANSFT03Char">
    <w:name w:val="SANSFT03 Char"/>
    <w:basedOn w:val="SF2Char"/>
    <w:link w:val="SANSFT03"/>
    <w:rsid w:val="002D7680"/>
    <w:rPr>
      <w:rFonts w:ascii="Sanskrit 2003" w:eastAsia="Tunga" w:hAnsi="Sanskrit 2003" w:cs="Sanskrit 2003"/>
      <w:b/>
      <w:bCs/>
      <w:color w:val="FF0000"/>
      <w:sz w:val="28"/>
      <w:szCs w:val="28"/>
      <w:shd w:val="clear" w:color="auto" w:fill="FBD4B4" w:themeFill="accent6" w:themeFillTint="66"/>
      <w:lang w:val="en-IN" w:bidi="sa-IN"/>
    </w:rPr>
  </w:style>
  <w:style w:type="character" w:styleId="Hyperlink">
    <w:name w:val="Hyperlink"/>
    <w:basedOn w:val="DefaultParagraphFont"/>
    <w:uiPriority w:val="99"/>
    <w:unhideWhenUsed/>
    <w:rsid w:val="006867C2"/>
    <w:rPr>
      <w:rFonts w:ascii="Sanskrit 2003" w:hAnsi="Sanskrit 2003" w:cs="Sanskrit 2003"/>
      <w:noProof/>
      <w:color w:val="0000FF" w:themeColor="hyperlink"/>
      <w:u w:val="single"/>
      <w:lang w:bidi="sa-IN"/>
    </w:rPr>
  </w:style>
  <w:style w:type="paragraph" w:styleId="TOCHeading">
    <w:name w:val="TOC Heading"/>
    <w:basedOn w:val="Heading1"/>
    <w:next w:val="Normal"/>
    <w:uiPriority w:val="39"/>
    <w:semiHidden/>
    <w:unhideWhenUsed/>
    <w:qFormat/>
    <w:rsid w:val="00B15F49"/>
    <w:pPr>
      <w:spacing w:line="276" w:lineRule="auto"/>
      <w:outlineLvl w:val="9"/>
    </w:pPr>
    <w:rPr>
      <w:szCs w:val="28"/>
      <w:lang w:eastAsia="ja-JP" w:bidi="ar-SA"/>
    </w:rPr>
  </w:style>
  <w:style w:type="paragraph" w:styleId="TOC3">
    <w:name w:val="toc 3"/>
    <w:basedOn w:val="Normal"/>
    <w:next w:val="Normal"/>
    <w:autoRedefine/>
    <w:uiPriority w:val="39"/>
    <w:unhideWhenUsed/>
    <w:qFormat/>
    <w:rsid w:val="00AD0884"/>
    <w:pPr>
      <w:tabs>
        <w:tab w:val="right" w:leader="dot" w:pos="8722"/>
      </w:tabs>
      <w:ind w:left="220"/>
    </w:pPr>
    <w:rPr>
      <w:rFonts w:cs="Sanskrit 2003"/>
      <w:sz w:val="20"/>
    </w:rPr>
  </w:style>
  <w:style w:type="paragraph" w:styleId="TOC2">
    <w:name w:val="toc 2"/>
    <w:basedOn w:val="TOC3"/>
    <w:next w:val="Normal"/>
    <w:autoRedefine/>
    <w:uiPriority w:val="39"/>
    <w:unhideWhenUsed/>
    <w:qFormat/>
    <w:rsid w:val="00AD0884"/>
    <w:pPr>
      <w:spacing w:before="240"/>
    </w:pPr>
    <w:rPr>
      <w:rFonts w:ascii="Sanskrit 2003" w:hAnsi="Sanskrit 2003"/>
      <w:b/>
      <w:bCs/>
      <w:color w:val="C00000"/>
      <w:szCs w:val="16"/>
    </w:rPr>
  </w:style>
  <w:style w:type="paragraph" w:styleId="TOC1">
    <w:name w:val="toc 1"/>
    <w:basedOn w:val="Heading1"/>
    <w:next w:val="Normal"/>
    <w:autoRedefine/>
    <w:uiPriority w:val="39"/>
    <w:unhideWhenUsed/>
    <w:qFormat/>
    <w:rsid w:val="00AA1574"/>
    <w:pPr>
      <w:keepNext w:val="0"/>
      <w:keepLines w:val="0"/>
      <w:spacing w:before="360"/>
      <w:ind w:left="284"/>
      <w:outlineLvl w:val="9"/>
    </w:pPr>
    <w:rPr>
      <w:rFonts w:ascii="Sanskrit 2003" w:eastAsiaTheme="minorHAnsi" w:hAnsi="Sanskrit 2003" w:cs="Sanskrit 2003"/>
      <w:caps/>
      <w:color w:val="4F6228" w:themeColor="accent3" w:themeShade="80"/>
      <w:sz w:val="24"/>
      <w:szCs w:val="24"/>
    </w:rPr>
  </w:style>
  <w:style w:type="paragraph" w:customStyle="1" w:styleId="KanB2">
    <w:name w:val="KanB2"/>
    <w:link w:val="KanB2Char"/>
    <w:autoRedefine/>
    <w:qFormat/>
    <w:rsid w:val="00DD20A2"/>
    <w:pPr>
      <w:keepLines/>
      <w:pBdr>
        <w:top w:val="single" w:sz="2" w:space="0" w:color="548DD4" w:themeColor="text2" w:themeTint="99"/>
        <w:left w:val="single" w:sz="2" w:space="0" w:color="548DD4" w:themeColor="text2" w:themeTint="99"/>
        <w:bottom w:val="single" w:sz="2" w:space="0" w:color="548DD4" w:themeColor="text2" w:themeTint="99"/>
        <w:right w:val="single" w:sz="2" w:space="0" w:color="548DD4" w:themeColor="text2" w:themeTint="99"/>
      </w:pBdr>
      <w:shd w:val="clear" w:color="auto" w:fill="DAEEF3" w:themeFill="accent5" w:themeFillTint="33"/>
      <w:spacing w:line="0" w:lineRule="atLeast"/>
      <w:ind w:right="454" w:firstLine="170"/>
      <w:mirrorIndents/>
      <w:jc w:val="both"/>
    </w:pPr>
    <w:rPr>
      <w:rFonts w:ascii="Tunga" w:hAnsi="Tunga" w:cs="Tunga"/>
      <w:bCs/>
      <w:color w:val="002060"/>
      <w:sz w:val="28"/>
      <w:szCs w:val="28"/>
      <w:lang w:bidi="kn-IN"/>
    </w:rPr>
  </w:style>
  <w:style w:type="character" w:customStyle="1" w:styleId="KanB2Char">
    <w:name w:val="KanB2 Char"/>
    <w:basedOn w:val="Kan02SKOKAChar"/>
    <w:link w:val="KanB2"/>
    <w:rsid w:val="00DD20A2"/>
    <w:rPr>
      <w:rFonts w:ascii="Tunga" w:hAnsi="Tunga" w:cs="Tunga"/>
      <w:b/>
      <w:bCs/>
      <w:color w:val="002060"/>
      <w:sz w:val="28"/>
      <w:szCs w:val="28"/>
      <w:shd w:val="clear" w:color="auto" w:fill="DAEEF3" w:themeFill="accent5" w:themeFillTint="33"/>
      <w:lang w:bidi="kn-IN"/>
    </w:rPr>
  </w:style>
  <w:style w:type="paragraph" w:styleId="Quote">
    <w:name w:val="Quote"/>
    <w:basedOn w:val="Normal"/>
    <w:next w:val="Normal"/>
    <w:link w:val="QuoteChar"/>
    <w:uiPriority w:val="29"/>
    <w:qFormat/>
    <w:rsid w:val="00B15F49"/>
    <w:rPr>
      <w:i/>
      <w:iCs/>
      <w:color w:val="000000" w:themeColor="text1"/>
    </w:rPr>
  </w:style>
  <w:style w:type="character" w:customStyle="1" w:styleId="QuoteChar">
    <w:name w:val="Quote Char"/>
    <w:basedOn w:val="DefaultParagraphFont"/>
    <w:link w:val="Quote"/>
    <w:uiPriority w:val="29"/>
    <w:rsid w:val="00B15F49"/>
    <w:rPr>
      <w:i/>
      <w:iCs/>
      <w:color w:val="000000" w:themeColor="text1"/>
    </w:rPr>
  </w:style>
  <w:style w:type="table" w:styleId="TableGrid">
    <w:name w:val="Table Grid"/>
    <w:basedOn w:val="TableNormal"/>
    <w:uiPriority w:val="59"/>
    <w:rsid w:val="00B15F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NSpace">
    <w:name w:val="KNSpace"/>
    <w:basedOn w:val="NoSpacing"/>
    <w:link w:val="KNSpaceChar"/>
    <w:rsid w:val="00651622"/>
    <w:pPr>
      <w:spacing w:line="80" w:lineRule="atLeast"/>
    </w:pPr>
    <w:rPr>
      <w:color w:val="auto"/>
    </w:rPr>
  </w:style>
  <w:style w:type="character" w:customStyle="1" w:styleId="KNSpaceChar">
    <w:name w:val="KNSpace Char"/>
    <w:basedOn w:val="NoSpacingChar"/>
    <w:link w:val="KNSpace"/>
    <w:rsid w:val="00651622"/>
    <w:rPr>
      <w:rFonts w:ascii="Sanskrit 2003" w:hAnsi="Sanskrit 2003" w:cs="Tunga"/>
      <w:b/>
      <w:bCs/>
      <w:color w:val="FF0000"/>
      <w:sz w:val="28"/>
      <w:szCs w:val="28"/>
      <w:lang w:bidi="kn-IN"/>
    </w:rPr>
  </w:style>
  <w:style w:type="paragraph" w:styleId="IntenseQuote">
    <w:name w:val="Intense Quote"/>
    <w:basedOn w:val="Normal"/>
    <w:next w:val="Normal"/>
    <w:link w:val="IntenseQuoteChar"/>
    <w:uiPriority w:val="30"/>
    <w:qFormat/>
    <w:rsid w:val="00E177C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177CA"/>
    <w:rPr>
      <w:b/>
      <w:bCs/>
      <w:i/>
      <w:iCs/>
      <w:color w:val="4F81BD" w:themeColor="accent1"/>
    </w:rPr>
  </w:style>
  <w:style w:type="paragraph" w:styleId="Title">
    <w:name w:val="Title"/>
    <w:basedOn w:val="Normal"/>
    <w:next w:val="Normal"/>
    <w:link w:val="TitleChar"/>
    <w:uiPriority w:val="10"/>
    <w:qFormat/>
    <w:rsid w:val="001947A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47"/>
    </w:rPr>
  </w:style>
  <w:style w:type="character" w:customStyle="1" w:styleId="TitleChar">
    <w:name w:val="Title Char"/>
    <w:basedOn w:val="DefaultParagraphFont"/>
    <w:link w:val="Title"/>
    <w:uiPriority w:val="10"/>
    <w:rsid w:val="001947A7"/>
    <w:rPr>
      <w:rFonts w:asciiTheme="majorHAnsi" w:eastAsiaTheme="majorEastAsia" w:hAnsiTheme="majorHAnsi" w:cstheme="majorBidi"/>
      <w:color w:val="17365D" w:themeColor="text2" w:themeShade="BF"/>
      <w:spacing w:val="5"/>
      <w:kern w:val="28"/>
      <w:sz w:val="52"/>
      <w:szCs w:val="47"/>
    </w:rPr>
  </w:style>
  <w:style w:type="character" w:styleId="BookTitle">
    <w:name w:val="Book Title"/>
    <w:basedOn w:val="DefaultParagraphFont"/>
    <w:uiPriority w:val="33"/>
    <w:qFormat/>
    <w:rsid w:val="0069734B"/>
    <w:rPr>
      <w:b/>
      <w:bCs/>
      <w:smallCaps/>
      <w:spacing w:val="5"/>
    </w:rPr>
  </w:style>
  <w:style w:type="character" w:styleId="PlaceholderText">
    <w:name w:val="Placeholder Text"/>
    <w:basedOn w:val="DefaultParagraphFont"/>
    <w:uiPriority w:val="99"/>
    <w:semiHidden/>
    <w:rsid w:val="00901A49"/>
    <w:rPr>
      <w:color w:val="808080"/>
    </w:rPr>
  </w:style>
  <w:style w:type="paragraph" w:customStyle="1" w:styleId="Kan42">
    <w:name w:val="Kan42"/>
    <w:basedOn w:val="Kan04Cen"/>
    <w:link w:val="Kan42Char"/>
    <w:autoRedefine/>
    <w:rsid w:val="007050C5"/>
    <w:rPr>
      <w:szCs w:val="22"/>
    </w:rPr>
  </w:style>
  <w:style w:type="character" w:customStyle="1" w:styleId="Kan42Char">
    <w:name w:val="Kan42 Char"/>
    <w:basedOn w:val="Kan04CenChar"/>
    <w:link w:val="Kan42"/>
    <w:rsid w:val="007050C5"/>
    <w:rPr>
      <w:rFonts w:ascii="Arial" w:hAnsi="Arial" w:cs="Tunga"/>
      <w:b/>
      <w:bCs/>
      <w:color w:val="002060"/>
      <w:szCs w:val="22"/>
      <w:shd w:val="clear" w:color="auto" w:fill="00FF00"/>
      <w:lang w:bidi="kn-IN"/>
    </w:rPr>
  </w:style>
  <w:style w:type="paragraph" w:customStyle="1" w:styleId="SANSVeda">
    <w:name w:val="SANSVeda"/>
    <w:link w:val="SANSVedaChar"/>
    <w:autoRedefine/>
    <w:qFormat/>
    <w:rsid w:val="0069530B"/>
    <w:pPr>
      <w:keepNext/>
      <w:keepLines/>
      <w:pBdr>
        <w:top w:val="single" w:sz="2" w:space="0" w:color="0F243E" w:themeColor="text2" w:themeShade="80"/>
        <w:left w:val="single" w:sz="2" w:space="0" w:color="0F243E" w:themeColor="text2" w:themeShade="80"/>
        <w:bottom w:val="single" w:sz="2" w:space="0" w:color="0F243E" w:themeColor="text2" w:themeShade="80"/>
        <w:right w:val="single" w:sz="2" w:space="0" w:color="0F243E" w:themeColor="text2" w:themeShade="80"/>
      </w:pBdr>
      <w:shd w:val="clear" w:color="auto" w:fill="EAF1DD" w:themeFill="accent3" w:themeFillTint="33"/>
      <w:ind w:left="624" w:right="454" w:hanging="170"/>
      <w:mirrorIndents/>
    </w:pPr>
    <w:rPr>
      <w:rFonts w:ascii="Tunga" w:hAnsi="Tunga" w:cs="Tunga"/>
      <w:bCs/>
      <w:color w:val="002060"/>
      <w:kern w:val="16"/>
      <w:sz w:val="28"/>
      <w:szCs w:val="28"/>
      <w:lang w:bidi="kn-IN"/>
    </w:rPr>
  </w:style>
  <w:style w:type="character" w:customStyle="1" w:styleId="SANSVedaChar">
    <w:name w:val="SANSVeda Char"/>
    <w:basedOn w:val="KanB2Char"/>
    <w:link w:val="SANSVeda"/>
    <w:rsid w:val="0069530B"/>
    <w:rPr>
      <w:rFonts w:ascii="Tunga" w:hAnsi="Tunga" w:cs="Tunga"/>
      <w:b/>
      <w:bCs/>
      <w:color w:val="002060"/>
      <w:kern w:val="16"/>
      <w:sz w:val="28"/>
      <w:szCs w:val="28"/>
      <w:shd w:val="clear" w:color="auto" w:fill="EAF1DD" w:themeFill="accent3" w:themeFillTint="33"/>
      <w:lang w:bidi="kn-IN"/>
    </w:rPr>
  </w:style>
  <w:style w:type="character" w:customStyle="1" w:styleId="SPPChar">
    <w:name w:val="SPP Char"/>
    <w:basedOn w:val="DefaultParagraphFont"/>
    <w:link w:val="SPP"/>
    <w:locked/>
    <w:rsid w:val="001F7A1F"/>
    <w:rPr>
      <w:rFonts w:ascii="Times New Roman" w:hAnsi="Times New Roman" w:cs="Tunga"/>
      <w:b/>
      <w:bCs/>
      <w:color w:val="FF0066"/>
      <w:sz w:val="28"/>
      <w:szCs w:val="24"/>
      <w:lang w:val="en-IN" w:bidi="kn-IN"/>
    </w:rPr>
  </w:style>
  <w:style w:type="paragraph" w:customStyle="1" w:styleId="SPP">
    <w:name w:val="SPP"/>
    <w:basedOn w:val="Normal"/>
    <w:link w:val="SPPChar"/>
    <w:autoRedefine/>
    <w:qFormat/>
    <w:rsid w:val="001F7A1F"/>
    <w:pPr>
      <w:keepLines/>
      <w:pBdr>
        <w:top w:val="outset" w:sz="6" w:space="0" w:color="7030A0"/>
        <w:left w:val="outset" w:sz="6" w:space="0" w:color="7030A0"/>
        <w:bottom w:val="inset" w:sz="6" w:space="0" w:color="7030A0"/>
        <w:right w:val="inset" w:sz="6" w:space="0" w:color="7030A0"/>
      </w:pBdr>
      <w:tabs>
        <w:tab w:val="left" w:pos="4918"/>
      </w:tabs>
      <w:ind w:right="-77" w:hanging="624"/>
    </w:pPr>
    <w:rPr>
      <w:rFonts w:ascii="Times New Roman" w:hAnsi="Times New Roman" w:cs="Tunga"/>
      <w:b/>
      <w:bCs/>
      <w:color w:val="FF0066"/>
      <w:sz w:val="28"/>
      <w:szCs w:val="24"/>
      <w:lang w:bidi="kn-IN"/>
    </w:rPr>
  </w:style>
  <w:style w:type="character" w:customStyle="1" w:styleId="SANSMeanChar">
    <w:name w:val="SANSMean Char"/>
    <w:basedOn w:val="DefaultParagraphFont"/>
    <w:link w:val="SANSMean"/>
    <w:locked/>
    <w:rsid w:val="005429BA"/>
    <w:rPr>
      <w:rFonts w:ascii="Times New Roman" w:hAnsi="Times New Roman" w:cs="Tunga"/>
      <w:b/>
      <w:bCs/>
      <w:color w:val="FF0000"/>
      <w:sz w:val="28"/>
      <w:szCs w:val="24"/>
      <w:lang w:bidi="kn-IN"/>
    </w:rPr>
  </w:style>
  <w:style w:type="paragraph" w:customStyle="1" w:styleId="SANSMean">
    <w:name w:val="SANSMean"/>
    <w:basedOn w:val="Normal"/>
    <w:link w:val="SANSMeanChar"/>
    <w:autoRedefine/>
    <w:qFormat/>
    <w:rsid w:val="005429BA"/>
    <w:pPr>
      <w:pBdr>
        <w:top w:val="single" w:sz="2" w:space="0" w:color="auto"/>
        <w:left w:val="single" w:sz="2" w:space="0" w:color="auto"/>
        <w:bottom w:val="single" w:sz="2" w:space="0" w:color="auto"/>
        <w:right w:val="single" w:sz="2" w:space="0" w:color="auto"/>
      </w:pBdr>
      <w:tabs>
        <w:tab w:val="left" w:pos="6379"/>
      </w:tabs>
      <w:ind w:left="624" w:right="454" w:hanging="170"/>
      <w:jc w:val="both"/>
    </w:pPr>
    <w:rPr>
      <w:rFonts w:ascii="Times New Roman" w:hAnsi="Times New Roman" w:cs="Tunga"/>
      <w:b/>
      <w:bCs/>
      <w:color w:val="FF0000"/>
      <w:sz w:val="28"/>
      <w:szCs w:val="24"/>
      <w:lang w:bidi="kn-IN"/>
    </w:rPr>
  </w:style>
  <w:style w:type="paragraph" w:customStyle="1" w:styleId="KG12">
    <w:name w:val="KG12"/>
    <w:basedOn w:val="S16T"/>
    <w:link w:val="KG12Char"/>
    <w:autoRedefine/>
    <w:rsid w:val="003C7468"/>
    <w:rPr>
      <w:szCs w:val="24"/>
    </w:rPr>
  </w:style>
  <w:style w:type="character" w:customStyle="1" w:styleId="KG12Char">
    <w:name w:val="KG12 Char"/>
    <w:basedOn w:val="S16TChar"/>
    <w:link w:val="KG12"/>
    <w:rsid w:val="003C7468"/>
    <w:rPr>
      <w:rFonts w:ascii="Sanskrit 2003" w:hAnsi="Sanskrit 2003" w:cs="Sanskrit 2003"/>
      <w:b/>
      <w:bCs/>
      <w:color w:val="7030A0"/>
      <w:sz w:val="28"/>
      <w:szCs w:val="24"/>
      <w:lang w:bidi="sa-IN"/>
    </w:rPr>
  </w:style>
  <w:style w:type="paragraph" w:customStyle="1" w:styleId="SanSlK1">
    <w:name w:val="SanSlK1"/>
    <w:basedOn w:val="KanB2"/>
    <w:link w:val="SanSlK1Char"/>
    <w:autoRedefine/>
    <w:qFormat/>
    <w:rsid w:val="005B70B2"/>
    <w:pPr>
      <w:pBdr>
        <w:top w:val="single" w:sz="2" w:space="0" w:color="C00000"/>
        <w:left w:val="single" w:sz="2" w:space="0" w:color="C00000"/>
        <w:bottom w:val="single" w:sz="2" w:space="0" w:color="C00000"/>
        <w:right w:val="single" w:sz="2" w:space="0" w:color="C00000"/>
      </w:pBdr>
      <w:shd w:val="clear" w:color="auto" w:fill="FFFFFF" w:themeFill="background1"/>
      <w:ind w:left="284" w:right="284" w:firstLine="284"/>
    </w:pPr>
    <w:rPr>
      <w:rFonts w:ascii="Sanskrit 2003" w:hAnsi="Sanskrit 2003" w:cs="Sanskrit 2003"/>
      <w:color w:val="215868" w:themeColor="accent5" w:themeShade="80"/>
      <w:sz w:val="24"/>
      <w:szCs w:val="26"/>
      <w:lang w:bidi="sa-IN"/>
    </w:rPr>
  </w:style>
  <w:style w:type="character" w:customStyle="1" w:styleId="SanSlK1Char">
    <w:name w:val="SanSlK1 Char"/>
    <w:basedOn w:val="KanB2Char"/>
    <w:link w:val="SanSlK1"/>
    <w:rsid w:val="005B70B2"/>
    <w:rPr>
      <w:rFonts w:ascii="Sanskrit 2003" w:hAnsi="Sanskrit 2003" w:cs="Sanskrit 2003"/>
      <w:b w:val="0"/>
      <w:bCs/>
      <w:color w:val="215868" w:themeColor="accent5" w:themeShade="80"/>
      <w:sz w:val="24"/>
      <w:szCs w:val="26"/>
      <w:shd w:val="clear" w:color="auto" w:fill="FFFFFF" w:themeFill="background1"/>
      <w:lang w:bidi="sa-IN"/>
    </w:rPr>
  </w:style>
  <w:style w:type="paragraph" w:customStyle="1" w:styleId="SSRBC14">
    <w:name w:val="SSRBC14"/>
    <w:basedOn w:val="STBRJ14"/>
    <w:next w:val="STBRJ14"/>
    <w:link w:val="SSRBC14Char"/>
    <w:autoRedefine/>
    <w:qFormat/>
    <w:rsid w:val="00462164"/>
    <w:pPr>
      <w:pBdr>
        <w:top w:val="single" w:sz="2" w:space="0" w:color="632423" w:themeColor="accent2" w:themeShade="80"/>
        <w:left w:val="single" w:sz="2" w:space="0" w:color="632423" w:themeColor="accent2" w:themeShade="80"/>
        <w:bottom w:val="single" w:sz="2" w:space="0" w:color="632423" w:themeColor="accent2" w:themeShade="80"/>
        <w:right w:val="single" w:sz="2" w:space="0" w:color="632423" w:themeColor="accent2" w:themeShade="80"/>
      </w:pBdr>
      <w:shd w:val="clear" w:color="auto" w:fill="FDE9D9" w:themeFill="accent6" w:themeFillTint="33"/>
    </w:pPr>
    <w:rPr>
      <w:bCs/>
      <w:color w:val="FF0000"/>
      <w:kern w:val="0"/>
      <w:szCs w:val="32"/>
    </w:rPr>
  </w:style>
  <w:style w:type="character" w:customStyle="1" w:styleId="SSRBC14Char">
    <w:name w:val="SSRBC14 Char"/>
    <w:basedOn w:val="STBRJ14Char"/>
    <w:link w:val="SSRBC14"/>
    <w:rsid w:val="00462164"/>
    <w:rPr>
      <w:rFonts w:ascii="Sanskrit 2003" w:eastAsiaTheme="minorEastAsia" w:hAnsi="Sanskrit 2003" w:cs="Sanskrit 2003"/>
      <w:b/>
      <w:bCs/>
      <w:color w:val="FF0000"/>
      <w:spacing w:val="20"/>
      <w:kern w:val="28"/>
      <w:sz w:val="28"/>
      <w:szCs w:val="32"/>
      <w:shd w:val="clear" w:color="auto" w:fill="FDE9D9" w:themeFill="accent6" w:themeFillTint="33"/>
      <w:lang w:val="en-IN" w:bidi="sa-IN"/>
    </w:rPr>
  </w:style>
  <w:style w:type="paragraph" w:customStyle="1" w:styleId="S16S">
    <w:name w:val="S16S"/>
    <w:basedOn w:val="STBRJ14"/>
    <w:next w:val="EngText"/>
    <w:link w:val="S16SChar"/>
    <w:autoRedefine/>
    <w:qFormat/>
    <w:rsid w:val="003F733B"/>
    <w:pPr>
      <w:keepLines/>
      <w:pBdr>
        <w:top w:val="single" w:sz="2" w:space="0" w:color="7030A0"/>
        <w:left w:val="single" w:sz="2" w:space="0" w:color="7030A0"/>
        <w:bottom w:val="single" w:sz="2" w:space="0" w:color="7030A0"/>
        <w:right w:val="single" w:sz="2" w:space="0" w:color="7030A0"/>
      </w:pBdr>
      <w:shd w:val="clear" w:color="auto" w:fill="E8F5F8"/>
      <w:ind w:left="288" w:right="288"/>
      <w:jc w:val="left"/>
    </w:pPr>
    <w:rPr>
      <w:sz w:val="32"/>
      <w:szCs w:val="32"/>
      <w:lang w:val="en-IN"/>
    </w:rPr>
  </w:style>
  <w:style w:type="character" w:customStyle="1" w:styleId="S16SChar">
    <w:name w:val="S16S Char"/>
    <w:basedOn w:val="KANBOLDTEXTChar"/>
    <w:link w:val="S16S"/>
    <w:rsid w:val="003F733B"/>
    <w:rPr>
      <w:rFonts w:ascii="Sanskrit 2003" w:eastAsiaTheme="minorEastAsia" w:hAnsi="Sanskrit 2003" w:cs="Sanskrit 2003"/>
      <w:b w:val="0"/>
      <w:bCs w:val="0"/>
      <w:color w:val="000000"/>
      <w:kern w:val="28"/>
      <w:sz w:val="32"/>
      <w:szCs w:val="32"/>
      <w:shd w:val="clear" w:color="auto" w:fill="E8F5F8"/>
      <w:lang w:val="en-IN" w:bidi="sa-IN"/>
    </w:rPr>
  </w:style>
  <w:style w:type="paragraph" w:customStyle="1" w:styleId="SSPRA14">
    <w:name w:val="SSPRA14"/>
    <w:link w:val="SSPRA14Char"/>
    <w:autoRedefine/>
    <w:qFormat/>
    <w:rsid w:val="00E114B6"/>
    <w:pPr>
      <w:shd w:val="clear" w:color="auto" w:fill="EEECE1" w:themeFill="background2"/>
    </w:pPr>
    <w:rPr>
      <w:rFonts w:ascii="Sanskrit 2003" w:eastAsiaTheme="minorEastAsia" w:hAnsi="Sanskrit 2003" w:cs="Sanskrit 2003"/>
      <w:bCs/>
      <w:color w:val="FF0000"/>
      <w:kern w:val="24"/>
      <w:sz w:val="28"/>
      <w:szCs w:val="28"/>
      <w:lang w:bidi="sa-IN"/>
    </w:rPr>
  </w:style>
  <w:style w:type="character" w:customStyle="1" w:styleId="SSPRA14Char">
    <w:name w:val="SSPRA14 Char"/>
    <w:basedOn w:val="STBRJ14Char"/>
    <w:link w:val="SSPRA14"/>
    <w:rsid w:val="00E114B6"/>
    <w:rPr>
      <w:rFonts w:ascii="Sanskrit 2003" w:eastAsiaTheme="minorEastAsia" w:hAnsi="Sanskrit 2003" w:cs="Sanskrit 2003"/>
      <w:b/>
      <w:bCs/>
      <w:color w:val="FF0000"/>
      <w:kern w:val="24"/>
      <w:sz w:val="28"/>
      <w:szCs w:val="28"/>
      <w:shd w:val="clear" w:color="auto" w:fill="EEECE1" w:themeFill="background2"/>
      <w:lang w:val="en-IN" w:bidi="sa-IN"/>
    </w:rPr>
  </w:style>
  <w:style w:type="character" w:styleId="LineNumber">
    <w:name w:val="line number"/>
    <w:basedOn w:val="DefaultParagraphFont"/>
    <w:uiPriority w:val="99"/>
    <w:semiHidden/>
    <w:unhideWhenUsed/>
    <w:rsid w:val="00302815"/>
  </w:style>
  <w:style w:type="paragraph" w:customStyle="1" w:styleId="SSBRC14">
    <w:name w:val="SSBRC14"/>
    <w:basedOn w:val="SSBRC16"/>
    <w:link w:val="SSBRC14Char"/>
    <w:autoRedefine/>
    <w:qFormat/>
    <w:rsid w:val="007C196B"/>
    <w:pPr>
      <w:pBdr>
        <w:top w:val="double" w:sz="4" w:space="0" w:color="auto"/>
        <w:left w:val="double" w:sz="4" w:space="0" w:color="auto"/>
        <w:bottom w:val="double" w:sz="4" w:space="0" w:color="auto"/>
        <w:right w:val="double" w:sz="4" w:space="0" w:color="auto"/>
      </w:pBdr>
      <w:shd w:val="clear" w:color="auto" w:fill="F0F5E7"/>
    </w:pPr>
    <w:rPr>
      <w:color w:val="215868" w:themeColor="accent5" w:themeShade="80"/>
      <w:szCs w:val="28"/>
    </w:rPr>
  </w:style>
  <w:style w:type="character" w:customStyle="1" w:styleId="SSBRC14Char">
    <w:name w:val="SSBRC14 Char"/>
    <w:basedOn w:val="SSBRC16Char"/>
    <w:link w:val="SSBRC14"/>
    <w:rsid w:val="007C196B"/>
    <w:rPr>
      <w:rFonts w:ascii="Sanskrit 2003" w:eastAsiaTheme="minorEastAsia" w:hAnsi="Sanskrit 2003" w:cs="Sanskrit 2003"/>
      <w:b w:val="0"/>
      <w:bCs/>
      <w:color w:val="215868" w:themeColor="accent5" w:themeShade="80"/>
      <w:spacing w:val="20"/>
      <w:kern w:val="28"/>
      <w:sz w:val="28"/>
      <w:szCs w:val="28"/>
      <w:shd w:val="clear" w:color="auto" w:fill="F0F5E7"/>
      <w:lang w:val="en-IN" w:bidi="sa-IN"/>
    </w:rPr>
  </w:style>
  <w:style w:type="paragraph" w:customStyle="1" w:styleId="SSBRC18">
    <w:name w:val="SSBRC18"/>
    <w:basedOn w:val="SSBRC16"/>
    <w:next w:val="Normal"/>
    <w:link w:val="SSBRC18Char"/>
    <w:autoRedefine/>
    <w:qFormat/>
    <w:rsid w:val="00C073C8"/>
    <w:rPr>
      <w:szCs w:val="36"/>
    </w:rPr>
  </w:style>
  <w:style w:type="character" w:customStyle="1" w:styleId="SSBRC18Char">
    <w:name w:val="SSBRC18 Char"/>
    <w:basedOn w:val="SSBRC16Char"/>
    <w:link w:val="SSBRC18"/>
    <w:rsid w:val="00C073C8"/>
    <w:rPr>
      <w:rFonts w:ascii="Sanskrit 2003" w:eastAsiaTheme="minorEastAsia" w:hAnsi="Sanskrit 2003" w:cs="Sanskrit 2003"/>
      <w:b w:val="0"/>
      <w:bCs/>
      <w:color w:val="4F6228" w:themeColor="accent3" w:themeShade="80"/>
      <w:kern w:val="28"/>
      <w:sz w:val="36"/>
      <w:szCs w:val="36"/>
      <w:shd w:val="clear" w:color="auto" w:fill="FDE9D9" w:themeFill="accent6" w:themeFillTint="33"/>
      <w:lang w:val="en-IN" w:bidi="sa-IN"/>
    </w:rPr>
  </w:style>
  <w:style w:type="paragraph" w:customStyle="1" w:styleId="STBRH13">
    <w:name w:val="STBRH13"/>
    <w:link w:val="STBRH13Char"/>
    <w:autoRedefine/>
    <w:qFormat/>
    <w:rsid w:val="008E44E6"/>
    <w:rPr>
      <w:rFonts w:ascii="Sanskrit 2003" w:eastAsiaTheme="minorEastAsia" w:hAnsi="Sanskrit 2003" w:cs="Sanskrit 2003"/>
      <w:color w:val="FF0000"/>
      <w:kern w:val="26"/>
      <w:sz w:val="28"/>
      <w:szCs w:val="26"/>
      <w:lang w:bidi="sa-IN"/>
    </w:rPr>
  </w:style>
  <w:style w:type="character" w:customStyle="1" w:styleId="STBRH13Char">
    <w:name w:val="STBRH13 Char"/>
    <w:basedOn w:val="S13TChar"/>
    <w:link w:val="STBRH13"/>
    <w:rsid w:val="008E44E6"/>
    <w:rPr>
      <w:rFonts w:ascii="Sanskrit 2003" w:eastAsiaTheme="minorEastAsia" w:hAnsi="Sanskrit 2003" w:cs="Sanskrit 2003"/>
      <w:b w:val="0"/>
      <w:bCs w:val="0"/>
      <w:color w:val="FF0000"/>
      <w:spacing w:val="20"/>
      <w:kern w:val="26"/>
      <w:sz w:val="28"/>
      <w:szCs w:val="26"/>
      <w:shd w:val="clear" w:color="auto" w:fill="EEECE1" w:themeFill="background2"/>
      <w:lang w:val="en-IN" w:bidi="sa-IN"/>
    </w:rPr>
  </w:style>
  <w:style w:type="paragraph" w:customStyle="1" w:styleId="SKBRPP13">
    <w:name w:val="SKBRPP13"/>
    <w:link w:val="SKBRPP13Char"/>
    <w:autoRedefine/>
    <w:qFormat/>
    <w:rsid w:val="00B01CAD"/>
    <w:rPr>
      <w:rFonts w:ascii="Sanskrit 2003" w:eastAsiaTheme="minorEastAsia" w:hAnsi="Sanskrit 2003" w:cs="Sanskrit 2003"/>
      <w:bCs/>
      <w:color w:val="C00000"/>
      <w:kern w:val="28"/>
      <w:sz w:val="28"/>
      <w:szCs w:val="26"/>
      <w:lang w:bidi="sa-IN"/>
    </w:rPr>
  </w:style>
  <w:style w:type="character" w:customStyle="1" w:styleId="SKBRPP13Char">
    <w:name w:val="SKBRPP13 Char"/>
    <w:basedOn w:val="S13TChar"/>
    <w:link w:val="SKBRPP13"/>
    <w:rsid w:val="00B01CAD"/>
    <w:rPr>
      <w:rFonts w:ascii="Sanskrit 2003" w:eastAsiaTheme="minorEastAsia" w:hAnsi="Sanskrit 2003" w:cs="Sanskrit 2003"/>
      <w:b w:val="0"/>
      <w:bCs/>
      <w:color w:val="C00000"/>
      <w:spacing w:val="20"/>
      <w:kern w:val="26"/>
      <w:sz w:val="28"/>
      <w:szCs w:val="26"/>
      <w:shd w:val="clear" w:color="auto" w:fill="F9F9F9"/>
      <w:lang w:val="en-IN" w:bidi="sa-IN"/>
    </w:rPr>
  </w:style>
  <w:style w:type="table" w:customStyle="1" w:styleId="TableGrid1">
    <w:name w:val="Table Grid1"/>
    <w:basedOn w:val="TableNormal"/>
    <w:next w:val="TableGrid"/>
    <w:uiPriority w:val="59"/>
    <w:rsid w:val="00F606DA"/>
    <w:pPr>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ANGT">
    <w:name w:val="KANGT"/>
    <w:basedOn w:val="KanTxt"/>
    <w:link w:val="KANGTChar"/>
    <w:autoRedefine/>
    <w:qFormat/>
    <w:rsid w:val="000E4DFA"/>
    <w:pPr>
      <w:pBdr>
        <w:top w:val="single" w:sz="2" w:space="1" w:color="002060"/>
        <w:left w:val="single" w:sz="2" w:space="4" w:color="002060"/>
        <w:bottom w:val="single" w:sz="2" w:space="1" w:color="002060"/>
        <w:right w:val="single" w:sz="2" w:space="4" w:color="002060"/>
      </w:pBdr>
      <w:shd w:val="clear" w:color="auto" w:fill="F2F2F2" w:themeFill="background1" w:themeFillShade="F2"/>
      <w:ind w:left="284" w:right="284" w:firstLine="0"/>
      <w:mirrorIndents/>
      <w:jc w:val="both"/>
    </w:pPr>
    <w:rPr>
      <w:b/>
      <w:sz w:val="28"/>
      <w:szCs w:val="28"/>
    </w:rPr>
  </w:style>
  <w:style w:type="character" w:customStyle="1" w:styleId="KANGTChar">
    <w:name w:val="KANGT Char"/>
    <w:basedOn w:val="KanTxtChar"/>
    <w:link w:val="KANGT"/>
    <w:rsid w:val="000E4DFA"/>
    <w:rPr>
      <w:rFonts w:ascii="Tunga" w:hAnsi="Tunga" w:cs="Tunga"/>
      <w:b/>
      <w:bCs/>
      <w:color w:val="7030A0"/>
      <w:sz w:val="28"/>
      <w:szCs w:val="28"/>
      <w:shd w:val="clear" w:color="auto" w:fill="F2F2F2" w:themeFill="background1" w:themeFillShade="F2"/>
      <w:lang w:bidi="kn-IN"/>
    </w:rPr>
  </w:style>
  <w:style w:type="paragraph" w:styleId="TOC4">
    <w:name w:val="toc 4"/>
    <w:basedOn w:val="Normal"/>
    <w:next w:val="Normal"/>
    <w:autoRedefine/>
    <w:uiPriority w:val="39"/>
    <w:unhideWhenUsed/>
    <w:rsid w:val="001E0944"/>
    <w:pPr>
      <w:ind w:left="440"/>
    </w:pPr>
    <w:rPr>
      <w:rFonts w:cs="Mangal"/>
      <w:sz w:val="20"/>
      <w:szCs w:val="16"/>
    </w:rPr>
  </w:style>
  <w:style w:type="paragraph" w:styleId="TOC5">
    <w:name w:val="toc 5"/>
    <w:basedOn w:val="Normal"/>
    <w:next w:val="Normal"/>
    <w:autoRedefine/>
    <w:uiPriority w:val="39"/>
    <w:unhideWhenUsed/>
    <w:rsid w:val="001E007C"/>
    <w:pPr>
      <w:ind w:left="660"/>
    </w:pPr>
    <w:rPr>
      <w:rFonts w:cs="Mangal"/>
      <w:sz w:val="20"/>
      <w:szCs w:val="16"/>
    </w:rPr>
  </w:style>
  <w:style w:type="paragraph" w:styleId="TOC6">
    <w:name w:val="toc 6"/>
    <w:basedOn w:val="Normal"/>
    <w:next w:val="Normal"/>
    <w:autoRedefine/>
    <w:uiPriority w:val="39"/>
    <w:unhideWhenUsed/>
    <w:rsid w:val="001E007C"/>
    <w:pPr>
      <w:ind w:left="880"/>
    </w:pPr>
    <w:rPr>
      <w:rFonts w:cs="Mangal"/>
      <w:sz w:val="20"/>
      <w:szCs w:val="16"/>
    </w:rPr>
  </w:style>
  <w:style w:type="paragraph" w:styleId="TOC7">
    <w:name w:val="toc 7"/>
    <w:basedOn w:val="Normal"/>
    <w:next w:val="Normal"/>
    <w:autoRedefine/>
    <w:uiPriority w:val="39"/>
    <w:unhideWhenUsed/>
    <w:rsid w:val="001E007C"/>
    <w:pPr>
      <w:ind w:left="1100"/>
    </w:pPr>
    <w:rPr>
      <w:rFonts w:cs="Mangal"/>
      <w:sz w:val="20"/>
      <w:szCs w:val="16"/>
    </w:rPr>
  </w:style>
  <w:style w:type="paragraph" w:styleId="TOC8">
    <w:name w:val="toc 8"/>
    <w:basedOn w:val="Normal"/>
    <w:next w:val="Normal"/>
    <w:autoRedefine/>
    <w:uiPriority w:val="39"/>
    <w:unhideWhenUsed/>
    <w:rsid w:val="001E007C"/>
    <w:pPr>
      <w:ind w:left="1320"/>
    </w:pPr>
    <w:rPr>
      <w:rFonts w:cs="Mangal"/>
      <w:sz w:val="20"/>
      <w:szCs w:val="16"/>
    </w:rPr>
  </w:style>
  <w:style w:type="paragraph" w:styleId="TOC9">
    <w:name w:val="toc 9"/>
    <w:basedOn w:val="Normal"/>
    <w:next w:val="Normal"/>
    <w:autoRedefine/>
    <w:uiPriority w:val="39"/>
    <w:unhideWhenUsed/>
    <w:rsid w:val="001E007C"/>
    <w:pPr>
      <w:ind w:left="1540"/>
    </w:pPr>
    <w:rPr>
      <w:rFonts w:cs="Mangal"/>
      <w:sz w:val="20"/>
      <w:szCs w:val="16"/>
    </w:rPr>
  </w:style>
  <w:style w:type="character" w:customStyle="1" w:styleId="Heading7Char">
    <w:name w:val="Heading 7 Char"/>
    <w:basedOn w:val="DefaultParagraphFont"/>
    <w:link w:val="Heading7"/>
    <w:uiPriority w:val="9"/>
    <w:rsid w:val="00C073C8"/>
    <w:rPr>
      <w:rFonts w:asciiTheme="majorHAnsi" w:eastAsiaTheme="majorEastAsia" w:hAnsiTheme="majorHAnsi" w:cstheme="majorBidi"/>
      <w:i/>
      <w:iCs/>
      <w:color w:val="404040" w:themeColor="text1" w:themeTint="BF"/>
      <w:lang w:val="en-IN" w:bidi="sa-IN"/>
    </w:rPr>
  </w:style>
  <w:style w:type="paragraph" w:styleId="ListBullet">
    <w:name w:val="List Bullet"/>
    <w:basedOn w:val="Normal"/>
    <w:uiPriority w:val="99"/>
    <w:unhideWhenUsed/>
    <w:rsid w:val="00C073C8"/>
    <w:pPr>
      <w:numPr>
        <w:numId w:val="6"/>
      </w:numPr>
      <w:contextualSpacing/>
    </w:pPr>
  </w:style>
  <w:style w:type="paragraph" w:styleId="BodyTextIndent">
    <w:name w:val="Body Text Indent"/>
    <w:basedOn w:val="Normal"/>
    <w:link w:val="BodyTextIndentChar"/>
    <w:uiPriority w:val="99"/>
    <w:unhideWhenUsed/>
    <w:rsid w:val="00C073C8"/>
    <w:pPr>
      <w:spacing w:after="120"/>
      <w:ind w:left="283"/>
    </w:pPr>
  </w:style>
  <w:style w:type="character" w:customStyle="1" w:styleId="BodyTextIndentChar">
    <w:name w:val="Body Text Indent Char"/>
    <w:basedOn w:val="DefaultParagraphFont"/>
    <w:link w:val="BodyTextIndent"/>
    <w:uiPriority w:val="99"/>
    <w:rsid w:val="00C073C8"/>
    <w:rPr>
      <w:lang w:val="en-IN" w:bidi="sa-IN"/>
    </w:rPr>
  </w:style>
  <w:style w:type="paragraph" w:styleId="NormalIndent">
    <w:name w:val="Normal Indent"/>
    <w:basedOn w:val="Normal"/>
    <w:uiPriority w:val="99"/>
    <w:unhideWhenUsed/>
    <w:rsid w:val="00C073C8"/>
    <w:pPr>
      <w:ind w:left="720"/>
    </w:pPr>
  </w:style>
  <w:style w:type="paragraph" w:styleId="BodyTextFirstIndent">
    <w:name w:val="Body Text First Indent"/>
    <w:basedOn w:val="BodyText"/>
    <w:link w:val="BodyTextFirstIndentChar"/>
    <w:uiPriority w:val="99"/>
    <w:unhideWhenUsed/>
    <w:rsid w:val="00C073C8"/>
    <w:pPr>
      <w:spacing w:after="0"/>
      <w:ind w:firstLine="360"/>
    </w:pPr>
  </w:style>
  <w:style w:type="character" w:customStyle="1" w:styleId="BodyTextFirstIndentChar">
    <w:name w:val="Body Text First Indent Char"/>
    <w:basedOn w:val="BodyTextChar"/>
    <w:link w:val="BodyTextFirstIndent"/>
    <w:uiPriority w:val="99"/>
    <w:rsid w:val="00C073C8"/>
    <w:rPr>
      <w:lang w:val="en-IN" w:bidi="sa-IN"/>
    </w:rPr>
  </w:style>
  <w:style w:type="paragraph" w:styleId="BodyTextFirstIndent2">
    <w:name w:val="Body Text First Indent 2"/>
    <w:basedOn w:val="BodyTextIndent"/>
    <w:link w:val="BodyTextFirstIndent2Char"/>
    <w:uiPriority w:val="99"/>
    <w:unhideWhenUsed/>
    <w:rsid w:val="00C073C8"/>
    <w:pPr>
      <w:spacing w:after="0"/>
      <w:ind w:left="360" w:firstLine="360"/>
    </w:pPr>
  </w:style>
  <w:style w:type="character" w:customStyle="1" w:styleId="BodyTextFirstIndent2Char">
    <w:name w:val="Body Text First Indent 2 Char"/>
    <w:basedOn w:val="BodyTextIndentChar"/>
    <w:link w:val="BodyTextFirstIndent2"/>
    <w:uiPriority w:val="99"/>
    <w:rsid w:val="00C073C8"/>
    <w:rPr>
      <w:lang w:val="en-IN" w:bidi="sa-IN"/>
    </w:rPr>
  </w:style>
  <w:style w:type="paragraph" w:customStyle="1" w:styleId="SSBR18C">
    <w:name w:val="SSBR18C"/>
    <w:next w:val="S14T"/>
    <w:link w:val="SSBR18CChar"/>
    <w:autoRedefine/>
    <w:qFormat/>
    <w:rsid w:val="00106830"/>
    <w:pPr>
      <w:keepLines/>
      <w:pBdr>
        <w:top w:val="single" w:sz="8" w:space="0" w:color="C00000"/>
        <w:left w:val="single" w:sz="8" w:space="0" w:color="C00000"/>
        <w:bottom w:val="single" w:sz="8" w:space="0" w:color="C00000"/>
        <w:right w:val="single" w:sz="8" w:space="0" w:color="C00000"/>
      </w:pBdr>
      <w:shd w:val="clear" w:color="auto" w:fill="FDE9D9" w:themeFill="accent6" w:themeFillTint="33"/>
      <w:ind w:left="113" w:right="113" w:firstLine="0"/>
      <w:mirrorIndents/>
      <w:jc w:val="center"/>
    </w:pPr>
    <w:rPr>
      <w:rFonts w:ascii="Sanskrit 2003" w:eastAsiaTheme="minorEastAsia" w:hAnsi="Sanskrit 2003" w:cs="Sanskrit 2003"/>
      <w:bCs/>
      <w:color w:val="002060"/>
      <w:kern w:val="28"/>
      <w:sz w:val="36"/>
      <w:szCs w:val="36"/>
      <w:lang w:val="en-IN" w:bidi="sa-IN"/>
    </w:rPr>
  </w:style>
  <w:style w:type="paragraph" w:customStyle="1" w:styleId="SF4">
    <w:name w:val="SF4"/>
    <w:basedOn w:val="Normal"/>
    <w:link w:val="SF4Char"/>
    <w:qFormat/>
    <w:rsid w:val="00337A6A"/>
    <w:pPr>
      <w:pBdr>
        <w:top w:val="single" w:sz="8" w:space="0" w:color="002060"/>
        <w:left w:val="single" w:sz="8" w:space="0" w:color="002060"/>
        <w:bottom w:val="single" w:sz="8" w:space="0" w:color="002060"/>
        <w:right w:val="single" w:sz="8" w:space="0" w:color="002060"/>
      </w:pBdr>
      <w:shd w:val="clear" w:color="auto" w:fill="EAF1DD" w:themeFill="accent3" w:themeFillTint="33"/>
      <w:autoSpaceDE w:val="0"/>
      <w:autoSpaceDN w:val="0"/>
      <w:adjustRightInd w:val="0"/>
      <w:jc w:val="center"/>
    </w:pPr>
    <w:rPr>
      <w:rFonts w:ascii="Sanskrit 2003" w:hAnsi="Sanskrit 2003" w:cs="Sanskrit 2003"/>
      <w:b/>
      <w:bCs/>
      <w:color w:val="002060"/>
      <w:sz w:val="32"/>
      <w:szCs w:val="28"/>
    </w:rPr>
  </w:style>
  <w:style w:type="character" w:customStyle="1" w:styleId="SSBR18CChar">
    <w:name w:val="SSBR18C Char"/>
    <w:basedOn w:val="SSBRC18Char"/>
    <w:link w:val="SSBR18C"/>
    <w:rsid w:val="00106830"/>
    <w:rPr>
      <w:rFonts w:ascii="Sanskrit 2003" w:eastAsiaTheme="minorEastAsia" w:hAnsi="Sanskrit 2003" w:cs="Sanskrit 2003"/>
      <w:b w:val="0"/>
      <w:bCs/>
      <w:color w:val="002060"/>
      <w:kern w:val="28"/>
      <w:sz w:val="36"/>
      <w:szCs w:val="36"/>
      <w:shd w:val="clear" w:color="auto" w:fill="FDE9D9" w:themeFill="accent6" w:themeFillTint="33"/>
      <w:lang w:val="en-IN" w:bidi="sa-IN"/>
    </w:rPr>
  </w:style>
  <w:style w:type="character" w:customStyle="1" w:styleId="SF4Char">
    <w:name w:val="SF4 Char"/>
    <w:basedOn w:val="DefaultParagraphFont"/>
    <w:link w:val="SF4"/>
    <w:rsid w:val="00337A6A"/>
    <w:rPr>
      <w:rFonts w:ascii="Sanskrit 2003" w:hAnsi="Sanskrit 2003" w:cs="Sanskrit 2003"/>
      <w:b/>
      <w:bCs/>
      <w:color w:val="002060"/>
      <w:sz w:val="32"/>
      <w:szCs w:val="28"/>
      <w:shd w:val="clear" w:color="auto" w:fill="EAF1DD" w:themeFill="accent3" w:themeFillTint="33"/>
      <w:lang w:val="en-IN" w:bidi="sa-IN"/>
    </w:rPr>
  </w:style>
  <w:style w:type="table" w:customStyle="1" w:styleId="TableGrid2">
    <w:name w:val="Table Grid2"/>
    <w:basedOn w:val="TableNormal"/>
    <w:next w:val="TableGrid"/>
    <w:uiPriority w:val="59"/>
    <w:rsid w:val="00DA47E2"/>
    <w:pPr>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03FBC"/>
    <w:pPr>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4T">
    <w:name w:val="S14T"/>
    <w:link w:val="S14TChar"/>
    <w:autoRedefine/>
    <w:qFormat/>
    <w:rsid w:val="00116BC5"/>
    <w:pPr>
      <w:widowControl w:val="0"/>
      <w:pBdr>
        <w:top w:val="single" w:sz="2" w:space="0" w:color="FF0000"/>
        <w:left w:val="single" w:sz="2" w:space="0" w:color="FF0000"/>
        <w:bottom w:val="single" w:sz="2" w:space="0" w:color="FF0000"/>
        <w:right w:val="single" w:sz="2" w:space="0" w:color="FF0000"/>
        <w:between w:val="single" w:sz="2" w:space="0" w:color="FF0000"/>
        <w:bar w:val="single" w:sz="2" w:color="FF0000"/>
      </w:pBdr>
      <w:shd w:val="clear" w:color="auto" w:fill="F7FEFF"/>
      <w:ind w:left="113" w:right="113" w:firstLine="0"/>
      <w:mirrorIndents/>
      <w:jc w:val="both"/>
    </w:pPr>
    <w:rPr>
      <w:rFonts w:ascii="Sanskrit 2003" w:eastAsiaTheme="minorEastAsia" w:hAnsi="Sanskrit 2003" w:cs="Sanskrit 2003"/>
      <w:color w:val="000000"/>
      <w:kern w:val="28"/>
      <w:sz w:val="28"/>
      <w:szCs w:val="28"/>
      <w:lang w:val="en-IN" w:bidi="sa-IN"/>
    </w:rPr>
  </w:style>
  <w:style w:type="character" w:customStyle="1" w:styleId="S14TChar">
    <w:name w:val="S14T Char"/>
    <w:basedOn w:val="DefaultParagraphFont"/>
    <w:link w:val="S14T"/>
    <w:rsid w:val="00116BC5"/>
    <w:rPr>
      <w:rFonts w:ascii="Sanskrit 2003" w:eastAsiaTheme="minorEastAsia" w:hAnsi="Sanskrit 2003" w:cs="Sanskrit 2003"/>
      <w:color w:val="000000"/>
      <w:kern w:val="28"/>
      <w:sz w:val="28"/>
      <w:szCs w:val="28"/>
      <w:shd w:val="clear" w:color="auto" w:fill="F7FEFF"/>
      <w:lang w:val="en-IN" w:bidi="sa-IN"/>
    </w:rPr>
  </w:style>
  <w:style w:type="paragraph" w:customStyle="1" w:styleId="S14S">
    <w:name w:val="S14S"/>
    <w:basedOn w:val="Normal"/>
    <w:link w:val="S14SChar"/>
    <w:qFormat/>
    <w:rsid w:val="00564485"/>
    <w:pPr>
      <w:keepLines/>
      <w:pBdr>
        <w:top w:val="double" w:sz="4" w:space="0" w:color="auto"/>
        <w:left w:val="double" w:sz="4" w:space="0" w:color="auto"/>
        <w:bottom w:val="double" w:sz="4" w:space="0" w:color="auto"/>
        <w:right w:val="double" w:sz="4" w:space="0" w:color="auto"/>
      </w:pBdr>
      <w:shd w:val="clear" w:color="auto" w:fill="F0F5E7"/>
      <w:ind w:left="144" w:right="144"/>
    </w:pPr>
    <w:rPr>
      <w:rFonts w:ascii="Sanskrit 2003" w:eastAsiaTheme="minorEastAsia" w:hAnsi="Sanskrit 2003" w:cs="Sanskrit 2003"/>
      <w:color w:val="215868" w:themeColor="accent5" w:themeShade="80"/>
      <w:kern w:val="28"/>
      <w:sz w:val="32"/>
      <w:szCs w:val="28"/>
      <w:lang w:val="en-IN" w:bidi="sa-IN"/>
      <w14:shadow w14:blurRad="50800" w14:dist="38100" w14:dir="2700000" w14:sx="100000" w14:sy="100000" w14:kx="0" w14:ky="0" w14:algn="tl">
        <w14:srgbClr w14:val="000000">
          <w14:alpha w14:val="60000"/>
        </w14:srgbClr>
      </w14:shadow>
    </w:rPr>
  </w:style>
  <w:style w:type="paragraph" w:customStyle="1" w:styleId="SH4">
    <w:name w:val="SH4"/>
    <w:basedOn w:val="SH2"/>
    <w:link w:val="SH4Char"/>
    <w:autoRedefine/>
    <w:qFormat/>
    <w:rsid w:val="00B606B8"/>
    <w:pPr>
      <w:pBdr>
        <w:top w:val="single" w:sz="4" w:space="0" w:color="auto"/>
        <w:left w:val="single" w:sz="4" w:space="0" w:color="auto"/>
        <w:bottom w:val="single" w:sz="4" w:space="0" w:color="auto"/>
        <w:right w:val="single" w:sz="4" w:space="0" w:color="auto"/>
        <w:between w:val="single" w:sz="4" w:space="0" w:color="auto"/>
        <w:bar w:val="single" w:sz="4" w:color="auto"/>
      </w:pBdr>
      <w:shd w:val="clear" w:color="auto" w:fill="EEECE1" w:themeFill="background2"/>
      <w:outlineLvl w:val="3"/>
    </w:pPr>
    <w:rPr>
      <w:sz w:val="26"/>
      <w:szCs w:val="26"/>
    </w:rPr>
  </w:style>
  <w:style w:type="character" w:customStyle="1" w:styleId="S14SChar">
    <w:name w:val="S14S Char"/>
    <w:basedOn w:val="DefaultParagraphFont"/>
    <w:link w:val="S14S"/>
    <w:rsid w:val="00564485"/>
    <w:rPr>
      <w:rFonts w:ascii="Sanskrit 2003" w:eastAsiaTheme="minorEastAsia" w:hAnsi="Sanskrit 2003" w:cs="Sanskrit 2003"/>
      <w:color w:val="215868" w:themeColor="accent5" w:themeShade="80"/>
      <w:kern w:val="28"/>
      <w:sz w:val="32"/>
      <w:szCs w:val="28"/>
      <w:shd w:val="clear" w:color="auto" w:fill="F0F5E7"/>
      <w:lang w:val="en-IN" w:bidi="sa-IN"/>
      <w14:shadow w14:blurRad="50800" w14:dist="38100" w14:dir="2700000" w14:sx="100000" w14:sy="100000" w14:kx="0" w14:ky="0" w14:algn="tl">
        <w14:srgbClr w14:val="000000">
          <w14:alpha w14:val="60000"/>
        </w14:srgbClr>
      </w14:shadow>
    </w:rPr>
  </w:style>
  <w:style w:type="character" w:customStyle="1" w:styleId="SH4Char">
    <w:name w:val="SH4 Char"/>
    <w:basedOn w:val="SH2Char"/>
    <w:link w:val="SH4"/>
    <w:rsid w:val="00B606B8"/>
    <w:rPr>
      <w:rFonts w:ascii="Sanskrit 2003" w:hAnsi="Sanskrit 2003" w:cs="Sanskrit 2003"/>
      <w:b/>
      <w:bCs/>
      <w:color w:val="FF0000"/>
      <w:sz w:val="26"/>
      <w:szCs w:val="26"/>
      <w:shd w:val="clear" w:color="auto" w:fill="EEECE1" w:themeFill="background2"/>
      <w:lang w:bidi="sa-IN"/>
    </w:rPr>
  </w:style>
  <w:style w:type="paragraph" w:customStyle="1" w:styleId="K14T">
    <w:name w:val="K14T"/>
    <w:basedOn w:val="KanTxt"/>
    <w:link w:val="K14TChar"/>
    <w:autoRedefine/>
    <w:qFormat/>
    <w:rsid w:val="00052B45"/>
    <w:pPr>
      <w:pBdr>
        <w:top w:val="single" w:sz="4" w:space="0" w:color="auto"/>
        <w:left w:val="single" w:sz="4" w:space="0" w:color="auto"/>
        <w:bottom w:val="single" w:sz="4" w:space="0" w:color="auto"/>
        <w:right w:val="single" w:sz="4" w:space="0" w:color="auto"/>
        <w:between w:val="single" w:sz="4" w:space="0" w:color="auto"/>
        <w:bar w:val="single" w:sz="4" w:color="auto"/>
      </w:pBdr>
      <w:ind w:left="720" w:right="289" w:firstLine="0"/>
      <w:mirrorIndents/>
      <w:jc w:val="both"/>
    </w:pPr>
    <w:rPr>
      <w:bCs w:val="0"/>
      <w:sz w:val="28"/>
      <w:szCs w:val="28"/>
      <w:lang w:val="en-IN"/>
    </w:rPr>
  </w:style>
  <w:style w:type="character" w:customStyle="1" w:styleId="K14TChar">
    <w:name w:val="K14T Char"/>
    <w:basedOn w:val="KanTxtChar"/>
    <w:link w:val="K14T"/>
    <w:rsid w:val="00052B45"/>
    <w:rPr>
      <w:rFonts w:ascii="Tunga" w:hAnsi="Tunga" w:cs="Tunga"/>
      <w:b w:val="0"/>
      <w:bCs w:val="0"/>
      <w:color w:val="7030A0"/>
      <w:sz w:val="28"/>
      <w:szCs w:val="28"/>
      <w:lang w:val="en-IN" w:bidi="kn-IN"/>
    </w:rPr>
  </w:style>
  <w:style w:type="paragraph" w:customStyle="1" w:styleId="K13T">
    <w:name w:val="K13T"/>
    <w:link w:val="K13TChar"/>
    <w:autoRedefine/>
    <w:qFormat/>
    <w:rsid w:val="0048404C"/>
    <w:pPr>
      <w:pBdr>
        <w:top w:val="single" w:sz="2" w:space="0" w:color="auto"/>
        <w:left w:val="single" w:sz="2" w:space="0" w:color="auto"/>
        <w:bottom w:val="single" w:sz="2" w:space="0" w:color="auto"/>
        <w:right w:val="single" w:sz="2" w:space="0" w:color="auto"/>
        <w:between w:val="single" w:sz="2" w:space="0" w:color="auto"/>
        <w:bar w:val="single" w:sz="2" w:color="auto"/>
      </w:pBdr>
      <w:shd w:val="clear" w:color="auto" w:fill="F2F2F2" w:themeFill="background1" w:themeFillShade="F2"/>
      <w:ind w:left="288" w:right="288" w:firstLine="0"/>
      <w:mirrorIndents/>
      <w:jc w:val="both"/>
    </w:pPr>
    <w:rPr>
      <w:rFonts w:ascii="Tunga" w:hAnsi="Tunga" w:cs="Tunga"/>
      <w:color w:val="943634" w:themeColor="accent2" w:themeShade="BF"/>
      <w:kern w:val="26"/>
      <w:sz w:val="26"/>
      <w:szCs w:val="26"/>
      <w:lang w:bidi="kn-IN"/>
    </w:rPr>
  </w:style>
  <w:style w:type="character" w:customStyle="1" w:styleId="K13TChar">
    <w:name w:val="K13T Char"/>
    <w:basedOn w:val="DefaultParagraphFont"/>
    <w:link w:val="K13T"/>
    <w:rsid w:val="0048404C"/>
    <w:rPr>
      <w:rFonts w:ascii="Tunga" w:hAnsi="Tunga" w:cs="Tunga"/>
      <w:color w:val="943634" w:themeColor="accent2" w:themeShade="BF"/>
      <w:kern w:val="26"/>
      <w:sz w:val="26"/>
      <w:szCs w:val="26"/>
      <w:shd w:val="clear" w:color="auto" w:fill="F2F2F2" w:themeFill="background1" w:themeFillShade="F2"/>
      <w:lang w:bidi="kn-IN"/>
    </w:rPr>
  </w:style>
  <w:style w:type="paragraph" w:customStyle="1" w:styleId="K16S">
    <w:name w:val="K16S"/>
    <w:link w:val="K16SChar"/>
    <w:autoRedefine/>
    <w:qFormat/>
    <w:rsid w:val="0048404C"/>
    <w:pPr>
      <w:keepNext/>
      <w:keepLines/>
      <w:widowControl w:val="0"/>
      <w:pBdr>
        <w:top w:val="single" w:sz="4" w:space="0" w:color="auto"/>
        <w:left w:val="single" w:sz="4" w:space="0" w:color="auto"/>
        <w:bottom w:val="single" w:sz="4" w:space="0" w:color="auto"/>
        <w:right w:val="single" w:sz="4" w:space="0" w:color="auto"/>
        <w:between w:val="single" w:sz="4" w:space="0" w:color="auto"/>
        <w:bar w:val="single" w:sz="4" w:color="auto"/>
      </w:pBdr>
      <w:shd w:val="clear" w:color="auto" w:fill="FDE9D9" w:themeFill="accent6" w:themeFillTint="33"/>
      <w:spacing w:line="0" w:lineRule="atLeast"/>
      <w:ind w:left="288" w:right="288" w:firstLine="0"/>
      <w:mirrorIndents/>
      <w:jc w:val="center"/>
    </w:pPr>
    <w:rPr>
      <w:rFonts w:ascii="Tunga" w:eastAsiaTheme="minorEastAsia" w:hAnsi="Tunga" w:cs="Tunga"/>
      <w:bCs/>
      <w:color w:val="7030A0"/>
      <w:sz w:val="32"/>
      <w:szCs w:val="32"/>
      <w:lang w:bidi="kn-IN"/>
    </w:rPr>
  </w:style>
  <w:style w:type="character" w:customStyle="1" w:styleId="K16SChar">
    <w:name w:val="K16S Char"/>
    <w:basedOn w:val="DefaultParagraphFont"/>
    <w:link w:val="K16S"/>
    <w:rsid w:val="0048404C"/>
    <w:rPr>
      <w:rFonts w:ascii="Tunga" w:eastAsiaTheme="minorEastAsia" w:hAnsi="Tunga" w:cs="Tunga"/>
      <w:bCs/>
      <w:color w:val="7030A0"/>
      <w:sz w:val="32"/>
      <w:szCs w:val="32"/>
      <w:shd w:val="clear" w:color="auto" w:fill="FDE9D9" w:themeFill="accent6" w:themeFillTint="33"/>
      <w:lang w:bidi="kn-IN"/>
    </w:rPr>
  </w:style>
  <w:style w:type="paragraph" w:customStyle="1" w:styleId="K13S">
    <w:name w:val="K13S"/>
    <w:link w:val="K13SChar"/>
    <w:qFormat/>
    <w:rsid w:val="0048404C"/>
    <w:pPr>
      <w:pBdr>
        <w:top w:val="single" w:sz="2" w:space="0" w:color="auto"/>
        <w:left w:val="single" w:sz="2" w:space="0" w:color="auto"/>
        <w:bottom w:val="single" w:sz="2" w:space="0" w:color="auto"/>
        <w:right w:val="single" w:sz="2" w:space="0" w:color="auto"/>
        <w:between w:val="single" w:sz="2" w:space="0" w:color="auto"/>
        <w:bar w:val="single" w:sz="2" w:color="auto"/>
      </w:pBdr>
      <w:shd w:val="clear" w:color="auto" w:fill="F2F2F2" w:themeFill="background1" w:themeFillShade="F2"/>
      <w:ind w:left="170" w:right="170" w:firstLine="0"/>
      <w:mirrorIndents/>
    </w:pPr>
    <w:rPr>
      <w:rFonts w:ascii="Tunga" w:hAnsi="Tunga" w:cs="Tunga"/>
      <w:b/>
      <w:bCs/>
      <w:color w:val="0070C0"/>
      <w:sz w:val="26"/>
      <w:szCs w:val="26"/>
      <w:lang w:bidi="kn-IN"/>
    </w:rPr>
  </w:style>
  <w:style w:type="character" w:customStyle="1" w:styleId="K13SChar">
    <w:name w:val="K13S Char"/>
    <w:basedOn w:val="DefaultParagraphFont"/>
    <w:link w:val="K13S"/>
    <w:rsid w:val="0048404C"/>
    <w:rPr>
      <w:rFonts w:ascii="Tunga" w:hAnsi="Tunga" w:cs="Tunga"/>
      <w:b/>
      <w:bCs/>
      <w:color w:val="0070C0"/>
      <w:sz w:val="26"/>
      <w:szCs w:val="26"/>
      <w:shd w:val="clear" w:color="auto" w:fill="F2F2F2" w:themeFill="background1" w:themeFillShade="F2"/>
      <w:lang w:bidi="kn-IN"/>
    </w:rPr>
  </w:style>
  <w:style w:type="paragraph" w:customStyle="1" w:styleId="K14S">
    <w:name w:val="K14S"/>
    <w:basedOn w:val="K16S"/>
    <w:link w:val="K14SChar"/>
    <w:qFormat/>
    <w:rsid w:val="00960C2B"/>
    <w:pPr>
      <w:shd w:val="clear" w:color="auto" w:fill="auto"/>
    </w:pPr>
    <w:rPr>
      <w:sz w:val="28"/>
      <w:szCs w:val="28"/>
    </w:rPr>
  </w:style>
  <w:style w:type="character" w:customStyle="1" w:styleId="K14SChar">
    <w:name w:val="K14S Char"/>
    <w:basedOn w:val="K16SChar"/>
    <w:link w:val="K14S"/>
    <w:rsid w:val="00960C2B"/>
    <w:rPr>
      <w:rFonts w:ascii="Tunga" w:eastAsiaTheme="minorEastAsia" w:hAnsi="Tunga" w:cs="Tunga"/>
      <w:bCs/>
      <w:color w:val="7030A0"/>
      <w:sz w:val="28"/>
      <w:szCs w:val="28"/>
      <w:shd w:val="clear" w:color="auto" w:fill="FDE9D9" w:themeFill="accent6" w:themeFillTint="33"/>
      <w:lang w:bidi="kn-IN"/>
    </w:rPr>
  </w:style>
  <w:style w:type="numbering" w:customStyle="1" w:styleId="NoList1">
    <w:name w:val="No List1"/>
    <w:next w:val="NoList"/>
    <w:uiPriority w:val="99"/>
    <w:semiHidden/>
    <w:unhideWhenUsed/>
    <w:rsid w:val="00E9400C"/>
  </w:style>
  <w:style w:type="paragraph" w:customStyle="1" w:styleId="STBRK13">
    <w:name w:val="STBRK13"/>
    <w:basedOn w:val="STBRJ14"/>
    <w:link w:val="STBRK13Char"/>
    <w:autoRedefine/>
    <w:qFormat/>
    <w:rsid w:val="00E9400C"/>
    <w:pPr>
      <w:pBdr>
        <w:top w:val="single" w:sz="2" w:space="1" w:color="215868" w:themeColor="accent5" w:themeShade="80"/>
        <w:left w:val="single" w:sz="2" w:space="0" w:color="215868" w:themeColor="accent5" w:themeShade="80"/>
        <w:bottom w:val="single" w:sz="2" w:space="1" w:color="215868" w:themeColor="accent5" w:themeShade="80"/>
        <w:right w:val="single" w:sz="2" w:space="0" w:color="215868" w:themeColor="accent5" w:themeShade="80"/>
        <w:between w:val="none" w:sz="0" w:space="0" w:color="auto"/>
        <w:bar w:val="none" w:sz="0" w:color="auto"/>
      </w:pBdr>
      <w:shd w:val="clear" w:color="auto" w:fill="F9F9F9"/>
      <w:tabs>
        <w:tab w:val="left" w:pos="3668"/>
      </w:tabs>
      <w:ind w:left="57" w:right="57"/>
      <w:contextualSpacing/>
      <w:jc w:val="left"/>
    </w:pPr>
    <w:rPr>
      <w:shadow/>
      <w:color w:val="7030A0"/>
      <w:spacing w:val="20"/>
      <w:sz w:val="26"/>
      <w:szCs w:val="26"/>
      <w:lang w:val="en-IN"/>
    </w:rPr>
  </w:style>
  <w:style w:type="character" w:customStyle="1" w:styleId="STBRK13Char">
    <w:name w:val="STBRK13 Char"/>
    <w:basedOn w:val="STBRJ14Char"/>
    <w:link w:val="STBRK13"/>
    <w:rsid w:val="00E9400C"/>
    <w:rPr>
      <w:rFonts w:ascii="Sanskrit 2003" w:eastAsiaTheme="minorEastAsia" w:hAnsi="Sanskrit 2003" w:cs="Sanskrit 2003"/>
      <w:b w:val="0"/>
      <w:bCs w:val="0"/>
      <w:shadow/>
      <w:color w:val="7030A0"/>
      <w:spacing w:val="20"/>
      <w:kern w:val="28"/>
      <w:sz w:val="26"/>
      <w:szCs w:val="26"/>
      <w:shd w:val="clear" w:color="auto" w:fill="F9F9F9"/>
      <w:lang w:val="en-IN" w:bidi="sa-IN"/>
    </w:rPr>
  </w:style>
  <w:style w:type="paragraph" w:customStyle="1" w:styleId="SANSGT">
    <w:name w:val="SANSGT"/>
    <w:link w:val="SANSGTChar"/>
    <w:autoRedefine/>
    <w:qFormat/>
    <w:rsid w:val="00E9400C"/>
    <w:pPr>
      <w:numPr>
        <w:numId w:val="12"/>
      </w:numPr>
      <w:pBdr>
        <w:top w:val="single" w:sz="2" w:space="1" w:color="4BACC6" w:themeColor="accent5"/>
        <w:left w:val="single" w:sz="2" w:space="4" w:color="4BACC6" w:themeColor="accent5"/>
        <w:bottom w:val="single" w:sz="2" w:space="1" w:color="4BACC6" w:themeColor="accent5"/>
        <w:right w:val="single" w:sz="2" w:space="0" w:color="4BACC6" w:themeColor="accent5"/>
        <w:between w:val="single" w:sz="2" w:space="1" w:color="4BACC6" w:themeColor="accent5"/>
        <w:bar w:val="single" w:sz="2" w:color="4BACC6" w:themeColor="accent5"/>
      </w:pBdr>
      <w:shd w:val="clear" w:color="auto" w:fill="F2F2F2" w:themeFill="background1" w:themeFillShade="F2"/>
      <w:ind w:left="833" w:right="142"/>
      <w:mirrorIndents/>
    </w:pPr>
    <w:rPr>
      <w:rFonts w:ascii="Sanskrit 2003" w:hAnsi="Sanskrit 2003" w:cs="Sanskrit 2003"/>
      <w:b/>
      <w:shadow/>
      <w:color w:val="7030A0"/>
      <w:kern w:val="28"/>
      <w:sz w:val="28"/>
      <w:szCs w:val="28"/>
      <w:lang w:val="en-IN" w:bidi="sa-IN"/>
    </w:rPr>
  </w:style>
  <w:style w:type="character" w:customStyle="1" w:styleId="SANSGTChar">
    <w:name w:val="SANSGT Char"/>
    <w:basedOn w:val="KanTxtChar"/>
    <w:link w:val="SANSGT"/>
    <w:rsid w:val="00E9400C"/>
    <w:rPr>
      <w:rFonts w:ascii="Sanskrit 2003" w:hAnsi="Sanskrit 2003" w:cs="Sanskrit 2003"/>
      <w:b/>
      <w:bCs w:val="0"/>
      <w:shadow/>
      <w:color w:val="7030A0"/>
      <w:kern w:val="28"/>
      <w:sz w:val="28"/>
      <w:szCs w:val="28"/>
      <w:shd w:val="clear" w:color="auto" w:fill="F2F2F2" w:themeFill="background1" w:themeFillShade="F2"/>
      <w:lang w:val="en-IN" w:bidi="sa-IN"/>
    </w:rPr>
  </w:style>
  <w:style w:type="paragraph" w:customStyle="1" w:styleId="SANSFT02">
    <w:name w:val="SANSFT02"/>
    <w:basedOn w:val="Footer"/>
    <w:next w:val="Normal"/>
    <w:link w:val="SANSFT02Char"/>
    <w:autoRedefine/>
    <w:qFormat/>
    <w:rsid w:val="00E9400C"/>
    <w:pPr>
      <w:keepLines/>
      <w:pBdr>
        <w:top w:val="double" w:sz="4" w:space="1" w:color="auto"/>
        <w:left w:val="double" w:sz="4" w:space="4" w:color="auto"/>
        <w:bottom w:val="double" w:sz="4" w:space="1" w:color="auto"/>
        <w:right w:val="double" w:sz="4" w:space="4" w:color="auto"/>
      </w:pBdr>
      <w:shd w:val="clear" w:color="auto" w:fill="C2D69B" w:themeFill="accent3" w:themeFillTint="99"/>
      <w:spacing w:line="0" w:lineRule="atLeast"/>
      <w:ind w:left="284" w:right="284"/>
      <w:jc w:val="center"/>
    </w:pPr>
    <w:rPr>
      <w:rFonts w:ascii="Sanskrit 2003" w:eastAsia="Tunga" w:hAnsi="Sanskrit 2003" w:cs="Sanskrit 2003"/>
      <w:b/>
      <w:bCs/>
      <w:color w:val="FF0000"/>
      <w:sz w:val="28"/>
      <w:szCs w:val="28"/>
      <w:lang w:val="en-IN" w:bidi="kn-IN"/>
    </w:rPr>
  </w:style>
  <w:style w:type="character" w:customStyle="1" w:styleId="SANSFT02Char">
    <w:name w:val="SANSFT02 Char"/>
    <w:basedOn w:val="SANSFT01Char"/>
    <w:link w:val="SANSFT02"/>
    <w:rsid w:val="00E9400C"/>
    <w:rPr>
      <w:rFonts w:ascii="Sanskrit 2003" w:eastAsia="Tunga" w:hAnsi="Sanskrit 2003" w:cs="Sanskrit 2003"/>
      <w:b/>
      <w:bCs/>
      <w:color w:val="FF0000"/>
      <w:sz w:val="28"/>
      <w:szCs w:val="28"/>
      <w:shd w:val="clear" w:color="auto" w:fill="C2D69B" w:themeFill="accent3" w:themeFillTint="99"/>
      <w:lang w:val="en-IN" w:bidi="kn-IN"/>
    </w:rPr>
  </w:style>
  <w:style w:type="character" w:customStyle="1" w:styleId="SANSFT01Char">
    <w:name w:val="SANSFT01 Char"/>
    <w:basedOn w:val="FooterChar"/>
    <w:link w:val="SANSFT01"/>
    <w:rsid w:val="00E9400C"/>
    <w:rPr>
      <w:rFonts w:ascii="Sanskrit 2003" w:eastAsia="Tunga" w:hAnsi="Sanskrit 2003" w:cs="Sanskrit 2003"/>
      <w:b/>
      <w:bCs/>
      <w:color w:val="943634" w:themeColor="accent2" w:themeShade="BF"/>
      <w:sz w:val="36"/>
      <w:szCs w:val="40"/>
      <w:shd w:val="clear" w:color="auto" w:fill="F2F2F2" w:themeFill="background1" w:themeFillShade="F2"/>
      <w:lang w:val="en-IN" w:bidi="kn-IN"/>
    </w:rPr>
  </w:style>
  <w:style w:type="paragraph" w:customStyle="1" w:styleId="SANSFT01">
    <w:name w:val="SANSFT01"/>
    <w:basedOn w:val="Footer"/>
    <w:link w:val="SANSFT01Char"/>
    <w:autoRedefine/>
    <w:qFormat/>
    <w:rsid w:val="00E9400C"/>
    <w:pPr>
      <w:widowControl w:val="0"/>
      <w:pBdr>
        <w:top w:val="threeDEmboss" w:sz="12" w:space="1" w:color="auto"/>
        <w:left w:val="threeDEmboss" w:sz="12" w:space="4" w:color="auto"/>
        <w:bottom w:val="threeDEngrave" w:sz="12" w:space="1" w:color="auto"/>
        <w:right w:val="threeDEngrave" w:sz="12" w:space="4" w:color="auto"/>
      </w:pBdr>
      <w:shd w:val="clear" w:color="auto" w:fill="F2F2F2" w:themeFill="background1" w:themeFillShade="F2"/>
      <w:spacing w:line="0" w:lineRule="atLeast"/>
      <w:ind w:left="57" w:right="57"/>
      <w:jc w:val="center"/>
      <w:outlineLvl w:val="0"/>
    </w:pPr>
    <w:rPr>
      <w:rFonts w:ascii="Sanskrit 2003" w:eastAsia="Tunga" w:hAnsi="Sanskrit 2003" w:cs="Sanskrit 2003"/>
      <w:b/>
      <w:bCs/>
      <w:color w:val="943634" w:themeColor="accent2" w:themeShade="BF"/>
      <w:sz w:val="36"/>
      <w:szCs w:val="40"/>
      <w:lang w:val="en-IN" w:bidi="kn-IN"/>
    </w:rPr>
  </w:style>
  <w:style w:type="paragraph" w:customStyle="1" w:styleId="SANSHL2">
    <w:name w:val="SANSHL2"/>
    <w:basedOn w:val="Normal"/>
    <w:link w:val="SANSHL2Char"/>
    <w:autoRedefine/>
    <w:qFormat/>
    <w:rsid w:val="00E9400C"/>
    <w:pPr>
      <w:pBdr>
        <w:top w:val="single" w:sz="8" w:space="0" w:color="FF0000"/>
        <w:left w:val="single" w:sz="8" w:space="0" w:color="FF0000"/>
        <w:bottom w:val="single" w:sz="8" w:space="0" w:color="FF0000"/>
        <w:right w:val="single" w:sz="8" w:space="0" w:color="FF0000"/>
      </w:pBdr>
      <w:shd w:val="clear" w:color="auto" w:fill="DAEEF3" w:themeFill="accent5" w:themeFillTint="33"/>
      <w:spacing w:line="0" w:lineRule="atLeast"/>
      <w:ind w:left="144" w:right="144"/>
      <w:jc w:val="center"/>
      <w:outlineLvl w:val="2"/>
    </w:pPr>
    <w:rPr>
      <w:rFonts w:ascii="Sanskrit 2003" w:hAnsi="Sanskrit 2003" w:cs="Sanskrit 2003"/>
      <w:b/>
      <w:bCs/>
      <w:color w:val="FF0000"/>
      <w:sz w:val="36"/>
      <w:szCs w:val="32"/>
      <w:lang w:bidi="sa-IN"/>
    </w:rPr>
  </w:style>
  <w:style w:type="character" w:customStyle="1" w:styleId="SANSHL2Char">
    <w:name w:val="SANSHL2 Char"/>
    <w:basedOn w:val="DefaultParagraphFont"/>
    <w:link w:val="SANSHL2"/>
    <w:rsid w:val="00E9400C"/>
    <w:rPr>
      <w:rFonts w:ascii="Sanskrit 2003" w:hAnsi="Sanskrit 2003" w:cs="Sanskrit 2003"/>
      <w:b/>
      <w:bCs/>
      <w:color w:val="FF0000"/>
      <w:sz w:val="36"/>
      <w:szCs w:val="32"/>
      <w:shd w:val="clear" w:color="auto" w:fill="DAEEF3" w:themeFill="accent5" w:themeFillTint="33"/>
      <w:lang w:bidi="sa-IN"/>
    </w:rPr>
  </w:style>
  <w:style w:type="paragraph" w:customStyle="1" w:styleId="SANSHL1">
    <w:name w:val="SANSHL1"/>
    <w:basedOn w:val="Heading1"/>
    <w:next w:val="SANSGT"/>
    <w:autoRedefine/>
    <w:qFormat/>
    <w:rsid w:val="00E9400C"/>
    <w:pPr>
      <w:keepLines w:val="0"/>
      <w:pBdr>
        <w:top w:val="single" w:sz="4" w:space="1" w:color="auto"/>
        <w:left w:val="single" w:sz="4" w:space="4" w:color="auto"/>
        <w:bottom w:val="single" w:sz="4" w:space="1" w:color="auto"/>
        <w:right w:val="single" w:sz="4" w:space="4" w:color="auto"/>
      </w:pBdr>
      <w:shd w:val="clear" w:color="auto" w:fill="DAEEF3" w:themeFill="accent5" w:themeFillTint="33"/>
      <w:spacing w:before="120" w:after="120" w:line="0" w:lineRule="atLeast"/>
      <w:ind w:left="57" w:right="57"/>
      <w:jc w:val="center"/>
    </w:pPr>
    <w:rPr>
      <w:rFonts w:ascii="Sanskrit 2003" w:hAnsi="Sanskrit 2003" w:cs="Sanskrit 2003"/>
      <w:color w:val="C00000"/>
      <w:sz w:val="40"/>
      <w:szCs w:val="40"/>
      <w:lang w:val="en-IN" w:bidi="sa-IN"/>
    </w:rPr>
  </w:style>
  <w:style w:type="paragraph" w:customStyle="1" w:styleId="SANSHL3">
    <w:name w:val="SANSHL3"/>
    <w:basedOn w:val="SANSHL2"/>
    <w:next w:val="Normal"/>
    <w:link w:val="SANSHL3Char"/>
    <w:autoRedefine/>
    <w:qFormat/>
    <w:rsid w:val="00E9400C"/>
    <w:pPr>
      <w:keepNext/>
      <w:widowControl w:val="0"/>
      <w:pBdr>
        <w:top w:val="single" w:sz="4" w:space="0" w:color="auto"/>
        <w:left w:val="single" w:sz="4" w:space="0" w:color="auto"/>
        <w:bottom w:val="single" w:sz="4" w:space="0" w:color="auto"/>
        <w:right w:val="single" w:sz="4" w:space="0" w:color="auto"/>
      </w:pBdr>
      <w:shd w:val="clear" w:color="auto" w:fill="FBD4B4" w:themeFill="accent6" w:themeFillTint="66"/>
    </w:pPr>
    <w:rPr>
      <w:rFonts w:eastAsiaTheme="majorEastAsia"/>
      <w:b w:val="0"/>
      <w:color w:val="C0504D" w:themeColor="accent2"/>
      <w:sz w:val="32"/>
      <w:szCs w:val="36"/>
      <w:lang w:val="en-IN"/>
    </w:rPr>
  </w:style>
  <w:style w:type="character" w:customStyle="1" w:styleId="SANSHL3Char">
    <w:name w:val="SANSHL3 Char"/>
    <w:basedOn w:val="NoSpacingChar"/>
    <w:link w:val="SANSHL3"/>
    <w:rsid w:val="00E9400C"/>
    <w:rPr>
      <w:rFonts w:ascii="Sanskrit 2003" w:eastAsiaTheme="majorEastAsia" w:hAnsi="Sanskrit 2003" w:cs="Sanskrit 2003"/>
      <w:b w:val="0"/>
      <w:bCs/>
      <w:color w:val="C0504D" w:themeColor="accent2"/>
      <w:sz w:val="32"/>
      <w:szCs w:val="36"/>
      <w:shd w:val="clear" w:color="auto" w:fill="FBD4B4" w:themeFill="accent6" w:themeFillTint="66"/>
      <w:lang w:val="en-IN" w:bidi="sa-IN"/>
    </w:rPr>
  </w:style>
  <w:style w:type="paragraph" w:customStyle="1" w:styleId="STQBJ14">
    <w:name w:val="STQBJ14"/>
    <w:link w:val="STQBJ14Char"/>
    <w:autoRedefine/>
    <w:qFormat/>
    <w:rsid w:val="00E9400C"/>
    <w:pPr>
      <w:widowControl w:val="0"/>
      <w:shd w:val="clear" w:color="auto" w:fill="FFFFFF" w:themeFill="background1"/>
      <w:ind w:left="0" w:firstLine="0"/>
    </w:pPr>
    <w:rPr>
      <w:rFonts w:ascii="Sanskrit 2003" w:eastAsiaTheme="minorEastAsia" w:hAnsi="Sanskrit 2003" w:cs="Sanskrit 2003"/>
      <w:color w:val="3333FF"/>
      <w:spacing w:val="20"/>
      <w:kern w:val="28"/>
      <w:sz w:val="28"/>
      <w:szCs w:val="28"/>
      <w:lang w:val="en-IN" w:bidi="sa-IN"/>
    </w:rPr>
  </w:style>
  <w:style w:type="character" w:customStyle="1" w:styleId="STQBJ14Char">
    <w:name w:val="STQBJ14 Char"/>
    <w:basedOn w:val="STBRJ14Char"/>
    <w:link w:val="STQBJ14"/>
    <w:rsid w:val="00E9400C"/>
    <w:rPr>
      <w:rFonts w:ascii="Sanskrit 2003" w:eastAsiaTheme="minorEastAsia" w:hAnsi="Sanskrit 2003" w:cs="Sanskrit 2003"/>
      <w:b w:val="0"/>
      <w:bCs w:val="0"/>
      <w:color w:val="3333FF"/>
      <w:spacing w:val="20"/>
      <w:kern w:val="28"/>
      <w:sz w:val="28"/>
      <w:szCs w:val="28"/>
      <w:shd w:val="clear" w:color="auto" w:fill="FFFFFF" w:themeFill="background1"/>
      <w:lang w:val="en-IN" w:bidi="sa-IN"/>
    </w:rPr>
  </w:style>
  <w:style w:type="character" w:customStyle="1" w:styleId="SANSPraPadChar">
    <w:name w:val="SANSPraPad Char"/>
    <w:basedOn w:val="DefaultParagraphFont"/>
    <w:link w:val="SANSPraPad"/>
    <w:locked/>
    <w:rsid w:val="00E9400C"/>
    <w:rPr>
      <w:rFonts w:ascii="Times New Roman" w:hAnsi="Times New Roman" w:cs="Tunga"/>
      <w:b/>
      <w:bCs/>
      <w:color w:val="FF0066"/>
      <w:sz w:val="28"/>
      <w:szCs w:val="24"/>
      <w:lang w:bidi="kn-IN"/>
    </w:rPr>
  </w:style>
  <w:style w:type="paragraph" w:customStyle="1" w:styleId="SANSPraPad">
    <w:name w:val="SANSPraPad"/>
    <w:basedOn w:val="Normal"/>
    <w:link w:val="SANSPraPadChar"/>
    <w:autoRedefine/>
    <w:qFormat/>
    <w:rsid w:val="00E9400C"/>
    <w:pPr>
      <w:keepLines/>
      <w:pBdr>
        <w:top w:val="outset" w:sz="6" w:space="0" w:color="7030A0"/>
        <w:left w:val="outset" w:sz="6" w:space="0" w:color="7030A0"/>
        <w:bottom w:val="inset" w:sz="6" w:space="0" w:color="7030A0"/>
        <w:right w:val="inset" w:sz="6" w:space="0" w:color="7030A0"/>
      </w:pBdr>
      <w:spacing w:line="0" w:lineRule="atLeast"/>
      <w:ind w:left="624" w:right="454" w:hanging="170"/>
    </w:pPr>
    <w:rPr>
      <w:rFonts w:ascii="Times New Roman" w:hAnsi="Times New Roman" w:cs="Tunga"/>
      <w:b/>
      <w:bCs/>
      <w:color w:val="FF0066"/>
      <w:sz w:val="28"/>
      <w:szCs w:val="24"/>
      <w:lang w:bidi="kn-IN"/>
    </w:rPr>
  </w:style>
  <w:style w:type="paragraph" w:customStyle="1" w:styleId="SSBBC16">
    <w:name w:val="SSBBC16"/>
    <w:basedOn w:val="STBRJ14"/>
    <w:next w:val="Normal"/>
    <w:link w:val="SSBBC16Char"/>
    <w:autoRedefine/>
    <w:qFormat/>
    <w:rsid w:val="00E9400C"/>
    <w:pPr>
      <w:keepLines/>
      <w:pBdr>
        <w:top w:val="single" w:sz="2" w:space="1" w:color="7030A0"/>
        <w:left w:val="single" w:sz="2" w:space="4" w:color="7030A0"/>
        <w:bottom w:val="single" w:sz="2" w:space="1" w:color="7030A0"/>
        <w:right w:val="single" w:sz="2" w:space="4" w:color="7030A0"/>
        <w:between w:val="none" w:sz="0" w:space="0" w:color="auto"/>
        <w:bar w:val="none" w:sz="0" w:color="auto"/>
      </w:pBdr>
      <w:shd w:val="clear" w:color="auto" w:fill="E8F5F8"/>
      <w:ind w:left="144" w:right="144"/>
      <w:jc w:val="left"/>
    </w:pPr>
    <w:rPr>
      <w:spacing w:val="20"/>
      <w:szCs w:val="36"/>
      <w:lang w:val="en-IN"/>
    </w:rPr>
  </w:style>
  <w:style w:type="character" w:customStyle="1" w:styleId="SSBBC16Char">
    <w:name w:val="SSBBC16 Char"/>
    <w:basedOn w:val="KANBOLDTEXTChar"/>
    <w:link w:val="SSBBC16"/>
    <w:rsid w:val="00E9400C"/>
    <w:rPr>
      <w:rFonts w:ascii="Sanskrit 2003" w:eastAsiaTheme="minorEastAsia" w:hAnsi="Sanskrit 2003" w:cs="Sanskrit 2003"/>
      <w:b w:val="0"/>
      <w:bCs w:val="0"/>
      <w:color w:val="000000"/>
      <w:spacing w:val="20"/>
      <w:kern w:val="28"/>
      <w:sz w:val="28"/>
      <w:szCs w:val="36"/>
      <w:shd w:val="clear" w:color="auto" w:fill="E8F5F8"/>
      <w:lang w:val="en-IN" w:bidi="sa-IN"/>
    </w:rPr>
  </w:style>
  <w:style w:type="paragraph" w:customStyle="1" w:styleId="KanFT02">
    <w:name w:val="KanFT02"/>
    <w:basedOn w:val="Footer"/>
    <w:next w:val="Normal"/>
    <w:link w:val="KanFT02Char"/>
    <w:autoRedefine/>
    <w:qFormat/>
    <w:rsid w:val="00E9400C"/>
    <w:pPr>
      <w:pBdr>
        <w:top w:val="dashDotStroked" w:sz="24" w:space="0" w:color="auto"/>
        <w:left w:val="dashDotStroked" w:sz="24" w:space="0" w:color="auto"/>
        <w:bottom w:val="dashDotStroked" w:sz="24" w:space="0" w:color="auto"/>
        <w:right w:val="dashDotStroked" w:sz="24" w:space="0" w:color="auto"/>
      </w:pBdr>
      <w:shd w:val="clear" w:color="auto" w:fill="C2D69B" w:themeFill="accent3" w:themeFillTint="99"/>
      <w:jc w:val="center"/>
    </w:pPr>
    <w:rPr>
      <w:rFonts w:eastAsia="Tunga" w:cs="Tunga"/>
      <w:b/>
      <w:bCs/>
      <w:color w:val="FF0000"/>
      <w:sz w:val="28"/>
      <w:szCs w:val="28"/>
      <w:lang w:bidi="kn-IN"/>
    </w:rPr>
  </w:style>
  <w:style w:type="character" w:customStyle="1" w:styleId="KanFT02Char">
    <w:name w:val="KanFT02 Char"/>
    <w:basedOn w:val="DefaultParagraphFont"/>
    <w:link w:val="KanFT02"/>
    <w:rsid w:val="00E9400C"/>
    <w:rPr>
      <w:rFonts w:eastAsia="Tunga" w:cs="Tunga"/>
      <w:b/>
      <w:bCs/>
      <w:color w:val="FF0000"/>
      <w:sz w:val="28"/>
      <w:szCs w:val="28"/>
      <w:shd w:val="clear" w:color="auto" w:fill="C2D69B" w:themeFill="accent3" w:themeFillTint="99"/>
      <w:lang w:bidi="kn-IN"/>
    </w:rPr>
  </w:style>
  <w:style w:type="paragraph" w:customStyle="1" w:styleId="KanHL1">
    <w:name w:val="KanHL1"/>
    <w:basedOn w:val="Heading1"/>
    <w:next w:val="Normal"/>
    <w:autoRedefine/>
    <w:qFormat/>
    <w:rsid w:val="00E9400C"/>
    <w:pPr>
      <w:pageBreakBefore/>
      <w:pBdr>
        <w:top w:val="single" w:sz="4" w:space="1" w:color="auto"/>
        <w:left w:val="single" w:sz="4" w:space="4" w:color="auto"/>
        <w:bottom w:val="single" w:sz="4" w:space="1" w:color="auto"/>
        <w:right w:val="single" w:sz="4" w:space="4" w:color="auto"/>
      </w:pBdr>
      <w:shd w:val="clear" w:color="auto" w:fill="DAEEF3" w:themeFill="accent5" w:themeFillTint="33"/>
      <w:spacing w:before="120" w:after="120"/>
      <w:ind w:left="284" w:right="284"/>
      <w:jc w:val="center"/>
    </w:pPr>
    <w:rPr>
      <w:rFonts w:ascii="Sanskrit 2003" w:hAnsi="Sanskrit 2003" w:cs="Sanskrit 2003"/>
      <w:color w:val="C00000"/>
      <w:sz w:val="36"/>
      <w:szCs w:val="36"/>
      <w:lang w:val="en-IN"/>
    </w:rPr>
  </w:style>
  <w:style w:type="paragraph" w:customStyle="1" w:styleId="SANSHL5">
    <w:name w:val="SANSHL5"/>
    <w:link w:val="SANSHL5Char"/>
    <w:autoRedefine/>
    <w:qFormat/>
    <w:rsid w:val="00E9400C"/>
    <w:pPr>
      <w:pBdr>
        <w:top w:val="single" w:sz="2" w:space="1" w:color="C00000"/>
        <w:left w:val="single" w:sz="2" w:space="4" w:color="C00000"/>
        <w:bottom w:val="single" w:sz="2" w:space="1" w:color="C00000"/>
        <w:right w:val="single" w:sz="2" w:space="4" w:color="C00000"/>
      </w:pBdr>
      <w:shd w:val="clear" w:color="auto" w:fill="FFFFFF" w:themeFill="background1"/>
      <w:ind w:left="57" w:right="57" w:firstLine="0"/>
      <w:mirrorIndents/>
      <w:jc w:val="center"/>
    </w:pPr>
    <w:rPr>
      <w:rFonts w:ascii="Sanskrit 2003" w:eastAsiaTheme="majorEastAsia" w:hAnsi="Sanskrit 2003" w:cs="Sanskrit 2003"/>
      <w:bCs/>
      <w:color w:val="31849B" w:themeColor="accent5" w:themeShade="BF"/>
      <w:sz w:val="32"/>
      <w:szCs w:val="24"/>
      <w:lang w:bidi="sa-IN"/>
    </w:rPr>
  </w:style>
  <w:style w:type="character" w:customStyle="1" w:styleId="SANSHL5Char">
    <w:name w:val="SANSHL5 Char"/>
    <w:basedOn w:val="DefaultParagraphFont"/>
    <w:link w:val="SANSHL5"/>
    <w:rsid w:val="00E9400C"/>
    <w:rPr>
      <w:rFonts w:ascii="Sanskrit 2003" w:eastAsiaTheme="majorEastAsia" w:hAnsi="Sanskrit 2003" w:cs="Sanskrit 2003"/>
      <w:bCs/>
      <w:color w:val="31849B" w:themeColor="accent5" w:themeShade="BF"/>
      <w:sz w:val="32"/>
      <w:szCs w:val="24"/>
      <w:shd w:val="clear" w:color="auto" w:fill="FFFFFF" w:themeFill="background1"/>
      <w:lang w:bidi="sa-IN"/>
    </w:rPr>
  </w:style>
  <w:style w:type="paragraph" w:customStyle="1" w:styleId="SANSFT05">
    <w:name w:val="SANSFT05"/>
    <w:basedOn w:val="Normal"/>
    <w:link w:val="SANSFT05Char"/>
    <w:autoRedefine/>
    <w:qFormat/>
    <w:rsid w:val="00E9400C"/>
    <w:pPr>
      <w:keepNext/>
      <w:keepLines/>
      <w:pBdr>
        <w:top w:val="single" w:sz="2" w:space="1" w:color="4F6228" w:themeColor="accent3" w:themeShade="80"/>
        <w:left w:val="single" w:sz="2" w:space="4" w:color="4F6228" w:themeColor="accent3" w:themeShade="80"/>
        <w:bottom w:val="single" w:sz="2" w:space="1" w:color="4F6228" w:themeColor="accent3" w:themeShade="80"/>
        <w:right w:val="single" w:sz="2" w:space="4" w:color="4F6228" w:themeColor="accent3" w:themeShade="80"/>
      </w:pBdr>
      <w:shd w:val="clear" w:color="auto" w:fill="F2F2F2" w:themeFill="background1" w:themeFillShade="F2"/>
      <w:spacing w:before="200" w:line="0" w:lineRule="atLeast"/>
      <w:ind w:left="454" w:hanging="284"/>
      <w:mirrorIndents w:val="0"/>
      <w:jc w:val="center"/>
      <w:outlineLvl w:val="4"/>
    </w:pPr>
    <w:rPr>
      <w:rFonts w:ascii="Sanskrit 2003" w:eastAsiaTheme="majorEastAsia" w:hAnsi="Sanskrit 2003" w:cs="Sanskrit 2003"/>
      <w:color w:val="FF0000"/>
      <w:sz w:val="24"/>
      <w:szCs w:val="24"/>
      <w:lang w:val="en-IN" w:bidi="sa-IN"/>
    </w:rPr>
  </w:style>
  <w:style w:type="character" w:customStyle="1" w:styleId="SANSFT05Char">
    <w:name w:val="SANSFT05 Char"/>
    <w:basedOn w:val="DefaultParagraphFont"/>
    <w:link w:val="SANSFT05"/>
    <w:rsid w:val="00E9400C"/>
    <w:rPr>
      <w:rFonts w:ascii="Sanskrit 2003" w:eastAsiaTheme="majorEastAsia" w:hAnsi="Sanskrit 2003" w:cs="Sanskrit 2003"/>
      <w:color w:val="FF0000"/>
      <w:sz w:val="24"/>
      <w:szCs w:val="24"/>
      <w:shd w:val="clear" w:color="auto" w:fill="F2F2F2" w:themeFill="background1" w:themeFillShade="F2"/>
      <w:lang w:val="en-IN" w:bidi="sa-IN"/>
    </w:rPr>
  </w:style>
  <w:style w:type="paragraph" w:customStyle="1" w:styleId="SANSFT04">
    <w:name w:val="SANSFT04"/>
    <w:basedOn w:val="Heading4"/>
    <w:link w:val="SANSFT04Char"/>
    <w:autoRedefine/>
    <w:qFormat/>
    <w:rsid w:val="00E9400C"/>
    <w:pPr>
      <w:pBdr>
        <w:top w:val="single" w:sz="2" w:space="1" w:color="7030A0"/>
        <w:left w:val="single" w:sz="2" w:space="4" w:color="7030A0"/>
        <w:bottom w:val="single" w:sz="2" w:space="1" w:color="7030A0"/>
        <w:right w:val="single" w:sz="2" w:space="4" w:color="7030A0"/>
      </w:pBdr>
      <w:shd w:val="clear" w:color="auto" w:fill="C6D9F1" w:themeFill="text2" w:themeFillTint="33"/>
      <w:spacing w:line="0" w:lineRule="atLeast"/>
      <w:ind w:left="454" w:hanging="284"/>
      <w:mirrorIndents w:val="0"/>
      <w:jc w:val="center"/>
    </w:pPr>
    <w:rPr>
      <w:sz w:val="28"/>
      <w:szCs w:val="28"/>
      <w:lang w:val="en-IN" w:bidi="sa-IN"/>
    </w:rPr>
  </w:style>
  <w:style w:type="character" w:customStyle="1" w:styleId="SANSFT04Char">
    <w:name w:val="SANSFT04 Char"/>
    <w:basedOn w:val="Heading5Char"/>
    <w:link w:val="SANSFT04"/>
    <w:rsid w:val="00E9400C"/>
    <w:rPr>
      <w:rFonts w:ascii="Sanskrit 2003" w:eastAsiaTheme="majorEastAsia" w:hAnsi="Sanskrit 2003" w:cs="Sanskrit 2003"/>
      <w:b/>
      <w:bCs/>
      <w:i/>
      <w:iCs/>
      <w:color w:val="4F81BD" w:themeColor="accent1"/>
      <w:sz w:val="28"/>
      <w:szCs w:val="28"/>
      <w:shd w:val="clear" w:color="auto" w:fill="C6D9F1" w:themeFill="text2" w:themeFillTint="33"/>
      <w:lang w:val="en-IN" w:bidi="sa-IN"/>
    </w:rPr>
  </w:style>
  <w:style w:type="paragraph" w:customStyle="1" w:styleId="EngText">
    <w:name w:val="EngText"/>
    <w:basedOn w:val="Quote"/>
    <w:link w:val="EngTextChar"/>
    <w:autoRedefine/>
    <w:qFormat/>
    <w:rsid w:val="008512D4"/>
    <w:pPr>
      <w:pBdr>
        <w:top w:val="single" w:sz="4" w:space="0" w:color="auto"/>
        <w:left w:val="single" w:sz="4" w:space="0" w:color="auto"/>
        <w:bottom w:val="single" w:sz="4" w:space="0" w:color="auto"/>
        <w:right w:val="single" w:sz="4" w:space="0" w:color="auto"/>
        <w:between w:val="single" w:sz="4" w:space="0" w:color="auto"/>
        <w:bar w:val="single" w:sz="4" w:color="auto"/>
      </w:pBdr>
      <w:ind w:left="288" w:right="288"/>
      <w:jc w:val="both"/>
    </w:pPr>
    <w:rPr>
      <w:rFonts w:ascii="Arial Unicode MS" w:eastAsia="Arial Unicode MS" w:hAnsi="Arial Unicode MS" w:cs="Arial Unicode MS"/>
      <w:i w:val="0"/>
      <w:iCs w:val="0"/>
      <w:sz w:val="24"/>
      <w:szCs w:val="24"/>
      <w:lang w:val="en-IN" w:bidi="sa-IN"/>
    </w:rPr>
  </w:style>
  <w:style w:type="character" w:customStyle="1" w:styleId="EngTextChar">
    <w:name w:val="EngText Char"/>
    <w:basedOn w:val="QuoteChar"/>
    <w:link w:val="EngText"/>
    <w:rsid w:val="008512D4"/>
    <w:rPr>
      <w:rFonts w:ascii="Arial Unicode MS" w:eastAsia="Arial Unicode MS" w:hAnsi="Arial Unicode MS" w:cs="Arial Unicode MS"/>
      <w:i w:val="0"/>
      <w:iCs w:val="0"/>
      <w:color w:val="000000" w:themeColor="text1"/>
      <w:sz w:val="24"/>
      <w:szCs w:val="24"/>
      <w:lang w:val="en-IN" w:bidi="sa-IN"/>
    </w:rPr>
  </w:style>
  <w:style w:type="paragraph" w:customStyle="1" w:styleId="S18S">
    <w:name w:val="S18S"/>
    <w:basedOn w:val="S16S"/>
    <w:link w:val="S18SChar"/>
    <w:qFormat/>
    <w:rsid w:val="001B6639"/>
    <w:rPr>
      <w:sz w:val="36"/>
      <w:szCs w:val="36"/>
    </w:rPr>
  </w:style>
  <w:style w:type="character" w:customStyle="1" w:styleId="S18SChar">
    <w:name w:val="S18S Char"/>
    <w:basedOn w:val="S16SChar"/>
    <w:link w:val="S18S"/>
    <w:rsid w:val="001B6639"/>
    <w:rPr>
      <w:rFonts w:ascii="Sanskrit 2003" w:eastAsiaTheme="minorEastAsia" w:hAnsi="Sanskrit 2003" w:cs="Sanskrit 2003"/>
      <w:b w:val="0"/>
      <w:bCs w:val="0"/>
      <w:color w:val="000000"/>
      <w:kern w:val="28"/>
      <w:sz w:val="36"/>
      <w:szCs w:val="36"/>
      <w:shd w:val="clear" w:color="auto" w:fill="E8F5F8"/>
      <w:lang w:val="en-IN" w:bidi="sa-IN"/>
    </w:rPr>
  </w:style>
  <w:style w:type="paragraph" w:customStyle="1" w:styleId="E10T">
    <w:name w:val="E10T"/>
    <w:link w:val="E10TChar"/>
    <w:autoRedefine/>
    <w:qFormat/>
    <w:rsid w:val="00DE7A81"/>
    <w:pPr>
      <w:pBdr>
        <w:top w:val="single" w:sz="2" w:space="0" w:color="auto"/>
        <w:left w:val="single" w:sz="2" w:space="0" w:color="auto"/>
        <w:bottom w:val="single" w:sz="2" w:space="0" w:color="auto"/>
        <w:right w:val="single" w:sz="2" w:space="0" w:color="auto"/>
        <w:between w:val="single" w:sz="2" w:space="0" w:color="auto"/>
        <w:bar w:val="single" w:sz="2" w:color="auto"/>
      </w:pBdr>
      <w:ind w:left="170" w:right="170" w:firstLine="0"/>
      <w:mirrorIndents/>
    </w:pPr>
    <w:rPr>
      <w:rFonts w:ascii="Sanskrit 2003" w:hAnsi="Sanskrit 2003" w:cs="Sanskrit 2003"/>
      <w:color w:val="7030A0"/>
      <w:sz w:val="24"/>
      <w:lang w:val="en-IN" w:bidi="sa-IN"/>
    </w:rPr>
  </w:style>
  <w:style w:type="character" w:customStyle="1" w:styleId="E10TChar">
    <w:name w:val="E10T Char"/>
    <w:basedOn w:val="EngTextChar"/>
    <w:link w:val="E10T"/>
    <w:rsid w:val="00DE7A81"/>
    <w:rPr>
      <w:rFonts w:ascii="Sanskrit 2003" w:eastAsia="Arial Unicode MS" w:hAnsi="Sanskrit 2003" w:cs="Sanskrit 2003"/>
      <w:i w:val="0"/>
      <w:iCs w:val="0"/>
      <w:color w:val="7030A0"/>
      <w:sz w:val="24"/>
      <w:szCs w:val="24"/>
      <w:lang w:val="en-IN" w:bidi="sa-IN"/>
    </w:rPr>
  </w:style>
  <w:style w:type="character" w:customStyle="1" w:styleId="Heading8Char">
    <w:name w:val="Heading 8 Char"/>
    <w:basedOn w:val="DefaultParagraphFont"/>
    <w:link w:val="Heading8"/>
    <w:uiPriority w:val="9"/>
    <w:rsid w:val="00B606B8"/>
    <w:rPr>
      <w:rFonts w:asciiTheme="majorHAnsi" w:eastAsiaTheme="majorEastAsia" w:hAnsiTheme="majorHAnsi" w:cstheme="majorBidi"/>
      <w:color w:val="404040" w:themeColor="text1" w:themeTint="BF"/>
      <w:sz w:val="20"/>
      <w:szCs w:val="18"/>
    </w:rPr>
  </w:style>
  <w:style w:type="paragraph" w:customStyle="1" w:styleId="S14S2">
    <w:name w:val="S14S2"/>
    <w:basedOn w:val="S16S"/>
    <w:link w:val="S14S2Char"/>
    <w:qFormat/>
    <w:rsid w:val="007D66DC"/>
    <w:rPr>
      <w:sz w:val="28"/>
      <w:szCs w:val="28"/>
    </w:rPr>
  </w:style>
  <w:style w:type="character" w:customStyle="1" w:styleId="S14S2Char">
    <w:name w:val="S14S2 Char"/>
    <w:basedOn w:val="S16SChar"/>
    <w:link w:val="S14S2"/>
    <w:rsid w:val="007D66DC"/>
    <w:rPr>
      <w:rFonts w:ascii="Sanskrit 2003" w:eastAsiaTheme="minorEastAsia" w:hAnsi="Sanskrit 2003" w:cs="Sanskrit 2003"/>
      <w:b w:val="0"/>
      <w:bCs w:val="0"/>
      <w:color w:val="000000"/>
      <w:kern w:val="28"/>
      <w:sz w:val="28"/>
      <w:szCs w:val="28"/>
      <w:shd w:val="clear" w:color="auto" w:fill="E8F5F8"/>
      <w:lang w:val="en-IN" w:bidi="sa-IN"/>
    </w:rPr>
  </w:style>
  <w:style w:type="paragraph" w:customStyle="1" w:styleId="S14S1">
    <w:name w:val="S14S1"/>
    <w:basedOn w:val="S16S"/>
    <w:link w:val="S14S1Char"/>
    <w:qFormat/>
    <w:rsid w:val="00EC5086"/>
    <w:rPr>
      <w:sz w:val="28"/>
      <w:szCs w:val="28"/>
    </w:rPr>
  </w:style>
  <w:style w:type="character" w:customStyle="1" w:styleId="S14S1Char">
    <w:name w:val="S14S1 Char"/>
    <w:basedOn w:val="S16SChar"/>
    <w:link w:val="S14S1"/>
    <w:rsid w:val="00EC5086"/>
    <w:rPr>
      <w:rFonts w:ascii="Sanskrit 2003" w:eastAsiaTheme="minorEastAsia" w:hAnsi="Sanskrit 2003" w:cs="Sanskrit 2003"/>
      <w:b w:val="0"/>
      <w:bCs w:val="0"/>
      <w:color w:val="000000"/>
      <w:kern w:val="28"/>
      <w:sz w:val="28"/>
      <w:szCs w:val="28"/>
      <w:shd w:val="clear" w:color="auto" w:fill="E8F5F8"/>
      <w:lang w:val="en-IN" w:bidi="s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2169922">
      <w:bodyDiv w:val="1"/>
      <w:marLeft w:val="0"/>
      <w:marRight w:val="0"/>
      <w:marTop w:val="0"/>
      <w:marBottom w:val="0"/>
      <w:divBdr>
        <w:top w:val="none" w:sz="0" w:space="0" w:color="auto"/>
        <w:left w:val="none" w:sz="0" w:space="0" w:color="auto"/>
        <w:bottom w:val="none" w:sz="0" w:space="0" w:color="auto"/>
        <w:right w:val="none" w:sz="0" w:space="0" w:color="auto"/>
      </w:divBdr>
    </w:div>
    <w:div w:id="1235162637">
      <w:bodyDiv w:val="1"/>
      <w:marLeft w:val="0"/>
      <w:marRight w:val="0"/>
      <w:marTop w:val="0"/>
      <w:marBottom w:val="0"/>
      <w:divBdr>
        <w:top w:val="none" w:sz="0" w:space="0" w:color="auto"/>
        <w:left w:val="none" w:sz="0" w:space="0" w:color="auto"/>
        <w:bottom w:val="none" w:sz="0" w:space="0" w:color="auto"/>
        <w:right w:val="none" w:sz="0" w:space="0" w:color="auto"/>
      </w:divBdr>
    </w:div>
    <w:div w:id="1572278432">
      <w:bodyDiv w:val="1"/>
      <w:marLeft w:val="0"/>
      <w:marRight w:val="0"/>
      <w:marTop w:val="0"/>
      <w:marBottom w:val="0"/>
      <w:divBdr>
        <w:top w:val="none" w:sz="0" w:space="0" w:color="auto"/>
        <w:left w:val="none" w:sz="0" w:space="0" w:color="auto"/>
        <w:bottom w:val="none" w:sz="0" w:space="0" w:color="auto"/>
        <w:right w:val="none" w:sz="0" w:space="0" w:color="auto"/>
      </w:divBdr>
    </w:div>
    <w:div w:id="169915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hyperlink" Target="http://srimadhvyasa.wordpress.com/https://sites.google.com/site/srimadhvyasa/" TargetMode="External"/><Relationship Id="rId1" Type="http://schemas.openxmlformats.org/officeDocument/2006/relationships/hyperlink" Target="http://srimadhvyasa.wordpress.com/https://sites.google.com/site/srimadhvyasa/"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rimadhvyasa.wordpress.com/https://sites.google.com/site/srimadhvyasa/" TargetMode="External"/><Relationship Id="rId1" Type="http://schemas.openxmlformats.org/officeDocument/2006/relationships/hyperlink" Target="http://srimadhvyasa.wordpress.com/https://sites.google.com/site/srimadhvyas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I:\Dropbox\Sarvamoola-Kannada\TemSanskr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2014-01-01T00:00:00</PublishDate>
  <Abstract/>
  <CompanyAddress>आचार्याः श्रीमदाचार्याः सन्तु मे जन्म जन्मनि॥गुरुभावं व्यञ्चयन्ति भाति श्री जयतीर्थवाक् ॥कृष्णं वन्दे जगद्गुरुम्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96BC12-B0D8-4F38-8E66-0F8201D4B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TemSanskrit.dotx</Template>
  <TotalTime>8434</TotalTime>
  <Pages>267</Pages>
  <Words>75910</Words>
  <Characters>432691</Characters>
  <Application>Microsoft Office Word</Application>
  <DocSecurity>0</DocSecurity>
  <Lines>3605</Lines>
  <Paragraphs>1015</Paragraphs>
  <ScaleCrop>false</ScaleCrop>
  <HeadingPairs>
    <vt:vector size="2" baseType="variant">
      <vt:variant>
        <vt:lpstr>Title</vt:lpstr>
      </vt:variant>
      <vt:variant>
        <vt:i4>1</vt:i4>
      </vt:variant>
    </vt:vector>
  </HeadingPairs>
  <TitlesOfParts>
    <vt:vector size="1" baseType="lpstr">
      <vt:lpstr>Sriman Nyaya Sudha</vt:lpstr>
    </vt:vector>
  </TitlesOfParts>
  <Company>ALSTOM</Company>
  <LinksUpToDate>false</LinksUpToDate>
  <CharactersWithSpaces>507586</CharactersWithSpaces>
  <SharedDoc>false</SharedDoc>
  <HLinks>
    <vt:vector size="12" baseType="variant">
      <vt:variant>
        <vt:i4>852019</vt:i4>
      </vt:variant>
      <vt:variant>
        <vt:i4>0</vt:i4>
      </vt:variant>
      <vt:variant>
        <vt:i4>0</vt:i4>
      </vt:variant>
      <vt:variant>
        <vt:i4>5</vt:i4>
      </vt:variant>
      <vt:variant>
        <vt:lpwstr>mailto:srkarc@gmail.com</vt:lpwstr>
      </vt:variant>
      <vt:variant>
        <vt:lpwstr/>
      </vt:variant>
      <vt:variant>
        <vt:i4>7864425</vt:i4>
      </vt:variant>
      <vt:variant>
        <vt:i4>0</vt:i4>
      </vt:variant>
      <vt:variant>
        <vt:i4>0</vt:i4>
      </vt:variant>
      <vt:variant>
        <vt:i4>5</vt:i4>
      </vt:variant>
      <vt:variant>
        <vt:lpwstr>http://srimadhvyasa.wordpress.com/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Sriman Nyaya Sudha</dc:title>
  <dc:subject>Sudha</dc:subject>
  <dc:creator>Srinivasa</dc:creator>
  <cp:lastModifiedBy>Srinivasa Rao HK</cp:lastModifiedBy>
  <cp:revision>5</cp:revision>
  <cp:lastPrinted>2016-07-16T09:25:00Z</cp:lastPrinted>
  <dcterms:created xsi:type="dcterms:W3CDTF">2016-06-27T10:35:00Z</dcterms:created>
  <dcterms:modified xsi:type="dcterms:W3CDTF">2021-04-07T04:07:00Z</dcterms:modified>
  <cp:category>Jayatheertha</cp:category>
  <cp:contentStatus>Typing</cp:contentStatus>
</cp:coreProperties>
</file>